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A256F9" w:rsidP="00966ADB">
      <w:pPr>
        <w:pStyle w:val="af4"/>
      </w:pPr>
      <w:fldSimple w:instr=" TITLE   \* MERGEFORMAT ">
        <w:r w:rsidR="00EE4683">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EE4683">
          <w:t>ゲームデータのフォーマットと変換</w:t>
        </w:r>
      </w:fldSimple>
      <w:r>
        <w:t xml:space="preserve"> </w:t>
      </w:r>
      <w:r>
        <w:rPr>
          <w:rFonts w:hint="eastAsia"/>
        </w:rPr>
        <w:t>－</w:t>
      </w:r>
    </w:p>
    <w:p w14:paraId="5794E0D3" w14:textId="77777777"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EE4683">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77777777" w:rsidR="000D4978" w:rsidRPr="000D4978" w:rsidRDefault="000D4978" w:rsidP="005A22FB">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Pr="000D4978">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7FF0F61C" w14:textId="77777777" w:rsidR="00EE4683"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121846" w:history="1">
        <w:r w:rsidR="00EE4683" w:rsidRPr="0008741F">
          <w:rPr>
            <w:rStyle w:val="afff3"/>
            <w:rFonts w:ascii="Wingdings" w:hAnsi="Wingdings"/>
          </w:rPr>
          <w:t></w:t>
        </w:r>
        <w:r w:rsidR="00EE4683">
          <w:rPr>
            <w:rFonts w:asciiTheme="minorHAnsi" w:eastAsiaTheme="minorEastAsia" w:hAnsiTheme="minorHAnsi" w:cstheme="minorBidi"/>
            <w:b w:val="0"/>
            <w:sz w:val="21"/>
          </w:rPr>
          <w:tab/>
        </w:r>
        <w:r w:rsidR="00EE4683" w:rsidRPr="0008741F">
          <w:rPr>
            <w:rStyle w:val="afff3"/>
            <w:rFonts w:hint="eastAsia"/>
          </w:rPr>
          <w:t>概略</w:t>
        </w:r>
        <w:r w:rsidR="00EE4683">
          <w:rPr>
            <w:webHidden/>
          </w:rPr>
          <w:tab/>
        </w:r>
        <w:r w:rsidR="00EE4683">
          <w:rPr>
            <w:webHidden/>
          </w:rPr>
          <w:fldChar w:fldCharType="begin"/>
        </w:r>
        <w:r w:rsidR="00EE4683">
          <w:rPr>
            <w:webHidden/>
          </w:rPr>
          <w:instrText xml:space="preserve"> PAGEREF _Toc377121846 \h </w:instrText>
        </w:r>
        <w:r w:rsidR="00EE4683">
          <w:rPr>
            <w:webHidden/>
          </w:rPr>
        </w:r>
        <w:r w:rsidR="00EE4683">
          <w:rPr>
            <w:webHidden/>
          </w:rPr>
          <w:fldChar w:fldCharType="separate"/>
        </w:r>
        <w:r w:rsidR="00134FB5">
          <w:rPr>
            <w:webHidden/>
          </w:rPr>
          <w:t>1</w:t>
        </w:r>
        <w:r w:rsidR="00EE4683">
          <w:rPr>
            <w:webHidden/>
          </w:rPr>
          <w:fldChar w:fldCharType="end"/>
        </w:r>
      </w:hyperlink>
    </w:p>
    <w:p w14:paraId="5A1EA008"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47"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目的</w:t>
        </w:r>
        <w:r>
          <w:rPr>
            <w:webHidden/>
          </w:rPr>
          <w:tab/>
        </w:r>
        <w:r>
          <w:rPr>
            <w:webHidden/>
          </w:rPr>
          <w:fldChar w:fldCharType="begin"/>
        </w:r>
        <w:r>
          <w:rPr>
            <w:webHidden/>
          </w:rPr>
          <w:instrText xml:space="preserve"> PAGEREF _Toc377121847 \h </w:instrText>
        </w:r>
        <w:r>
          <w:rPr>
            <w:webHidden/>
          </w:rPr>
        </w:r>
        <w:r>
          <w:rPr>
            <w:webHidden/>
          </w:rPr>
          <w:fldChar w:fldCharType="separate"/>
        </w:r>
        <w:r w:rsidR="00134FB5">
          <w:rPr>
            <w:webHidden/>
          </w:rPr>
          <w:t>1</w:t>
        </w:r>
        <w:r>
          <w:rPr>
            <w:webHidden/>
          </w:rPr>
          <w:fldChar w:fldCharType="end"/>
        </w:r>
      </w:hyperlink>
    </w:p>
    <w:p w14:paraId="63EE4984"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48"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基本用語</w:t>
        </w:r>
        <w:r>
          <w:rPr>
            <w:webHidden/>
          </w:rPr>
          <w:tab/>
        </w:r>
        <w:r>
          <w:rPr>
            <w:webHidden/>
          </w:rPr>
          <w:fldChar w:fldCharType="begin"/>
        </w:r>
        <w:r>
          <w:rPr>
            <w:webHidden/>
          </w:rPr>
          <w:instrText xml:space="preserve"> PAGEREF _Toc377121848 \h </w:instrText>
        </w:r>
        <w:r>
          <w:rPr>
            <w:webHidden/>
          </w:rPr>
        </w:r>
        <w:r>
          <w:rPr>
            <w:webHidden/>
          </w:rPr>
          <w:fldChar w:fldCharType="separate"/>
        </w:r>
        <w:r w:rsidR="00134FB5">
          <w:rPr>
            <w:webHidden/>
          </w:rPr>
          <w:t>1</w:t>
        </w:r>
        <w:r>
          <w:rPr>
            <w:webHidden/>
          </w:rPr>
          <w:fldChar w:fldCharType="end"/>
        </w:r>
      </w:hyperlink>
    </w:p>
    <w:p w14:paraId="47873B66" w14:textId="77777777" w:rsidR="00EE4683" w:rsidRDefault="00EE4683">
      <w:pPr>
        <w:pStyle w:val="25"/>
        <w:tabs>
          <w:tab w:val="left" w:pos="840"/>
        </w:tabs>
        <w:rPr>
          <w:rFonts w:asciiTheme="minorHAnsi" w:eastAsiaTheme="minorEastAsia" w:hAnsiTheme="minorHAnsi" w:cstheme="minorBidi"/>
          <w:b w:val="0"/>
        </w:rPr>
      </w:pPr>
      <w:hyperlink w:anchor="_Toc377121849"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「ゲームデータ」</w:t>
        </w:r>
        <w:r>
          <w:rPr>
            <w:webHidden/>
          </w:rPr>
          <w:tab/>
        </w:r>
        <w:r>
          <w:rPr>
            <w:webHidden/>
          </w:rPr>
          <w:fldChar w:fldCharType="begin"/>
        </w:r>
        <w:r>
          <w:rPr>
            <w:webHidden/>
          </w:rPr>
          <w:instrText xml:space="preserve"> PAGEREF _Toc377121849 \h </w:instrText>
        </w:r>
        <w:r>
          <w:rPr>
            <w:webHidden/>
          </w:rPr>
        </w:r>
        <w:r>
          <w:rPr>
            <w:webHidden/>
          </w:rPr>
          <w:fldChar w:fldCharType="separate"/>
        </w:r>
        <w:r w:rsidR="00134FB5">
          <w:rPr>
            <w:webHidden/>
          </w:rPr>
          <w:t>1</w:t>
        </w:r>
        <w:r>
          <w:rPr>
            <w:webHidden/>
          </w:rPr>
          <w:fldChar w:fldCharType="end"/>
        </w:r>
      </w:hyperlink>
    </w:p>
    <w:p w14:paraId="29FE87DB"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50"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要件定義</w:t>
        </w:r>
        <w:r>
          <w:rPr>
            <w:webHidden/>
          </w:rPr>
          <w:tab/>
        </w:r>
        <w:r>
          <w:rPr>
            <w:webHidden/>
          </w:rPr>
          <w:fldChar w:fldCharType="begin"/>
        </w:r>
        <w:r>
          <w:rPr>
            <w:webHidden/>
          </w:rPr>
          <w:instrText xml:space="preserve"> PAGEREF _Toc377121850 \h </w:instrText>
        </w:r>
        <w:r>
          <w:rPr>
            <w:webHidden/>
          </w:rPr>
        </w:r>
        <w:r>
          <w:rPr>
            <w:webHidden/>
          </w:rPr>
          <w:fldChar w:fldCharType="separate"/>
        </w:r>
        <w:r w:rsidR="00134FB5">
          <w:rPr>
            <w:webHidden/>
          </w:rPr>
          <w:t>2</w:t>
        </w:r>
        <w:r>
          <w:rPr>
            <w:webHidden/>
          </w:rPr>
          <w:fldChar w:fldCharType="end"/>
        </w:r>
      </w:hyperlink>
    </w:p>
    <w:p w14:paraId="24AEA132" w14:textId="77777777" w:rsidR="00EE4683" w:rsidRDefault="00EE4683">
      <w:pPr>
        <w:pStyle w:val="25"/>
        <w:tabs>
          <w:tab w:val="left" w:pos="840"/>
        </w:tabs>
        <w:rPr>
          <w:rFonts w:asciiTheme="minorHAnsi" w:eastAsiaTheme="minorEastAsia" w:hAnsiTheme="minorHAnsi" w:cstheme="minorBidi"/>
          <w:b w:val="0"/>
        </w:rPr>
      </w:pPr>
      <w:hyperlink w:anchor="_Toc377121851"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基本要件</w:t>
        </w:r>
        <w:r>
          <w:rPr>
            <w:webHidden/>
          </w:rPr>
          <w:tab/>
        </w:r>
        <w:r>
          <w:rPr>
            <w:webHidden/>
          </w:rPr>
          <w:fldChar w:fldCharType="begin"/>
        </w:r>
        <w:r>
          <w:rPr>
            <w:webHidden/>
          </w:rPr>
          <w:instrText xml:space="preserve"> PAGEREF _Toc377121851 \h </w:instrText>
        </w:r>
        <w:r>
          <w:rPr>
            <w:webHidden/>
          </w:rPr>
        </w:r>
        <w:r>
          <w:rPr>
            <w:webHidden/>
          </w:rPr>
          <w:fldChar w:fldCharType="separate"/>
        </w:r>
        <w:r w:rsidR="00134FB5">
          <w:rPr>
            <w:webHidden/>
          </w:rPr>
          <w:t>2</w:t>
        </w:r>
        <w:r>
          <w:rPr>
            <w:webHidden/>
          </w:rPr>
          <w:fldChar w:fldCharType="end"/>
        </w:r>
      </w:hyperlink>
    </w:p>
    <w:p w14:paraId="5A6ABD53" w14:textId="77777777" w:rsidR="00EE4683" w:rsidRDefault="00EE4683">
      <w:pPr>
        <w:pStyle w:val="25"/>
        <w:tabs>
          <w:tab w:val="left" w:pos="840"/>
        </w:tabs>
        <w:rPr>
          <w:rFonts w:asciiTheme="minorHAnsi" w:eastAsiaTheme="minorEastAsia" w:hAnsiTheme="minorHAnsi" w:cstheme="minorBidi"/>
          <w:b w:val="0"/>
        </w:rPr>
      </w:pPr>
      <w:hyperlink w:anchor="_Toc377121852"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要求仕様／要件定義</w:t>
        </w:r>
        <w:r>
          <w:rPr>
            <w:webHidden/>
          </w:rPr>
          <w:tab/>
        </w:r>
        <w:r>
          <w:rPr>
            <w:webHidden/>
          </w:rPr>
          <w:fldChar w:fldCharType="begin"/>
        </w:r>
        <w:r>
          <w:rPr>
            <w:webHidden/>
          </w:rPr>
          <w:instrText xml:space="preserve"> PAGEREF _Toc377121852 \h </w:instrText>
        </w:r>
        <w:r>
          <w:rPr>
            <w:webHidden/>
          </w:rPr>
        </w:r>
        <w:r>
          <w:rPr>
            <w:webHidden/>
          </w:rPr>
          <w:fldChar w:fldCharType="separate"/>
        </w:r>
        <w:r w:rsidR="00134FB5">
          <w:rPr>
            <w:webHidden/>
          </w:rPr>
          <w:t>2</w:t>
        </w:r>
        <w:r>
          <w:rPr>
            <w:webHidden/>
          </w:rPr>
          <w:fldChar w:fldCharType="end"/>
        </w:r>
      </w:hyperlink>
    </w:p>
    <w:p w14:paraId="4BEE01E7"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53"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仕様概要</w:t>
        </w:r>
        <w:r>
          <w:rPr>
            <w:webHidden/>
          </w:rPr>
          <w:tab/>
        </w:r>
        <w:r>
          <w:rPr>
            <w:webHidden/>
          </w:rPr>
          <w:fldChar w:fldCharType="begin"/>
        </w:r>
        <w:r>
          <w:rPr>
            <w:webHidden/>
          </w:rPr>
          <w:instrText xml:space="preserve"> PAGEREF _Toc377121853 \h </w:instrText>
        </w:r>
        <w:r>
          <w:rPr>
            <w:webHidden/>
          </w:rPr>
        </w:r>
        <w:r>
          <w:rPr>
            <w:webHidden/>
          </w:rPr>
          <w:fldChar w:fldCharType="separate"/>
        </w:r>
        <w:r w:rsidR="00134FB5">
          <w:rPr>
            <w:webHidden/>
          </w:rPr>
          <w:t>3</w:t>
        </w:r>
        <w:r>
          <w:rPr>
            <w:webHidden/>
          </w:rPr>
          <w:fldChar w:fldCharType="end"/>
        </w:r>
      </w:hyperlink>
    </w:p>
    <w:p w14:paraId="04CBD237" w14:textId="77777777" w:rsidR="00EE4683" w:rsidRDefault="00EE4683">
      <w:pPr>
        <w:pStyle w:val="25"/>
        <w:tabs>
          <w:tab w:val="left" w:pos="840"/>
        </w:tabs>
        <w:rPr>
          <w:rFonts w:asciiTheme="minorHAnsi" w:eastAsiaTheme="minorEastAsia" w:hAnsiTheme="minorHAnsi" w:cstheme="minorBidi"/>
          <w:b w:val="0"/>
        </w:rPr>
      </w:pPr>
      <w:hyperlink w:anchor="_Toc377121854"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環境</w:t>
        </w:r>
        <w:r>
          <w:rPr>
            <w:webHidden/>
          </w:rPr>
          <w:tab/>
        </w:r>
        <w:r>
          <w:rPr>
            <w:webHidden/>
          </w:rPr>
          <w:fldChar w:fldCharType="begin"/>
        </w:r>
        <w:r>
          <w:rPr>
            <w:webHidden/>
          </w:rPr>
          <w:instrText xml:space="preserve"> PAGEREF _Toc377121854 \h </w:instrText>
        </w:r>
        <w:r>
          <w:rPr>
            <w:webHidden/>
          </w:rPr>
        </w:r>
        <w:r>
          <w:rPr>
            <w:webHidden/>
          </w:rPr>
          <w:fldChar w:fldCharType="separate"/>
        </w:r>
        <w:r w:rsidR="00134FB5">
          <w:rPr>
            <w:webHidden/>
          </w:rPr>
          <w:t>3</w:t>
        </w:r>
        <w:r>
          <w:rPr>
            <w:webHidden/>
          </w:rPr>
          <w:fldChar w:fldCharType="end"/>
        </w:r>
      </w:hyperlink>
    </w:p>
    <w:p w14:paraId="1A4C2C8C" w14:textId="77777777" w:rsidR="00EE4683" w:rsidRDefault="00EE4683">
      <w:pPr>
        <w:pStyle w:val="25"/>
        <w:tabs>
          <w:tab w:val="left" w:pos="840"/>
        </w:tabs>
        <w:rPr>
          <w:rFonts w:asciiTheme="minorHAnsi" w:eastAsiaTheme="minorEastAsia" w:hAnsiTheme="minorHAnsi" w:cstheme="minorBidi"/>
          <w:b w:val="0"/>
        </w:rPr>
      </w:pPr>
      <w:hyperlink w:anchor="_Toc377121855"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ワークフロー</w:t>
        </w:r>
        <w:r>
          <w:rPr>
            <w:webHidden/>
          </w:rPr>
          <w:tab/>
        </w:r>
        <w:r>
          <w:rPr>
            <w:webHidden/>
          </w:rPr>
          <w:fldChar w:fldCharType="begin"/>
        </w:r>
        <w:r>
          <w:rPr>
            <w:webHidden/>
          </w:rPr>
          <w:instrText xml:space="preserve"> PAGEREF _Toc377121855 \h </w:instrText>
        </w:r>
        <w:r>
          <w:rPr>
            <w:webHidden/>
          </w:rPr>
        </w:r>
        <w:r>
          <w:rPr>
            <w:webHidden/>
          </w:rPr>
          <w:fldChar w:fldCharType="separate"/>
        </w:r>
        <w:r w:rsidR="00134FB5">
          <w:rPr>
            <w:webHidden/>
          </w:rPr>
          <w:t>4</w:t>
        </w:r>
        <w:r>
          <w:rPr>
            <w:webHidden/>
          </w:rPr>
          <w:fldChar w:fldCharType="end"/>
        </w:r>
      </w:hyperlink>
    </w:p>
    <w:p w14:paraId="7755C2E9"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56"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データ仕様</w:t>
        </w:r>
        <w:r>
          <w:rPr>
            <w:webHidden/>
          </w:rPr>
          <w:tab/>
        </w:r>
        <w:r>
          <w:rPr>
            <w:webHidden/>
          </w:rPr>
          <w:fldChar w:fldCharType="begin"/>
        </w:r>
        <w:r>
          <w:rPr>
            <w:webHidden/>
          </w:rPr>
          <w:instrText xml:space="preserve"> PAGEREF _Toc377121856 \h </w:instrText>
        </w:r>
        <w:r>
          <w:rPr>
            <w:webHidden/>
          </w:rPr>
        </w:r>
        <w:r>
          <w:rPr>
            <w:webHidden/>
          </w:rPr>
          <w:fldChar w:fldCharType="separate"/>
        </w:r>
        <w:r w:rsidR="00134FB5">
          <w:rPr>
            <w:webHidden/>
          </w:rPr>
          <w:t>5</w:t>
        </w:r>
        <w:r>
          <w:rPr>
            <w:webHidden/>
          </w:rPr>
          <w:fldChar w:fldCharType="end"/>
        </w:r>
      </w:hyperlink>
    </w:p>
    <w:p w14:paraId="30234C7F" w14:textId="77777777" w:rsidR="00EE4683" w:rsidRDefault="00EE4683">
      <w:pPr>
        <w:pStyle w:val="25"/>
        <w:tabs>
          <w:tab w:val="left" w:pos="840"/>
        </w:tabs>
        <w:rPr>
          <w:rFonts w:asciiTheme="minorHAnsi" w:eastAsiaTheme="minorEastAsia" w:hAnsiTheme="minorHAnsi" w:cstheme="minorBidi"/>
          <w:b w:val="0"/>
        </w:rPr>
      </w:pPr>
      <w:hyperlink w:anchor="_Toc377121857"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Pr>
          <w:t>DB/Excel</w:t>
        </w:r>
        <w:r>
          <w:rPr>
            <w:webHidden/>
          </w:rPr>
          <w:tab/>
        </w:r>
        <w:r>
          <w:rPr>
            <w:webHidden/>
          </w:rPr>
          <w:fldChar w:fldCharType="begin"/>
        </w:r>
        <w:r>
          <w:rPr>
            <w:webHidden/>
          </w:rPr>
          <w:instrText xml:space="preserve"> PAGEREF _Toc377121857 \h </w:instrText>
        </w:r>
        <w:r>
          <w:rPr>
            <w:webHidden/>
          </w:rPr>
        </w:r>
        <w:r>
          <w:rPr>
            <w:webHidden/>
          </w:rPr>
          <w:fldChar w:fldCharType="separate"/>
        </w:r>
        <w:r w:rsidR="00134FB5">
          <w:rPr>
            <w:webHidden/>
          </w:rPr>
          <w:t>5</w:t>
        </w:r>
        <w:r>
          <w:rPr>
            <w:webHidden/>
          </w:rPr>
          <w:fldChar w:fldCharType="end"/>
        </w:r>
      </w:hyperlink>
    </w:p>
    <w:p w14:paraId="553A74AF" w14:textId="77777777" w:rsidR="00EE4683" w:rsidRDefault="00EE4683">
      <w:pPr>
        <w:pStyle w:val="25"/>
        <w:tabs>
          <w:tab w:val="left" w:pos="840"/>
        </w:tabs>
        <w:rPr>
          <w:rFonts w:asciiTheme="minorHAnsi" w:eastAsiaTheme="minorEastAsia" w:hAnsiTheme="minorHAnsi" w:cstheme="minorBidi"/>
          <w:b w:val="0"/>
        </w:rPr>
      </w:pPr>
      <w:hyperlink w:anchor="_Toc377121858"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拡張</w:t>
        </w:r>
        <w:r w:rsidRPr="0008741F">
          <w:rPr>
            <w:rStyle w:val="afff3"/>
          </w:rPr>
          <w:t>JSON</w:t>
        </w:r>
        <w:r>
          <w:rPr>
            <w:webHidden/>
          </w:rPr>
          <w:tab/>
        </w:r>
        <w:r>
          <w:rPr>
            <w:webHidden/>
          </w:rPr>
          <w:fldChar w:fldCharType="begin"/>
        </w:r>
        <w:r>
          <w:rPr>
            <w:webHidden/>
          </w:rPr>
          <w:instrText xml:space="preserve"> PAGEREF _Toc377121858 \h </w:instrText>
        </w:r>
        <w:r>
          <w:rPr>
            <w:webHidden/>
          </w:rPr>
        </w:r>
        <w:r>
          <w:rPr>
            <w:webHidden/>
          </w:rPr>
          <w:fldChar w:fldCharType="separate"/>
        </w:r>
        <w:r w:rsidR="00134FB5">
          <w:rPr>
            <w:webHidden/>
          </w:rPr>
          <w:t>5</w:t>
        </w:r>
        <w:r>
          <w:rPr>
            <w:webHidden/>
          </w:rPr>
          <w:fldChar w:fldCharType="end"/>
        </w:r>
      </w:hyperlink>
    </w:p>
    <w:p w14:paraId="3E9B4187" w14:textId="77777777" w:rsidR="00EE4683" w:rsidRDefault="00EE4683">
      <w:pPr>
        <w:pStyle w:val="32"/>
        <w:tabs>
          <w:tab w:val="left" w:pos="840"/>
        </w:tabs>
        <w:ind w:left="578" w:hanging="309"/>
        <w:rPr>
          <w:rFonts w:eastAsiaTheme="minorEastAsia"/>
        </w:rPr>
      </w:pPr>
      <w:hyperlink w:anchor="_Toc377121859" w:history="1">
        <w:r w:rsidRPr="0008741F">
          <w:rPr>
            <w:rStyle w:val="afff3"/>
            <w:rFonts w:ascii="Wingdings" w:hAnsi="Wingdings"/>
          </w:rPr>
          <w:t></w:t>
        </w:r>
        <w:r>
          <w:rPr>
            <w:rFonts w:eastAsiaTheme="minorEastAsia"/>
          </w:rPr>
          <w:tab/>
        </w:r>
        <w:r w:rsidRPr="0008741F">
          <w:rPr>
            <w:rStyle w:val="afff3"/>
          </w:rPr>
          <w:t>JSON</w:t>
        </w:r>
        <w:r w:rsidRPr="0008741F">
          <w:rPr>
            <w:rStyle w:val="afff3"/>
            <w:rFonts w:hint="eastAsia"/>
          </w:rPr>
          <w:t>の採用</w:t>
        </w:r>
        <w:r>
          <w:rPr>
            <w:webHidden/>
          </w:rPr>
          <w:tab/>
        </w:r>
        <w:r>
          <w:rPr>
            <w:webHidden/>
          </w:rPr>
          <w:fldChar w:fldCharType="begin"/>
        </w:r>
        <w:r>
          <w:rPr>
            <w:webHidden/>
          </w:rPr>
          <w:instrText xml:space="preserve"> PAGEREF _Toc377121859 \h </w:instrText>
        </w:r>
        <w:r>
          <w:rPr>
            <w:webHidden/>
          </w:rPr>
        </w:r>
        <w:r>
          <w:rPr>
            <w:webHidden/>
          </w:rPr>
          <w:fldChar w:fldCharType="separate"/>
        </w:r>
        <w:r w:rsidR="00134FB5">
          <w:rPr>
            <w:webHidden/>
          </w:rPr>
          <w:t>5</w:t>
        </w:r>
        <w:r>
          <w:rPr>
            <w:webHidden/>
          </w:rPr>
          <w:fldChar w:fldCharType="end"/>
        </w:r>
      </w:hyperlink>
    </w:p>
    <w:p w14:paraId="652DBDB8" w14:textId="77777777" w:rsidR="00EE4683" w:rsidRDefault="00EE4683">
      <w:pPr>
        <w:pStyle w:val="32"/>
        <w:tabs>
          <w:tab w:val="left" w:pos="840"/>
        </w:tabs>
        <w:ind w:left="578" w:hanging="309"/>
        <w:rPr>
          <w:rFonts w:eastAsiaTheme="minorEastAsia"/>
        </w:rPr>
      </w:pPr>
      <w:hyperlink w:anchor="_Toc377121860" w:history="1">
        <w:r w:rsidRPr="0008741F">
          <w:rPr>
            <w:rStyle w:val="afff3"/>
            <w:rFonts w:ascii="Wingdings" w:hAnsi="Wingdings"/>
          </w:rPr>
          <w:t></w:t>
        </w:r>
        <w:r>
          <w:rPr>
            <w:rFonts w:eastAsiaTheme="minorEastAsia"/>
          </w:rPr>
          <w:tab/>
        </w:r>
        <w:r w:rsidRPr="0008741F">
          <w:rPr>
            <w:rStyle w:val="afff3"/>
            <w:rFonts w:hint="eastAsia"/>
          </w:rPr>
          <w:t>拡張</w:t>
        </w:r>
        <w:r w:rsidRPr="0008741F">
          <w:rPr>
            <w:rStyle w:val="afff3"/>
          </w:rPr>
          <w:t>JSON</w:t>
        </w:r>
        <w:r w:rsidRPr="0008741F">
          <w:rPr>
            <w:rStyle w:val="afff3"/>
            <w:rFonts w:hint="eastAsia"/>
          </w:rPr>
          <w:t>仕様</w:t>
        </w:r>
        <w:r>
          <w:rPr>
            <w:webHidden/>
          </w:rPr>
          <w:tab/>
        </w:r>
        <w:r>
          <w:rPr>
            <w:webHidden/>
          </w:rPr>
          <w:fldChar w:fldCharType="begin"/>
        </w:r>
        <w:r>
          <w:rPr>
            <w:webHidden/>
          </w:rPr>
          <w:instrText xml:space="preserve"> PAGEREF _Toc377121860 \h </w:instrText>
        </w:r>
        <w:r>
          <w:rPr>
            <w:webHidden/>
          </w:rPr>
        </w:r>
        <w:r>
          <w:rPr>
            <w:webHidden/>
          </w:rPr>
          <w:fldChar w:fldCharType="separate"/>
        </w:r>
        <w:r w:rsidR="00134FB5">
          <w:rPr>
            <w:webHidden/>
          </w:rPr>
          <w:t>6</w:t>
        </w:r>
        <w:r>
          <w:rPr>
            <w:webHidden/>
          </w:rPr>
          <w:fldChar w:fldCharType="end"/>
        </w:r>
      </w:hyperlink>
    </w:p>
    <w:p w14:paraId="26D42857" w14:textId="77777777" w:rsidR="00EE4683" w:rsidRDefault="00EE4683">
      <w:pPr>
        <w:pStyle w:val="25"/>
        <w:tabs>
          <w:tab w:val="left" w:pos="840"/>
        </w:tabs>
        <w:rPr>
          <w:rFonts w:asciiTheme="minorHAnsi" w:eastAsiaTheme="minorEastAsia" w:hAnsiTheme="minorHAnsi" w:cstheme="minorBidi"/>
          <w:b w:val="0"/>
        </w:rPr>
      </w:pPr>
      <w:hyperlink w:anchor="_Toc377121861"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データ定義</w:t>
        </w:r>
        <w:r w:rsidRPr="0008741F">
          <w:rPr>
            <w:rStyle w:val="afff3"/>
          </w:rPr>
          <w:t>JSON</w:t>
        </w:r>
        <w:r>
          <w:rPr>
            <w:webHidden/>
          </w:rPr>
          <w:tab/>
        </w:r>
        <w:r>
          <w:rPr>
            <w:webHidden/>
          </w:rPr>
          <w:fldChar w:fldCharType="begin"/>
        </w:r>
        <w:r>
          <w:rPr>
            <w:webHidden/>
          </w:rPr>
          <w:instrText xml:space="preserve"> PAGEREF _Toc377121861 \h </w:instrText>
        </w:r>
        <w:r>
          <w:rPr>
            <w:webHidden/>
          </w:rPr>
        </w:r>
        <w:r>
          <w:rPr>
            <w:webHidden/>
          </w:rPr>
          <w:fldChar w:fldCharType="separate"/>
        </w:r>
        <w:r w:rsidR="00134FB5">
          <w:rPr>
            <w:webHidden/>
          </w:rPr>
          <w:t>8</w:t>
        </w:r>
        <w:r>
          <w:rPr>
            <w:webHidden/>
          </w:rPr>
          <w:fldChar w:fldCharType="end"/>
        </w:r>
      </w:hyperlink>
    </w:p>
    <w:p w14:paraId="341C6C0C" w14:textId="77777777" w:rsidR="00EE4683" w:rsidRDefault="00EE4683">
      <w:pPr>
        <w:pStyle w:val="25"/>
        <w:tabs>
          <w:tab w:val="left" w:pos="840"/>
        </w:tabs>
        <w:rPr>
          <w:rFonts w:asciiTheme="minorHAnsi" w:eastAsiaTheme="minorEastAsia" w:hAnsiTheme="minorHAnsi" w:cstheme="minorBidi"/>
          <w:b w:val="0"/>
        </w:rPr>
      </w:pPr>
      <w:hyperlink w:anchor="_Toc377121862"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中間</w:t>
        </w:r>
        <w:r w:rsidRPr="0008741F">
          <w:rPr>
            <w:rStyle w:val="afff3"/>
          </w:rPr>
          <w:t>JSON</w:t>
        </w:r>
        <w:r>
          <w:rPr>
            <w:webHidden/>
          </w:rPr>
          <w:tab/>
        </w:r>
        <w:r>
          <w:rPr>
            <w:webHidden/>
          </w:rPr>
          <w:fldChar w:fldCharType="begin"/>
        </w:r>
        <w:r>
          <w:rPr>
            <w:webHidden/>
          </w:rPr>
          <w:instrText xml:space="preserve"> PAGEREF _Toc377121862 \h </w:instrText>
        </w:r>
        <w:r>
          <w:rPr>
            <w:webHidden/>
          </w:rPr>
        </w:r>
        <w:r>
          <w:rPr>
            <w:webHidden/>
          </w:rPr>
          <w:fldChar w:fldCharType="separate"/>
        </w:r>
        <w:r w:rsidR="00134FB5">
          <w:rPr>
            <w:webHidden/>
          </w:rPr>
          <w:t>8</w:t>
        </w:r>
        <w:r>
          <w:rPr>
            <w:webHidden/>
          </w:rPr>
          <w:fldChar w:fldCharType="end"/>
        </w:r>
      </w:hyperlink>
    </w:p>
    <w:p w14:paraId="4169C50D" w14:textId="77777777" w:rsidR="00EE4683" w:rsidRDefault="00EE4683">
      <w:pPr>
        <w:pStyle w:val="25"/>
        <w:tabs>
          <w:tab w:val="left" w:pos="840"/>
        </w:tabs>
        <w:rPr>
          <w:rFonts w:asciiTheme="minorHAnsi" w:eastAsiaTheme="minorEastAsia" w:hAnsiTheme="minorHAnsi" w:cstheme="minorBidi"/>
          <w:b w:val="0"/>
        </w:rPr>
      </w:pPr>
      <w:hyperlink w:anchor="_Toc377121863"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フォーマット定義</w:t>
        </w:r>
        <w:r w:rsidRPr="0008741F">
          <w:rPr>
            <w:rStyle w:val="afff3"/>
          </w:rPr>
          <w:t>JSON</w:t>
        </w:r>
        <w:r>
          <w:rPr>
            <w:webHidden/>
          </w:rPr>
          <w:tab/>
        </w:r>
        <w:r>
          <w:rPr>
            <w:webHidden/>
          </w:rPr>
          <w:fldChar w:fldCharType="begin"/>
        </w:r>
        <w:r>
          <w:rPr>
            <w:webHidden/>
          </w:rPr>
          <w:instrText xml:space="preserve"> PAGEREF _Toc377121863 \h </w:instrText>
        </w:r>
        <w:r>
          <w:rPr>
            <w:webHidden/>
          </w:rPr>
        </w:r>
        <w:r>
          <w:rPr>
            <w:webHidden/>
          </w:rPr>
          <w:fldChar w:fldCharType="separate"/>
        </w:r>
        <w:r w:rsidR="00134FB5">
          <w:rPr>
            <w:webHidden/>
          </w:rPr>
          <w:t>9</w:t>
        </w:r>
        <w:r>
          <w:rPr>
            <w:webHidden/>
          </w:rPr>
          <w:fldChar w:fldCharType="end"/>
        </w:r>
      </w:hyperlink>
    </w:p>
    <w:p w14:paraId="11B96283" w14:textId="77777777" w:rsidR="00EE4683" w:rsidRDefault="00EE4683">
      <w:pPr>
        <w:pStyle w:val="25"/>
        <w:tabs>
          <w:tab w:val="left" w:pos="840"/>
        </w:tabs>
        <w:rPr>
          <w:rFonts w:asciiTheme="minorHAnsi" w:eastAsiaTheme="minorEastAsia" w:hAnsiTheme="minorHAnsi" w:cstheme="minorBidi"/>
          <w:b w:val="0"/>
        </w:rPr>
      </w:pPr>
      <w:hyperlink w:anchor="_Toc377121864"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データ型定義リスト</w:t>
        </w:r>
        <w:r>
          <w:rPr>
            <w:webHidden/>
          </w:rPr>
          <w:tab/>
        </w:r>
        <w:r>
          <w:rPr>
            <w:webHidden/>
          </w:rPr>
          <w:fldChar w:fldCharType="begin"/>
        </w:r>
        <w:r>
          <w:rPr>
            <w:webHidden/>
          </w:rPr>
          <w:instrText xml:space="preserve"> PAGEREF _Toc377121864 \h </w:instrText>
        </w:r>
        <w:r>
          <w:rPr>
            <w:webHidden/>
          </w:rPr>
        </w:r>
        <w:r>
          <w:rPr>
            <w:webHidden/>
          </w:rPr>
          <w:fldChar w:fldCharType="separate"/>
        </w:r>
        <w:r w:rsidR="00134FB5">
          <w:rPr>
            <w:webHidden/>
          </w:rPr>
          <w:t>13</w:t>
        </w:r>
        <w:r>
          <w:rPr>
            <w:webHidden/>
          </w:rPr>
          <w:fldChar w:fldCharType="end"/>
        </w:r>
      </w:hyperlink>
    </w:p>
    <w:p w14:paraId="1004E674" w14:textId="77777777" w:rsidR="00EE4683" w:rsidRDefault="00EE4683">
      <w:pPr>
        <w:pStyle w:val="25"/>
        <w:tabs>
          <w:tab w:val="left" w:pos="840"/>
        </w:tabs>
        <w:rPr>
          <w:rFonts w:asciiTheme="minorHAnsi" w:eastAsiaTheme="minorEastAsia" w:hAnsiTheme="minorHAnsi" w:cstheme="minorBidi"/>
          <w:b w:val="0"/>
        </w:rPr>
      </w:pPr>
      <w:hyperlink w:anchor="_Toc377121865"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計算式用拡張関数定義リスト</w:t>
        </w:r>
        <w:r>
          <w:rPr>
            <w:webHidden/>
          </w:rPr>
          <w:tab/>
        </w:r>
        <w:r>
          <w:rPr>
            <w:webHidden/>
          </w:rPr>
          <w:fldChar w:fldCharType="begin"/>
        </w:r>
        <w:r>
          <w:rPr>
            <w:webHidden/>
          </w:rPr>
          <w:instrText xml:space="preserve"> PAGEREF _Toc377121865 \h </w:instrText>
        </w:r>
        <w:r>
          <w:rPr>
            <w:webHidden/>
          </w:rPr>
        </w:r>
        <w:r>
          <w:rPr>
            <w:webHidden/>
          </w:rPr>
          <w:fldChar w:fldCharType="separate"/>
        </w:r>
        <w:r w:rsidR="00134FB5">
          <w:rPr>
            <w:webHidden/>
          </w:rPr>
          <w:t>15</w:t>
        </w:r>
        <w:r>
          <w:rPr>
            <w:webHidden/>
          </w:rPr>
          <w:fldChar w:fldCharType="end"/>
        </w:r>
      </w:hyperlink>
    </w:p>
    <w:p w14:paraId="27099FB9" w14:textId="77777777" w:rsidR="00EE4683" w:rsidRDefault="00EE4683">
      <w:pPr>
        <w:pStyle w:val="25"/>
        <w:tabs>
          <w:tab w:val="left" w:pos="840"/>
        </w:tabs>
        <w:rPr>
          <w:rFonts w:asciiTheme="minorHAnsi" w:eastAsiaTheme="minorEastAsia" w:hAnsiTheme="minorHAnsi" w:cstheme="minorBidi"/>
          <w:b w:val="0"/>
        </w:rPr>
      </w:pPr>
      <w:hyperlink w:anchor="_Toc377121866"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チェック用</w:t>
        </w:r>
        <w:r w:rsidRPr="0008741F">
          <w:rPr>
            <w:rStyle w:val="afff3"/>
          </w:rPr>
          <w:t>JSON</w:t>
        </w:r>
        <w:r>
          <w:rPr>
            <w:webHidden/>
          </w:rPr>
          <w:tab/>
        </w:r>
        <w:r>
          <w:rPr>
            <w:webHidden/>
          </w:rPr>
          <w:fldChar w:fldCharType="begin"/>
        </w:r>
        <w:r>
          <w:rPr>
            <w:webHidden/>
          </w:rPr>
          <w:instrText xml:space="preserve"> PAGEREF _Toc377121866 \h </w:instrText>
        </w:r>
        <w:r>
          <w:rPr>
            <w:webHidden/>
          </w:rPr>
        </w:r>
        <w:r>
          <w:rPr>
            <w:webHidden/>
          </w:rPr>
          <w:fldChar w:fldCharType="separate"/>
        </w:r>
        <w:r w:rsidR="00134FB5">
          <w:rPr>
            <w:webHidden/>
          </w:rPr>
          <w:t>15</w:t>
        </w:r>
        <w:r>
          <w:rPr>
            <w:webHidden/>
          </w:rPr>
          <w:fldChar w:fldCharType="end"/>
        </w:r>
      </w:hyperlink>
    </w:p>
    <w:p w14:paraId="37413CCC" w14:textId="77777777" w:rsidR="00EE4683" w:rsidRDefault="00EE4683">
      <w:pPr>
        <w:pStyle w:val="25"/>
        <w:tabs>
          <w:tab w:val="left" w:pos="840"/>
        </w:tabs>
        <w:rPr>
          <w:rFonts w:asciiTheme="minorHAnsi" w:eastAsiaTheme="minorEastAsia" w:hAnsiTheme="minorHAnsi" w:cstheme="minorBidi"/>
          <w:b w:val="0"/>
        </w:rPr>
      </w:pPr>
      <w:hyperlink w:anchor="_Toc377121867"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Pr>
          <w:t>C</w:t>
        </w:r>
        <w:r w:rsidRPr="0008741F">
          <w:rPr>
            <w:rStyle w:val="afff3"/>
            <w:rFonts w:hint="eastAsia"/>
          </w:rPr>
          <w:t>言語ソース</w:t>
        </w:r>
        <w:r>
          <w:rPr>
            <w:webHidden/>
          </w:rPr>
          <w:tab/>
        </w:r>
        <w:r>
          <w:rPr>
            <w:webHidden/>
          </w:rPr>
          <w:fldChar w:fldCharType="begin"/>
        </w:r>
        <w:r>
          <w:rPr>
            <w:webHidden/>
          </w:rPr>
          <w:instrText xml:space="preserve"> PAGEREF _Toc377121867 \h </w:instrText>
        </w:r>
        <w:r>
          <w:rPr>
            <w:webHidden/>
          </w:rPr>
        </w:r>
        <w:r>
          <w:rPr>
            <w:webHidden/>
          </w:rPr>
          <w:fldChar w:fldCharType="separate"/>
        </w:r>
        <w:r w:rsidR="00134FB5">
          <w:rPr>
            <w:webHidden/>
          </w:rPr>
          <w:t>17</w:t>
        </w:r>
        <w:r>
          <w:rPr>
            <w:webHidden/>
          </w:rPr>
          <w:fldChar w:fldCharType="end"/>
        </w:r>
      </w:hyperlink>
    </w:p>
    <w:p w14:paraId="5CC6279D" w14:textId="77777777" w:rsidR="00EE4683" w:rsidRDefault="00EE4683">
      <w:pPr>
        <w:pStyle w:val="25"/>
        <w:tabs>
          <w:tab w:val="left" w:pos="840"/>
        </w:tabs>
        <w:rPr>
          <w:rFonts w:asciiTheme="minorHAnsi" w:eastAsiaTheme="minorEastAsia" w:hAnsiTheme="minorHAnsi" w:cstheme="minorBidi"/>
          <w:b w:val="0"/>
        </w:rPr>
      </w:pPr>
      <w:hyperlink w:anchor="_Toc377121868"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バイナリデータ</w:t>
        </w:r>
        <w:r>
          <w:rPr>
            <w:webHidden/>
          </w:rPr>
          <w:tab/>
        </w:r>
        <w:r>
          <w:rPr>
            <w:webHidden/>
          </w:rPr>
          <w:fldChar w:fldCharType="begin"/>
        </w:r>
        <w:r>
          <w:rPr>
            <w:webHidden/>
          </w:rPr>
          <w:instrText xml:space="preserve"> PAGEREF _Toc377121868 \h </w:instrText>
        </w:r>
        <w:r>
          <w:rPr>
            <w:webHidden/>
          </w:rPr>
        </w:r>
        <w:r>
          <w:rPr>
            <w:webHidden/>
          </w:rPr>
          <w:fldChar w:fldCharType="separate"/>
        </w:r>
        <w:r w:rsidR="00134FB5">
          <w:rPr>
            <w:webHidden/>
          </w:rPr>
          <w:t>20</w:t>
        </w:r>
        <w:r>
          <w:rPr>
            <w:webHidden/>
          </w:rPr>
          <w:fldChar w:fldCharType="end"/>
        </w:r>
      </w:hyperlink>
    </w:p>
    <w:p w14:paraId="38EA9325" w14:textId="77777777" w:rsidR="00EE4683" w:rsidRDefault="00EE4683">
      <w:pPr>
        <w:pStyle w:val="25"/>
        <w:tabs>
          <w:tab w:val="left" w:pos="840"/>
        </w:tabs>
        <w:rPr>
          <w:rFonts w:asciiTheme="minorHAnsi" w:eastAsiaTheme="minorEastAsia" w:hAnsiTheme="minorHAnsi" w:cstheme="minorBidi"/>
          <w:b w:val="0"/>
        </w:rPr>
      </w:pPr>
      <w:hyperlink w:anchor="_Toc377121869"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デバッグ用テキストテーブル</w:t>
        </w:r>
        <w:r>
          <w:rPr>
            <w:webHidden/>
          </w:rPr>
          <w:tab/>
        </w:r>
        <w:r>
          <w:rPr>
            <w:webHidden/>
          </w:rPr>
          <w:fldChar w:fldCharType="begin"/>
        </w:r>
        <w:r>
          <w:rPr>
            <w:webHidden/>
          </w:rPr>
          <w:instrText xml:space="preserve"> PAGEREF _Toc377121869 \h </w:instrText>
        </w:r>
        <w:r>
          <w:rPr>
            <w:webHidden/>
          </w:rPr>
          <w:fldChar w:fldCharType="separate"/>
        </w:r>
        <w:r w:rsidR="00134FB5">
          <w:rPr>
            <w:rFonts w:hint="eastAsia"/>
            <w:b w:val="0"/>
            <w:bCs/>
            <w:webHidden/>
          </w:rPr>
          <w:t>エラー</w:t>
        </w:r>
        <w:r w:rsidR="00134FB5">
          <w:rPr>
            <w:rFonts w:hint="eastAsia"/>
            <w:b w:val="0"/>
            <w:bCs/>
            <w:webHidden/>
          </w:rPr>
          <w:t xml:space="preserve">! </w:t>
        </w:r>
        <w:r w:rsidR="00134FB5">
          <w:rPr>
            <w:rFonts w:hint="eastAsia"/>
            <w:b w:val="0"/>
            <w:bCs/>
            <w:webHidden/>
          </w:rPr>
          <w:t>ブックマークが定義されていません。</w:t>
        </w:r>
        <w:r>
          <w:rPr>
            <w:webHidden/>
          </w:rPr>
          <w:fldChar w:fldCharType="end"/>
        </w:r>
      </w:hyperlink>
    </w:p>
    <w:p w14:paraId="1A1BB581"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70"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組み込み関数仕様</w:t>
        </w:r>
        <w:r>
          <w:rPr>
            <w:webHidden/>
          </w:rPr>
          <w:tab/>
        </w:r>
        <w:r>
          <w:rPr>
            <w:webHidden/>
          </w:rPr>
          <w:fldChar w:fldCharType="begin"/>
        </w:r>
        <w:r>
          <w:rPr>
            <w:webHidden/>
          </w:rPr>
          <w:instrText xml:space="preserve"> PAGEREF _Toc377121870 \h </w:instrText>
        </w:r>
        <w:r>
          <w:rPr>
            <w:webHidden/>
          </w:rPr>
        </w:r>
        <w:r>
          <w:rPr>
            <w:webHidden/>
          </w:rPr>
          <w:fldChar w:fldCharType="separate"/>
        </w:r>
        <w:r w:rsidR="00134FB5">
          <w:rPr>
            <w:webHidden/>
          </w:rPr>
          <w:t>20</w:t>
        </w:r>
        <w:r>
          <w:rPr>
            <w:webHidden/>
          </w:rPr>
          <w:fldChar w:fldCharType="end"/>
        </w:r>
      </w:hyperlink>
    </w:p>
    <w:p w14:paraId="340EDF25" w14:textId="77777777" w:rsidR="00EE4683" w:rsidRDefault="00EE4683">
      <w:pPr>
        <w:pStyle w:val="25"/>
        <w:tabs>
          <w:tab w:val="left" w:pos="840"/>
        </w:tabs>
        <w:rPr>
          <w:rFonts w:asciiTheme="minorHAnsi" w:eastAsiaTheme="minorEastAsia" w:hAnsiTheme="minorHAnsi" w:cstheme="minorBidi"/>
          <w:b w:val="0"/>
        </w:rPr>
      </w:pPr>
      <w:hyperlink w:anchor="_Toc377121871"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算術関数</w:t>
        </w:r>
        <w:r>
          <w:rPr>
            <w:webHidden/>
          </w:rPr>
          <w:tab/>
        </w:r>
        <w:r>
          <w:rPr>
            <w:webHidden/>
          </w:rPr>
          <w:fldChar w:fldCharType="begin"/>
        </w:r>
        <w:r>
          <w:rPr>
            <w:webHidden/>
          </w:rPr>
          <w:instrText xml:space="preserve"> PAGEREF _Toc377121871 \h </w:instrText>
        </w:r>
        <w:r>
          <w:rPr>
            <w:webHidden/>
          </w:rPr>
        </w:r>
        <w:r>
          <w:rPr>
            <w:webHidden/>
          </w:rPr>
          <w:fldChar w:fldCharType="separate"/>
        </w:r>
        <w:r w:rsidR="00134FB5">
          <w:rPr>
            <w:webHidden/>
          </w:rPr>
          <w:t>20</w:t>
        </w:r>
        <w:r>
          <w:rPr>
            <w:webHidden/>
          </w:rPr>
          <w:fldChar w:fldCharType="end"/>
        </w:r>
      </w:hyperlink>
    </w:p>
    <w:p w14:paraId="39935AA5" w14:textId="77777777" w:rsidR="00EE4683" w:rsidRDefault="00EE4683">
      <w:pPr>
        <w:pStyle w:val="25"/>
        <w:tabs>
          <w:tab w:val="left" w:pos="840"/>
        </w:tabs>
        <w:rPr>
          <w:rFonts w:asciiTheme="minorHAnsi" w:eastAsiaTheme="minorEastAsia" w:hAnsiTheme="minorHAnsi" w:cstheme="minorBidi"/>
          <w:b w:val="0"/>
        </w:rPr>
      </w:pPr>
      <w:hyperlink w:anchor="_Toc377121872"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Pr>
          <w:t>CRC</w:t>
        </w:r>
        <w:r w:rsidRPr="0008741F">
          <w:rPr>
            <w:rStyle w:val="afff3"/>
            <w:rFonts w:hint="eastAsia"/>
          </w:rPr>
          <w:t>値変換関数</w:t>
        </w:r>
        <w:r>
          <w:rPr>
            <w:webHidden/>
          </w:rPr>
          <w:tab/>
        </w:r>
        <w:r>
          <w:rPr>
            <w:webHidden/>
          </w:rPr>
          <w:fldChar w:fldCharType="begin"/>
        </w:r>
        <w:r>
          <w:rPr>
            <w:webHidden/>
          </w:rPr>
          <w:instrText xml:space="preserve"> PAGEREF _Toc377121872 \h </w:instrText>
        </w:r>
        <w:r>
          <w:rPr>
            <w:webHidden/>
          </w:rPr>
        </w:r>
        <w:r>
          <w:rPr>
            <w:webHidden/>
          </w:rPr>
          <w:fldChar w:fldCharType="separate"/>
        </w:r>
        <w:r w:rsidR="00134FB5">
          <w:rPr>
            <w:webHidden/>
          </w:rPr>
          <w:t>21</w:t>
        </w:r>
        <w:r>
          <w:rPr>
            <w:webHidden/>
          </w:rPr>
          <w:fldChar w:fldCharType="end"/>
        </w:r>
      </w:hyperlink>
    </w:p>
    <w:p w14:paraId="65093B5D" w14:textId="77777777" w:rsidR="00EE4683" w:rsidRDefault="00EE4683">
      <w:pPr>
        <w:pStyle w:val="25"/>
        <w:tabs>
          <w:tab w:val="left" w:pos="840"/>
        </w:tabs>
        <w:rPr>
          <w:rFonts w:asciiTheme="minorHAnsi" w:eastAsiaTheme="minorEastAsia" w:hAnsiTheme="minorHAnsi" w:cstheme="minorBidi"/>
          <w:b w:val="0"/>
        </w:rPr>
      </w:pPr>
      <w:hyperlink w:anchor="_Toc377121873"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計算式関数</w:t>
        </w:r>
        <w:r>
          <w:rPr>
            <w:webHidden/>
          </w:rPr>
          <w:tab/>
        </w:r>
        <w:r>
          <w:rPr>
            <w:webHidden/>
          </w:rPr>
          <w:fldChar w:fldCharType="begin"/>
        </w:r>
        <w:r>
          <w:rPr>
            <w:webHidden/>
          </w:rPr>
          <w:instrText xml:space="preserve"> PAGEREF _Toc377121873 \h </w:instrText>
        </w:r>
        <w:r>
          <w:rPr>
            <w:webHidden/>
          </w:rPr>
        </w:r>
        <w:r>
          <w:rPr>
            <w:webHidden/>
          </w:rPr>
          <w:fldChar w:fldCharType="separate"/>
        </w:r>
        <w:r w:rsidR="00134FB5">
          <w:rPr>
            <w:webHidden/>
          </w:rPr>
          <w:t>21</w:t>
        </w:r>
        <w:r>
          <w:rPr>
            <w:webHidden/>
          </w:rPr>
          <w:fldChar w:fldCharType="end"/>
        </w:r>
      </w:hyperlink>
    </w:p>
    <w:p w14:paraId="2E374D4E"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74"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ゲームデータ内計算式仕様</w:t>
        </w:r>
        <w:r>
          <w:rPr>
            <w:webHidden/>
          </w:rPr>
          <w:tab/>
        </w:r>
        <w:r>
          <w:rPr>
            <w:webHidden/>
          </w:rPr>
          <w:fldChar w:fldCharType="begin"/>
        </w:r>
        <w:r>
          <w:rPr>
            <w:webHidden/>
          </w:rPr>
          <w:instrText xml:space="preserve"> PAGEREF _Toc377121874 \h </w:instrText>
        </w:r>
        <w:r>
          <w:rPr>
            <w:webHidden/>
          </w:rPr>
        </w:r>
        <w:r>
          <w:rPr>
            <w:webHidden/>
          </w:rPr>
          <w:fldChar w:fldCharType="separate"/>
        </w:r>
        <w:r w:rsidR="00134FB5">
          <w:rPr>
            <w:webHidden/>
          </w:rPr>
          <w:t>21</w:t>
        </w:r>
        <w:r>
          <w:rPr>
            <w:webHidden/>
          </w:rPr>
          <w:fldChar w:fldCharType="end"/>
        </w:r>
      </w:hyperlink>
    </w:p>
    <w:p w14:paraId="1A9D801B" w14:textId="77777777" w:rsidR="00EE4683" w:rsidRDefault="00EE4683">
      <w:pPr>
        <w:pStyle w:val="25"/>
        <w:tabs>
          <w:tab w:val="left" w:pos="840"/>
        </w:tabs>
        <w:rPr>
          <w:rFonts w:asciiTheme="minorHAnsi" w:eastAsiaTheme="minorEastAsia" w:hAnsiTheme="minorHAnsi" w:cstheme="minorBidi"/>
          <w:b w:val="0"/>
        </w:rPr>
      </w:pPr>
      <w:hyperlink w:anchor="_Toc377121875"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計算式解析</w:t>
        </w:r>
        <w:r>
          <w:rPr>
            <w:webHidden/>
          </w:rPr>
          <w:tab/>
        </w:r>
        <w:r>
          <w:rPr>
            <w:webHidden/>
          </w:rPr>
          <w:fldChar w:fldCharType="begin"/>
        </w:r>
        <w:r>
          <w:rPr>
            <w:webHidden/>
          </w:rPr>
          <w:instrText xml:space="preserve"> PAGEREF _Toc377121875 \h </w:instrText>
        </w:r>
        <w:r>
          <w:rPr>
            <w:webHidden/>
          </w:rPr>
        </w:r>
        <w:r>
          <w:rPr>
            <w:webHidden/>
          </w:rPr>
          <w:fldChar w:fldCharType="separate"/>
        </w:r>
        <w:r w:rsidR="00134FB5">
          <w:rPr>
            <w:webHidden/>
          </w:rPr>
          <w:t>21</w:t>
        </w:r>
        <w:r>
          <w:rPr>
            <w:webHidden/>
          </w:rPr>
          <w:fldChar w:fldCharType="end"/>
        </w:r>
      </w:hyperlink>
    </w:p>
    <w:p w14:paraId="27484C53" w14:textId="77777777" w:rsidR="00EE4683" w:rsidRDefault="00EE4683">
      <w:pPr>
        <w:pStyle w:val="25"/>
        <w:tabs>
          <w:tab w:val="left" w:pos="840"/>
        </w:tabs>
        <w:rPr>
          <w:rFonts w:asciiTheme="minorHAnsi" w:eastAsiaTheme="minorEastAsia" w:hAnsiTheme="minorHAnsi" w:cstheme="minorBidi"/>
          <w:b w:val="0"/>
        </w:rPr>
      </w:pPr>
      <w:hyperlink w:anchor="_Toc377121876"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対応演算子</w:t>
        </w:r>
        <w:r>
          <w:rPr>
            <w:webHidden/>
          </w:rPr>
          <w:tab/>
        </w:r>
        <w:r>
          <w:rPr>
            <w:webHidden/>
          </w:rPr>
          <w:fldChar w:fldCharType="begin"/>
        </w:r>
        <w:r>
          <w:rPr>
            <w:webHidden/>
          </w:rPr>
          <w:instrText xml:space="preserve"> PAGEREF _Toc377121876 \h </w:instrText>
        </w:r>
        <w:r>
          <w:rPr>
            <w:webHidden/>
          </w:rPr>
        </w:r>
        <w:r>
          <w:rPr>
            <w:webHidden/>
          </w:rPr>
          <w:fldChar w:fldCharType="separate"/>
        </w:r>
        <w:r w:rsidR="00134FB5">
          <w:rPr>
            <w:webHidden/>
          </w:rPr>
          <w:t>25</w:t>
        </w:r>
        <w:r>
          <w:rPr>
            <w:webHidden/>
          </w:rPr>
          <w:fldChar w:fldCharType="end"/>
        </w:r>
      </w:hyperlink>
    </w:p>
    <w:p w14:paraId="1BA4CEB1"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77"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処理仕様</w:t>
        </w:r>
        <w:r>
          <w:rPr>
            <w:webHidden/>
          </w:rPr>
          <w:tab/>
        </w:r>
        <w:r>
          <w:rPr>
            <w:webHidden/>
          </w:rPr>
          <w:fldChar w:fldCharType="begin"/>
        </w:r>
        <w:r>
          <w:rPr>
            <w:webHidden/>
          </w:rPr>
          <w:instrText xml:space="preserve"> PAGEREF _Toc377121877 \h </w:instrText>
        </w:r>
        <w:r>
          <w:rPr>
            <w:webHidden/>
          </w:rPr>
        </w:r>
        <w:r>
          <w:rPr>
            <w:webHidden/>
          </w:rPr>
          <w:fldChar w:fldCharType="separate"/>
        </w:r>
        <w:r w:rsidR="00134FB5">
          <w:rPr>
            <w:webHidden/>
          </w:rPr>
          <w:t>26</w:t>
        </w:r>
        <w:r>
          <w:rPr>
            <w:webHidden/>
          </w:rPr>
          <w:fldChar w:fldCharType="end"/>
        </w:r>
      </w:hyperlink>
    </w:p>
    <w:p w14:paraId="1C9A1B2B" w14:textId="77777777" w:rsidR="00EE4683" w:rsidRDefault="00EE4683">
      <w:pPr>
        <w:pStyle w:val="25"/>
        <w:tabs>
          <w:tab w:val="left" w:pos="840"/>
        </w:tabs>
        <w:rPr>
          <w:rFonts w:asciiTheme="minorHAnsi" w:eastAsiaTheme="minorEastAsia" w:hAnsiTheme="minorHAnsi" w:cstheme="minorBidi"/>
          <w:b w:val="0"/>
        </w:rPr>
      </w:pPr>
      <w:hyperlink w:anchor="_Toc377121878"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プリプロセッサ</w:t>
        </w:r>
        <w:r>
          <w:rPr>
            <w:webHidden/>
          </w:rPr>
          <w:tab/>
        </w:r>
        <w:r>
          <w:rPr>
            <w:webHidden/>
          </w:rPr>
          <w:fldChar w:fldCharType="begin"/>
        </w:r>
        <w:r>
          <w:rPr>
            <w:webHidden/>
          </w:rPr>
          <w:instrText xml:space="preserve"> PAGEREF _Toc377121878 \h </w:instrText>
        </w:r>
        <w:r>
          <w:rPr>
            <w:webHidden/>
          </w:rPr>
        </w:r>
        <w:r>
          <w:rPr>
            <w:webHidden/>
          </w:rPr>
          <w:fldChar w:fldCharType="separate"/>
        </w:r>
        <w:r w:rsidR="00134FB5">
          <w:rPr>
            <w:webHidden/>
          </w:rPr>
          <w:t>26</w:t>
        </w:r>
        <w:r>
          <w:rPr>
            <w:webHidden/>
          </w:rPr>
          <w:fldChar w:fldCharType="end"/>
        </w:r>
      </w:hyperlink>
    </w:p>
    <w:p w14:paraId="5F11034E" w14:textId="77777777" w:rsidR="00EE4683" w:rsidRDefault="00EE4683">
      <w:pPr>
        <w:pStyle w:val="25"/>
        <w:tabs>
          <w:tab w:val="left" w:pos="840"/>
        </w:tabs>
        <w:rPr>
          <w:rFonts w:asciiTheme="minorHAnsi" w:eastAsiaTheme="minorEastAsia" w:hAnsiTheme="minorHAnsi" w:cstheme="minorBidi"/>
          <w:b w:val="0"/>
        </w:rPr>
      </w:pPr>
      <w:hyperlink w:anchor="_Toc377121879"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データ変換ツール</w:t>
        </w:r>
        <w:r>
          <w:rPr>
            <w:webHidden/>
          </w:rPr>
          <w:tab/>
        </w:r>
        <w:r>
          <w:rPr>
            <w:webHidden/>
          </w:rPr>
          <w:fldChar w:fldCharType="begin"/>
        </w:r>
        <w:r>
          <w:rPr>
            <w:webHidden/>
          </w:rPr>
          <w:instrText xml:space="preserve"> PAGEREF _Toc377121879 \h </w:instrText>
        </w:r>
        <w:r>
          <w:rPr>
            <w:webHidden/>
          </w:rPr>
        </w:r>
        <w:r>
          <w:rPr>
            <w:webHidden/>
          </w:rPr>
          <w:fldChar w:fldCharType="separate"/>
        </w:r>
        <w:r w:rsidR="00134FB5">
          <w:rPr>
            <w:webHidden/>
          </w:rPr>
          <w:t>26</w:t>
        </w:r>
        <w:r>
          <w:rPr>
            <w:webHidden/>
          </w:rPr>
          <w:fldChar w:fldCharType="end"/>
        </w:r>
      </w:hyperlink>
    </w:p>
    <w:p w14:paraId="2AB8BA81" w14:textId="77777777" w:rsidR="00EE4683" w:rsidRDefault="00EE4683">
      <w:pPr>
        <w:pStyle w:val="25"/>
        <w:tabs>
          <w:tab w:val="left" w:pos="840"/>
        </w:tabs>
        <w:rPr>
          <w:rFonts w:asciiTheme="minorHAnsi" w:eastAsiaTheme="minorEastAsia" w:hAnsiTheme="minorHAnsi" w:cstheme="minorBidi"/>
          <w:b w:val="0"/>
        </w:rPr>
      </w:pPr>
      <w:hyperlink w:anchor="_Toc377121880"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Fonts w:hint="eastAsia"/>
          </w:rPr>
          <w:t>実機（取り込み処理）</w:t>
        </w:r>
        <w:r>
          <w:rPr>
            <w:webHidden/>
          </w:rPr>
          <w:tab/>
        </w:r>
        <w:r>
          <w:rPr>
            <w:webHidden/>
          </w:rPr>
          <w:fldChar w:fldCharType="begin"/>
        </w:r>
        <w:r>
          <w:rPr>
            <w:webHidden/>
          </w:rPr>
          <w:instrText xml:space="preserve"> PAGEREF _Toc377121880 \h </w:instrText>
        </w:r>
        <w:r>
          <w:rPr>
            <w:webHidden/>
          </w:rPr>
        </w:r>
        <w:r>
          <w:rPr>
            <w:webHidden/>
          </w:rPr>
          <w:fldChar w:fldCharType="separate"/>
        </w:r>
        <w:r w:rsidR="00134FB5">
          <w:rPr>
            <w:webHidden/>
          </w:rPr>
          <w:t>26</w:t>
        </w:r>
        <w:r>
          <w:rPr>
            <w:webHidden/>
          </w:rPr>
          <w:fldChar w:fldCharType="end"/>
        </w:r>
      </w:hyperlink>
    </w:p>
    <w:p w14:paraId="0BD7A150" w14:textId="77777777" w:rsidR="00EE4683" w:rsidRDefault="00EE4683">
      <w:pPr>
        <w:pStyle w:val="12"/>
        <w:spacing w:before="180"/>
        <w:ind w:left="325" w:hanging="325"/>
        <w:rPr>
          <w:rFonts w:asciiTheme="minorHAnsi" w:eastAsiaTheme="minorEastAsia" w:hAnsiTheme="minorHAnsi" w:cstheme="minorBidi"/>
          <w:b w:val="0"/>
          <w:sz w:val="21"/>
        </w:rPr>
      </w:pPr>
      <w:hyperlink w:anchor="_Toc377121881" w:history="1">
        <w:r w:rsidRPr="0008741F">
          <w:rPr>
            <w:rStyle w:val="afff3"/>
            <w:rFonts w:ascii="Wingdings" w:hAnsi="Wingdings"/>
          </w:rPr>
          <w:t></w:t>
        </w:r>
        <w:r>
          <w:rPr>
            <w:rFonts w:asciiTheme="minorHAnsi" w:eastAsiaTheme="minorEastAsia" w:hAnsiTheme="minorHAnsi" w:cstheme="minorBidi"/>
            <w:b w:val="0"/>
            <w:sz w:val="21"/>
          </w:rPr>
          <w:tab/>
        </w:r>
        <w:r w:rsidRPr="0008741F">
          <w:rPr>
            <w:rStyle w:val="afff3"/>
            <w:rFonts w:hint="eastAsia"/>
          </w:rPr>
          <w:t>環境の改善</w:t>
        </w:r>
        <w:r>
          <w:rPr>
            <w:webHidden/>
          </w:rPr>
          <w:tab/>
        </w:r>
        <w:r>
          <w:rPr>
            <w:webHidden/>
          </w:rPr>
          <w:fldChar w:fldCharType="begin"/>
        </w:r>
        <w:r>
          <w:rPr>
            <w:webHidden/>
          </w:rPr>
          <w:instrText xml:space="preserve"> PAGEREF _Toc377121881 \h </w:instrText>
        </w:r>
        <w:r>
          <w:rPr>
            <w:webHidden/>
          </w:rPr>
        </w:r>
        <w:r>
          <w:rPr>
            <w:webHidden/>
          </w:rPr>
          <w:fldChar w:fldCharType="separate"/>
        </w:r>
        <w:r w:rsidR="00134FB5">
          <w:rPr>
            <w:webHidden/>
          </w:rPr>
          <w:t>26</w:t>
        </w:r>
        <w:r>
          <w:rPr>
            <w:webHidden/>
          </w:rPr>
          <w:fldChar w:fldCharType="end"/>
        </w:r>
      </w:hyperlink>
    </w:p>
    <w:p w14:paraId="6A54213F" w14:textId="77777777" w:rsidR="00EE4683" w:rsidRDefault="00EE4683">
      <w:pPr>
        <w:pStyle w:val="25"/>
        <w:tabs>
          <w:tab w:val="left" w:pos="840"/>
        </w:tabs>
        <w:rPr>
          <w:rFonts w:asciiTheme="minorHAnsi" w:eastAsiaTheme="minorEastAsia" w:hAnsiTheme="minorHAnsi" w:cstheme="minorBidi"/>
          <w:b w:val="0"/>
        </w:rPr>
      </w:pPr>
      <w:hyperlink w:anchor="_Toc377121882" w:history="1">
        <w:r w:rsidRPr="0008741F">
          <w:rPr>
            <w:rStyle w:val="afff3"/>
            <w:rFonts w:ascii="メイリオ" w:eastAsia="メイリオ" w:hAnsi="メイリオ" w:hint="eastAsia"/>
          </w:rPr>
          <w:t>▼</w:t>
        </w:r>
        <w:r>
          <w:rPr>
            <w:rFonts w:asciiTheme="minorHAnsi" w:eastAsiaTheme="minorEastAsia" w:hAnsiTheme="minorHAnsi" w:cstheme="minorBidi"/>
            <w:b w:val="0"/>
          </w:rPr>
          <w:tab/>
        </w:r>
        <w:r w:rsidRPr="0008741F">
          <w:rPr>
            <w:rStyle w:val="afff3"/>
          </w:rPr>
          <w:t xml:space="preserve">SCons </w:t>
        </w:r>
        <w:r w:rsidRPr="0008741F">
          <w:rPr>
            <w:rStyle w:val="afff3"/>
            <w:rFonts w:hint="eastAsia"/>
          </w:rPr>
          <w:t>の利用</w:t>
        </w:r>
        <w:r>
          <w:rPr>
            <w:webHidden/>
          </w:rPr>
          <w:tab/>
        </w:r>
        <w:r>
          <w:rPr>
            <w:webHidden/>
          </w:rPr>
          <w:fldChar w:fldCharType="begin"/>
        </w:r>
        <w:r>
          <w:rPr>
            <w:webHidden/>
          </w:rPr>
          <w:instrText xml:space="preserve"> PAGEREF _Toc377121882 \h </w:instrText>
        </w:r>
        <w:r>
          <w:rPr>
            <w:webHidden/>
          </w:rPr>
        </w:r>
        <w:r>
          <w:rPr>
            <w:webHidden/>
          </w:rPr>
          <w:fldChar w:fldCharType="separate"/>
        </w:r>
        <w:r w:rsidR="00134FB5">
          <w:rPr>
            <w:webHidden/>
          </w:rPr>
          <w:t>26</w:t>
        </w:r>
        <w:r>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121846"/>
      <w:r>
        <w:lastRenderedPageBreak/>
        <w:t>概略</w:t>
      </w:r>
      <w:bookmarkEnd w:id="0"/>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1" w:name="_Toc377121847"/>
      <w:r>
        <w:rPr>
          <w:rFonts w:hint="eastAsia"/>
        </w:rPr>
        <w:t>目的</w:t>
      </w:r>
      <w:bookmarkEnd w:id="1"/>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2" w:name="_Toc377121848"/>
      <w:r>
        <w:rPr>
          <w:rFonts w:hint="eastAsia"/>
        </w:rPr>
        <w:t>基本</w:t>
      </w:r>
      <w:r w:rsidR="00655DFE">
        <w:rPr>
          <w:rFonts w:hint="eastAsia"/>
        </w:rPr>
        <w:t>用語</w:t>
      </w:r>
      <w:bookmarkEnd w:id="2"/>
    </w:p>
    <w:p w14:paraId="59D631EE" w14:textId="77777777" w:rsidR="002E7152" w:rsidRDefault="002E7152" w:rsidP="002E7152">
      <w:pPr>
        <w:pStyle w:val="2"/>
      </w:pPr>
      <w:bookmarkStart w:id="3" w:name="_Toc377121849"/>
      <w:r>
        <w:rPr>
          <w:rFonts w:hint="eastAsia"/>
        </w:rPr>
        <w:t>「ゲームデータ」</w:t>
      </w:r>
      <w:bookmarkEnd w:id="3"/>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4" w:name="_Toc377121850"/>
      <w:r>
        <w:rPr>
          <w:rFonts w:hint="eastAsia"/>
        </w:rPr>
        <w:t>要件定義</w:t>
      </w:r>
      <w:bookmarkEnd w:id="4"/>
    </w:p>
    <w:p w14:paraId="3CAAC9B8" w14:textId="77777777" w:rsidR="00801698" w:rsidRDefault="00801698" w:rsidP="00801698">
      <w:pPr>
        <w:pStyle w:val="2"/>
      </w:pPr>
      <w:bookmarkStart w:id="5" w:name="_Toc377121851"/>
      <w:r>
        <w:rPr>
          <w:rFonts w:hint="eastAsia"/>
        </w:rPr>
        <w:t>基本要件</w:t>
      </w:r>
      <w:bookmarkEnd w:id="5"/>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6" w:name="_Toc377121852"/>
      <w:r>
        <w:t>要求仕様／</w:t>
      </w:r>
      <w:r w:rsidR="005531FF">
        <w:t>要件定義</w:t>
      </w:r>
      <w:bookmarkEnd w:id="6"/>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A021C0">
      <w:pPr>
        <w:pStyle w:val="affff6"/>
        <w:keepNext/>
        <w:keepLines/>
        <w:widowControl/>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D86008">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D86008">
        <w:rPr>
          <w:color w:val="00B050"/>
        </w:rPr>
        <w:t>（</w:t>
      </w:r>
      <w:r w:rsidR="00CF6534" w:rsidRPr="00D86008">
        <w:rPr>
          <w:rFonts w:hint="eastAsia"/>
          <w:color w:val="00B050"/>
        </w:rPr>
        <w:t>例：</w:t>
      </w:r>
      <w:r w:rsidR="00CF6534" w:rsidRPr="00D86008">
        <w:rPr>
          <w:rFonts w:hint="eastAsia"/>
          <w:color w:val="00B050"/>
        </w:rPr>
        <w:t>//</w:t>
      </w:r>
      <w:r w:rsidR="00CF6534" w:rsidRPr="00D86008">
        <w:rPr>
          <w:color w:val="00B050"/>
        </w:rPr>
        <w:t xml:space="preserve"> comment</w:t>
      </w:r>
      <w:r w:rsidR="00CF6534" w:rsidRPr="00D86008">
        <w:rPr>
          <w:color w:val="00B050"/>
        </w:rPr>
        <w:t>、</w:t>
      </w:r>
      <w:r w:rsidR="00CF6534" w:rsidRPr="00D86008">
        <w:rPr>
          <w:rFonts w:hint="eastAsia"/>
          <w:color w:val="00B050"/>
        </w:rPr>
        <w:t>/*</w:t>
      </w:r>
      <w:r w:rsidR="00CF6534" w:rsidRPr="00D86008">
        <w:rPr>
          <w:color w:val="00B050"/>
        </w:rPr>
        <w:t xml:space="preserve"> comment</w:t>
      </w:r>
      <w:r w:rsidR="00CF6534" w:rsidRPr="00D86008">
        <w:rPr>
          <w:rFonts w:hint="eastAsia"/>
          <w:color w:val="00B050"/>
        </w:rPr>
        <w:t xml:space="preserve"> */</w:t>
      </w:r>
      <w:r w:rsidR="00CF6534" w:rsidRPr="00D86008">
        <w:rPr>
          <w:color w:val="00B050"/>
        </w:rPr>
        <w:t>）</w:t>
      </w:r>
    </w:p>
    <w:p w14:paraId="152C41E2" w14:textId="77777777" w:rsidR="008F697D" w:rsidRPr="00D86008" w:rsidRDefault="008F697D" w:rsidP="00D86008">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D86008">
      <w:pPr>
        <w:pStyle w:val="a1"/>
      </w:pPr>
      <w:r w:rsidRPr="00D86008">
        <w:rPr>
          <w:rFonts w:hint="eastAsia"/>
        </w:rPr>
        <w:t>データ部に四則演算を用いることができる。</w:t>
      </w:r>
      <w:r w:rsidRPr="00D86008">
        <w:rPr>
          <w:rFonts w:hint="eastAsia"/>
          <w:color w:val="00B050"/>
        </w:rPr>
        <w:t>（例：</w:t>
      </w:r>
      <w:r w:rsidR="007930EA" w:rsidRPr="00D86008">
        <w:rPr>
          <w:rFonts w:hint="eastAsia"/>
          <w:color w:val="00B050"/>
        </w:rPr>
        <w:t xml:space="preserve">{ </w:t>
      </w:r>
      <w:r w:rsidRPr="00D86008">
        <w:rPr>
          <w:color w:val="00B050"/>
        </w:rPr>
        <w:t>”age”: 30 + 3,</w:t>
      </w:r>
      <w:r w:rsidR="007930EA" w:rsidRPr="00D86008">
        <w:rPr>
          <w:color w:val="00B050"/>
        </w:rPr>
        <w:t xml:space="preserve"> … } </w:t>
      </w:r>
      <w:r w:rsidRPr="00D86008">
        <w:rPr>
          <w:rFonts w:hint="eastAsia"/>
          <w:color w:val="00B050"/>
        </w:rPr>
        <w:t>）</w:t>
      </w:r>
    </w:p>
    <w:p w14:paraId="329FAF4A" w14:textId="77777777" w:rsidR="0067251C" w:rsidRPr="008F697D" w:rsidRDefault="008F697D" w:rsidP="00D86008">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D86008">
        <w:rPr>
          <w:rFonts w:hint="eastAsia"/>
          <w:color w:val="00B050"/>
        </w:rPr>
        <w:t>（例：</w:t>
      </w:r>
      <w:r w:rsidR="007930EA" w:rsidRPr="00D86008">
        <w:rPr>
          <w:rFonts w:hint="eastAsia"/>
          <w:color w:val="00B050"/>
        </w:rPr>
        <w:t xml:space="preserve">{ </w:t>
      </w:r>
      <w:r w:rsidR="007930EA" w:rsidRPr="00D86008">
        <w:rPr>
          <w:color w:val="00B050"/>
        </w:rPr>
        <w:t>”id”: CRC(“c0010”), … }</w:t>
      </w:r>
      <w:r w:rsidR="002E6BBF" w:rsidRPr="00D86008">
        <w:rPr>
          <w:color w:val="00B050"/>
        </w:rPr>
        <w:t>,</w:t>
      </w:r>
      <w:r w:rsidR="007930EA" w:rsidRPr="00D86008">
        <w:rPr>
          <w:color w:val="00B050"/>
        </w:rPr>
        <w:t xml:space="preserve"> </w:t>
      </w:r>
      <w:r w:rsidR="000817BB" w:rsidRPr="00D86008">
        <w:rPr>
          <w:color w:val="00B050"/>
        </w:rPr>
        <w:t xml:space="preserve">{ “condition”: </w:t>
      </w:r>
      <w:r w:rsidR="002E6BBF" w:rsidRPr="00D86008">
        <w:rPr>
          <w:color w:val="00B050"/>
        </w:rPr>
        <w:t>Expr(</w:t>
      </w:r>
      <w:r w:rsidR="000817BB" w:rsidRPr="00D86008">
        <w:rPr>
          <w:color w:val="00B050"/>
        </w:rPr>
        <w:t>“IsFlag(\“AlreadyMetOldMan\”) == True &amp;&amp; GetChapter() &gt;= 2”</w:t>
      </w:r>
      <w:r w:rsidR="002E6BBF" w:rsidRPr="00D86008">
        <w:rPr>
          <w:color w:val="00B050"/>
        </w:rPr>
        <w:t>)</w:t>
      </w:r>
      <w:r w:rsidR="000817BB" w:rsidRPr="00D86008">
        <w:rPr>
          <w:color w:val="00B050"/>
        </w:rPr>
        <w:t xml:space="preserve">, … } </w:t>
      </w:r>
      <w:r w:rsidR="007930EA" w:rsidRPr="00D86008">
        <w:rPr>
          <w:rFonts w:hint="eastAsia"/>
          <w:color w:val="00B050"/>
        </w:rPr>
        <w:t>）</w:t>
      </w:r>
    </w:p>
    <w:p w14:paraId="331468D3" w14:textId="77777777" w:rsidR="008F697D" w:rsidRPr="008F697D" w:rsidRDefault="008F697D" w:rsidP="008F697D">
      <w:pPr>
        <w:pStyle w:val="a1"/>
        <w:numPr>
          <w:ilvl w:val="0"/>
          <w:numId w:val="0"/>
        </w:numPr>
        <w:ind w:leftChars="203" w:left="830" w:hangingChars="202" w:hanging="404"/>
        <w:rPr>
          <w:color w:val="FF0000"/>
        </w:rPr>
      </w:pPr>
      <w:r w:rsidRPr="008F697D">
        <w:rPr>
          <w:color w:val="FF0000"/>
        </w:rPr>
        <w:t>注：</w:t>
      </w:r>
      <w:r w:rsidRPr="008F697D">
        <w:rPr>
          <w:color w:val="FF0000"/>
        </w:rPr>
        <w:tab/>
      </w:r>
      <w:r w:rsidRPr="008F697D">
        <w:rPr>
          <w:rFonts w:hint="eastAsia"/>
          <w:color w:val="FF0000"/>
        </w:rPr>
        <w:t>JSON</w:t>
      </w:r>
      <w:r w:rsidRPr="008F697D">
        <w:rPr>
          <w:rFonts w:hint="eastAsia"/>
          <w:color w:val="FF0000"/>
        </w:rPr>
        <w:t>データを</w:t>
      </w:r>
      <w:r w:rsidRPr="008F697D">
        <w:rPr>
          <w:rFonts w:hint="eastAsia"/>
          <w:color w:val="FF0000"/>
        </w:rPr>
        <w:t>MongoDB</w:t>
      </w:r>
      <w:r w:rsidRPr="008F697D">
        <w:rPr>
          <w:rFonts w:hint="eastAsia"/>
          <w:color w:val="FF0000"/>
        </w:rPr>
        <w:t>などのドキュメント指向データベース</w:t>
      </w:r>
      <w:r w:rsidR="001F149B">
        <w:rPr>
          <w:rFonts w:hint="eastAsia"/>
          <w:color w:val="FF0000"/>
        </w:rPr>
        <w:t>（</w:t>
      </w:r>
      <w:r w:rsidR="001F149B">
        <w:rPr>
          <w:rFonts w:hint="eastAsia"/>
          <w:color w:val="FF0000"/>
        </w:rPr>
        <w:t>BSON</w:t>
      </w:r>
      <w:r w:rsidR="001F149B">
        <w:rPr>
          <w:rFonts w:hint="eastAsia"/>
          <w:color w:val="FF0000"/>
        </w:rPr>
        <w:t>形式で保存される）</w:t>
      </w:r>
      <w:r w:rsidRPr="008F697D">
        <w:rPr>
          <w:rFonts w:hint="eastAsia"/>
          <w:color w:val="FF0000"/>
        </w:rPr>
        <w:t>で扱う場合、これらの拡張仕様が使えないので注意。同様の情報を扱うための別の</w:t>
      </w:r>
      <w:r>
        <w:rPr>
          <w:rFonts w:hint="eastAsia"/>
          <w:color w:val="FF0000"/>
        </w:rPr>
        <w:t>仕様も合わせて</w:t>
      </w:r>
      <w:r w:rsidRPr="008F697D">
        <w:rPr>
          <w:rFonts w:hint="eastAsia"/>
          <w:color w:val="FF0000"/>
        </w:rPr>
        <w:t>策定する。</w:t>
      </w:r>
    </w:p>
    <w:p w14:paraId="3106304F" w14:textId="77777777" w:rsidR="00BD4D27" w:rsidRDefault="0067251C" w:rsidP="00BD4D27">
      <w:pPr>
        <w:pStyle w:val="affff6"/>
        <w:ind w:left="447" w:hanging="298"/>
      </w:pPr>
      <w:r>
        <w:t>テキストファイルからバイナリデータに変換するための変換設定もまた</w:t>
      </w:r>
      <w:r>
        <w:t>JSON</w:t>
      </w:r>
      <w:r>
        <w:t>形式の</w:t>
      </w:r>
      <w:r>
        <w:lastRenderedPageBreak/>
        <w:t>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A021C0">
      <w:pPr>
        <w:pStyle w:val="affff6"/>
        <w:keepNext/>
        <w:keepLines/>
        <w:widowControl/>
        <w:ind w:left="447" w:hanging="298"/>
      </w:pPr>
      <w:r>
        <w:t>データ変換ツールは、下記の仕様に対応する。</w:t>
      </w:r>
    </w:p>
    <w:p w14:paraId="316BEFDD" w14:textId="77777777" w:rsidR="00F41FF2" w:rsidRPr="00D86008" w:rsidRDefault="00F41FF2" w:rsidP="00D86008">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D86008">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D86008">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D86008">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A021C0">
      <w:pPr>
        <w:pStyle w:val="affff6"/>
        <w:keepNext/>
        <w:keepLines/>
        <w:widowControl/>
        <w:ind w:left="447" w:hanging="298"/>
      </w:pPr>
      <w:r>
        <w:t>バイナリデータは、メモリ上のイメージ</w:t>
      </w:r>
      <w:r w:rsidR="005C4318">
        <w:t>としてほぼ</w:t>
      </w:r>
      <w:r>
        <w:t>そのまま取り込める。</w:t>
      </w:r>
    </w:p>
    <w:p w14:paraId="4B8CF2E1" w14:textId="77777777" w:rsidR="00F41FF2" w:rsidRDefault="005C4318" w:rsidP="00D86008">
      <w:pPr>
        <w:pStyle w:val="a1"/>
        <w:ind w:left="741" w:hanging="296"/>
      </w:pPr>
      <w:r>
        <w:t>文字列のポインター変換などの処理も取り込み時に同時に行われる。</w:t>
      </w:r>
    </w:p>
    <w:p w14:paraId="794E8218" w14:textId="77777777" w:rsidR="008F697D" w:rsidRDefault="008F697D" w:rsidP="00BD4D27">
      <w:pPr>
        <w:pStyle w:val="affff6"/>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7" w:name="_Toc377121853"/>
      <w:r>
        <w:rPr>
          <w:rFonts w:hint="eastAsia"/>
        </w:rPr>
        <w:t>仕様</w:t>
      </w:r>
      <w:r w:rsidR="008A331F">
        <w:rPr>
          <w:rFonts w:hint="eastAsia"/>
        </w:rPr>
        <w:t>概要</w:t>
      </w:r>
      <w:bookmarkEnd w:id="7"/>
    </w:p>
    <w:p w14:paraId="1709D4A4" w14:textId="77777777" w:rsidR="00B17010" w:rsidRDefault="00B17010" w:rsidP="00801698">
      <w:pPr>
        <w:pStyle w:val="2"/>
      </w:pPr>
      <w:bookmarkStart w:id="8" w:name="_Toc377121854"/>
      <w:r>
        <w:rPr>
          <w:rFonts w:hint="eastAsia"/>
        </w:rPr>
        <w:t>環境</w:t>
      </w:r>
      <w:bookmarkEnd w:id="8"/>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9" w:name="_Toc377121855"/>
      <w:r>
        <w:lastRenderedPageBreak/>
        <w:t>ワーク</w:t>
      </w:r>
      <w:r w:rsidR="00702ADA">
        <w:t>フロー</w:t>
      </w:r>
      <w:bookmarkEnd w:id="9"/>
    </w:p>
    <w:p w14:paraId="531C6160" w14:textId="7645F531" w:rsidR="00283439" w:rsidRDefault="003C6C83"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0888226" r:id="rId19"/>
        </w:object>
      </w:r>
    </w:p>
    <w:p w14:paraId="02D07F30" w14:textId="77777777" w:rsidR="007434F9" w:rsidRDefault="007434F9" w:rsidP="00845CD7">
      <w:pPr>
        <w:pStyle w:val="affff7"/>
        <w:tabs>
          <w:tab w:val="clear" w:pos="2977"/>
          <w:tab w:val="left" w:leader="dot" w:pos="3119"/>
        </w:tabs>
        <w:ind w:left="3274" w:hanging="3125"/>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p>
    <w:p w14:paraId="13AC09B7" w14:textId="2B6EAA53" w:rsidR="00845CD7" w:rsidRDefault="00D16E42" w:rsidP="00845CD7">
      <w:pPr>
        <w:pStyle w:val="affff7"/>
        <w:tabs>
          <w:tab w:val="clear" w:pos="2977"/>
          <w:tab w:val="left" w:leader="dot" w:pos="3119"/>
        </w:tabs>
        <w:ind w:left="3274" w:hanging="3125"/>
      </w:pPr>
      <w:r>
        <w:rPr>
          <w:rFonts w:hint="eastAsia"/>
        </w:rPr>
        <w:t>データ定義</w:t>
      </w:r>
      <w:r w:rsidR="00845CD7">
        <w:t>JSON</w:t>
      </w:r>
      <w:r w:rsidR="007A1328">
        <w:t xml:space="preserve"> </w:t>
      </w:r>
      <w:r w:rsidR="00845CD7">
        <w:tab/>
      </w:r>
      <w:r w:rsidR="00845CD7">
        <w:tab/>
      </w:r>
      <w:r w:rsidR="00845CD7">
        <w:t>テキストデータ</w:t>
      </w:r>
      <w:r w:rsidR="007A1328">
        <w:t>（</w:t>
      </w:r>
      <w:r w:rsidR="007A1328">
        <w:rPr>
          <w:rFonts w:hint="eastAsia"/>
        </w:rPr>
        <w:t>JSON</w:t>
      </w:r>
      <w:r w:rsidR="007A1328">
        <w:rPr>
          <w:rFonts w:hint="eastAsia"/>
        </w:rPr>
        <w:t>形式＋</w:t>
      </w:r>
      <w:r w:rsidR="007A1328">
        <w:rPr>
          <w:rFonts w:hint="eastAsia"/>
        </w:rPr>
        <w:t>JavaScript</w:t>
      </w:r>
      <w:r w:rsidR="007A1328">
        <w:rPr>
          <w:rFonts w:hint="eastAsia"/>
        </w:rPr>
        <w:t>形式コメント＋</w:t>
      </w:r>
      <w:r w:rsidR="007A1328">
        <w:rPr>
          <w:rFonts w:hint="eastAsia"/>
        </w:rPr>
        <w:t>C</w:t>
      </w:r>
      <w:r w:rsidR="007A1328">
        <w:t>言語形式</w:t>
      </w:r>
      <w:r w:rsidR="007A1328">
        <w:rPr>
          <w:rFonts w:hint="eastAsia"/>
        </w:rPr>
        <w:t>#include</w:t>
      </w:r>
      <w:r w:rsidR="007A1328">
        <w:rPr>
          <w:rFonts w:hint="eastAsia"/>
        </w:rPr>
        <w:t>文・</w:t>
      </w:r>
      <w:r w:rsidR="007A1328">
        <w:rPr>
          <w:rFonts w:hint="eastAsia"/>
        </w:rPr>
        <w:t>#define</w:t>
      </w:r>
      <w:r w:rsidR="007A1328">
        <w:rPr>
          <w:rFonts w:hint="eastAsia"/>
        </w:rPr>
        <w:t>文＋四則演算式＋特殊関数</w:t>
      </w:r>
      <w:r w:rsidR="007A1328">
        <w:t>）</w:t>
      </w:r>
    </w:p>
    <w:p w14:paraId="49FD6A94" w14:textId="19E06821" w:rsidR="007A1328" w:rsidRDefault="007434F9" w:rsidP="00845CD7">
      <w:pPr>
        <w:pStyle w:val="affff7"/>
        <w:tabs>
          <w:tab w:val="clear" w:pos="2977"/>
          <w:tab w:val="left" w:leader="dot" w:pos="3119"/>
        </w:tabs>
        <w:ind w:left="3274" w:hanging="3125"/>
      </w:pPr>
      <w:r>
        <w:t>中間</w:t>
      </w:r>
      <w:r>
        <w:rPr>
          <w:rFonts w:hint="eastAsia"/>
        </w:rPr>
        <w:t>JSON</w:t>
      </w:r>
      <w:r w:rsidR="007A1328">
        <w:rPr>
          <w:rFonts w:hint="eastAsia"/>
        </w:rPr>
        <w:t xml:space="preserve"> </w:t>
      </w:r>
      <w:r w:rsidR="007A1328">
        <w:tab/>
      </w:r>
      <w:r w:rsidR="007A1328">
        <w:tab/>
      </w:r>
      <w:r w:rsidR="007A1328">
        <w:rPr>
          <w:rFonts w:hint="eastAsia"/>
        </w:rPr>
        <w:t>コメント除去、</w:t>
      </w:r>
      <w:r w:rsidR="007A1328">
        <w:rPr>
          <w:rFonts w:hint="eastAsia"/>
        </w:rPr>
        <w:t>#include</w:t>
      </w:r>
      <w:r w:rsidR="007A1328">
        <w:rPr>
          <w:rFonts w:hint="eastAsia"/>
        </w:rPr>
        <w:t>文・</w:t>
      </w:r>
      <w:r w:rsidR="007A1328">
        <w:rPr>
          <w:rFonts w:hint="eastAsia"/>
        </w:rPr>
        <w:t>#define</w:t>
      </w:r>
      <w:r w:rsidR="007A1328">
        <w:rPr>
          <w:rFonts w:hint="eastAsia"/>
        </w:rPr>
        <w:t>文展開</w:t>
      </w:r>
      <w:r w:rsidR="00D16E42">
        <w:rPr>
          <w:rFonts w:hint="eastAsia"/>
        </w:rPr>
        <w:t>したもの</w:t>
      </w:r>
    </w:p>
    <w:p w14:paraId="19EE89FB" w14:textId="77777777" w:rsidR="00702ADA" w:rsidRDefault="00702ADA" w:rsidP="00845CD7">
      <w:pPr>
        <w:pStyle w:val="affff7"/>
        <w:tabs>
          <w:tab w:val="clear" w:pos="2977"/>
          <w:tab w:val="left" w:leader="dot" w:pos="3119"/>
        </w:tabs>
        <w:ind w:left="3274" w:hanging="3125"/>
      </w:pPr>
      <w:r>
        <w:t>フォーマット定義</w:t>
      </w:r>
      <w:r>
        <w:rPr>
          <w:rFonts w:hint="eastAsia"/>
        </w:rPr>
        <w:t>JSON</w:t>
      </w:r>
      <w:r>
        <w:t xml:space="preserve"> </w:t>
      </w:r>
      <w:r>
        <w:tab/>
      </w:r>
      <w:r>
        <w:tab/>
      </w:r>
      <w:r>
        <w:t>データ変換・ルール・バージョン定義</w:t>
      </w:r>
    </w:p>
    <w:p w14:paraId="74DC3FF9" w14:textId="1B3F2122" w:rsidR="003C6C83" w:rsidRDefault="003C6C83" w:rsidP="00845CD7">
      <w:pPr>
        <w:pStyle w:val="affff7"/>
        <w:tabs>
          <w:tab w:val="clear" w:pos="2977"/>
          <w:tab w:val="left" w:leader="dot" w:pos="3119"/>
        </w:tabs>
        <w:ind w:left="3274" w:hanging="3125"/>
      </w:pPr>
      <w:r>
        <w:t>データ型定義リスト</w:t>
      </w:r>
      <w:r>
        <w:rPr>
          <w:rFonts w:hint="eastAsia"/>
        </w:rPr>
        <w:t xml:space="preserve"> </w:t>
      </w:r>
      <w:r>
        <w:rPr>
          <w:rFonts w:hint="eastAsia"/>
        </w:rPr>
        <w:tab/>
      </w:r>
      <w:r>
        <w:rPr>
          <w:rFonts w:hint="eastAsia"/>
        </w:rPr>
        <w:tab/>
      </w:r>
      <w:r>
        <w:t>フォーマット定義</w:t>
      </w:r>
      <w:r>
        <w:rPr>
          <w:rFonts w:hint="eastAsia"/>
        </w:rPr>
        <w:t>JSON</w:t>
      </w:r>
      <w:r>
        <w:rPr>
          <w:rFonts w:hint="eastAsia"/>
        </w:rPr>
        <w:t>と共に用いる。データ型とそのデータサイズが定義されたリスト。</w:t>
      </w:r>
    </w:p>
    <w:p w14:paraId="52BC3192" w14:textId="77777777" w:rsidR="00DB6FFB" w:rsidRDefault="003C6C83" w:rsidP="00845CD7">
      <w:pPr>
        <w:pStyle w:val="affff7"/>
        <w:tabs>
          <w:tab w:val="clear" w:pos="2977"/>
          <w:tab w:val="left" w:leader="dot" w:pos="3119"/>
        </w:tabs>
        <w:ind w:left="3274" w:hanging="3125"/>
      </w:pPr>
      <w:r>
        <w:t>計算式用</w:t>
      </w:r>
      <w:r w:rsidR="00DB6FFB">
        <w:t>拡張</w:t>
      </w:r>
      <w:r>
        <w:t>関数定義リスト</w:t>
      </w:r>
    </w:p>
    <w:p w14:paraId="34AC7E54" w14:textId="1CB76281" w:rsidR="003C6C83" w:rsidRDefault="003C6C83" w:rsidP="00DB6FFB">
      <w:pPr>
        <w:pStyle w:val="affff7"/>
        <w:numPr>
          <w:ilvl w:val="0"/>
          <w:numId w:val="0"/>
        </w:numPr>
        <w:tabs>
          <w:tab w:val="clear" w:pos="2977"/>
          <w:tab w:val="left" w:leader="dot" w:pos="3119"/>
        </w:tabs>
        <w:ind w:leftChars="61" w:left="3259" w:hangingChars="1491" w:hanging="3131"/>
      </w:pPr>
      <w:r>
        <w:rPr>
          <w:rFonts w:hint="eastAsia"/>
        </w:rPr>
        <w:t xml:space="preserve"> </w:t>
      </w:r>
      <w:r>
        <w:rPr>
          <w:rFonts w:hint="eastAsia"/>
        </w:rPr>
        <w:tab/>
      </w:r>
      <w:r w:rsidR="00DB6FFB">
        <w:t xml:space="preserve"> </w:t>
      </w:r>
      <w:r>
        <w:tab/>
      </w:r>
      <w:r w:rsidR="00DB6FFB">
        <w:rPr>
          <w:rFonts w:hint="eastAsia"/>
        </w:rPr>
        <w:t xml:space="preserve"> </w:t>
      </w:r>
      <w:r w:rsidR="00DB6FFB">
        <w:tab/>
      </w:r>
      <w:r w:rsidR="00BA5F95">
        <w:t>フォーマット定義</w:t>
      </w:r>
      <w:r w:rsidR="00BA5F95">
        <w:rPr>
          <w:rFonts w:hint="eastAsia"/>
        </w:rPr>
        <w:t>JSON</w:t>
      </w:r>
      <w:r w:rsidR="00BA5F95">
        <w:rPr>
          <w:rFonts w:hint="eastAsia"/>
        </w:rPr>
        <w:t>と共に用いる。計算式解析処理時に、</w:t>
      </w:r>
      <w:r w:rsidR="00E27742">
        <w:rPr>
          <w:rFonts w:hint="eastAsia"/>
        </w:rPr>
        <w:t>拡張</w:t>
      </w:r>
      <w:r w:rsidR="00BA5F95">
        <w:rPr>
          <w:rFonts w:hint="eastAsia"/>
        </w:rPr>
        <w:t>関数が正しく指定されているか判定するためのリスト。</w:t>
      </w:r>
    </w:p>
    <w:p w14:paraId="6F303055" w14:textId="77777777" w:rsidR="00702ADA" w:rsidRDefault="00702ADA" w:rsidP="00845CD7">
      <w:pPr>
        <w:pStyle w:val="affff7"/>
        <w:tabs>
          <w:tab w:val="clear" w:pos="2977"/>
          <w:tab w:val="left" w:leader="dot" w:pos="3119"/>
        </w:tabs>
        <w:ind w:left="3274" w:hanging="3125"/>
      </w:pPr>
      <w:r>
        <w:t>変換ツール</w:t>
      </w:r>
      <w:r>
        <w:rPr>
          <w:rFonts w:hint="eastAsia"/>
        </w:rPr>
        <w:t xml:space="preserve"> </w:t>
      </w:r>
      <w:r>
        <w:rPr>
          <w:rFonts w:hint="eastAsia"/>
        </w:rPr>
        <w:tab/>
      </w:r>
      <w:r>
        <w:rPr>
          <w:rFonts w:hint="eastAsia"/>
        </w:rPr>
        <w:tab/>
      </w:r>
      <w:r w:rsidR="007434F9">
        <w:t>JSON</w:t>
      </w:r>
      <w:r w:rsidR="007434F9">
        <w:t>データを</w:t>
      </w:r>
      <w:r>
        <w:rPr>
          <w:rFonts w:hint="eastAsia"/>
        </w:rPr>
        <w:t>バイナリデータ</w:t>
      </w:r>
      <w:r w:rsidR="007434F9">
        <w:rPr>
          <w:rFonts w:hint="eastAsia"/>
        </w:rPr>
        <w:t>に変換</w:t>
      </w:r>
      <w:r w:rsidR="00553A1B">
        <w:rPr>
          <w:rFonts w:hint="eastAsia"/>
        </w:rPr>
        <w:t>（四則演算</w:t>
      </w:r>
      <w:r w:rsidR="00553A1B">
        <w:t>、特殊関数計算も</w:t>
      </w:r>
      <w:r w:rsidR="00553A1B">
        <w:rPr>
          <w:rFonts w:hint="eastAsia"/>
        </w:rPr>
        <w:t>行う）</w:t>
      </w:r>
    </w:p>
    <w:p w14:paraId="26BB1807" w14:textId="77777777" w:rsidR="003761B4" w:rsidRDefault="003761B4" w:rsidP="003761B4">
      <w:pPr>
        <w:pStyle w:val="affff7"/>
        <w:tabs>
          <w:tab w:val="clear" w:pos="2977"/>
          <w:tab w:val="left" w:leader="dot" w:pos="3119"/>
        </w:tabs>
        <w:ind w:left="3274" w:hanging="3125"/>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77777777" w:rsidR="00702ADA" w:rsidRDefault="00702ADA" w:rsidP="00845CD7">
      <w:pPr>
        <w:pStyle w:val="affff7"/>
        <w:tabs>
          <w:tab w:val="clear" w:pos="2977"/>
          <w:tab w:val="left" w:leader="dot" w:pos="3119"/>
        </w:tabs>
        <w:ind w:left="3274" w:hanging="3125"/>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構造体とデータフォーマット定義</w:t>
      </w:r>
      <w:r w:rsidR="006A09AD">
        <w:rPr>
          <w:rFonts w:hint="eastAsia"/>
        </w:rPr>
        <w:t>（オプションで出力、フォーマット定義</w:t>
      </w:r>
      <w:r w:rsidR="006A09AD">
        <w:rPr>
          <w:rFonts w:hint="eastAsia"/>
        </w:rPr>
        <w:t>JSON</w:t>
      </w:r>
      <w:r w:rsidR="006A09AD">
        <w:rPr>
          <w:rFonts w:hint="eastAsia"/>
        </w:rPr>
        <w:t>のみに基づいて</w:t>
      </w:r>
      <w:r w:rsidR="000378CE">
        <w:rPr>
          <w:rFonts w:hint="eastAsia"/>
        </w:rPr>
        <w:t>生成</w:t>
      </w:r>
      <w:r w:rsidR="006A09AD">
        <w:rPr>
          <w:rFonts w:hint="eastAsia"/>
        </w:rPr>
        <w:t>）</w:t>
      </w:r>
    </w:p>
    <w:p w14:paraId="6F79F7D3" w14:textId="77777777" w:rsidR="003761B4" w:rsidRDefault="003761B4" w:rsidP="003761B4">
      <w:pPr>
        <w:pStyle w:val="affff7"/>
        <w:tabs>
          <w:tab w:val="clear" w:pos="2977"/>
          <w:tab w:val="left" w:leader="dot" w:pos="3119"/>
        </w:tabs>
        <w:ind w:left="3274" w:hanging="3125"/>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Pr>
          <w:rFonts w:hint="eastAsia"/>
        </w:rPr>
        <w:t>変換済みデータと同じ内容の</w:t>
      </w:r>
      <w:r>
        <w:rPr>
          <w:rFonts w:hint="eastAsia"/>
        </w:rPr>
        <w:t>JSON</w:t>
      </w:r>
      <w:r>
        <w:rPr>
          <w:rFonts w:hint="eastAsia"/>
        </w:rPr>
        <w:t>（内容確認用）</w:t>
      </w:r>
    </w:p>
    <w:p w14:paraId="35254FF7" w14:textId="77777777" w:rsidR="00702ADA" w:rsidRPr="00845CD7" w:rsidRDefault="00702ADA" w:rsidP="00845CD7">
      <w:pPr>
        <w:pStyle w:val="affff7"/>
        <w:tabs>
          <w:tab w:val="clear" w:pos="2977"/>
          <w:tab w:val="left" w:leader="dot" w:pos="3119"/>
        </w:tabs>
        <w:ind w:left="3274" w:hanging="3125"/>
      </w:pPr>
      <w:r>
        <w:t>実機</w:t>
      </w:r>
      <w:r>
        <w:rPr>
          <w:rFonts w:hint="eastAsia"/>
        </w:rPr>
        <w:t xml:space="preserve"> </w:t>
      </w:r>
      <w:r>
        <w:tab/>
      </w:r>
      <w:r>
        <w:tab/>
      </w:r>
      <w:r w:rsidR="0038622B">
        <w:t>ゲーム実行時に</w:t>
      </w:r>
      <w:r>
        <w:t>バイナリデータ取り込み</w:t>
      </w:r>
    </w:p>
    <w:p w14:paraId="73798960" w14:textId="77777777" w:rsidR="0038622B" w:rsidRDefault="0038622B" w:rsidP="0038622B">
      <w:pPr>
        <w:pStyle w:val="1"/>
      </w:pPr>
      <w:bookmarkStart w:id="10" w:name="_Toc377121856"/>
      <w:r>
        <w:rPr>
          <w:rFonts w:hint="eastAsia"/>
        </w:rPr>
        <w:lastRenderedPageBreak/>
        <w:t>データ仕様</w:t>
      </w:r>
      <w:bookmarkEnd w:id="10"/>
    </w:p>
    <w:p w14:paraId="18980F21" w14:textId="77777777" w:rsidR="00801698" w:rsidRDefault="0038622B" w:rsidP="00801698">
      <w:pPr>
        <w:pStyle w:val="2"/>
      </w:pPr>
      <w:bookmarkStart w:id="11" w:name="_Toc377121857"/>
      <w:r>
        <w:rPr>
          <w:rFonts w:hint="eastAsia"/>
        </w:rPr>
        <w:t>D</w:t>
      </w:r>
      <w:r>
        <w:t>B/Excel</w:t>
      </w:r>
      <w:bookmarkEnd w:id="11"/>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2" w:name="_Toc377121858"/>
      <w:r>
        <w:rPr>
          <w:rFonts w:hint="eastAsia"/>
        </w:rPr>
        <w:t>拡張</w:t>
      </w:r>
      <w:r>
        <w:rPr>
          <w:rFonts w:hint="eastAsia"/>
        </w:rPr>
        <w:t>JSON</w:t>
      </w:r>
      <w:bookmarkEnd w:id="12"/>
    </w:p>
    <w:p w14:paraId="730B8B5F" w14:textId="72F461C7"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」と</w:t>
      </w:r>
      <w:r w:rsidR="00B74591">
        <w:rPr>
          <w:rFonts w:hint="eastAsia"/>
        </w:rPr>
        <w:t>「フォーマット定義</w:t>
      </w:r>
      <w:r w:rsidR="00B74591">
        <w:rPr>
          <w:rFonts w:hint="eastAsia"/>
        </w:rPr>
        <w:t>JSON</w:t>
      </w:r>
      <w:r w:rsidR="00B74591">
        <w:rPr>
          <w:rFonts w:hint="eastAsia"/>
        </w:rPr>
        <w:t>」</w:t>
      </w:r>
      <w:r>
        <w:rPr>
          <w:rFonts w:hint="eastAsia"/>
        </w:rPr>
        <w:t>に適用する記述仕様</w:t>
      </w:r>
      <w:r w:rsidR="00B74591">
        <w:rPr>
          <w:rFonts w:hint="eastAsia"/>
        </w:rPr>
        <w:t>。</w:t>
      </w:r>
    </w:p>
    <w:p w14:paraId="7EFC6A6B" w14:textId="48AC518B" w:rsidR="002E016E" w:rsidRPr="00B74591" w:rsidRDefault="002E016E" w:rsidP="00B74591">
      <w:pPr>
        <w:pStyle w:val="a9"/>
        <w:ind w:firstLine="283"/>
      </w:pPr>
      <w:r>
        <w:rPr>
          <w:rFonts w:hint="eastAsia"/>
        </w:rPr>
        <w:t>JSON</w:t>
      </w:r>
      <w:r>
        <w:rPr>
          <w:rFonts w:hint="eastAsia"/>
        </w:rPr>
        <w:t>の基本仕様に独自の拡張仕様を加えたもの。</w:t>
      </w:r>
    </w:p>
    <w:p w14:paraId="6C71C493" w14:textId="77777777" w:rsidR="000A6FD7" w:rsidRDefault="000A6FD7" w:rsidP="000A6FD7">
      <w:pPr>
        <w:pStyle w:val="3"/>
        <w:spacing w:before="540" w:after="180"/>
        <w:ind w:left="595" w:hanging="297"/>
      </w:pPr>
      <w:bookmarkStart w:id="13" w:name="_Toc377121859"/>
      <w:r>
        <w:t>JSON</w:t>
      </w:r>
      <w:r>
        <w:t>の採用</w:t>
      </w:r>
      <w:bookmarkEnd w:id="13"/>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4E78DB">
      <w:pPr>
        <w:pStyle w:val="a1"/>
        <w:ind w:left="741" w:hanging="296"/>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4E78DB">
      <w:pPr>
        <w:pStyle w:val="a1"/>
        <w:ind w:left="741" w:hanging="296"/>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4E78DB">
      <w:pPr>
        <w:pStyle w:val="a1"/>
        <w:ind w:left="741" w:hanging="296"/>
      </w:pPr>
      <w:r>
        <w:t>配列が</w:t>
      </w:r>
      <w:r w:rsidR="004E78DB">
        <w:t>扱える</w:t>
      </w:r>
      <w:r>
        <w:t>。</w:t>
      </w:r>
    </w:p>
    <w:p w14:paraId="7EE67D88" w14:textId="77777777" w:rsidR="004E78DB" w:rsidRPr="004E78DB" w:rsidRDefault="000B24CD" w:rsidP="004E78DB">
      <w:pPr>
        <w:pStyle w:val="a1"/>
        <w:ind w:left="741" w:hanging="296"/>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4E78DB">
      <w:pPr>
        <w:pStyle w:val="a1"/>
        <w:ind w:left="741" w:hanging="296"/>
      </w:pPr>
      <w:r>
        <w:rPr>
          <w:rFonts w:hint="eastAsia"/>
        </w:rPr>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lastRenderedPageBreak/>
        <w:t>XML</w:t>
      </w:r>
      <w:r w:rsidR="00726E35">
        <w:rPr>
          <w:rFonts w:hint="eastAsia"/>
        </w:rPr>
        <w:t>の代替として注目。</w:t>
      </w:r>
    </w:p>
    <w:p w14:paraId="5D284E6F" w14:textId="77777777" w:rsidR="000B24CD" w:rsidRPr="000A6FD7" w:rsidRDefault="000B24CD" w:rsidP="004E78DB">
      <w:pPr>
        <w:pStyle w:val="a1"/>
        <w:ind w:left="741" w:hanging="296"/>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672FFB">
      <w:pPr>
        <w:pStyle w:val="3"/>
        <w:spacing w:before="540" w:after="180"/>
        <w:ind w:left="595" w:hanging="297"/>
      </w:pPr>
      <w:bookmarkStart w:id="14" w:name="_Toc377121860"/>
      <w:r>
        <w:t>拡張</w:t>
      </w:r>
      <w:r w:rsidR="00672FFB">
        <w:t>JSON</w:t>
      </w:r>
      <w:r w:rsidR="00672FFB">
        <w:rPr>
          <w:rFonts w:hint="eastAsia"/>
        </w:rPr>
        <w:t>仕様</w:t>
      </w:r>
      <w:bookmarkEnd w:id="14"/>
    </w:p>
    <w:p w14:paraId="722C5039" w14:textId="77777777" w:rsidR="00846273" w:rsidRDefault="00846273" w:rsidP="00846273">
      <w:pPr>
        <w:pStyle w:val="a1"/>
        <w:keepNext/>
        <w:keepLines/>
        <w:widowControl/>
        <w:ind w:left="737" w:hanging="295"/>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7777777" w:rsidR="00846273" w:rsidRDefault="00926B96" w:rsidP="00926B96">
      <w:pPr>
        <w:pStyle w:val="a"/>
        <w:numPr>
          <w:ilvl w:val="0"/>
          <w:numId w:val="0"/>
        </w:numPr>
        <w:ind w:left="999"/>
      </w:pPr>
      <w:r w:rsidRPr="00855CA8">
        <w:rPr>
          <w:color w:val="FF0000"/>
        </w:rPr>
        <w:t>【</w:t>
      </w:r>
      <w:r w:rsidR="007723C7" w:rsidRPr="00855CA8">
        <w:rPr>
          <w:rFonts w:hint="eastAsia"/>
          <w:color w:val="FF0000"/>
        </w:rPr>
        <w:t>注意</w:t>
      </w:r>
      <w:r w:rsidRPr="00855CA8">
        <w:rPr>
          <w:rFonts w:hint="eastAsia"/>
          <w:color w:val="FF0000"/>
        </w:rPr>
        <w:t>】</w:t>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05BDD478" w14:textId="77777777" w:rsidR="00F5355B" w:rsidRDefault="00F5355B" w:rsidP="00E67B63">
      <w:pPr>
        <w:pStyle w:val="a1"/>
        <w:keepNext/>
        <w:keepLines/>
        <w:widowControl/>
        <w:spacing w:beforeLines="50" w:before="180"/>
        <w:ind w:left="737" w:hanging="295"/>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77777777" w:rsidR="00F5355B" w:rsidRDefault="00F5355B" w:rsidP="00507919">
            <w:pPr>
              <w:pStyle w:val="3-"/>
            </w:pPr>
            <w:r>
              <w:t>[ 1, 2, 3 ]</w:t>
            </w:r>
          </w:p>
          <w:p w14:paraId="166E6349" w14:textId="77777777" w:rsidR="00F5355B" w:rsidRPr="00332C78" w:rsidRDefault="00F5355B" w:rsidP="00507919">
            <w:pPr>
              <w:pStyle w:val="3-"/>
            </w:pPr>
            <w:r>
              <w:t>[ “</w:t>
            </w:r>
            <w:r>
              <w:rPr>
                <w:rFonts w:hint="eastAsia"/>
              </w:rPr>
              <w:t>山田</w:t>
            </w:r>
            <w:r>
              <w:t>”, “</w:t>
            </w:r>
            <w:r>
              <w:rPr>
                <w:rFonts w:hint="eastAsia"/>
              </w:rPr>
              <w:t>田中</w:t>
            </w:r>
            <w:r>
              <w:t>”, “</w:t>
            </w:r>
            <w:r>
              <w:rPr>
                <w:rFonts w:hint="eastAsia"/>
              </w:rPr>
              <w:t>佐藤</w:t>
            </w:r>
            <w:r>
              <w:t>” ]</w:t>
            </w:r>
          </w:p>
        </w:tc>
      </w:tr>
    </w:tbl>
    <w:p w14:paraId="714A5170" w14:textId="77777777" w:rsidR="00F5355B" w:rsidRDefault="00F5355B" w:rsidP="0068335C">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67B63">
      <w:pPr>
        <w:pStyle w:val="a1"/>
        <w:keepNext/>
        <w:keepLines/>
        <w:widowControl/>
        <w:spacing w:beforeLines="50" w:before="180"/>
        <w:ind w:left="737" w:hanging="295"/>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lastRenderedPageBreak/>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67B63">
      <w:pPr>
        <w:pStyle w:val="a1"/>
        <w:keepNext/>
        <w:keepLines/>
        <w:widowControl/>
        <w:spacing w:beforeLines="50" w:before="180"/>
        <w:ind w:left="737" w:hanging="295"/>
      </w:pPr>
      <w:r>
        <w:rPr>
          <w:rFonts w:hint="eastAsia"/>
        </w:rPr>
        <w:lastRenderedPageBreak/>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67B63">
      <w:pPr>
        <w:pStyle w:val="a1"/>
        <w:keepNext/>
        <w:keepLines/>
        <w:widowControl/>
        <w:spacing w:beforeLines="50" w:before="180"/>
        <w:ind w:left="737" w:hanging="295"/>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77777777" w:rsidR="00422F15" w:rsidRDefault="00422F15" w:rsidP="00422F15">
      <w:pPr>
        <w:pStyle w:val="a"/>
      </w:pPr>
      <w:r>
        <w:t>値に四則演算を記述可能。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68335C">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Pr="000678ED" w:rsidRDefault="00147DD9" w:rsidP="00507919">
            <w:pPr>
              <w:pStyle w:val="3-"/>
              <w:rPr>
                <w:color w:val="00B050"/>
              </w:rPr>
            </w:pPr>
            <w:r w:rsidRPr="000678ED">
              <w:rPr>
                <w:rFonts w:hint="eastAsia"/>
                <w:color w:val="00B050"/>
              </w:rPr>
              <w:lastRenderedPageBreak/>
              <w:t>*/</w:t>
            </w:r>
          </w:p>
          <w:p w14:paraId="7545CD32" w14:textId="77777777" w:rsidR="00CC4C07" w:rsidRDefault="00CC4C07" w:rsidP="00507919">
            <w:pPr>
              <w:pStyle w:val="3-"/>
            </w:pPr>
            <w:r>
              <w:t>[</w:t>
            </w:r>
          </w:p>
          <w:p w14:paraId="11DDDF05" w14:textId="77777777" w:rsidR="00CC4C07"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23522F73" w:rsidR="00855EBD" w:rsidRDefault="00855EBD" w:rsidP="00855EBD">
      <w:pPr>
        <w:pStyle w:val="2"/>
      </w:pPr>
      <w:bookmarkStart w:id="15" w:name="_Toc377121861"/>
      <w:r>
        <w:rPr>
          <w:rFonts w:hint="eastAsia"/>
        </w:rPr>
        <w:lastRenderedPageBreak/>
        <w:t>データ定義</w:t>
      </w:r>
      <w:r>
        <w:rPr>
          <w:rFonts w:hint="eastAsia"/>
        </w:rPr>
        <w:t>JSON</w:t>
      </w:r>
      <w:bookmarkEnd w:id="15"/>
    </w:p>
    <w:p w14:paraId="36768709" w14:textId="77777777" w:rsidR="00B432B2" w:rsidRDefault="00855EBD" w:rsidP="00855EBD">
      <w:pPr>
        <w:pStyle w:val="a9"/>
        <w:ind w:firstLine="283"/>
      </w:pPr>
      <w:r>
        <w:rPr>
          <w:rFonts w:hint="eastAsia"/>
        </w:rPr>
        <w:t>データを定義する</w:t>
      </w:r>
      <w:r w:rsidR="00B432B2">
        <w:rPr>
          <w:rFonts w:hint="eastAsia"/>
        </w:rPr>
        <w:t>ための</w:t>
      </w:r>
      <w:r>
        <w:rPr>
          <w:rFonts w:hint="eastAsia"/>
        </w:rPr>
        <w:t>JSON</w:t>
      </w:r>
      <w:r>
        <w:rPr>
          <w:rFonts w:hint="eastAsia"/>
        </w:rPr>
        <w:t>。</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77777777" w:rsidR="0038622B" w:rsidRDefault="0038622B" w:rsidP="0038622B">
      <w:pPr>
        <w:pStyle w:val="2"/>
      </w:pPr>
      <w:bookmarkStart w:id="16" w:name="_Toc377121862"/>
      <w:r>
        <w:rPr>
          <w:rFonts w:hint="eastAsia"/>
        </w:rPr>
        <w:t>中間</w:t>
      </w:r>
      <w:r>
        <w:rPr>
          <w:rFonts w:hint="eastAsia"/>
        </w:rPr>
        <w:t>JSON</w:t>
      </w:r>
      <w:bookmarkEnd w:id="16"/>
    </w:p>
    <w:p w14:paraId="7EC72409" w14:textId="064042CE" w:rsidR="00F12B43"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r w:rsidR="00F12B43">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00F12B43" w:rsidRPr="00B17010">
        <w:t>MinGW(GCC)</w:t>
      </w:r>
      <w:r w:rsidR="001A7981">
        <w:t xml:space="preserve"> </w:t>
      </w:r>
      <w:r w:rsidR="00F12B43">
        <w:rPr>
          <w:rFonts w:hint="eastAsia"/>
        </w:rPr>
        <w:t>を使用。</w:t>
      </w:r>
    </w:p>
    <w:p w14:paraId="38BE726B" w14:textId="77777777" w:rsidR="0038622B" w:rsidRDefault="00F12B43" w:rsidP="0038622B">
      <w:pPr>
        <w:pStyle w:val="a9"/>
        <w:ind w:firstLine="283"/>
      </w:pPr>
      <w:r>
        <w:rPr>
          <w:rFonts w:hint="eastAsia"/>
        </w:rPr>
        <w:t>プリプロセッサの機能に頼り、</w:t>
      </w:r>
      <w:r>
        <w:rPr>
          <w:rFonts w:hint="eastAsia"/>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22E25214" w14:textId="0DACC3DF" w:rsidR="00467D92" w:rsidRPr="00AC0302" w:rsidRDefault="00467D92" w:rsidP="00467D92">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」の中間</w:t>
      </w:r>
      <w:r w:rsidR="00AE7DE1">
        <w:rPr>
          <w:rFonts w:hint="eastAsia"/>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678A93DA" w14:textId="734171E8" w:rsidR="00467D92" w:rsidRPr="001261B3" w:rsidRDefault="001261B3" w:rsidP="00467D92">
            <w:pPr>
              <w:pStyle w:val="2-"/>
              <w:rPr>
                <w:color w:val="00B050"/>
              </w:rPr>
            </w:pPr>
            <w:r w:rsidRPr="001261B3">
              <w:rPr>
                <w:color w:val="00B050"/>
              </w:rPr>
              <w:t>（コメント除去や</w:t>
            </w:r>
            <w:r w:rsidRPr="001261B3">
              <w:rPr>
                <w:rFonts w:hint="eastAsia"/>
                <w:color w:val="00B050"/>
              </w:rPr>
              <w:t xml:space="preserve">#define </w:t>
            </w:r>
            <w:r w:rsidR="009968E9">
              <w:rPr>
                <w:rFonts w:hint="eastAsia"/>
                <w:color w:val="00B050"/>
              </w:rPr>
              <w:t>消滅</w:t>
            </w:r>
            <w:r w:rsidRPr="001261B3">
              <w:rPr>
                <w:rFonts w:hint="eastAsia"/>
                <w:color w:val="00B050"/>
              </w:rPr>
              <w:t>後、空行が残る。エラーメッセージ出力時に行番号がずれないように</w:t>
            </w:r>
            <w:r>
              <w:rPr>
                <w:rFonts w:hint="eastAsia"/>
                <w:color w:val="00B050"/>
              </w:rPr>
              <w:t>、行位置は変化しない。</w:t>
            </w:r>
            <w:r w:rsidRPr="001261B3">
              <w:rPr>
                <w:rFonts w:hint="eastAsia"/>
                <w:color w:val="00B050"/>
              </w:rPr>
              <w:t>）</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4AD81370" w14:textId="77777777" w:rsidR="00467D92" w:rsidRPr="001261B3" w:rsidRDefault="00467D92" w:rsidP="00467D92">
            <w:pPr>
              <w:pStyle w:val="2-"/>
            </w:pP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78EA33CD" w14:textId="77777777" w:rsidR="00467D92" w:rsidRDefault="00467D92" w:rsidP="00467D92">
            <w:pPr>
              <w:pStyle w:val="2-"/>
            </w:pPr>
          </w:p>
          <w:p w14:paraId="4BD23EB3" w14:textId="2C1C6697" w:rsidR="00467D92" w:rsidRDefault="00467D92" w:rsidP="00467D92">
            <w:pPr>
              <w:pStyle w:val="2-"/>
            </w:pPr>
          </w:p>
          <w:p w14:paraId="5BBC4359" w14:textId="58987A88" w:rsidR="00467D92" w:rsidRDefault="00467D92" w:rsidP="00467D92">
            <w:pPr>
              <w:pStyle w:val="2-"/>
            </w:pPr>
          </w:p>
          <w:p w14:paraId="6070A3DE" w14:textId="6CA19EC7" w:rsidR="00467D92" w:rsidRDefault="00467D92" w:rsidP="00467D92">
            <w:pPr>
              <w:pStyle w:val="2-"/>
            </w:pPr>
          </w:p>
          <w:p w14:paraId="5C4B631F" w14:textId="77777777" w:rsidR="00467D92" w:rsidRDefault="00467D92" w:rsidP="00467D92">
            <w:pPr>
              <w:pStyle w:val="2-"/>
            </w:pPr>
          </w:p>
          <w:p w14:paraId="5326968B" w14:textId="0F551D4D" w:rsidR="00467D92" w:rsidRDefault="00467D92" w:rsidP="00467D92">
            <w:pPr>
              <w:pStyle w:val="2-"/>
            </w:pPr>
          </w:p>
          <w:p w14:paraId="0A6A3D1F" w14:textId="4F51C0C1" w:rsidR="00467D92" w:rsidRDefault="00467D92" w:rsidP="00467D92">
            <w:pPr>
              <w:pStyle w:val="2-"/>
            </w:pPr>
          </w:p>
          <w:p w14:paraId="28B793F2" w14:textId="0E5C8548" w:rsidR="00467D92" w:rsidRDefault="00467D92" w:rsidP="00467D92">
            <w:pPr>
              <w:pStyle w:val="2-"/>
            </w:pP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06BB1CBC" w14:textId="77777777" w:rsidR="00467D92" w:rsidRDefault="00467D92" w:rsidP="00467D92">
            <w:pPr>
              <w:pStyle w:val="2-"/>
            </w:pPr>
            <w:r>
              <w:t>[</w:t>
            </w:r>
          </w:p>
          <w:p w14:paraId="534A17C3" w14:textId="2BC39C21" w:rsidR="00467D92"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7D38442A" w14:textId="77777777" w:rsidR="00395E95" w:rsidRDefault="00395E95" w:rsidP="00395E95">
      <w:pPr>
        <w:pStyle w:val="2"/>
      </w:pPr>
      <w:bookmarkStart w:id="17" w:name="_Toc377121863"/>
      <w:r>
        <w:rPr>
          <w:rFonts w:hint="eastAsia"/>
        </w:rPr>
        <w:lastRenderedPageBreak/>
        <w:t>フォーマット定義</w:t>
      </w:r>
      <w:r>
        <w:rPr>
          <w:rFonts w:hint="eastAsia"/>
        </w:rPr>
        <w:t>JSON</w:t>
      </w:r>
      <w:bookmarkEnd w:id="17"/>
    </w:p>
    <w:p w14:paraId="04F5A000" w14:textId="1E7EEDCB" w:rsidR="00B432B2" w:rsidRDefault="00B432B2" w:rsidP="00B432B2">
      <w:pPr>
        <w:pStyle w:val="a9"/>
        <w:ind w:firstLine="283"/>
      </w:pPr>
      <w:r>
        <w:rPr>
          <w:rFonts w:hint="eastAsia"/>
        </w:rPr>
        <w:t>データフォーマットを定義するための</w:t>
      </w:r>
      <w:r>
        <w:rPr>
          <w:rFonts w:hint="eastAsia"/>
        </w:rPr>
        <w:t>JSON</w:t>
      </w: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2C8D7151"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005A99">
              <w:t>le</w:t>
            </w:r>
            <w:r w:rsidRPr="00810FBA">
              <w:t>.</w:t>
            </w:r>
            <w:r>
              <w:t>cpp</w:t>
            </w:r>
            <w:r w:rsidRPr="00810FBA">
              <w:t>”,</w:t>
            </w:r>
            <w:r>
              <w:tab/>
            </w:r>
            <w:r w:rsidR="007A288C">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4E7A2BD8"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621B9421"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項目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2D81677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58CEB4FD" w:rsidR="000A1139" w:rsidRDefault="000A1139" w:rsidP="000A1139">
            <w:pPr>
              <w:pStyle w:val="2-"/>
              <w:rPr>
                <w:color w:val="00B050"/>
              </w:rPr>
            </w:pPr>
            <w:r>
              <w:tab/>
            </w:r>
            <w:r>
              <w:tab/>
            </w:r>
            <w:r w:rsidRPr="00936E0E">
              <w:rPr>
                <w:color w:val="FF0000"/>
              </w:rPr>
              <w:t>“secondaryKey”</w:t>
            </w:r>
            <w:r>
              <w:t xml:space="preserve">: </w:t>
            </w:r>
            <w:r w:rsidR="006B7DF4">
              <w:t>“name”</w:t>
            </w:r>
            <w:r>
              <w:t>,</w:t>
            </w:r>
            <w:r>
              <w:tab/>
            </w:r>
            <w:r w:rsidRPr="000678ED">
              <w:rPr>
                <w:color w:val="00B050"/>
              </w:rPr>
              <w:t>//副キー</w:t>
            </w:r>
            <w:r>
              <w:rPr>
                <w:color w:val="00B050"/>
              </w:rPr>
              <w:t>項目　※</w:t>
            </w:r>
            <w:r>
              <w:rPr>
                <w:rFonts w:hint="eastAsia"/>
                <w:color w:val="00B050"/>
              </w:rPr>
              <w:t>メンバー名で指定</w:t>
            </w:r>
            <w:r w:rsidR="00B2488E">
              <w:rPr>
                <w:rFonts w:hint="eastAsia"/>
                <w:color w:val="00B050"/>
              </w:rPr>
              <w:t>。</w:t>
            </w:r>
            <w:r>
              <w:rPr>
                <w:color w:val="00B050"/>
              </w:rPr>
              <w:t>検索用のインデックステーブル</w:t>
            </w:r>
            <w:r w:rsidR="00565E06">
              <w:rPr>
                <w:rFonts w:hint="eastAsia"/>
                <w:color w:val="00B050"/>
              </w:rPr>
              <w:t>が作成される</w:t>
            </w:r>
            <w:r w:rsidR="00B2488E">
              <w:rPr>
                <w:rFonts w:hint="eastAsia"/>
                <w:color w:val="00B050"/>
              </w:rPr>
              <w:t>。</w:t>
            </w:r>
          </w:p>
          <w:p w14:paraId="7BC51353" w14:textId="370E21FE" w:rsidR="000A1139" w:rsidRDefault="000A1139"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32CD9453" w:rsidR="005F187D" w:rsidRDefault="000A1139" w:rsidP="000A1139">
            <w:pPr>
              <w:pStyle w:val="2-"/>
              <w:rPr>
                <w:color w:val="00B050"/>
              </w:rPr>
            </w:pPr>
            <w:r>
              <w:tab/>
            </w:r>
            <w:r>
              <w:tab/>
            </w:r>
            <w:r w:rsidRPr="00936E0E">
              <w:rPr>
                <w:color w:val="FF0000"/>
              </w:rPr>
              <w:t>“indexes”</w:t>
            </w:r>
            <w:r>
              <w:t>: [“kana”],</w:t>
            </w:r>
            <w:r>
              <w:tab/>
            </w:r>
            <w:r>
              <w:tab/>
            </w:r>
            <w:r w:rsidRPr="000678ED">
              <w:rPr>
                <w:color w:val="00B050"/>
              </w:rPr>
              <w:t>//インデックス項目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523B5219"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Pr>
                <w:rFonts w:hint="eastAsia"/>
                <w:color w:val="00B050"/>
              </w:rPr>
              <w:t>重複検出なし</w:t>
            </w:r>
            <w:r w:rsidR="00B2488E">
              <w:rPr>
                <w:rFonts w:hint="eastAsia"/>
                <w:color w:val="00B050"/>
              </w:rPr>
              <w:t>。</w:t>
            </w:r>
          </w:p>
          <w:p w14:paraId="3A8CE9E6" w14:textId="21EA52C7" w:rsidR="005F187D" w:rsidRDefault="005F187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27084001" w14:textId="77777777" w:rsidR="000A1139" w:rsidRDefault="007A4FA5" w:rsidP="000678ED">
            <w:pPr>
              <w:pStyle w:val="2-"/>
            </w:pPr>
            <w:r>
              <w:lastRenderedPageBreak/>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lastRenderedPageBreak/>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705BFCA9" w:rsidR="001D4527" w:rsidRDefault="001D4527" w:rsidP="001D4527">
            <w:pPr>
              <w:pStyle w:val="2-"/>
            </w:pPr>
            <w:r>
              <w:tab/>
            </w:r>
            <w:r>
              <w:tab/>
            </w:r>
            <w:r>
              <w:tab/>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7FFC01CE" w:rsidR="003909F5" w:rsidRDefault="00F4645E" w:rsidP="003909F5">
            <w:pPr>
              <w:pStyle w:val="2-"/>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lastRenderedPageBreak/>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lastRenderedPageBreak/>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683FE4D" w:rsidR="00B5394E" w:rsidRDefault="00B5394E" w:rsidP="00B5394E">
            <w:pPr>
              <w:pStyle w:val="2-"/>
            </w:pPr>
            <w:r>
              <w:tab/>
              <w:t>]</w:t>
            </w:r>
          </w:p>
          <w:p w14:paraId="54B040E1" w14:textId="55EAB149" w:rsidR="00BD2B06" w:rsidRDefault="00BD2B06" w:rsidP="00BD2B06">
            <w:pPr>
              <w:pStyle w:val="2-"/>
            </w:pPr>
            <w:r>
              <w:tab/>
            </w:r>
          </w:p>
          <w:p w14:paraId="2D4CB6D9" w14:textId="69013B01" w:rsidR="007A288C" w:rsidRPr="007A288C" w:rsidRDefault="007A288C" w:rsidP="00BD2B06">
            <w:pPr>
              <w:pStyle w:val="2-"/>
              <w:rPr>
                <w:color w:val="00B050"/>
              </w:rPr>
            </w:pPr>
            <w:r>
              <w:tab/>
            </w:r>
            <w:r w:rsidRPr="007A288C">
              <w:rPr>
                <w:rFonts w:hint="eastAsia"/>
                <w:color w:val="00B050"/>
                <w:highlight w:val="lightGray"/>
              </w:rPr>
              <w:t>//【要調査】できれば対応</w:t>
            </w:r>
          </w:p>
          <w:p w14:paraId="042E46A7" w14:textId="17170550" w:rsidR="008F1DF8" w:rsidRPr="007A288C" w:rsidRDefault="008F1DF8" w:rsidP="00BD2B06">
            <w:pPr>
              <w:pStyle w:val="2-"/>
              <w:rPr>
                <w:color w:val="00B050"/>
                <w:highlight w:val="lightGray"/>
              </w:rPr>
            </w:pPr>
            <w:r w:rsidRPr="007A288C">
              <w:rPr>
                <w:highlight w:val="lightGray"/>
              </w:rPr>
              <w:tab/>
            </w:r>
            <w:r w:rsidRPr="007A288C">
              <w:rPr>
                <w:color w:val="00B050"/>
                <w:highlight w:val="lightGray"/>
              </w:rPr>
              <w:t>//</w:t>
            </w:r>
            <w:r w:rsidRPr="007A288C">
              <w:rPr>
                <w:rFonts w:hint="eastAsia"/>
                <w:color w:val="00B050"/>
                <w:highlight w:val="lightGray"/>
              </w:rPr>
              <w:t>エラー判定用ルール</w:t>
            </w:r>
            <w:r w:rsidR="003803C4" w:rsidRPr="007A288C">
              <w:rPr>
                <w:rFonts w:hint="eastAsia"/>
                <w:color w:val="00B050"/>
                <w:highlight w:val="lightGray"/>
              </w:rPr>
              <w:t xml:space="preserve">　※メンバーごとの min, max, isReuired 以外のルールを設定したい場合に</w:t>
            </w:r>
            <w:r w:rsidR="00D766F7" w:rsidRPr="007A288C">
              <w:rPr>
                <w:rFonts w:hint="eastAsia"/>
                <w:color w:val="00B050"/>
                <w:highlight w:val="lightGray"/>
              </w:rPr>
              <w:t>用いる</w:t>
            </w:r>
            <w:r w:rsidR="00784ED5" w:rsidRPr="007A288C">
              <w:rPr>
                <w:rFonts w:hint="eastAsia"/>
                <w:color w:val="00B050"/>
                <w:highlight w:val="lightGray"/>
              </w:rPr>
              <w:t>。</w:t>
            </w:r>
          </w:p>
          <w:p w14:paraId="7F4DFF6B" w14:textId="6C07678F" w:rsidR="00BB259F" w:rsidRPr="007A288C" w:rsidRDefault="00BB259F" w:rsidP="00BD2B06">
            <w:pPr>
              <w:pStyle w:val="2-"/>
              <w:rPr>
                <w:color w:val="00B050"/>
                <w:highlight w:val="lightGray"/>
              </w:rPr>
            </w:pPr>
            <w:r w:rsidRPr="007A288C">
              <w:rPr>
                <w:color w:val="00B050"/>
                <w:highlight w:val="lightGray"/>
              </w:rPr>
              <w:tab/>
              <w:t>//　　　　　　　　　　※複数のルールを指定可。</w:t>
            </w:r>
          </w:p>
          <w:p w14:paraId="2640B497" w14:textId="61F6AC93" w:rsidR="00FA3D0A" w:rsidRPr="007A288C" w:rsidRDefault="00FA3D0A" w:rsidP="00BD2B06">
            <w:pPr>
              <w:pStyle w:val="2-"/>
              <w:rPr>
                <w:color w:val="00B050"/>
                <w:highlight w:val="lightGray"/>
              </w:rPr>
            </w:pPr>
            <w:r w:rsidRPr="007A288C">
              <w:rPr>
                <w:color w:val="00B050"/>
                <w:highlight w:val="lightGray"/>
              </w:rPr>
              <w:tab/>
              <w:t xml:space="preserve">//　　　　　　　　　</w:t>
            </w:r>
            <w:r w:rsidR="008C0211" w:rsidRPr="007A288C">
              <w:rPr>
                <w:color w:val="00B050"/>
                <w:highlight w:val="lightGray"/>
              </w:rPr>
              <w:t xml:space="preserve">　※メンバー</w:t>
            </w:r>
            <w:r w:rsidRPr="007A288C">
              <w:rPr>
                <w:color w:val="00B050"/>
                <w:highlight w:val="lightGray"/>
              </w:rPr>
              <w:t>の値を計算結果</w:t>
            </w:r>
            <w:r w:rsidR="002D4180" w:rsidRPr="007A288C">
              <w:rPr>
                <w:color w:val="00B050"/>
                <w:highlight w:val="lightGray"/>
              </w:rPr>
              <w:t>など</w:t>
            </w:r>
            <w:r w:rsidRPr="007A288C">
              <w:rPr>
                <w:color w:val="00B050"/>
                <w:highlight w:val="lightGray"/>
              </w:rPr>
              <w:t>で書き換えたい場合にも</w:t>
            </w:r>
            <w:r w:rsidR="002A2CEC" w:rsidRPr="007A288C">
              <w:rPr>
                <w:color w:val="00B050"/>
                <w:highlight w:val="lightGray"/>
              </w:rPr>
              <w:t>利用</w:t>
            </w:r>
            <w:r w:rsidRPr="007A288C">
              <w:rPr>
                <w:color w:val="00B050"/>
                <w:highlight w:val="lightGray"/>
              </w:rPr>
              <w:t>可能。</w:t>
            </w:r>
          </w:p>
          <w:p w14:paraId="08B5EBF5" w14:textId="32B27B3B" w:rsidR="00BD2B06" w:rsidRPr="007A288C" w:rsidRDefault="00BD2B06" w:rsidP="00BD2B06">
            <w:pPr>
              <w:pStyle w:val="2-"/>
              <w:rPr>
                <w:color w:val="00B050"/>
                <w:highlight w:val="lightGray"/>
              </w:rPr>
            </w:pPr>
            <w:r w:rsidRPr="007A288C">
              <w:rPr>
                <w:highlight w:val="lightGray"/>
              </w:rPr>
              <w:tab/>
            </w:r>
            <w:r w:rsidRPr="007A288C">
              <w:rPr>
                <w:color w:val="FF0000"/>
                <w:highlight w:val="lightGray"/>
              </w:rPr>
              <w:t>“</w:t>
            </w:r>
            <w:r w:rsidRPr="007A288C">
              <w:rPr>
                <w:rFonts w:hint="eastAsia"/>
                <w:color w:val="FF0000"/>
                <w:highlight w:val="lightGray"/>
              </w:rPr>
              <w:t>rules</w:t>
            </w:r>
            <w:r w:rsidRPr="007A288C">
              <w:rPr>
                <w:color w:val="FF0000"/>
                <w:highlight w:val="lightGray"/>
              </w:rPr>
              <w:t>”</w:t>
            </w:r>
            <w:r w:rsidRPr="007A288C">
              <w:rPr>
                <w:highlight w:val="lightGray"/>
              </w:rPr>
              <w:t>:</w:t>
            </w:r>
          </w:p>
          <w:p w14:paraId="4629BEEA" w14:textId="4A8DF797" w:rsidR="00BD2B06" w:rsidRPr="007A288C" w:rsidRDefault="00BD2B06" w:rsidP="00BD2B06">
            <w:pPr>
              <w:pStyle w:val="2-"/>
              <w:rPr>
                <w:highlight w:val="lightGray"/>
              </w:rPr>
            </w:pPr>
            <w:r w:rsidRPr="007A288C">
              <w:rPr>
                <w:highlight w:val="lightGray"/>
              </w:rPr>
              <w:tab/>
              <w:t>[</w:t>
            </w:r>
          </w:p>
          <w:p w14:paraId="5B847917" w14:textId="4B12E7AA" w:rsidR="0053259E" w:rsidRPr="007A288C" w:rsidRDefault="0053259E" w:rsidP="00BD2B06">
            <w:pPr>
              <w:pStyle w:val="2-"/>
              <w:rPr>
                <w:highlight w:val="lightGray"/>
              </w:rPr>
            </w:pPr>
            <w:r w:rsidRPr="007A288C">
              <w:rPr>
                <w:highlight w:val="lightGray"/>
              </w:rPr>
              <w:tab/>
            </w:r>
            <w:r w:rsidRPr="007A288C">
              <w:rPr>
                <w:highlight w:val="lightGray"/>
              </w:rPr>
              <w:tab/>
              <w:t>{</w:t>
            </w:r>
          </w:p>
          <w:p w14:paraId="0E3DA995" w14:textId="0CA829E0" w:rsidR="00BB259F" w:rsidRPr="007A288C" w:rsidRDefault="00BB259F"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w:t>
            </w:r>
            <w:r w:rsidR="00ED3917" w:rsidRPr="007A288C">
              <w:rPr>
                <w:color w:val="00B050"/>
                <w:highlight w:val="lightGray"/>
              </w:rPr>
              <w:t>ルール</w:t>
            </w:r>
            <w:r w:rsidRPr="007A288C">
              <w:rPr>
                <w:color w:val="00B050"/>
                <w:highlight w:val="lightGray"/>
              </w:rPr>
              <w:t xml:space="preserve">　※エラーメッセージ判定用の</w:t>
            </w:r>
            <w:r w:rsidRPr="007A288C">
              <w:rPr>
                <w:rFonts w:hint="eastAsia"/>
                <w:color w:val="00B050"/>
                <w:highlight w:val="lightGray"/>
              </w:rPr>
              <w:t>JavaScript処理を記述。</w:t>
            </w:r>
            <w:r w:rsidR="00862B23" w:rsidRPr="007A288C">
              <w:rPr>
                <w:rFonts w:hint="eastAsia"/>
                <w:color w:val="00B050"/>
                <w:highlight w:val="lightGray"/>
              </w:rPr>
              <w:t>一塊の文字列として定義する。</w:t>
            </w:r>
          </w:p>
          <w:p w14:paraId="6E9F7E5C" w14:textId="620FB852" w:rsidR="00BB259F" w:rsidRPr="007A288C" w:rsidRDefault="00BB259F"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xml:space="preserve">//　　</w:t>
            </w:r>
            <w:r w:rsidR="00ED3917" w:rsidRPr="007A288C">
              <w:rPr>
                <w:rFonts w:hint="eastAsia"/>
                <w:color w:val="00B050"/>
                <w:highlight w:val="lightGray"/>
              </w:rPr>
              <w:t xml:space="preserve">　　　</w:t>
            </w:r>
            <w:r w:rsidRPr="007A288C">
              <w:rPr>
                <w:rFonts w:hint="eastAsia"/>
                <w:color w:val="00B050"/>
                <w:highlight w:val="lightGray"/>
              </w:rPr>
              <w:t>エラーがある場合はエラーメッセージを return し、</w:t>
            </w:r>
            <w:r w:rsidRPr="007A288C">
              <w:rPr>
                <w:color w:val="00B050"/>
                <w:highlight w:val="lightGray"/>
              </w:rPr>
              <w:t>問題が無い場合は</w:t>
            </w:r>
            <w:r w:rsidRPr="007A288C">
              <w:rPr>
                <w:rFonts w:hint="eastAsia"/>
                <w:color w:val="00B050"/>
                <w:highlight w:val="lightGray"/>
              </w:rPr>
              <w:t xml:space="preserve"> </w:t>
            </w:r>
            <w:r w:rsidR="00862B23" w:rsidRPr="007A288C">
              <w:rPr>
                <w:color w:val="00B050"/>
                <w:highlight w:val="lightGray"/>
              </w:rPr>
              <w:t>obj</w:t>
            </w:r>
            <w:r w:rsidRPr="007A288C">
              <w:rPr>
                <w:rFonts w:hint="eastAsia"/>
                <w:color w:val="00B050"/>
                <w:highlight w:val="lightGray"/>
              </w:rPr>
              <w:t xml:space="preserve"> を retur</w:t>
            </w:r>
            <w:r w:rsidRPr="007A288C">
              <w:rPr>
                <w:color w:val="00B050"/>
                <w:highlight w:val="lightGray"/>
              </w:rPr>
              <w:t>n。</w:t>
            </w:r>
          </w:p>
          <w:p w14:paraId="0D2AA2C5" w14:textId="77777777" w:rsidR="00ED3917" w:rsidRPr="007A288C" w:rsidRDefault="00ED3917"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※一つのオブジェクト（構造体）が取り込まれる毎に実行され、</w:t>
            </w:r>
          </w:p>
          <w:p w14:paraId="26B7CD4D" w14:textId="5B8DBFE1" w:rsidR="00ED3917" w:rsidRPr="007A288C" w:rsidRDefault="00ED3917"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取り込んだオブジェクトは変数</w:t>
            </w:r>
            <w:r w:rsidRPr="007A288C">
              <w:rPr>
                <w:rFonts w:hint="eastAsia"/>
                <w:color w:val="00B050"/>
                <w:highlight w:val="lightGray"/>
              </w:rPr>
              <w:t xml:space="preserve"> obj として渡される。</w:t>
            </w:r>
          </w:p>
          <w:p w14:paraId="2C6B0663" w14:textId="77777777" w:rsidR="0092404E" w:rsidRPr="007A288C" w:rsidRDefault="0092404E"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なお、この時の</w:t>
            </w:r>
            <w:r w:rsidRPr="007A288C">
              <w:rPr>
                <w:rFonts w:hint="eastAsia"/>
                <w:color w:val="00B050"/>
                <w:highlight w:val="lightGray"/>
              </w:rPr>
              <w:t xml:space="preserve"> obj は、strや可変長配列などの情報はポインター化（オフセット化）</w:t>
            </w:r>
          </w:p>
          <w:p w14:paraId="7FE9EB0D" w14:textId="6BE67D41" w:rsidR="0092404E" w:rsidRPr="007A288C" w:rsidRDefault="0092404E"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xml:space="preserve">//　　　　　</w:t>
            </w:r>
            <w:r w:rsidRPr="007A288C">
              <w:rPr>
                <w:rFonts w:hint="eastAsia"/>
                <w:color w:val="00B050"/>
                <w:highlight w:val="lightGray"/>
              </w:rPr>
              <w:t>されていないため、そのまま</w:t>
            </w:r>
            <w:r w:rsidR="002C3A49" w:rsidRPr="007A288C">
              <w:rPr>
                <w:rFonts w:hint="eastAsia"/>
                <w:color w:val="00B050"/>
                <w:highlight w:val="lightGray"/>
              </w:rPr>
              <w:t>メンバーに</w:t>
            </w:r>
            <w:r w:rsidRPr="007A288C">
              <w:rPr>
                <w:rFonts w:hint="eastAsia"/>
                <w:color w:val="00B050"/>
                <w:highlight w:val="lightGray"/>
              </w:rPr>
              <w:t>アクセスできる。</w:t>
            </w:r>
            <w:r w:rsidR="00FF7708" w:rsidRPr="007A288C">
              <w:rPr>
                <w:rFonts w:hint="eastAsia"/>
                <w:color w:val="00B050"/>
                <w:highlight w:val="lightGray"/>
              </w:rPr>
              <w:t>crcなどの組み込み関数、</w:t>
            </w:r>
          </w:p>
          <w:p w14:paraId="046018BC" w14:textId="61962A04" w:rsidR="00FF7708" w:rsidRPr="007A288C" w:rsidRDefault="00FF7708"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xml:space="preserve">//　　　　　</w:t>
            </w:r>
            <w:r w:rsidRPr="007A288C">
              <w:rPr>
                <w:rFonts w:hint="eastAsia"/>
                <w:color w:val="00B050"/>
                <w:highlight w:val="lightGray"/>
              </w:rPr>
              <w:t>exprによる計算式解析もまだ行われていない状態。ルールを一通りパスした後に</w:t>
            </w:r>
          </w:p>
          <w:p w14:paraId="58D6C3C1" w14:textId="2DB1E9F6" w:rsidR="00FF7708" w:rsidRPr="007A288C" w:rsidRDefault="00FF7708"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それらの処理を行う。</w:t>
            </w:r>
          </w:p>
          <w:p w14:paraId="67E03166" w14:textId="4BDB3552" w:rsidR="007103D6" w:rsidRPr="007A288C" w:rsidRDefault="007103D6"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※エラーメッセージ出力時は、データ定義位置の行番号と、主キーの情報もいっしょに出力される。</w:t>
            </w:r>
          </w:p>
          <w:p w14:paraId="3042638B" w14:textId="0FE72DFB" w:rsidR="00862B23" w:rsidRPr="007A288C" w:rsidRDefault="00862B23"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※obj のメンバーに</w:t>
            </w:r>
            <w:r w:rsidR="00577432" w:rsidRPr="007A288C">
              <w:rPr>
                <w:color w:val="00B050"/>
                <w:highlight w:val="lightGray"/>
              </w:rPr>
              <w:t>値を代入して返すことも可能。</w:t>
            </w:r>
          </w:p>
          <w:p w14:paraId="1F8D7B20" w14:textId="6E330362" w:rsidR="001361C5" w:rsidRPr="007A288C" w:rsidRDefault="00230BDE"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color w:val="FF0000"/>
                <w:highlight w:val="lightGray"/>
              </w:rPr>
              <w:t>“</w:t>
            </w:r>
            <w:r w:rsidR="00B87B6B" w:rsidRPr="007A288C">
              <w:rPr>
                <w:color w:val="FF0000"/>
                <w:highlight w:val="lightGray"/>
              </w:rPr>
              <w:t>rule</w:t>
            </w:r>
            <w:r w:rsidRPr="007A288C">
              <w:rPr>
                <w:color w:val="FF0000"/>
                <w:highlight w:val="lightGray"/>
              </w:rPr>
              <w:t>”</w:t>
            </w:r>
            <w:r w:rsidRPr="007A288C">
              <w:rPr>
                <w:highlight w:val="lightGray"/>
              </w:rPr>
              <w:t>:</w:t>
            </w:r>
          </w:p>
          <w:p w14:paraId="68BEAF28" w14:textId="3615C24F" w:rsidR="00B87B6B" w:rsidRPr="007A288C" w:rsidRDefault="001361C5" w:rsidP="00BD2B06">
            <w:pPr>
              <w:pStyle w:val="2-"/>
              <w:rPr>
                <w:highlight w:val="lightGray"/>
              </w:rPr>
            </w:pPr>
            <w:r w:rsidRPr="007A288C">
              <w:rPr>
                <w:highlight w:val="lightGray"/>
              </w:rPr>
              <w:tab/>
            </w:r>
            <w:r w:rsidRPr="007A288C">
              <w:rPr>
                <w:highlight w:val="lightGray"/>
              </w:rPr>
              <w:tab/>
            </w:r>
            <w:r w:rsidRPr="007A288C">
              <w:rPr>
                <w:highlight w:val="lightGray"/>
              </w:rPr>
              <w:tab/>
            </w:r>
            <w:r w:rsidR="00230BDE" w:rsidRPr="007A288C">
              <w:rPr>
                <w:highlight w:val="lightGray"/>
              </w:rPr>
              <w:t>“</w:t>
            </w:r>
            <w:r w:rsidR="00F553D1" w:rsidRPr="007A288C">
              <w:rPr>
                <w:highlight w:val="lightGray"/>
              </w:rPr>
              <w:t xml:space="preserve"> \</w:t>
            </w:r>
          </w:p>
          <w:p w14:paraId="344ECD74" w14:textId="7BCC2657"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 xml:space="preserve">var atk = </w:t>
            </w:r>
            <w:r w:rsidR="00D5221B" w:rsidRPr="007A288C">
              <w:rPr>
                <w:highlight w:val="lightGray"/>
              </w:rPr>
              <w:t>obj.</w:t>
            </w:r>
            <w:r w:rsidRPr="007A288C">
              <w:rPr>
                <w:highlight w:val="lightGray"/>
              </w:rPr>
              <w:t>param.atk;</w:t>
            </w:r>
            <w:r w:rsidR="00F553D1" w:rsidRPr="007A288C">
              <w:rPr>
                <w:highlight w:val="lightGray"/>
              </w:rPr>
              <w:t xml:space="preserve"> \</w:t>
            </w:r>
          </w:p>
          <w:p w14:paraId="773CD17E" w14:textId="61E7C90C"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rFonts w:hint="eastAsia"/>
                <w:highlight w:val="lightGray"/>
              </w:rPr>
              <w:t xml:space="preserve">var </w:t>
            </w:r>
            <w:r w:rsidRPr="007A288C">
              <w:rPr>
                <w:highlight w:val="lightGray"/>
              </w:rPr>
              <w:t>def = obj.param.def;</w:t>
            </w:r>
            <w:r w:rsidR="00F553D1" w:rsidRPr="007A288C">
              <w:rPr>
                <w:highlight w:val="lightGray"/>
              </w:rPr>
              <w:t xml:space="preserve"> \</w:t>
            </w:r>
          </w:p>
          <w:p w14:paraId="4D7A3ACB" w14:textId="1418AB80"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if(atk &lt; def)</w:t>
            </w:r>
            <w:r w:rsidR="00F553D1" w:rsidRPr="007A288C">
              <w:rPr>
                <w:highlight w:val="lightGray"/>
              </w:rPr>
              <w:t xml:space="preserve"> \</w:t>
            </w:r>
          </w:p>
          <w:p w14:paraId="647D4DC1" w14:textId="117814AF"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6100D2B9" w14:textId="2F2730D8"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highlight w:val="lightGray"/>
              </w:rPr>
              <w:tab/>
              <w:t xml:space="preserve">return </w:t>
            </w:r>
            <w:r w:rsidR="00F553D1" w:rsidRPr="007A288C">
              <w:rPr>
                <w:highlight w:val="lightGray"/>
              </w:rPr>
              <w:t>\</w:t>
            </w:r>
            <w:r w:rsidR="001361C5" w:rsidRPr="007A288C">
              <w:rPr>
                <w:highlight w:val="lightGray"/>
              </w:rPr>
              <w:t>“ATK(\”+ atk + \”)は、</w:t>
            </w:r>
            <w:r w:rsidR="001361C5" w:rsidRPr="007A288C">
              <w:rPr>
                <w:rFonts w:hint="eastAsia"/>
                <w:highlight w:val="lightGray"/>
              </w:rPr>
              <w:t>DEF(</w:t>
            </w:r>
            <w:r w:rsidR="001361C5" w:rsidRPr="007A288C">
              <w:rPr>
                <w:highlight w:val="lightGray"/>
              </w:rPr>
              <w:t xml:space="preserve">\”+ def + </w:t>
            </w:r>
            <w:r w:rsidR="00F553D1" w:rsidRPr="007A288C">
              <w:rPr>
                <w:highlight w:val="lightGray"/>
              </w:rPr>
              <w:t>\</w:t>
            </w:r>
            <w:r w:rsidR="001361C5" w:rsidRPr="007A288C">
              <w:rPr>
                <w:highlight w:val="lightGray"/>
              </w:rPr>
              <w:t>“) 以上の値にして下さい。</w:t>
            </w:r>
            <w:r w:rsidR="001361C5" w:rsidRPr="007A288C">
              <w:rPr>
                <w:rFonts w:hint="eastAsia"/>
                <w:highlight w:val="lightGray"/>
              </w:rPr>
              <w:t>\</w:t>
            </w:r>
            <w:r w:rsidR="001361C5" w:rsidRPr="007A288C">
              <w:rPr>
                <w:highlight w:val="lightGray"/>
              </w:rPr>
              <w:t>”;</w:t>
            </w:r>
            <w:r w:rsidR="00F553D1" w:rsidRPr="007A288C">
              <w:rPr>
                <w:highlight w:val="lightGray"/>
              </w:rPr>
              <w:t xml:space="preserve"> \</w:t>
            </w:r>
          </w:p>
          <w:p w14:paraId="1E55F7B2" w14:textId="0D89A949"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59532825" w14:textId="5EDA7B45"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 xml:space="preserve">return </w:t>
            </w:r>
            <w:r w:rsidR="00862B23" w:rsidRPr="007A288C">
              <w:rPr>
                <w:highlight w:val="lightGray"/>
              </w:rPr>
              <w:t>obj</w:t>
            </w:r>
            <w:r w:rsidRPr="007A288C">
              <w:rPr>
                <w:highlight w:val="lightGray"/>
              </w:rPr>
              <w:t xml:space="preserve">; </w:t>
            </w:r>
            <w:r w:rsidR="00F553D1" w:rsidRPr="007A288C">
              <w:rPr>
                <w:highlight w:val="lightGray"/>
              </w:rPr>
              <w:t>\</w:t>
            </w:r>
          </w:p>
          <w:p w14:paraId="7E5F2B2C" w14:textId="1149DA94"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t>“</w:t>
            </w:r>
          </w:p>
          <w:p w14:paraId="2F4E32C2" w14:textId="1E9D7C8E" w:rsidR="0053259E" w:rsidRPr="007A288C" w:rsidRDefault="0053259E" w:rsidP="00BD2B06">
            <w:pPr>
              <w:pStyle w:val="2-"/>
              <w:rPr>
                <w:highlight w:val="lightGray"/>
              </w:rPr>
            </w:pPr>
            <w:r w:rsidRPr="007A288C">
              <w:rPr>
                <w:highlight w:val="lightGray"/>
              </w:rPr>
              <w:tab/>
            </w:r>
            <w:r w:rsidRPr="007A288C">
              <w:rPr>
                <w:highlight w:val="lightGray"/>
              </w:rPr>
              <w:tab/>
              <w:t>},</w:t>
            </w:r>
          </w:p>
          <w:p w14:paraId="1AC00C4F" w14:textId="5A7FCD1B" w:rsidR="0053259E" w:rsidRPr="007A288C" w:rsidRDefault="0053259E" w:rsidP="00BD2B06">
            <w:pPr>
              <w:pStyle w:val="2-"/>
              <w:rPr>
                <w:highlight w:val="lightGray"/>
              </w:rPr>
            </w:pPr>
            <w:r w:rsidRPr="007A288C">
              <w:rPr>
                <w:highlight w:val="lightGray"/>
              </w:rPr>
              <w:tab/>
            </w:r>
            <w:r w:rsidRPr="007A288C">
              <w:rPr>
                <w:highlight w:val="lightGray"/>
              </w:rPr>
              <w:tab/>
              <w:t>{</w:t>
            </w:r>
          </w:p>
          <w:p w14:paraId="288D0C02" w14:textId="53F37447" w:rsidR="00DB461E" w:rsidRPr="007A288C" w:rsidRDefault="00DB461E" w:rsidP="00BD2B06">
            <w:pPr>
              <w:pStyle w:val="2-"/>
              <w:rPr>
                <w:highlight w:val="lightGray"/>
              </w:rPr>
            </w:pPr>
            <w:r w:rsidRPr="007A288C">
              <w:rPr>
                <w:highlight w:val="lightGray"/>
              </w:rPr>
              <w:tab/>
            </w:r>
            <w:r w:rsidRPr="007A288C">
              <w:rPr>
                <w:highlight w:val="lightGray"/>
              </w:rPr>
              <w:tab/>
            </w:r>
            <w:r w:rsidRPr="007A288C">
              <w:rPr>
                <w:highlight w:val="lightGray"/>
              </w:rPr>
              <w:tab/>
              <w:t>//ルール</w:t>
            </w:r>
          </w:p>
          <w:p w14:paraId="78019922" w14:textId="77777777" w:rsidR="00E31845" w:rsidRPr="007A288C" w:rsidRDefault="00E31845" w:rsidP="00E31845">
            <w:pPr>
              <w:pStyle w:val="2-"/>
              <w:rPr>
                <w:highlight w:val="lightGray"/>
              </w:rPr>
            </w:pPr>
            <w:r w:rsidRPr="007A288C">
              <w:rPr>
                <w:highlight w:val="lightGray"/>
              </w:rPr>
              <w:tab/>
            </w:r>
            <w:r w:rsidRPr="007A288C">
              <w:rPr>
                <w:highlight w:val="lightGray"/>
              </w:rPr>
              <w:tab/>
            </w:r>
            <w:r w:rsidRPr="007A288C">
              <w:rPr>
                <w:highlight w:val="lightGray"/>
              </w:rPr>
              <w:tab/>
              <w:t>“rule”:</w:t>
            </w:r>
          </w:p>
          <w:p w14:paraId="705CA562" w14:textId="77777777" w:rsidR="00E31845" w:rsidRPr="007A288C" w:rsidRDefault="00E31845" w:rsidP="00E31845">
            <w:pPr>
              <w:pStyle w:val="2-"/>
              <w:rPr>
                <w:highlight w:val="lightGray"/>
              </w:rPr>
            </w:pPr>
            <w:r w:rsidRPr="007A288C">
              <w:rPr>
                <w:highlight w:val="lightGray"/>
              </w:rPr>
              <w:tab/>
            </w:r>
            <w:r w:rsidRPr="007A288C">
              <w:rPr>
                <w:highlight w:val="lightGray"/>
              </w:rPr>
              <w:tab/>
            </w:r>
            <w:r w:rsidRPr="007A288C">
              <w:rPr>
                <w:highlight w:val="lightGray"/>
              </w:rPr>
              <w:tab/>
              <w:t>“</w:t>
            </w:r>
          </w:p>
          <w:p w14:paraId="2D41A081" w14:textId="3D584FEE" w:rsidR="00ED3917" w:rsidRPr="007A288C" w:rsidRDefault="00E31845"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00455600" w:rsidRPr="007A288C">
              <w:rPr>
                <w:highlight w:val="lightGray"/>
              </w:rPr>
              <w:t>if(obj.tol[0] &gt; 0 &amp;&amp; obj.tol[1] &gt; 0)</w:t>
            </w:r>
            <w:r w:rsidR="00F553D1" w:rsidRPr="007A288C">
              <w:rPr>
                <w:highlight w:val="lightGray"/>
              </w:rPr>
              <w:t xml:space="preserve"> \</w:t>
            </w:r>
          </w:p>
          <w:p w14:paraId="2A221730" w14:textId="7FFF2FBB"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4B65B60F" w14:textId="7BD703B4"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rFonts w:hint="eastAsia"/>
                <w:highlight w:val="lightGray"/>
              </w:rPr>
              <w:t>r</w:t>
            </w:r>
            <w:r w:rsidRPr="007A288C">
              <w:rPr>
                <w:highlight w:val="lightGray"/>
              </w:rPr>
              <w:t xml:space="preserve">eturn　</w:t>
            </w:r>
            <w:r w:rsidRPr="007A288C">
              <w:rPr>
                <w:rFonts w:hint="eastAsia"/>
                <w:highlight w:val="lightGray"/>
              </w:rPr>
              <w:t>\</w:t>
            </w:r>
            <w:r w:rsidRPr="007A288C">
              <w:rPr>
                <w:highlight w:val="lightGray"/>
              </w:rPr>
              <w:t>“「耐性」は</w:t>
            </w:r>
            <w:r w:rsidR="00860274" w:rsidRPr="007A288C">
              <w:rPr>
                <w:highlight w:val="lightGray"/>
              </w:rPr>
              <w:t>、</w:t>
            </w:r>
            <w:r w:rsidRPr="007A288C">
              <w:rPr>
                <w:highlight w:val="lightGray"/>
              </w:rPr>
              <w:t>どれか一つだけ入力して下さい。</w:t>
            </w:r>
            <w:r w:rsidRPr="007A288C">
              <w:rPr>
                <w:rFonts w:hint="eastAsia"/>
                <w:highlight w:val="lightGray"/>
              </w:rPr>
              <w:t>\</w:t>
            </w:r>
            <w:r w:rsidRPr="007A288C">
              <w:rPr>
                <w:highlight w:val="lightGray"/>
              </w:rPr>
              <w:t>”;</w:t>
            </w:r>
            <w:r w:rsidR="00F553D1" w:rsidRPr="007A288C">
              <w:rPr>
                <w:highlight w:val="lightGray"/>
              </w:rPr>
              <w:t xml:space="preserve"> \</w:t>
            </w:r>
          </w:p>
          <w:p w14:paraId="3FB76F93" w14:textId="02B60A74"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37B10B0B" w14:textId="32736C80"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 xml:space="preserve">return </w:t>
            </w:r>
            <w:r w:rsidR="00862B23" w:rsidRPr="007A288C">
              <w:rPr>
                <w:highlight w:val="lightGray"/>
              </w:rPr>
              <w:t>obj</w:t>
            </w:r>
            <w:r w:rsidRPr="007A288C">
              <w:rPr>
                <w:highlight w:val="lightGray"/>
              </w:rPr>
              <w:t>;</w:t>
            </w:r>
            <w:r w:rsidR="00F553D1" w:rsidRPr="007A288C">
              <w:rPr>
                <w:highlight w:val="lightGray"/>
              </w:rPr>
              <w:t xml:space="preserve"> \</w:t>
            </w:r>
          </w:p>
          <w:p w14:paraId="073E8B88" w14:textId="77777777" w:rsidR="00E31845" w:rsidRPr="007A288C" w:rsidRDefault="00E31845" w:rsidP="00E31845">
            <w:pPr>
              <w:pStyle w:val="2-"/>
              <w:rPr>
                <w:highlight w:val="lightGray"/>
              </w:rPr>
            </w:pPr>
            <w:r w:rsidRPr="007A288C">
              <w:rPr>
                <w:highlight w:val="lightGray"/>
              </w:rPr>
              <w:tab/>
            </w:r>
            <w:r w:rsidRPr="007A288C">
              <w:rPr>
                <w:highlight w:val="lightGray"/>
              </w:rPr>
              <w:tab/>
            </w:r>
            <w:r w:rsidRPr="007A288C">
              <w:rPr>
                <w:highlight w:val="lightGray"/>
              </w:rPr>
              <w:tab/>
              <w:t>“</w:t>
            </w:r>
          </w:p>
          <w:p w14:paraId="73EC6696" w14:textId="4312DE54" w:rsidR="0053259E" w:rsidRPr="007A288C" w:rsidRDefault="00F553D1" w:rsidP="00BD2B06">
            <w:pPr>
              <w:pStyle w:val="2-"/>
              <w:rPr>
                <w:highlight w:val="lightGray"/>
              </w:rPr>
            </w:pPr>
            <w:r w:rsidRPr="007A288C">
              <w:rPr>
                <w:highlight w:val="lightGray"/>
              </w:rPr>
              <w:tab/>
            </w:r>
            <w:r w:rsidRPr="007A288C">
              <w:rPr>
                <w:highlight w:val="lightGray"/>
              </w:rPr>
              <w:tab/>
              <w:t>}</w:t>
            </w:r>
          </w:p>
          <w:p w14:paraId="44788422" w14:textId="73D3E99F" w:rsidR="00BD2B06" w:rsidRDefault="00BD2B06" w:rsidP="00BD2B06">
            <w:pPr>
              <w:pStyle w:val="2-"/>
            </w:pPr>
            <w:r w:rsidRPr="007A288C">
              <w:rPr>
                <w:highlight w:val="lightGray"/>
              </w:rPr>
              <w:tab/>
            </w:r>
            <w:r w:rsidRPr="007A288C">
              <w:rPr>
                <w:rFonts w:hint="eastAsia"/>
                <w:highlight w:val="lightGray"/>
              </w:rPr>
              <w:t>],</w:t>
            </w:r>
          </w:p>
          <w:p w14:paraId="2629B810" w14:textId="2EC5658B" w:rsidR="00A75534" w:rsidRPr="000678ED" w:rsidRDefault="00A75534" w:rsidP="000678ED">
            <w:pPr>
              <w:pStyle w:val="2-"/>
            </w:pPr>
            <w:r>
              <w:t>}</w:t>
            </w:r>
          </w:p>
        </w:tc>
      </w:tr>
    </w:tbl>
    <w:p w14:paraId="1FB552F5" w14:textId="522DD93C" w:rsidR="002357AC" w:rsidRDefault="003C6C83" w:rsidP="002357AC">
      <w:pPr>
        <w:pStyle w:val="2"/>
      </w:pPr>
      <w:bookmarkStart w:id="18" w:name="_Toc377121864"/>
      <w:r>
        <w:lastRenderedPageBreak/>
        <w:t>データ</w:t>
      </w:r>
      <w:r w:rsidR="002357AC">
        <w:rPr>
          <w:rFonts w:hint="eastAsia"/>
        </w:rPr>
        <w:t>型定義リスト</w:t>
      </w:r>
      <w:bookmarkEnd w:id="18"/>
    </w:p>
    <w:p w14:paraId="326E59F7" w14:textId="120D3FE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6B7362">
      <w:pPr>
        <w:pStyle w:val="a9"/>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lastRenderedPageBreak/>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rFonts w:hint="eastAsia"/>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2357AC">
      <w:pPr>
        <w:pStyle w:val="a9"/>
        <w:ind w:firstLine="283"/>
      </w:pPr>
      <w:r>
        <w:lastRenderedPageBreak/>
        <w:t>もっとも基本的な定義リストには、下記のデータ型が定義される。</w:t>
      </w:r>
    </w:p>
    <w:p w14:paraId="2FD6B855" w14:textId="00223E16" w:rsidR="00064528" w:rsidRDefault="009845AF" w:rsidP="00EB4A50">
      <w:pPr>
        <w:pStyle w:val="a9"/>
        <w:ind w:leftChars="269" w:left="566" w:firstLineChars="0" w:hanging="1"/>
      </w:pPr>
      <w:r>
        <w:t>b</w:t>
      </w:r>
      <w:r w:rsidR="0081522A">
        <w:t xml:space="preserve">ool, </w:t>
      </w:r>
      <w:r w:rsidR="00064528">
        <w:t xml:space="preserve">i8, u8, i16, u16, i32, u32, i64, u64, f32, f64, </w:t>
      </w:r>
      <w:r w:rsidR="00EB4A50">
        <w:t>str, crc, crcs, expr</w:t>
      </w:r>
    </w:p>
    <w:p w14:paraId="79B82451" w14:textId="1AF7A781" w:rsidR="002357AC" w:rsidRDefault="002357AC" w:rsidP="002357AC">
      <w:pPr>
        <w:pStyle w:val="2"/>
      </w:pPr>
      <w:bookmarkStart w:id="19" w:name="_Toc377121865"/>
      <w:r>
        <w:rPr>
          <w:rFonts w:hint="eastAsia"/>
        </w:rPr>
        <w:t>計算式用</w:t>
      </w:r>
      <w:r w:rsidR="002E4952">
        <w:rPr>
          <w:rFonts w:hint="eastAsia"/>
        </w:rPr>
        <w:t>拡張</w:t>
      </w:r>
      <w:r>
        <w:rPr>
          <w:rFonts w:hint="eastAsia"/>
        </w:rPr>
        <w:t>関数定義リスト</w:t>
      </w:r>
      <w:bookmarkEnd w:id="19"/>
    </w:p>
    <w:p w14:paraId="51443A59" w14:textId="56310A58" w:rsidR="0092178B" w:rsidRDefault="002E4952" w:rsidP="0092178B">
      <w:pPr>
        <w:pStyle w:val="a9"/>
        <w:ind w:firstLine="283"/>
      </w:pPr>
      <w:r>
        <w:rPr>
          <w:rFonts w:hint="eastAsia"/>
        </w:rPr>
        <w:t>JSON</w:t>
      </w:r>
      <w:r w:rsidR="0092178B">
        <w:rPr>
          <w:rFonts w:hint="eastAsia"/>
        </w:rPr>
        <w:t>データ</w:t>
      </w:r>
      <w:r>
        <w:rPr>
          <w:rFonts w:hint="eastAsia"/>
        </w:rPr>
        <w:t>内の「計算式」で</w:t>
      </w:r>
      <w:r w:rsidR="0092178B">
        <w:rPr>
          <w:rFonts w:hint="eastAsia"/>
        </w:rPr>
        <w:t>使用する</w:t>
      </w:r>
      <w:r>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180F220C" w:rsidR="003F3E64" w:rsidRDefault="003F3E64" w:rsidP="0092178B">
      <w:pPr>
        <w:pStyle w:val="a9"/>
        <w:ind w:firstLine="283"/>
      </w:pPr>
      <w:r>
        <w:t>なお、これはあくまでも「計算式」の中で、ランタイム時に実行される関数を指定するためのものであり、バイナリデータ変換時に適用される関数を拡張するものではないことに注意。</w:t>
      </w:r>
    </w:p>
    <w:p w14:paraId="417F57AD" w14:textId="500DA8E4" w:rsidR="0092178B" w:rsidRDefault="0092178B" w:rsidP="0092178B">
      <w:pPr>
        <w:pStyle w:val="a9"/>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 ],</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16BA4AE2" w:rsidR="001A54AA" w:rsidRDefault="001A54AA" w:rsidP="001A54AA">
            <w:pPr>
              <w:pStyle w:val="2-"/>
            </w:pPr>
            <w:r>
              <w:tab/>
              <w:t>}</w:t>
            </w:r>
          </w:p>
          <w:p w14:paraId="09EFDDA9" w14:textId="77777777" w:rsidR="0092178B" w:rsidRDefault="0092178B" w:rsidP="0092178B">
            <w:pPr>
              <w:pStyle w:val="2-"/>
            </w:pPr>
            <w:r>
              <w:t>]</w:t>
            </w:r>
          </w:p>
        </w:tc>
      </w:tr>
    </w:tbl>
    <w:p w14:paraId="13A5C505" w14:textId="77777777" w:rsidR="00E8196B" w:rsidRDefault="00E8196B" w:rsidP="00E8196B">
      <w:pPr>
        <w:pStyle w:val="2"/>
      </w:pPr>
      <w:bookmarkStart w:id="20" w:name="_Toc377121866"/>
      <w:r>
        <w:rPr>
          <w:rFonts w:hint="eastAsia"/>
        </w:rPr>
        <w:t>チェック用</w:t>
      </w:r>
      <w:r>
        <w:rPr>
          <w:rFonts w:hint="eastAsia"/>
        </w:rPr>
        <w:t>JSON</w:t>
      </w:r>
      <w:bookmarkEnd w:id="20"/>
    </w:p>
    <w:p w14:paraId="1166F470" w14:textId="77777777" w:rsidR="00521A80" w:rsidRDefault="00E8196B" w:rsidP="00E8196B">
      <w:pPr>
        <w:pStyle w:val="a9"/>
        <w:ind w:firstLine="283"/>
      </w:pPr>
      <w:r>
        <w:rPr>
          <w:rFonts w:hint="eastAsia"/>
        </w:rPr>
        <w:t>バイナリ出力が成功した時にだけ出力される。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2CF8011F" w:rsidR="001A54AA" w:rsidRDefault="00E8196B" w:rsidP="00E8196B">
      <w:pPr>
        <w:pStyle w:val="a9"/>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「副キー」と「インデックス」に指定されたインデックステーブル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59D54F58" w:rsidR="00C41AA9" w:rsidRDefault="00C41AA9" w:rsidP="0068335C">
      <w:pPr>
        <w:pStyle w:val="a9"/>
        <w:keepNext/>
        <w:keepLines/>
        <w:widowControl/>
        <w:spacing w:beforeLines="50" w:before="180"/>
        <w:ind w:left="2125" w:hangingChars="1012" w:hanging="2125"/>
      </w:pPr>
      <w:r>
        <w:lastRenderedPageBreak/>
        <w:t>例：</w:t>
      </w:r>
      <w:r w:rsidR="00561433">
        <w:t>データ</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＆インデックスリスト</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5A2089">
        <w:t>、インデックス</w:t>
      </w:r>
      <w:r w:rsidR="005A2089">
        <w:rPr>
          <w:rFonts w:hint="eastAsia"/>
        </w:rPr>
        <w:t xml:space="preserve"> =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6E0D839C"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：インデックス</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2E8E6AE1"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：インデックス</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3B4FD0D2"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：インデックス</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D2FDD4" w:rsidR="00C41AA9" w:rsidRDefault="00AA5626" w:rsidP="0068335C">
      <w:pPr>
        <w:pStyle w:val="a9"/>
        <w:spacing w:beforeLines="50" w:before="180"/>
        <w:ind w:firstLine="283"/>
        <w:rPr>
          <w:rFonts w:ascii="ＭＳ 明朝" w:eastAsia="ＭＳ 明朝" w:hAnsi="ＭＳ 明朝" w:cs="ＭＳ 明朝"/>
          <w:color w:val="FF0000"/>
        </w:rPr>
      </w:pPr>
      <w:r w:rsidRPr="00AA5626">
        <w:rPr>
          <w:rFonts w:ascii="ＭＳ 明朝" w:eastAsia="ＭＳ 明朝" w:hAnsi="ＭＳ 明朝" w:cs="ＭＳ 明朝"/>
          <w:color w:val="FF0000"/>
        </w:rPr>
        <w:t>↓</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lastRenderedPageBreak/>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52E3C95F" w:rsidR="00E8196B" w:rsidRDefault="00E8196B" w:rsidP="00E8196B">
      <w:pPr>
        <w:pStyle w:val="2"/>
      </w:pPr>
      <w:bookmarkStart w:id="21" w:name="_Toc377121867"/>
      <w:r>
        <w:rPr>
          <w:rFonts w:hint="eastAsia"/>
        </w:rPr>
        <w:t>C</w:t>
      </w:r>
      <w:r>
        <w:rPr>
          <w:rFonts w:hint="eastAsia"/>
        </w:rPr>
        <w:t>言語ソース</w:t>
      </w:r>
      <w:bookmarkEnd w:id="21"/>
    </w:p>
    <w:p w14:paraId="36DFB252" w14:textId="346E231D" w:rsidR="0054675D" w:rsidRDefault="0054675D" w:rsidP="00E4568F">
      <w:pPr>
        <w:pStyle w:val="a9"/>
        <w:ind w:firstLine="283"/>
      </w:pPr>
      <w:r>
        <w:rPr>
          <w:rFonts w:hint="eastAsia"/>
        </w:rPr>
        <w:t>構造体が定義されたヘッダーファイルとバージョン整合用構造</w:t>
      </w:r>
      <w:r w:rsidR="006F6726">
        <w:rPr>
          <w:rFonts w:hint="eastAsia"/>
        </w:rPr>
        <w:t>定義ファイル</w:t>
      </w:r>
      <w:r>
        <w:rPr>
          <w:rFonts w:hint="eastAsia"/>
        </w:rPr>
        <w:t>を出力する。</w:t>
      </w:r>
    </w:p>
    <w:p w14:paraId="485AA7ED" w14:textId="414EEE23" w:rsidR="00E4568F" w:rsidRDefault="0054675D" w:rsidP="00E4568F">
      <w:pPr>
        <w:pStyle w:val="a9"/>
        <w:ind w:firstLine="283"/>
      </w:pPr>
      <w:r>
        <w:rPr>
          <w:rFonts w:hint="eastAsia"/>
        </w:rPr>
        <w:t>データ変換ツールのオプションにより出力可能。その際、</w:t>
      </w:r>
      <w:r>
        <w:rPr>
          <w:rFonts w:hint="eastAsia"/>
        </w:rPr>
        <w:t>JSON</w:t>
      </w:r>
      <w:r>
        <w:rPr>
          <w:rFonts w:hint="eastAsia"/>
        </w:rPr>
        <w:t>データは必要なく、フォーマット定義</w:t>
      </w:r>
      <w:r>
        <w:rPr>
          <w:rFonts w:hint="eastAsia"/>
        </w:rPr>
        <w:t>JSON</w:t>
      </w:r>
      <w:r>
        <w:rPr>
          <w:rFonts w:hint="eastAsia"/>
        </w:rPr>
        <w:t>に基づいて</w:t>
      </w:r>
      <w:r w:rsidR="00F122C6">
        <w:rPr>
          <w:rFonts w:hint="eastAsia"/>
        </w:rPr>
        <w:t>作成</w:t>
      </w:r>
      <w:r>
        <w:rPr>
          <w:rFonts w:hint="eastAsia"/>
        </w:rPr>
        <w:t>される。</w:t>
      </w:r>
      <w:r w:rsidR="00332985">
        <w:rPr>
          <w:rFonts w:hint="eastAsia"/>
        </w:rPr>
        <w:t>以下に自動生成されたファイルのサンプルを示す。</w:t>
      </w:r>
      <w:r w:rsidR="00E43792">
        <w:rPr>
          <w:rFonts w:hint="eastAsia"/>
        </w:rPr>
        <w:t>これは、前述の「フォーマット定義</w:t>
      </w:r>
      <w:r w:rsidR="00E43792">
        <w:rPr>
          <w:rFonts w:hint="eastAsia"/>
        </w:rPr>
        <w:t>JSON</w:t>
      </w:r>
      <w:r w:rsidR="00E43792">
        <w:rPr>
          <w:rFonts w:hint="eastAsia"/>
        </w:rPr>
        <w:t>」のサンプルから出力した結果である。</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lastRenderedPageBreak/>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rPr>
                <w:rFonts w:hint="eastAsia"/>
              </w:rPr>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rPr>
                <w:rFonts w:hint="eastAsia"/>
              </w:rPr>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78D570EF"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rFonts w:hint="eastAsia"/>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rFonts w:hint="eastAsia"/>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4A7D976C" w:rsidR="002E49E5" w:rsidRPr="00005A99" w:rsidRDefault="002E49E5" w:rsidP="002E49E5">
            <w:pPr>
              <w:pStyle w:val="2-"/>
            </w:pPr>
            <w:r w:rsidRPr="00005A99">
              <w:t>struct T_GAME_DATA_DEC</w:t>
            </w:r>
            <w:r w:rsidR="00326238" w:rsidRPr="00005A99">
              <w:t>L</w:t>
            </w:r>
          </w:p>
          <w:p w14:paraId="6FAE8DE8" w14:textId="77777777" w:rsidR="002E49E5" w:rsidRPr="00005A99" w:rsidRDefault="002E49E5" w:rsidP="002E49E5">
            <w:pPr>
              <w:pStyle w:val="2-"/>
            </w:pPr>
            <w:r w:rsidRPr="00005A99">
              <w:t>{</w:t>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rPr>
                <w:rFonts w:hint="eastAsia"/>
              </w:rPr>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Pr="00005A99" w:rsidRDefault="00621474" w:rsidP="00621474">
            <w:pPr>
              <w:pStyle w:val="2-"/>
            </w:pPr>
            <w:r w:rsidRPr="00005A99">
              <w:lastRenderedPageBreak/>
              <w:tab/>
            </w:r>
            <w:r w:rsidRPr="00005A99">
              <w:tab/>
              <w:t>{</w:t>
            </w:r>
          </w:p>
          <w:p w14:paraId="77DFF085" w14:textId="552E11FA" w:rsidR="00621474" w:rsidRPr="00005A99" w:rsidRDefault="00621474" w:rsidP="00621474">
            <w:pPr>
              <w:pStyle w:val="2-"/>
              <w:rPr>
                <w:rFonts w:hint="eastAsia"/>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51B1C45" w14:textId="707640F6" w:rsidR="00621474" w:rsidRPr="00005A99" w:rsidRDefault="00621474" w:rsidP="00621474">
            <w:pPr>
              <w:pStyle w:val="2-"/>
              <w:rPr>
                <w:color w:val="00B050"/>
              </w:rPr>
            </w:pPr>
            <w:r w:rsidRPr="00005A99">
              <w:tab/>
            </w:r>
            <w:r w:rsidRPr="00005A99">
              <w:tab/>
            </w:r>
            <w:r w:rsidRPr="00005A99">
              <w:tab/>
              <w:t xml:space="preserve">unsigned int </w:t>
            </w:r>
            <w:r w:rsidR="00682FA6" w:rsidRPr="00005A99">
              <w:t>data</w:t>
            </w:r>
            <w:r w:rsidRPr="00005A99">
              <w:t>NameCrc;</w:t>
            </w:r>
            <w:r w:rsidR="008863A3" w:rsidRPr="00005A99">
              <w:tab/>
            </w:r>
            <w:r w:rsidR="008863A3" w:rsidRPr="00005A99">
              <w:rPr>
                <w:color w:val="00B050"/>
              </w:rPr>
              <w:t>//</w:t>
            </w:r>
            <w:r w:rsidR="0087169B" w:rsidRPr="00005A99">
              <w:rPr>
                <w:color w:val="00B050"/>
              </w:rPr>
              <w:t>構造体</w:t>
            </w:r>
            <w:r w:rsidR="008863A3" w:rsidRPr="00005A99">
              <w:rPr>
                <w:color w:val="00B050"/>
              </w:rPr>
              <w:t>名</w:t>
            </w:r>
            <w:r w:rsidR="008863A3" w:rsidRPr="00005A99">
              <w:rPr>
                <w:rFonts w:hint="eastAsia"/>
                <w:color w:val="00B050"/>
              </w:rPr>
              <w:t>CRC</w:t>
            </w:r>
            <w:r w:rsidR="005B1BEC" w:rsidRPr="00005A99">
              <w:rPr>
                <w:color w:val="00B050"/>
              </w:rPr>
              <w:t xml:space="preserve">　※型種別</w:t>
            </w:r>
            <w:r w:rsidR="005B1BEC" w:rsidRPr="00005A99">
              <w:rPr>
                <w:rFonts w:hint="eastAsia"/>
                <w:color w:val="00B050"/>
              </w:rPr>
              <w:t xml:space="preserve"> =</w:t>
            </w:r>
            <w:r w:rsidR="005B1BEC" w:rsidRPr="00005A99">
              <w:rPr>
                <w:color w:val="00B050"/>
              </w:rPr>
              <w:t xml:space="preserve"> </w:t>
            </w:r>
            <w:r w:rsidR="0087169B" w:rsidRPr="00005A99">
              <w:rPr>
                <w:color w:val="00B050"/>
              </w:rPr>
              <w:t>struct</w:t>
            </w:r>
            <w:r w:rsidR="005B1BEC" w:rsidRPr="00005A99">
              <w:rPr>
                <w:rFonts w:hint="eastAsia"/>
                <w:color w:val="00B050"/>
              </w:rPr>
              <w:t xml:space="preserve"> の</w:t>
            </w:r>
            <w:r w:rsidR="0087169B" w:rsidRPr="00005A99">
              <w:rPr>
                <w:rFonts w:hint="eastAsia"/>
                <w:color w:val="00B050"/>
              </w:rPr>
              <w:t>場合に指定</w:t>
            </w:r>
            <w:r w:rsidR="00F539DE" w:rsidRPr="00005A99">
              <w:rPr>
                <w:rFonts w:hint="eastAsia"/>
                <w:color w:val="00B050"/>
              </w:rPr>
              <w:t>。</w:t>
            </w:r>
          </w:p>
          <w:p w14:paraId="5C1869F1" w14:textId="39BD3CFF" w:rsidR="00621474" w:rsidRPr="00005A99" w:rsidRDefault="00621474" w:rsidP="00621474">
            <w:pPr>
              <w:pStyle w:val="2-"/>
              <w:rPr>
                <w:color w:val="00B050"/>
              </w:rPr>
            </w:pPr>
            <w:r w:rsidRPr="00005A99">
              <w:tab/>
            </w:r>
            <w:r w:rsidRPr="00005A99">
              <w:tab/>
            </w:r>
            <w:r w:rsidRPr="00005A99">
              <w:tab/>
              <w:t>unsigned int baseType:3;</w:t>
            </w:r>
            <w:r w:rsidR="008863A3" w:rsidRPr="00005A99">
              <w:tab/>
            </w:r>
            <w:r w:rsidR="008863A3" w:rsidRPr="00005A99">
              <w:rPr>
                <w:color w:val="00B050"/>
              </w:rPr>
              <w:t>//型</w:t>
            </w:r>
            <w:r w:rsidR="008863A3" w:rsidRPr="00005A99">
              <w:rPr>
                <w:rFonts w:hint="eastAsia"/>
                <w:color w:val="00B050"/>
              </w:rPr>
              <w:t>種別</w:t>
            </w:r>
            <w:r w:rsidR="00FE179B" w:rsidRPr="00005A99">
              <w:rPr>
                <w:rFonts w:hint="eastAsia"/>
                <w:color w:val="00B050"/>
              </w:rPr>
              <w:t xml:space="preserve">　※0 = int, 1 = float, 2 = </w:t>
            </w:r>
            <w:r w:rsidR="00B25064" w:rsidRPr="00005A99">
              <w:rPr>
                <w:color w:val="00B050"/>
              </w:rPr>
              <w:t xml:space="preserve">dec, 3 = bool, 4 = </w:t>
            </w:r>
            <w:r w:rsidR="00D8225C" w:rsidRPr="00005A99">
              <w:rPr>
                <w:color w:val="00B050"/>
              </w:rPr>
              <w:t>str</w:t>
            </w:r>
            <w:r w:rsidR="00005A99">
              <w:rPr>
                <w:color w:val="00B050"/>
              </w:rPr>
              <w:t>、</w:t>
            </w:r>
          </w:p>
          <w:p w14:paraId="04FD4FC9" w14:textId="45DF552E" w:rsidR="00D8225C" w:rsidRPr="00005A99" w:rsidRDefault="00D8225C" w:rsidP="00621474">
            <w:pPr>
              <w:pStyle w:val="2-"/>
              <w:rPr>
                <w:rFonts w:hint="eastAsia"/>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0087169B" w:rsidRPr="00005A99">
              <w:rPr>
                <w:color w:val="00B050"/>
              </w:rPr>
              <w:t>, 7 = struct</w:t>
            </w:r>
            <w:r w:rsidR="00005A99" w:rsidRPr="00005A99">
              <w:rPr>
                <w:rFonts w:hint="eastAsia"/>
                <w:color w:val="00B050"/>
              </w:rPr>
              <w:t>。</w:t>
            </w:r>
          </w:p>
          <w:p w14:paraId="2FA52B74" w14:textId="03429452" w:rsidR="00621474" w:rsidRPr="00005A99" w:rsidRDefault="00621474" w:rsidP="00621474">
            <w:pPr>
              <w:pStyle w:val="2-"/>
              <w:rPr>
                <w:rFonts w:hint="eastAsia"/>
                <w:color w:val="00B050"/>
              </w:rPr>
            </w:pPr>
            <w:r w:rsidRPr="00005A99">
              <w:tab/>
            </w:r>
            <w:r w:rsidRPr="00005A99">
              <w:tab/>
            </w:r>
            <w:r w:rsidRPr="00005A99">
              <w:tab/>
              <w:t>unsigned int isUnsigned:1;</w:t>
            </w:r>
            <w:r w:rsidR="008863A3" w:rsidRPr="00005A99">
              <w:tab/>
            </w:r>
            <w:r w:rsidR="008863A3" w:rsidRPr="00005A99">
              <w:rPr>
                <w:color w:val="00B050"/>
              </w:rPr>
              <w:t>//符号無し型か？</w:t>
            </w:r>
            <w:r w:rsidR="005B1BEC" w:rsidRPr="00005A99">
              <w:rPr>
                <w:color w:val="00B050"/>
              </w:rPr>
              <w:t xml:space="preserve">　※型種別</w:t>
            </w:r>
            <w:r w:rsidR="005B1BEC" w:rsidRPr="00005A99">
              <w:rPr>
                <w:rFonts w:hint="eastAsia"/>
                <w:color w:val="00B050"/>
              </w:rPr>
              <w:t xml:space="preserve"> = int の時だけ</w:t>
            </w:r>
            <w:r w:rsidR="001A1752">
              <w:rPr>
                <w:rFonts w:hint="eastAsia"/>
                <w:color w:val="00B050"/>
              </w:rPr>
              <w:t>指定可。</w:t>
            </w:r>
          </w:p>
          <w:p w14:paraId="6E80C001" w14:textId="33D07B62" w:rsidR="00621474" w:rsidRPr="00005A99" w:rsidRDefault="00621474" w:rsidP="00621474">
            <w:pPr>
              <w:pStyle w:val="2-"/>
              <w:rPr>
                <w:rFonts w:hint="eastAsia"/>
              </w:rPr>
            </w:pPr>
            <w:r w:rsidRPr="00005A99">
              <w:tab/>
            </w:r>
            <w:r w:rsidRPr="00005A99">
              <w:tab/>
            </w:r>
            <w:r w:rsidRPr="00005A99">
              <w:tab/>
              <w:t>unsigned int size:4;</w:t>
            </w:r>
            <w:r w:rsidR="008863A3" w:rsidRPr="00005A99">
              <w:tab/>
            </w:r>
            <w:r w:rsidR="008863A3" w:rsidRPr="00005A99">
              <w:tab/>
            </w:r>
            <w:r w:rsidR="008863A3" w:rsidRPr="00005A99">
              <w:rPr>
                <w:color w:val="00B050"/>
              </w:rPr>
              <w:t>//型のサイズ</w:t>
            </w:r>
            <w:r w:rsidR="00FE179B" w:rsidRPr="00005A99">
              <w:rPr>
                <w:color w:val="00B050"/>
              </w:rPr>
              <w:t xml:space="preserve">　※</w:t>
            </w:r>
            <w:r w:rsidR="005F585C" w:rsidRPr="00005A99">
              <w:rPr>
                <w:color w:val="00B050"/>
              </w:rPr>
              <w:t>int の場合は、1,2,4,8</w:t>
            </w:r>
            <w:r w:rsidR="00FE179B" w:rsidRPr="00005A99">
              <w:rPr>
                <w:color w:val="00B050"/>
              </w:rPr>
              <w:t xml:space="preserve"> のいずれか</w:t>
            </w:r>
            <w:r w:rsidR="00F539DE" w:rsidRPr="00005A99">
              <w:rPr>
                <w:rFonts w:hint="eastAsia"/>
                <w:color w:val="00B050"/>
              </w:rPr>
              <w:t>。</w:t>
            </w:r>
          </w:p>
          <w:p w14:paraId="601A1DC4" w14:textId="60B192AC"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1754C6A6" w14:textId="50B7EC9E"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3AFD573E" w14:textId="187B44D5"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4C0C4C30" w14:textId="021EC4F5"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sidR="000D0711">
              <w:rPr>
                <w:color w:val="00B050"/>
              </w:rPr>
              <w:t xml:space="preserve">/struct </w:t>
            </w:r>
            <w:r w:rsidRPr="00005A99">
              <w:rPr>
                <w:rFonts w:hint="eastAsia"/>
                <w:color w:val="00B050"/>
              </w:rPr>
              <w:t xml:space="preserve">の場合は </w:t>
            </w:r>
            <w:r w:rsidR="000D0711">
              <w:rPr>
                <w:color w:val="00B050"/>
              </w:rPr>
              <w:t>0</w:t>
            </w:r>
            <w:r w:rsidRPr="00005A99">
              <w:rPr>
                <w:color w:val="00B050"/>
              </w:rPr>
              <w:t>。</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rPr>
                <w:rFonts w:hint="eastAsia"/>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3343C62D" w:rsidR="00621474" w:rsidRPr="00005A99" w:rsidRDefault="00621474" w:rsidP="00621474">
            <w:pPr>
              <w:pStyle w:val="2-"/>
            </w:pPr>
            <w:r w:rsidRPr="00005A99">
              <w:tab/>
            </w:r>
            <w:r w:rsidRPr="00005A99">
              <w:tab/>
            </w:r>
            <w:r w:rsidRPr="00005A99">
              <w:tab/>
              <w:t>unsigned int arraySize:16;</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Pr="00005A99" w:rsidRDefault="00621474" w:rsidP="00621474">
            <w:pPr>
              <w:pStyle w:val="2-"/>
            </w:pPr>
            <w:r w:rsidRPr="00005A99">
              <w:tab/>
            </w:r>
            <w:r w:rsidRPr="00005A99">
              <w:tab/>
              <w:t>};</w:t>
            </w:r>
          </w:p>
          <w:p w14:paraId="3FE18544" w14:textId="3E58EB06" w:rsidR="00D4764A" w:rsidRPr="00005A99" w:rsidRDefault="00D4764A" w:rsidP="00D4764A">
            <w:pPr>
              <w:pStyle w:val="2-"/>
              <w:rPr>
                <w:rFonts w:hint="eastAsia"/>
              </w:rPr>
            </w:pPr>
            <w:r w:rsidRPr="00005A99">
              <w:tab/>
            </w:r>
            <w:r w:rsidRPr="00005A99">
              <w:tab/>
            </w:r>
          </w:p>
          <w:p w14:paraId="21D47B03" w14:textId="3BCD04E5" w:rsidR="00D4764A" w:rsidRPr="00005A99" w:rsidRDefault="00D4764A" w:rsidP="00D4764A">
            <w:pPr>
              <w:pStyle w:val="2-"/>
            </w:pPr>
            <w:r w:rsidRPr="00005A99">
              <w:tab/>
            </w:r>
            <w:r w:rsidRPr="00005A99">
              <w:tab/>
              <w:t>unsigned int structNameCrc;</w:t>
            </w:r>
            <w:r w:rsidR="008863A3" w:rsidRPr="00005A99">
              <w:tab/>
            </w:r>
            <w:r w:rsidR="008863A3" w:rsidRPr="00005A99">
              <w:rPr>
                <w:color w:val="00B050"/>
              </w:rPr>
              <w:t>//構造体名</w:t>
            </w:r>
            <w:r w:rsidR="008863A3" w:rsidRPr="00005A99">
              <w:rPr>
                <w:rFonts w:hint="eastAsia"/>
                <w:color w:val="00B050"/>
              </w:rPr>
              <w:t>CRC</w:t>
            </w:r>
          </w:p>
          <w:p w14:paraId="6F7FF8EE" w14:textId="36407AC9" w:rsidR="00D4764A" w:rsidRPr="00005A99" w:rsidRDefault="00D4764A" w:rsidP="00D4764A">
            <w:pPr>
              <w:pStyle w:val="2-"/>
            </w:pPr>
            <w:r w:rsidRPr="00005A99">
              <w:tab/>
            </w:r>
            <w:r w:rsidRPr="00005A99">
              <w:tab/>
              <w:t>unsigned short membersNum;</w:t>
            </w:r>
            <w:r w:rsidR="008863A3" w:rsidRPr="00005A99">
              <w:tab/>
            </w:r>
            <w:r w:rsidR="008863A3" w:rsidRPr="00005A99">
              <w:rPr>
                <w:color w:val="00B050"/>
              </w:rPr>
              <w:t>//構造体メンバー数</w:t>
            </w:r>
          </w:p>
          <w:p w14:paraId="1B7DB04F" w14:textId="2DDF1C91" w:rsidR="00D4764A" w:rsidRPr="00005A99" w:rsidRDefault="00D4764A" w:rsidP="00D4764A">
            <w:pPr>
              <w:pStyle w:val="2-"/>
            </w:pPr>
            <w:r w:rsidRPr="00005A99">
              <w:tab/>
            </w:r>
            <w:r w:rsidRPr="00005A99">
              <w:tab/>
              <w:t>MEMBER* members;</w:t>
            </w:r>
            <w:r w:rsidR="008863A3" w:rsidRPr="00005A99">
              <w:tab/>
            </w:r>
            <w:r w:rsidR="008863A3" w:rsidRPr="00005A99">
              <w:tab/>
            </w:r>
            <w:r w:rsidR="008863A3" w:rsidRPr="00005A99">
              <w:tab/>
            </w:r>
            <w:r w:rsidR="008863A3" w:rsidRPr="00005A99">
              <w:rPr>
                <w:color w:val="00B050"/>
              </w:rPr>
              <w:t>//構造体メンバー定義の参照</w:t>
            </w:r>
          </w:p>
          <w:p w14:paraId="3D5FA788" w14:textId="555EFC75" w:rsidR="003B0BE1" w:rsidRPr="00005A99" w:rsidRDefault="003B0BE1" w:rsidP="003B0BE1">
            <w:pPr>
              <w:pStyle w:val="2-"/>
            </w:pPr>
            <w:r w:rsidRPr="00005A99">
              <w:tab/>
              <w:t>};</w:t>
            </w:r>
          </w:p>
          <w:p w14:paraId="15A300E2" w14:textId="4AB33C3D" w:rsidR="003B0BE1" w:rsidRPr="00005A99" w:rsidRDefault="003B0BE1" w:rsidP="002E49E5">
            <w:pPr>
              <w:pStyle w:val="2-"/>
              <w:rPr>
                <w:rFonts w:hint="eastAsia"/>
              </w:rPr>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7259BB4C" w14:textId="41176264" w:rsidR="00C3658F" w:rsidRPr="00005A99" w:rsidRDefault="00C3658F" w:rsidP="002E49E5">
            <w:pPr>
              <w:pStyle w:val="2-"/>
              <w:rPr>
                <w:rFonts w:hint="eastAsia"/>
              </w:rPr>
            </w:pPr>
            <w:r>
              <w:rPr>
                <w:color w:val="00B050"/>
              </w:rPr>
              <w:tab/>
            </w:r>
            <w:r w:rsidRPr="00C3658F">
              <w:t>unsigned char ptrSize;</w:t>
            </w:r>
            <w:r>
              <w:rPr>
                <w:color w:val="00B050"/>
              </w:rPr>
              <w:tab/>
            </w:r>
            <w:r>
              <w:rPr>
                <w:color w:val="00B050"/>
              </w:rPr>
              <w:tab/>
              <w:t>//ポインターサイズ</w:t>
            </w:r>
            <w:r>
              <w:rPr>
                <w:rFonts w:hint="eastAsia"/>
                <w:color w:val="00B050"/>
              </w:rPr>
              <w:t>(</w:t>
            </w:r>
            <w:r>
              <w:rPr>
                <w:color w:val="00B050"/>
              </w:rPr>
              <w:t>4 or 8</w:t>
            </w:r>
            <w:r>
              <w:rPr>
                <w:rFonts w:hint="eastAsia"/>
                <w:color w:val="00B050"/>
              </w:rPr>
              <w:t>)</w:t>
            </w:r>
          </w:p>
          <w:p w14:paraId="0283FA55" w14:textId="2FA1E681" w:rsidR="003B0BE1" w:rsidRPr="00005A99" w:rsidRDefault="003B0BE1" w:rsidP="003B0BE1">
            <w:pPr>
              <w:pStyle w:val="2-"/>
              <w:rPr>
                <w:rFonts w:hint="eastAsia"/>
              </w:rPr>
            </w:pPr>
            <w:r w:rsidRPr="00005A99">
              <w:tab/>
              <w:t>u</w:t>
            </w:r>
            <w:r w:rsidRPr="00005A99">
              <w:rPr>
                <w:rFonts w:hint="eastAsia"/>
              </w:rPr>
              <w:t xml:space="preserve">nsigned </w:t>
            </w:r>
            <w:r w:rsidR="005F70B4" w:rsidRPr="00005A99">
              <w:t>short</w:t>
            </w:r>
            <w:r w:rsidRPr="00005A99">
              <w:t xml:space="preserve"> structsNum;</w:t>
            </w:r>
            <w:r w:rsidR="008863A3" w:rsidRPr="00005A99">
              <w:tab/>
            </w:r>
            <w:r w:rsidR="008863A3" w:rsidRPr="00005A99">
              <w:rPr>
                <w:color w:val="00B050"/>
              </w:rPr>
              <w:t>//</w:t>
            </w:r>
            <w:r w:rsidR="004606CF" w:rsidRPr="00005A99">
              <w:rPr>
                <w:color w:val="00B050"/>
              </w:rPr>
              <w:t>構造体数</w:t>
            </w:r>
          </w:p>
          <w:p w14:paraId="270FE6EB" w14:textId="26E81388" w:rsidR="003B0BE1" w:rsidRPr="00005A99" w:rsidRDefault="003B0BE1" w:rsidP="003B0BE1">
            <w:pPr>
              <w:pStyle w:val="2-"/>
            </w:pPr>
            <w:r w:rsidRPr="00005A99">
              <w:tab/>
              <w:t>STRUCT* structs;</w:t>
            </w:r>
            <w:r w:rsidR="004606CF" w:rsidRPr="00005A99">
              <w:tab/>
            </w:r>
            <w:r w:rsidR="004606CF" w:rsidRPr="00005A99">
              <w:tab/>
            </w:r>
            <w:r w:rsidR="004606CF" w:rsidRPr="00005A99">
              <w:tab/>
            </w:r>
            <w:r w:rsidR="004606CF" w:rsidRPr="00005A99">
              <w:rPr>
                <w:color w:val="00B050"/>
              </w:rPr>
              <w:t>//構造体定義の参照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rFonts w:hint="eastAsia"/>
                <w:color w:val="00B050"/>
              </w:rPr>
            </w:pPr>
            <w:r w:rsidRPr="002E49E5">
              <w:rPr>
                <w:color w:val="00B050"/>
              </w:rPr>
              <w:t>*/</w:t>
            </w:r>
          </w:p>
          <w:p w14:paraId="0AB49259" w14:textId="77777777" w:rsidR="002E49E5" w:rsidRDefault="002E49E5" w:rsidP="00A256F9">
            <w:pPr>
              <w:pStyle w:val="2-"/>
              <w:rPr>
                <w:rFonts w:hint="eastAsia"/>
              </w:rPr>
            </w:pPr>
          </w:p>
          <w:p w14:paraId="09E8D60B" w14:textId="21A3E31A"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rPr>
                <w:rFonts w:hint="eastAsia"/>
              </w:rPr>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Pr="001740AA" w:rsidRDefault="001740AA" w:rsidP="00A256F9">
            <w:pPr>
              <w:pStyle w:val="2-"/>
              <w:rPr>
                <w:rFonts w:hint="eastAsia"/>
                <w:color w:val="00B050"/>
              </w:rPr>
            </w:pPr>
            <w:r w:rsidRPr="001740AA">
              <w:rPr>
                <w:rFonts w:hint="eastAsia"/>
                <w:color w:val="00B050"/>
              </w:rPr>
              <w:t>//データ構造定義</w:t>
            </w:r>
          </w:p>
          <w:p w14:paraId="536F6215" w14:textId="23066AC0" w:rsidR="00DB6D70" w:rsidRDefault="00DB6D70" w:rsidP="00DB6D70">
            <w:pPr>
              <w:pStyle w:val="2-"/>
            </w:pPr>
            <w:r>
              <w:t xml:space="preserve">static const int s_structMembersNum = </w:t>
            </w:r>
            <w:r w:rsidR="00591D17">
              <w:t>9 + 4 + 2</w:t>
            </w:r>
            <w:r>
              <w:t>;</w:t>
            </w:r>
          </w:p>
          <w:p w14:paraId="67E6C5E5" w14:textId="50BAB54B" w:rsidR="00395FB9" w:rsidRDefault="00395FB9" w:rsidP="00395FB9">
            <w:pPr>
              <w:pStyle w:val="2-"/>
            </w:pPr>
            <w:r>
              <w:t>static T_GAME_DATA_DEC</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54E8E3B" w:rsidR="007A1E72" w:rsidRDefault="007A1E72" w:rsidP="00395FB9">
            <w:pPr>
              <w:pStyle w:val="2-"/>
            </w:pPr>
            <w:r>
              <w:tab/>
            </w:r>
            <w:r w:rsidRPr="00B94404">
              <w:rPr>
                <w:color w:val="00B050"/>
              </w:rPr>
              <w:t>//T_CHARA</w:t>
            </w:r>
          </w:p>
          <w:p w14:paraId="5E65FB37" w14:textId="6E92DF7A" w:rsidR="00B94404" w:rsidRDefault="00B94404" w:rsidP="00B94404">
            <w:pPr>
              <w:pStyle w:val="2-"/>
            </w:pPr>
            <w:r>
              <w:tab/>
              <w:t>{</w:t>
            </w:r>
            <w:r w:rsidR="001A1752">
              <w:t xml:space="preserve"> 0x</w:t>
            </w:r>
            <w:r w:rsidR="001A1752" w:rsidRPr="001A1752">
              <w:t>e66c3671</w:t>
            </w:r>
            <w:r w:rsidR="001A1752">
              <w:t xml:space="preserve">, 0x00000000, 0, true, 4,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72D7B3D6" w:rsidR="00C3658F" w:rsidRDefault="00C3658F" w:rsidP="00C3658F">
            <w:pPr>
              <w:pStyle w:val="2-"/>
            </w:pPr>
            <w:r>
              <w:tab/>
              <w:t>{ 0x</w:t>
            </w:r>
            <w:r w:rsidRPr="001A1752">
              <w:t>ab8a01a0</w:t>
            </w:r>
            <w:r>
              <w:t>, 0x00000000, 0, false, 1, false, 0 },</w:t>
            </w:r>
            <w:r>
              <w:tab/>
            </w:r>
            <w:r w:rsidRPr="00B94404">
              <w:rPr>
                <w:rFonts w:hint="eastAsia"/>
                <w:color w:val="00B050"/>
              </w:rPr>
              <w:t>//</w:t>
            </w:r>
            <w:r>
              <w:rPr>
                <w:rFonts w:hint="eastAsia"/>
                <w:color w:val="00B050"/>
              </w:rPr>
              <w:t>力:</w:t>
            </w:r>
            <w:r>
              <w:rPr>
                <w:color w:val="00B050"/>
              </w:rPr>
              <w:t>”power”</w:t>
            </w:r>
            <w:r>
              <w:rPr>
                <w:color w:val="00B050"/>
              </w:rPr>
              <w:t>:i8</w:t>
            </w:r>
          </w:p>
          <w:p w14:paraId="1FB12368" w14:textId="2D54F187" w:rsidR="00C3658F" w:rsidRDefault="00C3658F" w:rsidP="00C3658F">
            <w:pPr>
              <w:pStyle w:val="2-"/>
            </w:pPr>
            <w:r>
              <w:tab/>
              <w:t>{ 0x</w:t>
            </w:r>
            <w:r w:rsidRPr="0010406D">
              <w:t>9c504212</w:t>
            </w:r>
            <w:r>
              <w:t>, 0x00000000, 0, false, 1, 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555B5EE9" w:rsidR="00C3658F" w:rsidRDefault="00C3658F" w:rsidP="00C3658F">
            <w:pPr>
              <w:pStyle w:val="2-"/>
            </w:pPr>
            <w:r>
              <w:tab/>
              <w:t>{ 0x</w:t>
            </w:r>
            <w:r w:rsidRPr="002E6BFD">
              <w:t>9ec9ce32</w:t>
            </w:r>
            <w:r>
              <w:t>, 0x00000000, 0, false, 2, false, 0 },</w:t>
            </w:r>
            <w:r>
              <w:tab/>
            </w:r>
            <w:r w:rsidRPr="00B94404">
              <w:rPr>
                <w:rFonts w:hint="eastAsia"/>
                <w:color w:val="00B050"/>
              </w:rPr>
              <w:t>//</w:t>
            </w:r>
            <w:r>
              <w:rPr>
                <w:rFonts w:hint="eastAsia"/>
                <w:color w:val="00B050"/>
              </w:rPr>
              <w:t>固定値:</w:t>
            </w:r>
            <w:r>
              <w:rPr>
                <w:color w:val="00B050"/>
              </w:rPr>
              <w:t>”fixed”</w:t>
            </w:r>
            <w:r>
              <w:rPr>
                <w:color w:val="00B050"/>
              </w:rPr>
              <w:t>:i16</w:t>
            </w:r>
          </w:p>
          <w:p w14:paraId="09636492" w14:textId="391749B5" w:rsidR="00B94404" w:rsidRDefault="00B94404" w:rsidP="00B94404">
            <w:pPr>
              <w:pStyle w:val="2-"/>
            </w:pPr>
            <w:r>
              <w:tab/>
              <w:t>{</w:t>
            </w:r>
            <w:r w:rsidR="001A1752">
              <w:t xml:space="preserve"> 0x</w:t>
            </w:r>
            <w:r w:rsidR="001A1752" w:rsidRPr="001A1752">
              <w:t>5e237e06</w:t>
            </w:r>
            <w:r w:rsidR="001A1752">
              <w:t xml:space="preserve">, 0x00000000, 4, false, </w:t>
            </w:r>
            <w:r w:rsidR="000D0711">
              <w:t>0</w:t>
            </w:r>
            <w:r w:rsidR="001A1752">
              <w:t xml:space="preserve">, 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4D736C9C" w:rsidR="00B94404" w:rsidRDefault="00B94404" w:rsidP="00B94404">
            <w:pPr>
              <w:pStyle w:val="2-"/>
            </w:pPr>
            <w:r>
              <w:tab/>
              <w:t>{</w:t>
            </w:r>
            <w:r w:rsidR="001A1752">
              <w:t xml:space="preserve"> 0x</w:t>
            </w:r>
            <w:r w:rsidR="001A1752" w:rsidRPr="001A1752">
              <w:t>bdd68843</w:t>
            </w:r>
            <w:r w:rsidR="001A1752">
              <w:t xml:space="preserve">, 0x00000000, 5, false, </w:t>
            </w:r>
            <w:r w:rsidR="000D0711">
              <w:t>0</w:t>
            </w:r>
            <w:r w:rsidR="001A1752">
              <w:t xml:space="preserve">, 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741243E7" w:rsidR="00B94404" w:rsidRDefault="00B94404" w:rsidP="00B94404">
            <w:pPr>
              <w:pStyle w:val="2-"/>
            </w:pPr>
            <w:r>
              <w:tab/>
              <w:t>{</w:t>
            </w:r>
            <w:r w:rsidR="001A1752">
              <w:t xml:space="preserve"> 0x</w:t>
            </w:r>
            <w:r w:rsidR="001A1752" w:rsidRPr="001A1752">
              <w:t>0ad84385</w:t>
            </w:r>
            <w:r w:rsidR="006B47CE">
              <w:t>, 0x00000000, 1</w:t>
            </w:r>
            <w:r w:rsidR="001A1752">
              <w:t xml:space="preserve">, false, 1, 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p>
          <w:p w14:paraId="768D9BB5" w14:textId="7BC3E83B" w:rsidR="00B94404" w:rsidRDefault="00B94404" w:rsidP="00B94404">
            <w:pPr>
              <w:pStyle w:val="2-"/>
            </w:pPr>
            <w:r>
              <w:tab/>
              <w:t>{</w:t>
            </w:r>
            <w:r w:rsidR="001A1752">
              <w:t xml:space="preserve"> 0x</w:t>
            </w:r>
            <w:r w:rsidR="001A1752" w:rsidRPr="001A1752">
              <w:t>b8388da4</w:t>
            </w:r>
            <w:r w:rsidR="001A1752">
              <w:t xml:space="preserve">, 0x00000000, </w:t>
            </w:r>
            <w:r w:rsidR="000D0711">
              <w:t xml:space="preserve">0, true, 4, 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4319F1BB" w:rsidR="00B94404" w:rsidRDefault="00B94404" w:rsidP="00B94404">
            <w:pPr>
              <w:pStyle w:val="2-"/>
            </w:pPr>
            <w:r>
              <w:tab/>
              <w:t>{</w:t>
            </w:r>
            <w:r w:rsidR="00C9597A">
              <w:t xml:space="preserve"> 0x</w:t>
            </w:r>
            <w:r w:rsidR="00C9597A" w:rsidRPr="00C9597A">
              <w:t>a4fa7c89</w:t>
            </w:r>
            <w:r w:rsidR="00C9597A">
              <w:t>, 0x</w:t>
            </w:r>
            <w:r w:rsidR="00C9597A" w:rsidRPr="00C9597A">
              <w:t>22a2e1dc</w:t>
            </w:r>
            <w:r w:rsidR="00C9597A">
              <w:t xml:space="preserve">, 7, false, 0, 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1F5541D7" w:rsidR="007A1E72" w:rsidRDefault="007A1E72" w:rsidP="00395FB9">
            <w:pPr>
              <w:pStyle w:val="2-"/>
            </w:pPr>
            <w:r>
              <w:tab/>
            </w:r>
            <w:r w:rsidRPr="00B94404">
              <w:rPr>
                <w:color w:val="00B050"/>
              </w:rPr>
              <w:t>//T_PARAM</w:t>
            </w:r>
          </w:p>
          <w:p w14:paraId="2EAA8E8F" w14:textId="1574AD97" w:rsidR="00B94404" w:rsidRDefault="00B94404" w:rsidP="00B94404">
            <w:pPr>
              <w:pStyle w:val="2-"/>
            </w:pPr>
            <w:r>
              <w:tab/>
              <w:t>{</w:t>
            </w:r>
            <w:r w:rsidR="00BB320A">
              <w:t xml:space="preserve"> 0x</w:t>
            </w:r>
            <w:r w:rsidR="00BB320A" w:rsidRPr="00BB320A">
              <w:t>27677c27</w:t>
            </w:r>
            <w:r w:rsidR="00BB320A">
              <w:t xml:space="preserve">, 0x00000000, 0, false, 2, 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4F44D704" w:rsidR="00B94404" w:rsidRDefault="00B94404" w:rsidP="00B94404">
            <w:pPr>
              <w:pStyle w:val="2-"/>
            </w:pPr>
            <w:r>
              <w:tab/>
              <w:t>{</w:t>
            </w:r>
            <w:r w:rsidR="00BB320A">
              <w:t xml:space="preserve"> 0x</w:t>
            </w:r>
            <w:r w:rsidR="00BB320A" w:rsidRPr="00BB320A">
              <w:t>0cc4e161</w:t>
            </w:r>
            <w:r w:rsidR="00BB320A">
              <w:t xml:space="preserve">, 0x00000000, 0, false, 2, 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1F7ADEFC" w:rsidR="00B94404" w:rsidRDefault="00B94404" w:rsidP="00B94404">
            <w:pPr>
              <w:pStyle w:val="2-"/>
            </w:pPr>
            <w:r>
              <w:tab/>
              <w:t>{</w:t>
            </w:r>
            <w:r w:rsidR="00474762">
              <w:t xml:space="preserve"> 0x</w:t>
            </w:r>
            <w:r w:rsidR="00474762" w:rsidRPr="00474762">
              <w:t>cd1415d7</w:t>
            </w:r>
            <w:r w:rsidR="00474762">
              <w:t xml:space="preserve">, 0x00000000, 0, false, 4, 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153076C1" w:rsidR="00B94404" w:rsidRDefault="00B94404" w:rsidP="00B94404">
            <w:pPr>
              <w:pStyle w:val="2-"/>
            </w:pPr>
            <w:r>
              <w:tab/>
              <w:t>{</w:t>
            </w:r>
            <w:r w:rsidR="00C72F33">
              <w:t xml:space="preserve"> 0x</w:t>
            </w:r>
            <w:r w:rsidR="00C72F33" w:rsidRPr="00C72F33">
              <w:t>4c6b3fe3</w:t>
            </w:r>
            <w:r w:rsidR="00C72F33">
              <w:t>, 0x</w:t>
            </w:r>
            <w:r w:rsidR="00C72F33" w:rsidRPr="00C72F33">
              <w:t>84f96e44</w:t>
            </w:r>
            <w:r w:rsidR="00C72F33">
              <w:t xml:space="preserve">, 7, false, 0, 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1BF52D1B" w:rsidR="007A1E72" w:rsidRDefault="007A1E72" w:rsidP="00395FB9">
            <w:pPr>
              <w:pStyle w:val="2-"/>
            </w:pPr>
            <w:r>
              <w:tab/>
            </w:r>
            <w:r w:rsidRPr="00B94404">
              <w:rPr>
                <w:color w:val="00B050"/>
              </w:rPr>
              <w:t>//T_SPECIAL_PARAM</w:t>
            </w:r>
          </w:p>
          <w:p w14:paraId="27D03030" w14:textId="7418E25C" w:rsidR="007A1E72" w:rsidRDefault="007A1E72" w:rsidP="00395FB9">
            <w:pPr>
              <w:pStyle w:val="2-"/>
            </w:pPr>
            <w:r>
              <w:tab/>
              <w:t>{</w:t>
            </w:r>
            <w:r w:rsidR="00C72F33">
              <w:t xml:space="preserve"> 0x</w:t>
            </w:r>
            <w:r w:rsidR="00C72F33" w:rsidRPr="00C72F33">
              <w:t>1b7cbdfb</w:t>
            </w:r>
            <w:r w:rsidR="00C72F33">
              <w:t>, 0x00000000, 0, true, 4, 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7613125B" w:rsidR="00B94404" w:rsidRDefault="00B94404" w:rsidP="00B94404">
            <w:pPr>
              <w:pStyle w:val="2-"/>
            </w:pPr>
            <w:r>
              <w:tab/>
              <w:t>{</w:t>
            </w:r>
            <w:r w:rsidR="00C72F33">
              <w:t xml:space="preserve"> </w:t>
            </w:r>
            <w:r w:rsidR="00C72F33">
              <w:t>0x</w:t>
            </w:r>
            <w:r w:rsidR="00C72F33" w:rsidRPr="00C72F33">
              <w:t>076291bf</w:t>
            </w:r>
            <w:r w:rsidR="00C72F33">
              <w:t>, 0x00000000, 0, true, 4, false, 0</w:t>
            </w:r>
            <w:r w:rsidR="00C72F33">
              <w:t xml:space="preserve">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09808B29" w14:textId="714826AC" w:rsidR="000271E8" w:rsidRDefault="000271E8" w:rsidP="00395FB9">
            <w:pPr>
              <w:pStyle w:val="2-"/>
            </w:pPr>
            <w:r>
              <w:t>static const int s_structsNum = 3;</w:t>
            </w:r>
          </w:p>
          <w:p w14:paraId="6AA6BA75" w14:textId="29DE1BA8" w:rsidR="00621474" w:rsidRDefault="00621474" w:rsidP="00621474">
            <w:pPr>
              <w:pStyle w:val="2-"/>
            </w:pPr>
            <w:r>
              <w:t>static T_GAME_DATA_DEC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lastRenderedPageBreak/>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23D72441" w14:textId="158869BA" w:rsidR="00045B09" w:rsidRDefault="003B0BE1" w:rsidP="003E67C0">
            <w:pPr>
              <w:pStyle w:val="2-"/>
            </w:pPr>
            <w:r>
              <w:t xml:space="preserve">static </w:t>
            </w:r>
            <w:r w:rsidR="0011156A">
              <w:t>T_GAME_DATA_DEC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194F4D6B" w:rsidR="00D935D0" w:rsidRPr="000271E8" w:rsidRDefault="00D935D0" w:rsidP="00D935D0">
            <w:pPr>
              <w:pStyle w:val="2-"/>
              <w:rPr>
                <w:rFonts w:hint="eastAsia"/>
                <w:color w:val="00B050"/>
              </w:rPr>
            </w:pPr>
            <w:r>
              <w:tab/>
            </w:r>
            <w:r>
              <w:rPr>
                <w:rFonts w:hint="eastAsia"/>
              </w:rPr>
              <w:t>0x</w:t>
            </w:r>
            <w:r w:rsidR="000271E8" w:rsidRPr="000271E8">
              <w:t>e1e4a645</w:t>
            </w:r>
            <w:r>
              <w:rPr>
                <w:rFonts w:hint="eastAsia"/>
              </w:rPr>
              <w:t>,</w:t>
            </w:r>
            <w:r w:rsidR="003D539E">
              <w:tab/>
            </w:r>
            <w:r w:rsidRPr="000271E8">
              <w:rPr>
                <w:rFonts w:hint="eastAsia"/>
                <w:color w:val="00B050"/>
              </w:rPr>
              <w:t>//データフォーマット名CRC</w:t>
            </w:r>
            <w:r w:rsidR="003D539E" w:rsidRPr="000271E8">
              <w:rPr>
                <w:rFonts w:hint="eastAsia"/>
                <w:color w:val="00B050"/>
              </w:rPr>
              <w:t>：CharaData</w:t>
            </w:r>
          </w:p>
          <w:p w14:paraId="09F38B18" w14:textId="73AD08B7" w:rsidR="00D935D0" w:rsidRPr="000271E8" w:rsidRDefault="00D935D0" w:rsidP="00D935D0">
            <w:pPr>
              <w:pStyle w:val="2-"/>
              <w:rPr>
                <w:color w:val="00B050"/>
              </w:rPr>
            </w:pPr>
            <w:r>
              <w:tab/>
              <w:t>1,</w:t>
            </w:r>
            <w:r>
              <w:tab/>
            </w:r>
            <w:r w:rsidR="003D539E">
              <w:tab/>
            </w:r>
            <w:r w:rsidRPr="000271E8">
              <w:rPr>
                <w:color w:val="00B050"/>
              </w:rPr>
              <w:t>//データフォーマットメジャーバージョン</w:t>
            </w:r>
          </w:p>
          <w:p w14:paraId="5F2BC559" w14:textId="5C7445F7" w:rsidR="00D935D0" w:rsidRDefault="00D935D0" w:rsidP="00D935D0">
            <w:pPr>
              <w:pStyle w:val="2-"/>
              <w:rPr>
                <w:color w:val="00B050"/>
              </w:rPr>
            </w:pPr>
            <w:r>
              <w:tab/>
              <w:t>0,</w:t>
            </w:r>
            <w:r>
              <w:tab/>
            </w:r>
            <w:r w:rsidR="003D539E">
              <w:tab/>
            </w:r>
            <w:r w:rsidRPr="000271E8">
              <w:rPr>
                <w:color w:val="00B050"/>
              </w:rPr>
              <w:t>//データフォーマットマイナーバージョン</w:t>
            </w:r>
          </w:p>
          <w:p w14:paraId="2AE23592" w14:textId="54975FDC" w:rsidR="00C3658F" w:rsidRDefault="00C3658F" w:rsidP="00D935D0">
            <w:pPr>
              <w:pStyle w:val="2-"/>
              <w:rPr>
                <w:rFonts w:hint="eastAsia"/>
              </w:rPr>
            </w:pPr>
            <w:r>
              <w:rPr>
                <w:color w:val="00B050"/>
              </w:rPr>
              <w:tab/>
            </w:r>
            <w:r w:rsidRPr="00C3658F">
              <w:t>8,</w:t>
            </w:r>
            <w:r w:rsidRPr="00C3658F">
              <w:tab/>
            </w:r>
            <w:r w:rsidRPr="00C3658F">
              <w:tab/>
            </w:r>
            <w:r>
              <w:rPr>
                <w:color w:val="00B050"/>
              </w:rPr>
              <w:t>//ポインターサイズ</w:t>
            </w:r>
          </w:p>
          <w:p w14:paraId="2D3ED8ED" w14:textId="2A147F8D" w:rsidR="00D935D0" w:rsidRDefault="00D935D0" w:rsidP="00D935D0">
            <w:pPr>
              <w:pStyle w:val="2-"/>
            </w:pPr>
            <w:r>
              <w:tab/>
            </w:r>
            <w:r w:rsidR="000271E8">
              <w:t>s_structsNum</w:t>
            </w:r>
            <w:r>
              <w:t>,</w:t>
            </w:r>
            <w:r w:rsidRPr="000271E8">
              <w:rPr>
                <w:color w:val="00B050"/>
              </w:rPr>
              <w:t>//構造対数</w:t>
            </w:r>
          </w:p>
          <w:p w14:paraId="74D9F414" w14:textId="73A4FA16" w:rsidR="00D935D0" w:rsidRDefault="00D935D0" w:rsidP="00D935D0">
            <w:pPr>
              <w:pStyle w:val="2-"/>
              <w:rPr>
                <w:rFonts w:hint="eastAsia"/>
              </w:rPr>
            </w:pPr>
            <w:r>
              <w:tab/>
            </w:r>
            <w:r w:rsidR="00742DC4">
              <w:t>&amp;</w:t>
            </w:r>
            <w:r w:rsidR="000271E8">
              <w:t>s</w:t>
            </w:r>
            <w:r w:rsidR="003D539E">
              <w:t>_structs</w:t>
            </w:r>
            <w:r w:rsidR="00742DC4">
              <w:t>[0]</w:t>
            </w:r>
            <w:r w:rsidR="003D539E" w:rsidRPr="00005A99">
              <w:rPr>
                <w:color w:val="00B050"/>
              </w:rPr>
              <w:t>//構造体定義の参照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7E921EC4" w:rsidR="00EE6FBE" w:rsidRDefault="00EE6FBE" w:rsidP="003E67C0">
            <w:pPr>
              <w:pStyle w:val="2-"/>
            </w:pPr>
            <w:r>
              <w:t>const T_GAME_DATA_DEC</w:t>
            </w:r>
            <w:r w:rsidR="00D935D0">
              <w:t>L</w:t>
            </w:r>
            <w:r>
              <w:t>* getGameDataDec</w:t>
            </w:r>
            <w:r w:rsidR="00D935D0">
              <w:t>l</w:t>
            </w:r>
            <w:r>
              <w:t xml:space="preserve">(){return </w:t>
            </w:r>
            <w:r w:rsidR="0049068B">
              <w:t>&amp;</w:t>
            </w:r>
            <w:r w:rsidR="00D935D0">
              <w:t>s_</w:t>
            </w:r>
            <w:r>
              <w:t>dec</w:t>
            </w:r>
            <w:r w:rsidR="00D935D0">
              <w:t>l</w:t>
            </w:r>
            <w:r>
              <w:t>;}</w:t>
            </w:r>
          </w:p>
          <w:p w14:paraId="676237BF" w14:textId="77777777" w:rsidR="006F6726" w:rsidRDefault="006F6726" w:rsidP="00A256F9">
            <w:pPr>
              <w:pStyle w:val="2-"/>
            </w:pPr>
          </w:p>
          <w:p w14:paraId="3E01781F" w14:textId="3246A1D4" w:rsidR="006F6726" w:rsidRPr="002E33F1" w:rsidRDefault="006A399E" w:rsidP="00A256F9">
            <w:pPr>
              <w:pStyle w:val="2-"/>
              <w:rPr>
                <w:rFonts w:hint="eastAsia"/>
              </w:rPr>
            </w:pPr>
            <w:r>
              <w:rPr>
                <w:rFonts w:hint="eastAsia"/>
              </w:rPr>
              <w:t>}</w:t>
            </w:r>
            <w:r w:rsidRPr="001B4BE5">
              <w:rPr>
                <w:color w:val="00B050"/>
              </w:rPr>
              <w:t>//n</w:t>
            </w:r>
            <w:r w:rsidRPr="001B4BE5">
              <w:rPr>
                <w:rFonts w:hint="eastAsia"/>
                <w:color w:val="00B050"/>
              </w:rPr>
              <w:t xml:space="preserve">amespace </w:t>
            </w:r>
            <w:r>
              <w:rPr>
                <w:color w:val="00B050"/>
              </w:rPr>
              <w:t>c</w:t>
            </w:r>
            <w:r w:rsidRPr="001B4BE5">
              <w:rPr>
                <w:color w:val="00B050"/>
              </w:rPr>
              <w:t>haraDataDef</w:t>
            </w:r>
          </w:p>
        </w:tc>
      </w:tr>
    </w:tbl>
    <w:p w14:paraId="4D3367FB" w14:textId="4F23768E" w:rsidR="007B15A5" w:rsidRDefault="00591D17" w:rsidP="00591D17">
      <w:pPr>
        <w:pStyle w:val="a9"/>
        <w:spacing w:beforeLines="50" w:before="180"/>
        <w:ind w:firstLine="283"/>
      </w:pPr>
      <w:bookmarkStart w:id="22" w:name="_Toc377121868"/>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7B15A5">
      <w:pPr>
        <w:pStyle w:val="a9"/>
        <w:numPr>
          <w:ilvl w:val="0"/>
          <w:numId w:val="48"/>
        </w:numPr>
        <w:ind w:firstLineChars="0"/>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w:t>
      </w:r>
      <w:r w:rsidRPr="007B15A5">
        <w:rPr>
          <w:sz w:val="20"/>
          <w:szCs w:val="20"/>
        </w:rPr>
        <w:t>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7B15A5">
      <w:pPr>
        <w:pStyle w:val="a9"/>
        <w:numPr>
          <w:ilvl w:val="0"/>
          <w:numId w:val="48"/>
        </w:numPr>
        <w:ind w:firstLineChars="0"/>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50AA4530" w:rsidR="00395E95" w:rsidRDefault="00591D17" w:rsidP="00395E95">
      <w:pPr>
        <w:pStyle w:val="2"/>
      </w:pPr>
      <w:r>
        <w:rPr>
          <w:rFonts w:hint="eastAsia"/>
        </w:rPr>
        <w:t>バイナリデータ</w:t>
      </w:r>
      <w:bookmarkEnd w:id="22"/>
    </w:p>
    <w:p w14:paraId="0E3B341E" w14:textId="77777777" w:rsidR="00395E95" w:rsidRPr="0038622B" w:rsidRDefault="00395E95" w:rsidP="00395E95">
      <w:pPr>
        <w:pStyle w:val="a9"/>
        <w:ind w:firstLine="283"/>
      </w:pPr>
    </w:p>
    <w:p w14:paraId="2D41400E" w14:textId="77777777" w:rsidR="006A09AD" w:rsidRPr="0038622B" w:rsidRDefault="006A09AD" w:rsidP="006A09AD">
      <w:pPr>
        <w:pStyle w:val="a9"/>
        <w:ind w:firstLine="283"/>
      </w:pPr>
      <w:bookmarkStart w:id="23" w:name="_GoBack"/>
      <w:bookmarkEnd w:id="23"/>
    </w:p>
    <w:p w14:paraId="537A80D7" w14:textId="77777777" w:rsidR="00BD4F81" w:rsidRPr="00395E95" w:rsidRDefault="00BD4F81" w:rsidP="00BD4F81">
      <w:pPr>
        <w:pStyle w:val="a9"/>
        <w:ind w:firstLine="283"/>
      </w:pPr>
    </w:p>
    <w:p w14:paraId="1DAD8B81" w14:textId="77777777" w:rsidR="00395E95" w:rsidRPr="00BD4F81" w:rsidRDefault="00395E95" w:rsidP="0038622B">
      <w:pPr>
        <w:pStyle w:val="a9"/>
        <w:ind w:firstLine="283"/>
      </w:pPr>
    </w:p>
    <w:p w14:paraId="25CD8DB6" w14:textId="77777777" w:rsidR="00801698" w:rsidRDefault="00801698" w:rsidP="00801698">
      <w:pPr>
        <w:pStyle w:val="a9"/>
        <w:ind w:firstLine="283"/>
      </w:pPr>
    </w:p>
    <w:p w14:paraId="59C23B49" w14:textId="77777777" w:rsidR="004C6924" w:rsidRDefault="00422F15" w:rsidP="004C6924">
      <w:pPr>
        <w:pStyle w:val="1"/>
      </w:pPr>
      <w:bookmarkStart w:id="24" w:name="_Toc377121870"/>
      <w:r>
        <w:rPr>
          <w:rFonts w:hint="eastAsia"/>
        </w:rPr>
        <w:t>組み込み</w:t>
      </w:r>
      <w:r w:rsidR="004C6924">
        <w:rPr>
          <w:rFonts w:hint="eastAsia"/>
        </w:rPr>
        <w:t>関数仕様</w:t>
      </w:r>
      <w:bookmarkEnd w:id="24"/>
    </w:p>
    <w:p w14:paraId="0B6933E4" w14:textId="77777777" w:rsidR="004C6924" w:rsidRDefault="00422F15" w:rsidP="004C6924">
      <w:pPr>
        <w:pStyle w:val="2"/>
      </w:pPr>
      <w:bookmarkStart w:id="25" w:name="_Toc377121871"/>
      <w:r>
        <w:t>算術関数</w:t>
      </w:r>
      <w:bookmarkEnd w:id="25"/>
    </w:p>
    <w:p w14:paraId="5DF87988" w14:textId="77777777" w:rsidR="004C6924" w:rsidRDefault="004C6924" w:rsidP="004C6924">
      <w:pPr>
        <w:pStyle w:val="a9"/>
        <w:ind w:firstLine="283"/>
      </w:pPr>
    </w:p>
    <w:p w14:paraId="205B5018" w14:textId="1DBAD970" w:rsidR="00422F15" w:rsidRDefault="006F6C72" w:rsidP="00422F15">
      <w:pPr>
        <w:pStyle w:val="2"/>
      </w:pPr>
      <w:bookmarkStart w:id="26" w:name="_Toc377121872"/>
      <w:r>
        <w:lastRenderedPageBreak/>
        <w:t>CRC</w:t>
      </w:r>
      <w:r>
        <w:t>値変換関数</w:t>
      </w:r>
      <w:bookmarkEnd w:id="26"/>
      <w:r w:rsidR="00C55641">
        <w:t>：</w:t>
      </w:r>
      <w:r w:rsidR="00C55641">
        <w:rPr>
          <w:rFonts w:hint="eastAsia"/>
        </w:rPr>
        <w:t>crc() / crcs()</w:t>
      </w:r>
    </w:p>
    <w:p w14:paraId="6A1C5B98" w14:textId="77777777" w:rsidR="00422F15" w:rsidRDefault="00422F15" w:rsidP="00422F15">
      <w:pPr>
        <w:pStyle w:val="a9"/>
        <w:ind w:firstLine="283"/>
      </w:pPr>
    </w:p>
    <w:p w14:paraId="5CF2BCDE" w14:textId="77777777" w:rsidR="00422F15" w:rsidRDefault="00422F15" w:rsidP="004C6924">
      <w:pPr>
        <w:pStyle w:val="a9"/>
        <w:ind w:firstLine="283"/>
      </w:pPr>
    </w:p>
    <w:p w14:paraId="67448B01" w14:textId="38807087" w:rsidR="004C6924" w:rsidRDefault="006F6C72" w:rsidP="004C6924">
      <w:pPr>
        <w:pStyle w:val="2"/>
      </w:pPr>
      <w:bookmarkStart w:id="27" w:name="_Toc377121873"/>
      <w:r>
        <w:t>計算式</w:t>
      </w:r>
      <w:r w:rsidR="00C55641">
        <w:t>解析</w:t>
      </w:r>
      <w:r>
        <w:t>関数</w:t>
      </w:r>
      <w:bookmarkEnd w:id="27"/>
      <w:r w:rsidR="00C55641">
        <w:t>：</w:t>
      </w:r>
      <w:r w:rsidR="00C55641">
        <w:rPr>
          <w:rFonts w:hint="eastAsia"/>
        </w:rPr>
        <w:t>expr()</w:t>
      </w:r>
    </w:p>
    <w:p w14:paraId="4B9596F4" w14:textId="77777777" w:rsidR="004C6924" w:rsidRDefault="004C6924" w:rsidP="004C6924">
      <w:pPr>
        <w:pStyle w:val="a9"/>
        <w:ind w:firstLine="283"/>
      </w:pPr>
    </w:p>
    <w:p w14:paraId="44CCF691" w14:textId="77777777" w:rsidR="004C6924" w:rsidRDefault="004C6924" w:rsidP="004C6924">
      <w:pPr>
        <w:pStyle w:val="a9"/>
        <w:ind w:firstLine="283"/>
      </w:pPr>
    </w:p>
    <w:p w14:paraId="061BF00C" w14:textId="77777777" w:rsidR="004C6924" w:rsidRDefault="002D70AD" w:rsidP="004C6924">
      <w:pPr>
        <w:pStyle w:val="1"/>
      </w:pPr>
      <w:bookmarkStart w:id="28" w:name="_Toc377121874"/>
      <w:r>
        <w:rPr>
          <w:rFonts w:hint="eastAsia"/>
        </w:rPr>
        <w:t>ゲームデータ内計算式仕様</w:t>
      </w:r>
      <w:bookmarkEnd w:id="28"/>
    </w:p>
    <w:p w14:paraId="78D4A7E4" w14:textId="110872E3" w:rsidR="002D70AD" w:rsidRPr="002D70AD" w:rsidRDefault="002D70AD" w:rsidP="002D70AD">
      <w:pPr>
        <w:pStyle w:val="a8"/>
        <w:ind w:firstLine="283"/>
      </w:pPr>
      <w:r>
        <w:rPr>
          <w:rFonts w:hint="eastAsia"/>
        </w:rPr>
        <w:t>expr(</w:t>
      </w:r>
      <w:r>
        <w:t>“expression”)</w:t>
      </w:r>
      <w:r w:rsidR="005B7B7C">
        <w:rPr>
          <w:rFonts w:hint="eastAsia"/>
        </w:rPr>
        <w:t>関数</w:t>
      </w:r>
      <w:r>
        <w:t>で計算される計算式のデータ変換仕様を示す。</w:t>
      </w:r>
    </w:p>
    <w:p w14:paraId="1139C420" w14:textId="77777777" w:rsidR="004C6924" w:rsidRDefault="00963766" w:rsidP="004C6924">
      <w:pPr>
        <w:pStyle w:val="2"/>
      </w:pPr>
      <w:bookmarkStart w:id="29" w:name="_Toc377121875"/>
      <w:r>
        <w:t>計算式解析</w:t>
      </w:r>
      <w:bookmarkEnd w:id="29"/>
    </w:p>
    <w:p w14:paraId="7025C17C" w14:textId="77777777" w:rsidR="00E83327" w:rsidRDefault="0001387D" w:rsidP="002C12AC">
      <w:pPr>
        <w:pStyle w:val="a9"/>
        <w:ind w:firstLineChars="0" w:firstLine="0"/>
      </w:pPr>
      <w:r>
        <w:object w:dxaOrig="15106" w:dyaOrig="2146" w14:anchorId="7A166BBA">
          <v:shape id="_x0000_i1026" type="#_x0000_t75" style="width:431.4pt;height:61.05pt" o:ole="">
            <v:imagedata r:id="rId21" o:title=""/>
          </v:shape>
          <o:OLEObject Type="Embed" ProgID="Visio.Drawing.15" ShapeID="_x0000_i1026" DrawAspect="Content" ObjectID="_1450888227" r:id="rId22"/>
        </w:object>
      </w:r>
      <w:r w:rsidR="004563F0">
        <w:object w:dxaOrig="15256" w:dyaOrig="7470" w14:anchorId="492FA9CB">
          <v:shape id="_x0000_i1027" type="#_x0000_t75" style="width:428.55pt;height:209.65pt" o:ole="">
            <v:imagedata r:id="rId23" o:title=""/>
          </v:shape>
          <o:OLEObject Type="Embed" ProgID="Visio.Drawing.15" ShapeID="_x0000_i1027" DrawAspect="Content" ObjectID="_1450888228" r:id="rId24"/>
        </w:object>
      </w:r>
      <w:r w:rsidR="004563F0">
        <w:object w:dxaOrig="15376" w:dyaOrig="7516" w14:anchorId="4491A7E3">
          <v:shape id="_x0000_i1028" type="#_x0000_t75" style="width:429.1pt;height:209.65pt" o:ole="">
            <v:imagedata r:id="rId25" o:title=""/>
          </v:shape>
          <o:OLEObject Type="Embed" ProgID="Visio.Drawing.15" ShapeID="_x0000_i1028" DrawAspect="Content" ObjectID="_1450888229" r:id="rId26"/>
        </w:object>
      </w:r>
      <w:r w:rsidR="004563F0">
        <w:object w:dxaOrig="16531" w:dyaOrig="7456" w14:anchorId="22E292D2">
          <v:shape id="_x0000_i1029" type="#_x0000_t75" style="width:426.25pt;height:191.8pt" o:ole="">
            <v:imagedata r:id="rId27" o:title=""/>
          </v:shape>
          <o:OLEObject Type="Embed" ProgID="Visio.Drawing.15" ShapeID="_x0000_i1029" DrawAspect="Content" ObjectID="_1450888230" r:id="rId28"/>
        </w:object>
      </w:r>
      <w:r>
        <w:object w:dxaOrig="13636" w:dyaOrig="3226" w14:anchorId="69275695">
          <v:shape id="_x0000_i1030" type="#_x0000_t75" style="width:423.35pt;height:100.2pt" o:ole="">
            <v:imagedata r:id="rId29" o:title=""/>
          </v:shape>
          <o:OLEObject Type="Embed" ProgID="Visio.Drawing.15" ShapeID="_x0000_i1030" DrawAspect="Content" ObjectID="_1450888231" r:id="rId30"/>
        </w:object>
      </w:r>
      <w:r>
        <w:object w:dxaOrig="13561" w:dyaOrig="4006" w14:anchorId="2531793B">
          <v:shape id="_x0000_i1031" type="#_x0000_t75" style="width:421.65pt;height:125pt" o:ole="">
            <v:imagedata r:id="rId31" o:title=""/>
          </v:shape>
          <o:OLEObject Type="Embed" ProgID="Visio.Drawing.15" ShapeID="_x0000_i1031" DrawAspect="Content" ObjectID="_1450888232" r:id="rId32"/>
        </w:object>
      </w:r>
    </w:p>
    <w:p w14:paraId="737CA549" w14:textId="77777777" w:rsidR="004C6924" w:rsidRDefault="00BC6763" w:rsidP="002C12AC">
      <w:pPr>
        <w:pStyle w:val="a9"/>
        <w:ind w:firstLineChars="0" w:firstLine="0"/>
      </w:pPr>
      <w:r>
        <w:object w:dxaOrig="11941" w:dyaOrig="7966" w14:anchorId="7604A3DF">
          <v:shape id="_x0000_i1032" type="#_x0000_t75" style="width:431.4pt;height:4in" o:ole="">
            <v:imagedata r:id="rId33" o:title=""/>
          </v:shape>
          <o:OLEObject Type="Embed" ProgID="Visio.Drawing.15" ShapeID="_x0000_i1032" DrawAspect="Content" ObjectID="_1450888233" r:id="rId34"/>
        </w:object>
      </w:r>
      <w:r w:rsidR="003B5C4F">
        <w:object w:dxaOrig="11956" w:dyaOrig="6420" w14:anchorId="2B0FA13E">
          <v:shape id="_x0000_i1033" type="#_x0000_t75" style="width:421.05pt;height:225.8pt" o:ole="">
            <v:imagedata r:id="rId35" o:title=""/>
          </v:shape>
          <o:OLEObject Type="Embed" ProgID="Visio.Drawing.15" ShapeID="_x0000_i1033" DrawAspect="Content" ObjectID="_1450888234" r:id="rId36"/>
        </w:object>
      </w:r>
    </w:p>
    <w:p w14:paraId="0FDDC973" w14:textId="77777777" w:rsidR="003B5C4F" w:rsidRDefault="003B5C4F" w:rsidP="002C12AC">
      <w:pPr>
        <w:pStyle w:val="a9"/>
        <w:ind w:firstLineChars="0" w:firstLine="0"/>
      </w:pPr>
      <w:r>
        <w:object w:dxaOrig="11446" w:dyaOrig="6060" w14:anchorId="11A98B7D">
          <v:shape id="_x0000_i1034" type="#_x0000_t75" style="width:423.95pt;height:224.05pt" o:ole="">
            <v:imagedata r:id="rId37" o:title=""/>
          </v:shape>
          <o:OLEObject Type="Embed" ProgID="Visio.Drawing.15" ShapeID="_x0000_i1034" DrawAspect="Content" ObjectID="_1450888235" r:id="rId38"/>
        </w:object>
      </w:r>
    </w:p>
    <w:p w14:paraId="4A85F1DB" w14:textId="77777777" w:rsidR="00C93263" w:rsidRDefault="00C93263" w:rsidP="002C12AC">
      <w:pPr>
        <w:pStyle w:val="a9"/>
        <w:ind w:firstLineChars="0" w:firstLine="0"/>
      </w:pPr>
      <w:r>
        <w:object w:dxaOrig="15780" w:dyaOrig="11086" w14:anchorId="3058E439">
          <v:shape id="_x0000_i1035" type="#_x0000_t75" style="width:422.8pt;height:296.65pt" o:ole="">
            <v:imagedata r:id="rId39" o:title=""/>
          </v:shape>
          <o:OLEObject Type="Embed" ProgID="Visio.Drawing.15" ShapeID="_x0000_i1035" DrawAspect="Content" ObjectID="_1450888236" r:id="rId40"/>
        </w:object>
      </w:r>
    </w:p>
    <w:p w14:paraId="0F9C376D" w14:textId="77777777" w:rsidR="00963766" w:rsidRDefault="00963766" w:rsidP="00963766">
      <w:pPr>
        <w:pStyle w:val="2"/>
      </w:pPr>
      <w:bookmarkStart w:id="30" w:name="_Toc377121876"/>
      <w:r>
        <w:lastRenderedPageBreak/>
        <w:t>対応演算子</w:t>
      </w:r>
      <w:bookmarkEnd w:id="30"/>
    </w:p>
    <w:p w14:paraId="7413BB77" w14:textId="780FAEFB" w:rsidR="00C15D03" w:rsidRDefault="00316314" w:rsidP="00316314">
      <w:pPr>
        <w:pStyle w:val="a9"/>
        <w:ind w:firstLineChars="0" w:firstLine="0"/>
      </w:pPr>
      <w:r>
        <w:object w:dxaOrig="12019" w:dyaOrig="15165" w14:anchorId="5D381FD1">
          <v:shape id="_x0000_i1036" type="#_x0000_t75" style="width:6in;height:544.9pt" o:ole="">
            <v:imagedata r:id="rId41" o:title=""/>
          </v:shape>
          <o:OLEObject Type="Embed" ProgID="Excel.Sheet.12" ShapeID="_x0000_i1036" DrawAspect="Content" ObjectID="_1450888237" r:id="rId42"/>
        </w:object>
      </w:r>
      <w:r w:rsidR="00C15D03">
        <w:t>なお、文字列の演算には対応しない。例えば、「</w:t>
      </w:r>
      <w:r w:rsidR="00C15D03">
        <w:rPr>
          <w:rFonts w:hint="eastAsia"/>
        </w:rPr>
        <w:t>+</w:t>
      </w:r>
      <w:r w:rsidR="00C15D03">
        <w:rPr>
          <w:rFonts w:hint="eastAsia"/>
        </w:rPr>
        <w:t>」演算子で文字列連結といったことはできない。基本的に、文字列操作のような、メモリ操作を要する処理は計算式内では実行できない。</w:t>
      </w:r>
    </w:p>
    <w:p w14:paraId="65A6C261" w14:textId="77777777" w:rsidR="001614A8" w:rsidRDefault="001614A8" w:rsidP="001614A8">
      <w:pPr>
        <w:pStyle w:val="1"/>
      </w:pPr>
      <w:bookmarkStart w:id="31" w:name="_Toc377121877"/>
      <w:r>
        <w:rPr>
          <w:rFonts w:hint="eastAsia"/>
        </w:rPr>
        <w:lastRenderedPageBreak/>
        <w:t>処理仕様</w:t>
      </w:r>
      <w:bookmarkEnd w:id="31"/>
    </w:p>
    <w:p w14:paraId="497BF2F5" w14:textId="77777777" w:rsidR="001614A8" w:rsidRDefault="001614A8" w:rsidP="001614A8">
      <w:pPr>
        <w:pStyle w:val="2"/>
      </w:pPr>
      <w:bookmarkStart w:id="32" w:name="_Toc377121878"/>
      <w:r>
        <w:rPr>
          <w:rFonts w:hint="eastAsia"/>
        </w:rPr>
        <w:t>プリプロセッサ</w:t>
      </w:r>
      <w:bookmarkEnd w:id="32"/>
    </w:p>
    <w:p w14:paraId="3324742D" w14:textId="77777777" w:rsidR="00C60514" w:rsidRDefault="00C60514" w:rsidP="001614A8">
      <w:pPr>
        <w:pStyle w:val="a9"/>
        <w:ind w:firstLine="283"/>
      </w:pPr>
      <w:r>
        <w:t>MinGW(GCC)</w:t>
      </w:r>
      <w:r w:rsidRPr="00C60514">
        <w:t xml:space="preserve"> </w:t>
      </w:r>
      <w:r>
        <w:fldChar w:fldCharType="begin"/>
      </w:r>
      <w:r>
        <w:instrText xml:space="preserve"> XE "MinGW" \y “MinGW” </w:instrText>
      </w:r>
      <w:r>
        <w:fldChar w:fldCharType="end"/>
      </w:r>
      <w:r>
        <w:fldChar w:fldCharType="begin"/>
      </w:r>
      <w:r>
        <w:instrText xml:space="preserve"> XE "GCC" \y “GCC” </w:instrText>
      </w:r>
      <w:r>
        <w:fldChar w:fldCharType="end"/>
      </w:r>
    </w:p>
    <w:p w14:paraId="1889ADA7" w14:textId="77777777" w:rsidR="00C60514" w:rsidRDefault="00A256F9" w:rsidP="001614A8">
      <w:pPr>
        <w:pStyle w:val="a9"/>
        <w:ind w:firstLine="283"/>
      </w:pPr>
      <w:hyperlink r:id="rId43" w:history="1">
        <w:r w:rsidR="00C60514" w:rsidRPr="00F43B75">
          <w:rPr>
            <w:rStyle w:val="afff3"/>
          </w:rPr>
          <w:t>http://sourceforge.net/projects/mingw/files/Installer/</w:t>
        </w:r>
      </w:hyperlink>
    </w:p>
    <w:p w14:paraId="74D7A832" w14:textId="77777777" w:rsidR="00745BD4" w:rsidRPr="00C60514" w:rsidRDefault="00745BD4" w:rsidP="001614A8">
      <w:pPr>
        <w:pStyle w:val="a9"/>
        <w:ind w:firstLine="283"/>
      </w:pPr>
    </w:p>
    <w:p w14:paraId="105C7FC7" w14:textId="77777777" w:rsidR="001614A8" w:rsidRDefault="001614A8" w:rsidP="001614A8">
      <w:pPr>
        <w:pStyle w:val="2"/>
      </w:pPr>
      <w:bookmarkStart w:id="33" w:name="_Toc377121879"/>
      <w:r>
        <w:rPr>
          <w:rFonts w:hint="eastAsia"/>
        </w:rPr>
        <w:t>データ変換ツール</w:t>
      </w:r>
      <w:bookmarkEnd w:id="33"/>
    </w:p>
    <w:p w14:paraId="479EA147" w14:textId="77777777" w:rsidR="001614A8" w:rsidRPr="001614A8" w:rsidRDefault="001614A8" w:rsidP="001614A8">
      <w:pPr>
        <w:pStyle w:val="a9"/>
        <w:ind w:firstLine="283"/>
      </w:pPr>
    </w:p>
    <w:p w14:paraId="2B9DEC2C" w14:textId="77777777" w:rsidR="001614A8" w:rsidRDefault="001614A8" w:rsidP="001614A8">
      <w:pPr>
        <w:pStyle w:val="2"/>
      </w:pPr>
      <w:bookmarkStart w:id="34" w:name="_Toc377121880"/>
      <w:r>
        <w:rPr>
          <w:rFonts w:hint="eastAsia"/>
        </w:rPr>
        <w:t>実機（取り込み処理）</w:t>
      </w:r>
      <w:bookmarkEnd w:id="34"/>
    </w:p>
    <w:p w14:paraId="647A237B" w14:textId="77777777" w:rsidR="001614A8" w:rsidRPr="001614A8" w:rsidRDefault="001614A8" w:rsidP="001614A8">
      <w:pPr>
        <w:pStyle w:val="a9"/>
        <w:ind w:firstLine="283"/>
      </w:pPr>
    </w:p>
    <w:p w14:paraId="3CB01B2C" w14:textId="77777777" w:rsidR="00BE030B" w:rsidRDefault="00BE030B" w:rsidP="00BE030B">
      <w:pPr>
        <w:pStyle w:val="1"/>
      </w:pPr>
      <w:bookmarkStart w:id="35" w:name="_Toc377121881"/>
      <w:r>
        <w:rPr>
          <w:rFonts w:hint="eastAsia"/>
        </w:rPr>
        <w:t>環境</w:t>
      </w:r>
      <w:r w:rsidR="00745BD4">
        <w:rPr>
          <w:rFonts w:hint="eastAsia"/>
        </w:rPr>
        <w:t>の改善</w:t>
      </w:r>
      <w:bookmarkEnd w:id="35"/>
    </w:p>
    <w:p w14:paraId="4B0F39A1" w14:textId="77777777" w:rsidR="00BE030B" w:rsidRDefault="00BE030B" w:rsidP="00BE030B">
      <w:pPr>
        <w:pStyle w:val="2"/>
      </w:pPr>
      <w:bookmarkStart w:id="36" w:name="_Toc377121882"/>
      <w:r>
        <w:rPr>
          <w:rFonts w:hint="eastAsia"/>
        </w:rPr>
        <w:t>S</w:t>
      </w:r>
      <w:r>
        <w:t xml:space="preserve">Cons </w:t>
      </w:r>
      <w:r>
        <w:t>の利用</w:t>
      </w:r>
      <w:bookmarkEnd w:id="36"/>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44"/>
          <w:headerReference w:type="default" r:id="rId45"/>
          <w:footerReference w:type="default" r:id="rId46"/>
          <w:headerReference w:type="first" r:id="rId47"/>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3D944B3E" w14:textId="77777777" w:rsidR="00EE4683" w:rsidRDefault="00AF276B" w:rsidP="00F10DC2">
      <w:pPr>
        <w:rPr>
          <w:noProof/>
        </w:rPr>
        <w:sectPr w:rsidR="00EE4683" w:rsidSect="00EE4683">
          <w:headerReference w:type="even" r:id="rId48"/>
          <w:headerReference w:type="default" r:id="rId49"/>
          <w:footerReference w:type="default" r:id="rId50"/>
          <w:headerReference w:type="first" r:id="rId51"/>
          <w:type w:val="continuous"/>
          <w:pgSz w:w="11906" w:h="16838"/>
          <w:pgMar w:top="1985" w:right="1701" w:bottom="1701" w:left="1701" w:header="1304" w:footer="1020" w:gutter="0"/>
          <w:pgNumType w:fmt="lowerRoman"/>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D175413" w14:textId="77777777" w:rsidR="00EE4683" w:rsidRDefault="00EE4683">
      <w:pPr>
        <w:pStyle w:val="affff3"/>
        <w:keepNext/>
        <w:tabs>
          <w:tab w:val="right" w:leader="dot" w:pos="3882"/>
        </w:tabs>
        <w:rPr>
          <w:rFonts w:eastAsiaTheme="minorEastAsia"/>
          <w:b w:val="0"/>
          <w:bCs w:val="0"/>
          <w:noProof/>
        </w:rPr>
      </w:pPr>
      <w:r>
        <w:rPr>
          <w:rFonts w:hint="eastAsia"/>
          <w:noProof/>
        </w:rPr>
        <w:lastRenderedPageBreak/>
        <w:t>Ｇ</w:t>
      </w:r>
    </w:p>
    <w:p w14:paraId="030152D8" w14:textId="77777777" w:rsidR="00EE4683" w:rsidRDefault="00EE4683">
      <w:pPr>
        <w:pStyle w:val="13"/>
        <w:tabs>
          <w:tab w:val="right" w:leader="dot" w:pos="3882"/>
        </w:tabs>
        <w:rPr>
          <w:noProof/>
        </w:rPr>
      </w:pPr>
      <w:r>
        <w:rPr>
          <w:noProof/>
        </w:rPr>
        <w:t>GCC</w:t>
      </w:r>
      <w:r>
        <w:rPr>
          <w:noProof/>
        </w:rPr>
        <w:tab/>
        <w:t>26</w:t>
      </w:r>
    </w:p>
    <w:p w14:paraId="64D3D859" w14:textId="77777777" w:rsidR="00EE4683" w:rsidRDefault="00EE4683">
      <w:pPr>
        <w:pStyle w:val="affff3"/>
        <w:keepNext/>
        <w:tabs>
          <w:tab w:val="right" w:leader="dot" w:pos="3882"/>
        </w:tabs>
        <w:rPr>
          <w:rFonts w:eastAsiaTheme="minorEastAsia"/>
          <w:b w:val="0"/>
          <w:bCs w:val="0"/>
          <w:noProof/>
        </w:rPr>
      </w:pPr>
      <w:r>
        <w:rPr>
          <w:rFonts w:hint="eastAsia"/>
          <w:noProof/>
        </w:rPr>
        <w:t>Ｊ</w:t>
      </w:r>
    </w:p>
    <w:p w14:paraId="2E1FAACC" w14:textId="77777777" w:rsidR="00EE4683" w:rsidRDefault="00EE4683">
      <w:pPr>
        <w:pStyle w:val="13"/>
        <w:tabs>
          <w:tab w:val="right" w:leader="dot" w:pos="3882"/>
        </w:tabs>
        <w:rPr>
          <w:noProof/>
        </w:rPr>
      </w:pPr>
      <w:r>
        <w:rPr>
          <w:noProof/>
        </w:rPr>
        <w:t>JSON</w:t>
      </w:r>
      <w:r>
        <w:rPr>
          <w:noProof/>
        </w:rPr>
        <w:tab/>
        <w:t>6</w:t>
      </w:r>
    </w:p>
    <w:p w14:paraId="0FE82423" w14:textId="77777777" w:rsidR="00EE4683" w:rsidRDefault="00EE4683">
      <w:pPr>
        <w:pStyle w:val="affff3"/>
        <w:keepNext/>
        <w:tabs>
          <w:tab w:val="right" w:leader="dot" w:pos="3882"/>
        </w:tabs>
        <w:rPr>
          <w:rFonts w:eastAsiaTheme="minorEastAsia"/>
          <w:b w:val="0"/>
          <w:bCs w:val="0"/>
          <w:noProof/>
        </w:rPr>
      </w:pPr>
      <w:r>
        <w:rPr>
          <w:rFonts w:hint="eastAsia"/>
          <w:noProof/>
        </w:rPr>
        <w:t>Ｍ</w:t>
      </w:r>
    </w:p>
    <w:p w14:paraId="57BF05E4" w14:textId="77777777" w:rsidR="00EE4683" w:rsidRDefault="00EE4683">
      <w:pPr>
        <w:pStyle w:val="13"/>
        <w:tabs>
          <w:tab w:val="right" w:leader="dot" w:pos="3882"/>
        </w:tabs>
        <w:rPr>
          <w:noProof/>
        </w:rPr>
      </w:pPr>
      <w:r>
        <w:rPr>
          <w:noProof/>
        </w:rPr>
        <w:t>MinGW</w:t>
      </w:r>
      <w:r>
        <w:rPr>
          <w:noProof/>
        </w:rPr>
        <w:tab/>
        <w:t>26</w:t>
      </w:r>
    </w:p>
    <w:p w14:paraId="5651D7FD" w14:textId="77777777" w:rsidR="00EE4683" w:rsidRDefault="00EE4683">
      <w:pPr>
        <w:pStyle w:val="affff3"/>
        <w:keepNext/>
        <w:tabs>
          <w:tab w:val="right" w:leader="dot" w:pos="3882"/>
        </w:tabs>
        <w:rPr>
          <w:rFonts w:eastAsiaTheme="minorEastAsia"/>
          <w:b w:val="0"/>
          <w:bCs w:val="0"/>
          <w:noProof/>
        </w:rPr>
      </w:pPr>
      <w:r>
        <w:rPr>
          <w:rFonts w:hint="eastAsia"/>
          <w:noProof/>
        </w:rPr>
        <w:lastRenderedPageBreak/>
        <w:t>Ｐ</w:t>
      </w:r>
    </w:p>
    <w:p w14:paraId="1CD7EEC9" w14:textId="77777777" w:rsidR="00EE4683" w:rsidRDefault="00EE4683">
      <w:pPr>
        <w:pStyle w:val="13"/>
        <w:tabs>
          <w:tab w:val="right" w:leader="dot" w:pos="3882"/>
        </w:tabs>
        <w:rPr>
          <w:noProof/>
        </w:rPr>
      </w:pPr>
      <w:r>
        <w:rPr>
          <w:noProof/>
        </w:rPr>
        <w:t>Python</w:t>
      </w:r>
      <w:r>
        <w:rPr>
          <w:noProof/>
        </w:rPr>
        <w:tab/>
        <w:t>26</w:t>
      </w:r>
    </w:p>
    <w:p w14:paraId="22F061C0" w14:textId="77777777" w:rsidR="00EE4683" w:rsidRDefault="00EE4683">
      <w:pPr>
        <w:pStyle w:val="affff3"/>
        <w:keepNext/>
        <w:tabs>
          <w:tab w:val="right" w:leader="dot" w:pos="3882"/>
        </w:tabs>
        <w:rPr>
          <w:rFonts w:eastAsiaTheme="minorEastAsia"/>
          <w:b w:val="0"/>
          <w:bCs w:val="0"/>
          <w:noProof/>
        </w:rPr>
      </w:pPr>
      <w:r>
        <w:rPr>
          <w:rFonts w:hint="eastAsia"/>
          <w:noProof/>
        </w:rPr>
        <w:t>Ｓ</w:t>
      </w:r>
    </w:p>
    <w:p w14:paraId="7AE2B639" w14:textId="77777777" w:rsidR="00EE4683" w:rsidRDefault="00EE4683">
      <w:pPr>
        <w:pStyle w:val="13"/>
        <w:tabs>
          <w:tab w:val="right" w:leader="dot" w:pos="3882"/>
        </w:tabs>
        <w:rPr>
          <w:noProof/>
        </w:rPr>
      </w:pPr>
      <w:r>
        <w:rPr>
          <w:noProof/>
        </w:rPr>
        <w:t>SCons</w:t>
      </w:r>
      <w:r>
        <w:rPr>
          <w:noProof/>
        </w:rPr>
        <w:tab/>
        <w:t>26</w:t>
      </w:r>
    </w:p>
    <w:p w14:paraId="6675A0BD" w14:textId="77777777" w:rsidR="00EE4683" w:rsidRDefault="00EE4683">
      <w:pPr>
        <w:pStyle w:val="affff3"/>
        <w:keepNext/>
        <w:tabs>
          <w:tab w:val="right" w:leader="dot" w:pos="3882"/>
        </w:tabs>
        <w:rPr>
          <w:rFonts w:eastAsiaTheme="minorEastAsia"/>
          <w:b w:val="0"/>
          <w:bCs w:val="0"/>
          <w:noProof/>
        </w:rPr>
      </w:pPr>
      <w:r>
        <w:rPr>
          <w:rFonts w:hint="eastAsia"/>
          <w:noProof/>
        </w:rPr>
        <w:t>け</w:t>
      </w:r>
    </w:p>
    <w:p w14:paraId="49A47290" w14:textId="77777777" w:rsidR="00EE4683" w:rsidRDefault="00EE4683">
      <w:pPr>
        <w:pStyle w:val="13"/>
        <w:tabs>
          <w:tab w:val="right" w:leader="dot" w:pos="3882"/>
        </w:tabs>
        <w:rPr>
          <w:noProof/>
        </w:rPr>
      </w:pPr>
      <w:r>
        <w:rPr>
          <w:rFonts w:hint="eastAsia"/>
          <w:noProof/>
        </w:rPr>
        <w:t>ゲームデータ</w:t>
      </w:r>
      <w:r>
        <w:rPr>
          <w:noProof/>
        </w:rPr>
        <w:tab/>
        <w:t>1</w:t>
      </w:r>
    </w:p>
    <w:p w14:paraId="7C7C09E3" w14:textId="77777777" w:rsidR="00EE4683" w:rsidRDefault="00EE4683" w:rsidP="00F10DC2">
      <w:pPr>
        <w:rPr>
          <w:noProof/>
        </w:rPr>
        <w:sectPr w:rsidR="00EE4683" w:rsidSect="00EE4683">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EE4683">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A256F9" w:rsidP="000D4978">
      <w:pPr>
        <w:pStyle w:val="afff"/>
        <w:spacing w:before="5040"/>
      </w:pPr>
      <w:fldSimple w:instr=" TITLE   \* MERGEFORMAT ">
        <w:r w:rsidR="00EE4683">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52"/>
      <w:headerReference w:type="default" r:id="rId53"/>
      <w:footerReference w:type="default" r:id="rId54"/>
      <w:headerReference w:type="first" r:id="rId55"/>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12955" w14:textId="77777777" w:rsidR="003F68C1" w:rsidRDefault="003F68C1" w:rsidP="002B2600">
      <w:r>
        <w:separator/>
      </w:r>
    </w:p>
  </w:endnote>
  <w:endnote w:type="continuationSeparator" w:id="0">
    <w:p w14:paraId="686AA2AF" w14:textId="77777777" w:rsidR="003F68C1" w:rsidRDefault="003F68C1"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C05697" w:rsidRPr="00B46F4A" w:rsidRDefault="00C05697" w:rsidP="003B4CE7">
    <w:pPr>
      <w:pStyle w:val="aff7"/>
    </w:pPr>
    <w:fldSimple w:instr=" TITLE   \* MERGEFORMAT ">
      <w:r w:rsidR="00134FB5">
        <w:rPr>
          <w:rFonts w:hint="eastAsia"/>
        </w:rPr>
        <w:t>ゲームデータ仕様</w:t>
      </w:r>
    </w:fldSimple>
    <w:r w:rsidRPr="00B46F4A">
      <w:tab/>
    </w:r>
    <w:r w:rsidRPr="00B46F4A">
      <w:fldChar w:fldCharType="begin"/>
    </w:r>
    <w:r w:rsidRPr="00B46F4A">
      <w:instrText>PAGE \* MERGEFORMAT</w:instrText>
    </w:r>
    <w:r w:rsidRPr="00B46F4A">
      <w:fldChar w:fldCharType="separate"/>
    </w:r>
    <w:r w:rsidR="00134FB5">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C05697" w:rsidRPr="00B46F4A" w:rsidRDefault="00C05697" w:rsidP="00B46F4A">
    <w:pPr>
      <w:pStyle w:val="aff7"/>
    </w:pPr>
    <w:fldSimple w:instr=" TITLE   \* MERGEFORMAT ">
      <w:r w:rsidR="00134FB5">
        <w:rPr>
          <w:rFonts w:hint="eastAsia"/>
        </w:rPr>
        <w:t>ゲームデータ仕様</w:t>
      </w:r>
    </w:fldSimple>
    <w:r w:rsidRPr="00B46F4A">
      <w:tab/>
    </w:r>
    <w:r w:rsidRPr="00B46F4A">
      <w:fldChar w:fldCharType="begin"/>
    </w:r>
    <w:r w:rsidRPr="00B46F4A">
      <w:instrText>PAGE \* MERGEFORMAT</w:instrText>
    </w:r>
    <w:r w:rsidRPr="00B46F4A">
      <w:fldChar w:fldCharType="separate"/>
    </w:r>
    <w:r w:rsidR="00134FB5">
      <w:rPr>
        <w:noProof/>
      </w:rPr>
      <w:t>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C05697" w:rsidRPr="00B46F4A" w:rsidRDefault="00C05697" w:rsidP="00B46F4A">
    <w:pPr>
      <w:pStyle w:val="aff7"/>
    </w:pPr>
    <w:fldSimple w:instr=" TITLE   \* MERGEFORMAT ">
      <w:r w:rsidR="00134FB5">
        <w:rPr>
          <w:rFonts w:hint="eastAsia"/>
        </w:rPr>
        <w:t>ゲームデータ仕様</w:t>
      </w:r>
    </w:fldSimple>
    <w:r w:rsidRPr="00B46F4A">
      <w:tab/>
    </w:r>
    <w:r w:rsidRPr="00B46F4A">
      <w:fldChar w:fldCharType="begin"/>
    </w:r>
    <w:r w:rsidRPr="00B46F4A">
      <w:instrText>PAGE \* MERGEFORMAT</w:instrText>
    </w:r>
    <w:r w:rsidRPr="00B46F4A">
      <w:fldChar w:fldCharType="separate"/>
    </w:r>
    <w:r w:rsidR="00134FB5">
      <w:rPr>
        <w:noProof/>
      </w:rPr>
      <w:t>26</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77777777" w:rsidR="00C05697" w:rsidRPr="00FA5A67" w:rsidRDefault="00C05697" w:rsidP="00FA5A67">
    <w:pPr>
      <w:pStyle w:val="aff7"/>
    </w:pPr>
    <w:fldSimple w:instr=" TITLE   \* MERGEFORMAT ">
      <w:r w:rsidR="00134FB5">
        <w:rPr>
          <w:rFonts w:hint="eastAsia"/>
        </w:rPr>
        <w:t>ゲームデータ仕様</w:t>
      </w:r>
    </w:fldSimple>
    <w:r w:rsidRPr="00FA5A67">
      <w:tab/>
    </w:r>
    <w:r w:rsidRPr="00FA5A67">
      <w:fldChar w:fldCharType="begin"/>
    </w:r>
    <w:r w:rsidRPr="00FA5A67">
      <w:instrText>PAGE \* MERGEFORMAT</w:instrText>
    </w:r>
    <w:r w:rsidRPr="00FA5A67">
      <w:fldChar w:fldCharType="separate"/>
    </w:r>
    <w:r w:rsidR="00134FB5">
      <w:rPr>
        <w:noProof/>
      </w:rPr>
      <w:t>xxvii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C05697" w:rsidRPr="00B46F4A" w:rsidRDefault="00C05697"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35A74" w14:textId="77777777" w:rsidR="003F68C1" w:rsidRDefault="003F68C1" w:rsidP="002B2600">
      <w:r>
        <w:separator/>
      </w:r>
    </w:p>
  </w:footnote>
  <w:footnote w:type="continuationSeparator" w:id="0">
    <w:p w14:paraId="1C06D38E" w14:textId="77777777" w:rsidR="003F68C1" w:rsidRDefault="003F68C1"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C05697" w:rsidRDefault="00C05697">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C05697" w:rsidRPr="0060641B" w:rsidRDefault="00C05697"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134FB5">
      <w:rPr>
        <w:rFonts w:hint="eastAsia"/>
        <w:noProof/>
      </w:rPr>
      <w:t>処理仕様</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C05697" w:rsidRDefault="00C05697">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C05697" w:rsidRDefault="00C05697">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C05697" w:rsidRPr="0060641B" w:rsidRDefault="00C05697"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C05697" w:rsidRDefault="00C05697">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C05697" w:rsidRDefault="00C05697">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C05697" w:rsidRPr="0060641B" w:rsidRDefault="00C05697"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C05697" w:rsidRDefault="00C05697">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C05697" w:rsidRDefault="00C05697">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C05697" w:rsidRDefault="00C05697">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C05697" w:rsidRPr="0060641B" w:rsidRDefault="00C05697"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C05697" w:rsidRDefault="00C05697">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C05697" w:rsidRDefault="00C05697">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C05697" w:rsidRPr="0060641B" w:rsidRDefault="00C05697"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C05697" w:rsidRDefault="00C05697">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C05697" w:rsidRDefault="00C05697">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27AC4562"/>
    <w:lvl w:ilvl="0" w:tplc="C130ED96">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6A1C0A48"/>
    <w:lvl w:ilvl="0" w:tplc="AA283FB0">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0">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4"/>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5"/>
  </w:num>
  <w:num w:numId="11">
    <w:abstractNumId w:val="11"/>
  </w:num>
  <w:num w:numId="12">
    <w:abstractNumId w:val="37"/>
  </w:num>
  <w:num w:numId="13">
    <w:abstractNumId w:val="18"/>
  </w:num>
  <w:num w:numId="14">
    <w:abstractNumId w:val="26"/>
  </w:num>
  <w:num w:numId="15">
    <w:abstractNumId w:val="43"/>
  </w:num>
  <w:num w:numId="16">
    <w:abstractNumId w:val="47"/>
  </w:num>
  <w:num w:numId="17">
    <w:abstractNumId w:val="6"/>
  </w:num>
  <w:num w:numId="18">
    <w:abstractNumId w:val="28"/>
  </w:num>
  <w:num w:numId="19">
    <w:abstractNumId w:val="32"/>
  </w:num>
  <w:num w:numId="20">
    <w:abstractNumId w:val="14"/>
  </w:num>
  <w:num w:numId="21">
    <w:abstractNumId w:val="22"/>
  </w:num>
  <w:num w:numId="22">
    <w:abstractNumId w:val="42"/>
  </w:num>
  <w:num w:numId="23">
    <w:abstractNumId w:val="19"/>
  </w:num>
  <w:num w:numId="24">
    <w:abstractNumId w:val="46"/>
  </w:num>
  <w:num w:numId="25">
    <w:abstractNumId w:val="35"/>
  </w:num>
  <w:num w:numId="26">
    <w:abstractNumId w:val="13"/>
  </w:num>
  <w:num w:numId="27">
    <w:abstractNumId w:val="27"/>
  </w:num>
  <w:num w:numId="28">
    <w:abstractNumId w:val="16"/>
  </w:num>
  <w:num w:numId="29">
    <w:abstractNumId w:val="29"/>
  </w:num>
  <w:num w:numId="30">
    <w:abstractNumId w:val="41"/>
  </w:num>
  <w:num w:numId="31">
    <w:abstractNumId w:val="20"/>
  </w:num>
  <w:num w:numId="32">
    <w:abstractNumId w:val="40"/>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39"/>
  </w:num>
  <w:num w:numId="45">
    <w:abstractNumId w:val="24"/>
  </w:num>
  <w:num w:numId="46">
    <w:abstractNumId w:val="25"/>
  </w:num>
  <w:num w:numId="47">
    <w:abstractNumId w:val="7"/>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387D"/>
    <w:rsid w:val="000139B4"/>
    <w:rsid w:val="00016381"/>
    <w:rsid w:val="00017087"/>
    <w:rsid w:val="00023ED2"/>
    <w:rsid w:val="000271E8"/>
    <w:rsid w:val="00031880"/>
    <w:rsid w:val="000378CE"/>
    <w:rsid w:val="000413D3"/>
    <w:rsid w:val="00045B09"/>
    <w:rsid w:val="00050A56"/>
    <w:rsid w:val="000571C9"/>
    <w:rsid w:val="00060DFE"/>
    <w:rsid w:val="00064528"/>
    <w:rsid w:val="00066E94"/>
    <w:rsid w:val="0006787B"/>
    <w:rsid w:val="000678ED"/>
    <w:rsid w:val="0007110B"/>
    <w:rsid w:val="0007385F"/>
    <w:rsid w:val="00081622"/>
    <w:rsid w:val="000817BB"/>
    <w:rsid w:val="00084756"/>
    <w:rsid w:val="00091978"/>
    <w:rsid w:val="00091D61"/>
    <w:rsid w:val="00095A1D"/>
    <w:rsid w:val="00096E7F"/>
    <w:rsid w:val="000A1139"/>
    <w:rsid w:val="000A6FD7"/>
    <w:rsid w:val="000B04D1"/>
    <w:rsid w:val="000B063D"/>
    <w:rsid w:val="000B24CD"/>
    <w:rsid w:val="000B6429"/>
    <w:rsid w:val="000D0711"/>
    <w:rsid w:val="000D1B9A"/>
    <w:rsid w:val="000D1F11"/>
    <w:rsid w:val="000D2F8C"/>
    <w:rsid w:val="000D4978"/>
    <w:rsid w:val="000D6821"/>
    <w:rsid w:val="000E44C2"/>
    <w:rsid w:val="000E49BF"/>
    <w:rsid w:val="000F11C6"/>
    <w:rsid w:val="0010406D"/>
    <w:rsid w:val="00104C92"/>
    <w:rsid w:val="0010751F"/>
    <w:rsid w:val="0011156A"/>
    <w:rsid w:val="00111B6F"/>
    <w:rsid w:val="0011602D"/>
    <w:rsid w:val="00117097"/>
    <w:rsid w:val="0012537D"/>
    <w:rsid w:val="001256D9"/>
    <w:rsid w:val="00125EF3"/>
    <w:rsid w:val="001261B3"/>
    <w:rsid w:val="00127A17"/>
    <w:rsid w:val="00134FB5"/>
    <w:rsid w:val="001361C5"/>
    <w:rsid w:val="001378AD"/>
    <w:rsid w:val="001401BC"/>
    <w:rsid w:val="00146D47"/>
    <w:rsid w:val="00147DD9"/>
    <w:rsid w:val="00150705"/>
    <w:rsid w:val="0015079B"/>
    <w:rsid w:val="0015086D"/>
    <w:rsid w:val="00160482"/>
    <w:rsid w:val="001614A8"/>
    <w:rsid w:val="00164746"/>
    <w:rsid w:val="00167D76"/>
    <w:rsid w:val="001740AA"/>
    <w:rsid w:val="00192C98"/>
    <w:rsid w:val="001A1752"/>
    <w:rsid w:val="001A179E"/>
    <w:rsid w:val="001A2A91"/>
    <w:rsid w:val="001A54AA"/>
    <w:rsid w:val="001A7981"/>
    <w:rsid w:val="001B2286"/>
    <w:rsid w:val="001B4BE5"/>
    <w:rsid w:val="001B5B05"/>
    <w:rsid w:val="001C23BB"/>
    <w:rsid w:val="001C5383"/>
    <w:rsid w:val="001C5611"/>
    <w:rsid w:val="001D0C55"/>
    <w:rsid w:val="001D0CB8"/>
    <w:rsid w:val="001D4527"/>
    <w:rsid w:val="001D48C8"/>
    <w:rsid w:val="001D5843"/>
    <w:rsid w:val="001D6437"/>
    <w:rsid w:val="001D6C61"/>
    <w:rsid w:val="001E599B"/>
    <w:rsid w:val="001F04AA"/>
    <w:rsid w:val="001F149B"/>
    <w:rsid w:val="001F20D0"/>
    <w:rsid w:val="002054BD"/>
    <w:rsid w:val="0020597E"/>
    <w:rsid w:val="002229F8"/>
    <w:rsid w:val="002244E2"/>
    <w:rsid w:val="0022708F"/>
    <w:rsid w:val="00230BDE"/>
    <w:rsid w:val="002357AC"/>
    <w:rsid w:val="002360AD"/>
    <w:rsid w:val="00254B5A"/>
    <w:rsid w:val="00255A22"/>
    <w:rsid w:val="00255D6E"/>
    <w:rsid w:val="00265222"/>
    <w:rsid w:val="00280C2F"/>
    <w:rsid w:val="00283439"/>
    <w:rsid w:val="002A2CEC"/>
    <w:rsid w:val="002A775F"/>
    <w:rsid w:val="002B2600"/>
    <w:rsid w:val="002C12AC"/>
    <w:rsid w:val="002C3A49"/>
    <w:rsid w:val="002C6AF0"/>
    <w:rsid w:val="002D4180"/>
    <w:rsid w:val="002D70AD"/>
    <w:rsid w:val="002E016E"/>
    <w:rsid w:val="002E0FF5"/>
    <w:rsid w:val="002E168D"/>
    <w:rsid w:val="002E33F1"/>
    <w:rsid w:val="002E4952"/>
    <w:rsid w:val="002E49E5"/>
    <w:rsid w:val="002E6BBF"/>
    <w:rsid w:val="002E6BFD"/>
    <w:rsid w:val="002E7152"/>
    <w:rsid w:val="002F21CC"/>
    <w:rsid w:val="0030155B"/>
    <w:rsid w:val="00305EA8"/>
    <w:rsid w:val="00307B7C"/>
    <w:rsid w:val="00313D8F"/>
    <w:rsid w:val="00316314"/>
    <w:rsid w:val="00322271"/>
    <w:rsid w:val="00326238"/>
    <w:rsid w:val="00326DAA"/>
    <w:rsid w:val="0032765F"/>
    <w:rsid w:val="00332985"/>
    <w:rsid w:val="00332C78"/>
    <w:rsid w:val="00333BE7"/>
    <w:rsid w:val="00334EE5"/>
    <w:rsid w:val="00347C76"/>
    <w:rsid w:val="003524CB"/>
    <w:rsid w:val="00360EB2"/>
    <w:rsid w:val="00366DA7"/>
    <w:rsid w:val="00372F3A"/>
    <w:rsid w:val="003761B4"/>
    <w:rsid w:val="003803C4"/>
    <w:rsid w:val="0038622B"/>
    <w:rsid w:val="003909F5"/>
    <w:rsid w:val="00395E95"/>
    <w:rsid w:val="00395FB9"/>
    <w:rsid w:val="0039749D"/>
    <w:rsid w:val="003A2FDD"/>
    <w:rsid w:val="003A5538"/>
    <w:rsid w:val="003B0BE1"/>
    <w:rsid w:val="003B4CE7"/>
    <w:rsid w:val="003B5C4F"/>
    <w:rsid w:val="003C3947"/>
    <w:rsid w:val="003C4431"/>
    <w:rsid w:val="003C6C83"/>
    <w:rsid w:val="003D1B3F"/>
    <w:rsid w:val="003D539E"/>
    <w:rsid w:val="003E0B80"/>
    <w:rsid w:val="003E67C0"/>
    <w:rsid w:val="003F3E64"/>
    <w:rsid w:val="003F4156"/>
    <w:rsid w:val="003F68C1"/>
    <w:rsid w:val="004003C4"/>
    <w:rsid w:val="00404055"/>
    <w:rsid w:val="00405D54"/>
    <w:rsid w:val="00407A68"/>
    <w:rsid w:val="00414B1B"/>
    <w:rsid w:val="004157FB"/>
    <w:rsid w:val="00416691"/>
    <w:rsid w:val="00422F15"/>
    <w:rsid w:val="00430BB2"/>
    <w:rsid w:val="004376E8"/>
    <w:rsid w:val="00447847"/>
    <w:rsid w:val="00455084"/>
    <w:rsid w:val="00455600"/>
    <w:rsid w:val="004563F0"/>
    <w:rsid w:val="004606CF"/>
    <w:rsid w:val="00462E82"/>
    <w:rsid w:val="004630D7"/>
    <w:rsid w:val="00463457"/>
    <w:rsid w:val="00463AB2"/>
    <w:rsid w:val="00467D92"/>
    <w:rsid w:val="00474762"/>
    <w:rsid w:val="00477C38"/>
    <w:rsid w:val="00482E71"/>
    <w:rsid w:val="00487C12"/>
    <w:rsid w:val="0049068B"/>
    <w:rsid w:val="00490742"/>
    <w:rsid w:val="00496282"/>
    <w:rsid w:val="00497DA5"/>
    <w:rsid w:val="004A1D70"/>
    <w:rsid w:val="004A2BBC"/>
    <w:rsid w:val="004A4F75"/>
    <w:rsid w:val="004B379E"/>
    <w:rsid w:val="004C013A"/>
    <w:rsid w:val="004C6924"/>
    <w:rsid w:val="004D778A"/>
    <w:rsid w:val="004E78DB"/>
    <w:rsid w:val="004F2F1A"/>
    <w:rsid w:val="00507919"/>
    <w:rsid w:val="00521A80"/>
    <w:rsid w:val="005258DB"/>
    <w:rsid w:val="00525950"/>
    <w:rsid w:val="0053259E"/>
    <w:rsid w:val="00534675"/>
    <w:rsid w:val="00543C33"/>
    <w:rsid w:val="0054574A"/>
    <w:rsid w:val="00546563"/>
    <w:rsid w:val="0054675D"/>
    <w:rsid w:val="005531FF"/>
    <w:rsid w:val="00553A1B"/>
    <w:rsid w:val="00554956"/>
    <w:rsid w:val="00561433"/>
    <w:rsid w:val="00565E06"/>
    <w:rsid w:val="005771E2"/>
    <w:rsid w:val="00577271"/>
    <w:rsid w:val="00577432"/>
    <w:rsid w:val="00582B77"/>
    <w:rsid w:val="00583063"/>
    <w:rsid w:val="00591D17"/>
    <w:rsid w:val="005945C2"/>
    <w:rsid w:val="00594FF3"/>
    <w:rsid w:val="005A2089"/>
    <w:rsid w:val="005A22FB"/>
    <w:rsid w:val="005B1BEC"/>
    <w:rsid w:val="005B3097"/>
    <w:rsid w:val="005B7B7C"/>
    <w:rsid w:val="005C4318"/>
    <w:rsid w:val="005C5F5F"/>
    <w:rsid w:val="005C6F97"/>
    <w:rsid w:val="005D6433"/>
    <w:rsid w:val="005E2E83"/>
    <w:rsid w:val="005E35A6"/>
    <w:rsid w:val="005E53AA"/>
    <w:rsid w:val="005F187D"/>
    <w:rsid w:val="005F3E47"/>
    <w:rsid w:val="005F4065"/>
    <w:rsid w:val="005F5360"/>
    <w:rsid w:val="005F585C"/>
    <w:rsid w:val="005F70B4"/>
    <w:rsid w:val="00603F63"/>
    <w:rsid w:val="00604FC4"/>
    <w:rsid w:val="0060641B"/>
    <w:rsid w:val="00610544"/>
    <w:rsid w:val="00610969"/>
    <w:rsid w:val="0061670E"/>
    <w:rsid w:val="00616DAF"/>
    <w:rsid w:val="0062017B"/>
    <w:rsid w:val="0062027D"/>
    <w:rsid w:val="00621474"/>
    <w:rsid w:val="00625A9D"/>
    <w:rsid w:val="006327D1"/>
    <w:rsid w:val="00633153"/>
    <w:rsid w:val="00633190"/>
    <w:rsid w:val="00635A49"/>
    <w:rsid w:val="00642F5B"/>
    <w:rsid w:val="0064466E"/>
    <w:rsid w:val="00645740"/>
    <w:rsid w:val="00645C50"/>
    <w:rsid w:val="00646AD9"/>
    <w:rsid w:val="00655DFE"/>
    <w:rsid w:val="006603C9"/>
    <w:rsid w:val="0067251C"/>
    <w:rsid w:val="00672B5F"/>
    <w:rsid w:val="00672FFB"/>
    <w:rsid w:val="00680707"/>
    <w:rsid w:val="00682FA6"/>
    <w:rsid w:val="0068335C"/>
    <w:rsid w:val="006862F3"/>
    <w:rsid w:val="006A09AD"/>
    <w:rsid w:val="006A399E"/>
    <w:rsid w:val="006A656F"/>
    <w:rsid w:val="006B02D5"/>
    <w:rsid w:val="006B2F27"/>
    <w:rsid w:val="006B47CE"/>
    <w:rsid w:val="006B7362"/>
    <w:rsid w:val="006B7DF4"/>
    <w:rsid w:val="006D2A95"/>
    <w:rsid w:val="006D4BFB"/>
    <w:rsid w:val="006D4E13"/>
    <w:rsid w:val="006D7F95"/>
    <w:rsid w:val="006E6178"/>
    <w:rsid w:val="006F128E"/>
    <w:rsid w:val="006F2288"/>
    <w:rsid w:val="006F450B"/>
    <w:rsid w:val="006F6726"/>
    <w:rsid w:val="006F6C72"/>
    <w:rsid w:val="00700D07"/>
    <w:rsid w:val="00702ADA"/>
    <w:rsid w:val="00706667"/>
    <w:rsid w:val="00706C2A"/>
    <w:rsid w:val="007103D6"/>
    <w:rsid w:val="00711372"/>
    <w:rsid w:val="0071404E"/>
    <w:rsid w:val="007151E9"/>
    <w:rsid w:val="00715A7E"/>
    <w:rsid w:val="007210BD"/>
    <w:rsid w:val="00724554"/>
    <w:rsid w:val="00726E35"/>
    <w:rsid w:val="00742DC4"/>
    <w:rsid w:val="007434F9"/>
    <w:rsid w:val="00745BD4"/>
    <w:rsid w:val="00747DC1"/>
    <w:rsid w:val="007614E9"/>
    <w:rsid w:val="00764573"/>
    <w:rsid w:val="007723C7"/>
    <w:rsid w:val="00773882"/>
    <w:rsid w:val="00775A7E"/>
    <w:rsid w:val="00784ED5"/>
    <w:rsid w:val="007930EA"/>
    <w:rsid w:val="007A1328"/>
    <w:rsid w:val="007A1E72"/>
    <w:rsid w:val="007A288C"/>
    <w:rsid w:val="007A3CCA"/>
    <w:rsid w:val="007A4FA5"/>
    <w:rsid w:val="007A5CE2"/>
    <w:rsid w:val="007B15A5"/>
    <w:rsid w:val="007C7EE2"/>
    <w:rsid w:val="007E39B7"/>
    <w:rsid w:val="007E63E6"/>
    <w:rsid w:val="007E766D"/>
    <w:rsid w:val="007F3A25"/>
    <w:rsid w:val="007F6DAD"/>
    <w:rsid w:val="00801698"/>
    <w:rsid w:val="00804E13"/>
    <w:rsid w:val="00810FBA"/>
    <w:rsid w:val="00811772"/>
    <w:rsid w:val="00811875"/>
    <w:rsid w:val="00813D29"/>
    <w:rsid w:val="0081522A"/>
    <w:rsid w:val="00817B57"/>
    <w:rsid w:val="00820E75"/>
    <w:rsid w:val="0082373C"/>
    <w:rsid w:val="008335F1"/>
    <w:rsid w:val="00836B00"/>
    <w:rsid w:val="00837F9C"/>
    <w:rsid w:val="0084333A"/>
    <w:rsid w:val="00845CD7"/>
    <w:rsid w:val="00846273"/>
    <w:rsid w:val="00855CA8"/>
    <w:rsid w:val="00855EBD"/>
    <w:rsid w:val="00860274"/>
    <w:rsid w:val="00862B23"/>
    <w:rsid w:val="00864B28"/>
    <w:rsid w:val="0087169B"/>
    <w:rsid w:val="008863A3"/>
    <w:rsid w:val="008909DB"/>
    <w:rsid w:val="00891604"/>
    <w:rsid w:val="00893A6E"/>
    <w:rsid w:val="00897812"/>
    <w:rsid w:val="008A0150"/>
    <w:rsid w:val="008A331F"/>
    <w:rsid w:val="008A519C"/>
    <w:rsid w:val="008B0E3D"/>
    <w:rsid w:val="008C0211"/>
    <w:rsid w:val="008C1B7D"/>
    <w:rsid w:val="008D015E"/>
    <w:rsid w:val="008F1DF8"/>
    <w:rsid w:val="008F4CC5"/>
    <w:rsid w:val="008F4EF7"/>
    <w:rsid w:val="008F697D"/>
    <w:rsid w:val="0090149A"/>
    <w:rsid w:val="00906C9A"/>
    <w:rsid w:val="0090739C"/>
    <w:rsid w:val="00910D30"/>
    <w:rsid w:val="00912EB2"/>
    <w:rsid w:val="00915A87"/>
    <w:rsid w:val="00915EB7"/>
    <w:rsid w:val="00917402"/>
    <w:rsid w:val="0092178B"/>
    <w:rsid w:val="00922AF0"/>
    <w:rsid w:val="0092404E"/>
    <w:rsid w:val="00926B96"/>
    <w:rsid w:val="00935DD9"/>
    <w:rsid w:val="00936E0E"/>
    <w:rsid w:val="009455B2"/>
    <w:rsid w:val="00947C6D"/>
    <w:rsid w:val="00954CB0"/>
    <w:rsid w:val="00957827"/>
    <w:rsid w:val="009617D5"/>
    <w:rsid w:val="00962250"/>
    <w:rsid w:val="00962827"/>
    <w:rsid w:val="00963766"/>
    <w:rsid w:val="00964583"/>
    <w:rsid w:val="00965718"/>
    <w:rsid w:val="009669C6"/>
    <w:rsid w:val="00966ADB"/>
    <w:rsid w:val="00966D9E"/>
    <w:rsid w:val="00966EBB"/>
    <w:rsid w:val="009845AF"/>
    <w:rsid w:val="009968E9"/>
    <w:rsid w:val="009A15CA"/>
    <w:rsid w:val="009A25F0"/>
    <w:rsid w:val="009A2BF5"/>
    <w:rsid w:val="009A52EA"/>
    <w:rsid w:val="009A6A11"/>
    <w:rsid w:val="009B03B4"/>
    <w:rsid w:val="009B0921"/>
    <w:rsid w:val="009B3423"/>
    <w:rsid w:val="009B48E9"/>
    <w:rsid w:val="009B5BD0"/>
    <w:rsid w:val="009C02F1"/>
    <w:rsid w:val="009C5D37"/>
    <w:rsid w:val="009D09CC"/>
    <w:rsid w:val="009D2B42"/>
    <w:rsid w:val="009D467A"/>
    <w:rsid w:val="009E04D5"/>
    <w:rsid w:val="009E559B"/>
    <w:rsid w:val="009F434D"/>
    <w:rsid w:val="009F5313"/>
    <w:rsid w:val="00A021C0"/>
    <w:rsid w:val="00A05179"/>
    <w:rsid w:val="00A13761"/>
    <w:rsid w:val="00A15EC5"/>
    <w:rsid w:val="00A17F52"/>
    <w:rsid w:val="00A25382"/>
    <w:rsid w:val="00A256F9"/>
    <w:rsid w:val="00A33052"/>
    <w:rsid w:val="00A33F90"/>
    <w:rsid w:val="00A36CB9"/>
    <w:rsid w:val="00A37FC2"/>
    <w:rsid w:val="00A46B38"/>
    <w:rsid w:val="00A5159C"/>
    <w:rsid w:val="00A6636F"/>
    <w:rsid w:val="00A71850"/>
    <w:rsid w:val="00A75534"/>
    <w:rsid w:val="00A76655"/>
    <w:rsid w:val="00A8421E"/>
    <w:rsid w:val="00A8446F"/>
    <w:rsid w:val="00A84D77"/>
    <w:rsid w:val="00A975B9"/>
    <w:rsid w:val="00A97E67"/>
    <w:rsid w:val="00AA0D0A"/>
    <w:rsid w:val="00AA3365"/>
    <w:rsid w:val="00AA3430"/>
    <w:rsid w:val="00AA5626"/>
    <w:rsid w:val="00AB2665"/>
    <w:rsid w:val="00AB3417"/>
    <w:rsid w:val="00AC0302"/>
    <w:rsid w:val="00AC1CA8"/>
    <w:rsid w:val="00AC7C9D"/>
    <w:rsid w:val="00AD25BB"/>
    <w:rsid w:val="00AD41D9"/>
    <w:rsid w:val="00AE12FE"/>
    <w:rsid w:val="00AE4E38"/>
    <w:rsid w:val="00AE5C6C"/>
    <w:rsid w:val="00AE6440"/>
    <w:rsid w:val="00AE7DE1"/>
    <w:rsid w:val="00AF276B"/>
    <w:rsid w:val="00AF2805"/>
    <w:rsid w:val="00B014B7"/>
    <w:rsid w:val="00B02673"/>
    <w:rsid w:val="00B10D7B"/>
    <w:rsid w:val="00B11010"/>
    <w:rsid w:val="00B17010"/>
    <w:rsid w:val="00B17FF8"/>
    <w:rsid w:val="00B2488E"/>
    <w:rsid w:val="00B25064"/>
    <w:rsid w:val="00B312D7"/>
    <w:rsid w:val="00B432B2"/>
    <w:rsid w:val="00B46F4A"/>
    <w:rsid w:val="00B508A0"/>
    <w:rsid w:val="00B5394E"/>
    <w:rsid w:val="00B54FC9"/>
    <w:rsid w:val="00B563A4"/>
    <w:rsid w:val="00B57E45"/>
    <w:rsid w:val="00B600D7"/>
    <w:rsid w:val="00B64E9E"/>
    <w:rsid w:val="00B6636F"/>
    <w:rsid w:val="00B676FE"/>
    <w:rsid w:val="00B74591"/>
    <w:rsid w:val="00B748ED"/>
    <w:rsid w:val="00B77849"/>
    <w:rsid w:val="00B870E6"/>
    <w:rsid w:val="00B87B6B"/>
    <w:rsid w:val="00B94404"/>
    <w:rsid w:val="00B94CA9"/>
    <w:rsid w:val="00BA0E33"/>
    <w:rsid w:val="00BA49AF"/>
    <w:rsid w:val="00BA5F95"/>
    <w:rsid w:val="00BB259F"/>
    <w:rsid w:val="00BB2B31"/>
    <w:rsid w:val="00BB320A"/>
    <w:rsid w:val="00BB44A3"/>
    <w:rsid w:val="00BC33ED"/>
    <w:rsid w:val="00BC5008"/>
    <w:rsid w:val="00BC5187"/>
    <w:rsid w:val="00BC6763"/>
    <w:rsid w:val="00BC71F6"/>
    <w:rsid w:val="00BD0A5C"/>
    <w:rsid w:val="00BD1B77"/>
    <w:rsid w:val="00BD235B"/>
    <w:rsid w:val="00BD2B06"/>
    <w:rsid w:val="00BD4D27"/>
    <w:rsid w:val="00BD4F81"/>
    <w:rsid w:val="00BD5C94"/>
    <w:rsid w:val="00BD602A"/>
    <w:rsid w:val="00BE030B"/>
    <w:rsid w:val="00BE2D0A"/>
    <w:rsid w:val="00BE6D3D"/>
    <w:rsid w:val="00BF0F93"/>
    <w:rsid w:val="00BF4298"/>
    <w:rsid w:val="00C02DC6"/>
    <w:rsid w:val="00C05697"/>
    <w:rsid w:val="00C05944"/>
    <w:rsid w:val="00C06359"/>
    <w:rsid w:val="00C12249"/>
    <w:rsid w:val="00C15D03"/>
    <w:rsid w:val="00C1740F"/>
    <w:rsid w:val="00C31EA7"/>
    <w:rsid w:val="00C3658F"/>
    <w:rsid w:val="00C37BF5"/>
    <w:rsid w:val="00C41AA9"/>
    <w:rsid w:val="00C46831"/>
    <w:rsid w:val="00C4795F"/>
    <w:rsid w:val="00C55641"/>
    <w:rsid w:val="00C60514"/>
    <w:rsid w:val="00C61E8B"/>
    <w:rsid w:val="00C63A31"/>
    <w:rsid w:val="00C6449E"/>
    <w:rsid w:val="00C72F33"/>
    <w:rsid w:val="00C818CE"/>
    <w:rsid w:val="00C828A6"/>
    <w:rsid w:val="00C91C6A"/>
    <w:rsid w:val="00C93263"/>
    <w:rsid w:val="00C9597A"/>
    <w:rsid w:val="00CA687D"/>
    <w:rsid w:val="00CB1DEA"/>
    <w:rsid w:val="00CB597B"/>
    <w:rsid w:val="00CB69F1"/>
    <w:rsid w:val="00CC4C07"/>
    <w:rsid w:val="00CD0E18"/>
    <w:rsid w:val="00CD7B99"/>
    <w:rsid w:val="00CF6534"/>
    <w:rsid w:val="00D02167"/>
    <w:rsid w:val="00D033AE"/>
    <w:rsid w:val="00D039B1"/>
    <w:rsid w:val="00D03BFA"/>
    <w:rsid w:val="00D14F3A"/>
    <w:rsid w:val="00D15FAF"/>
    <w:rsid w:val="00D16E42"/>
    <w:rsid w:val="00D1776E"/>
    <w:rsid w:val="00D20C80"/>
    <w:rsid w:val="00D230FD"/>
    <w:rsid w:val="00D238FE"/>
    <w:rsid w:val="00D255E7"/>
    <w:rsid w:val="00D2694C"/>
    <w:rsid w:val="00D27ABD"/>
    <w:rsid w:val="00D30242"/>
    <w:rsid w:val="00D44613"/>
    <w:rsid w:val="00D4764A"/>
    <w:rsid w:val="00D51294"/>
    <w:rsid w:val="00D5221B"/>
    <w:rsid w:val="00D52300"/>
    <w:rsid w:val="00D54528"/>
    <w:rsid w:val="00D5593B"/>
    <w:rsid w:val="00D6129E"/>
    <w:rsid w:val="00D702A5"/>
    <w:rsid w:val="00D727E3"/>
    <w:rsid w:val="00D766F7"/>
    <w:rsid w:val="00D77726"/>
    <w:rsid w:val="00D8225C"/>
    <w:rsid w:val="00D836BC"/>
    <w:rsid w:val="00D851FE"/>
    <w:rsid w:val="00D85CF9"/>
    <w:rsid w:val="00D86008"/>
    <w:rsid w:val="00D86382"/>
    <w:rsid w:val="00D928E6"/>
    <w:rsid w:val="00D935D0"/>
    <w:rsid w:val="00DA750C"/>
    <w:rsid w:val="00DB1A7E"/>
    <w:rsid w:val="00DB461E"/>
    <w:rsid w:val="00DB6D70"/>
    <w:rsid w:val="00DB6FFB"/>
    <w:rsid w:val="00DC0A8F"/>
    <w:rsid w:val="00DC57C3"/>
    <w:rsid w:val="00DD49AA"/>
    <w:rsid w:val="00DD4E63"/>
    <w:rsid w:val="00DE5305"/>
    <w:rsid w:val="00DE66D5"/>
    <w:rsid w:val="00DF3F3B"/>
    <w:rsid w:val="00DF5793"/>
    <w:rsid w:val="00E00143"/>
    <w:rsid w:val="00E02117"/>
    <w:rsid w:val="00E03FF0"/>
    <w:rsid w:val="00E04739"/>
    <w:rsid w:val="00E07BE9"/>
    <w:rsid w:val="00E136FC"/>
    <w:rsid w:val="00E13C00"/>
    <w:rsid w:val="00E175A1"/>
    <w:rsid w:val="00E17780"/>
    <w:rsid w:val="00E27742"/>
    <w:rsid w:val="00E31845"/>
    <w:rsid w:val="00E41590"/>
    <w:rsid w:val="00E4222E"/>
    <w:rsid w:val="00E43792"/>
    <w:rsid w:val="00E43E09"/>
    <w:rsid w:val="00E4568F"/>
    <w:rsid w:val="00E56917"/>
    <w:rsid w:val="00E63469"/>
    <w:rsid w:val="00E67B63"/>
    <w:rsid w:val="00E73650"/>
    <w:rsid w:val="00E77F9A"/>
    <w:rsid w:val="00E8196B"/>
    <w:rsid w:val="00E83327"/>
    <w:rsid w:val="00E9352D"/>
    <w:rsid w:val="00EB4A50"/>
    <w:rsid w:val="00EC0FD6"/>
    <w:rsid w:val="00EC28B2"/>
    <w:rsid w:val="00EC6DA0"/>
    <w:rsid w:val="00ED3917"/>
    <w:rsid w:val="00ED553D"/>
    <w:rsid w:val="00EE4683"/>
    <w:rsid w:val="00EE6FBE"/>
    <w:rsid w:val="00EF08EC"/>
    <w:rsid w:val="00EF79B1"/>
    <w:rsid w:val="00F10DC2"/>
    <w:rsid w:val="00F122C6"/>
    <w:rsid w:val="00F12B43"/>
    <w:rsid w:val="00F2080C"/>
    <w:rsid w:val="00F23033"/>
    <w:rsid w:val="00F37313"/>
    <w:rsid w:val="00F41FF2"/>
    <w:rsid w:val="00F453F0"/>
    <w:rsid w:val="00F4645E"/>
    <w:rsid w:val="00F473C6"/>
    <w:rsid w:val="00F50A64"/>
    <w:rsid w:val="00F5355B"/>
    <w:rsid w:val="00F539DE"/>
    <w:rsid w:val="00F553D1"/>
    <w:rsid w:val="00F605C4"/>
    <w:rsid w:val="00F62A8D"/>
    <w:rsid w:val="00F63E92"/>
    <w:rsid w:val="00F72154"/>
    <w:rsid w:val="00F75BF6"/>
    <w:rsid w:val="00F8170A"/>
    <w:rsid w:val="00F81A5A"/>
    <w:rsid w:val="00F82137"/>
    <w:rsid w:val="00F827F6"/>
    <w:rsid w:val="00F83640"/>
    <w:rsid w:val="00F85947"/>
    <w:rsid w:val="00F859B2"/>
    <w:rsid w:val="00F85DBB"/>
    <w:rsid w:val="00F87551"/>
    <w:rsid w:val="00F910FB"/>
    <w:rsid w:val="00F91C56"/>
    <w:rsid w:val="00FA02FB"/>
    <w:rsid w:val="00FA2D2E"/>
    <w:rsid w:val="00FA3404"/>
    <w:rsid w:val="00FA3D0A"/>
    <w:rsid w:val="00FA50ED"/>
    <w:rsid w:val="00FA5A67"/>
    <w:rsid w:val="00FB0F36"/>
    <w:rsid w:val="00FB4AED"/>
    <w:rsid w:val="00FC4C46"/>
    <w:rsid w:val="00FD3043"/>
    <w:rsid w:val="00FD7A2D"/>
    <w:rsid w:val="00FE01C5"/>
    <w:rsid w:val="00FE179B"/>
    <w:rsid w:val="00FE6A92"/>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D86008"/>
    <w:pPr>
      <w:numPr>
        <w:numId w:val="37"/>
      </w:numPr>
      <w:ind w:leftChars="0" w:left="0" w:firstLineChars="0" w:firstLine="0"/>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6F128E"/>
    <w:pPr>
      <w:tabs>
        <w:tab w:val="left" w:pos="426"/>
        <w:tab w:val="left" w:leader="dot" w:pos="2977"/>
      </w:tabs>
      <w:ind w:left="3118" w:hangingChars="1488" w:hanging="2976"/>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Visio___4.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8.vsdx"/><Relationship Id="rId42" Type="http://schemas.openxmlformats.org/officeDocument/2006/relationships/package" Target="embeddings/Microsoft_Excel_Worksheet12.xlsx"/><Relationship Id="rId47" Type="http://schemas.openxmlformats.org/officeDocument/2006/relationships/header" Target="header11.xml"/><Relationship Id="rId50" Type="http://schemas.openxmlformats.org/officeDocument/2006/relationships/footer" Target="footer4.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ja.wikipedia.org/wiki/JavaScript_Object_Notation" TargetMode="External"/><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0.emf"/><Relationship Id="rId40" Type="http://schemas.openxmlformats.org/officeDocument/2006/relationships/package" Target="embeddings/Microsoft_Visio___11.vsdx"/><Relationship Id="rId45" Type="http://schemas.openxmlformats.org/officeDocument/2006/relationships/header" Target="header10.xml"/><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7.emf"/><Relationship Id="rId44" Type="http://schemas.openxmlformats.org/officeDocument/2006/relationships/header" Target="header9.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hyperlink" Target="http://sourceforge.net/projects/mingw/files/Installer/" TargetMode="Externa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64CD9-0D24-4127-9AD1-D4BA56EE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3274</TotalTime>
  <Pages>1</Pages>
  <Words>4280</Words>
  <Characters>24396</Characters>
  <Application>Microsoft Office Word</Application>
  <DocSecurity>0</DocSecurity>
  <Lines>203</Lines>
  <Paragraphs>57</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28619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ゲームデータのフォーマットと変換</dc:subject>
  <dc:creator>板垣 衛</dc:creator>
  <cp:keywords/>
  <dc:description/>
  <cp:lastModifiedBy>板垣衛</cp:lastModifiedBy>
  <cp:revision>549</cp:revision>
  <cp:lastPrinted>2014-01-10T10:22:00Z</cp:lastPrinted>
  <dcterms:created xsi:type="dcterms:W3CDTF">2014-01-07T17:50:00Z</dcterms:created>
  <dcterms:modified xsi:type="dcterms:W3CDTF">2014-01-10T10:22:00Z</dcterms:modified>
  <cp:category>仕様・設計書</cp:category>
  <cp:contentStatus/>
</cp:coreProperties>
</file>