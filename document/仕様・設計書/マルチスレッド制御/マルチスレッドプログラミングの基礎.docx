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C11DFE" w:rsidP="00966ADB">
      <w:pPr>
        <w:pStyle w:val="af4"/>
      </w:pPr>
      <w:fldSimple w:instr=" TITLE   \* MERGEFORMAT ">
        <w:r w:rsidR="008C6909">
          <w:t>マルチスレッドプ</w:t>
        </w:r>
        <w:bookmarkStart w:id="0" w:name="_GoBack"/>
        <w:bookmarkEnd w:id="0"/>
        <w:r w:rsidR="008C6909">
          <w:t>ログラミングの基礎</w:t>
        </w:r>
      </w:fldSimple>
    </w:p>
    <w:p w14:paraId="68C1382C" w14:textId="77777777" w:rsidR="00EC0FD6" w:rsidRPr="00C31EA7" w:rsidRDefault="00EC28B2" w:rsidP="00966ADB">
      <w:pPr>
        <w:pStyle w:val="af5"/>
      </w:pPr>
      <w:r>
        <w:rPr>
          <w:rFonts w:hint="eastAsia"/>
        </w:rPr>
        <w:t xml:space="preserve">－ </w:t>
      </w:r>
      <w:fldSimple w:instr=" SUBJECT   \* MERGEFORMAT ">
        <w:r w:rsidR="008C6909">
          <w:t>最適なマルチスレッドプログラミングのために</w:t>
        </w:r>
      </w:fldSimple>
      <w:r>
        <w:t xml:space="preserve"> </w:t>
      </w:r>
      <w:r>
        <w:rPr>
          <w:rFonts w:hint="eastAsia"/>
        </w:rPr>
        <w:t>－</w:t>
      </w:r>
    </w:p>
    <w:p w14:paraId="5794E0D3" w14:textId="148CD587"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w:t>
      </w:r>
      <w:r w:rsidR="00195EE4">
        <w:rPr>
          <w:rFonts w:hint="eastAsia"/>
        </w:rPr>
        <w:t>2</w:t>
      </w:r>
      <w:r w:rsidR="00EC0FD6" w:rsidRPr="00C31EA7">
        <w:rPr>
          <w:rFonts w:hint="eastAsia"/>
        </w:rPr>
        <w:t>月</w:t>
      </w:r>
      <w:r w:rsidR="00195EE4">
        <w:rPr>
          <w:rFonts w:hint="eastAsia"/>
        </w:rPr>
        <w:t>1</w:t>
      </w:r>
      <w:r w:rsidR="00B26107">
        <w:rPr>
          <w:rFonts w:hint="eastAsia"/>
        </w:rPr>
        <w:t>8</w:t>
      </w:r>
      <w:r w:rsidR="00EC0FD6" w:rsidRPr="00C31EA7">
        <w:rPr>
          <w:rFonts w:hint="eastAsia"/>
        </w:rPr>
        <w:t>日</w:t>
      </w:r>
      <w:r>
        <w:tab/>
      </w:r>
      <w:r w:rsidR="00B26107">
        <w:rPr>
          <w:rFonts w:hint="eastAsia"/>
        </w:rPr>
        <w:t>初稿</w:t>
      </w:r>
    </w:p>
    <w:p w14:paraId="0581EDA0" w14:textId="77777777" w:rsidR="00C31EA7" w:rsidRPr="00127A17" w:rsidRDefault="00D851FE" w:rsidP="00EC28B2">
      <w:pPr>
        <w:pStyle w:val="affd"/>
        <w:tabs>
          <w:tab w:val="clear" w:pos="4820"/>
          <w:tab w:val="clear" w:pos="4962"/>
        </w:tabs>
        <w:sectPr w:rsidR="00C31EA7" w:rsidRPr="00127A17" w:rsidSect="006F450B">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8C6909">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06AC1765" w:rsidR="000D4978" w:rsidRPr="000D4978" w:rsidRDefault="00B26107" w:rsidP="000D4978">
            <w:pPr>
              <w:jc w:val="center"/>
              <w:rPr>
                <w:sz w:val="18"/>
                <w:szCs w:val="18"/>
              </w:rPr>
            </w:pPr>
            <w:r>
              <w:rPr>
                <w:rFonts w:hint="eastAsia"/>
                <w:sz w:val="18"/>
                <w:szCs w:val="18"/>
              </w:rPr>
              <w:t>稿</w:t>
            </w:r>
          </w:p>
        </w:tc>
        <w:tc>
          <w:tcPr>
            <w:tcW w:w="1772" w:type="dxa"/>
          </w:tcPr>
          <w:p w14:paraId="5CC33F3D" w14:textId="514AC970" w:rsidR="000D4978" w:rsidRPr="000D4978" w:rsidRDefault="00B26107"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改訂日</w:t>
            </w:r>
          </w:p>
        </w:tc>
        <w:tc>
          <w:tcPr>
            <w:tcW w:w="1276" w:type="dxa"/>
          </w:tcPr>
          <w:p w14:paraId="495DFDC5" w14:textId="2AF562D9" w:rsidR="000D4978" w:rsidRPr="000D4978" w:rsidRDefault="00B26107"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改訂者</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6D607CA6" w:rsidR="000D4978" w:rsidRPr="000D4978" w:rsidRDefault="00B26107" w:rsidP="000D4978">
            <w:pPr>
              <w:rPr>
                <w:sz w:val="18"/>
                <w:szCs w:val="18"/>
              </w:rPr>
            </w:pPr>
            <w:r>
              <w:rPr>
                <w:sz w:val="18"/>
                <w:szCs w:val="18"/>
              </w:rPr>
              <w:t>初</w:t>
            </w:r>
            <w:r>
              <w:rPr>
                <w:rFonts w:hint="eastAsia"/>
                <w:sz w:val="18"/>
                <w:szCs w:val="18"/>
              </w:rPr>
              <w:t>稿</w:t>
            </w:r>
          </w:p>
        </w:tc>
        <w:tc>
          <w:tcPr>
            <w:tcW w:w="1772" w:type="dxa"/>
          </w:tcPr>
          <w:p w14:paraId="5CC30D64" w14:textId="34902A15" w:rsidR="000D4978" w:rsidRPr="000D4978" w:rsidRDefault="000D4978" w:rsidP="00B26107">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00195EE4">
              <w:rPr>
                <w:rFonts w:hint="eastAsia"/>
                <w:sz w:val="18"/>
                <w:szCs w:val="18"/>
              </w:rPr>
              <w:t>2</w:t>
            </w:r>
            <w:r w:rsidRPr="000D4978">
              <w:rPr>
                <w:rFonts w:hint="eastAsia"/>
                <w:sz w:val="18"/>
                <w:szCs w:val="18"/>
              </w:rPr>
              <w:t>月</w:t>
            </w:r>
            <w:r w:rsidR="00195EE4">
              <w:rPr>
                <w:rFonts w:hint="eastAsia"/>
                <w:sz w:val="18"/>
                <w:szCs w:val="18"/>
              </w:rPr>
              <w:t>1</w:t>
            </w:r>
            <w:r w:rsidR="00B26107">
              <w:rPr>
                <w:sz w:val="18"/>
                <w:szCs w:val="18"/>
              </w:rPr>
              <w:t>8</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63A3DAE0" w:rsidR="000D4978" w:rsidRPr="000D4978" w:rsidRDefault="00966ADB" w:rsidP="00B26107">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w:t>
            </w:r>
            <w:r w:rsidR="00B26107">
              <w:rPr>
                <w:rFonts w:hint="eastAsia"/>
                <w:sz w:val="18"/>
                <w:szCs w:val="18"/>
              </w:rPr>
              <w:t>稿</w:t>
            </w:r>
            <w:r>
              <w:rPr>
                <w:rFonts w:hint="eastAsia"/>
                <w:sz w:val="18"/>
                <w:szCs w:val="18"/>
              </w:rPr>
              <w:t>）</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8"/>
          <w:headerReference w:type="default" r:id="rId9"/>
          <w:footerReference w:type="default" r:id="rId10"/>
          <w:headerReference w:type="first" r:id="rId11"/>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310B13AC" w14:textId="77777777" w:rsidR="008C6909"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9777912" w:history="1">
        <w:r w:rsidR="008C6909" w:rsidRPr="0074248B">
          <w:rPr>
            <w:rStyle w:val="afff3"/>
            <w:rFonts w:ascii="Wingdings" w:hAnsi="Wingdings"/>
          </w:rPr>
          <w:t></w:t>
        </w:r>
        <w:r w:rsidR="008C6909">
          <w:rPr>
            <w:rFonts w:asciiTheme="minorHAnsi" w:eastAsiaTheme="minorEastAsia" w:hAnsiTheme="minorHAnsi" w:cstheme="minorBidi"/>
            <w:b w:val="0"/>
            <w:sz w:val="21"/>
          </w:rPr>
          <w:tab/>
        </w:r>
        <w:r w:rsidR="008C6909" w:rsidRPr="0074248B">
          <w:rPr>
            <w:rStyle w:val="afff3"/>
            <w:rFonts w:hint="eastAsia"/>
          </w:rPr>
          <w:t>概略</w:t>
        </w:r>
        <w:r w:rsidR="008C6909">
          <w:rPr>
            <w:webHidden/>
          </w:rPr>
          <w:tab/>
        </w:r>
        <w:r w:rsidR="008C6909">
          <w:rPr>
            <w:webHidden/>
          </w:rPr>
          <w:fldChar w:fldCharType="begin"/>
        </w:r>
        <w:r w:rsidR="008C6909">
          <w:rPr>
            <w:webHidden/>
          </w:rPr>
          <w:instrText xml:space="preserve"> PAGEREF _Toc379777912 \h </w:instrText>
        </w:r>
        <w:r w:rsidR="008C6909">
          <w:rPr>
            <w:webHidden/>
          </w:rPr>
        </w:r>
        <w:r w:rsidR="008C6909">
          <w:rPr>
            <w:webHidden/>
          </w:rPr>
          <w:fldChar w:fldCharType="separate"/>
        </w:r>
        <w:r w:rsidR="008C6909">
          <w:rPr>
            <w:webHidden/>
          </w:rPr>
          <w:t>1</w:t>
        </w:r>
        <w:r w:rsidR="008C6909">
          <w:rPr>
            <w:webHidden/>
          </w:rPr>
          <w:fldChar w:fldCharType="end"/>
        </w:r>
      </w:hyperlink>
    </w:p>
    <w:p w14:paraId="10FE89CD" w14:textId="77777777" w:rsidR="008C6909" w:rsidRDefault="008C6909">
      <w:pPr>
        <w:pStyle w:val="12"/>
        <w:spacing w:before="180"/>
        <w:ind w:left="325" w:hanging="325"/>
        <w:rPr>
          <w:rFonts w:asciiTheme="minorHAnsi" w:eastAsiaTheme="minorEastAsia" w:hAnsiTheme="minorHAnsi" w:cstheme="minorBidi"/>
          <w:b w:val="0"/>
          <w:sz w:val="21"/>
        </w:rPr>
      </w:pPr>
      <w:hyperlink w:anchor="_Toc379777913" w:history="1">
        <w:r w:rsidRPr="0074248B">
          <w:rPr>
            <w:rStyle w:val="afff3"/>
            <w:rFonts w:ascii="Wingdings" w:hAnsi="Wingdings"/>
          </w:rPr>
          <w:t></w:t>
        </w:r>
        <w:r>
          <w:rPr>
            <w:rFonts w:asciiTheme="minorHAnsi" w:eastAsiaTheme="minorEastAsia" w:hAnsiTheme="minorHAnsi" w:cstheme="minorBidi"/>
            <w:b w:val="0"/>
            <w:sz w:val="21"/>
          </w:rPr>
          <w:tab/>
        </w:r>
        <w:r w:rsidRPr="0074248B">
          <w:rPr>
            <w:rStyle w:val="afff3"/>
            <w:rFonts w:hint="eastAsia"/>
          </w:rPr>
          <w:t>目的</w:t>
        </w:r>
        <w:r>
          <w:rPr>
            <w:webHidden/>
          </w:rPr>
          <w:tab/>
        </w:r>
        <w:r>
          <w:rPr>
            <w:webHidden/>
          </w:rPr>
          <w:fldChar w:fldCharType="begin"/>
        </w:r>
        <w:r>
          <w:rPr>
            <w:webHidden/>
          </w:rPr>
          <w:instrText xml:space="preserve"> PAGEREF _Toc379777913 \h </w:instrText>
        </w:r>
        <w:r>
          <w:rPr>
            <w:webHidden/>
          </w:rPr>
        </w:r>
        <w:r>
          <w:rPr>
            <w:webHidden/>
          </w:rPr>
          <w:fldChar w:fldCharType="separate"/>
        </w:r>
        <w:r>
          <w:rPr>
            <w:webHidden/>
          </w:rPr>
          <w:t>1</w:t>
        </w:r>
        <w:r>
          <w:rPr>
            <w:webHidden/>
          </w:rPr>
          <w:fldChar w:fldCharType="end"/>
        </w:r>
      </w:hyperlink>
    </w:p>
    <w:p w14:paraId="0FF9288F" w14:textId="77777777" w:rsidR="008C6909" w:rsidRDefault="008C6909">
      <w:pPr>
        <w:pStyle w:val="12"/>
        <w:spacing w:before="180"/>
        <w:ind w:left="325" w:hanging="325"/>
        <w:rPr>
          <w:rFonts w:asciiTheme="minorHAnsi" w:eastAsiaTheme="minorEastAsia" w:hAnsiTheme="minorHAnsi" w:cstheme="minorBidi"/>
          <w:b w:val="0"/>
          <w:sz w:val="21"/>
        </w:rPr>
      </w:pPr>
      <w:hyperlink w:anchor="_Toc379777914" w:history="1">
        <w:r w:rsidRPr="0074248B">
          <w:rPr>
            <w:rStyle w:val="afff3"/>
            <w:rFonts w:ascii="Wingdings" w:hAnsi="Wingdings"/>
          </w:rPr>
          <w:t></w:t>
        </w:r>
        <w:r>
          <w:rPr>
            <w:rFonts w:asciiTheme="minorHAnsi" w:eastAsiaTheme="minorEastAsia" w:hAnsiTheme="minorHAnsi" w:cstheme="minorBidi"/>
            <w:b w:val="0"/>
            <w:sz w:val="21"/>
          </w:rPr>
          <w:tab/>
        </w:r>
        <w:r w:rsidRPr="0074248B">
          <w:rPr>
            <w:rStyle w:val="afff3"/>
            <w:rFonts w:hint="eastAsia"/>
          </w:rPr>
          <w:t>サンプルプログラムについて</w:t>
        </w:r>
        <w:r>
          <w:rPr>
            <w:webHidden/>
          </w:rPr>
          <w:tab/>
        </w:r>
        <w:r>
          <w:rPr>
            <w:webHidden/>
          </w:rPr>
          <w:fldChar w:fldCharType="begin"/>
        </w:r>
        <w:r>
          <w:rPr>
            <w:webHidden/>
          </w:rPr>
          <w:instrText xml:space="preserve"> PAGEREF _Toc379777914 \h </w:instrText>
        </w:r>
        <w:r>
          <w:rPr>
            <w:webHidden/>
          </w:rPr>
        </w:r>
        <w:r>
          <w:rPr>
            <w:webHidden/>
          </w:rPr>
          <w:fldChar w:fldCharType="separate"/>
        </w:r>
        <w:r>
          <w:rPr>
            <w:webHidden/>
          </w:rPr>
          <w:t>1</w:t>
        </w:r>
        <w:r>
          <w:rPr>
            <w:webHidden/>
          </w:rPr>
          <w:fldChar w:fldCharType="end"/>
        </w:r>
      </w:hyperlink>
    </w:p>
    <w:p w14:paraId="6495BA6F" w14:textId="77777777" w:rsidR="008C6909" w:rsidRDefault="008C6909">
      <w:pPr>
        <w:pStyle w:val="25"/>
        <w:rPr>
          <w:rFonts w:asciiTheme="minorHAnsi" w:eastAsiaTheme="minorEastAsia" w:hAnsiTheme="minorHAnsi" w:cstheme="minorBidi"/>
          <w:b w:val="0"/>
        </w:rPr>
      </w:pPr>
      <w:hyperlink w:anchor="_Toc379777915"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サンプルプログラムのビルド・実行環境</w:t>
        </w:r>
        <w:r>
          <w:rPr>
            <w:webHidden/>
          </w:rPr>
          <w:tab/>
        </w:r>
        <w:r>
          <w:rPr>
            <w:webHidden/>
          </w:rPr>
          <w:fldChar w:fldCharType="begin"/>
        </w:r>
        <w:r>
          <w:rPr>
            <w:webHidden/>
          </w:rPr>
          <w:instrText xml:space="preserve"> PAGEREF _Toc379777915 \h </w:instrText>
        </w:r>
        <w:r>
          <w:rPr>
            <w:webHidden/>
          </w:rPr>
        </w:r>
        <w:r>
          <w:rPr>
            <w:webHidden/>
          </w:rPr>
          <w:fldChar w:fldCharType="separate"/>
        </w:r>
        <w:r>
          <w:rPr>
            <w:webHidden/>
          </w:rPr>
          <w:t>1</w:t>
        </w:r>
        <w:r>
          <w:rPr>
            <w:webHidden/>
          </w:rPr>
          <w:fldChar w:fldCharType="end"/>
        </w:r>
      </w:hyperlink>
    </w:p>
    <w:p w14:paraId="5F1E0EE9" w14:textId="77777777" w:rsidR="008C6909" w:rsidRDefault="008C6909">
      <w:pPr>
        <w:pStyle w:val="25"/>
        <w:rPr>
          <w:rFonts w:asciiTheme="minorHAnsi" w:eastAsiaTheme="minorEastAsia" w:hAnsiTheme="minorHAnsi" w:cstheme="minorBidi"/>
          <w:b w:val="0"/>
        </w:rPr>
      </w:pPr>
      <w:hyperlink w:anchor="_Toc379777916"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サンプルプログラム記載の方針について</w:t>
        </w:r>
        <w:r>
          <w:rPr>
            <w:webHidden/>
          </w:rPr>
          <w:tab/>
        </w:r>
        <w:r>
          <w:rPr>
            <w:webHidden/>
          </w:rPr>
          <w:fldChar w:fldCharType="begin"/>
        </w:r>
        <w:r>
          <w:rPr>
            <w:webHidden/>
          </w:rPr>
          <w:instrText xml:space="preserve"> PAGEREF _Toc379777916 \h </w:instrText>
        </w:r>
        <w:r>
          <w:rPr>
            <w:webHidden/>
          </w:rPr>
        </w:r>
        <w:r>
          <w:rPr>
            <w:webHidden/>
          </w:rPr>
          <w:fldChar w:fldCharType="separate"/>
        </w:r>
        <w:r>
          <w:rPr>
            <w:webHidden/>
          </w:rPr>
          <w:t>2</w:t>
        </w:r>
        <w:r>
          <w:rPr>
            <w:webHidden/>
          </w:rPr>
          <w:fldChar w:fldCharType="end"/>
        </w:r>
      </w:hyperlink>
    </w:p>
    <w:p w14:paraId="1F2EF1A4" w14:textId="77777777" w:rsidR="008C6909" w:rsidRDefault="008C6909">
      <w:pPr>
        <w:pStyle w:val="12"/>
        <w:spacing w:before="180"/>
        <w:ind w:left="325" w:hanging="325"/>
        <w:rPr>
          <w:rFonts w:asciiTheme="minorHAnsi" w:eastAsiaTheme="minorEastAsia" w:hAnsiTheme="minorHAnsi" w:cstheme="minorBidi"/>
          <w:b w:val="0"/>
          <w:sz w:val="21"/>
        </w:rPr>
      </w:pPr>
      <w:hyperlink w:anchor="_Toc379777917" w:history="1">
        <w:r w:rsidRPr="0074248B">
          <w:rPr>
            <w:rStyle w:val="afff3"/>
            <w:rFonts w:ascii="Wingdings" w:hAnsi="Wingdings"/>
          </w:rPr>
          <w:t></w:t>
        </w:r>
        <w:r>
          <w:rPr>
            <w:rFonts w:asciiTheme="minorHAnsi" w:eastAsiaTheme="minorEastAsia" w:hAnsiTheme="minorHAnsi" w:cstheme="minorBidi"/>
            <w:b w:val="0"/>
            <w:sz w:val="21"/>
          </w:rPr>
          <w:tab/>
        </w:r>
        <w:r w:rsidRPr="0074248B">
          <w:rPr>
            <w:rStyle w:val="afff3"/>
            <w:rFonts w:hint="eastAsia"/>
          </w:rPr>
          <w:t>スレッドの仕組み</w:t>
        </w:r>
        <w:r>
          <w:rPr>
            <w:webHidden/>
          </w:rPr>
          <w:tab/>
        </w:r>
        <w:r>
          <w:rPr>
            <w:webHidden/>
          </w:rPr>
          <w:fldChar w:fldCharType="begin"/>
        </w:r>
        <w:r>
          <w:rPr>
            <w:webHidden/>
          </w:rPr>
          <w:instrText xml:space="preserve"> PAGEREF _Toc379777917 \h </w:instrText>
        </w:r>
        <w:r>
          <w:rPr>
            <w:webHidden/>
          </w:rPr>
        </w:r>
        <w:r>
          <w:rPr>
            <w:webHidden/>
          </w:rPr>
          <w:fldChar w:fldCharType="separate"/>
        </w:r>
        <w:r>
          <w:rPr>
            <w:webHidden/>
          </w:rPr>
          <w:t>2</w:t>
        </w:r>
        <w:r>
          <w:rPr>
            <w:webHidden/>
          </w:rPr>
          <w:fldChar w:fldCharType="end"/>
        </w:r>
      </w:hyperlink>
    </w:p>
    <w:p w14:paraId="66F8D0C1" w14:textId="77777777" w:rsidR="008C6909" w:rsidRDefault="008C6909">
      <w:pPr>
        <w:pStyle w:val="25"/>
        <w:rPr>
          <w:rFonts w:asciiTheme="minorHAnsi" w:eastAsiaTheme="minorEastAsia" w:hAnsiTheme="minorHAnsi" w:cstheme="minorBidi"/>
          <w:b w:val="0"/>
        </w:rPr>
      </w:pPr>
      <w:hyperlink w:anchor="_Toc379777918"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マルチタスク</w:t>
        </w:r>
        <w:r>
          <w:rPr>
            <w:webHidden/>
          </w:rPr>
          <w:tab/>
        </w:r>
        <w:r>
          <w:rPr>
            <w:webHidden/>
          </w:rPr>
          <w:fldChar w:fldCharType="begin"/>
        </w:r>
        <w:r>
          <w:rPr>
            <w:webHidden/>
          </w:rPr>
          <w:instrText xml:space="preserve"> PAGEREF _Toc379777918 \h </w:instrText>
        </w:r>
        <w:r>
          <w:rPr>
            <w:webHidden/>
          </w:rPr>
        </w:r>
        <w:r>
          <w:rPr>
            <w:webHidden/>
          </w:rPr>
          <w:fldChar w:fldCharType="separate"/>
        </w:r>
        <w:r>
          <w:rPr>
            <w:webHidden/>
          </w:rPr>
          <w:t>3</w:t>
        </w:r>
        <w:r>
          <w:rPr>
            <w:webHidden/>
          </w:rPr>
          <w:fldChar w:fldCharType="end"/>
        </w:r>
      </w:hyperlink>
    </w:p>
    <w:p w14:paraId="726D7472" w14:textId="77777777" w:rsidR="008C6909" w:rsidRDefault="008C6909">
      <w:pPr>
        <w:pStyle w:val="32"/>
        <w:tabs>
          <w:tab w:val="left" w:pos="840"/>
        </w:tabs>
        <w:ind w:left="578" w:hanging="309"/>
        <w:rPr>
          <w:rFonts w:eastAsiaTheme="minorEastAsia"/>
        </w:rPr>
      </w:pPr>
      <w:hyperlink w:anchor="_Toc379777919" w:history="1">
        <w:r w:rsidRPr="0074248B">
          <w:rPr>
            <w:rStyle w:val="afff3"/>
            <w:rFonts w:ascii="Wingdings" w:hAnsi="Wingdings"/>
          </w:rPr>
          <w:t></w:t>
        </w:r>
        <w:r>
          <w:rPr>
            <w:rFonts w:eastAsiaTheme="minorEastAsia"/>
          </w:rPr>
          <w:tab/>
        </w:r>
        <w:r w:rsidRPr="0074248B">
          <w:rPr>
            <w:rStyle w:val="afff3"/>
            <w:rFonts w:hint="eastAsia"/>
          </w:rPr>
          <w:t>ノンプリエンプティブなマルチタスク</w:t>
        </w:r>
        <w:r>
          <w:rPr>
            <w:webHidden/>
          </w:rPr>
          <w:tab/>
        </w:r>
        <w:r>
          <w:rPr>
            <w:webHidden/>
          </w:rPr>
          <w:fldChar w:fldCharType="begin"/>
        </w:r>
        <w:r>
          <w:rPr>
            <w:webHidden/>
          </w:rPr>
          <w:instrText xml:space="preserve"> PAGEREF _Toc379777919 \h </w:instrText>
        </w:r>
        <w:r>
          <w:rPr>
            <w:webHidden/>
          </w:rPr>
        </w:r>
        <w:r>
          <w:rPr>
            <w:webHidden/>
          </w:rPr>
          <w:fldChar w:fldCharType="separate"/>
        </w:r>
        <w:r>
          <w:rPr>
            <w:webHidden/>
          </w:rPr>
          <w:t>3</w:t>
        </w:r>
        <w:r>
          <w:rPr>
            <w:webHidden/>
          </w:rPr>
          <w:fldChar w:fldCharType="end"/>
        </w:r>
      </w:hyperlink>
    </w:p>
    <w:p w14:paraId="6C192EAD" w14:textId="77777777" w:rsidR="008C6909" w:rsidRDefault="008C6909">
      <w:pPr>
        <w:pStyle w:val="32"/>
        <w:tabs>
          <w:tab w:val="left" w:pos="840"/>
        </w:tabs>
        <w:ind w:left="578" w:hanging="309"/>
        <w:rPr>
          <w:rFonts w:eastAsiaTheme="minorEastAsia"/>
        </w:rPr>
      </w:pPr>
      <w:hyperlink w:anchor="_Toc379777920" w:history="1">
        <w:r w:rsidRPr="0074248B">
          <w:rPr>
            <w:rStyle w:val="afff3"/>
            <w:rFonts w:ascii="Wingdings" w:hAnsi="Wingdings"/>
          </w:rPr>
          <w:t></w:t>
        </w:r>
        <w:r>
          <w:rPr>
            <w:rFonts w:eastAsiaTheme="minorEastAsia"/>
          </w:rPr>
          <w:tab/>
        </w:r>
        <w:r w:rsidRPr="0074248B">
          <w:rPr>
            <w:rStyle w:val="afff3"/>
            <w:rFonts w:hint="eastAsia"/>
          </w:rPr>
          <w:t>プリエンプティブなマルチタスク</w:t>
        </w:r>
        <w:r>
          <w:rPr>
            <w:webHidden/>
          </w:rPr>
          <w:tab/>
        </w:r>
        <w:r>
          <w:rPr>
            <w:webHidden/>
          </w:rPr>
          <w:fldChar w:fldCharType="begin"/>
        </w:r>
        <w:r>
          <w:rPr>
            <w:webHidden/>
          </w:rPr>
          <w:instrText xml:space="preserve"> PAGEREF _Toc379777920 \h </w:instrText>
        </w:r>
        <w:r>
          <w:rPr>
            <w:webHidden/>
          </w:rPr>
        </w:r>
        <w:r>
          <w:rPr>
            <w:webHidden/>
          </w:rPr>
          <w:fldChar w:fldCharType="separate"/>
        </w:r>
        <w:r>
          <w:rPr>
            <w:webHidden/>
          </w:rPr>
          <w:t>4</w:t>
        </w:r>
        <w:r>
          <w:rPr>
            <w:webHidden/>
          </w:rPr>
          <w:fldChar w:fldCharType="end"/>
        </w:r>
      </w:hyperlink>
    </w:p>
    <w:p w14:paraId="1D208707" w14:textId="77777777" w:rsidR="008C6909" w:rsidRDefault="008C6909">
      <w:pPr>
        <w:pStyle w:val="32"/>
        <w:tabs>
          <w:tab w:val="left" w:pos="840"/>
        </w:tabs>
        <w:ind w:left="578" w:hanging="309"/>
        <w:rPr>
          <w:rFonts w:eastAsiaTheme="minorEastAsia"/>
        </w:rPr>
      </w:pPr>
      <w:hyperlink w:anchor="_Toc379777921" w:history="1">
        <w:r w:rsidRPr="0074248B">
          <w:rPr>
            <w:rStyle w:val="afff3"/>
            <w:rFonts w:ascii="Wingdings" w:hAnsi="Wingdings"/>
          </w:rPr>
          <w:t></w:t>
        </w:r>
        <w:r>
          <w:rPr>
            <w:rFonts w:eastAsiaTheme="minorEastAsia"/>
          </w:rPr>
          <w:tab/>
        </w:r>
        <w:r w:rsidRPr="0074248B">
          <w:rPr>
            <w:rStyle w:val="afff3"/>
            <w:rFonts w:hint="eastAsia"/>
          </w:rPr>
          <w:t>タイムスライス</w:t>
        </w:r>
        <w:r>
          <w:rPr>
            <w:webHidden/>
          </w:rPr>
          <w:tab/>
        </w:r>
        <w:r>
          <w:rPr>
            <w:webHidden/>
          </w:rPr>
          <w:fldChar w:fldCharType="begin"/>
        </w:r>
        <w:r>
          <w:rPr>
            <w:webHidden/>
          </w:rPr>
          <w:instrText xml:space="preserve"> PAGEREF _Toc379777921 \h </w:instrText>
        </w:r>
        <w:r>
          <w:rPr>
            <w:webHidden/>
          </w:rPr>
        </w:r>
        <w:r>
          <w:rPr>
            <w:webHidden/>
          </w:rPr>
          <w:fldChar w:fldCharType="separate"/>
        </w:r>
        <w:r>
          <w:rPr>
            <w:webHidden/>
          </w:rPr>
          <w:t>4</w:t>
        </w:r>
        <w:r>
          <w:rPr>
            <w:webHidden/>
          </w:rPr>
          <w:fldChar w:fldCharType="end"/>
        </w:r>
      </w:hyperlink>
    </w:p>
    <w:p w14:paraId="03E8EBD7" w14:textId="77777777" w:rsidR="008C6909" w:rsidRDefault="008C6909">
      <w:pPr>
        <w:pStyle w:val="32"/>
        <w:tabs>
          <w:tab w:val="left" w:pos="840"/>
        </w:tabs>
        <w:ind w:left="578" w:hanging="309"/>
        <w:rPr>
          <w:rFonts w:eastAsiaTheme="minorEastAsia"/>
        </w:rPr>
      </w:pPr>
      <w:hyperlink w:anchor="_Toc379777922" w:history="1">
        <w:r w:rsidRPr="0074248B">
          <w:rPr>
            <w:rStyle w:val="afff3"/>
            <w:rFonts w:ascii="Wingdings" w:hAnsi="Wingdings"/>
          </w:rPr>
          <w:t></w:t>
        </w:r>
        <w:r>
          <w:rPr>
            <w:rFonts w:eastAsiaTheme="minorEastAsia"/>
          </w:rPr>
          <w:tab/>
        </w:r>
        <w:r w:rsidRPr="0074248B">
          <w:rPr>
            <w:rStyle w:val="afff3"/>
            <w:rFonts w:hint="eastAsia"/>
          </w:rPr>
          <w:t>並行と並列</w:t>
        </w:r>
        <w:r>
          <w:rPr>
            <w:webHidden/>
          </w:rPr>
          <w:tab/>
        </w:r>
        <w:r>
          <w:rPr>
            <w:webHidden/>
          </w:rPr>
          <w:fldChar w:fldCharType="begin"/>
        </w:r>
        <w:r>
          <w:rPr>
            <w:webHidden/>
          </w:rPr>
          <w:instrText xml:space="preserve"> PAGEREF _Toc379777922 \h </w:instrText>
        </w:r>
        <w:r>
          <w:rPr>
            <w:webHidden/>
          </w:rPr>
        </w:r>
        <w:r>
          <w:rPr>
            <w:webHidden/>
          </w:rPr>
          <w:fldChar w:fldCharType="separate"/>
        </w:r>
        <w:r>
          <w:rPr>
            <w:webHidden/>
          </w:rPr>
          <w:t>5</w:t>
        </w:r>
        <w:r>
          <w:rPr>
            <w:webHidden/>
          </w:rPr>
          <w:fldChar w:fldCharType="end"/>
        </w:r>
      </w:hyperlink>
    </w:p>
    <w:p w14:paraId="19AC57D9" w14:textId="77777777" w:rsidR="008C6909" w:rsidRDefault="008C6909">
      <w:pPr>
        <w:pStyle w:val="25"/>
        <w:rPr>
          <w:rFonts w:asciiTheme="minorHAnsi" w:eastAsiaTheme="minorEastAsia" w:hAnsiTheme="minorHAnsi" w:cstheme="minorBidi"/>
          <w:b w:val="0"/>
        </w:rPr>
      </w:pPr>
      <w:hyperlink w:anchor="_Toc379777923"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Pr>
          <w:t>OS</w:t>
        </w:r>
        <w:r w:rsidRPr="0074248B">
          <w:rPr>
            <w:rStyle w:val="afff3"/>
            <w:rFonts w:hint="eastAsia"/>
          </w:rPr>
          <w:t>とカーネル</w:t>
        </w:r>
        <w:r>
          <w:rPr>
            <w:webHidden/>
          </w:rPr>
          <w:tab/>
        </w:r>
        <w:r>
          <w:rPr>
            <w:webHidden/>
          </w:rPr>
          <w:fldChar w:fldCharType="begin"/>
        </w:r>
        <w:r>
          <w:rPr>
            <w:webHidden/>
          </w:rPr>
          <w:instrText xml:space="preserve"> PAGEREF _Toc379777923 \h </w:instrText>
        </w:r>
        <w:r>
          <w:rPr>
            <w:webHidden/>
          </w:rPr>
        </w:r>
        <w:r>
          <w:rPr>
            <w:webHidden/>
          </w:rPr>
          <w:fldChar w:fldCharType="separate"/>
        </w:r>
        <w:r>
          <w:rPr>
            <w:webHidden/>
          </w:rPr>
          <w:t>5</w:t>
        </w:r>
        <w:r>
          <w:rPr>
            <w:webHidden/>
          </w:rPr>
          <w:fldChar w:fldCharType="end"/>
        </w:r>
      </w:hyperlink>
    </w:p>
    <w:p w14:paraId="03B2D0EA" w14:textId="77777777" w:rsidR="008C6909" w:rsidRDefault="008C6909">
      <w:pPr>
        <w:pStyle w:val="32"/>
        <w:tabs>
          <w:tab w:val="left" w:pos="840"/>
        </w:tabs>
        <w:ind w:left="578" w:hanging="309"/>
        <w:rPr>
          <w:rFonts w:eastAsiaTheme="minorEastAsia"/>
        </w:rPr>
      </w:pPr>
      <w:hyperlink w:anchor="_Toc379777924" w:history="1">
        <w:r w:rsidRPr="0074248B">
          <w:rPr>
            <w:rStyle w:val="afff3"/>
            <w:rFonts w:ascii="Wingdings" w:hAnsi="Wingdings"/>
          </w:rPr>
          <w:t></w:t>
        </w:r>
        <w:r>
          <w:rPr>
            <w:rFonts w:eastAsiaTheme="minorEastAsia"/>
          </w:rPr>
          <w:tab/>
        </w:r>
        <w:r w:rsidRPr="0074248B">
          <w:rPr>
            <w:rStyle w:val="afff3"/>
            <w:rFonts w:hint="eastAsia"/>
          </w:rPr>
          <w:t>モノリシックカーネル</w:t>
        </w:r>
        <w:r>
          <w:rPr>
            <w:webHidden/>
          </w:rPr>
          <w:tab/>
        </w:r>
        <w:r>
          <w:rPr>
            <w:webHidden/>
          </w:rPr>
          <w:fldChar w:fldCharType="begin"/>
        </w:r>
        <w:r>
          <w:rPr>
            <w:webHidden/>
          </w:rPr>
          <w:instrText xml:space="preserve"> PAGEREF _Toc379777924 \h </w:instrText>
        </w:r>
        <w:r>
          <w:rPr>
            <w:webHidden/>
          </w:rPr>
        </w:r>
        <w:r>
          <w:rPr>
            <w:webHidden/>
          </w:rPr>
          <w:fldChar w:fldCharType="separate"/>
        </w:r>
        <w:r>
          <w:rPr>
            <w:webHidden/>
          </w:rPr>
          <w:t>6</w:t>
        </w:r>
        <w:r>
          <w:rPr>
            <w:webHidden/>
          </w:rPr>
          <w:fldChar w:fldCharType="end"/>
        </w:r>
      </w:hyperlink>
    </w:p>
    <w:p w14:paraId="7E055382" w14:textId="77777777" w:rsidR="008C6909" w:rsidRDefault="008C6909">
      <w:pPr>
        <w:pStyle w:val="32"/>
        <w:tabs>
          <w:tab w:val="left" w:pos="840"/>
        </w:tabs>
        <w:ind w:left="578" w:hanging="309"/>
        <w:rPr>
          <w:rFonts w:eastAsiaTheme="minorEastAsia"/>
        </w:rPr>
      </w:pPr>
      <w:hyperlink w:anchor="_Toc379777925" w:history="1">
        <w:r w:rsidRPr="0074248B">
          <w:rPr>
            <w:rStyle w:val="afff3"/>
            <w:rFonts w:ascii="Wingdings" w:hAnsi="Wingdings"/>
          </w:rPr>
          <w:t></w:t>
        </w:r>
        <w:r>
          <w:rPr>
            <w:rFonts w:eastAsiaTheme="minorEastAsia"/>
          </w:rPr>
          <w:tab/>
        </w:r>
        <w:r w:rsidRPr="0074248B">
          <w:rPr>
            <w:rStyle w:val="afff3"/>
            <w:rFonts w:hint="eastAsia"/>
          </w:rPr>
          <w:t>マイクロカーネル</w:t>
        </w:r>
        <w:r>
          <w:rPr>
            <w:webHidden/>
          </w:rPr>
          <w:tab/>
        </w:r>
        <w:r>
          <w:rPr>
            <w:webHidden/>
          </w:rPr>
          <w:fldChar w:fldCharType="begin"/>
        </w:r>
        <w:r>
          <w:rPr>
            <w:webHidden/>
          </w:rPr>
          <w:instrText xml:space="preserve"> PAGEREF _Toc379777925 \h </w:instrText>
        </w:r>
        <w:r>
          <w:rPr>
            <w:webHidden/>
          </w:rPr>
        </w:r>
        <w:r>
          <w:rPr>
            <w:webHidden/>
          </w:rPr>
          <w:fldChar w:fldCharType="separate"/>
        </w:r>
        <w:r>
          <w:rPr>
            <w:webHidden/>
          </w:rPr>
          <w:t>7</w:t>
        </w:r>
        <w:r>
          <w:rPr>
            <w:webHidden/>
          </w:rPr>
          <w:fldChar w:fldCharType="end"/>
        </w:r>
      </w:hyperlink>
    </w:p>
    <w:p w14:paraId="2D618C67" w14:textId="77777777" w:rsidR="008C6909" w:rsidRDefault="008C6909">
      <w:pPr>
        <w:pStyle w:val="32"/>
        <w:tabs>
          <w:tab w:val="left" w:pos="840"/>
        </w:tabs>
        <w:ind w:left="578" w:hanging="309"/>
        <w:rPr>
          <w:rFonts w:eastAsiaTheme="minorEastAsia"/>
        </w:rPr>
      </w:pPr>
      <w:hyperlink w:anchor="_Toc379777926" w:history="1">
        <w:r w:rsidRPr="0074248B">
          <w:rPr>
            <w:rStyle w:val="afff3"/>
            <w:rFonts w:ascii="Wingdings" w:hAnsi="Wingdings"/>
          </w:rPr>
          <w:t></w:t>
        </w:r>
        <w:r>
          <w:rPr>
            <w:rFonts w:eastAsiaTheme="minorEastAsia"/>
          </w:rPr>
          <w:tab/>
        </w:r>
        <w:r w:rsidRPr="0074248B">
          <w:rPr>
            <w:rStyle w:val="afff3"/>
            <w:rFonts w:hint="eastAsia"/>
          </w:rPr>
          <w:t>ハイブリッドカーネル</w:t>
        </w:r>
        <w:r>
          <w:rPr>
            <w:webHidden/>
          </w:rPr>
          <w:tab/>
        </w:r>
        <w:r>
          <w:rPr>
            <w:webHidden/>
          </w:rPr>
          <w:fldChar w:fldCharType="begin"/>
        </w:r>
        <w:r>
          <w:rPr>
            <w:webHidden/>
          </w:rPr>
          <w:instrText xml:space="preserve"> PAGEREF _Toc379777926 \h </w:instrText>
        </w:r>
        <w:r>
          <w:rPr>
            <w:webHidden/>
          </w:rPr>
        </w:r>
        <w:r>
          <w:rPr>
            <w:webHidden/>
          </w:rPr>
          <w:fldChar w:fldCharType="separate"/>
        </w:r>
        <w:r>
          <w:rPr>
            <w:webHidden/>
          </w:rPr>
          <w:t>7</w:t>
        </w:r>
        <w:r>
          <w:rPr>
            <w:webHidden/>
          </w:rPr>
          <w:fldChar w:fldCharType="end"/>
        </w:r>
      </w:hyperlink>
    </w:p>
    <w:p w14:paraId="12540DBC" w14:textId="77777777" w:rsidR="008C6909" w:rsidRDefault="008C6909">
      <w:pPr>
        <w:pStyle w:val="32"/>
        <w:tabs>
          <w:tab w:val="left" w:pos="840"/>
        </w:tabs>
        <w:ind w:left="578" w:hanging="309"/>
        <w:rPr>
          <w:rFonts w:eastAsiaTheme="minorEastAsia"/>
        </w:rPr>
      </w:pPr>
      <w:hyperlink w:anchor="_Toc379777927" w:history="1">
        <w:r w:rsidRPr="0074248B">
          <w:rPr>
            <w:rStyle w:val="afff3"/>
            <w:rFonts w:ascii="Wingdings" w:hAnsi="Wingdings"/>
          </w:rPr>
          <w:t></w:t>
        </w:r>
        <w:r>
          <w:rPr>
            <w:rFonts w:eastAsiaTheme="minorEastAsia"/>
          </w:rPr>
          <w:tab/>
        </w:r>
        <w:r w:rsidRPr="0074248B">
          <w:rPr>
            <w:rStyle w:val="afff3"/>
            <w:rFonts w:hint="eastAsia"/>
          </w:rPr>
          <w:t>カーネルモードとユーザーモード</w:t>
        </w:r>
        <w:r>
          <w:rPr>
            <w:webHidden/>
          </w:rPr>
          <w:tab/>
        </w:r>
        <w:r>
          <w:rPr>
            <w:webHidden/>
          </w:rPr>
          <w:fldChar w:fldCharType="begin"/>
        </w:r>
        <w:r>
          <w:rPr>
            <w:webHidden/>
          </w:rPr>
          <w:instrText xml:space="preserve"> PAGEREF _Toc379777927 \h </w:instrText>
        </w:r>
        <w:r>
          <w:rPr>
            <w:webHidden/>
          </w:rPr>
        </w:r>
        <w:r>
          <w:rPr>
            <w:webHidden/>
          </w:rPr>
          <w:fldChar w:fldCharType="separate"/>
        </w:r>
        <w:r>
          <w:rPr>
            <w:webHidden/>
          </w:rPr>
          <w:t>7</w:t>
        </w:r>
        <w:r>
          <w:rPr>
            <w:webHidden/>
          </w:rPr>
          <w:fldChar w:fldCharType="end"/>
        </w:r>
      </w:hyperlink>
    </w:p>
    <w:p w14:paraId="3D9F8F42" w14:textId="77777777" w:rsidR="008C6909" w:rsidRDefault="008C6909">
      <w:pPr>
        <w:pStyle w:val="32"/>
        <w:tabs>
          <w:tab w:val="left" w:pos="840"/>
        </w:tabs>
        <w:ind w:left="578" w:hanging="309"/>
        <w:rPr>
          <w:rFonts w:eastAsiaTheme="minorEastAsia"/>
        </w:rPr>
      </w:pPr>
      <w:hyperlink w:anchor="_Toc379777928" w:history="1">
        <w:r w:rsidRPr="0074248B">
          <w:rPr>
            <w:rStyle w:val="afff3"/>
            <w:rFonts w:ascii="Wingdings" w:hAnsi="Wingdings"/>
          </w:rPr>
          <w:t></w:t>
        </w:r>
        <w:r>
          <w:rPr>
            <w:rFonts w:eastAsiaTheme="minorEastAsia"/>
          </w:rPr>
          <w:tab/>
        </w:r>
        <w:r w:rsidRPr="0074248B">
          <w:rPr>
            <w:rStyle w:val="afff3"/>
          </w:rPr>
          <w:t>BIOS</w:t>
        </w:r>
        <w:r>
          <w:rPr>
            <w:webHidden/>
          </w:rPr>
          <w:tab/>
        </w:r>
        <w:r>
          <w:rPr>
            <w:webHidden/>
          </w:rPr>
          <w:fldChar w:fldCharType="begin"/>
        </w:r>
        <w:r>
          <w:rPr>
            <w:webHidden/>
          </w:rPr>
          <w:instrText xml:space="preserve"> PAGEREF _Toc379777928 \h </w:instrText>
        </w:r>
        <w:r>
          <w:rPr>
            <w:webHidden/>
          </w:rPr>
        </w:r>
        <w:r>
          <w:rPr>
            <w:webHidden/>
          </w:rPr>
          <w:fldChar w:fldCharType="separate"/>
        </w:r>
        <w:r>
          <w:rPr>
            <w:webHidden/>
          </w:rPr>
          <w:t>9</w:t>
        </w:r>
        <w:r>
          <w:rPr>
            <w:webHidden/>
          </w:rPr>
          <w:fldChar w:fldCharType="end"/>
        </w:r>
      </w:hyperlink>
    </w:p>
    <w:p w14:paraId="2D47A607" w14:textId="77777777" w:rsidR="008C6909" w:rsidRDefault="008C6909">
      <w:pPr>
        <w:pStyle w:val="25"/>
        <w:rPr>
          <w:rFonts w:asciiTheme="minorHAnsi" w:eastAsiaTheme="minorEastAsia" w:hAnsiTheme="minorHAnsi" w:cstheme="minorBidi"/>
          <w:b w:val="0"/>
        </w:rPr>
      </w:pPr>
      <w:hyperlink w:anchor="_Toc379777929"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プロセスとスレッド</w:t>
        </w:r>
        <w:r>
          <w:rPr>
            <w:webHidden/>
          </w:rPr>
          <w:tab/>
        </w:r>
        <w:r>
          <w:rPr>
            <w:webHidden/>
          </w:rPr>
          <w:fldChar w:fldCharType="begin"/>
        </w:r>
        <w:r>
          <w:rPr>
            <w:webHidden/>
          </w:rPr>
          <w:instrText xml:space="preserve"> PAGEREF _Toc379777929 \h </w:instrText>
        </w:r>
        <w:r>
          <w:rPr>
            <w:webHidden/>
          </w:rPr>
        </w:r>
        <w:r>
          <w:rPr>
            <w:webHidden/>
          </w:rPr>
          <w:fldChar w:fldCharType="separate"/>
        </w:r>
        <w:r>
          <w:rPr>
            <w:webHidden/>
          </w:rPr>
          <w:t>10</w:t>
        </w:r>
        <w:r>
          <w:rPr>
            <w:webHidden/>
          </w:rPr>
          <w:fldChar w:fldCharType="end"/>
        </w:r>
      </w:hyperlink>
    </w:p>
    <w:p w14:paraId="30B92639" w14:textId="77777777" w:rsidR="008C6909" w:rsidRDefault="008C6909">
      <w:pPr>
        <w:pStyle w:val="32"/>
        <w:tabs>
          <w:tab w:val="left" w:pos="840"/>
        </w:tabs>
        <w:ind w:left="578" w:hanging="309"/>
        <w:rPr>
          <w:rFonts w:eastAsiaTheme="minorEastAsia"/>
        </w:rPr>
      </w:pPr>
      <w:hyperlink w:anchor="_Toc379777930" w:history="1">
        <w:r w:rsidRPr="0074248B">
          <w:rPr>
            <w:rStyle w:val="afff3"/>
            <w:rFonts w:ascii="Wingdings" w:hAnsi="Wingdings"/>
          </w:rPr>
          <w:t></w:t>
        </w:r>
        <w:r>
          <w:rPr>
            <w:rFonts w:eastAsiaTheme="minorEastAsia"/>
          </w:rPr>
          <w:tab/>
        </w:r>
        <w:r w:rsidRPr="0074248B">
          <w:rPr>
            <w:rStyle w:val="afff3"/>
            <w:rFonts w:hint="eastAsia"/>
          </w:rPr>
          <w:t>プロセス</w:t>
        </w:r>
        <w:r>
          <w:rPr>
            <w:webHidden/>
          </w:rPr>
          <w:tab/>
        </w:r>
        <w:r>
          <w:rPr>
            <w:webHidden/>
          </w:rPr>
          <w:fldChar w:fldCharType="begin"/>
        </w:r>
        <w:r>
          <w:rPr>
            <w:webHidden/>
          </w:rPr>
          <w:instrText xml:space="preserve"> PAGEREF _Toc379777930 \h </w:instrText>
        </w:r>
        <w:r>
          <w:rPr>
            <w:webHidden/>
          </w:rPr>
        </w:r>
        <w:r>
          <w:rPr>
            <w:webHidden/>
          </w:rPr>
          <w:fldChar w:fldCharType="separate"/>
        </w:r>
        <w:r>
          <w:rPr>
            <w:webHidden/>
          </w:rPr>
          <w:t>10</w:t>
        </w:r>
        <w:r>
          <w:rPr>
            <w:webHidden/>
          </w:rPr>
          <w:fldChar w:fldCharType="end"/>
        </w:r>
      </w:hyperlink>
    </w:p>
    <w:p w14:paraId="49FC1DB7" w14:textId="77777777" w:rsidR="008C6909" w:rsidRDefault="008C6909">
      <w:pPr>
        <w:pStyle w:val="32"/>
        <w:tabs>
          <w:tab w:val="left" w:pos="840"/>
        </w:tabs>
        <w:ind w:left="578" w:hanging="309"/>
        <w:rPr>
          <w:rFonts w:eastAsiaTheme="minorEastAsia"/>
        </w:rPr>
      </w:pPr>
      <w:hyperlink w:anchor="_Toc379777931" w:history="1">
        <w:r w:rsidRPr="0074248B">
          <w:rPr>
            <w:rStyle w:val="afff3"/>
            <w:rFonts w:ascii="Wingdings" w:hAnsi="Wingdings"/>
          </w:rPr>
          <w:t></w:t>
        </w:r>
        <w:r>
          <w:rPr>
            <w:rFonts w:eastAsiaTheme="minorEastAsia"/>
          </w:rPr>
          <w:tab/>
        </w:r>
        <w:r w:rsidRPr="0074248B">
          <w:rPr>
            <w:rStyle w:val="afff3"/>
            <w:rFonts w:hint="eastAsia"/>
          </w:rPr>
          <w:t>スレッド</w:t>
        </w:r>
        <w:r>
          <w:rPr>
            <w:webHidden/>
          </w:rPr>
          <w:tab/>
        </w:r>
        <w:r>
          <w:rPr>
            <w:webHidden/>
          </w:rPr>
          <w:fldChar w:fldCharType="begin"/>
        </w:r>
        <w:r>
          <w:rPr>
            <w:webHidden/>
          </w:rPr>
          <w:instrText xml:space="preserve"> PAGEREF _Toc379777931 \h </w:instrText>
        </w:r>
        <w:r>
          <w:rPr>
            <w:webHidden/>
          </w:rPr>
        </w:r>
        <w:r>
          <w:rPr>
            <w:webHidden/>
          </w:rPr>
          <w:fldChar w:fldCharType="separate"/>
        </w:r>
        <w:r>
          <w:rPr>
            <w:webHidden/>
          </w:rPr>
          <w:t>11</w:t>
        </w:r>
        <w:r>
          <w:rPr>
            <w:webHidden/>
          </w:rPr>
          <w:fldChar w:fldCharType="end"/>
        </w:r>
      </w:hyperlink>
    </w:p>
    <w:p w14:paraId="680CDA7B" w14:textId="77777777" w:rsidR="008C6909" w:rsidRDefault="008C6909">
      <w:pPr>
        <w:pStyle w:val="32"/>
        <w:tabs>
          <w:tab w:val="left" w:pos="840"/>
        </w:tabs>
        <w:ind w:left="578" w:hanging="309"/>
        <w:rPr>
          <w:rFonts w:eastAsiaTheme="minorEastAsia"/>
        </w:rPr>
      </w:pPr>
      <w:hyperlink w:anchor="_Toc379777932" w:history="1">
        <w:r w:rsidRPr="0074248B">
          <w:rPr>
            <w:rStyle w:val="afff3"/>
            <w:rFonts w:ascii="Wingdings" w:hAnsi="Wingdings"/>
          </w:rPr>
          <w:t></w:t>
        </w:r>
        <w:r>
          <w:rPr>
            <w:rFonts w:eastAsiaTheme="minorEastAsia"/>
          </w:rPr>
          <w:tab/>
        </w:r>
        <w:r w:rsidRPr="0074248B">
          <w:rPr>
            <w:rStyle w:val="afff3"/>
            <w:rFonts w:hint="eastAsia"/>
          </w:rPr>
          <w:t>メモリ空間の保護</w:t>
        </w:r>
        <w:r>
          <w:rPr>
            <w:webHidden/>
          </w:rPr>
          <w:tab/>
        </w:r>
        <w:r>
          <w:rPr>
            <w:webHidden/>
          </w:rPr>
          <w:fldChar w:fldCharType="begin"/>
        </w:r>
        <w:r>
          <w:rPr>
            <w:webHidden/>
          </w:rPr>
          <w:instrText xml:space="preserve"> PAGEREF _Toc379777932 \h </w:instrText>
        </w:r>
        <w:r>
          <w:rPr>
            <w:webHidden/>
          </w:rPr>
        </w:r>
        <w:r>
          <w:rPr>
            <w:webHidden/>
          </w:rPr>
          <w:fldChar w:fldCharType="separate"/>
        </w:r>
        <w:r>
          <w:rPr>
            <w:webHidden/>
          </w:rPr>
          <w:t>11</w:t>
        </w:r>
        <w:r>
          <w:rPr>
            <w:webHidden/>
          </w:rPr>
          <w:fldChar w:fldCharType="end"/>
        </w:r>
      </w:hyperlink>
    </w:p>
    <w:p w14:paraId="50269B31" w14:textId="77777777" w:rsidR="008C6909" w:rsidRDefault="008C6909">
      <w:pPr>
        <w:pStyle w:val="32"/>
        <w:tabs>
          <w:tab w:val="left" w:pos="840"/>
        </w:tabs>
        <w:ind w:left="578" w:hanging="309"/>
        <w:rPr>
          <w:rFonts w:eastAsiaTheme="minorEastAsia"/>
        </w:rPr>
      </w:pPr>
      <w:hyperlink w:anchor="_Toc379777933" w:history="1">
        <w:r w:rsidRPr="0074248B">
          <w:rPr>
            <w:rStyle w:val="afff3"/>
            <w:rFonts w:ascii="Wingdings" w:hAnsi="Wingdings"/>
          </w:rPr>
          <w:t></w:t>
        </w:r>
        <w:r>
          <w:rPr>
            <w:rFonts w:eastAsiaTheme="minorEastAsia"/>
          </w:rPr>
          <w:tab/>
        </w:r>
        <w:r w:rsidRPr="0074248B">
          <w:rPr>
            <w:rStyle w:val="afff3"/>
            <w:rFonts w:hint="eastAsia"/>
          </w:rPr>
          <w:t>プロセスの終了時のリソースの解放</w:t>
        </w:r>
        <w:r>
          <w:rPr>
            <w:webHidden/>
          </w:rPr>
          <w:tab/>
        </w:r>
        <w:r>
          <w:rPr>
            <w:webHidden/>
          </w:rPr>
          <w:fldChar w:fldCharType="begin"/>
        </w:r>
        <w:r>
          <w:rPr>
            <w:webHidden/>
          </w:rPr>
          <w:instrText xml:space="preserve"> PAGEREF _Toc379777933 \h </w:instrText>
        </w:r>
        <w:r>
          <w:rPr>
            <w:webHidden/>
          </w:rPr>
        </w:r>
        <w:r>
          <w:rPr>
            <w:webHidden/>
          </w:rPr>
          <w:fldChar w:fldCharType="separate"/>
        </w:r>
        <w:r>
          <w:rPr>
            <w:webHidden/>
          </w:rPr>
          <w:t>11</w:t>
        </w:r>
        <w:r>
          <w:rPr>
            <w:webHidden/>
          </w:rPr>
          <w:fldChar w:fldCharType="end"/>
        </w:r>
      </w:hyperlink>
    </w:p>
    <w:p w14:paraId="741C7FF6" w14:textId="77777777" w:rsidR="008C6909" w:rsidRDefault="008C6909">
      <w:pPr>
        <w:pStyle w:val="32"/>
        <w:tabs>
          <w:tab w:val="left" w:pos="840"/>
        </w:tabs>
        <w:ind w:left="578" w:hanging="309"/>
        <w:rPr>
          <w:rFonts w:eastAsiaTheme="minorEastAsia"/>
        </w:rPr>
      </w:pPr>
      <w:hyperlink w:anchor="_Toc379777934" w:history="1">
        <w:r w:rsidRPr="0074248B">
          <w:rPr>
            <w:rStyle w:val="afff3"/>
            <w:rFonts w:ascii="Wingdings" w:hAnsi="Wingdings"/>
          </w:rPr>
          <w:t></w:t>
        </w:r>
        <w:r>
          <w:rPr>
            <w:rFonts w:eastAsiaTheme="minorEastAsia"/>
          </w:rPr>
          <w:tab/>
        </w:r>
        <w:r w:rsidRPr="0074248B">
          <w:rPr>
            <w:rStyle w:val="afff3"/>
            <w:rFonts w:hint="eastAsia"/>
          </w:rPr>
          <w:t>サービス／デーモン</w:t>
        </w:r>
        <w:r>
          <w:rPr>
            <w:webHidden/>
          </w:rPr>
          <w:tab/>
        </w:r>
        <w:r>
          <w:rPr>
            <w:webHidden/>
          </w:rPr>
          <w:fldChar w:fldCharType="begin"/>
        </w:r>
        <w:r>
          <w:rPr>
            <w:webHidden/>
          </w:rPr>
          <w:instrText xml:space="preserve"> PAGEREF _Toc379777934 \h </w:instrText>
        </w:r>
        <w:r>
          <w:rPr>
            <w:webHidden/>
          </w:rPr>
        </w:r>
        <w:r>
          <w:rPr>
            <w:webHidden/>
          </w:rPr>
          <w:fldChar w:fldCharType="separate"/>
        </w:r>
        <w:r>
          <w:rPr>
            <w:webHidden/>
          </w:rPr>
          <w:t>12</w:t>
        </w:r>
        <w:r>
          <w:rPr>
            <w:webHidden/>
          </w:rPr>
          <w:fldChar w:fldCharType="end"/>
        </w:r>
      </w:hyperlink>
    </w:p>
    <w:p w14:paraId="0466066B" w14:textId="77777777" w:rsidR="008C6909" w:rsidRDefault="008C6909">
      <w:pPr>
        <w:pStyle w:val="12"/>
        <w:spacing w:before="180"/>
        <w:ind w:left="325" w:hanging="325"/>
        <w:rPr>
          <w:rFonts w:asciiTheme="minorHAnsi" w:eastAsiaTheme="minorEastAsia" w:hAnsiTheme="minorHAnsi" w:cstheme="minorBidi"/>
          <w:b w:val="0"/>
          <w:sz w:val="21"/>
        </w:rPr>
      </w:pPr>
      <w:hyperlink w:anchor="_Toc379777935" w:history="1">
        <w:r w:rsidRPr="0074248B">
          <w:rPr>
            <w:rStyle w:val="afff3"/>
            <w:rFonts w:ascii="Wingdings" w:hAnsi="Wingdings"/>
          </w:rPr>
          <w:t></w:t>
        </w:r>
        <w:r>
          <w:rPr>
            <w:rFonts w:asciiTheme="minorHAnsi" w:eastAsiaTheme="minorEastAsia" w:hAnsiTheme="minorHAnsi" w:cstheme="minorBidi"/>
            <w:b w:val="0"/>
            <w:sz w:val="21"/>
          </w:rPr>
          <w:tab/>
        </w:r>
        <w:r w:rsidRPr="0074248B">
          <w:rPr>
            <w:rStyle w:val="afff3"/>
            <w:rFonts w:hint="eastAsia"/>
          </w:rPr>
          <w:t>スレッドとハードウェア</w:t>
        </w:r>
        <w:r>
          <w:rPr>
            <w:webHidden/>
          </w:rPr>
          <w:tab/>
        </w:r>
        <w:r>
          <w:rPr>
            <w:webHidden/>
          </w:rPr>
          <w:fldChar w:fldCharType="begin"/>
        </w:r>
        <w:r>
          <w:rPr>
            <w:webHidden/>
          </w:rPr>
          <w:instrText xml:space="preserve"> PAGEREF _Toc379777935 \h </w:instrText>
        </w:r>
        <w:r>
          <w:rPr>
            <w:webHidden/>
          </w:rPr>
        </w:r>
        <w:r>
          <w:rPr>
            <w:webHidden/>
          </w:rPr>
          <w:fldChar w:fldCharType="separate"/>
        </w:r>
        <w:r>
          <w:rPr>
            <w:webHidden/>
          </w:rPr>
          <w:t>12</w:t>
        </w:r>
        <w:r>
          <w:rPr>
            <w:webHidden/>
          </w:rPr>
          <w:fldChar w:fldCharType="end"/>
        </w:r>
      </w:hyperlink>
    </w:p>
    <w:p w14:paraId="5910E8B2" w14:textId="77777777" w:rsidR="008C6909" w:rsidRDefault="008C6909">
      <w:pPr>
        <w:pStyle w:val="25"/>
        <w:rPr>
          <w:rFonts w:asciiTheme="minorHAnsi" w:eastAsiaTheme="minorEastAsia" w:hAnsiTheme="minorHAnsi" w:cstheme="minorBidi"/>
          <w:b w:val="0"/>
        </w:rPr>
      </w:pPr>
      <w:hyperlink w:anchor="_Toc379777936"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Pr>
          <w:t>CPU</w:t>
        </w:r>
        <w:r>
          <w:rPr>
            <w:webHidden/>
          </w:rPr>
          <w:tab/>
        </w:r>
        <w:r>
          <w:rPr>
            <w:webHidden/>
          </w:rPr>
          <w:fldChar w:fldCharType="begin"/>
        </w:r>
        <w:r>
          <w:rPr>
            <w:webHidden/>
          </w:rPr>
          <w:instrText xml:space="preserve"> PAGEREF _Toc379777936 \h </w:instrText>
        </w:r>
        <w:r>
          <w:rPr>
            <w:webHidden/>
          </w:rPr>
        </w:r>
        <w:r>
          <w:rPr>
            <w:webHidden/>
          </w:rPr>
          <w:fldChar w:fldCharType="separate"/>
        </w:r>
        <w:r>
          <w:rPr>
            <w:webHidden/>
          </w:rPr>
          <w:t>12</w:t>
        </w:r>
        <w:r>
          <w:rPr>
            <w:webHidden/>
          </w:rPr>
          <w:fldChar w:fldCharType="end"/>
        </w:r>
      </w:hyperlink>
    </w:p>
    <w:p w14:paraId="78BBECD9" w14:textId="77777777" w:rsidR="008C6909" w:rsidRDefault="008C6909">
      <w:pPr>
        <w:pStyle w:val="32"/>
        <w:tabs>
          <w:tab w:val="left" w:pos="840"/>
        </w:tabs>
        <w:ind w:left="578" w:hanging="309"/>
        <w:rPr>
          <w:rFonts w:eastAsiaTheme="minorEastAsia"/>
        </w:rPr>
      </w:pPr>
      <w:hyperlink w:anchor="_Toc379777937" w:history="1">
        <w:r w:rsidRPr="0074248B">
          <w:rPr>
            <w:rStyle w:val="afff3"/>
            <w:rFonts w:ascii="Wingdings" w:hAnsi="Wingdings"/>
          </w:rPr>
          <w:t></w:t>
        </w:r>
        <w:r>
          <w:rPr>
            <w:rFonts w:eastAsiaTheme="minorEastAsia"/>
          </w:rPr>
          <w:tab/>
        </w:r>
        <w:r w:rsidRPr="0074248B">
          <w:rPr>
            <w:rStyle w:val="afff3"/>
          </w:rPr>
          <w:t>CISC</w:t>
        </w:r>
        <w:r w:rsidRPr="0074248B">
          <w:rPr>
            <w:rStyle w:val="afff3"/>
            <w:rFonts w:hint="eastAsia"/>
          </w:rPr>
          <w:t>と</w:t>
        </w:r>
        <w:r w:rsidRPr="0074248B">
          <w:rPr>
            <w:rStyle w:val="afff3"/>
          </w:rPr>
          <w:t>RISC</w:t>
        </w:r>
        <w:r>
          <w:rPr>
            <w:webHidden/>
          </w:rPr>
          <w:tab/>
        </w:r>
        <w:r>
          <w:rPr>
            <w:webHidden/>
          </w:rPr>
          <w:fldChar w:fldCharType="begin"/>
        </w:r>
        <w:r>
          <w:rPr>
            <w:webHidden/>
          </w:rPr>
          <w:instrText xml:space="preserve"> PAGEREF _Toc379777937 \h </w:instrText>
        </w:r>
        <w:r>
          <w:rPr>
            <w:webHidden/>
          </w:rPr>
        </w:r>
        <w:r>
          <w:rPr>
            <w:webHidden/>
          </w:rPr>
          <w:fldChar w:fldCharType="separate"/>
        </w:r>
        <w:r>
          <w:rPr>
            <w:webHidden/>
          </w:rPr>
          <w:t>13</w:t>
        </w:r>
        <w:r>
          <w:rPr>
            <w:webHidden/>
          </w:rPr>
          <w:fldChar w:fldCharType="end"/>
        </w:r>
      </w:hyperlink>
    </w:p>
    <w:p w14:paraId="5C7A2828" w14:textId="77777777" w:rsidR="008C6909" w:rsidRDefault="008C6909">
      <w:pPr>
        <w:pStyle w:val="25"/>
        <w:rPr>
          <w:rFonts w:asciiTheme="minorHAnsi" w:eastAsiaTheme="minorEastAsia" w:hAnsiTheme="minorHAnsi" w:cstheme="minorBidi"/>
          <w:b w:val="0"/>
        </w:rPr>
      </w:pPr>
      <w:hyperlink w:anchor="_Toc379777938"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シングルプロセッサ／シングルコア</w:t>
        </w:r>
        <w:r>
          <w:rPr>
            <w:webHidden/>
          </w:rPr>
          <w:tab/>
        </w:r>
        <w:r>
          <w:rPr>
            <w:webHidden/>
          </w:rPr>
          <w:fldChar w:fldCharType="begin"/>
        </w:r>
        <w:r>
          <w:rPr>
            <w:webHidden/>
          </w:rPr>
          <w:instrText xml:space="preserve"> PAGEREF _Toc379777938 \h </w:instrText>
        </w:r>
        <w:r>
          <w:rPr>
            <w:webHidden/>
          </w:rPr>
        </w:r>
        <w:r>
          <w:rPr>
            <w:webHidden/>
          </w:rPr>
          <w:fldChar w:fldCharType="separate"/>
        </w:r>
        <w:r>
          <w:rPr>
            <w:webHidden/>
          </w:rPr>
          <w:t>13</w:t>
        </w:r>
        <w:r>
          <w:rPr>
            <w:webHidden/>
          </w:rPr>
          <w:fldChar w:fldCharType="end"/>
        </w:r>
      </w:hyperlink>
    </w:p>
    <w:p w14:paraId="556372F4" w14:textId="77777777" w:rsidR="008C6909" w:rsidRDefault="008C6909">
      <w:pPr>
        <w:pStyle w:val="25"/>
        <w:rPr>
          <w:rFonts w:asciiTheme="minorHAnsi" w:eastAsiaTheme="minorEastAsia" w:hAnsiTheme="minorHAnsi" w:cstheme="minorBidi"/>
          <w:b w:val="0"/>
        </w:rPr>
      </w:pPr>
      <w:hyperlink w:anchor="_Toc379777939"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マルチプロセッサ／マルチコア／論理プロセッサ</w:t>
        </w:r>
        <w:r>
          <w:rPr>
            <w:webHidden/>
          </w:rPr>
          <w:tab/>
        </w:r>
        <w:r>
          <w:rPr>
            <w:webHidden/>
          </w:rPr>
          <w:fldChar w:fldCharType="begin"/>
        </w:r>
        <w:r>
          <w:rPr>
            <w:webHidden/>
          </w:rPr>
          <w:instrText xml:space="preserve"> PAGEREF _Toc379777939 \h </w:instrText>
        </w:r>
        <w:r>
          <w:rPr>
            <w:webHidden/>
          </w:rPr>
        </w:r>
        <w:r>
          <w:rPr>
            <w:webHidden/>
          </w:rPr>
          <w:fldChar w:fldCharType="separate"/>
        </w:r>
        <w:r>
          <w:rPr>
            <w:webHidden/>
          </w:rPr>
          <w:t>14</w:t>
        </w:r>
        <w:r>
          <w:rPr>
            <w:webHidden/>
          </w:rPr>
          <w:fldChar w:fldCharType="end"/>
        </w:r>
      </w:hyperlink>
    </w:p>
    <w:p w14:paraId="633DCE1C" w14:textId="77777777" w:rsidR="008C6909" w:rsidRDefault="008C6909">
      <w:pPr>
        <w:pStyle w:val="25"/>
        <w:rPr>
          <w:rFonts w:asciiTheme="minorHAnsi" w:eastAsiaTheme="minorEastAsia" w:hAnsiTheme="minorHAnsi" w:cstheme="minorBidi"/>
          <w:b w:val="0"/>
        </w:rPr>
      </w:pPr>
      <w:hyperlink w:anchor="_Toc379777940"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ハイパースレッディング・テクノロジー</w:t>
        </w:r>
        <w:r>
          <w:rPr>
            <w:webHidden/>
          </w:rPr>
          <w:tab/>
        </w:r>
        <w:r>
          <w:rPr>
            <w:webHidden/>
          </w:rPr>
          <w:fldChar w:fldCharType="begin"/>
        </w:r>
        <w:r>
          <w:rPr>
            <w:webHidden/>
          </w:rPr>
          <w:instrText xml:space="preserve"> PAGEREF _Toc379777940 \h </w:instrText>
        </w:r>
        <w:r>
          <w:rPr>
            <w:webHidden/>
          </w:rPr>
        </w:r>
        <w:r>
          <w:rPr>
            <w:webHidden/>
          </w:rPr>
          <w:fldChar w:fldCharType="separate"/>
        </w:r>
        <w:r>
          <w:rPr>
            <w:webHidden/>
          </w:rPr>
          <w:t>15</w:t>
        </w:r>
        <w:r>
          <w:rPr>
            <w:webHidden/>
          </w:rPr>
          <w:fldChar w:fldCharType="end"/>
        </w:r>
      </w:hyperlink>
    </w:p>
    <w:p w14:paraId="5518EF59" w14:textId="77777777" w:rsidR="008C6909" w:rsidRDefault="008C6909">
      <w:pPr>
        <w:pStyle w:val="25"/>
        <w:rPr>
          <w:rFonts w:asciiTheme="minorHAnsi" w:eastAsiaTheme="minorEastAsia" w:hAnsiTheme="minorHAnsi" w:cstheme="minorBidi"/>
          <w:b w:val="0"/>
        </w:rPr>
      </w:pPr>
      <w:hyperlink w:anchor="_Toc379777941"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コプロセッサ</w:t>
        </w:r>
        <w:r>
          <w:rPr>
            <w:webHidden/>
          </w:rPr>
          <w:tab/>
        </w:r>
        <w:r>
          <w:rPr>
            <w:webHidden/>
          </w:rPr>
          <w:fldChar w:fldCharType="begin"/>
        </w:r>
        <w:r>
          <w:rPr>
            <w:webHidden/>
          </w:rPr>
          <w:instrText xml:space="preserve"> PAGEREF _Toc379777941 \h </w:instrText>
        </w:r>
        <w:r>
          <w:rPr>
            <w:webHidden/>
          </w:rPr>
        </w:r>
        <w:r>
          <w:rPr>
            <w:webHidden/>
          </w:rPr>
          <w:fldChar w:fldCharType="separate"/>
        </w:r>
        <w:r>
          <w:rPr>
            <w:webHidden/>
          </w:rPr>
          <w:t>16</w:t>
        </w:r>
        <w:r>
          <w:rPr>
            <w:webHidden/>
          </w:rPr>
          <w:fldChar w:fldCharType="end"/>
        </w:r>
      </w:hyperlink>
    </w:p>
    <w:p w14:paraId="38A307BE" w14:textId="77777777" w:rsidR="008C6909" w:rsidRDefault="008C6909">
      <w:pPr>
        <w:pStyle w:val="25"/>
        <w:rPr>
          <w:rFonts w:asciiTheme="minorHAnsi" w:eastAsiaTheme="minorEastAsia" w:hAnsiTheme="minorHAnsi" w:cstheme="minorBidi"/>
          <w:b w:val="0"/>
        </w:rPr>
      </w:pPr>
      <w:hyperlink w:anchor="_Toc379777942"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浮動小数点演算装置（</w:t>
        </w:r>
        <w:r w:rsidRPr="0074248B">
          <w:rPr>
            <w:rStyle w:val="afff3"/>
          </w:rPr>
          <w:t>FPU</w:t>
        </w:r>
        <w:r w:rsidRPr="0074248B">
          <w:rPr>
            <w:rStyle w:val="afff3"/>
            <w:rFonts w:hint="eastAsia"/>
          </w:rPr>
          <w:t>）／</w:t>
        </w:r>
        <w:r w:rsidRPr="0074248B">
          <w:rPr>
            <w:rStyle w:val="afff3"/>
          </w:rPr>
          <w:t>SIMD</w:t>
        </w:r>
        <w:r>
          <w:rPr>
            <w:webHidden/>
          </w:rPr>
          <w:tab/>
        </w:r>
        <w:r>
          <w:rPr>
            <w:webHidden/>
          </w:rPr>
          <w:fldChar w:fldCharType="begin"/>
        </w:r>
        <w:r>
          <w:rPr>
            <w:webHidden/>
          </w:rPr>
          <w:instrText xml:space="preserve"> PAGEREF _Toc379777942 \h </w:instrText>
        </w:r>
        <w:r>
          <w:rPr>
            <w:webHidden/>
          </w:rPr>
        </w:r>
        <w:r>
          <w:rPr>
            <w:webHidden/>
          </w:rPr>
          <w:fldChar w:fldCharType="separate"/>
        </w:r>
        <w:r>
          <w:rPr>
            <w:webHidden/>
          </w:rPr>
          <w:t>16</w:t>
        </w:r>
        <w:r>
          <w:rPr>
            <w:webHidden/>
          </w:rPr>
          <w:fldChar w:fldCharType="end"/>
        </w:r>
      </w:hyperlink>
    </w:p>
    <w:p w14:paraId="616CD8C4" w14:textId="77777777" w:rsidR="008C6909" w:rsidRDefault="008C6909">
      <w:pPr>
        <w:pStyle w:val="32"/>
        <w:tabs>
          <w:tab w:val="left" w:pos="840"/>
        </w:tabs>
        <w:ind w:left="578" w:hanging="309"/>
        <w:rPr>
          <w:rFonts w:eastAsiaTheme="minorEastAsia"/>
        </w:rPr>
      </w:pPr>
      <w:hyperlink w:anchor="_Toc379777943" w:history="1">
        <w:r w:rsidRPr="0074248B">
          <w:rPr>
            <w:rStyle w:val="afff3"/>
            <w:rFonts w:ascii="Wingdings" w:hAnsi="Wingdings"/>
          </w:rPr>
          <w:t></w:t>
        </w:r>
        <w:r>
          <w:rPr>
            <w:rFonts w:eastAsiaTheme="minorEastAsia"/>
          </w:rPr>
          <w:tab/>
        </w:r>
        <w:r w:rsidRPr="0074248B">
          <w:rPr>
            <w:rStyle w:val="afff3"/>
          </w:rPr>
          <w:t>SIMD</w:t>
        </w:r>
        <w:r w:rsidRPr="0074248B">
          <w:rPr>
            <w:rStyle w:val="afff3"/>
            <w:rFonts w:hint="eastAsia"/>
          </w:rPr>
          <w:t>／</w:t>
        </w:r>
        <w:r w:rsidRPr="0074248B">
          <w:rPr>
            <w:rStyle w:val="afff3"/>
          </w:rPr>
          <w:t>MIMD</w:t>
        </w:r>
        <w:r w:rsidRPr="0074248B">
          <w:rPr>
            <w:rStyle w:val="afff3"/>
            <w:rFonts w:hint="eastAsia"/>
          </w:rPr>
          <w:t>／</w:t>
        </w:r>
        <w:r w:rsidRPr="0074248B">
          <w:rPr>
            <w:rStyle w:val="afff3"/>
          </w:rPr>
          <w:t>SISD</w:t>
        </w:r>
        <w:r w:rsidRPr="0074248B">
          <w:rPr>
            <w:rStyle w:val="afff3"/>
            <w:rFonts w:hint="eastAsia"/>
          </w:rPr>
          <w:t>／</w:t>
        </w:r>
        <w:r w:rsidRPr="0074248B">
          <w:rPr>
            <w:rStyle w:val="afff3"/>
          </w:rPr>
          <w:t>MISD</w:t>
        </w:r>
        <w:r>
          <w:rPr>
            <w:webHidden/>
          </w:rPr>
          <w:tab/>
        </w:r>
        <w:r>
          <w:rPr>
            <w:webHidden/>
          </w:rPr>
          <w:fldChar w:fldCharType="begin"/>
        </w:r>
        <w:r>
          <w:rPr>
            <w:webHidden/>
          </w:rPr>
          <w:instrText xml:space="preserve"> PAGEREF _Toc379777943 \h </w:instrText>
        </w:r>
        <w:r>
          <w:rPr>
            <w:webHidden/>
          </w:rPr>
        </w:r>
        <w:r>
          <w:rPr>
            <w:webHidden/>
          </w:rPr>
          <w:fldChar w:fldCharType="separate"/>
        </w:r>
        <w:r>
          <w:rPr>
            <w:webHidden/>
          </w:rPr>
          <w:t>16</w:t>
        </w:r>
        <w:r>
          <w:rPr>
            <w:webHidden/>
          </w:rPr>
          <w:fldChar w:fldCharType="end"/>
        </w:r>
      </w:hyperlink>
    </w:p>
    <w:p w14:paraId="27C4C1C1" w14:textId="77777777" w:rsidR="008C6909" w:rsidRDefault="008C6909">
      <w:pPr>
        <w:pStyle w:val="25"/>
        <w:rPr>
          <w:rFonts w:asciiTheme="minorHAnsi" w:eastAsiaTheme="minorEastAsia" w:hAnsiTheme="minorHAnsi" w:cstheme="minorBidi"/>
          <w:b w:val="0"/>
        </w:rPr>
      </w:pPr>
      <w:hyperlink w:anchor="_Toc379777944"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Pr>
          <w:t>GPU</w:t>
        </w:r>
        <w:r>
          <w:rPr>
            <w:webHidden/>
          </w:rPr>
          <w:tab/>
        </w:r>
        <w:r>
          <w:rPr>
            <w:webHidden/>
          </w:rPr>
          <w:fldChar w:fldCharType="begin"/>
        </w:r>
        <w:r>
          <w:rPr>
            <w:webHidden/>
          </w:rPr>
          <w:instrText xml:space="preserve"> PAGEREF _Toc379777944 \h </w:instrText>
        </w:r>
        <w:r>
          <w:rPr>
            <w:webHidden/>
          </w:rPr>
        </w:r>
        <w:r>
          <w:rPr>
            <w:webHidden/>
          </w:rPr>
          <w:fldChar w:fldCharType="separate"/>
        </w:r>
        <w:r>
          <w:rPr>
            <w:webHidden/>
          </w:rPr>
          <w:t>17</w:t>
        </w:r>
        <w:r>
          <w:rPr>
            <w:webHidden/>
          </w:rPr>
          <w:fldChar w:fldCharType="end"/>
        </w:r>
      </w:hyperlink>
    </w:p>
    <w:p w14:paraId="4249C7D4" w14:textId="77777777" w:rsidR="008C6909" w:rsidRDefault="008C6909">
      <w:pPr>
        <w:pStyle w:val="25"/>
        <w:rPr>
          <w:rFonts w:asciiTheme="minorHAnsi" w:eastAsiaTheme="minorEastAsia" w:hAnsiTheme="minorHAnsi" w:cstheme="minorBidi"/>
          <w:b w:val="0"/>
        </w:rPr>
      </w:pPr>
      <w:hyperlink w:anchor="_Toc379777945"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メインメモリ</w:t>
        </w:r>
        <w:r>
          <w:rPr>
            <w:webHidden/>
          </w:rPr>
          <w:tab/>
        </w:r>
        <w:r>
          <w:rPr>
            <w:webHidden/>
          </w:rPr>
          <w:fldChar w:fldCharType="begin"/>
        </w:r>
        <w:r>
          <w:rPr>
            <w:webHidden/>
          </w:rPr>
          <w:instrText xml:space="preserve"> PAGEREF _Toc379777945 \h </w:instrText>
        </w:r>
        <w:r>
          <w:rPr>
            <w:webHidden/>
          </w:rPr>
        </w:r>
        <w:r>
          <w:rPr>
            <w:webHidden/>
          </w:rPr>
          <w:fldChar w:fldCharType="separate"/>
        </w:r>
        <w:r>
          <w:rPr>
            <w:webHidden/>
          </w:rPr>
          <w:t>17</w:t>
        </w:r>
        <w:r>
          <w:rPr>
            <w:webHidden/>
          </w:rPr>
          <w:fldChar w:fldCharType="end"/>
        </w:r>
      </w:hyperlink>
    </w:p>
    <w:p w14:paraId="2383EB21" w14:textId="77777777" w:rsidR="008C6909" w:rsidRDefault="008C6909">
      <w:pPr>
        <w:pStyle w:val="25"/>
        <w:rPr>
          <w:rFonts w:asciiTheme="minorHAnsi" w:eastAsiaTheme="minorEastAsia" w:hAnsiTheme="minorHAnsi" w:cstheme="minorBidi"/>
          <w:b w:val="0"/>
        </w:rPr>
      </w:pPr>
      <w:hyperlink w:anchor="_Toc379777946"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Pr>
          <w:t>RAM</w:t>
        </w:r>
        <w:r w:rsidRPr="0074248B">
          <w:rPr>
            <w:rStyle w:val="afff3"/>
            <w:rFonts w:hint="eastAsia"/>
          </w:rPr>
          <w:t>と</w:t>
        </w:r>
        <w:r w:rsidRPr="0074248B">
          <w:rPr>
            <w:rStyle w:val="afff3"/>
          </w:rPr>
          <w:t>ROM</w:t>
        </w:r>
        <w:r>
          <w:rPr>
            <w:webHidden/>
          </w:rPr>
          <w:tab/>
        </w:r>
        <w:r>
          <w:rPr>
            <w:webHidden/>
          </w:rPr>
          <w:fldChar w:fldCharType="begin"/>
        </w:r>
        <w:r>
          <w:rPr>
            <w:webHidden/>
          </w:rPr>
          <w:instrText xml:space="preserve"> PAGEREF _Toc379777946 \h </w:instrText>
        </w:r>
        <w:r>
          <w:rPr>
            <w:webHidden/>
          </w:rPr>
        </w:r>
        <w:r>
          <w:rPr>
            <w:webHidden/>
          </w:rPr>
          <w:fldChar w:fldCharType="separate"/>
        </w:r>
        <w:r>
          <w:rPr>
            <w:webHidden/>
          </w:rPr>
          <w:t>17</w:t>
        </w:r>
        <w:r>
          <w:rPr>
            <w:webHidden/>
          </w:rPr>
          <w:fldChar w:fldCharType="end"/>
        </w:r>
      </w:hyperlink>
    </w:p>
    <w:p w14:paraId="16E02609" w14:textId="77777777" w:rsidR="008C6909" w:rsidRDefault="008C6909">
      <w:pPr>
        <w:pStyle w:val="25"/>
        <w:rPr>
          <w:rFonts w:asciiTheme="minorHAnsi" w:eastAsiaTheme="minorEastAsia" w:hAnsiTheme="minorHAnsi" w:cstheme="minorBidi"/>
          <w:b w:val="0"/>
        </w:rPr>
      </w:pPr>
      <w:hyperlink w:anchor="_Toc379777947"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キャッシュメモリ</w:t>
        </w:r>
        <w:r>
          <w:rPr>
            <w:webHidden/>
          </w:rPr>
          <w:tab/>
        </w:r>
        <w:r>
          <w:rPr>
            <w:webHidden/>
          </w:rPr>
          <w:fldChar w:fldCharType="begin"/>
        </w:r>
        <w:r>
          <w:rPr>
            <w:webHidden/>
          </w:rPr>
          <w:instrText xml:space="preserve"> PAGEREF _Toc379777947 \h </w:instrText>
        </w:r>
        <w:r>
          <w:rPr>
            <w:webHidden/>
          </w:rPr>
        </w:r>
        <w:r>
          <w:rPr>
            <w:webHidden/>
          </w:rPr>
          <w:fldChar w:fldCharType="separate"/>
        </w:r>
        <w:r>
          <w:rPr>
            <w:webHidden/>
          </w:rPr>
          <w:t>18</w:t>
        </w:r>
        <w:r>
          <w:rPr>
            <w:webHidden/>
          </w:rPr>
          <w:fldChar w:fldCharType="end"/>
        </w:r>
      </w:hyperlink>
    </w:p>
    <w:p w14:paraId="301FE0F7" w14:textId="77777777" w:rsidR="008C6909" w:rsidRDefault="008C6909">
      <w:pPr>
        <w:pStyle w:val="25"/>
        <w:rPr>
          <w:rFonts w:asciiTheme="minorHAnsi" w:eastAsiaTheme="minorEastAsia" w:hAnsiTheme="minorHAnsi" w:cstheme="minorBidi"/>
          <w:b w:val="0"/>
        </w:rPr>
      </w:pPr>
      <w:hyperlink w:anchor="_Toc379777948"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レジスタ</w:t>
        </w:r>
        <w:r>
          <w:rPr>
            <w:webHidden/>
          </w:rPr>
          <w:tab/>
        </w:r>
        <w:r>
          <w:rPr>
            <w:webHidden/>
          </w:rPr>
          <w:fldChar w:fldCharType="begin"/>
        </w:r>
        <w:r>
          <w:rPr>
            <w:webHidden/>
          </w:rPr>
          <w:instrText xml:space="preserve"> PAGEREF _Toc379777948 \h </w:instrText>
        </w:r>
        <w:r>
          <w:rPr>
            <w:webHidden/>
          </w:rPr>
        </w:r>
        <w:r>
          <w:rPr>
            <w:webHidden/>
          </w:rPr>
          <w:fldChar w:fldCharType="separate"/>
        </w:r>
        <w:r>
          <w:rPr>
            <w:webHidden/>
          </w:rPr>
          <w:t>18</w:t>
        </w:r>
        <w:r>
          <w:rPr>
            <w:webHidden/>
          </w:rPr>
          <w:fldChar w:fldCharType="end"/>
        </w:r>
      </w:hyperlink>
    </w:p>
    <w:p w14:paraId="52063853" w14:textId="77777777" w:rsidR="008C6909" w:rsidRDefault="008C6909">
      <w:pPr>
        <w:pStyle w:val="25"/>
        <w:rPr>
          <w:rFonts w:asciiTheme="minorHAnsi" w:eastAsiaTheme="minorEastAsia" w:hAnsiTheme="minorHAnsi" w:cstheme="minorBidi"/>
          <w:b w:val="0"/>
        </w:rPr>
      </w:pPr>
      <w:hyperlink w:anchor="_Toc379777949"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Pr>
          <w:t>GPU</w:t>
        </w:r>
        <w:r w:rsidRPr="0074248B">
          <w:rPr>
            <w:rStyle w:val="afff3"/>
            <w:rFonts w:hint="eastAsia"/>
          </w:rPr>
          <w:t>メモリ／ユニファイドメモリ</w:t>
        </w:r>
        <w:r>
          <w:rPr>
            <w:webHidden/>
          </w:rPr>
          <w:tab/>
        </w:r>
        <w:r>
          <w:rPr>
            <w:webHidden/>
          </w:rPr>
          <w:fldChar w:fldCharType="begin"/>
        </w:r>
        <w:r>
          <w:rPr>
            <w:webHidden/>
          </w:rPr>
          <w:instrText xml:space="preserve"> PAGEREF _Toc379777949 \h </w:instrText>
        </w:r>
        <w:r>
          <w:rPr>
            <w:webHidden/>
          </w:rPr>
        </w:r>
        <w:r>
          <w:rPr>
            <w:webHidden/>
          </w:rPr>
          <w:fldChar w:fldCharType="separate"/>
        </w:r>
        <w:r>
          <w:rPr>
            <w:webHidden/>
          </w:rPr>
          <w:t>19</w:t>
        </w:r>
        <w:r>
          <w:rPr>
            <w:webHidden/>
          </w:rPr>
          <w:fldChar w:fldCharType="end"/>
        </w:r>
      </w:hyperlink>
    </w:p>
    <w:p w14:paraId="53ABA4C3" w14:textId="77777777" w:rsidR="008C6909" w:rsidRDefault="008C6909">
      <w:pPr>
        <w:pStyle w:val="25"/>
        <w:rPr>
          <w:rFonts w:asciiTheme="minorHAnsi" w:eastAsiaTheme="minorEastAsia" w:hAnsiTheme="minorHAnsi" w:cstheme="minorBidi"/>
          <w:b w:val="0"/>
        </w:rPr>
      </w:pPr>
      <w:hyperlink w:anchor="_Toc379777950"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Pr>
          <w:t>DMAC</w:t>
        </w:r>
        <w:r>
          <w:rPr>
            <w:webHidden/>
          </w:rPr>
          <w:tab/>
        </w:r>
        <w:r>
          <w:rPr>
            <w:webHidden/>
          </w:rPr>
          <w:fldChar w:fldCharType="begin"/>
        </w:r>
        <w:r>
          <w:rPr>
            <w:webHidden/>
          </w:rPr>
          <w:instrText xml:space="preserve"> PAGEREF _Toc379777950 \h </w:instrText>
        </w:r>
        <w:r>
          <w:rPr>
            <w:webHidden/>
          </w:rPr>
        </w:r>
        <w:r>
          <w:rPr>
            <w:webHidden/>
          </w:rPr>
          <w:fldChar w:fldCharType="separate"/>
        </w:r>
        <w:r>
          <w:rPr>
            <w:webHidden/>
          </w:rPr>
          <w:t>19</w:t>
        </w:r>
        <w:r>
          <w:rPr>
            <w:webHidden/>
          </w:rPr>
          <w:fldChar w:fldCharType="end"/>
        </w:r>
      </w:hyperlink>
    </w:p>
    <w:p w14:paraId="7ADCBA28" w14:textId="77777777" w:rsidR="008C6909" w:rsidRDefault="008C6909">
      <w:pPr>
        <w:pStyle w:val="25"/>
        <w:rPr>
          <w:rFonts w:asciiTheme="minorHAnsi" w:eastAsiaTheme="minorEastAsia" w:hAnsiTheme="minorHAnsi" w:cstheme="minorBidi"/>
          <w:b w:val="0"/>
        </w:rPr>
      </w:pPr>
      <w:hyperlink w:anchor="_Toc379777951"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Pr>
          <w:t>Cell</w:t>
        </w:r>
        <w:r>
          <w:rPr>
            <w:webHidden/>
          </w:rPr>
          <w:tab/>
        </w:r>
        <w:r>
          <w:rPr>
            <w:webHidden/>
          </w:rPr>
          <w:fldChar w:fldCharType="begin"/>
        </w:r>
        <w:r>
          <w:rPr>
            <w:webHidden/>
          </w:rPr>
          <w:instrText xml:space="preserve"> PAGEREF _Toc379777951 \h </w:instrText>
        </w:r>
        <w:r>
          <w:rPr>
            <w:webHidden/>
          </w:rPr>
        </w:r>
        <w:r>
          <w:rPr>
            <w:webHidden/>
          </w:rPr>
          <w:fldChar w:fldCharType="separate"/>
        </w:r>
        <w:r>
          <w:rPr>
            <w:webHidden/>
          </w:rPr>
          <w:t>19</w:t>
        </w:r>
        <w:r>
          <w:rPr>
            <w:webHidden/>
          </w:rPr>
          <w:fldChar w:fldCharType="end"/>
        </w:r>
      </w:hyperlink>
    </w:p>
    <w:p w14:paraId="00DE9143" w14:textId="77777777" w:rsidR="008C6909" w:rsidRDefault="008C6909">
      <w:pPr>
        <w:pStyle w:val="25"/>
        <w:rPr>
          <w:rFonts w:asciiTheme="minorHAnsi" w:eastAsiaTheme="minorEastAsia" w:hAnsiTheme="minorHAnsi" w:cstheme="minorBidi"/>
          <w:b w:val="0"/>
        </w:rPr>
      </w:pPr>
      <w:hyperlink w:anchor="_Toc379777952"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サーバー</w:t>
        </w:r>
        <w:r>
          <w:rPr>
            <w:webHidden/>
          </w:rPr>
          <w:tab/>
        </w:r>
        <w:r>
          <w:rPr>
            <w:webHidden/>
          </w:rPr>
          <w:fldChar w:fldCharType="begin"/>
        </w:r>
        <w:r>
          <w:rPr>
            <w:webHidden/>
          </w:rPr>
          <w:instrText xml:space="preserve"> PAGEREF _Toc379777952 \h </w:instrText>
        </w:r>
        <w:r>
          <w:rPr>
            <w:webHidden/>
          </w:rPr>
        </w:r>
        <w:r>
          <w:rPr>
            <w:webHidden/>
          </w:rPr>
          <w:fldChar w:fldCharType="separate"/>
        </w:r>
        <w:r>
          <w:rPr>
            <w:webHidden/>
          </w:rPr>
          <w:t>20</w:t>
        </w:r>
        <w:r>
          <w:rPr>
            <w:webHidden/>
          </w:rPr>
          <w:fldChar w:fldCharType="end"/>
        </w:r>
      </w:hyperlink>
    </w:p>
    <w:p w14:paraId="75776D36" w14:textId="77777777" w:rsidR="008C6909" w:rsidRDefault="008C6909">
      <w:pPr>
        <w:pStyle w:val="12"/>
        <w:spacing w:before="180"/>
        <w:ind w:left="325" w:hanging="325"/>
        <w:rPr>
          <w:rFonts w:asciiTheme="minorHAnsi" w:eastAsiaTheme="minorEastAsia" w:hAnsiTheme="minorHAnsi" w:cstheme="minorBidi"/>
          <w:b w:val="0"/>
          <w:sz w:val="21"/>
        </w:rPr>
      </w:pPr>
      <w:hyperlink w:anchor="_Toc379777953" w:history="1">
        <w:r w:rsidRPr="0074248B">
          <w:rPr>
            <w:rStyle w:val="afff3"/>
            <w:rFonts w:ascii="Wingdings" w:hAnsi="Wingdings"/>
          </w:rPr>
          <w:t></w:t>
        </w:r>
        <w:r>
          <w:rPr>
            <w:rFonts w:asciiTheme="minorHAnsi" w:eastAsiaTheme="minorEastAsia" w:hAnsiTheme="minorHAnsi" w:cstheme="minorBidi"/>
            <w:b w:val="0"/>
            <w:sz w:val="21"/>
          </w:rPr>
          <w:tab/>
        </w:r>
        <w:r w:rsidRPr="0074248B">
          <w:rPr>
            <w:rStyle w:val="afff3"/>
            <w:rFonts w:hint="eastAsia"/>
          </w:rPr>
          <w:t>マルチスレッドの意義</w:t>
        </w:r>
        <w:r>
          <w:rPr>
            <w:webHidden/>
          </w:rPr>
          <w:tab/>
        </w:r>
        <w:r>
          <w:rPr>
            <w:webHidden/>
          </w:rPr>
          <w:fldChar w:fldCharType="begin"/>
        </w:r>
        <w:r>
          <w:rPr>
            <w:webHidden/>
          </w:rPr>
          <w:instrText xml:space="preserve"> PAGEREF _Toc379777953 \h </w:instrText>
        </w:r>
        <w:r>
          <w:rPr>
            <w:webHidden/>
          </w:rPr>
        </w:r>
        <w:r>
          <w:rPr>
            <w:webHidden/>
          </w:rPr>
          <w:fldChar w:fldCharType="separate"/>
        </w:r>
        <w:r>
          <w:rPr>
            <w:webHidden/>
          </w:rPr>
          <w:t>20</w:t>
        </w:r>
        <w:r>
          <w:rPr>
            <w:webHidden/>
          </w:rPr>
          <w:fldChar w:fldCharType="end"/>
        </w:r>
      </w:hyperlink>
    </w:p>
    <w:p w14:paraId="01A5A177" w14:textId="77777777" w:rsidR="008C6909" w:rsidRDefault="008C6909">
      <w:pPr>
        <w:pStyle w:val="25"/>
        <w:rPr>
          <w:rFonts w:asciiTheme="minorHAnsi" w:eastAsiaTheme="minorEastAsia" w:hAnsiTheme="minorHAnsi" w:cstheme="minorBidi"/>
          <w:b w:val="0"/>
        </w:rPr>
      </w:pPr>
      <w:hyperlink w:anchor="_Toc379777954"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マルチプロセス</w:t>
        </w:r>
        <w:r>
          <w:rPr>
            <w:webHidden/>
          </w:rPr>
          <w:tab/>
        </w:r>
        <w:r>
          <w:rPr>
            <w:webHidden/>
          </w:rPr>
          <w:fldChar w:fldCharType="begin"/>
        </w:r>
        <w:r>
          <w:rPr>
            <w:webHidden/>
          </w:rPr>
          <w:instrText xml:space="preserve"> PAGEREF _Toc379777954 \h </w:instrText>
        </w:r>
        <w:r>
          <w:rPr>
            <w:webHidden/>
          </w:rPr>
        </w:r>
        <w:r>
          <w:rPr>
            <w:webHidden/>
          </w:rPr>
          <w:fldChar w:fldCharType="separate"/>
        </w:r>
        <w:r>
          <w:rPr>
            <w:webHidden/>
          </w:rPr>
          <w:t>20</w:t>
        </w:r>
        <w:r>
          <w:rPr>
            <w:webHidden/>
          </w:rPr>
          <w:fldChar w:fldCharType="end"/>
        </w:r>
      </w:hyperlink>
    </w:p>
    <w:p w14:paraId="4A300003" w14:textId="77777777" w:rsidR="008C6909" w:rsidRDefault="008C6909">
      <w:pPr>
        <w:pStyle w:val="25"/>
        <w:rPr>
          <w:rFonts w:asciiTheme="minorHAnsi" w:eastAsiaTheme="minorEastAsia" w:hAnsiTheme="minorHAnsi" w:cstheme="minorBidi"/>
          <w:b w:val="0"/>
        </w:rPr>
      </w:pPr>
      <w:hyperlink w:anchor="_Toc379777955"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マルチスレッドの意義①：同時実行</w:t>
        </w:r>
        <w:r>
          <w:rPr>
            <w:webHidden/>
          </w:rPr>
          <w:tab/>
        </w:r>
        <w:r>
          <w:rPr>
            <w:webHidden/>
          </w:rPr>
          <w:fldChar w:fldCharType="begin"/>
        </w:r>
        <w:r>
          <w:rPr>
            <w:webHidden/>
          </w:rPr>
          <w:instrText xml:space="preserve"> PAGEREF _Toc379777955 \h </w:instrText>
        </w:r>
        <w:r>
          <w:rPr>
            <w:webHidden/>
          </w:rPr>
        </w:r>
        <w:r>
          <w:rPr>
            <w:webHidden/>
          </w:rPr>
          <w:fldChar w:fldCharType="separate"/>
        </w:r>
        <w:r>
          <w:rPr>
            <w:webHidden/>
          </w:rPr>
          <w:t>21</w:t>
        </w:r>
        <w:r>
          <w:rPr>
            <w:webHidden/>
          </w:rPr>
          <w:fldChar w:fldCharType="end"/>
        </w:r>
      </w:hyperlink>
    </w:p>
    <w:p w14:paraId="2E7D4C42" w14:textId="77777777" w:rsidR="008C6909" w:rsidRDefault="008C6909">
      <w:pPr>
        <w:pStyle w:val="25"/>
        <w:rPr>
          <w:rFonts w:asciiTheme="minorHAnsi" w:eastAsiaTheme="minorEastAsia" w:hAnsiTheme="minorHAnsi" w:cstheme="minorBidi"/>
          <w:b w:val="0"/>
        </w:rPr>
      </w:pPr>
      <w:hyperlink w:anchor="_Toc379777956"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マルチスレッドの意義②：同時接続</w:t>
        </w:r>
        <w:r>
          <w:rPr>
            <w:webHidden/>
          </w:rPr>
          <w:tab/>
        </w:r>
        <w:r>
          <w:rPr>
            <w:webHidden/>
          </w:rPr>
          <w:fldChar w:fldCharType="begin"/>
        </w:r>
        <w:r>
          <w:rPr>
            <w:webHidden/>
          </w:rPr>
          <w:instrText xml:space="preserve"> PAGEREF _Toc379777956 \h </w:instrText>
        </w:r>
        <w:r>
          <w:rPr>
            <w:webHidden/>
          </w:rPr>
        </w:r>
        <w:r>
          <w:rPr>
            <w:webHidden/>
          </w:rPr>
          <w:fldChar w:fldCharType="separate"/>
        </w:r>
        <w:r>
          <w:rPr>
            <w:webHidden/>
          </w:rPr>
          <w:t>21</w:t>
        </w:r>
        <w:r>
          <w:rPr>
            <w:webHidden/>
          </w:rPr>
          <w:fldChar w:fldCharType="end"/>
        </w:r>
      </w:hyperlink>
    </w:p>
    <w:p w14:paraId="17E344C3" w14:textId="77777777" w:rsidR="008C6909" w:rsidRDefault="008C6909">
      <w:pPr>
        <w:pStyle w:val="25"/>
        <w:rPr>
          <w:rFonts w:asciiTheme="minorHAnsi" w:eastAsiaTheme="minorEastAsia" w:hAnsiTheme="minorHAnsi" w:cstheme="minorBidi"/>
          <w:b w:val="0"/>
        </w:rPr>
      </w:pPr>
      <w:hyperlink w:anchor="_Toc379777957"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マルチスレッドの意義③：分散・高速化</w:t>
        </w:r>
        <w:r>
          <w:rPr>
            <w:webHidden/>
          </w:rPr>
          <w:tab/>
        </w:r>
        <w:r>
          <w:rPr>
            <w:webHidden/>
          </w:rPr>
          <w:fldChar w:fldCharType="begin"/>
        </w:r>
        <w:r>
          <w:rPr>
            <w:webHidden/>
          </w:rPr>
          <w:instrText xml:space="preserve"> PAGEREF _Toc379777957 \h </w:instrText>
        </w:r>
        <w:r>
          <w:rPr>
            <w:webHidden/>
          </w:rPr>
        </w:r>
        <w:r>
          <w:rPr>
            <w:webHidden/>
          </w:rPr>
          <w:fldChar w:fldCharType="separate"/>
        </w:r>
        <w:r>
          <w:rPr>
            <w:webHidden/>
          </w:rPr>
          <w:t>21</w:t>
        </w:r>
        <w:r>
          <w:rPr>
            <w:webHidden/>
          </w:rPr>
          <w:fldChar w:fldCharType="end"/>
        </w:r>
      </w:hyperlink>
    </w:p>
    <w:p w14:paraId="04D1BCF1" w14:textId="77777777" w:rsidR="008C6909" w:rsidRDefault="008C6909">
      <w:pPr>
        <w:pStyle w:val="25"/>
        <w:rPr>
          <w:rFonts w:asciiTheme="minorHAnsi" w:eastAsiaTheme="minorEastAsia" w:hAnsiTheme="minorHAnsi" w:cstheme="minorBidi"/>
          <w:b w:val="0"/>
        </w:rPr>
      </w:pPr>
      <w:hyperlink w:anchor="_Toc379777958"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ゲームの並行処理</w:t>
        </w:r>
        <w:r>
          <w:rPr>
            <w:webHidden/>
          </w:rPr>
          <w:tab/>
        </w:r>
        <w:r>
          <w:rPr>
            <w:webHidden/>
          </w:rPr>
          <w:fldChar w:fldCharType="begin"/>
        </w:r>
        <w:r>
          <w:rPr>
            <w:webHidden/>
          </w:rPr>
          <w:instrText xml:space="preserve"> PAGEREF _Toc379777958 \h </w:instrText>
        </w:r>
        <w:r>
          <w:rPr>
            <w:webHidden/>
          </w:rPr>
        </w:r>
        <w:r>
          <w:rPr>
            <w:webHidden/>
          </w:rPr>
          <w:fldChar w:fldCharType="separate"/>
        </w:r>
        <w:r>
          <w:rPr>
            <w:webHidden/>
          </w:rPr>
          <w:t>22</w:t>
        </w:r>
        <w:r>
          <w:rPr>
            <w:webHidden/>
          </w:rPr>
          <w:fldChar w:fldCharType="end"/>
        </w:r>
      </w:hyperlink>
    </w:p>
    <w:p w14:paraId="7D4A23B1" w14:textId="77777777" w:rsidR="008C6909" w:rsidRDefault="008C6909">
      <w:pPr>
        <w:pStyle w:val="25"/>
        <w:rPr>
          <w:rFonts w:asciiTheme="minorHAnsi" w:eastAsiaTheme="minorEastAsia" w:hAnsiTheme="minorHAnsi" w:cstheme="minorBidi"/>
          <w:b w:val="0"/>
        </w:rPr>
      </w:pPr>
      <w:hyperlink w:anchor="_Toc379777959"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ゲームでのスレッド活用</w:t>
        </w:r>
        <w:r>
          <w:rPr>
            <w:webHidden/>
          </w:rPr>
          <w:tab/>
        </w:r>
        <w:r>
          <w:rPr>
            <w:webHidden/>
          </w:rPr>
          <w:fldChar w:fldCharType="begin"/>
        </w:r>
        <w:r>
          <w:rPr>
            <w:webHidden/>
          </w:rPr>
          <w:instrText xml:space="preserve"> PAGEREF _Toc379777959 \h </w:instrText>
        </w:r>
        <w:r>
          <w:rPr>
            <w:webHidden/>
          </w:rPr>
        </w:r>
        <w:r>
          <w:rPr>
            <w:webHidden/>
          </w:rPr>
          <w:fldChar w:fldCharType="separate"/>
        </w:r>
        <w:r>
          <w:rPr>
            <w:webHidden/>
          </w:rPr>
          <w:t>22</w:t>
        </w:r>
        <w:r>
          <w:rPr>
            <w:webHidden/>
          </w:rPr>
          <w:fldChar w:fldCharType="end"/>
        </w:r>
      </w:hyperlink>
    </w:p>
    <w:p w14:paraId="20483BB5" w14:textId="77777777" w:rsidR="008C6909" w:rsidRDefault="008C6909">
      <w:pPr>
        <w:pStyle w:val="12"/>
        <w:spacing w:before="180"/>
        <w:ind w:left="325" w:hanging="325"/>
        <w:rPr>
          <w:rFonts w:asciiTheme="minorHAnsi" w:eastAsiaTheme="minorEastAsia" w:hAnsiTheme="minorHAnsi" w:cstheme="minorBidi"/>
          <w:b w:val="0"/>
          <w:sz w:val="21"/>
        </w:rPr>
      </w:pPr>
      <w:hyperlink w:anchor="_Toc379777960" w:history="1">
        <w:r w:rsidRPr="0074248B">
          <w:rPr>
            <w:rStyle w:val="afff3"/>
            <w:rFonts w:ascii="Wingdings" w:hAnsi="Wingdings"/>
          </w:rPr>
          <w:t></w:t>
        </w:r>
        <w:r>
          <w:rPr>
            <w:rFonts w:asciiTheme="minorHAnsi" w:eastAsiaTheme="minorEastAsia" w:hAnsiTheme="minorHAnsi" w:cstheme="minorBidi"/>
            <w:b w:val="0"/>
            <w:sz w:val="21"/>
          </w:rPr>
          <w:tab/>
        </w:r>
        <w:r w:rsidRPr="0074248B">
          <w:rPr>
            <w:rStyle w:val="afff3"/>
            <w:rFonts w:hint="eastAsia"/>
          </w:rPr>
          <w:t>プログラムの動作原理</w:t>
        </w:r>
        <w:r>
          <w:rPr>
            <w:webHidden/>
          </w:rPr>
          <w:tab/>
        </w:r>
        <w:r>
          <w:rPr>
            <w:webHidden/>
          </w:rPr>
          <w:fldChar w:fldCharType="begin"/>
        </w:r>
        <w:r>
          <w:rPr>
            <w:webHidden/>
          </w:rPr>
          <w:instrText xml:space="preserve"> PAGEREF _Toc379777960 \h </w:instrText>
        </w:r>
        <w:r>
          <w:rPr>
            <w:webHidden/>
          </w:rPr>
        </w:r>
        <w:r>
          <w:rPr>
            <w:webHidden/>
          </w:rPr>
          <w:fldChar w:fldCharType="separate"/>
        </w:r>
        <w:r>
          <w:rPr>
            <w:webHidden/>
          </w:rPr>
          <w:t>23</w:t>
        </w:r>
        <w:r>
          <w:rPr>
            <w:webHidden/>
          </w:rPr>
          <w:fldChar w:fldCharType="end"/>
        </w:r>
      </w:hyperlink>
    </w:p>
    <w:p w14:paraId="0E2752B8" w14:textId="77777777" w:rsidR="008C6909" w:rsidRDefault="008C6909">
      <w:pPr>
        <w:pStyle w:val="25"/>
        <w:rPr>
          <w:rFonts w:asciiTheme="minorHAnsi" w:eastAsiaTheme="minorEastAsia" w:hAnsiTheme="minorHAnsi" w:cstheme="minorBidi"/>
          <w:b w:val="0"/>
        </w:rPr>
      </w:pPr>
      <w:hyperlink w:anchor="_Toc379777961"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メモリ構造</w:t>
        </w:r>
        <w:r>
          <w:rPr>
            <w:webHidden/>
          </w:rPr>
          <w:tab/>
        </w:r>
        <w:r>
          <w:rPr>
            <w:webHidden/>
          </w:rPr>
          <w:fldChar w:fldCharType="begin"/>
        </w:r>
        <w:r>
          <w:rPr>
            <w:webHidden/>
          </w:rPr>
          <w:instrText xml:space="preserve"> PAGEREF _Toc379777961 \h </w:instrText>
        </w:r>
        <w:r>
          <w:rPr>
            <w:webHidden/>
          </w:rPr>
        </w:r>
        <w:r>
          <w:rPr>
            <w:webHidden/>
          </w:rPr>
          <w:fldChar w:fldCharType="separate"/>
        </w:r>
        <w:r>
          <w:rPr>
            <w:webHidden/>
          </w:rPr>
          <w:t>23</w:t>
        </w:r>
        <w:r>
          <w:rPr>
            <w:webHidden/>
          </w:rPr>
          <w:fldChar w:fldCharType="end"/>
        </w:r>
      </w:hyperlink>
    </w:p>
    <w:p w14:paraId="159D06A8" w14:textId="77777777" w:rsidR="008C6909" w:rsidRDefault="008C6909">
      <w:pPr>
        <w:pStyle w:val="25"/>
        <w:rPr>
          <w:rFonts w:asciiTheme="minorHAnsi" w:eastAsiaTheme="minorEastAsia" w:hAnsiTheme="minorHAnsi" w:cstheme="minorBidi"/>
          <w:b w:val="0"/>
        </w:rPr>
      </w:pPr>
      <w:hyperlink w:anchor="_Toc379777962"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機械語／アセンブラ／プログラムカウンタ</w:t>
        </w:r>
        <w:r>
          <w:rPr>
            <w:webHidden/>
          </w:rPr>
          <w:tab/>
        </w:r>
        <w:r>
          <w:rPr>
            <w:webHidden/>
          </w:rPr>
          <w:fldChar w:fldCharType="begin"/>
        </w:r>
        <w:r>
          <w:rPr>
            <w:webHidden/>
          </w:rPr>
          <w:instrText xml:space="preserve"> PAGEREF _Toc379777962 \h </w:instrText>
        </w:r>
        <w:r>
          <w:rPr>
            <w:webHidden/>
          </w:rPr>
        </w:r>
        <w:r>
          <w:rPr>
            <w:webHidden/>
          </w:rPr>
          <w:fldChar w:fldCharType="separate"/>
        </w:r>
        <w:r>
          <w:rPr>
            <w:webHidden/>
          </w:rPr>
          <w:t>27</w:t>
        </w:r>
        <w:r>
          <w:rPr>
            <w:webHidden/>
          </w:rPr>
          <w:fldChar w:fldCharType="end"/>
        </w:r>
      </w:hyperlink>
    </w:p>
    <w:p w14:paraId="44151C25" w14:textId="77777777" w:rsidR="008C6909" w:rsidRDefault="008C6909">
      <w:pPr>
        <w:pStyle w:val="25"/>
        <w:rPr>
          <w:rFonts w:asciiTheme="minorHAnsi" w:eastAsiaTheme="minorEastAsia" w:hAnsiTheme="minorHAnsi" w:cstheme="minorBidi"/>
          <w:b w:val="0"/>
        </w:rPr>
      </w:pPr>
      <w:hyperlink w:anchor="_Toc379777963"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スタック領域</w:t>
        </w:r>
        <w:r>
          <w:rPr>
            <w:webHidden/>
          </w:rPr>
          <w:tab/>
        </w:r>
        <w:r>
          <w:rPr>
            <w:webHidden/>
          </w:rPr>
          <w:fldChar w:fldCharType="begin"/>
        </w:r>
        <w:r>
          <w:rPr>
            <w:webHidden/>
          </w:rPr>
          <w:instrText xml:space="preserve"> PAGEREF _Toc379777963 \h </w:instrText>
        </w:r>
        <w:r>
          <w:rPr>
            <w:webHidden/>
          </w:rPr>
        </w:r>
        <w:r>
          <w:rPr>
            <w:webHidden/>
          </w:rPr>
          <w:fldChar w:fldCharType="separate"/>
        </w:r>
        <w:r>
          <w:rPr>
            <w:webHidden/>
          </w:rPr>
          <w:t>28</w:t>
        </w:r>
        <w:r>
          <w:rPr>
            <w:webHidden/>
          </w:rPr>
          <w:fldChar w:fldCharType="end"/>
        </w:r>
      </w:hyperlink>
    </w:p>
    <w:p w14:paraId="78E58B5C" w14:textId="77777777" w:rsidR="008C6909" w:rsidRDefault="008C6909">
      <w:pPr>
        <w:pStyle w:val="25"/>
        <w:rPr>
          <w:rFonts w:asciiTheme="minorHAnsi" w:eastAsiaTheme="minorEastAsia" w:hAnsiTheme="minorHAnsi" w:cstheme="minorBidi"/>
          <w:b w:val="0"/>
        </w:rPr>
      </w:pPr>
      <w:hyperlink w:anchor="_Toc379777964"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スレッドとコンテキストスイッチ</w:t>
        </w:r>
        <w:r>
          <w:rPr>
            <w:webHidden/>
          </w:rPr>
          <w:tab/>
        </w:r>
        <w:r>
          <w:rPr>
            <w:webHidden/>
          </w:rPr>
          <w:fldChar w:fldCharType="begin"/>
        </w:r>
        <w:r>
          <w:rPr>
            <w:webHidden/>
          </w:rPr>
          <w:instrText xml:space="preserve"> PAGEREF _Toc379777964 \h </w:instrText>
        </w:r>
        <w:r>
          <w:rPr>
            <w:webHidden/>
          </w:rPr>
        </w:r>
        <w:r>
          <w:rPr>
            <w:webHidden/>
          </w:rPr>
          <w:fldChar w:fldCharType="separate"/>
        </w:r>
        <w:r>
          <w:rPr>
            <w:webHidden/>
          </w:rPr>
          <w:t>30</w:t>
        </w:r>
        <w:r>
          <w:rPr>
            <w:webHidden/>
          </w:rPr>
          <w:fldChar w:fldCharType="end"/>
        </w:r>
      </w:hyperlink>
    </w:p>
    <w:p w14:paraId="1920330C" w14:textId="77777777" w:rsidR="008C6909" w:rsidRDefault="008C6909">
      <w:pPr>
        <w:pStyle w:val="25"/>
        <w:rPr>
          <w:rFonts w:asciiTheme="minorHAnsi" w:eastAsiaTheme="minorEastAsia" w:hAnsiTheme="minorHAnsi" w:cstheme="minorBidi"/>
          <w:b w:val="0"/>
        </w:rPr>
      </w:pPr>
      <w:hyperlink w:anchor="_Toc379777965"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スレッドスケジューリング</w:t>
        </w:r>
        <w:r>
          <w:rPr>
            <w:webHidden/>
          </w:rPr>
          <w:tab/>
        </w:r>
        <w:r>
          <w:rPr>
            <w:webHidden/>
          </w:rPr>
          <w:fldChar w:fldCharType="begin"/>
        </w:r>
        <w:r>
          <w:rPr>
            <w:webHidden/>
          </w:rPr>
          <w:instrText xml:space="preserve"> PAGEREF _Toc379777965 \h </w:instrText>
        </w:r>
        <w:r>
          <w:rPr>
            <w:webHidden/>
          </w:rPr>
        </w:r>
        <w:r>
          <w:rPr>
            <w:webHidden/>
          </w:rPr>
          <w:fldChar w:fldCharType="separate"/>
        </w:r>
        <w:r>
          <w:rPr>
            <w:webHidden/>
          </w:rPr>
          <w:t>31</w:t>
        </w:r>
        <w:r>
          <w:rPr>
            <w:webHidden/>
          </w:rPr>
          <w:fldChar w:fldCharType="end"/>
        </w:r>
      </w:hyperlink>
    </w:p>
    <w:p w14:paraId="0353191F" w14:textId="77777777" w:rsidR="008C6909" w:rsidRDefault="008C6909">
      <w:pPr>
        <w:pStyle w:val="25"/>
        <w:rPr>
          <w:rFonts w:asciiTheme="minorHAnsi" w:eastAsiaTheme="minorEastAsia" w:hAnsiTheme="minorHAnsi" w:cstheme="minorBidi"/>
          <w:b w:val="0"/>
        </w:rPr>
      </w:pPr>
      <w:hyperlink w:anchor="_Toc379777966"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スレッド優先度</w:t>
        </w:r>
        <w:r>
          <w:rPr>
            <w:webHidden/>
          </w:rPr>
          <w:tab/>
        </w:r>
        <w:r>
          <w:rPr>
            <w:webHidden/>
          </w:rPr>
          <w:fldChar w:fldCharType="begin"/>
        </w:r>
        <w:r>
          <w:rPr>
            <w:webHidden/>
          </w:rPr>
          <w:instrText xml:space="preserve"> PAGEREF _Toc379777966 \h </w:instrText>
        </w:r>
        <w:r>
          <w:rPr>
            <w:webHidden/>
          </w:rPr>
        </w:r>
        <w:r>
          <w:rPr>
            <w:webHidden/>
          </w:rPr>
          <w:fldChar w:fldCharType="separate"/>
        </w:r>
        <w:r>
          <w:rPr>
            <w:webHidden/>
          </w:rPr>
          <w:t>31</w:t>
        </w:r>
        <w:r>
          <w:rPr>
            <w:webHidden/>
          </w:rPr>
          <w:fldChar w:fldCharType="end"/>
        </w:r>
      </w:hyperlink>
    </w:p>
    <w:p w14:paraId="25F771DC" w14:textId="77777777" w:rsidR="008C6909" w:rsidRDefault="008C6909">
      <w:pPr>
        <w:pStyle w:val="12"/>
        <w:spacing w:before="180"/>
        <w:ind w:left="325" w:hanging="325"/>
        <w:rPr>
          <w:rFonts w:asciiTheme="minorHAnsi" w:eastAsiaTheme="minorEastAsia" w:hAnsiTheme="minorHAnsi" w:cstheme="minorBidi"/>
          <w:b w:val="0"/>
          <w:sz w:val="21"/>
        </w:rPr>
      </w:pPr>
      <w:hyperlink w:anchor="_Toc379777967" w:history="1">
        <w:r w:rsidRPr="0074248B">
          <w:rPr>
            <w:rStyle w:val="afff3"/>
            <w:rFonts w:ascii="Wingdings" w:hAnsi="Wingdings"/>
          </w:rPr>
          <w:t></w:t>
        </w:r>
        <w:r>
          <w:rPr>
            <w:rFonts w:asciiTheme="minorHAnsi" w:eastAsiaTheme="minorEastAsia" w:hAnsiTheme="minorHAnsi" w:cstheme="minorBidi"/>
            <w:b w:val="0"/>
            <w:sz w:val="21"/>
          </w:rPr>
          <w:tab/>
        </w:r>
        <w:r w:rsidRPr="0074248B">
          <w:rPr>
            <w:rStyle w:val="afff3"/>
            <w:rFonts w:hint="eastAsia"/>
          </w:rPr>
          <w:t>様々なスレッド</w:t>
        </w:r>
        <w:r>
          <w:rPr>
            <w:webHidden/>
          </w:rPr>
          <w:tab/>
        </w:r>
        <w:r>
          <w:rPr>
            <w:webHidden/>
          </w:rPr>
          <w:fldChar w:fldCharType="begin"/>
        </w:r>
        <w:r>
          <w:rPr>
            <w:webHidden/>
          </w:rPr>
          <w:instrText xml:space="preserve"> PAGEREF _Toc379777967 \h </w:instrText>
        </w:r>
        <w:r>
          <w:rPr>
            <w:webHidden/>
          </w:rPr>
        </w:r>
        <w:r>
          <w:rPr>
            <w:webHidden/>
          </w:rPr>
          <w:fldChar w:fldCharType="separate"/>
        </w:r>
        <w:r>
          <w:rPr>
            <w:webHidden/>
          </w:rPr>
          <w:t>33</w:t>
        </w:r>
        <w:r>
          <w:rPr>
            <w:webHidden/>
          </w:rPr>
          <w:fldChar w:fldCharType="end"/>
        </w:r>
      </w:hyperlink>
    </w:p>
    <w:p w14:paraId="20D7D639" w14:textId="77777777" w:rsidR="008C6909" w:rsidRDefault="008C6909">
      <w:pPr>
        <w:pStyle w:val="25"/>
        <w:rPr>
          <w:rFonts w:asciiTheme="minorHAnsi" w:eastAsiaTheme="minorEastAsia" w:hAnsiTheme="minorHAnsi" w:cstheme="minorBidi"/>
          <w:b w:val="0"/>
        </w:rPr>
      </w:pPr>
      <w:hyperlink w:anchor="_Toc379777968"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Pr>
          <w:t>fork</w:t>
        </w:r>
        <w:r>
          <w:rPr>
            <w:webHidden/>
          </w:rPr>
          <w:tab/>
        </w:r>
        <w:r>
          <w:rPr>
            <w:webHidden/>
          </w:rPr>
          <w:fldChar w:fldCharType="begin"/>
        </w:r>
        <w:r>
          <w:rPr>
            <w:webHidden/>
          </w:rPr>
          <w:instrText xml:space="preserve"> PAGEREF _Toc379777968 \h </w:instrText>
        </w:r>
        <w:r>
          <w:rPr>
            <w:webHidden/>
          </w:rPr>
        </w:r>
        <w:r>
          <w:rPr>
            <w:webHidden/>
          </w:rPr>
          <w:fldChar w:fldCharType="separate"/>
        </w:r>
        <w:r>
          <w:rPr>
            <w:webHidden/>
          </w:rPr>
          <w:t>33</w:t>
        </w:r>
        <w:r>
          <w:rPr>
            <w:webHidden/>
          </w:rPr>
          <w:fldChar w:fldCharType="end"/>
        </w:r>
      </w:hyperlink>
    </w:p>
    <w:p w14:paraId="13421643" w14:textId="77777777" w:rsidR="008C6909" w:rsidRDefault="008C6909">
      <w:pPr>
        <w:pStyle w:val="25"/>
        <w:rPr>
          <w:rFonts w:asciiTheme="minorHAnsi" w:eastAsiaTheme="minorEastAsia" w:hAnsiTheme="minorHAnsi" w:cstheme="minorBidi"/>
          <w:b w:val="0"/>
        </w:rPr>
      </w:pPr>
      <w:hyperlink w:anchor="_Toc379777969"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Pr>
          <w:t>POSIX</w:t>
        </w:r>
        <w:r w:rsidRPr="0074248B">
          <w:rPr>
            <w:rStyle w:val="afff3"/>
            <w:rFonts w:hint="eastAsia"/>
          </w:rPr>
          <w:t>スレッドライブラリ版スレッド</w:t>
        </w:r>
        <w:r>
          <w:rPr>
            <w:webHidden/>
          </w:rPr>
          <w:tab/>
        </w:r>
        <w:r>
          <w:rPr>
            <w:webHidden/>
          </w:rPr>
          <w:fldChar w:fldCharType="begin"/>
        </w:r>
        <w:r>
          <w:rPr>
            <w:webHidden/>
          </w:rPr>
          <w:instrText xml:space="preserve"> PAGEREF _Toc379777969 \h </w:instrText>
        </w:r>
        <w:r>
          <w:rPr>
            <w:webHidden/>
          </w:rPr>
        </w:r>
        <w:r>
          <w:rPr>
            <w:webHidden/>
          </w:rPr>
          <w:fldChar w:fldCharType="separate"/>
        </w:r>
        <w:r>
          <w:rPr>
            <w:webHidden/>
          </w:rPr>
          <w:t>37</w:t>
        </w:r>
        <w:r>
          <w:rPr>
            <w:webHidden/>
          </w:rPr>
          <w:fldChar w:fldCharType="end"/>
        </w:r>
      </w:hyperlink>
    </w:p>
    <w:p w14:paraId="695CBBBD" w14:textId="77777777" w:rsidR="008C6909" w:rsidRDefault="008C6909">
      <w:pPr>
        <w:pStyle w:val="25"/>
        <w:rPr>
          <w:rFonts w:asciiTheme="minorHAnsi" w:eastAsiaTheme="minorEastAsia" w:hAnsiTheme="minorHAnsi" w:cstheme="minorBidi"/>
          <w:b w:val="0"/>
        </w:rPr>
      </w:pPr>
      <w:hyperlink w:anchor="_Toc379777970"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Pr>
          <w:t>Win32API</w:t>
        </w:r>
        <w:r w:rsidRPr="0074248B">
          <w:rPr>
            <w:rStyle w:val="afff3"/>
            <w:rFonts w:hint="eastAsia"/>
          </w:rPr>
          <w:t>版スレッド</w:t>
        </w:r>
        <w:r>
          <w:rPr>
            <w:webHidden/>
          </w:rPr>
          <w:tab/>
        </w:r>
        <w:r>
          <w:rPr>
            <w:webHidden/>
          </w:rPr>
          <w:fldChar w:fldCharType="begin"/>
        </w:r>
        <w:r>
          <w:rPr>
            <w:webHidden/>
          </w:rPr>
          <w:instrText xml:space="preserve"> PAGEREF _Toc379777970 \h </w:instrText>
        </w:r>
        <w:r>
          <w:rPr>
            <w:webHidden/>
          </w:rPr>
        </w:r>
        <w:r>
          <w:rPr>
            <w:webHidden/>
          </w:rPr>
          <w:fldChar w:fldCharType="separate"/>
        </w:r>
        <w:r>
          <w:rPr>
            <w:webHidden/>
          </w:rPr>
          <w:t>42</w:t>
        </w:r>
        <w:r>
          <w:rPr>
            <w:webHidden/>
          </w:rPr>
          <w:fldChar w:fldCharType="end"/>
        </w:r>
      </w:hyperlink>
    </w:p>
    <w:p w14:paraId="259B32BB" w14:textId="77777777" w:rsidR="008C6909" w:rsidRDefault="008C6909">
      <w:pPr>
        <w:pStyle w:val="25"/>
        <w:rPr>
          <w:rFonts w:asciiTheme="minorHAnsi" w:eastAsiaTheme="minorEastAsia" w:hAnsiTheme="minorHAnsi" w:cstheme="minorBidi"/>
          <w:b w:val="0"/>
        </w:rPr>
      </w:pPr>
      <w:hyperlink w:anchor="_Toc379777971"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Pr>
          <w:t>C++11</w:t>
        </w:r>
        <w:r w:rsidRPr="0074248B">
          <w:rPr>
            <w:rStyle w:val="afff3"/>
            <w:rFonts w:hint="eastAsia"/>
          </w:rPr>
          <w:t>版スレッド</w:t>
        </w:r>
        <w:r>
          <w:rPr>
            <w:webHidden/>
          </w:rPr>
          <w:tab/>
        </w:r>
        <w:r>
          <w:rPr>
            <w:webHidden/>
          </w:rPr>
          <w:fldChar w:fldCharType="begin"/>
        </w:r>
        <w:r>
          <w:rPr>
            <w:webHidden/>
          </w:rPr>
          <w:instrText xml:space="preserve"> PAGEREF _Toc379777971 \h </w:instrText>
        </w:r>
        <w:r>
          <w:rPr>
            <w:webHidden/>
          </w:rPr>
        </w:r>
        <w:r>
          <w:rPr>
            <w:webHidden/>
          </w:rPr>
          <w:fldChar w:fldCharType="separate"/>
        </w:r>
        <w:r>
          <w:rPr>
            <w:webHidden/>
          </w:rPr>
          <w:t>47</w:t>
        </w:r>
        <w:r>
          <w:rPr>
            <w:webHidden/>
          </w:rPr>
          <w:fldChar w:fldCharType="end"/>
        </w:r>
      </w:hyperlink>
    </w:p>
    <w:p w14:paraId="4DF5E715" w14:textId="77777777" w:rsidR="008C6909" w:rsidRDefault="008C6909">
      <w:pPr>
        <w:pStyle w:val="25"/>
        <w:rPr>
          <w:rFonts w:asciiTheme="minorHAnsi" w:eastAsiaTheme="minorEastAsia" w:hAnsiTheme="minorHAnsi" w:cstheme="minorBidi"/>
          <w:b w:val="0"/>
        </w:rPr>
      </w:pPr>
      <w:hyperlink w:anchor="_Toc379777972"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Pr>
          <w:t>OpenMP</w:t>
        </w:r>
        <w:r>
          <w:rPr>
            <w:webHidden/>
          </w:rPr>
          <w:tab/>
        </w:r>
        <w:r>
          <w:rPr>
            <w:webHidden/>
          </w:rPr>
          <w:fldChar w:fldCharType="begin"/>
        </w:r>
        <w:r>
          <w:rPr>
            <w:webHidden/>
          </w:rPr>
          <w:instrText xml:space="preserve"> PAGEREF _Toc379777972 \h </w:instrText>
        </w:r>
        <w:r>
          <w:rPr>
            <w:webHidden/>
          </w:rPr>
        </w:r>
        <w:r>
          <w:rPr>
            <w:webHidden/>
          </w:rPr>
          <w:fldChar w:fldCharType="separate"/>
        </w:r>
        <w:r>
          <w:rPr>
            <w:webHidden/>
          </w:rPr>
          <w:t>52</w:t>
        </w:r>
        <w:r>
          <w:rPr>
            <w:webHidden/>
          </w:rPr>
          <w:fldChar w:fldCharType="end"/>
        </w:r>
      </w:hyperlink>
    </w:p>
    <w:p w14:paraId="6DAEDE7A" w14:textId="77777777" w:rsidR="008C6909" w:rsidRDefault="008C6909">
      <w:pPr>
        <w:pStyle w:val="25"/>
        <w:rPr>
          <w:rFonts w:asciiTheme="minorHAnsi" w:eastAsiaTheme="minorEastAsia" w:hAnsiTheme="minorHAnsi" w:cstheme="minorBidi"/>
          <w:b w:val="0"/>
        </w:rPr>
      </w:pPr>
      <w:hyperlink w:anchor="_Toc379777973"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Pr>
          <w:t>C++11</w:t>
        </w:r>
        <w:r w:rsidRPr="0074248B">
          <w:rPr>
            <w:rStyle w:val="afff3"/>
            <w:rFonts w:hint="eastAsia"/>
          </w:rPr>
          <w:t>版非同期関数</w:t>
        </w:r>
        <w:r>
          <w:rPr>
            <w:webHidden/>
          </w:rPr>
          <w:tab/>
        </w:r>
        <w:r>
          <w:rPr>
            <w:webHidden/>
          </w:rPr>
          <w:fldChar w:fldCharType="begin"/>
        </w:r>
        <w:r>
          <w:rPr>
            <w:webHidden/>
          </w:rPr>
          <w:instrText xml:space="preserve"> PAGEREF _Toc379777973 \h </w:instrText>
        </w:r>
        <w:r>
          <w:rPr>
            <w:webHidden/>
          </w:rPr>
        </w:r>
        <w:r>
          <w:rPr>
            <w:webHidden/>
          </w:rPr>
          <w:fldChar w:fldCharType="separate"/>
        </w:r>
        <w:r>
          <w:rPr>
            <w:webHidden/>
          </w:rPr>
          <w:t>57</w:t>
        </w:r>
        <w:r>
          <w:rPr>
            <w:webHidden/>
          </w:rPr>
          <w:fldChar w:fldCharType="end"/>
        </w:r>
      </w:hyperlink>
    </w:p>
    <w:p w14:paraId="6899E3F5" w14:textId="77777777" w:rsidR="008C6909" w:rsidRDefault="008C6909">
      <w:pPr>
        <w:pStyle w:val="25"/>
        <w:rPr>
          <w:rFonts w:asciiTheme="minorHAnsi" w:eastAsiaTheme="minorEastAsia" w:hAnsiTheme="minorHAnsi" w:cstheme="minorBidi"/>
          <w:b w:val="0"/>
        </w:rPr>
      </w:pPr>
      <w:hyperlink w:anchor="_Toc379777974"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ファイバースレッド／コルーチン</w:t>
        </w:r>
        <w:r>
          <w:rPr>
            <w:webHidden/>
          </w:rPr>
          <w:tab/>
        </w:r>
        <w:r>
          <w:rPr>
            <w:webHidden/>
          </w:rPr>
          <w:fldChar w:fldCharType="begin"/>
        </w:r>
        <w:r>
          <w:rPr>
            <w:webHidden/>
          </w:rPr>
          <w:instrText xml:space="preserve"> PAGEREF _Toc379777974 \h </w:instrText>
        </w:r>
        <w:r>
          <w:rPr>
            <w:webHidden/>
          </w:rPr>
        </w:r>
        <w:r>
          <w:rPr>
            <w:webHidden/>
          </w:rPr>
          <w:fldChar w:fldCharType="separate"/>
        </w:r>
        <w:r>
          <w:rPr>
            <w:webHidden/>
          </w:rPr>
          <w:t>61</w:t>
        </w:r>
        <w:r>
          <w:rPr>
            <w:webHidden/>
          </w:rPr>
          <w:fldChar w:fldCharType="end"/>
        </w:r>
      </w:hyperlink>
    </w:p>
    <w:p w14:paraId="72CB0EBC" w14:textId="77777777" w:rsidR="008C6909" w:rsidRDefault="008C6909">
      <w:pPr>
        <w:pStyle w:val="25"/>
        <w:rPr>
          <w:rFonts w:asciiTheme="minorHAnsi" w:eastAsiaTheme="minorEastAsia" w:hAnsiTheme="minorHAnsi" w:cstheme="minorBidi"/>
          <w:b w:val="0"/>
        </w:rPr>
      </w:pPr>
      <w:hyperlink w:anchor="_Toc379777975"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Pr>
          <w:t>SPURS</w:t>
        </w:r>
        <w:r w:rsidRPr="0074248B">
          <w:rPr>
            <w:rStyle w:val="afff3"/>
            <w:rFonts w:hint="eastAsia"/>
          </w:rPr>
          <w:t>／</w:t>
        </w:r>
        <w:r w:rsidRPr="0074248B">
          <w:rPr>
            <w:rStyle w:val="afff3"/>
          </w:rPr>
          <w:t>GPGPU</w:t>
        </w:r>
        <w:r w:rsidRPr="0074248B">
          <w:rPr>
            <w:rStyle w:val="afff3"/>
            <w:rFonts w:hint="eastAsia"/>
          </w:rPr>
          <w:t>／</w:t>
        </w:r>
        <w:r w:rsidRPr="0074248B">
          <w:rPr>
            <w:rStyle w:val="afff3"/>
          </w:rPr>
          <w:t>DirectCompute</w:t>
        </w:r>
        <w:r w:rsidRPr="0074248B">
          <w:rPr>
            <w:rStyle w:val="afff3"/>
            <w:rFonts w:hint="eastAsia"/>
          </w:rPr>
          <w:t>／</w:t>
        </w:r>
        <w:r w:rsidRPr="0074248B">
          <w:rPr>
            <w:rStyle w:val="afff3"/>
          </w:rPr>
          <w:t>CUDA</w:t>
        </w:r>
        <w:r w:rsidRPr="0074248B">
          <w:rPr>
            <w:rStyle w:val="afff3"/>
            <w:rFonts w:hint="eastAsia"/>
          </w:rPr>
          <w:t>／</w:t>
        </w:r>
        <w:r w:rsidRPr="0074248B">
          <w:rPr>
            <w:rStyle w:val="afff3"/>
          </w:rPr>
          <w:t>ATI Stream</w:t>
        </w:r>
        <w:r w:rsidRPr="0074248B">
          <w:rPr>
            <w:rStyle w:val="afff3"/>
            <w:rFonts w:hint="eastAsia"/>
          </w:rPr>
          <w:t>／</w:t>
        </w:r>
        <w:r w:rsidRPr="0074248B">
          <w:rPr>
            <w:rStyle w:val="afff3"/>
          </w:rPr>
          <w:t>OpenCL</w:t>
        </w:r>
        <w:r>
          <w:rPr>
            <w:webHidden/>
          </w:rPr>
          <w:tab/>
        </w:r>
        <w:r>
          <w:rPr>
            <w:webHidden/>
          </w:rPr>
          <w:fldChar w:fldCharType="begin"/>
        </w:r>
        <w:r>
          <w:rPr>
            <w:webHidden/>
          </w:rPr>
          <w:instrText xml:space="preserve"> PAGEREF _Toc379777975 \h </w:instrText>
        </w:r>
        <w:r>
          <w:rPr>
            <w:webHidden/>
          </w:rPr>
        </w:r>
        <w:r>
          <w:rPr>
            <w:webHidden/>
          </w:rPr>
          <w:fldChar w:fldCharType="separate"/>
        </w:r>
        <w:r>
          <w:rPr>
            <w:webHidden/>
          </w:rPr>
          <w:t>65</w:t>
        </w:r>
        <w:r>
          <w:rPr>
            <w:webHidden/>
          </w:rPr>
          <w:fldChar w:fldCharType="end"/>
        </w:r>
      </w:hyperlink>
    </w:p>
    <w:p w14:paraId="73012F3D" w14:textId="77777777" w:rsidR="008C6909" w:rsidRDefault="008C6909">
      <w:pPr>
        <w:pStyle w:val="25"/>
        <w:rPr>
          <w:rFonts w:asciiTheme="minorHAnsi" w:eastAsiaTheme="minorEastAsia" w:hAnsiTheme="minorHAnsi" w:cstheme="minorBidi"/>
          <w:b w:val="0"/>
        </w:rPr>
      </w:pPr>
      <w:hyperlink w:anchor="_Toc379777976"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クライアント・サーバー／クラウド／グリッド／</w:t>
        </w:r>
        <w:r w:rsidRPr="0074248B">
          <w:rPr>
            <w:rStyle w:val="afff3"/>
          </w:rPr>
          <w:t>RPC</w:t>
        </w:r>
        <w:r w:rsidRPr="0074248B">
          <w:rPr>
            <w:rStyle w:val="afff3"/>
            <w:rFonts w:hint="eastAsia"/>
          </w:rPr>
          <w:t>／</w:t>
        </w:r>
        <w:r w:rsidRPr="0074248B">
          <w:rPr>
            <w:rStyle w:val="afff3"/>
          </w:rPr>
          <w:t>ORB</w:t>
        </w:r>
        <w:r w:rsidRPr="0074248B">
          <w:rPr>
            <w:rStyle w:val="afff3"/>
            <w:rFonts w:hint="eastAsia"/>
          </w:rPr>
          <w:t>／</w:t>
        </w:r>
        <w:r w:rsidRPr="0074248B">
          <w:rPr>
            <w:rStyle w:val="afff3"/>
          </w:rPr>
          <w:t>Hadoop</w:t>
        </w:r>
        <w:r>
          <w:rPr>
            <w:webHidden/>
          </w:rPr>
          <w:tab/>
        </w:r>
        <w:r>
          <w:rPr>
            <w:webHidden/>
          </w:rPr>
          <w:fldChar w:fldCharType="begin"/>
        </w:r>
        <w:r>
          <w:rPr>
            <w:webHidden/>
          </w:rPr>
          <w:instrText xml:space="preserve"> PAGEREF _Toc379777976 \h </w:instrText>
        </w:r>
        <w:r>
          <w:rPr>
            <w:webHidden/>
          </w:rPr>
        </w:r>
        <w:r>
          <w:rPr>
            <w:webHidden/>
          </w:rPr>
          <w:fldChar w:fldCharType="separate"/>
        </w:r>
        <w:r>
          <w:rPr>
            <w:webHidden/>
          </w:rPr>
          <w:t>66</w:t>
        </w:r>
        <w:r>
          <w:rPr>
            <w:webHidden/>
          </w:rPr>
          <w:fldChar w:fldCharType="end"/>
        </w:r>
      </w:hyperlink>
    </w:p>
    <w:p w14:paraId="0F7E3B90" w14:textId="77777777" w:rsidR="008C6909" w:rsidRDefault="008C6909">
      <w:pPr>
        <w:pStyle w:val="25"/>
        <w:rPr>
          <w:rFonts w:asciiTheme="minorHAnsi" w:eastAsiaTheme="minorEastAsia" w:hAnsiTheme="minorHAnsi" w:cstheme="minorBidi"/>
          <w:b w:val="0"/>
        </w:rPr>
      </w:pPr>
      <w:hyperlink w:anchor="_Toc379777977"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割り込み／システムコール</w:t>
        </w:r>
        <w:r>
          <w:rPr>
            <w:webHidden/>
          </w:rPr>
          <w:tab/>
        </w:r>
        <w:r>
          <w:rPr>
            <w:webHidden/>
          </w:rPr>
          <w:fldChar w:fldCharType="begin"/>
        </w:r>
        <w:r>
          <w:rPr>
            <w:webHidden/>
          </w:rPr>
          <w:instrText xml:space="preserve"> PAGEREF _Toc379777977 \h </w:instrText>
        </w:r>
        <w:r>
          <w:rPr>
            <w:webHidden/>
          </w:rPr>
        </w:r>
        <w:r>
          <w:rPr>
            <w:webHidden/>
          </w:rPr>
          <w:fldChar w:fldCharType="separate"/>
        </w:r>
        <w:r>
          <w:rPr>
            <w:webHidden/>
          </w:rPr>
          <w:t>68</w:t>
        </w:r>
        <w:r>
          <w:rPr>
            <w:webHidden/>
          </w:rPr>
          <w:fldChar w:fldCharType="end"/>
        </w:r>
      </w:hyperlink>
    </w:p>
    <w:p w14:paraId="78BFB549" w14:textId="77777777" w:rsidR="008C6909" w:rsidRDefault="008C6909">
      <w:pPr>
        <w:pStyle w:val="32"/>
        <w:tabs>
          <w:tab w:val="left" w:pos="840"/>
        </w:tabs>
        <w:ind w:left="578" w:hanging="309"/>
        <w:rPr>
          <w:rFonts w:eastAsiaTheme="minorEastAsia"/>
        </w:rPr>
      </w:pPr>
      <w:hyperlink w:anchor="_Toc379777978" w:history="1">
        <w:r w:rsidRPr="0074248B">
          <w:rPr>
            <w:rStyle w:val="afff3"/>
            <w:rFonts w:ascii="Wingdings" w:hAnsi="Wingdings"/>
          </w:rPr>
          <w:t></w:t>
        </w:r>
        <w:r>
          <w:rPr>
            <w:rFonts w:eastAsiaTheme="minorEastAsia"/>
          </w:rPr>
          <w:tab/>
        </w:r>
        <w:r w:rsidRPr="0074248B">
          <w:rPr>
            <w:rStyle w:val="afff3"/>
            <w:rFonts w:hint="eastAsia"/>
          </w:rPr>
          <w:t>割り込みの具体例：垂直同期割り込み（</w:t>
        </w:r>
        <w:r w:rsidRPr="0074248B">
          <w:rPr>
            <w:rStyle w:val="afff3"/>
          </w:rPr>
          <w:t>V-SYNC</w:t>
        </w:r>
        <w:r w:rsidRPr="0074248B">
          <w:rPr>
            <w:rStyle w:val="afff3"/>
            <w:rFonts w:hint="eastAsia"/>
          </w:rPr>
          <w:t>割り込み）</w:t>
        </w:r>
        <w:r>
          <w:rPr>
            <w:webHidden/>
          </w:rPr>
          <w:tab/>
        </w:r>
        <w:r>
          <w:rPr>
            <w:webHidden/>
          </w:rPr>
          <w:fldChar w:fldCharType="begin"/>
        </w:r>
        <w:r>
          <w:rPr>
            <w:webHidden/>
          </w:rPr>
          <w:instrText xml:space="preserve"> PAGEREF _Toc379777978 \h </w:instrText>
        </w:r>
        <w:r>
          <w:rPr>
            <w:webHidden/>
          </w:rPr>
        </w:r>
        <w:r>
          <w:rPr>
            <w:webHidden/>
          </w:rPr>
          <w:fldChar w:fldCharType="separate"/>
        </w:r>
        <w:r>
          <w:rPr>
            <w:webHidden/>
          </w:rPr>
          <w:t>68</w:t>
        </w:r>
        <w:r>
          <w:rPr>
            <w:webHidden/>
          </w:rPr>
          <w:fldChar w:fldCharType="end"/>
        </w:r>
      </w:hyperlink>
    </w:p>
    <w:p w14:paraId="6D9AB7A4" w14:textId="77777777" w:rsidR="008C6909" w:rsidRDefault="008C6909">
      <w:pPr>
        <w:pStyle w:val="32"/>
        <w:tabs>
          <w:tab w:val="left" w:pos="840"/>
        </w:tabs>
        <w:ind w:left="578" w:hanging="309"/>
        <w:rPr>
          <w:rFonts w:eastAsiaTheme="minorEastAsia"/>
        </w:rPr>
      </w:pPr>
      <w:hyperlink w:anchor="_Toc379777979" w:history="1">
        <w:r w:rsidRPr="0074248B">
          <w:rPr>
            <w:rStyle w:val="afff3"/>
            <w:rFonts w:ascii="Wingdings" w:hAnsi="Wingdings"/>
          </w:rPr>
          <w:t></w:t>
        </w:r>
        <w:r>
          <w:rPr>
            <w:rFonts w:eastAsiaTheme="minorEastAsia"/>
          </w:rPr>
          <w:tab/>
        </w:r>
        <w:r w:rsidRPr="0074248B">
          <w:rPr>
            <w:rStyle w:val="afff3"/>
            <w:rFonts w:hint="eastAsia"/>
          </w:rPr>
          <w:t>割り込みとコンテキストスイッチ、スタック領域の配慮</w:t>
        </w:r>
        <w:r>
          <w:rPr>
            <w:webHidden/>
          </w:rPr>
          <w:tab/>
        </w:r>
        <w:r>
          <w:rPr>
            <w:webHidden/>
          </w:rPr>
          <w:fldChar w:fldCharType="begin"/>
        </w:r>
        <w:r>
          <w:rPr>
            <w:webHidden/>
          </w:rPr>
          <w:instrText xml:space="preserve"> PAGEREF _Toc379777979 \h </w:instrText>
        </w:r>
        <w:r>
          <w:rPr>
            <w:webHidden/>
          </w:rPr>
        </w:r>
        <w:r>
          <w:rPr>
            <w:webHidden/>
          </w:rPr>
          <w:fldChar w:fldCharType="separate"/>
        </w:r>
        <w:r>
          <w:rPr>
            <w:webHidden/>
          </w:rPr>
          <w:t>69</w:t>
        </w:r>
        <w:r>
          <w:rPr>
            <w:webHidden/>
          </w:rPr>
          <w:fldChar w:fldCharType="end"/>
        </w:r>
      </w:hyperlink>
    </w:p>
    <w:p w14:paraId="6383EDCF" w14:textId="77777777" w:rsidR="008C6909" w:rsidRDefault="008C6909">
      <w:pPr>
        <w:pStyle w:val="32"/>
        <w:tabs>
          <w:tab w:val="left" w:pos="840"/>
        </w:tabs>
        <w:ind w:left="578" w:hanging="309"/>
        <w:rPr>
          <w:rFonts w:eastAsiaTheme="minorEastAsia"/>
        </w:rPr>
      </w:pPr>
      <w:hyperlink w:anchor="_Toc379777980" w:history="1">
        <w:r w:rsidRPr="0074248B">
          <w:rPr>
            <w:rStyle w:val="afff3"/>
            <w:rFonts w:ascii="Wingdings" w:hAnsi="Wingdings"/>
          </w:rPr>
          <w:t></w:t>
        </w:r>
        <w:r>
          <w:rPr>
            <w:rFonts w:eastAsiaTheme="minorEastAsia"/>
          </w:rPr>
          <w:tab/>
        </w:r>
        <w:r w:rsidRPr="0074248B">
          <w:rPr>
            <w:rStyle w:val="afff3"/>
            <w:rFonts w:hint="eastAsia"/>
          </w:rPr>
          <w:t>割り込みハンドラ／割り込みサブルーチン（</w:t>
        </w:r>
        <w:r w:rsidRPr="0074248B">
          <w:rPr>
            <w:rStyle w:val="afff3"/>
          </w:rPr>
          <w:t>ISR</w:t>
        </w:r>
        <w:r w:rsidRPr="0074248B">
          <w:rPr>
            <w:rStyle w:val="afff3"/>
            <w:rFonts w:hint="eastAsia"/>
          </w:rPr>
          <w:t>）</w:t>
        </w:r>
        <w:r>
          <w:rPr>
            <w:webHidden/>
          </w:rPr>
          <w:tab/>
        </w:r>
        <w:r>
          <w:rPr>
            <w:webHidden/>
          </w:rPr>
          <w:fldChar w:fldCharType="begin"/>
        </w:r>
        <w:r>
          <w:rPr>
            <w:webHidden/>
          </w:rPr>
          <w:instrText xml:space="preserve"> PAGEREF _Toc379777980 \h </w:instrText>
        </w:r>
        <w:r>
          <w:rPr>
            <w:webHidden/>
          </w:rPr>
        </w:r>
        <w:r>
          <w:rPr>
            <w:webHidden/>
          </w:rPr>
          <w:fldChar w:fldCharType="separate"/>
        </w:r>
        <w:r>
          <w:rPr>
            <w:webHidden/>
          </w:rPr>
          <w:t>69</w:t>
        </w:r>
        <w:r>
          <w:rPr>
            <w:webHidden/>
          </w:rPr>
          <w:fldChar w:fldCharType="end"/>
        </w:r>
      </w:hyperlink>
    </w:p>
    <w:p w14:paraId="5747194E" w14:textId="77777777" w:rsidR="008C6909" w:rsidRDefault="008C6909">
      <w:pPr>
        <w:pStyle w:val="32"/>
        <w:tabs>
          <w:tab w:val="left" w:pos="840"/>
        </w:tabs>
        <w:ind w:left="578" w:hanging="309"/>
        <w:rPr>
          <w:rFonts w:eastAsiaTheme="minorEastAsia"/>
        </w:rPr>
      </w:pPr>
      <w:hyperlink w:anchor="_Toc379777981" w:history="1">
        <w:r w:rsidRPr="0074248B">
          <w:rPr>
            <w:rStyle w:val="afff3"/>
            <w:rFonts w:ascii="Wingdings" w:hAnsi="Wingdings"/>
          </w:rPr>
          <w:t></w:t>
        </w:r>
        <w:r>
          <w:rPr>
            <w:rFonts w:eastAsiaTheme="minorEastAsia"/>
          </w:rPr>
          <w:tab/>
        </w:r>
        <w:r w:rsidRPr="0074248B">
          <w:rPr>
            <w:rStyle w:val="afff3"/>
            <w:rFonts w:hint="eastAsia"/>
          </w:rPr>
          <w:t>割り込みハンドラの処理</w:t>
        </w:r>
        <w:r>
          <w:rPr>
            <w:webHidden/>
          </w:rPr>
          <w:tab/>
        </w:r>
        <w:r>
          <w:rPr>
            <w:webHidden/>
          </w:rPr>
          <w:fldChar w:fldCharType="begin"/>
        </w:r>
        <w:r>
          <w:rPr>
            <w:webHidden/>
          </w:rPr>
          <w:instrText xml:space="preserve"> PAGEREF _Toc379777981 \h </w:instrText>
        </w:r>
        <w:r>
          <w:rPr>
            <w:webHidden/>
          </w:rPr>
        </w:r>
        <w:r>
          <w:rPr>
            <w:webHidden/>
          </w:rPr>
          <w:fldChar w:fldCharType="separate"/>
        </w:r>
        <w:r>
          <w:rPr>
            <w:webHidden/>
          </w:rPr>
          <w:t>70</w:t>
        </w:r>
        <w:r>
          <w:rPr>
            <w:webHidden/>
          </w:rPr>
          <w:fldChar w:fldCharType="end"/>
        </w:r>
      </w:hyperlink>
    </w:p>
    <w:p w14:paraId="5DA2AFE2" w14:textId="77777777" w:rsidR="008C6909" w:rsidRDefault="008C6909">
      <w:pPr>
        <w:pStyle w:val="32"/>
        <w:tabs>
          <w:tab w:val="left" w:pos="840"/>
        </w:tabs>
        <w:ind w:left="578" w:hanging="309"/>
        <w:rPr>
          <w:rFonts w:eastAsiaTheme="minorEastAsia"/>
        </w:rPr>
      </w:pPr>
      <w:hyperlink w:anchor="_Toc379777982" w:history="1">
        <w:r w:rsidRPr="0074248B">
          <w:rPr>
            <w:rStyle w:val="afff3"/>
            <w:rFonts w:ascii="Wingdings" w:hAnsi="Wingdings"/>
          </w:rPr>
          <w:t></w:t>
        </w:r>
        <w:r>
          <w:rPr>
            <w:rFonts w:eastAsiaTheme="minorEastAsia"/>
          </w:rPr>
          <w:tab/>
        </w:r>
        <w:r w:rsidRPr="0074248B">
          <w:rPr>
            <w:rStyle w:val="afff3"/>
            <w:rFonts w:hint="eastAsia"/>
          </w:rPr>
          <w:t>ハードウェア割り込みとソフトウェア割り込み／イベントコールバック</w:t>
        </w:r>
        <w:r>
          <w:rPr>
            <w:webHidden/>
          </w:rPr>
          <w:tab/>
        </w:r>
        <w:r>
          <w:rPr>
            <w:webHidden/>
          </w:rPr>
          <w:fldChar w:fldCharType="begin"/>
        </w:r>
        <w:r>
          <w:rPr>
            <w:webHidden/>
          </w:rPr>
          <w:instrText xml:space="preserve"> PAGEREF _Toc379777982 \h </w:instrText>
        </w:r>
        <w:r>
          <w:rPr>
            <w:webHidden/>
          </w:rPr>
        </w:r>
        <w:r>
          <w:rPr>
            <w:webHidden/>
          </w:rPr>
          <w:fldChar w:fldCharType="separate"/>
        </w:r>
        <w:r>
          <w:rPr>
            <w:webHidden/>
          </w:rPr>
          <w:t>70</w:t>
        </w:r>
        <w:r>
          <w:rPr>
            <w:webHidden/>
          </w:rPr>
          <w:fldChar w:fldCharType="end"/>
        </w:r>
      </w:hyperlink>
    </w:p>
    <w:p w14:paraId="4542562E" w14:textId="77777777" w:rsidR="008C6909" w:rsidRDefault="008C6909">
      <w:pPr>
        <w:pStyle w:val="32"/>
        <w:tabs>
          <w:tab w:val="left" w:pos="840"/>
        </w:tabs>
        <w:ind w:left="578" w:hanging="309"/>
        <w:rPr>
          <w:rFonts w:eastAsiaTheme="minorEastAsia"/>
        </w:rPr>
      </w:pPr>
      <w:hyperlink w:anchor="_Toc379777983" w:history="1">
        <w:r w:rsidRPr="0074248B">
          <w:rPr>
            <w:rStyle w:val="afff3"/>
            <w:rFonts w:ascii="Wingdings" w:hAnsi="Wingdings"/>
          </w:rPr>
          <w:t></w:t>
        </w:r>
        <w:r>
          <w:rPr>
            <w:rFonts w:eastAsiaTheme="minorEastAsia"/>
          </w:rPr>
          <w:tab/>
        </w:r>
        <w:r w:rsidRPr="0074248B">
          <w:rPr>
            <w:rStyle w:val="afff3"/>
            <w:rFonts w:hint="eastAsia"/>
          </w:rPr>
          <w:t>シグナル</w:t>
        </w:r>
        <w:r>
          <w:rPr>
            <w:webHidden/>
          </w:rPr>
          <w:tab/>
        </w:r>
        <w:r>
          <w:rPr>
            <w:webHidden/>
          </w:rPr>
          <w:fldChar w:fldCharType="begin"/>
        </w:r>
        <w:r>
          <w:rPr>
            <w:webHidden/>
          </w:rPr>
          <w:instrText xml:space="preserve"> PAGEREF _Toc379777983 \h </w:instrText>
        </w:r>
        <w:r>
          <w:rPr>
            <w:webHidden/>
          </w:rPr>
        </w:r>
        <w:r>
          <w:rPr>
            <w:webHidden/>
          </w:rPr>
          <w:fldChar w:fldCharType="separate"/>
        </w:r>
        <w:r>
          <w:rPr>
            <w:webHidden/>
          </w:rPr>
          <w:t>71</w:t>
        </w:r>
        <w:r>
          <w:rPr>
            <w:webHidden/>
          </w:rPr>
          <w:fldChar w:fldCharType="end"/>
        </w:r>
      </w:hyperlink>
    </w:p>
    <w:p w14:paraId="1CF0FDD4" w14:textId="77777777" w:rsidR="008C6909" w:rsidRDefault="008C6909">
      <w:pPr>
        <w:pStyle w:val="32"/>
        <w:tabs>
          <w:tab w:val="left" w:pos="840"/>
        </w:tabs>
        <w:ind w:left="578" w:hanging="309"/>
        <w:rPr>
          <w:rFonts w:eastAsiaTheme="minorEastAsia"/>
        </w:rPr>
      </w:pPr>
      <w:hyperlink w:anchor="_Toc379777984" w:history="1">
        <w:r w:rsidRPr="0074248B">
          <w:rPr>
            <w:rStyle w:val="afff3"/>
            <w:rFonts w:ascii="Wingdings" w:hAnsi="Wingdings"/>
          </w:rPr>
          <w:t></w:t>
        </w:r>
        <w:r>
          <w:rPr>
            <w:rFonts w:eastAsiaTheme="minorEastAsia"/>
          </w:rPr>
          <w:tab/>
        </w:r>
        <w:r w:rsidRPr="0074248B">
          <w:rPr>
            <w:rStyle w:val="afff3"/>
            <w:rFonts w:hint="eastAsia"/>
          </w:rPr>
          <w:t>タイマー割り込み</w:t>
        </w:r>
        <w:r>
          <w:rPr>
            <w:webHidden/>
          </w:rPr>
          <w:tab/>
        </w:r>
        <w:r>
          <w:rPr>
            <w:webHidden/>
          </w:rPr>
          <w:fldChar w:fldCharType="begin"/>
        </w:r>
        <w:r>
          <w:rPr>
            <w:webHidden/>
          </w:rPr>
          <w:instrText xml:space="preserve"> PAGEREF _Toc379777984 \h </w:instrText>
        </w:r>
        <w:r>
          <w:rPr>
            <w:webHidden/>
          </w:rPr>
        </w:r>
        <w:r>
          <w:rPr>
            <w:webHidden/>
          </w:rPr>
          <w:fldChar w:fldCharType="separate"/>
        </w:r>
        <w:r>
          <w:rPr>
            <w:webHidden/>
          </w:rPr>
          <w:t>71</w:t>
        </w:r>
        <w:r>
          <w:rPr>
            <w:webHidden/>
          </w:rPr>
          <w:fldChar w:fldCharType="end"/>
        </w:r>
      </w:hyperlink>
    </w:p>
    <w:p w14:paraId="64465CB2" w14:textId="77777777" w:rsidR="008C6909" w:rsidRDefault="008C6909">
      <w:pPr>
        <w:pStyle w:val="32"/>
        <w:tabs>
          <w:tab w:val="left" w:pos="840"/>
        </w:tabs>
        <w:ind w:left="578" w:hanging="309"/>
        <w:rPr>
          <w:rFonts w:eastAsiaTheme="minorEastAsia"/>
        </w:rPr>
      </w:pPr>
      <w:hyperlink w:anchor="_Toc379777985" w:history="1">
        <w:r w:rsidRPr="0074248B">
          <w:rPr>
            <w:rStyle w:val="afff3"/>
            <w:rFonts w:ascii="Wingdings" w:hAnsi="Wingdings"/>
          </w:rPr>
          <w:t></w:t>
        </w:r>
        <w:r>
          <w:rPr>
            <w:rFonts w:eastAsiaTheme="minorEastAsia"/>
          </w:rPr>
          <w:tab/>
        </w:r>
        <w:r w:rsidRPr="0074248B">
          <w:rPr>
            <w:rStyle w:val="afff3"/>
            <w:rFonts w:hint="eastAsia"/>
          </w:rPr>
          <w:t>システムコール</w:t>
        </w:r>
        <w:r>
          <w:rPr>
            <w:webHidden/>
          </w:rPr>
          <w:tab/>
        </w:r>
        <w:r>
          <w:rPr>
            <w:webHidden/>
          </w:rPr>
          <w:fldChar w:fldCharType="begin"/>
        </w:r>
        <w:r>
          <w:rPr>
            <w:webHidden/>
          </w:rPr>
          <w:instrText xml:space="preserve"> PAGEREF _Toc379777985 \h </w:instrText>
        </w:r>
        <w:r>
          <w:rPr>
            <w:webHidden/>
          </w:rPr>
        </w:r>
        <w:r>
          <w:rPr>
            <w:webHidden/>
          </w:rPr>
          <w:fldChar w:fldCharType="separate"/>
        </w:r>
        <w:r>
          <w:rPr>
            <w:webHidden/>
          </w:rPr>
          <w:t>71</w:t>
        </w:r>
        <w:r>
          <w:rPr>
            <w:webHidden/>
          </w:rPr>
          <w:fldChar w:fldCharType="end"/>
        </w:r>
      </w:hyperlink>
    </w:p>
    <w:p w14:paraId="7A5EF8B8" w14:textId="77777777" w:rsidR="008C6909" w:rsidRDefault="008C6909">
      <w:pPr>
        <w:pStyle w:val="12"/>
        <w:spacing w:before="180"/>
        <w:ind w:left="325" w:hanging="325"/>
        <w:rPr>
          <w:rFonts w:asciiTheme="minorHAnsi" w:eastAsiaTheme="minorEastAsia" w:hAnsiTheme="minorHAnsi" w:cstheme="minorBidi"/>
          <w:b w:val="0"/>
          <w:sz w:val="21"/>
        </w:rPr>
      </w:pPr>
      <w:hyperlink w:anchor="_Toc379777986" w:history="1">
        <w:r w:rsidRPr="0074248B">
          <w:rPr>
            <w:rStyle w:val="afff3"/>
            <w:rFonts w:ascii="Wingdings" w:hAnsi="Wingdings"/>
          </w:rPr>
          <w:t></w:t>
        </w:r>
        <w:r>
          <w:rPr>
            <w:rFonts w:asciiTheme="minorHAnsi" w:eastAsiaTheme="minorEastAsia" w:hAnsiTheme="minorHAnsi" w:cstheme="minorBidi"/>
            <w:b w:val="0"/>
            <w:sz w:val="21"/>
          </w:rPr>
          <w:tab/>
        </w:r>
        <w:r w:rsidRPr="0074248B">
          <w:rPr>
            <w:rStyle w:val="afff3"/>
            <w:rFonts w:hint="eastAsia"/>
          </w:rPr>
          <w:t>マルチスレッドで起こり得る問題①</w:t>
        </w:r>
        <w:r>
          <w:rPr>
            <w:webHidden/>
          </w:rPr>
          <w:tab/>
        </w:r>
        <w:r>
          <w:rPr>
            <w:webHidden/>
          </w:rPr>
          <w:fldChar w:fldCharType="begin"/>
        </w:r>
        <w:r>
          <w:rPr>
            <w:webHidden/>
          </w:rPr>
          <w:instrText xml:space="preserve"> PAGEREF _Toc379777986 \h </w:instrText>
        </w:r>
        <w:r>
          <w:rPr>
            <w:webHidden/>
          </w:rPr>
        </w:r>
        <w:r>
          <w:rPr>
            <w:webHidden/>
          </w:rPr>
          <w:fldChar w:fldCharType="separate"/>
        </w:r>
        <w:r>
          <w:rPr>
            <w:webHidden/>
          </w:rPr>
          <w:t>71</w:t>
        </w:r>
        <w:r>
          <w:rPr>
            <w:webHidden/>
          </w:rPr>
          <w:fldChar w:fldCharType="end"/>
        </w:r>
      </w:hyperlink>
    </w:p>
    <w:p w14:paraId="2878A5CE" w14:textId="77777777" w:rsidR="008C6909" w:rsidRDefault="008C6909">
      <w:pPr>
        <w:pStyle w:val="25"/>
        <w:rPr>
          <w:rFonts w:asciiTheme="minorHAnsi" w:eastAsiaTheme="minorEastAsia" w:hAnsiTheme="minorHAnsi" w:cstheme="minorBidi"/>
          <w:b w:val="0"/>
        </w:rPr>
      </w:pPr>
      <w:hyperlink w:anchor="_Toc379777987"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データ破損（不完全なアトミック操作）</w:t>
        </w:r>
        <w:r>
          <w:rPr>
            <w:webHidden/>
          </w:rPr>
          <w:tab/>
        </w:r>
        <w:r>
          <w:rPr>
            <w:webHidden/>
          </w:rPr>
          <w:fldChar w:fldCharType="begin"/>
        </w:r>
        <w:r>
          <w:rPr>
            <w:webHidden/>
          </w:rPr>
          <w:instrText xml:space="preserve"> PAGEREF _Toc379777987 \h </w:instrText>
        </w:r>
        <w:r>
          <w:rPr>
            <w:webHidden/>
          </w:rPr>
        </w:r>
        <w:r>
          <w:rPr>
            <w:webHidden/>
          </w:rPr>
          <w:fldChar w:fldCharType="separate"/>
        </w:r>
        <w:r>
          <w:rPr>
            <w:webHidden/>
          </w:rPr>
          <w:t>72</w:t>
        </w:r>
        <w:r>
          <w:rPr>
            <w:webHidden/>
          </w:rPr>
          <w:fldChar w:fldCharType="end"/>
        </w:r>
      </w:hyperlink>
    </w:p>
    <w:p w14:paraId="377D8629" w14:textId="77777777" w:rsidR="008C6909" w:rsidRDefault="008C6909">
      <w:pPr>
        <w:pStyle w:val="32"/>
        <w:tabs>
          <w:tab w:val="left" w:pos="840"/>
        </w:tabs>
        <w:ind w:left="578" w:hanging="309"/>
        <w:rPr>
          <w:rFonts w:eastAsiaTheme="minorEastAsia"/>
        </w:rPr>
      </w:pPr>
      <w:hyperlink w:anchor="_Toc379777988" w:history="1">
        <w:r w:rsidRPr="0074248B">
          <w:rPr>
            <w:rStyle w:val="afff3"/>
            <w:rFonts w:ascii="Wingdings" w:hAnsi="Wingdings"/>
          </w:rPr>
          <w:t></w:t>
        </w:r>
        <w:r>
          <w:rPr>
            <w:rFonts w:eastAsiaTheme="minorEastAsia"/>
          </w:rPr>
          <w:tab/>
        </w:r>
        <w:r w:rsidRPr="0074248B">
          <w:rPr>
            <w:rStyle w:val="afff3"/>
            <w:rFonts w:hint="eastAsia"/>
          </w:rPr>
          <w:t>解決策</w:t>
        </w:r>
        <w:r>
          <w:rPr>
            <w:webHidden/>
          </w:rPr>
          <w:tab/>
        </w:r>
        <w:r>
          <w:rPr>
            <w:webHidden/>
          </w:rPr>
          <w:fldChar w:fldCharType="begin"/>
        </w:r>
        <w:r>
          <w:rPr>
            <w:webHidden/>
          </w:rPr>
          <w:instrText xml:space="preserve"> PAGEREF _Toc379777988 \h </w:instrText>
        </w:r>
        <w:r>
          <w:rPr>
            <w:webHidden/>
          </w:rPr>
        </w:r>
        <w:r>
          <w:rPr>
            <w:webHidden/>
          </w:rPr>
          <w:fldChar w:fldCharType="separate"/>
        </w:r>
        <w:r>
          <w:rPr>
            <w:webHidden/>
          </w:rPr>
          <w:t>72</w:t>
        </w:r>
        <w:r>
          <w:rPr>
            <w:webHidden/>
          </w:rPr>
          <w:fldChar w:fldCharType="end"/>
        </w:r>
      </w:hyperlink>
    </w:p>
    <w:p w14:paraId="6590A0D1" w14:textId="77777777" w:rsidR="008C6909" w:rsidRDefault="008C6909">
      <w:pPr>
        <w:pStyle w:val="32"/>
        <w:tabs>
          <w:tab w:val="left" w:pos="840"/>
        </w:tabs>
        <w:ind w:left="578" w:hanging="309"/>
        <w:rPr>
          <w:rFonts w:eastAsiaTheme="minorEastAsia"/>
        </w:rPr>
      </w:pPr>
      <w:hyperlink w:anchor="_Toc379777989" w:history="1">
        <w:r w:rsidRPr="0074248B">
          <w:rPr>
            <w:rStyle w:val="afff3"/>
            <w:rFonts w:ascii="Wingdings" w:hAnsi="Wingdings"/>
          </w:rPr>
          <w:t></w:t>
        </w:r>
        <w:r>
          <w:rPr>
            <w:rFonts w:eastAsiaTheme="minorEastAsia"/>
          </w:rPr>
          <w:tab/>
        </w:r>
        <w:r w:rsidRPr="0074248B">
          <w:rPr>
            <w:rStyle w:val="afff3"/>
            <w:rFonts w:hint="eastAsia"/>
          </w:rPr>
          <w:t>同期処理</w:t>
        </w:r>
        <w:r>
          <w:rPr>
            <w:webHidden/>
          </w:rPr>
          <w:tab/>
        </w:r>
        <w:r>
          <w:rPr>
            <w:webHidden/>
          </w:rPr>
          <w:fldChar w:fldCharType="begin"/>
        </w:r>
        <w:r>
          <w:rPr>
            <w:webHidden/>
          </w:rPr>
          <w:instrText xml:space="preserve"> PAGEREF _Toc379777989 \h </w:instrText>
        </w:r>
        <w:r>
          <w:rPr>
            <w:webHidden/>
          </w:rPr>
        </w:r>
        <w:r>
          <w:rPr>
            <w:webHidden/>
          </w:rPr>
          <w:fldChar w:fldCharType="separate"/>
        </w:r>
        <w:r>
          <w:rPr>
            <w:webHidden/>
          </w:rPr>
          <w:t>73</w:t>
        </w:r>
        <w:r>
          <w:rPr>
            <w:webHidden/>
          </w:rPr>
          <w:fldChar w:fldCharType="end"/>
        </w:r>
      </w:hyperlink>
    </w:p>
    <w:p w14:paraId="78766E87" w14:textId="77777777" w:rsidR="008C6909" w:rsidRDefault="008C6909">
      <w:pPr>
        <w:pStyle w:val="25"/>
        <w:rPr>
          <w:rFonts w:asciiTheme="minorHAnsi" w:eastAsiaTheme="minorEastAsia" w:hAnsiTheme="minorHAnsi" w:cstheme="minorBidi"/>
          <w:b w:val="0"/>
        </w:rPr>
      </w:pPr>
      <w:hyperlink w:anchor="_Toc379777990"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スレッド間の情報共有の失敗①：コンパイラの最適化による問題</w:t>
        </w:r>
        <w:r>
          <w:rPr>
            <w:webHidden/>
          </w:rPr>
          <w:tab/>
        </w:r>
        <w:r>
          <w:rPr>
            <w:webHidden/>
          </w:rPr>
          <w:fldChar w:fldCharType="begin"/>
        </w:r>
        <w:r>
          <w:rPr>
            <w:webHidden/>
          </w:rPr>
          <w:instrText xml:space="preserve"> PAGEREF _Toc379777990 \h </w:instrText>
        </w:r>
        <w:r>
          <w:rPr>
            <w:webHidden/>
          </w:rPr>
        </w:r>
        <w:r>
          <w:rPr>
            <w:webHidden/>
          </w:rPr>
          <w:fldChar w:fldCharType="separate"/>
        </w:r>
        <w:r>
          <w:rPr>
            <w:webHidden/>
          </w:rPr>
          <w:t>73</w:t>
        </w:r>
        <w:r>
          <w:rPr>
            <w:webHidden/>
          </w:rPr>
          <w:fldChar w:fldCharType="end"/>
        </w:r>
      </w:hyperlink>
    </w:p>
    <w:p w14:paraId="727B33DD" w14:textId="77777777" w:rsidR="008C6909" w:rsidRDefault="008C6909">
      <w:pPr>
        <w:pStyle w:val="32"/>
        <w:tabs>
          <w:tab w:val="left" w:pos="840"/>
        </w:tabs>
        <w:ind w:left="578" w:hanging="309"/>
        <w:rPr>
          <w:rFonts w:eastAsiaTheme="minorEastAsia"/>
        </w:rPr>
      </w:pPr>
      <w:hyperlink w:anchor="_Toc379777991" w:history="1">
        <w:r w:rsidRPr="0074248B">
          <w:rPr>
            <w:rStyle w:val="afff3"/>
            <w:rFonts w:ascii="Wingdings" w:hAnsi="Wingdings"/>
          </w:rPr>
          <w:t></w:t>
        </w:r>
        <w:r>
          <w:rPr>
            <w:rFonts w:eastAsiaTheme="minorEastAsia"/>
          </w:rPr>
          <w:tab/>
        </w:r>
        <w:r w:rsidRPr="0074248B">
          <w:rPr>
            <w:rStyle w:val="afff3"/>
            <w:rFonts w:hint="eastAsia"/>
          </w:rPr>
          <w:t>解決策</w:t>
        </w:r>
        <w:r>
          <w:rPr>
            <w:webHidden/>
          </w:rPr>
          <w:tab/>
        </w:r>
        <w:r>
          <w:rPr>
            <w:webHidden/>
          </w:rPr>
          <w:fldChar w:fldCharType="begin"/>
        </w:r>
        <w:r>
          <w:rPr>
            <w:webHidden/>
          </w:rPr>
          <w:instrText xml:space="preserve"> PAGEREF _Toc379777991 \h </w:instrText>
        </w:r>
        <w:r>
          <w:rPr>
            <w:webHidden/>
          </w:rPr>
        </w:r>
        <w:r>
          <w:rPr>
            <w:webHidden/>
          </w:rPr>
          <w:fldChar w:fldCharType="separate"/>
        </w:r>
        <w:r>
          <w:rPr>
            <w:webHidden/>
          </w:rPr>
          <w:t>76</w:t>
        </w:r>
        <w:r>
          <w:rPr>
            <w:webHidden/>
          </w:rPr>
          <w:fldChar w:fldCharType="end"/>
        </w:r>
      </w:hyperlink>
    </w:p>
    <w:p w14:paraId="7B81AB2E" w14:textId="77777777" w:rsidR="008C6909" w:rsidRDefault="008C6909">
      <w:pPr>
        <w:pStyle w:val="25"/>
        <w:rPr>
          <w:rFonts w:asciiTheme="minorHAnsi" w:eastAsiaTheme="minorEastAsia" w:hAnsiTheme="minorHAnsi" w:cstheme="minorBidi"/>
          <w:b w:val="0"/>
        </w:rPr>
      </w:pPr>
      <w:hyperlink w:anchor="_Toc379777992"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スレッド間の情報共有の失敗②：</w:t>
        </w:r>
        <w:r w:rsidRPr="0074248B">
          <w:rPr>
            <w:rStyle w:val="afff3"/>
          </w:rPr>
          <w:t>CPU</w:t>
        </w:r>
        <w:r w:rsidRPr="0074248B">
          <w:rPr>
            <w:rStyle w:val="afff3"/>
            <w:rFonts w:hint="eastAsia"/>
          </w:rPr>
          <w:t>の最適化による問題</w:t>
        </w:r>
        <w:r>
          <w:rPr>
            <w:webHidden/>
          </w:rPr>
          <w:tab/>
        </w:r>
        <w:r>
          <w:rPr>
            <w:webHidden/>
          </w:rPr>
          <w:fldChar w:fldCharType="begin"/>
        </w:r>
        <w:r>
          <w:rPr>
            <w:webHidden/>
          </w:rPr>
          <w:instrText xml:space="preserve"> PAGEREF _Toc379777992 \h </w:instrText>
        </w:r>
        <w:r>
          <w:rPr>
            <w:webHidden/>
          </w:rPr>
        </w:r>
        <w:r>
          <w:rPr>
            <w:webHidden/>
          </w:rPr>
          <w:fldChar w:fldCharType="separate"/>
        </w:r>
        <w:r>
          <w:rPr>
            <w:webHidden/>
          </w:rPr>
          <w:t>77</w:t>
        </w:r>
        <w:r>
          <w:rPr>
            <w:webHidden/>
          </w:rPr>
          <w:fldChar w:fldCharType="end"/>
        </w:r>
      </w:hyperlink>
    </w:p>
    <w:p w14:paraId="3890F454" w14:textId="77777777" w:rsidR="008C6909" w:rsidRDefault="008C6909">
      <w:pPr>
        <w:pStyle w:val="32"/>
        <w:tabs>
          <w:tab w:val="left" w:pos="840"/>
        </w:tabs>
        <w:ind w:left="578" w:hanging="309"/>
        <w:rPr>
          <w:rFonts w:eastAsiaTheme="minorEastAsia"/>
        </w:rPr>
      </w:pPr>
      <w:hyperlink w:anchor="_Toc379777993" w:history="1">
        <w:r w:rsidRPr="0074248B">
          <w:rPr>
            <w:rStyle w:val="afff3"/>
            <w:rFonts w:ascii="Wingdings" w:hAnsi="Wingdings"/>
          </w:rPr>
          <w:t></w:t>
        </w:r>
        <w:r>
          <w:rPr>
            <w:rFonts w:eastAsiaTheme="minorEastAsia"/>
          </w:rPr>
          <w:tab/>
        </w:r>
        <w:r w:rsidRPr="0074248B">
          <w:rPr>
            <w:rStyle w:val="afff3"/>
            <w:rFonts w:hint="eastAsia"/>
          </w:rPr>
          <w:t>問題点</w:t>
        </w:r>
        <w:r>
          <w:rPr>
            <w:webHidden/>
          </w:rPr>
          <w:tab/>
        </w:r>
        <w:r>
          <w:rPr>
            <w:webHidden/>
          </w:rPr>
          <w:fldChar w:fldCharType="begin"/>
        </w:r>
        <w:r>
          <w:rPr>
            <w:webHidden/>
          </w:rPr>
          <w:instrText xml:space="preserve"> PAGEREF _Toc379777993 \h </w:instrText>
        </w:r>
        <w:r>
          <w:rPr>
            <w:webHidden/>
          </w:rPr>
        </w:r>
        <w:r>
          <w:rPr>
            <w:webHidden/>
          </w:rPr>
          <w:fldChar w:fldCharType="separate"/>
        </w:r>
        <w:r>
          <w:rPr>
            <w:webHidden/>
          </w:rPr>
          <w:t>77</w:t>
        </w:r>
        <w:r>
          <w:rPr>
            <w:webHidden/>
          </w:rPr>
          <w:fldChar w:fldCharType="end"/>
        </w:r>
      </w:hyperlink>
    </w:p>
    <w:p w14:paraId="2BFA14A8" w14:textId="77777777" w:rsidR="008C6909" w:rsidRDefault="008C6909">
      <w:pPr>
        <w:pStyle w:val="32"/>
        <w:tabs>
          <w:tab w:val="left" w:pos="840"/>
        </w:tabs>
        <w:ind w:left="578" w:hanging="309"/>
        <w:rPr>
          <w:rFonts w:eastAsiaTheme="minorEastAsia"/>
        </w:rPr>
      </w:pPr>
      <w:hyperlink w:anchor="_Toc379777994" w:history="1">
        <w:r w:rsidRPr="0074248B">
          <w:rPr>
            <w:rStyle w:val="afff3"/>
            <w:rFonts w:ascii="Wingdings" w:hAnsi="Wingdings"/>
          </w:rPr>
          <w:t></w:t>
        </w:r>
        <w:r>
          <w:rPr>
            <w:rFonts w:eastAsiaTheme="minorEastAsia"/>
          </w:rPr>
          <w:tab/>
        </w:r>
        <w:r w:rsidRPr="0074248B">
          <w:rPr>
            <w:rStyle w:val="afff3"/>
            <w:rFonts w:hint="eastAsia"/>
          </w:rPr>
          <w:t>アウト・オブ・オーダー実行</w:t>
        </w:r>
        <w:r>
          <w:rPr>
            <w:webHidden/>
          </w:rPr>
          <w:tab/>
        </w:r>
        <w:r>
          <w:rPr>
            <w:webHidden/>
          </w:rPr>
          <w:fldChar w:fldCharType="begin"/>
        </w:r>
        <w:r>
          <w:rPr>
            <w:webHidden/>
          </w:rPr>
          <w:instrText xml:space="preserve"> PAGEREF _Toc379777994 \h </w:instrText>
        </w:r>
        <w:r>
          <w:rPr>
            <w:webHidden/>
          </w:rPr>
        </w:r>
        <w:r>
          <w:rPr>
            <w:webHidden/>
          </w:rPr>
          <w:fldChar w:fldCharType="separate"/>
        </w:r>
        <w:r>
          <w:rPr>
            <w:webHidden/>
          </w:rPr>
          <w:t>77</w:t>
        </w:r>
        <w:r>
          <w:rPr>
            <w:webHidden/>
          </w:rPr>
          <w:fldChar w:fldCharType="end"/>
        </w:r>
      </w:hyperlink>
    </w:p>
    <w:p w14:paraId="33F73837" w14:textId="77777777" w:rsidR="008C6909" w:rsidRDefault="008C6909">
      <w:pPr>
        <w:pStyle w:val="32"/>
        <w:tabs>
          <w:tab w:val="left" w:pos="840"/>
        </w:tabs>
        <w:ind w:left="578" w:hanging="309"/>
        <w:rPr>
          <w:rFonts w:eastAsiaTheme="minorEastAsia"/>
        </w:rPr>
      </w:pPr>
      <w:hyperlink w:anchor="_Toc379777995" w:history="1">
        <w:r w:rsidRPr="0074248B">
          <w:rPr>
            <w:rStyle w:val="afff3"/>
            <w:rFonts w:ascii="Wingdings" w:hAnsi="Wingdings"/>
          </w:rPr>
          <w:t></w:t>
        </w:r>
        <w:r>
          <w:rPr>
            <w:rFonts w:eastAsiaTheme="minorEastAsia"/>
          </w:rPr>
          <w:tab/>
        </w:r>
        <w:r w:rsidRPr="0074248B">
          <w:rPr>
            <w:rStyle w:val="afff3"/>
            <w:rFonts w:hint="eastAsia"/>
          </w:rPr>
          <w:t>メモリ操作命令：ロード／ストア</w:t>
        </w:r>
        <w:r>
          <w:rPr>
            <w:webHidden/>
          </w:rPr>
          <w:tab/>
        </w:r>
        <w:r>
          <w:rPr>
            <w:webHidden/>
          </w:rPr>
          <w:fldChar w:fldCharType="begin"/>
        </w:r>
        <w:r>
          <w:rPr>
            <w:webHidden/>
          </w:rPr>
          <w:instrText xml:space="preserve"> PAGEREF _Toc379777995 \h </w:instrText>
        </w:r>
        <w:r>
          <w:rPr>
            <w:webHidden/>
          </w:rPr>
        </w:r>
        <w:r>
          <w:rPr>
            <w:webHidden/>
          </w:rPr>
          <w:fldChar w:fldCharType="separate"/>
        </w:r>
        <w:r>
          <w:rPr>
            <w:webHidden/>
          </w:rPr>
          <w:t>78</w:t>
        </w:r>
        <w:r>
          <w:rPr>
            <w:webHidden/>
          </w:rPr>
          <w:fldChar w:fldCharType="end"/>
        </w:r>
      </w:hyperlink>
    </w:p>
    <w:p w14:paraId="2E345EE3" w14:textId="77777777" w:rsidR="008C6909" w:rsidRDefault="008C6909">
      <w:pPr>
        <w:pStyle w:val="32"/>
        <w:tabs>
          <w:tab w:val="left" w:pos="840"/>
        </w:tabs>
        <w:ind w:left="578" w:hanging="309"/>
        <w:rPr>
          <w:rFonts w:eastAsiaTheme="minorEastAsia"/>
        </w:rPr>
      </w:pPr>
      <w:hyperlink w:anchor="_Toc379777996" w:history="1">
        <w:r w:rsidRPr="0074248B">
          <w:rPr>
            <w:rStyle w:val="afff3"/>
            <w:rFonts w:ascii="Wingdings" w:hAnsi="Wingdings"/>
          </w:rPr>
          <w:t></w:t>
        </w:r>
        <w:r>
          <w:rPr>
            <w:rFonts w:eastAsiaTheme="minorEastAsia"/>
          </w:rPr>
          <w:tab/>
        </w:r>
        <w:r w:rsidRPr="0074248B">
          <w:rPr>
            <w:rStyle w:val="afff3"/>
            <w:rFonts w:hint="eastAsia"/>
          </w:rPr>
          <w:t>メモリバリア</w:t>
        </w:r>
        <w:r>
          <w:rPr>
            <w:webHidden/>
          </w:rPr>
          <w:tab/>
        </w:r>
        <w:r>
          <w:rPr>
            <w:webHidden/>
          </w:rPr>
          <w:fldChar w:fldCharType="begin"/>
        </w:r>
        <w:r>
          <w:rPr>
            <w:webHidden/>
          </w:rPr>
          <w:instrText xml:space="preserve"> PAGEREF _Toc379777996 \h </w:instrText>
        </w:r>
        <w:r>
          <w:rPr>
            <w:webHidden/>
          </w:rPr>
        </w:r>
        <w:r>
          <w:rPr>
            <w:webHidden/>
          </w:rPr>
          <w:fldChar w:fldCharType="separate"/>
        </w:r>
        <w:r>
          <w:rPr>
            <w:webHidden/>
          </w:rPr>
          <w:t>78</w:t>
        </w:r>
        <w:r>
          <w:rPr>
            <w:webHidden/>
          </w:rPr>
          <w:fldChar w:fldCharType="end"/>
        </w:r>
      </w:hyperlink>
    </w:p>
    <w:p w14:paraId="2A28FA31" w14:textId="77777777" w:rsidR="008C6909" w:rsidRDefault="008C6909">
      <w:pPr>
        <w:pStyle w:val="32"/>
        <w:tabs>
          <w:tab w:val="left" w:pos="840"/>
        </w:tabs>
        <w:ind w:left="578" w:hanging="309"/>
        <w:rPr>
          <w:rFonts w:eastAsiaTheme="minorEastAsia"/>
        </w:rPr>
      </w:pPr>
      <w:hyperlink w:anchor="_Toc379777997" w:history="1">
        <w:r w:rsidRPr="0074248B">
          <w:rPr>
            <w:rStyle w:val="afff3"/>
            <w:rFonts w:ascii="Wingdings" w:hAnsi="Wingdings"/>
          </w:rPr>
          <w:t></w:t>
        </w:r>
        <w:r>
          <w:rPr>
            <w:rFonts w:eastAsiaTheme="minorEastAsia"/>
          </w:rPr>
          <w:tab/>
        </w:r>
        <w:r w:rsidRPr="0074248B">
          <w:rPr>
            <w:rStyle w:val="afff3"/>
            <w:rFonts w:hint="eastAsia"/>
          </w:rPr>
          <w:t>解決策①</w:t>
        </w:r>
        <w:r>
          <w:rPr>
            <w:webHidden/>
          </w:rPr>
          <w:tab/>
        </w:r>
        <w:r>
          <w:rPr>
            <w:webHidden/>
          </w:rPr>
          <w:fldChar w:fldCharType="begin"/>
        </w:r>
        <w:r>
          <w:rPr>
            <w:webHidden/>
          </w:rPr>
          <w:instrText xml:space="preserve"> PAGEREF _Toc379777997 \h </w:instrText>
        </w:r>
        <w:r>
          <w:rPr>
            <w:webHidden/>
          </w:rPr>
        </w:r>
        <w:r>
          <w:rPr>
            <w:webHidden/>
          </w:rPr>
          <w:fldChar w:fldCharType="separate"/>
        </w:r>
        <w:r>
          <w:rPr>
            <w:webHidden/>
          </w:rPr>
          <w:t>78</w:t>
        </w:r>
        <w:r>
          <w:rPr>
            <w:webHidden/>
          </w:rPr>
          <w:fldChar w:fldCharType="end"/>
        </w:r>
      </w:hyperlink>
    </w:p>
    <w:p w14:paraId="0112E779" w14:textId="77777777" w:rsidR="008C6909" w:rsidRDefault="008C6909">
      <w:pPr>
        <w:pStyle w:val="32"/>
        <w:tabs>
          <w:tab w:val="left" w:pos="840"/>
        </w:tabs>
        <w:ind w:left="578" w:hanging="309"/>
        <w:rPr>
          <w:rFonts w:eastAsiaTheme="minorEastAsia"/>
        </w:rPr>
      </w:pPr>
      <w:hyperlink w:anchor="_Toc379777998" w:history="1">
        <w:r w:rsidRPr="0074248B">
          <w:rPr>
            <w:rStyle w:val="afff3"/>
            <w:rFonts w:ascii="Wingdings" w:hAnsi="Wingdings"/>
          </w:rPr>
          <w:t></w:t>
        </w:r>
        <w:r>
          <w:rPr>
            <w:rFonts w:eastAsiaTheme="minorEastAsia"/>
          </w:rPr>
          <w:tab/>
        </w:r>
        <w:r w:rsidRPr="0074248B">
          <w:rPr>
            <w:rStyle w:val="afff3"/>
            <w:rFonts w:hint="eastAsia"/>
          </w:rPr>
          <w:t>別の解決策：ロックフリー</w:t>
        </w:r>
        <w:r>
          <w:rPr>
            <w:webHidden/>
          </w:rPr>
          <w:tab/>
        </w:r>
        <w:r>
          <w:rPr>
            <w:webHidden/>
          </w:rPr>
          <w:fldChar w:fldCharType="begin"/>
        </w:r>
        <w:r>
          <w:rPr>
            <w:webHidden/>
          </w:rPr>
          <w:instrText xml:space="preserve"> PAGEREF _Toc379777998 \h </w:instrText>
        </w:r>
        <w:r>
          <w:rPr>
            <w:webHidden/>
          </w:rPr>
        </w:r>
        <w:r>
          <w:rPr>
            <w:webHidden/>
          </w:rPr>
          <w:fldChar w:fldCharType="separate"/>
        </w:r>
        <w:r>
          <w:rPr>
            <w:webHidden/>
          </w:rPr>
          <w:t>78</w:t>
        </w:r>
        <w:r>
          <w:rPr>
            <w:webHidden/>
          </w:rPr>
          <w:fldChar w:fldCharType="end"/>
        </w:r>
      </w:hyperlink>
    </w:p>
    <w:p w14:paraId="4D46ACE0" w14:textId="77777777" w:rsidR="008C6909" w:rsidRDefault="008C6909">
      <w:pPr>
        <w:pStyle w:val="32"/>
        <w:tabs>
          <w:tab w:val="left" w:pos="840"/>
        </w:tabs>
        <w:ind w:left="578" w:hanging="309"/>
        <w:rPr>
          <w:rFonts w:eastAsiaTheme="minorEastAsia"/>
        </w:rPr>
      </w:pPr>
      <w:hyperlink w:anchor="_Toc379777999" w:history="1">
        <w:r w:rsidRPr="0074248B">
          <w:rPr>
            <w:rStyle w:val="afff3"/>
            <w:rFonts w:ascii="Wingdings" w:hAnsi="Wingdings"/>
          </w:rPr>
          <w:t></w:t>
        </w:r>
        <w:r>
          <w:rPr>
            <w:rFonts w:eastAsiaTheme="minorEastAsia"/>
          </w:rPr>
          <w:tab/>
        </w:r>
        <w:r w:rsidRPr="0074248B">
          <w:rPr>
            <w:rStyle w:val="afff3"/>
            <w:rFonts w:hint="eastAsia"/>
          </w:rPr>
          <w:t>解決策②</w:t>
        </w:r>
        <w:r>
          <w:rPr>
            <w:webHidden/>
          </w:rPr>
          <w:tab/>
        </w:r>
        <w:r>
          <w:rPr>
            <w:webHidden/>
          </w:rPr>
          <w:fldChar w:fldCharType="begin"/>
        </w:r>
        <w:r>
          <w:rPr>
            <w:webHidden/>
          </w:rPr>
          <w:instrText xml:space="preserve"> PAGEREF _Toc379777999 \h </w:instrText>
        </w:r>
        <w:r>
          <w:rPr>
            <w:webHidden/>
          </w:rPr>
        </w:r>
        <w:r>
          <w:rPr>
            <w:webHidden/>
          </w:rPr>
          <w:fldChar w:fldCharType="separate"/>
        </w:r>
        <w:r>
          <w:rPr>
            <w:webHidden/>
          </w:rPr>
          <w:t>79</w:t>
        </w:r>
        <w:r>
          <w:rPr>
            <w:webHidden/>
          </w:rPr>
          <w:fldChar w:fldCharType="end"/>
        </w:r>
      </w:hyperlink>
    </w:p>
    <w:p w14:paraId="2B62F5C1" w14:textId="77777777" w:rsidR="008C6909" w:rsidRDefault="008C6909">
      <w:pPr>
        <w:pStyle w:val="25"/>
        <w:rPr>
          <w:rFonts w:asciiTheme="minorHAnsi" w:eastAsiaTheme="minorEastAsia" w:hAnsiTheme="minorHAnsi" w:cstheme="minorBidi"/>
          <w:b w:val="0"/>
        </w:rPr>
      </w:pPr>
      <w:hyperlink w:anchor="_Toc379778000"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困難なマルチスレッドプログラミング</w:t>
        </w:r>
        <w:r>
          <w:rPr>
            <w:webHidden/>
          </w:rPr>
          <w:tab/>
        </w:r>
        <w:r>
          <w:rPr>
            <w:webHidden/>
          </w:rPr>
          <w:fldChar w:fldCharType="begin"/>
        </w:r>
        <w:r>
          <w:rPr>
            <w:webHidden/>
          </w:rPr>
          <w:instrText xml:space="preserve"> PAGEREF _Toc379778000 \h </w:instrText>
        </w:r>
        <w:r>
          <w:rPr>
            <w:webHidden/>
          </w:rPr>
        </w:r>
        <w:r>
          <w:rPr>
            <w:webHidden/>
          </w:rPr>
          <w:fldChar w:fldCharType="separate"/>
        </w:r>
        <w:r>
          <w:rPr>
            <w:webHidden/>
          </w:rPr>
          <w:t>80</w:t>
        </w:r>
        <w:r>
          <w:rPr>
            <w:webHidden/>
          </w:rPr>
          <w:fldChar w:fldCharType="end"/>
        </w:r>
      </w:hyperlink>
    </w:p>
    <w:p w14:paraId="0E7AAD08" w14:textId="77777777" w:rsidR="008C6909" w:rsidRDefault="008C6909">
      <w:pPr>
        <w:pStyle w:val="12"/>
        <w:spacing w:before="180"/>
        <w:ind w:left="325" w:hanging="325"/>
        <w:rPr>
          <w:rFonts w:asciiTheme="minorHAnsi" w:eastAsiaTheme="minorEastAsia" w:hAnsiTheme="minorHAnsi" w:cstheme="minorBidi"/>
          <w:b w:val="0"/>
          <w:sz w:val="21"/>
        </w:rPr>
      </w:pPr>
      <w:hyperlink w:anchor="_Toc379778001" w:history="1">
        <w:r w:rsidRPr="0074248B">
          <w:rPr>
            <w:rStyle w:val="afff3"/>
            <w:rFonts w:ascii="Wingdings" w:hAnsi="Wingdings"/>
          </w:rPr>
          <w:t></w:t>
        </w:r>
        <w:r>
          <w:rPr>
            <w:rFonts w:asciiTheme="minorHAnsi" w:eastAsiaTheme="minorEastAsia" w:hAnsiTheme="minorHAnsi" w:cstheme="minorBidi"/>
            <w:b w:val="0"/>
            <w:sz w:val="21"/>
          </w:rPr>
          <w:tab/>
        </w:r>
        <w:r w:rsidRPr="0074248B">
          <w:rPr>
            <w:rStyle w:val="afff3"/>
            <w:rFonts w:hint="eastAsia"/>
          </w:rPr>
          <w:t>スレッドの同期</w:t>
        </w:r>
        <w:r>
          <w:rPr>
            <w:webHidden/>
          </w:rPr>
          <w:tab/>
        </w:r>
        <w:r>
          <w:rPr>
            <w:webHidden/>
          </w:rPr>
          <w:fldChar w:fldCharType="begin"/>
        </w:r>
        <w:r>
          <w:rPr>
            <w:webHidden/>
          </w:rPr>
          <w:instrText xml:space="preserve"> PAGEREF _Toc379778001 \h </w:instrText>
        </w:r>
        <w:r>
          <w:rPr>
            <w:webHidden/>
          </w:rPr>
        </w:r>
        <w:r>
          <w:rPr>
            <w:webHidden/>
          </w:rPr>
          <w:fldChar w:fldCharType="separate"/>
        </w:r>
        <w:r>
          <w:rPr>
            <w:webHidden/>
          </w:rPr>
          <w:t>80</w:t>
        </w:r>
        <w:r>
          <w:rPr>
            <w:webHidden/>
          </w:rPr>
          <w:fldChar w:fldCharType="end"/>
        </w:r>
      </w:hyperlink>
    </w:p>
    <w:p w14:paraId="134CBD10" w14:textId="77777777" w:rsidR="008C6909" w:rsidRDefault="008C6909">
      <w:pPr>
        <w:pStyle w:val="25"/>
        <w:rPr>
          <w:rFonts w:asciiTheme="minorHAnsi" w:eastAsiaTheme="minorEastAsia" w:hAnsiTheme="minorHAnsi" w:cstheme="minorBidi"/>
          <w:b w:val="0"/>
        </w:rPr>
      </w:pPr>
      <w:hyperlink w:anchor="_Toc379778002"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ビジーウェイト</w:t>
        </w:r>
        <w:r>
          <w:rPr>
            <w:webHidden/>
          </w:rPr>
          <w:tab/>
        </w:r>
        <w:r>
          <w:rPr>
            <w:webHidden/>
          </w:rPr>
          <w:fldChar w:fldCharType="begin"/>
        </w:r>
        <w:r>
          <w:rPr>
            <w:webHidden/>
          </w:rPr>
          <w:instrText xml:space="preserve"> PAGEREF _Toc379778002 \h </w:instrText>
        </w:r>
        <w:r>
          <w:rPr>
            <w:webHidden/>
          </w:rPr>
        </w:r>
        <w:r>
          <w:rPr>
            <w:webHidden/>
          </w:rPr>
          <w:fldChar w:fldCharType="separate"/>
        </w:r>
        <w:r>
          <w:rPr>
            <w:webHidden/>
          </w:rPr>
          <w:t>81</w:t>
        </w:r>
        <w:r>
          <w:rPr>
            <w:webHidden/>
          </w:rPr>
          <w:fldChar w:fldCharType="end"/>
        </w:r>
      </w:hyperlink>
    </w:p>
    <w:p w14:paraId="01FDC849" w14:textId="77777777" w:rsidR="008C6909" w:rsidRDefault="008C6909">
      <w:pPr>
        <w:pStyle w:val="25"/>
        <w:rPr>
          <w:rFonts w:asciiTheme="minorHAnsi" w:eastAsiaTheme="minorEastAsia" w:hAnsiTheme="minorHAnsi" w:cstheme="minorBidi"/>
          <w:b w:val="0"/>
        </w:rPr>
      </w:pPr>
      <w:hyperlink w:anchor="_Toc379778003"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スリープ</w:t>
        </w:r>
        <w:r>
          <w:rPr>
            <w:webHidden/>
          </w:rPr>
          <w:tab/>
        </w:r>
        <w:r>
          <w:rPr>
            <w:webHidden/>
          </w:rPr>
          <w:fldChar w:fldCharType="begin"/>
        </w:r>
        <w:r>
          <w:rPr>
            <w:webHidden/>
          </w:rPr>
          <w:instrText xml:space="preserve"> PAGEREF _Toc379778003 \h </w:instrText>
        </w:r>
        <w:r>
          <w:rPr>
            <w:webHidden/>
          </w:rPr>
        </w:r>
        <w:r>
          <w:rPr>
            <w:webHidden/>
          </w:rPr>
          <w:fldChar w:fldCharType="separate"/>
        </w:r>
        <w:r>
          <w:rPr>
            <w:webHidden/>
          </w:rPr>
          <w:t>81</w:t>
        </w:r>
        <w:r>
          <w:rPr>
            <w:webHidden/>
          </w:rPr>
          <w:fldChar w:fldCharType="end"/>
        </w:r>
      </w:hyperlink>
    </w:p>
    <w:p w14:paraId="7FF95834" w14:textId="77777777" w:rsidR="008C6909" w:rsidRDefault="008C6909">
      <w:pPr>
        <w:pStyle w:val="25"/>
        <w:rPr>
          <w:rFonts w:asciiTheme="minorHAnsi" w:eastAsiaTheme="minorEastAsia" w:hAnsiTheme="minorHAnsi" w:cstheme="minorBidi"/>
          <w:b w:val="0"/>
        </w:rPr>
      </w:pPr>
      <w:hyperlink w:anchor="_Toc379778004"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スリープと</w:t>
        </w:r>
        <w:r w:rsidRPr="0074248B">
          <w:rPr>
            <w:rStyle w:val="afff3"/>
          </w:rPr>
          <w:t>Yield</w:t>
        </w:r>
        <w:r>
          <w:rPr>
            <w:webHidden/>
          </w:rPr>
          <w:tab/>
        </w:r>
        <w:r>
          <w:rPr>
            <w:webHidden/>
          </w:rPr>
          <w:fldChar w:fldCharType="begin"/>
        </w:r>
        <w:r>
          <w:rPr>
            <w:webHidden/>
          </w:rPr>
          <w:instrText xml:space="preserve"> PAGEREF _Toc379778004 \h </w:instrText>
        </w:r>
        <w:r>
          <w:rPr>
            <w:webHidden/>
          </w:rPr>
        </w:r>
        <w:r>
          <w:rPr>
            <w:webHidden/>
          </w:rPr>
          <w:fldChar w:fldCharType="separate"/>
        </w:r>
        <w:r>
          <w:rPr>
            <w:webHidden/>
          </w:rPr>
          <w:t>82</w:t>
        </w:r>
        <w:r>
          <w:rPr>
            <w:webHidden/>
          </w:rPr>
          <w:fldChar w:fldCharType="end"/>
        </w:r>
      </w:hyperlink>
    </w:p>
    <w:p w14:paraId="1BB9D23C" w14:textId="77777777" w:rsidR="008C6909" w:rsidRDefault="008C6909">
      <w:pPr>
        <w:pStyle w:val="12"/>
        <w:spacing w:before="180"/>
        <w:ind w:left="325" w:hanging="325"/>
        <w:rPr>
          <w:rFonts w:asciiTheme="minorHAnsi" w:eastAsiaTheme="minorEastAsia" w:hAnsiTheme="minorHAnsi" w:cstheme="minorBidi"/>
          <w:b w:val="0"/>
          <w:sz w:val="21"/>
        </w:rPr>
      </w:pPr>
      <w:hyperlink w:anchor="_Toc379778005" w:history="1">
        <w:r w:rsidRPr="0074248B">
          <w:rPr>
            <w:rStyle w:val="afff3"/>
            <w:rFonts w:ascii="Wingdings" w:hAnsi="Wingdings"/>
          </w:rPr>
          <w:t></w:t>
        </w:r>
        <w:r>
          <w:rPr>
            <w:rFonts w:asciiTheme="minorHAnsi" w:eastAsiaTheme="minorEastAsia" w:hAnsiTheme="minorHAnsi" w:cstheme="minorBidi"/>
            <w:b w:val="0"/>
            <w:sz w:val="21"/>
          </w:rPr>
          <w:tab/>
        </w:r>
        <w:r w:rsidRPr="0074248B">
          <w:rPr>
            <w:rStyle w:val="afff3"/>
            <w:rFonts w:hint="eastAsia"/>
          </w:rPr>
          <w:t>様々な同期手法</w:t>
        </w:r>
        <w:r>
          <w:rPr>
            <w:webHidden/>
          </w:rPr>
          <w:tab/>
        </w:r>
        <w:r>
          <w:rPr>
            <w:webHidden/>
          </w:rPr>
          <w:fldChar w:fldCharType="begin"/>
        </w:r>
        <w:r>
          <w:rPr>
            <w:webHidden/>
          </w:rPr>
          <w:instrText xml:space="preserve"> PAGEREF _Toc379778005 \h </w:instrText>
        </w:r>
        <w:r>
          <w:rPr>
            <w:webHidden/>
          </w:rPr>
        </w:r>
        <w:r>
          <w:rPr>
            <w:webHidden/>
          </w:rPr>
          <w:fldChar w:fldCharType="separate"/>
        </w:r>
        <w:r>
          <w:rPr>
            <w:webHidden/>
          </w:rPr>
          <w:t>83</w:t>
        </w:r>
        <w:r>
          <w:rPr>
            <w:webHidden/>
          </w:rPr>
          <w:fldChar w:fldCharType="end"/>
        </w:r>
      </w:hyperlink>
    </w:p>
    <w:p w14:paraId="42C2FE45" w14:textId="77777777" w:rsidR="008C6909" w:rsidRDefault="008C6909">
      <w:pPr>
        <w:pStyle w:val="25"/>
        <w:rPr>
          <w:rFonts w:asciiTheme="minorHAnsi" w:eastAsiaTheme="minorEastAsia" w:hAnsiTheme="minorHAnsi" w:cstheme="minorBidi"/>
          <w:b w:val="0"/>
        </w:rPr>
      </w:pPr>
      <w:hyperlink w:anchor="_Toc379778006"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排他制御（ロック）</w:t>
        </w:r>
        <w:r>
          <w:rPr>
            <w:webHidden/>
          </w:rPr>
          <w:tab/>
        </w:r>
        <w:r>
          <w:rPr>
            <w:webHidden/>
          </w:rPr>
          <w:fldChar w:fldCharType="begin"/>
        </w:r>
        <w:r>
          <w:rPr>
            <w:webHidden/>
          </w:rPr>
          <w:instrText xml:space="preserve"> PAGEREF _Toc379778006 \h </w:instrText>
        </w:r>
        <w:r>
          <w:rPr>
            <w:webHidden/>
          </w:rPr>
        </w:r>
        <w:r>
          <w:rPr>
            <w:webHidden/>
          </w:rPr>
          <w:fldChar w:fldCharType="separate"/>
        </w:r>
        <w:r>
          <w:rPr>
            <w:webHidden/>
          </w:rPr>
          <w:t>84</w:t>
        </w:r>
        <w:r>
          <w:rPr>
            <w:webHidden/>
          </w:rPr>
          <w:fldChar w:fldCharType="end"/>
        </w:r>
      </w:hyperlink>
    </w:p>
    <w:p w14:paraId="4DA178EE" w14:textId="77777777" w:rsidR="008C6909" w:rsidRDefault="008C6909">
      <w:pPr>
        <w:pStyle w:val="25"/>
        <w:rPr>
          <w:rFonts w:asciiTheme="minorHAnsi" w:eastAsiaTheme="minorEastAsia" w:hAnsiTheme="minorHAnsi" w:cstheme="minorBidi"/>
          <w:b w:val="0"/>
        </w:rPr>
      </w:pPr>
      <w:hyperlink w:anchor="_Toc379778007"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排他制御：通常変数でロック（誤ったロック）</w:t>
        </w:r>
        <w:r>
          <w:rPr>
            <w:webHidden/>
          </w:rPr>
          <w:tab/>
        </w:r>
        <w:r>
          <w:rPr>
            <w:webHidden/>
          </w:rPr>
          <w:fldChar w:fldCharType="begin"/>
        </w:r>
        <w:r>
          <w:rPr>
            <w:webHidden/>
          </w:rPr>
          <w:instrText xml:space="preserve"> PAGEREF _Toc379778007 \h </w:instrText>
        </w:r>
        <w:r>
          <w:rPr>
            <w:webHidden/>
          </w:rPr>
        </w:r>
        <w:r>
          <w:rPr>
            <w:webHidden/>
          </w:rPr>
          <w:fldChar w:fldCharType="separate"/>
        </w:r>
        <w:r>
          <w:rPr>
            <w:webHidden/>
          </w:rPr>
          <w:t>84</w:t>
        </w:r>
        <w:r>
          <w:rPr>
            <w:webHidden/>
          </w:rPr>
          <w:fldChar w:fldCharType="end"/>
        </w:r>
      </w:hyperlink>
    </w:p>
    <w:p w14:paraId="46A91076" w14:textId="77777777" w:rsidR="008C6909" w:rsidRDefault="008C6909">
      <w:pPr>
        <w:pStyle w:val="32"/>
        <w:tabs>
          <w:tab w:val="left" w:pos="840"/>
        </w:tabs>
        <w:ind w:left="578" w:hanging="309"/>
        <w:rPr>
          <w:rFonts w:eastAsiaTheme="minorEastAsia"/>
        </w:rPr>
      </w:pPr>
      <w:hyperlink w:anchor="_Toc379778008" w:history="1">
        <w:r w:rsidRPr="0074248B">
          <w:rPr>
            <w:rStyle w:val="afff3"/>
            <w:rFonts w:ascii="Wingdings" w:hAnsi="Wingdings"/>
          </w:rPr>
          <w:t></w:t>
        </w:r>
        <w:r>
          <w:rPr>
            <w:rFonts w:eastAsiaTheme="minorEastAsia"/>
          </w:rPr>
          <w:tab/>
        </w:r>
        <w:r w:rsidRPr="0074248B">
          <w:rPr>
            <w:rStyle w:val="afff3"/>
          </w:rPr>
          <w:t>Win32API</w:t>
        </w:r>
        <w:r w:rsidRPr="0074248B">
          <w:rPr>
            <w:rStyle w:val="afff3"/>
            <w:rFonts w:hint="eastAsia"/>
          </w:rPr>
          <w:t>版</w:t>
        </w:r>
        <w:r>
          <w:rPr>
            <w:webHidden/>
          </w:rPr>
          <w:tab/>
        </w:r>
        <w:r>
          <w:rPr>
            <w:webHidden/>
          </w:rPr>
          <w:fldChar w:fldCharType="begin"/>
        </w:r>
        <w:r>
          <w:rPr>
            <w:webHidden/>
          </w:rPr>
          <w:instrText xml:space="preserve"> PAGEREF _Toc379778008 \h </w:instrText>
        </w:r>
        <w:r>
          <w:rPr>
            <w:webHidden/>
          </w:rPr>
        </w:r>
        <w:r>
          <w:rPr>
            <w:webHidden/>
          </w:rPr>
          <w:fldChar w:fldCharType="separate"/>
        </w:r>
        <w:r>
          <w:rPr>
            <w:webHidden/>
          </w:rPr>
          <w:t>84</w:t>
        </w:r>
        <w:r>
          <w:rPr>
            <w:webHidden/>
          </w:rPr>
          <w:fldChar w:fldCharType="end"/>
        </w:r>
      </w:hyperlink>
    </w:p>
    <w:p w14:paraId="5EE95C14" w14:textId="77777777" w:rsidR="008C6909" w:rsidRDefault="008C6909">
      <w:pPr>
        <w:pStyle w:val="25"/>
        <w:rPr>
          <w:rFonts w:asciiTheme="minorHAnsi" w:eastAsiaTheme="minorEastAsia" w:hAnsiTheme="minorHAnsi" w:cstheme="minorBidi"/>
          <w:b w:val="0"/>
        </w:rPr>
      </w:pPr>
      <w:hyperlink w:anchor="_Toc379778009"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排他制御：ミューテックス</w:t>
        </w:r>
        <w:r>
          <w:rPr>
            <w:webHidden/>
          </w:rPr>
          <w:tab/>
        </w:r>
        <w:r>
          <w:rPr>
            <w:webHidden/>
          </w:rPr>
          <w:fldChar w:fldCharType="begin"/>
        </w:r>
        <w:r>
          <w:rPr>
            <w:webHidden/>
          </w:rPr>
          <w:instrText xml:space="preserve"> PAGEREF _Toc379778009 \h </w:instrText>
        </w:r>
        <w:r>
          <w:rPr>
            <w:webHidden/>
          </w:rPr>
        </w:r>
        <w:r>
          <w:rPr>
            <w:webHidden/>
          </w:rPr>
          <w:fldChar w:fldCharType="separate"/>
        </w:r>
        <w:r>
          <w:rPr>
            <w:webHidden/>
          </w:rPr>
          <w:t>87</w:t>
        </w:r>
        <w:r>
          <w:rPr>
            <w:webHidden/>
          </w:rPr>
          <w:fldChar w:fldCharType="end"/>
        </w:r>
      </w:hyperlink>
    </w:p>
    <w:p w14:paraId="397E439B" w14:textId="77777777" w:rsidR="008C6909" w:rsidRDefault="008C6909">
      <w:pPr>
        <w:pStyle w:val="32"/>
        <w:tabs>
          <w:tab w:val="left" w:pos="840"/>
        </w:tabs>
        <w:ind w:left="578" w:hanging="309"/>
        <w:rPr>
          <w:rFonts w:eastAsiaTheme="minorEastAsia"/>
        </w:rPr>
      </w:pPr>
      <w:hyperlink w:anchor="_Toc379778010" w:history="1">
        <w:r w:rsidRPr="0074248B">
          <w:rPr>
            <w:rStyle w:val="afff3"/>
            <w:rFonts w:ascii="Wingdings" w:hAnsi="Wingdings"/>
          </w:rPr>
          <w:t></w:t>
        </w:r>
        <w:r>
          <w:rPr>
            <w:rFonts w:eastAsiaTheme="minorEastAsia"/>
          </w:rPr>
          <w:tab/>
        </w:r>
        <w:r w:rsidRPr="0074248B">
          <w:rPr>
            <w:rStyle w:val="afff3"/>
          </w:rPr>
          <w:t>POSIX</w:t>
        </w:r>
        <w:r w:rsidRPr="0074248B">
          <w:rPr>
            <w:rStyle w:val="afff3"/>
            <w:rFonts w:hint="eastAsia"/>
          </w:rPr>
          <w:t>スレッドライブラリ版</w:t>
        </w:r>
        <w:r>
          <w:rPr>
            <w:webHidden/>
          </w:rPr>
          <w:tab/>
        </w:r>
        <w:r>
          <w:rPr>
            <w:webHidden/>
          </w:rPr>
          <w:fldChar w:fldCharType="begin"/>
        </w:r>
        <w:r>
          <w:rPr>
            <w:webHidden/>
          </w:rPr>
          <w:instrText xml:space="preserve"> PAGEREF _Toc379778010 \h </w:instrText>
        </w:r>
        <w:r>
          <w:rPr>
            <w:webHidden/>
          </w:rPr>
        </w:r>
        <w:r>
          <w:rPr>
            <w:webHidden/>
          </w:rPr>
          <w:fldChar w:fldCharType="separate"/>
        </w:r>
        <w:r>
          <w:rPr>
            <w:webHidden/>
          </w:rPr>
          <w:t>87</w:t>
        </w:r>
        <w:r>
          <w:rPr>
            <w:webHidden/>
          </w:rPr>
          <w:fldChar w:fldCharType="end"/>
        </w:r>
      </w:hyperlink>
    </w:p>
    <w:p w14:paraId="3BF47111" w14:textId="77777777" w:rsidR="008C6909" w:rsidRDefault="008C6909">
      <w:pPr>
        <w:pStyle w:val="32"/>
        <w:tabs>
          <w:tab w:val="left" w:pos="840"/>
        </w:tabs>
        <w:ind w:left="578" w:hanging="309"/>
        <w:rPr>
          <w:rFonts w:eastAsiaTheme="minorEastAsia"/>
        </w:rPr>
      </w:pPr>
      <w:hyperlink w:anchor="_Toc379778011" w:history="1">
        <w:r w:rsidRPr="0074248B">
          <w:rPr>
            <w:rStyle w:val="afff3"/>
            <w:rFonts w:ascii="Wingdings" w:hAnsi="Wingdings"/>
          </w:rPr>
          <w:t></w:t>
        </w:r>
        <w:r>
          <w:rPr>
            <w:rFonts w:eastAsiaTheme="minorEastAsia"/>
          </w:rPr>
          <w:tab/>
        </w:r>
        <w:r w:rsidRPr="0074248B">
          <w:rPr>
            <w:rStyle w:val="afff3"/>
          </w:rPr>
          <w:t>Win32API</w:t>
        </w:r>
        <w:r w:rsidRPr="0074248B">
          <w:rPr>
            <w:rStyle w:val="afff3"/>
            <w:rFonts w:hint="eastAsia"/>
          </w:rPr>
          <w:t>版（名前なし）</w:t>
        </w:r>
        <w:r>
          <w:rPr>
            <w:webHidden/>
          </w:rPr>
          <w:tab/>
        </w:r>
        <w:r>
          <w:rPr>
            <w:webHidden/>
          </w:rPr>
          <w:fldChar w:fldCharType="begin"/>
        </w:r>
        <w:r>
          <w:rPr>
            <w:webHidden/>
          </w:rPr>
          <w:instrText xml:space="preserve"> PAGEREF _Toc379778011 \h </w:instrText>
        </w:r>
        <w:r>
          <w:rPr>
            <w:webHidden/>
          </w:rPr>
        </w:r>
        <w:r>
          <w:rPr>
            <w:webHidden/>
          </w:rPr>
          <w:fldChar w:fldCharType="separate"/>
        </w:r>
        <w:r>
          <w:rPr>
            <w:webHidden/>
          </w:rPr>
          <w:t>90</w:t>
        </w:r>
        <w:r>
          <w:rPr>
            <w:webHidden/>
          </w:rPr>
          <w:fldChar w:fldCharType="end"/>
        </w:r>
      </w:hyperlink>
    </w:p>
    <w:p w14:paraId="2BA27843" w14:textId="77777777" w:rsidR="008C6909" w:rsidRDefault="008C6909">
      <w:pPr>
        <w:pStyle w:val="32"/>
        <w:tabs>
          <w:tab w:val="left" w:pos="840"/>
        </w:tabs>
        <w:ind w:left="578" w:hanging="309"/>
        <w:rPr>
          <w:rFonts w:eastAsiaTheme="minorEastAsia"/>
        </w:rPr>
      </w:pPr>
      <w:hyperlink w:anchor="_Toc379778012" w:history="1">
        <w:r w:rsidRPr="0074248B">
          <w:rPr>
            <w:rStyle w:val="afff3"/>
            <w:rFonts w:ascii="Wingdings" w:hAnsi="Wingdings"/>
          </w:rPr>
          <w:t></w:t>
        </w:r>
        <w:r>
          <w:rPr>
            <w:rFonts w:eastAsiaTheme="minorEastAsia"/>
          </w:rPr>
          <w:tab/>
        </w:r>
        <w:r w:rsidRPr="0074248B">
          <w:rPr>
            <w:rStyle w:val="afff3"/>
          </w:rPr>
          <w:t>Win32API</w:t>
        </w:r>
        <w:r w:rsidRPr="0074248B">
          <w:rPr>
            <w:rStyle w:val="afff3"/>
            <w:rFonts w:hint="eastAsia"/>
          </w:rPr>
          <w:t>版（名前付き）</w:t>
        </w:r>
        <w:r>
          <w:rPr>
            <w:webHidden/>
          </w:rPr>
          <w:tab/>
        </w:r>
        <w:r>
          <w:rPr>
            <w:webHidden/>
          </w:rPr>
          <w:fldChar w:fldCharType="begin"/>
        </w:r>
        <w:r>
          <w:rPr>
            <w:webHidden/>
          </w:rPr>
          <w:instrText xml:space="preserve"> PAGEREF _Toc379778012 \h </w:instrText>
        </w:r>
        <w:r>
          <w:rPr>
            <w:webHidden/>
          </w:rPr>
        </w:r>
        <w:r>
          <w:rPr>
            <w:webHidden/>
          </w:rPr>
          <w:fldChar w:fldCharType="separate"/>
        </w:r>
        <w:r>
          <w:rPr>
            <w:webHidden/>
          </w:rPr>
          <w:t>92</w:t>
        </w:r>
        <w:r>
          <w:rPr>
            <w:webHidden/>
          </w:rPr>
          <w:fldChar w:fldCharType="end"/>
        </w:r>
      </w:hyperlink>
    </w:p>
    <w:p w14:paraId="12EC6913" w14:textId="77777777" w:rsidR="008C6909" w:rsidRDefault="008C6909">
      <w:pPr>
        <w:pStyle w:val="32"/>
        <w:tabs>
          <w:tab w:val="left" w:pos="840"/>
        </w:tabs>
        <w:ind w:left="578" w:hanging="309"/>
        <w:rPr>
          <w:rFonts w:eastAsiaTheme="minorEastAsia"/>
        </w:rPr>
      </w:pPr>
      <w:hyperlink w:anchor="_Toc379778013" w:history="1">
        <w:r w:rsidRPr="0074248B">
          <w:rPr>
            <w:rStyle w:val="afff3"/>
            <w:rFonts w:ascii="Wingdings" w:hAnsi="Wingdings"/>
          </w:rPr>
          <w:t></w:t>
        </w:r>
        <w:r>
          <w:rPr>
            <w:rFonts w:eastAsiaTheme="minorEastAsia"/>
          </w:rPr>
          <w:tab/>
        </w:r>
        <w:r w:rsidRPr="0074248B">
          <w:rPr>
            <w:rStyle w:val="afff3"/>
          </w:rPr>
          <w:t>C++11</w:t>
        </w:r>
        <w:r w:rsidRPr="0074248B">
          <w:rPr>
            <w:rStyle w:val="afff3"/>
            <w:rFonts w:hint="eastAsia"/>
          </w:rPr>
          <w:t>版</w:t>
        </w:r>
        <w:r>
          <w:rPr>
            <w:webHidden/>
          </w:rPr>
          <w:tab/>
        </w:r>
        <w:r>
          <w:rPr>
            <w:webHidden/>
          </w:rPr>
          <w:fldChar w:fldCharType="begin"/>
        </w:r>
        <w:r>
          <w:rPr>
            <w:webHidden/>
          </w:rPr>
          <w:instrText xml:space="preserve"> PAGEREF _Toc379778013 \h </w:instrText>
        </w:r>
        <w:r>
          <w:rPr>
            <w:webHidden/>
          </w:rPr>
        </w:r>
        <w:r>
          <w:rPr>
            <w:webHidden/>
          </w:rPr>
          <w:fldChar w:fldCharType="separate"/>
        </w:r>
        <w:r>
          <w:rPr>
            <w:webHidden/>
          </w:rPr>
          <w:t>95</w:t>
        </w:r>
        <w:r>
          <w:rPr>
            <w:webHidden/>
          </w:rPr>
          <w:fldChar w:fldCharType="end"/>
        </w:r>
      </w:hyperlink>
    </w:p>
    <w:p w14:paraId="1287C35D" w14:textId="77777777" w:rsidR="008C6909" w:rsidRDefault="008C6909">
      <w:pPr>
        <w:pStyle w:val="25"/>
        <w:rPr>
          <w:rFonts w:asciiTheme="minorHAnsi" w:eastAsiaTheme="minorEastAsia" w:hAnsiTheme="minorHAnsi" w:cstheme="minorBidi"/>
          <w:b w:val="0"/>
        </w:rPr>
      </w:pPr>
      <w:hyperlink w:anchor="_Toc379778014"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排他制御：スピンロック</w:t>
        </w:r>
        <w:r>
          <w:rPr>
            <w:webHidden/>
          </w:rPr>
          <w:tab/>
        </w:r>
        <w:r>
          <w:rPr>
            <w:webHidden/>
          </w:rPr>
          <w:fldChar w:fldCharType="begin"/>
        </w:r>
        <w:r>
          <w:rPr>
            <w:webHidden/>
          </w:rPr>
          <w:instrText xml:space="preserve"> PAGEREF _Toc379778014 \h </w:instrText>
        </w:r>
        <w:r>
          <w:rPr>
            <w:webHidden/>
          </w:rPr>
        </w:r>
        <w:r>
          <w:rPr>
            <w:webHidden/>
          </w:rPr>
          <w:fldChar w:fldCharType="separate"/>
        </w:r>
        <w:r>
          <w:rPr>
            <w:webHidden/>
          </w:rPr>
          <w:t>98</w:t>
        </w:r>
        <w:r>
          <w:rPr>
            <w:webHidden/>
          </w:rPr>
          <w:fldChar w:fldCharType="end"/>
        </w:r>
      </w:hyperlink>
    </w:p>
    <w:p w14:paraId="7D5E88DE" w14:textId="77777777" w:rsidR="008C6909" w:rsidRDefault="008C6909">
      <w:pPr>
        <w:pStyle w:val="32"/>
        <w:tabs>
          <w:tab w:val="left" w:pos="840"/>
        </w:tabs>
        <w:ind w:left="578" w:hanging="309"/>
        <w:rPr>
          <w:rFonts w:eastAsiaTheme="minorEastAsia"/>
        </w:rPr>
      </w:pPr>
      <w:hyperlink w:anchor="_Toc379778015" w:history="1">
        <w:r w:rsidRPr="0074248B">
          <w:rPr>
            <w:rStyle w:val="afff3"/>
            <w:rFonts w:ascii="Wingdings" w:hAnsi="Wingdings"/>
          </w:rPr>
          <w:t></w:t>
        </w:r>
        <w:r>
          <w:rPr>
            <w:rFonts w:eastAsiaTheme="minorEastAsia"/>
          </w:rPr>
          <w:tab/>
        </w:r>
        <w:r w:rsidRPr="0074248B">
          <w:rPr>
            <w:rStyle w:val="afff3"/>
          </w:rPr>
          <w:t>POSIX</w:t>
        </w:r>
        <w:r w:rsidRPr="0074248B">
          <w:rPr>
            <w:rStyle w:val="afff3"/>
            <w:rFonts w:hint="eastAsia"/>
          </w:rPr>
          <w:t>スレッドライブラリ版</w:t>
        </w:r>
        <w:r>
          <w:rPr>
            <w:webHidden/>
          </w:rPr>
          <w:tab/>
        </w:r>
        <w:r>
          <w:rPr>
            <w:webHidden/>
          </w:rPr>
          <w:fldChar w:fldCharType="begin"/>
        </w:r>
        <w:r>
          <w:rPr>
            <w:webHidden/>
          </w:rPr>
          <w:instrText xml:space="preserve"> PAGEREF _Toc379778015 \h </w:instrText>
        </w:r>
        <w:r>
          <w:rPr>
            <w:webHidden/>
          </w:rPr>
        </w:r>
        <w:r>
          <w:rPr>
            <w:webHidden/>
          </w:rPr>
          <w:fldChar w:fldCharType="separate"/>
        </w:r>
        <w:r>
          <w:rPr>
            <w:webHidden/>
          </w:rPr>
          <w:t>98</w:t>
        </w:r>
        <w:r>
          <w:rPr>
            <w:webHidden/>
          </w:rPr>
          <w:fldChar w:fldCharType="end"/>
        </w:r>
      </w:hyperlink>
    </w:p>
    <w:p w14:paraId="2EB5B4CB" w14:textId="77777777" w:rsidR="008C6909" w:rsidRDefault="008C6909">
      <w:pPr>
        <w:pStyle w:val="25"/>
        <w:rPr>
          <w:rFonts w:asciiTheme="minorHAnsi" w:eastAsiaTheme="minorEastAsia" w:hAnsiTheme="minorHAnsi" w:cstheme="minorBidi"/>
          <w:b w:val="0"/>
        </w:rPr>
      </w:pPr>
      <w:hyperlink w:anchor="_Toc379778016"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排他制御：クリティカルセクション</w:t>
        </w:r>
        <w:r>
          <w:rPr>
            <w:webHidden/>
          </w:rPr>
          <w:tab/>
        </w:r>
        <w:r>
          <w:rPr>
            <w:webHidden/>
          </w:rPr>
          <w:fldChar w:fldCharType="begin"/>
        </w:r>
        <w:r>
          <w:rPr>
            <w:webHidden/>
          </w:rPr>
          <w:instrText xml:space="preserve"> PAGEREF _Toc379778016 \h </w:instrText>
        </w:r>
        <w:r>
          <w:rPr>
            <w:webHidden/>
          </w:rPr>
        </w:r>
        <w:r>
          <w:rPr>
            <w:webHidden/>
          </w:rPr>
          <w:fldChar w:fldCharType="separate"/>
        </w:r>
        <w:r>
          <w:rPr>
            <w:webHidden/>
          </w:rPr>
          <w:t>100</w:t>
        </w:r>
        <w:r>
          <w:rPr>
            <w:webHidden/>
          </w:rPr>
          <w:fldChar w:fldCharType="end"/>
        </w:r>
      </w:hyperlink>
    </w:p>
    <w:p w14:paraId="0BE5AB3D" w14:textId="77777777" w:rsidR="008C6909" w:rsidRDefault="008C6909">
      <w:pPr>
        <w:pStyle w:val="32"/>
        <w:tabs>
          <w:tab w:val="left" w:pos="840"/>
        </w:tabs>
        <w:ind w:left="578" w:hanging="309"/>
        <w:rPr>
          <w:rFonts w:eastAsiaTheme="minorEastAsia"/>
        </w:rPr>
      </w:pPr>
      <w:hyperlink w:anchor="_Toc379778017" w:history="1">
        <w:r w:rsidRPr="0074248B">
          <w:rPr>
            <w:rStyle w:val="afff3"/>
            <w:rFonts w:ascii="Wingdings" w:hAnsi="Wingdings"/>
          </w:rPr>
          <w:t></w:t>
        </w:r>
        <w:r>
          <w:rPr>
            <w:rFonts w:eastAsiaTheme="minorEastAsia"/>
          </w:rPr>
          <w:tab/>
        </w:r>
        <w:r w:rsidRPr="0074248B">
          <w:rPr>
            <w:rStyle w:val="afff3"/>
          </w:rPr>
          <w:t>Win32API</w:t>
        </w:r>
        <w:r w:rsidRPr="0074248B">
          <w:rPr>
            <w:rStyle w:val="afff3"/>
            <w:rFonts w:hint="eastAsia"/>
          </w:rPr>
          <w:t>版</w:t>
        </w:r>
        <w:r>
          <w:rPr>
            <w:webHidden/>
          </w:rPr>
          <w:tab/>
        </w:r>
        <w:r>
          <w:rPr>
            <w:webHidden/>
          </w:rPr>
          <w:fldChar w:fldCharType="begin"/>
        </w:r>
        <w:r>
          <w:rPr>
            <w:webHidden/>
          </w:rPr>
          <w:instrText xml:space="preserve"> PAGEREF _Toc379778017 \h </w:instrText>
        </w:r>
        <w:r>
          <w:rPr>
            <w:webHidden/>
          </w:rPr>
        </w:r>
        <w:r>
          <w:rPr>
            <w:webHidden/>
          </w:rPr>
          <w:fldChar w:fldCharType="separate"/>
        </w:r>
        <w:r>
          <w:rPr>
            <w:webHidden/>
          </w:rPr>
          <w:t>101</w:t>
        </w:r>
        <w:r>
          <w:rPr>
            <w:webHidden/>
          </w:rPr>
          <w:fldChar w:fldCharType="end"/>
        </w:r>
      </w:hyperlink>
    </w:p>
    <w:p w14:paraId="04E6EE53" w14:textId="77777777" w:rsidR="008C6909" w:rsidRDefault="008C6909">
      <w:pPr>
        <w:pStyle w:val="25"/>
        <w:rPr>
          <w:rFonts w:asciiTheme="minorHAnsi" w:eastAsiaTheme="minorEastAsia" w:hAnsiTheme="minorHAnsi" w:cstheme="minorBidi"/>
          <w:b w:val="0"/>
        </w:rPr>
      </w:pPr>
      <w:hyperlink w:anchor="_Toc379778018"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変数操作による排他制御</w:t>
        </w:r>
        <w:r>
          <w:rPr>
            <w:webHidden/>
          </w:rPr>
          <w:tab/>
        </w:r>
        <w:r>
          <w:rPr>
            <w:webHidden/>
          </w:rPr>
          <w:fldChar w:fldCharType="begin"/>
        </w:r>
        <w:r>
          <w:rPr>
            <w:webHidden/>
          </w:rPr>
          <w:instrText xml:space="preserve"> PAGEREF _Toc379778018 \h </w:instrText>
        </w:r>
        <w:r>
          <w:rPr>
            <w:webHidden/>
          </w:rPr>
        </w:r>
        <w:r>
          <w:rPr>
            <w:webHidden/>
          </w:rPr>
          <w:fldChar w:fldCharType="separate"/>
        </w:r>
        <w:r>
          <w:rPr>
            <w:webHidden/>
          </w:rPr>
          <w:t>103</w:t>
        </w:r>
        <w:r>
          <w:rPr>
            <w:webHidden/>
          </w:rPr>
          <w:fldChar w:fldCharType="end"/>
        </w:r>
      </w:hyperlink>
    </w:p>
    <w:p w14:paraId="2A518B3E" w14:textId="77777777" w:rsidR="008C6909" w:rsidRDefault="008C6909">
      <w:pPr>
        <w:pStyle w:val="25"/>
        <w:rPr>
          <w:rFonts w:asciiTheme="minorHAnsi" w:eastAsiaTheme="minorEastAsia" w:hAnsiTheme="minorHAnsi" w:cstheme="minorBidi"/>
          <w:b w:val="0"/>
        </w:rPr>
      </w:pPr>
      <w:hyperlink w:anchor="_Toc379778019"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変数操作による排他制御：</w:t>
        </w:r>
        <w:r w:rsidRPr="0074248B">
          <w:rPr>
            <w:rStyle w:val="afff3"/>
          </w:rPr>
          <w:t>volatile</w:t>
        </w:r>
        <w:r w:rsidRPr="0074248B">
          <w:rPr>
            <w:rStyle w:val="afff3"/>
            <w:rFonts w:hint="eastAsia"/>
          </w:rPr>
          <w:t>型修飾子（誤ったロック）</w:t>
        </w:r>
        <w:r>
          <w:rPr>
            <w:webHidden/>
          </w:rPr>
          <w:tab/>
        </w:r>
        <w:r>
          <w:rPr>
            <w:webHidden/>
          </w:rPr>
          <w:fldChar w:fldCharType="begin"/>
        </w:r>
        <w:r>
          <w:rPr>
            <w:webHidden/>
          </w:rPr>
          <w:instrText xml:space="preserve"> PAGEREF _Toc379778019 \h </w:instrText>
        </w:r>
        <w:r>
          <w:rPr>
            <w:webHidden/>
          </w:rPr>
        </w:r>
        <w:r>
          <w:rPr>
            <w:webHidden/>
          </w:rPr>
          <w:fldChar w:fldCharType="separate"/>
        </w:r>
        <w:r>
          <w:rPr>
            <w:webHidden/>
          </w:rPr>
          <w:t>103</w:t>
        </w:r>
        <w:r>
          <w:rPr>
            <w:webHidden/>
          </w:rPr>
          <w:fldChar w:fldCharType="end"/>
        </w:r>
      </w:hyperlink>
    </w:p>
    <w:p w14:paraId="15579FFE" w14:textId="77777777" w:rsidR="008C6909" w:rsidRDefault="008C6909">
      <w:pPr>
        <w:pStyle w:val="32"/>
        <w:tabs>
          <w:tab w:val="left" w:pos="840"/>
        </w:tabs>
        <w:ind w:left="578" w:hanging="309"/>
        <w:rPr>
          <w:rFonts w:eastAsiaTheme="minorEastAsia"/>
        </w:rPr>
      </w:pPr>
      <w:hyperlink w:anchor="_Toc379778020" w:history="1">
        <w:r w:rsidRPr="0074248B">
          <w:rPr>
            <w:rStyle w:val="afff3"/>
            <w:rFonts w:ascii="Wingdings" w:hAnsi="Wingdings"/>
          </w:rPr>
          <w:t></w:t>
        </w:r>
        <w:r>
          <w:rPr>
            <w:rFonts w:eastAsiaTheme="minorEastAsia"/>
          </w:rPr>
          <w:tab/>
        </w:r>
        <w:r w:rsidRPr="0074248B">
          <w:rPr>
            <w:rStyle w:val="afff3"/>
          </w:rPr>
          <w:t>Win32API</w:t>
        </w:r>
        <w:r w:rsidRPr="0074248B">
          <w:rPr>
            <w:rStyle w:val="afff3"/>
            <w:rFonts w:hint="eastAsia"/>
          </w:rPr>
          <w:t>版</w:t>
        </w:r>
        <w:r>
          <w:rPr>
            <w:webHidden/>
          </w:rPr>
          <w:tab/>
        </w:r>
        <w:r>
          <w:rPr>
            <w:webHidden/>
          </w:rPr>
          <w:fldChar w:fldCharType="begin"/>
        </w:r>
        <w:r>
          <w:rPr>
            <w:webHidden/>
          </w:rPr>
          <w:instrText xml:space="preserve"> PAGEREF _Toc379778020 \h </w:instrText>
        </w:r>
        <w:r>
          <w:rPr>
            <w:webHidden/>
          </w:rPr>
        </w:r>
        <w:r>
          <w:rPr>
            <w:webHidden/>
          </w:rPr>
          <w:fldChar w:fldCharType="separate"/>
        </w:r>
        <w:r>
          <w:rPr>
            <w:webHidden/>
          </w:rPr>
          <w:t>103</w:t>
        </w:r>
        <w:r>
          <w:rPr>
            <w:webHidden/>
          </w:rPr>
          <w:fldChar w:fldCharType="end"/>
        </w:r>
      </w:hyperlink>
    </w:p>
    <w:p w14:paraId="5DA19E46" w14:textId="77777777" w:rsidR="008C6909" w:rsidRDefault="008C6909">
      <w:pPr>
        <w:pStyle w:val="25"/>
        <w:rPr>
          <w:rFonts w:asciiTheme="minorHAnsi" w:eastAsiaTheme="minorEastAsia" w:hAnsiTheme="minorHAnsi" w:cstheme="minorBidi"/>
          <w:b w:val="0"/>
        </w:rPr>
      </w:pPr>
      <w:hyperlink w:anchor="_Toc379778021"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変数操作による排他制御：インラインアセンブラ</w:t>
        </w:r>
        <w:r>
          <w:rPr>
            <w:webHidden/>
          </w:rPr>
          <w:tab/>
        </w:r>
        <w:r>
          <w:rPr>
            <w:webHidden/>
          </w:rPr>
          <w:fldChar w:fldCharType="begin"/>
        </w:r>
        <w:r>
          <w:rPr>
            <w:webHidden/>
          </w:rPr>
          <w:instrText xml:space="preserve"> PAGEREF _Toc379778021 \h </w:instrText>
        </w:r>
        <w:r>
          <w:rPr>
            <w:webHidden/>
          </w:rPr>
        </w:r>
        <w:r>
          <w:rPr>
            <w:webHidden/>
          </w:rPr>
          <w:fldChar w:fldCharType="separate"/>
        </w:r>
        <w:r>
          <w:rPr>
            <w:webHidden/>
          </w:rPr>
          <w:t>106</w:t>
        </w:r>
        <w:r>
          <w:rPr>
            <w:webHidden/>
          </w:rPr>
          <w:fldChar w:fldCharType="end"/>
        </w:r>
      </w:hyperlink>
    </w:p>
    <w:p w14:paraId="1C41DCD1" w14:textId="77777777" w:rsidR="008C6909" w:rsidRDefault="008C6909">
      <w:pPr>
        <w:pStyle w:val="32"/>
        <w:tabs>
          <w:tab w:val="left" w:pos="840"/>
        </w:tabs>
        <w:ind w:left="578" w:hanging="309"/>
        <w:rPr>
          <w:rFonts w:eastAsiaTheme="minorEastAsia"/>
        </w:rPr>
      </w:pPr>
      <w:hyperlink w:anchor="_Toc379778022" w:history="1">
        <w:r w:rsidRPr="0074248B">
          <w:rPr>
            <w:rStyle w:val="afff3"/>
            <w:rFonts w:ascii="Wingdings" w:hAnsi="Wingdings"/>
          </w:rPr>
          <w:t></w:t>
        </w:r>
        <w:r>
          <w:rPr>
            <w:rFonts w:eastAsiaTheme="minorEastAsia"/>
          </w:rPr>
          <w:tab/>
        </w:r>
        <w:r w:rsidRPr="0074248B">
          <w:rPr>
            <w:rStyle w:val="afff3"/>
          </w:rPr>
          <w:t>Win32API</w:t>
        </w:r>
        <w:r w:rsidRPr="0074248B">
          <w:rPr>
            <w:rStyle w:val="afff3"/>
            <w:rFonts w:hint="eastAsia"/>
          </w:rPr>
          <w:t>版</w:t>
        </w:r>
        <w:r>
          <w:rPr>
            <w:webHidden/>
          </w:rPr>
          <w:tab/>
        </w:r>
        <w:r>
          <w:rPr>
            <w:webHidden/>
          </w:rPr>
          <w:fldChar w:fldCharType="begin"/>
        </w:r>
        <w:r>
          <w:rPr>
            <w:webHidden/>
          </w:rPr>
          <w:instrText xml:space="preserve"> PAGEREF _Toc379778022 \h </w:instrText>
        </w:r>
        <w:r>
          <w:rPr>
            <w:webHidden/>
          </w:rPr>
        </w:r>
        <w:r>
          <w:rPr>
            <w:webHidden/>
          </w:rPr>
          <w:fldChar w:fldCharType="separate"/>
        </w:r>
        <w:r>
          <w:rPr>
            <w:webHidden/>
          </w:rPr>
          <w:t>106</w:t>
        </w:r>
        <w:r>
          <w:rPr>
            <w:webHidden/>
          </w:rPr>
          <w:fldChar w:fldCharType="end"/>
        </w:r>
      </w:hyperlink>
    </w:p>
    <w:p w14:paraId="25C0FB4B" w14:textId="77777777" w:rsidR="008C6909" w:rsidRDefault="008C6909">
      <w:pPr>
        <w:pStyle w:val="25"/>
        <w:rPr>
          <w:rFonts w:asciiTheme="minorHAnsi" w:eastAsiaTheme="minorEastAsia" w:hAnsiTheme="minorHAnsi" w:cstheme="minorBidi"/>
          <w:b w:val="0"/>
        </w:rPr>
      </w:pPr>
      <w:hyperlink w:anchor="_Toc379778023"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変数操作による排他制御：アトミック操作（インターロック操作）</w:t>
        </w:r>
        <w:r>
          <w:rPr>
            <w:webHidden/>
          </w:rPr>
          <w:tab/>
        </w:r>
        <w:r>
          <w:rPr>
            <w:webHidden/>
          </w:rPr>
          <w:fldChar w:fldCharType="begin"/>
        </w:r>
        <w:r>
          <w:rPr>
            <w:webHidden/>
          </w:rPr>
          <w:instrText xml:space="preserve"> PAGEREF _Toc379778023 \h </w:instrText>
        </w:r>
        <w:r>
          <w:rPr>
            <w:webHidden/>
          </w:rPr>
        </w:r>
        <w:r>
          <w:rPr>
            <w:webHidden/>
          </w:rPr>
          <w:fldChar w:fldCharType="separate"/>
        </w:r>
        <w:r>
          <w:rPr>
            <w:webHidden/>
          </w:rPr>
          <w:t>109</w:t>
        </w:r>
        <w:r>
          <w:rPr>
            <w:webHidden/>
          </w:rPr>
          <w:fldChar w:fldCharType="end"/>
        </w:r>
      </w:hyperlink>
    </w:p>
    <w:p w14:paraId="77753D04" w14:textId="77777777" w:rsidR="008C6909" w:rsidRDefault="008C6909">
      <w:pPr>
        <w:pStyle w:val="32"/>
        <w:tabs>
          <w:tab w:val="left" w:pos="840"/>
        </w:tabs>
        <w:ind w:left="578" w:hanging="309"/>
        <w:rPr>
          <w:rFonts w:eastAsiaTheme="minorEastAsia"/>
        </w:rPr>
      </w:pPr>
      <w:hyperlink w:anchor="_Toc379778024" w:history="1">
        <w:r w:rsidRPr="0074248B">
          <w:rPr>
            <w:rStyle w:val="afff3"/>
            <w:rFonts w:ascii="Wingdings" w:hAnsi="Wingdings"/>
          </w:rPr>
          <w:t></w:t>
        </w:r>
        <w:r>
          <w:rPr>
            <w:rFonts w:eastAsiaTheme="minorEastAsia"/>
          </w:rPr>
          <w:tab/>
        </w:r>
        <w:r w:rsidRPr="0074248B">
          <w:rPr>
            <w:rStyle w:val="afff3"/>
          </w:rPr>
          <w:t>Win32API</w:t>
        </w:r>
        <w:r w:rsidRPr="0074248B">
          <w:rPr>
            <w:rStyle w:val="afff3"/>
            <w:rFonts w:hint="eastAsia"/>
          </w:rPr>
          <w:t>版：インターロック操作</w:t>
        </w:r>
        <w:r>
          <w:rPr>
            <w:webHidden/>
          </w:rPr>
          <w:tab/>
        </w:r>
        <w:r>
          <w:rPr>
            <w:webHidden/>
          </w:rPr>
          <w:fldChar w:fldCharType="begin"/>
        </w:r>
        <w:r>
          <w:rPr>
            <w:webHidden/>
          </w:rPr>
          <w:instrText xml:space="preserve"> PAGEREF _Toc379778024 \h </w:instrText>
        </w:r>
        <w:r>
          <w:rPr>
            <w:webHidden/>
          </w:rPr>
        </w:r>
        <w:r>
          <w:rPr>
            <w:webHidden/>
          </w:rPr>
          <w:fldChar w:fldCharType="separate"/>
        </w:r>
        <w:r>
          <w:rPr>
            <w:webHidden/>
          </w:rPr>
          <w:t>109</w:t>
        </w:r>
        <w:r>
          <w:rPr>
            <w:webHidden/>
          </w:rPr>
          <w:fldChar w:fldCharType="end"/>
        </w:r>
      </w:hyperlink>
    </w:p>
    <w:p w14:paraId="67B2BB4F" w14:textId="77777777" w:rsidR="008C6909" w:rsidRDefault="008C6909">
      <w:pPr>
        <w:pStyle w:val="32"/>
        <w:tabs>
          <w:tab w:val="left" w:pos="840"/>
        </w:tabs>
        <w:ind w:left="578" w:hanging="309"/>
        <w:rPr>
          <w:rFonts w:eastAsiaTheme="minorEastAsia"/>
        </w:rPr>
      </w:pPr>
      <w:hyperlink w:anchor="_Toc379778025" w:history="1">
        <w:r w:rsidRPr="0074248B">
          <w:rPr>
            <w:rStyle w:val="afff3"/>
            <w:rFonts w:ascii="Wingdings" w:hAnsi="Wingdings"/>
          </w:rPr>
          <w:t></w:t>
        </w:r>
        <w:r>
          <w:rPr>
            <w:rFonts w:eastAsiaTheme="minorEastAsia"/>
          </w:rPr>
          <w:tab/>
        </w:r>
        <w:r w:rsidRPr="0074248B">
          <w:rPr>
            <w:rStyle w:val="afff3"/>
          </w:rPr>
          <w:t>C++11</w:t>
        </w:r>
        <w:r w:rsidRPr="0074248B">
          <w:rPr>
            <w:rStyle w:val="afff3"/>
            <w:rFonts w:hint="eastAsia"/>
          </w:rPr>
          <w:t>版：アトミック操作</w:t>
        </w:r>
        <w:r>
          <w:rPr>
            <w:webHidden/>
          </w:rPr>
          <w:tab/>
        </w:r>
        <w:r>
          <w:rPr>
            <w:webHidden/>
          </w:rPr>
          <w:fldChar w:fldCharType="begin"/>
        </w:r>
        <w:r>
          <w:rPr>
            <w:webHidden/>
          </w:rPr>
          <w:instrText xml:space="preserve"> PAGEREF _Toc379778025 \h </w:instrText>
        </w:r>
        <w:r>
          <w:rPr>
            <w:webHidden/>
          </w:rPr>
        </w:r>
        <w:r>
          <w:rPr>
            <w:webHidden/>
          </w:rPr>
          <w:fldChar w:fldCharType="separate"/>
        </w:r>
        <w:r>
          <w:rPr>
            <w:webHidden/>
          </w:rPr>
          <w:t>111</w:t>
        </w:r>
        <w:r>
          <w:rPr>
            <w:webHidden/>
          </w:rPr>
          <w:fldChar w:fldCharType="end"/>
        </w:r>
      </w:hyperlink>
    </w:p>
    <w:p w14:paraId="4EC8C574" w14:textId="77777777" w:rsidR="008C6909" w:rsidRDefault="008C6909">
      <w:pPr>
        <w:pStyle w:val="32"/>
        <w:tabs>
          <w:tab w:val="left" w:pos="840"/>
        </w:tabs>
        <w:ind w:left="578" w:hanging="309"/>
        <w:rPr>
          <w:rFonts w:eastAsiaTheme="minorEastAsia"/>
        </w:rPr>
      </w:pPr>
      <w:hyperlink w:anchor="_Toc379778026" w:history="1">
        <w:r w:rsidRPr="0074248B">
          <w:rPr>
            <w:rStyle w:val="afff3"/>
            <w:rFonts w:ascii="Wingdings" w:hAnsi="Wingdings"/>
          </w:rPr>
          <w:t></w:t>
        </w:r>
        <w:r>
          <w:rPr>
            <w:rFonts w:eastAsiaTheme="minorEastAsia"/>
          </w:rPr>
          <w:tab/>
        </w:r>
        <w:r w:rsidRPr="0074248B">
          <w:rPr>
            <w:rStyle w:val="afff3"/>
          </w:rPr>
          <w:t>C++11</w:t>
        </w:r>
        <w:r w:rsidRPr="0074248B">
          <w:rPr>
            <w:rStyle w:val="afff3"/>
            <w:rFonts w:hint="eastAsia"/>
          </w:rPr>
          <w:t>版：アトミック操作（フラグ型）</w:t>
        </w:r>
        <w:r>
          <w:rPr>
            <w:webHidden/>
          </w:rPr>
          <w:tab/>
        </w:r>
        <w:r>
          <w:rPr>
            <w:webHidden/>
          </w:rPr>
          <w:fldChar w:fldCharType="begin"/>
        </w:r>
        <w:r>
          <w:rPr>
            <w:webHidden/>
          </w:rPr>
          <w:instrText xml:space="preserve"> PAGEREF _Toc379778026 \h </w:instrText>
        </w:r>
        <w:r>
          <w:rPr>
            <w:webHidden/>
          </w:rPr>
        </w:r>
        <w:r>
          <w:rPr>
            <w:webHidden/>
          </w:rPr>
          <w:fldChar w:fldCharType="separate"/>
        </w:r>
        <w:r>
          <w:rPr>
            <w:webHidden/>
          </w:rPr>
          <w:t>113</w:t>
        </w:r>
        <w:r>
          <w:rPr>
            <w:webHidden/>
          </w:rPr>
          <w:fldChar w:fldCharType="end"/>
        </w:r>
      </w:hyperlink>
    </w:p>
    <w:p w14:paraId="074BC15F" w14:textId="77777777" w:rsidR="008C6909" w:rsidRDefault="008C6909">
      <w:pPr>
        <w:pStyle w:val="25"/>
        <w:rPr>
          <w:rFonts w:asciiTheme="minorHAnsi" w:eastAsiaTheme="minorEastAsia" w:hAnsiTheme="minorHAnsi" w:cstheme="minorBidi"/>
          <w:b w:val="0"/>
        </w:rPr>
      </w:pPr>
      <w:hyperlink w:anchor="_Toc379778027"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特殊な排他制御：リード・ライトロック</w:t>
        </w:r>
        <w:r>
          <w:rPr>
            <w:webHidden/>
          </w:rPr>
          <w:tab/>
        </w:r>
        <w:r>
          <w:rPr>
            <w:webHidden/>
          </w:rPr>
          <w:fldChar w:fldCharType="begin"/>
        </w:r>
        <w:r>
          <w:rPr>
            <w:webHidden/>
          </w:rPr>
          <w:instrText xml:space="preserve"> PAGEREF _Toc379778027 \h </w:instrText>
        </w:r>
        <w:r>
          <w:rPr>
            <w:webHidden/>
          </w:rPr>
        </w:r>
        <w:r>
          <w:rPr>
            <w:webHidden/>
          </w:rPr>
          <w:fldChar w:fldCharType="separate"/>
        </w:r>
        <w:r>
          <w:rPr>
            <w:webHidden/>
          </w:rPr>
          <w:t>114</w:t>
        </w:r>
        <w:r>
          <w:rPr>
            <w:webHidden/>
          </w:rPr>
          <w:fldChar w:fldCharType="end"/>
        </w:r>
      </w:hyperlink>
    </w:p>
    <w:p w14:paraId="0045FEE8" w14:textId="77777777" w:rsidR="008C6909" w:rsidRDefault="008C6909">
      <w:pPr>
        <w:pStyle w:val="32"/>
        <w:tabs>
          <w:tab w:val="left" w:pos="840"/>
        </w:tabs>
        <w:ind w:left="578" w:hanging="309"/>
        <w:rPr>
          <w:rFonts w:eastAsiaTheme="minorEastAsia"/>
        </w:rPr>
      </w:pPr>
      <w:hyperlink w:anchor="_Toc379778028" w:history="1">
        <w:r w:rsidRPr="0074248B">
          <w:rPr>
            <w:rStyle w:val="afff3"/>
            <w:rFonts w:ascii="Wingdings" w:hAnsi="Wingdings"/>
          </w:rPr>
          <w:t></w:t>
        </w:r>
        <w:r>
          <w:rPr>
            <w:rFonts w:eastAsiaTheme="minorEastAsia"/>
          </w:rPr>
          <w:tab/>
        </w:r>
        <w:r w:rsidRPr="0074248B">
          <w:rPr>
            <w:rStyle w:val="afff3"/>
          </w:rPr>
          <w:t>POSIX</w:t>
        </w:r>
        <w:r w:rsidRPr="0074248B">
          <w:rPr>
            <w:rStyle w:val="afff3"/>
            <w:rFonts w:hint="eastAsia"/>
          </w:rPr>
          <w:t>スレッドライブラリ版</w:t>
        </w:r>
        <w:r>
          <w:rPr>
            <w:webHidden/>
          </w:rPr>
          <w:tab/>
        </w:r>
        <w:r>
          <w:rPr>
            <w:webHidden/>
          </w:rPr>
          <w:fldChar w:fldCharType="begin"/>
        </w:r>
        <w:r>
          <w:rPr>
            <w:webHidden/>
          </w:rPr>
          <w:instrText xml:space="preserve"> PAGEREF _Toc379778028 \h </w:instrText>
        </w:r>
        <w:r>
          <w:rPr>
            <w:webHidden/>
          </w:rPr>
        </w:r>
        <w:r>
          <w:rPr>
            <w:webHidden/>
          </w:rPr>
          <w:fldChar w:fldCharType="separate"/>
        </w:r>
        <w:r>
          <w:rPr>
            <w:webHidden/>
          </w:rPr>
          <w:t>114</w:t>
        </w:r>
        <w:r>
          <w:rPr>
            <w:webHidden/>
          </w:rPr>
          <w:fldChar w:fldCharType="end"/>
        </w:r>
      </w:hyperlink>
    </w:p>
    <w:p w14:paraId="1850AFE6" w14:textId="77777777" w:rsidR="008C6909" w:rsidRDefault="008C6909">
      <w:pPr>
        <w:pStyle w:val="32"/>
        <w:tabs>
          <w:tab w:val="left" w:pos="840"/>
        </w:tabs>
        <w:ind w:left="578" w:hanging="309"/>
        <w:rPr>
          <w:rFonts w:eastAsiaTheme="minorEastAsia"/>
        </w:rPr>
      </w:pPr>
      <w:hyperlink w:anchor="_Toc379778029" w:history="1">
        <w:r w:rsidRPr="0074248B">
          <w:rPr>
            <w:rStyle w:val="afff3"/>
            <w:rFonts w:ascii="Wingdings" w:hAnsi="Wingdings"/>
          </w:rPr>
          <w:t></w:t>
        </w:r>
        <w:r>
          <w:rPr>
            <w:rFonts w:eastAsiaTheme="minorEastAsia"/>
          </w:rPr>
          <w:tab/>
        </w:r>
        <w:r w:rsidRPr="0074248B">
          <w:rPr>
            <w:rStyle w:val="afff3"/>
          </w:rPr>
          <w:t>Windows SDK for Windows Vista</w:t>
        </w:r>
        <w:r w:rsidRPr="0074248B">
          <w:rPr>
            <w:rStyle w:val="afff3"/>
            <w:rFonts w:hint="eastAsia"/>
          </w:rPr>
          <w:t>版</w:t>
        </w:r>
        <w:r>
          <w:rPr>
            <w:webHidden/>
          </w:rPr>
          <w:tab/>
        </w:r>
        <w:r>
          <w:rPr>
            <w:webHidden/>
          </w:rPr>
          <w:fldChar w:fldCharType="begin"/>
        </w:r>
        <w:r>
          <w:rPr>
            <w:webHidden/>
          </w:rPr>
          <w:instrText xml:space="preserve"> PAGEREF _Toc379778029 \h </w:instrText>
        </w:r>
        <w:r>
          <w:rPr>
            <w:webHidden/>
          </w:rPr>
        </w:r>
        <w:r>
          <w:rPr>
            <w:webHidden/>
          </w:rPr>
          <w:fldChar w:fldCharType="separate"/>
        </w:r>
        <w:r>
          <w:rPr>
            <w:webHidden/>
          </w:rPr>
          <w:t>119</w:t>
        </w:r>
        <w:r>
          <w:rPr>
            <w:webHidden/>
          </w:rPr>
          <w:fldChar w:fldCharType="end"/>
        </w:r>
      </w:hyperlink>
    </w:p>
    <w:p w14:paraId="6A78C513" w14:textId="77777777" w:rsidR="008C6909" w:rsidRDefault="008C6909">
      <w:pPr>
        <w:pStyle w:val="25"/>
        <w:rPr>
          <w:rFonts w:asciiTheme="minorHAnsi" w:eastAsiaTheme="minorEastAsia" w:hAnsiTheme="minorHAnsi" w:cstheme="minorBidi"/>
          <w:b w:val="0"/>
        </w:rPr>
      </w:pPr>
      <w:hyperlink w:anchor="_Toc379778030"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有限共有リソース使用権獲得</w:t>
        </w:r>
        <w:r>
          <w:rPr>
            <w:webHidden/>
          </w:rPr>
          <w:tab/>
        </w:r>
        <w:r>
          <w:rPr>
            <w:webHidden/>
          </w:rPr>
          <w:fldChar w:fldCharType="begin"/>
        </w:r>
        <w:r>
          <w:rPr>
            <w:webHidden/>
          </w:rPr>
          <w:instrText xml:space="preserve"> PAGEREF _Toc379778030 \h </w:instrText>
        </w:r>
        <w:r>
          <w:rPr>
            <w:webHidden/>
          </w:rPr>
        </w:r>
        <w:r>
          <w:rPr>
            <w:webHidden/>
          </w:rPr>
          <w:fldChar w:fldCharType="separate"/>
        </w:r>
        <w:r>
          <w:rPr>
            <w:webHidden/>
          </w:rPr>
          <w:t>120</w:t>
        </w:r>
        <w:r>
          <w:rPr>
            <w:webHidden/>
          </w:rPr>
          <w:fldChar w:fldCharType="end"/>
        </w:r>
      </w:hyperlink>
    </w:p>
    <w:p w14:paraId="362D4CCA" w14:textId="77777777" w:rsidR="008C6909" w:rsidRDefault="008C6909">
      <w:pPr>
        <w:pStyle w:val="25"/>
        <w:rPr>
          <w:rFonts w:asciiTheme="minorHAnsi" w:eastAsiaTheme="minorEastAsia" w:hAnsiTheme="minorHAnsi" w:cstheme="minorBidi"/>
          <w:b w:val="0"/>
        </w:rPr>
      </w:pPr>
      <w:hyperlink w:anchor="_Toc379778031"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有限共有リソース使用権獲得：セマフォ</w:t>
        </w:r>
        <w:r>
          <w:rPr>
            <w:webHidden/>
          </w:rPr>
          <w:tab/>
        </w:r>
        <w:r>
          <w:rPr>
            <w:webHidden/>
          </w:rPr>
          <w:fldChar w:fldCharType="begin"/>
        </w:r>
        <w:r>
          <w:rPr>
            <w:webHidden/>
          </w:rPr>
          <w:instrText xml:space="preserve"> PAGEREF _Toc379778031 \h </w:instrText>
        </w:r>
        <w:r>
          <w:rPr>
            <w:webHidden/>
          </w:rPr>
        </w:r>
        <w:r>
          <w:rPr>
            <w:webHidden/>
          </w:rPr>
          <w:fldChar w:fldCharType="separate"/>
        </w:r>
        <w:r>
          <w:rPr>
            <w:webHidden/>
          </w:rPr>
          <w:t>120</w:t>
        </w:r>
        <w:r>
          <w:rPr>
            <w:webHidden/>
          </w:rPr>
          <w:fldChar w:fldCharType="end"/>
        </w:r>
      </w:hyperlink>
    </w:p>
    <w:p w14:paraId="02E7BA1A" w14:textId="77777777" w:rsidR="008C6909" w:rsidRDefault="008C6909">
      <w:pPr>
        <w:pStyle w:val="32"/>
        <w:tabs>
          <w:tab w:val="left" w:pos="840"/>
        </w:tabs>
        <w:ind w:left="578" w:hanging="309"/>
        <w:rPr>
          <w:rFonts w:eastAsiaTheme="minorEastAsia"/>
        </w:rPr>
      </w:pPr>
      <w:hyperlink w:anchor="_Toc379778032" w:history="1">
        <w:r w:rsidRPr="0074248B">
          <w:rPr>
            <w:rStyle w:val="afff3"/>
            <w:rFonts w:ascii="Wingdings" w:hAnsi="Wingdings"/>
          </w:rPr>
          <w:t></w:t>
        </w:r>
        <w:r>
          <w:rPr>
            <w:rFonts w:eastAsiaTheme="minorEastAsia"/>
          </w:rPr>
          <w:tab/>
        </w:r>
        <w:r w:rsidRPr="0074248B">
          <w:rPr>
            <w:rStyle w:val="afff3"/>
          </w:rPr>
          <w:t>SystemV</w:t>
        </w:r>
        <w:r w:rsidRPr="0074248B">
          <w:rPr>
            <w:rStyle w:val="afff3"/>
            <w:rFonts w:hint="eastAsia"/>
          </w:rPr>
          <w:t>版</w:t>
        </w:r>
        <w:r>
          <w:rPr>
            <w:webHidden/>
          </w:rPr>
          <w:tab/>
        </w:r>
        <w:r>
          <w:rPr>
            <w:webHidden/>
          </w:rPr>
          <w:fldChar w:fldCharType="begin"/>
        </w:r>
        <w:r>
          <w:rPr>
            <w:webHidden/>
          </w:rPr>
          <w:instrText xml:space="preserve"> PAGEREF _Toc379778032 \h </w:instrText>
        </w:r>
        <w:r>
          <w:rPr>
            <w:webHidden/>
          </w:rPr>
        </w:r>
        <w:r>
          <w:rPr>
            <w:webHidden/>
          </w:rPr>
          <w:fldChar w:fldCharType="separate"/>
        </w:r>
        <w:r>
          <w:rPr>
            <w:webHidden/>
          </w:rPr>
          <w:t>120</w:t>
        </w:r>
        <w:r>
          <w:rPr>
            <w:webHidden/>
          </w:rPr>
          <w:fldChar w:fldCharType="end"/>
        </w:r>
      </w:hyperlink>
    </w:p>
    <w:p w14:paraId="0EDB2D52" w14:textId="77777777" w:rsidR="008C6909" w:rsidRDefault="008C6909">
      <w:pPr>
        <w:pStyle w:val="32"/>
        <w:tabs>
          <w:tab w:val="left" w:pos="840"/>
        </w:tabs>
        <w:ind w:left="578" w:hanging="309"/>
        <w:rPr>
          <w:rFonts w:eastAsiaTheme="minorEastAsia"/>
        </w:rPr>
      </w:pPr>
      <w:hyperlink w:anchor="_Toc379778033" w:history="1">
        <w:r w:rsidRPr="0074248B">
          <w:rPr>
            <w:rStyle w:val="afff3"/>
            <w:rFonts w:ascii="Wingdings" w:hAnsi="Wingdings"/>
          </w:rPr>
          <w:t></w:t>
        </w:r>
        <w:r>
          <w:rPr>
            <w:rFonts w:eastAsiaTheme="minorEastAsia"/>
          </w:rPr>
          <w:tab/>
        </w:r>
        <w:r w:rsidRPr="0074248B">
          <w:rPr>
            <w:rStyle w:val="afff3"/>
          </w:rPr>
          <w:t>POSIX</w:t>
        </w:r>
        <w:r w:rsidRPr="0074248B">
          <w:rPr>
            <w:rStyle w:val="afff3"/>
            <w:rFonts w:hint="eastAsia"/>
          </w:rPr>
          <w:t>スレッドライブラリ版（名前なし）</w:t>
        </w:r>
        <w:r>
          <w:rPr>
            <w:webHidden/>
          </w:rPr>
          <w:tab/>
        </w:r>
        <w:r>
          <w:rPr>
            <w:webHidden/>
          </w:rPr>
          <w:fldChar w:fldCharType="begin"/>
        </w:r>
        <w:r>
          <w:rPr>
            <w:webHidden/>
          </w:rPr>
          <w:instrText xml:space="preserve"> PAGEREF _Toc379778033 \h </w:instrText>
        </w:r>
        <w:r>
          <w:rPr>
            <w:webHidden/>
          </w:rPr>
        </w:r>
        <w:r>
          <w:rPr>
            <w:webHidden/>
          </w:rPr>
          <w:fldChar w:fldCharType="separate"/>
        </w:r>
        <w:r>
          <w:rPr>
            <w:webHidden/>
          </w:rPr>
          <w:t>124</w:t>
        </w:r>
        <w:r>
          <w:rPr>
            <w:webHidden/>
          </w:rPr>
          <w:fldChar w:fldCharType="end"/>
        </w:r>
      </w:hyperlink>
    </w:p>
    <w:p w14:paraId="09666D46" w14:textId="77777777" w:rsidR="008C6909" w:rsidRDefault="008C6909">
      <w:pPr>
        <w:pStyle w:val="32"/>
        <w:tabs>
          <w:tab w:val="left" w:pos="840"/>
        </w:tabs>
        <w:ind w:left="578" w:hanging="309"/>
        <w:rPr>
          <w:rFonts w:eastAsiaTheme="minorEastAsia"/>
        </w:rPr>
      </w:pPr>
      <w:hyperlink w:anchor="_Toc379778034" w:history="1">
        <w:r w:rsidRPr="0074248B">
          <w:rPr>
            <w:rStyle w:val="afff3"/>
            <w:rFonts w:ascii="Wingdings" w:hAnsi="Wingdings"/>
          </w:rPr>
          <w:t></w:t>
        </w:r>
        <w:r>
          <w:rPr>
            <w:rFonts w:eastAsiaTheme="minorEastAsia"/>
          </w:rPr>
          <w:tab/>
        </w:r>
        <w:r w:rsidRPr="0074248B">
          <w:rPr>
            <w:rStyle w:val="afff3"/>
          </w:rPr>
          <w:t>POSIX</w:t>
        </w:r>
        <w:r w:rsidRPr="0074248B">
          <w:rPr>
            <w:rStyle w:val="afff3"/>
            <w:rFonts w:hint="eastAsia"/>
          </w:rPr>
          <w:t>スレッドライブラリ版（名前付き）</w:t>
        </w:r>
        <w:r>
          <w:rPr>
            <w:webHidden/>
          </w:rPr>
          <w:tab/>
        </w:r>
        <w:r>
          <w:rPr>
            <w:webHidden/>
          </w:rPr>
          <w:fldChar w:fldCharType="begin"/>
        </w:r>
        <w:r>
          <w:rPr>
            <w:webHidden/>
          </w:rPr>
          <w:instrText xml:space="preserve"> PAGEREF _Toc379778034 \h </w:instrText>
        </w:r>
        <w:r>
          <w:rPr>
            <w:webHidden/>
          </w:rPr>
        </w:r>
        <w:r>
          <w:rPr>
            <w:webHidden/>
          </w:rPr>
          <w:fldChar w:fldCharType="separate"/>
        </w:r>
        <w:r>
          <w:rPr>
            <w:webHidden/>
          </w:rPr>
          <w:t>128</w:t>
        </w:r>
        <w:r>
          <w:rPr>
            <w:webHidden/>
          </w:rPr>
          <w:fldChar w:fldCharType="end"/>
        </w:r>
      </w:hyperlink>
    </w:p>
    <w:p w14:paraId="397ACFAD" w14:textId="77777777" w:rsidR="008C6909" w:rsidRDefault="008C6909">
      <w:pPr>
        <w:pStyle w:val="32"/>
        <w:tabs>
          <w:tab w:val="left" w:pos="840"/>
        </w:tabs>
        <w:ind w:left="578" w:hanging="309"/>
        <w:rPr>
          <w:rFonts w:eastAsiaTheme="minorEastAsia"/>
        </w:rPr>
      </w:pPr>
      <w:hyperlink w:anchor="_Toc379778035" w:history="1">
        <w:r w:rsidRPr="0074248B">
          <w:rPr>
            <w:rStyle w:val="afff3"/>
            <w:rFonts w:ascii="Wingdings" w:hAnsi="Wingdings"/>
          </w:rPr>
          <w:t></w:t>
        </w:r>
        <w:r>
          <w:rPr>
            <w:rFonts w:eastAsiaTheme="minorEastAsia"/>
          </w:rPr>
          <w:tab/>
        </w:r>
        <w:r w:rsidRPr="0074248B">
          <w:rPr>
            <w:rStyle w:val="afff3"/>
          </w:rPr>
          <w:t>Win32API</w:t>
        </w:r>
        <w:r w:rsidRPr="0074248B">
          <w:rPr>
            <w:rStyle w:val="afff3"/>
            <w:rFonts w:hint="eastAsia"/>
          </w:rPr>
          <w:t>版（名前なし）</w:t>
        </w:r>
        <w:r>
          <w:rPr>
            <w:webHidden/>
          </w:rPr>
          <w:tab/>
        </w:r>
        <w:r>
          <w:rPr>
            <w:webHidden/>
          </w:rPr>
          <w:fldChar w:fldCharType="begin"/>
        </w:r>
        <w:r>
          <w:rPr>
            <w:webHidden/>
          </w:rPr>
          <w:instrText xml:space="preserve"> PAGEREF _Toc379778035 \h </w:instrText>
        </w:r>
        <w:r>
          <w:rPr>
            <w:webHidden/>
          </w:rPr>
        </w:r>
        <w:r>
          <w:rPr>
            <w:webHidden/>
          </w:rPr>
          <w:fldChar w:fldCharType="separate"/>
        </w:r>
        <w:r>
          <w:rPr>
            <w:webHidden/>
          </w:rPr>
          <w:t>131</w:t>
        </w:r>
        <w:r>
          <w:rPr>
            <w:webHidden/>
          </w:rPr>
          <w:fldChar w:fldCharType="end"/>
        </w:r>
      </w:hyperlink>
    </w:p>
    <w:p w14:paraId="377DF0FF" w14:textId="77777777" w:rsidR="008C6909" w:rsidRDefault="008C6909">
      <w:pPr>
        <w:pStyle w:val="32"/>
        <w:tabs>
          <w:tab w:val="left" w:pos="840"/>
        </w:tabs>
        <w:ind w:left="578" w:hanging="309"/>
        <w:rPr>
          <w:rFonts w:eastAsiaTheme="minorEastAsia"/>
        </w:rPr>
      </w:pPr>
      <w:hyperlink w:anchor="_Toc379778036" w:history="1">
        <w:r w:rsidRPr="0074248B">
          <w:rPr>
            <w:rStyle w:val="afff3"/>
            <w:rFonts w:ascii="Wingdings" w:hAnsi="Wingdings"/>
          </w:rPr>
          <w:t></w:t>
        </w:r>
        <w:r>
          <w:rPr>
            <w:rFonts w:eastAsiaTheme="minorEastAsia"/>
          </w:rPr>
          <w:tab/>
        </w:r>
        <w:r w:rsidRPr="0074248B">
          <w:rPr>
            <w:rStyle w:val="afff3"/>
          </w:rPr>
          <w:t>Win32API</w:t>
        </w:r>
        <w:r w:rsidRPr="0074248B">
          <w:rPr>
            <w:rStyle w:val="afff3"/>
            <w:rFonts w:hint="eastAsia"/>
          </w:rPr>
          <w:t>版（名前付き）</w:t>
        </w:r>
        <w:r>
          <w:rPr>
            <w:webHidden/>
          </w:rPr>
          <w:tab/>
        </w:r>
        <w:r>
          <w:rPr>
            <w:webHidden/>
          </w:rPr>
          <w:fldChar w:fldCharType="begin"/>
        </w:r>
        <w:r>
          <w:rPr>
            <w:webHidden/>
          </w:rPr>
          <w:instrText xml:space="preserve"> PAGEREF _Toc379778036 \h </w:instrText>
        </w:r>
        <w:r>
          <w:rPr>
            <w:webHidden/>
          </w:rPr>
        </w:r>
        <w:r>
          <w:rPr>
            <w:webHidden/>
          </w:rPr>
          <w:fldChar w:fldCharType="separate"/>
        </w:r>
        <w:r>
          <w:rPr>
            <w:webHidden/>
          </w:rPr>
          <w:t>135</w:t>
        </w:r>
        <w:r>
          <w:rPr>
            <w:webHidden/>
          </w:rPr>
          <w:fldChar w:fldCharType="end"/>
        </w:r>
      </w:hyperlink>
    </w:p>
    <w:p w14:paraId="7593359C" w14:textId="77777777" w:rsidR="008C6909" w:rsidRDefault="008C6909">
      <w:pPr>
        <w:pStyle w:val="25"/>
        <w:rPr>
          <w:rFonts w:asciiTheme="minorHAnsi" w:eastAsiaTheme="minorEastAsia" w:hAnsiTheme="minorHAnsi" w:cstheme="minorBidi"/>
          <w:b w:val="0"/>
        </w:rPr>
      </w:pPr>
      <w:hyperlink w:anchor="_Toc379778037"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モニター</w:t>
        </w:r>
        <w:r>
          <w:rPr>
            <w:webHidden/>
          </w:rPr>
          <w:tab/>
        </w:r>
        <w:r>
          <w:rPr>
            <w:webHidden/>
          </w:rPr>
          <w:fldChar w:fldCharType="begin"/>
        </w:r>
        <w:r>
          <w:rPr>
            <w:webHidden/>
          </w:rPr>
          <w:instrText xml:space="preserve"> PAGEREF _Toc379778037 \h </w:instrText>
        </w:r>
        <w:r>
          <w:rPr>
            <w:webHidden/>
          </w:rPr>
        </w:r>
        <w:r>
          <w:rPr>
            <w:webHidden/>
          </w:rPr>
          <w:fldChar w:fldCharType="separate"/>
        </w:r>
        <w:r>
          <w:rPr>
            <w:webHidden/>
          </w:rPr>
          <w:t>138</w:t>
        </w:r>
        <w:r>
          <w:rPr>
            <w:webHidden/>
          </w:rPr>
          <w:fldChar w:fldCharType="end"/>
        </w:r>
      </w:hyperlink>
    </w:p>
    <w:p w14:paraId="2B7C8CBF" w14:textId="77777777" w:rsidR="008C6909" w:rsidRDefault="008C6909">
      <w:pPr>
        <w:pStyle w:val="25"/>
        <w:rPr>
          <w:rFonts w:asciiTheme="minorHAnsi" w:eastAsiaTheme="minorEastAsia" w:hAnsiTheme="minorHAnsi" w:cstheme="minorBidi"/>
          <w:b w:val="0"/>
        </w:rPr>
      </w:pPr>
      <w:hyperlink w:anchor="_Toc379778038"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モニター：条件変数</w:t>
        </w:r>
        <w:r>
          <w:rPr>
            <w:webHidden/>
          </w:rPr>
          <w:tab/>
        </w:r>
        <w:r>
          <w:rPr>
            <w:webHidden/>
          </w:rPr>
          <w:fldChar w:fldCharType="begin"/>
        </w:r>
        <w:r>
          <w:rPr>
            <w:webHidden/>
          </w:rPr>
          <w:instrText xml:space="preserve"> PAGEREF _Toc379778038 \h </w:instrText>
        </w:r>
        <w:r>
          <w:rPr>
            <w:webHidden/>
          </w:rPr>
        </w:r>
        <w:r>
          <w:rPr>
            <w:webHidden/>
          </w:rPr>
          <w:fldChar w:fldCharType="separate"/>
        </w:r>
        <w:r>
          <w:rPr>
            <w:webHidden/>
          </w:rPr>
          <w:t>139</w:t>
        </w:r>
        <w:r>
          <w:rPr>
            <w:webHidden/>
          </w:rPr>
          <w:fldChar w:fldCharType="end"/>
        </w:r>
      </w:hyperlink>
    </w:p>
    <w:p w14:paraId="64304497" w14:textId="77777777" w:rsidR="008C6909" w:rsidRDefault="008C6909">
      <w:pPr>
        <w:pStyle w:val="32"/>
        <w:tabs>
          <w:tab w:val="left" w:pos="840"/>
        </w:tabs>
        <w:ind w:left="578" w:hanging="309"/>
        <w:rPr>
          <w:rFonts w:eastAsiaTheme="minorEastAsia"/>
        </w:rPr>
      </w:pPr>
      <w:hyperlink w:anchor="_Toc379778039" w:history="1">
        <w:r w:rsidRPr="0074248B">
          <w:rPr>
            <w:rStyle w:val="afff3"/>
            <w:rFonts w:ascii="Wingdings" w:hAnsi="Wingdings"/>
          </w:rPr>
          <w:t></w:t>
        </w:r>
        <w:r>
          <w:rPr>
            <w:rFonts w:eastAsiaTheme="minorEastAsia"/>
          </w:rPr>
          <w:tab/>
        </w:r>
        <w:r w:rsidRPr="0074248B">
          <w:rPr>
            <w:rStyle w:val="afff3"/>
          </w:rPr>
          <w:t>POSIX</w:t>
        </w:r>
        <w:r w:rsidRPr="0074248B">
          <w:rPr>
            <w:rStyle w:val="afff3"/>
            <w:rFonts w:hint="eastAsia"/>
          </w:rPr>
          <w:t>スレッドライブラリ版</w:t>
        </w:r>
        <w:r>
          <w:rPr>
            <w:webHidden/>
          </w:rPr>
          <w:tab/>
        </w:r>
        <w:r>
          <w:rPr>
            <w:webHidden/>
          </w:rPr>
          <w:fldChar w:fldCharType="begin"/>
        </w:r>
        <w:r>
          <w:rPr>
            <w:webHidden/>
          </w:rPr>
          <w:instrText xml:space="preserve"> PAGEREF _Toc379778039 \h </w:instrText>
        </w:r>
        <w:r>
          <w:rPr>
            <w:webHidden/>
          </w:rPr>
        </w:r>
        <w:r>
          <w:rPr>
            <w:webHidden/>
          </w:rPr>
          <w:fldChar w:fldCharType="separate"/>
        </w:r>
        <w:r>
          <w:rPr>
            <w:webHidden/>
          </w:rPr>
          <w:t>139</w:t>
        </w:r>
        <w:r>
          <w:rPr>
            <w:webHidden/>
          </w:rPr>
          <w:fldChar w:fldCharType="end"/>
        </w:r>
      </w:hyperlink>
    </w:p>
    <w:p w14:paraId="2AC44074" w14:textId="77777777" w:rsidR="008C6909" w:rsidRDefault="008C6909">
      <w:pPr>
        <w:pStyle w:val="32"/>
        <w:tabs>
          <w:tab w:val="left" w:pos="840"/>
        </w:tabs>
        <w:ind w:left="578" w:hanging="309"/>
        <w:rPr>
          <w:rFonts w:eastAsiaTheme="minorEastAsia"/>
        </w:rPr>
      </w:pPr>
      <w:hyperlink w:anchor="_Toc379778040" w:history="1">
        <w:r w:rsidRPr="0074248B">
          <w:rPr>
            <w:rStyle w:val="afff3"/>
            <w:rFonts w:ascii="Wingdings" w:hAnsi="Wingdings"/>
          </w:rPr>
          <w:t></w:t>
        </w:r>
        <w:r>
          <w:rPr>
            <w:rFonts w:eastAsiaTheme="minorEastAsia"/>
          </w:rPr>
          <w:tab/>
        </w:r>
        <w:r w:rsidRPr="0074248B">
          <w:rPr>
            <w:rStyle w:val="afff3"/>
          </w:rPr>
          <w:t>C++11</w:t>
        </w:r>
        <w:r w:rsidRPr="0074248B">
          <w:rPr>
            <w:rStyle w:val="afff3"/>
            <w:rFonts w:hint="eastAsia"/>
          </w:rPr>
          <w:t>版</w:t>
        </w:r>
        <w:r>
          <w:rPr>
            <w:webHidden/>
          </w:rPr>
          <w:tab/>
        </w:r>
        <w:r>
          <w:rPr>
            <w:webHidden/>
          </w:rPr>
          <w:fldChar w:fldCharType="begin"/>
        </w:r>
        <w:r>
          <w:rPr>
            <w:webHidden/>
          </w:rPr>
          <w:instrText xml:space="preserve"> PAGEREF _Toc379778040 \h </w:instrText>
        </w:r>
        <w:r>
          <w:rPr>
            <w:webHidden/>
          </w:rPr>
        </w:r>
        <w:r>
          <w:rPr>
            <w:webHidden/>
          </w:rPr>
          <w:fldChar w:fldCharType="separate"/>
        </w:r>
        <w:r>
          <w:rPr>
            <w:webHidden/>
          </w:rPr>
          <w:t>145</w:t>
        </w:r>
        <w:r>
          <w:rPr>
            <w:webHidden/>
          </w:rPr>
          <w:fldChar w:fldCharType="end"/>
        </w:r>
      </w:hyperlink>
    </w:p>
    <w:p w14:paraId="45E975B0" w14:textId="77777777" w:rsidR="008C6909" w:rsidRDefault="008C6909">
      <w:pPr>
        <w:pStyle w:val="32"/>
        <w:tabs>
          <w:tab w:val="left" w:pos="840"/>
        </w:tabs>
        <w:ind w:left="578" w:hanging="309"/>
        <w:rPr>
          <w:rFonts w:eastAsiaTheme="minorEastAsia"/>
        </w:rPr>
      </w:pPr>
      <w:hyperlink w:anchor="_Toc379778041" w:history="1">
        <w:r w:rsidRPr="0074248B">
          <w:rPr>
            <w:rStyle w:val="afff3"/>
            <w:rFonts w:ascii="Wingdings" w:hAnsi="Wingdings"/>
          </w:rPr>
          <w:t></w:t>
        </w:r>
        <w:r>
          <w:rPr>
            <w:rFonts w:eastAsiaTheme="minorEastAsia"/>
          </w:rPr>
          <w:tab/>
        </w:r>
        <w:r w:rsidRPr="0074248B">
          <w:rPr>
            <w:rStyle w:val="afff3"/>
          </w:rPr>
          <w:t>Windows SDK for Windows Vista</w:t>
        </w:r>
        <w:r w:rsidRPr="0074248B">
          <w:rPr>
            <w:rStyle w:val="afff3"/>
            <w:rFonts w:hint="eastAsia"/>
          </w:rPr>
          <w:t>版</w:t>
        </w:r>
        <w:r>
          <w:rPr>
            <w:webHidden/>
          </w:rPr>
          <w:tab/>
        </w:r>
        <w:r>
          <w:rPr>
            <w:webHidden/>
          </w:rPr>
          <w:fldChar w:fldCharType="begin"/>
        </w:r>
        <w:r>
          <w:rPr>
            <w:webHidden/>
          </w:rPr>
          <w:instrText xml:space="preserve"> PAGEREF _Toc379778041 \h </w:instrText>
        </w:r>
        <w:r>
          <w:rPr>
            <w:webHidden/>
          </w:rPr>
        </w:r>
        <w:r>
          <w:rPr>
            <w:webHidden/>
          </w:rPr>
          <w:fldChar w:fldCharType="separate"/>
        </w:r>
        <w:r>
          <w:rPr>
            <w:webHidden/>
          </w:rPr>
          <w:t>150</w:t>
        </w:r>
        <w:r>
          <w:rPr>
            <w:webHidden/>
          </w:rPr>
          <w:fldChar w:fldCharType="end"/>
        </w:r>
      </w:hyperlink>
    </w:p>
    <w:p w14:paraId="2854A8B8" w14:textId="77777777" w:rsidR="008C6909" w:rsidRDefault="008C6909">
      <w:pPr>
        <w:pStyle w:val="25"/>
        <w:rPr>
          <w:rFonts w:asciiTheme="minorHAnsi" w:eastAsiaTheme="minorEastAsia" w:hAnsiTheme="minorHAnsi" w:cstheme="minorBidi"/>
          <w:b w:val="0"/>
        </w:rPr>
      </w:pPr>
      <w:hyperlink w:anchor="_Toc379778042"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モニター：バリア</w:t>
        </w:r>
        <w:r>
          <w:rPr>
            <w:webHidden/>
          </w:rPr>
          <w:tab/>
        </w:r>
        <w:r>
          <w:rPr>
            <w:webHidden/>
          </w:rPr>
          <w:fldChar w:fldCharType="begin"/>
        </w:r>
        <w:r>
          <w:rPr>
            <w:webHidden/>
          </w:rPr>
          <w:instrText xml:space="preserve"> PAGEREF _Toc379778042 \h </w:instrText>
        </w:r>
        <w:r>
          <w:rPr>
            <w:webHidden/>
          </w:rPr>
        </w:r>
        <w:r>
          <w:rPr>
            <w:webHidden/>
          </w:rPr>
          <w:fldChar w:fldCharType="separate"/>
        </w:r>
        <w:r>
          <w:rPr>
            <w:webHidden/>
          </w:rPr>
          <w:t>150</w:t>
        </w:r>
        <w:r>
          <w:rPr>
            <w:webHidden/>
          </w:rPr>
          <w:fldChar w:fldCharType="end"/>
        </w:r>
      </w:hyperlink>
    </w:p>
    <w:p w14:paraId="52D97522" w14:textId="77777777" w:rsidR="008C6909" w:rsidRDefault="008C6909">
      <w:pPr>
        <w:pStyle w:val="32"/>
        <w:tabs>
          <w:tab w:val="left" w:pos="840"/>
        </w:tabs>
        <w:ind w:left="578" w:hanging="309"/>
        <w:rPr>
          <w:rFonts w:eastAsiaTheme="minorEastAsia"/>
        </w:rPr>
      </w:pPr>
      <w:hyperlink w:anchor="_Toc379778043" w:history="1">
        <w:r w:rsidRPr="0074248B">
          <w:rPr>
            <w:rStyle w:val="afff3"/>
            <w:rFonts w:ascii="Wingdings" w:hAnsi="Wingdings"/>
          </w:rPr>
          <w:t></w:t>
        </w:r>
        <w:r>
          <w:rPr>
            <w:rFonts w:eastAsiaTheme="minorEastAsia"/>
          </w:rPr>
          <w:tab/>
        </w:r>
        <w:r w:rsidRPr="0074248B">
          <w:rPr>
            <w:rStyle w:val="afff3"/>
          </w:rPr>
          <w:t>POSIX</w:t>
        </w:r>
        <w:r w:rsidRPr="0074248B">
          <w:rPr>
            <w:rStyle w:val="afff3"/>
            <w:rFonts w:hint="eastAsia"/>
          </w:rPr>
          <w:t>スレッドライブラリ版</w:t>
        </w:r>
        <w:r>
          <w:rPr>
            <w:webHidden/>
          </w:rPr>
          <w:tab/>
        </w:r>
        <w:r>
          <w:rPr>
            <w:webHidden/>
          </w:rPr>
          <w:fldChar w:fldCharType="begin"/>
        </w:r>
        <w:r>
          <w:rPr>
            <w:webHidden/>
          </w:rPr>
          <w:instrText xml:space="preserve"> PAGEREF _Toc379778043 \h </w:instrText>
        </w:r>
        <w:r>
          <w:rPr>
            <w:webHidden/>
          </w:rPr>
        </w:r>
        <w:r>
          <w:rPr>
            <w:webHidden/>
          </w:rPr>
          <w:fldChar w:fldCharType="separate"/>
        </w:r>
        <w:r>
          <w:rPr>
            <w:webHidden/>
          </w:rPr>
          <w:t>151</w:t>
        </w:r>
        <w:r>
          <w:rPr>
            <w:webHidden/>
          </w:rPr>
          <w:fldChar w:fldCharType="end"/>
        </w:r>
      </w:hyperlink>
    </w:p>
    <w:p w14:paraId="7B6F6E78" w14:textId="77777777" w:rsidR="008C6909" w:rsidRDefault="008C6909">
      <w:pPr>
        <w:pStyle w:val="25"/>
        <w:rPr>
          <w:rFonts w:asciiTheme="minorHAnsi" w:eastAsiaTheme="minorEastAsia" w:hAnsiTheme="minorHAnsi" w:cstheme="minorBidi"/>
          <w:b w:val="0"/>
        </w:rPr>
      </w:pPr>
      <w:hyperlink w:anchor="_Toc379778044"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モニター：イベント</w:t>
        </w:r>
        <w:r>
          <w:rPr>
            <w:webHidden/>
          </w:rPr>
          <w:tab/>
        </w:r>
        <w:r>
          <w:rPr>
            <w:webHidden/>
          </w:rPr>
          <w:fldChar w:fldCharType="begin"/>
        </w:r>
        <w:r>
          <w:rPr>
            <w:webHidden/>
          </w:rPr>
          <w:instrText xml:space="preserve"> PAGEREF _Toc379778044 \h </w:instrText>
        </w:r>
        <w:r>
          <w:rPr>
            <w:webHidden/>
          </w:rPr>
        </w:r>
        <w:r>
          <w:rPr>
            <w:webHidden/>
          </w:rPr>
          <w:fldChar w:fldCharType="separate"/>
        </w:r>
        <w:r>
          <w:rPr>
            <w:webHidden/>
          </w:rPr>
          <w:t>158</w:t>
        </w:r>
        <w:r>
          <w:rPr>
            <w:webHidden/>
          </w:rPr>
          <w:fldChar w:fldCharType="end"/>
        </w:r>
      </w:hyperlink>
    </w:p>
    <w:p w14:paraId="7CEDD89E" w14:textId="77777777" w:rsidR="008C6909" w:rsidRDefault="008C6909">
      <w:pPr>
        <w:pStyle w:val="32"/>
        <w:tabs>
          <w:tab w:val="left" w:pos="840"/>
        </w:tabs>
        <w:ind w:left="578" w:hanging="309"/>
        <w:rPr>
          <w:rFonts w:eastAsiaTheme="minorEastAsia"/>
        </w:rPr>
      </w:pPr>
      <w:hyperlink w:anchor="_Toc379778045" w:history="1">
        <w:r w:rsidRPr="0074248B">
          <w:rPr>
            <w:rStyle w:val="afff3"/>
            <w:rFonts w:ascii="Wingdings" w:hAnsi="Wingdings"/>
          </w:rPr>
          <w:t></w:t>
        </w:r>
        <w:r>
          <w:rPr>
            <w:rFonts w:eastAsiaTheme="minorEastAsia"/>
          </w:rPr>
          <w:tab/>
        </w:r>
        <w:r w:rsidRPr="0074248B">
          <w:rPr>
            <w:rStyle w:val="afff3"/>
          </w:rPr>
          <w:t>Win32API</w:t>
        </w:r>
        <w:r w:rsidRPr="0074248B">
          <w:rPr>
            <w:rStyle w:val="afff3"/>
            <w:rFonts w:hint="eastAsia"/>
          </w:rPr>
          <w:t>版（名前なし）</w:t>
        </w:r>
        <w:r>
          <w:rPr>
            <w:webHidden/>
          </w:rPr>
          <w:tab/>
        </w:r>
        <w:r>
          <w:rPr>
            <w:webHidden/>
          </w:rPr>
          <w:fldChar w:fldCharType="begin"/>
        </w:r>
        <w:r>
          <w:rPr>
            <w:webHidden/>
          </w:rPr>
          <w:instrText xml:space="preserve"> PAGEREF _Toc379778045 \h </w:instrText>
        </w:r>
        <w:r>
          <w:rPr>
            <w:webHidden/>
          </w:rPr>
        </w:r>
        <w:r>
          <w:rPr>
            <w:webHidden/>
          </w:rPr>
          <w:fldChar w:fldCharType="separate"/>
        </w:r>
        <w:r>
          <w:rPr>
            <w:webHidden/>
          </w:rPr>
          <w:t>158</w:t>
        </w:r>
        <w:r>
          <w:rPr>
            <w:webHidden/>
          </w:rPr>
          <w:fldChar w:fldCharType="end"/>
        </w:r>
      </w:hyperlink>
    </w:p>
    <w:p w14:paraId="4B9C1C4F" w14:textId="77777777" w:rsidR="008C6909" w:rsidRDefault="008C6909">
      <w:pPr>
        <w:pStyle w:val="32"/>
        <w:tabs>
          <w:tab w:val="left" w:pos="840"/>
        </w:tabs>
        <w:ind w:left="578" w:hanging="309"/>
        <w:rPr>
          <w:rFonts w:eastAsiaTheme="minorEastAsia"/>
        </w:rPr>
      </w:pPr>
      <w:hyperlink w:anchor="_Toc379778046" w:history="1">
        <w:r w:rsidRPr="0074248B">
          <w:rPr>
            <w:rStyle w:val="afff3"/>
            <w:rFonts w:ascii="Wingdings" w:hAnsi="Wingdings"/>
          </w:rPr>
          <w:t></w:t>
        </w:r>
        <w:r>
          <w:rPr>
            <w:rFonts w:eastAsiaTheme="minorEastAsia"/>
          </w:rPr>
          <w:tab/>
        </w:r>
        <w:r w:rsidRPr="0074248B">
          <w:rPr>
            <w:rStyle w:val="afff3"/>
          </w:rPr>
          <w:t>Win32API</w:t>
        </w:r>
        <w:r w:rsidRPr="0074248B">
          <w:rPr>
            <w:rStyle w:val="afff3"/>
            <w:rFonts w:hint="eastAsia"/>
          </w:rPr>
          <w:t>版（名前付き）</w:t>
        </w:r>
        <w:r>
          <w:rPr>
            <w:webHidden/>
          </w:rPr>
          <w:tab/>
        </w:r>
        <w:r>
          <w:rPr>
            <w:webHidden/>
          </w:rPr>
          <w:fldChar w:fldCharType="begin"/>
        </w:r>
        <w:r>
          <w:rPr>
            <w:webHidden/>
          </w:rPr>
          <w:instrText xml:space="preserve"> PAGEREF _Toc379778046 \h </w:instrText>
        </w:r>
        <w:r>
          <w:rPr>
            <w:webHidden/>
          </w:rPr>
        </w:r>
        <w:r>
          <w:rPr>
            <w:webHidden/>
          </w:rPr>
          <w:fldChar w:fldCharType="separate"/>
        </w:r>
        <w:r>
          <w:rPr>
            <w:webHidden/>
          </w:rPr>
          <w:t>163</w:t>
        </w:r>
        <w:r>
          <w:rPr>
            <w:webHidden/>
          </w:rPr>
          <w:fldChar w:fldCharType="end"/>
        </w:r>
      </w:hyperlink>
    </w:p>
    <w:p w14:paraId="3EF6E6BB" w14:textId="77777777" w:rsidR="008C6909" w:rsidRDefault="008C6909">
      <w:pPr>
        <w:pStyle w:val="25"/>
        <w:rPr>
          <w:rFonts w:asciiTheme="minorHAnsi" w:eastAsiaTheme="minorEastAsia" w:hAnsiTheme="minorHAnsi" w:cstheme="minorBidi"/>
          <w:b w:val="0"/>
        </w:rPr>
      </w:pPr>
      <w:hyperlink w:anchor="_Toc379778047"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モニター：アトミック操作（インターロック操作）によるビジーなモニター</w:t>
        </w:r>
        <w:r>
          <w:rPr>
            <w:webHidden/>
          </w:rPr>
          <w:tab/>
        </w:r>
        <w:r>
          <w:rPr>
            <w:webHidden/>
          </w:rPr>
          <w:fldChar w:fldCharType="begin"/>
        </w:r>
        <w:r>
          <w:rPr>
            <w:webHidden/>
          </w:rPr>
          <w:instrText xml:space="preserve"> PAGEREF _Toc379778047 \h </w:instrText>
        </w:r>
        <w:r>
          <w:rPr>
            <w:webHidden/>
          </w:rPr>
        </w:r>
        <w:r>
          <w:rPr>
            <w:webHidden/>
          </w:rPr>
          <w:fldChar w:fldCharType="separate"/>
        </w:r>
        <w:r>
          <w:rPr>
            <w:webHidden/>
          </w:rPr>
          <w:t>169</w:t>
        </w:r>
        <w:r>
          <w:rPr>
            <w:webHidden/>
          </w:rPr>
          <w:fldChar w:fldCharType="end"/>
        </w:r>
      </w:hyperlink>
    </w:p>
    <w:p w14:paraId="20FE5A38" w14:textId="77777777" w:rsidR="008C6909" w:rsidRDefault="008C6909">
      <w:pPr>
        <w:pStyle w:val="32"/>
        <w:tabs>
          <w:tab w:val="left" w:pos="840"/>
        </w:tabs>
        <w:ind w:left="578" w:hanging="309"/>
        <w:rPr>
          <w:rFonts w:eastAsiaTheme="minorEastAsia"/>
        </w:rPr>
      </w:pPr>
      <w:hyperlink w:anchor="_Toc379778048" w:history="1">
        <w:r w:rsidRPr="0074248B">
          <w:rPr>
            <w:rStyle w:val="afff3"/>
            <w:rFonts w:ascii="Wingdings" w:hAnsi="Wingdings"/>
          </w:rPr>
          <w:t></w:t>
        </w:r>
        <w:r>
          <w:rPr>
            <w:rFonts w:eastAsiaTheme="minorEastAsia"/>
          </w:rPr>
          <w:tab/>
        </w:r>
        <w:r w:rsidRPr="0074248B">
          <w:rPr>
            <w:rStyle w:val="afff3"/>
            <w:rFonts w:hint="eastAsia"/>
          </w:rPr>
          <w:t>【用語解説】コンペア・アンド・スワップ（</w:t>
        </w:r>
        <w:r w:rsidRPr="0074248B">
          <w:rPr>
            <w:rStyle w:val="afff3"/>
          </w:rPr>
          <w:t>CAS</w:t>
        </w:r>
        <w:r w:rsidRPr="0074248B">
          <w:rPr>
            <w:rStyle w:val="afff3"/>
            <w:rFonts w:hint="eastAsia"/>
          </w:rPr>
          <w:t>）操作</w:t>
        </w:r>
        <w:r>
          <w:rPr>
            <w:webHidden/>
          </w:rPr>
          <w:tab/>
        </w:r>
        <w:r>
          <w:rPr>
            <w:webHidden/>
          </w:rPr>
          <w:fldChar w:fldCharType="begin"/>
        </w:r>
        <w:r>
          <w:rPr>
            <w:webHidden/>
          </w:rPr>
          <w:instrText xml:space="preserve"> PAGEREF _Toc379778048 \h </w:instrText>
        </w:r>
        <w:r>
          <w:rPr>
            <w:webHidden/>
          </w:rPr>
        </w:r>
        <w:r>
          <w:rPr>
            <w:webHidden/>
          </w:rPr>
          <w:fldChar w:fldCharType="separate"/>
        </w:r>
        <w:r>
          <w:rPr>
            <w:webHidden/>
          </w:rPr>
          <w:t>169</w:t>
        </w:r>
        <w:r>
          <w:rPr>
            <w:webHidden/>
          </w:rPr>
          <w:fldChar w:fldCharType="end"/>
        </w:r>
      </w:hyperlink>
    </w:p>
    <w:p w14:paraId="58D7D85B" w14:textId="77777777" w:rsidR="008C6909" w:rsidRDefault="008C6909">
      <w:pPr>
        <w:pStyle w:val="32"/>
        <w:tabs>
          <w:tab w:val="left" w:pos="840"/>
        </w:tabs>
        <w:ind w:left="578" w:hanging="309"/>
        <w:rPr>
          <w:rFonts w:eastAsiaTheme="minorEastAsia"/>
        </w:rPr>
      </w:pPr>
      <w:hyperlink w:anchor="_Toc379778049" w:history="1">
        <w:r w:rsidRPr="0074248B">
          <w:rPr>
            <w:rStyle w:val="afff3"/>
            <w:rFonts w:ascii="Wingdings" w:hAnsi="Wingdings"/>
          </w:rPr>
          <w:t></w:t>
        </w:r>
        <w:r>
          <w:rPr>
            <w:rFonts w:eastAsiaTheme="minorEastAsia"/>
          </w:rPr>
          <w:tab/>
        </w:r>
        <w:r w:rsidRPr="0074248B">
          <w:rPr>
            <w:rStyle w:val="afff3"/>
          </w:rPr>
          <w:t>Win32API</w:t>
        </w:r>
        <w:r w:rsidRPr="0074248B">
          <w:rPr>
            <w:rStyle w:val="afff3"/>
            <w:rFonts w:hint="eastAsia"/>
          </w:rPr>
          <w:t>版：インターロック操作</w:t>
        </w:r>
        <w:r>
          <w:rPr>
            <w:webHidden/>
          </w:rPr>
          <w:tab/>
        </w:r>
        <w:r>
          <w:rPr>
            <w:webHidden/>
          </w:rPr>
          <w:fldChar w:fldCharType="begin"/>
        </w:r>
        <w:r>
          <w:rPr>
            <w:webHidden/>
          </w:rPr>
          <w:instrText xml:space="preserve"> PAGEREF _Toc379778049 \h </w:instrText>
        </w:r>
        <w:r>
          <w:rPr>
            <w:webHidden/>
          </w:rPr>
        </w:r>
        <w:r>
          <w:rPr>
            <w:webHidden/>
          </w:rPr>
          <w:fldChar w:fldCharType="separate"/>
        </w:r>
        <w:r>
          <w:rPr>
            <w:webHidden/>
          </w:rPr>
          <w:t>170</w:t>
        </w:r>
        <w:r>
          <w:rPr>
            <w:webHidden/>
          </w:rPr>
          <w:fldChar w:fldCharType="end"/>
        </w:r>
      </w:hyperlink>
    </w:p>
    <w:p w14:paraId="6B93F5DF" w14:textId="77777777" w:rsidR="008C6909" w:rsidRDefault="008C6909">
      <w:pPr>
        <w:pStyle w:val="32"/>
        <w:tabs>
          <w:tab w:val="left" w:pos="840"/>
        </w:tabs>
        <w:ind w:left="578" w:hanging="309"/>
        <w:rPr>
          <w:rFonts w:eastAsiaTheme="minorEastAsia"/>
        </w:rPr>
      </w:pPr>
      <w:hyperlink w:anchor="_Toc379778050" w:history="1">
        <w:r w:rsidRPr="0074248B">
          <w:rPr>
            <w:rStyle w:val="afff3"/>
            <w:rFonts w:ascii="Wingdings" w:hAnsi="Wingdings"/>
          </w:rPr>
          <w:t></w:t>
        </w:r>
        <w:r>
          <w:rPr>
            <w:rFonts w:eastAsiaTheme="minorEastAsia"/>
          </w:rPr>
          <w:tab/>
        </w:r>
        <w:r w:rsidRPr="0074248B">
          <w:rPr>
            <w:rStyle w:val="afff3"/>
          </w:rPr>
          <w:t>C++11</w:t>
        </w:r>
        <w:r w:rsidRPr="0074248B">
          <w:rPr>
            <w:rStyle w:val="afff3"/>
            <w:rFonts w:hint="eastAsia"/>
          </w:rPr>
          <w:t>版：アトミック操作</w:t>
        </w:r>
        <w:r>
          <w:rPr>
            <w:webHidden/>
          </w:rPr>
          <w:tab/>
        </w:r>
        <w:r>
          <w:rPr>
            <w:webHidden/>
          </w:rPr>
          <w:fldChar w:fldCharType="begin"/>
        </w:r>
        <w:r>
          <w:rPr>
            <w:webHidden/>
          </w:rPr>
          <w:instrText xml:space="preserve"> PAGEREF _Toc379778050 \h </w:instrText>
        </w:r>
        <w:r>
          <w:rPr>
            <w:webHidden/>
          </w:rPr>
        </w:r>
        <w:r>
          <w:rPr>
            <w:webHidden/>
          </w:rPr>
          <w:fldChar w:fldCharType="separate"/>
        </w:r>
        <w:r>
          <w:rPr>
            <w:webHidden/>
          </w:rPr>
          <w:t>175</w:t>
        </w:r>
        <w:r>
          <w:rPr>
            <w:webHidden/>
          </w:rPr>
          <w:fldChar w:fldCharType="end"/>
        </w:r>
      </w:hyperlink>
    </w:p>
    <w:p w14:paraId="264C4B8C" w14:textId="77777777" w:rsidR="008C6909" w:rsidRDefault="008C6909">
      <w:pPr>
        <w:pStyle w:val="32"/>
        <w:tabs>
          <w:tab w:val="left" w:pos="840"/>
        </w:tabs>
        <w:ind w:left="578" w:hanging="309"/>
        <w:rPr>
          <w:rFonts w:eastAsiaTheme="minorEastAsia"/>
        </w:rPr>
      </w:pPr>
      <w:hyperlink w:anchor="_Toc379778051" w:history="1">
        <w:r w:rsidRPr="0074248B">
          <w:rPr>
            <w:rStyle w:val="afff3"/>
            <w:rFonts w:ascii="Wingdings" w:hAnsi="Wingdings"/>
          </w:rPr>
          <w:t></w:t>
        </w:r>
        <w:r>
          <w:rPr>
            <w:rFonts w:eastAsiaTheme="minorEastAsia"/>
          </w:rPr>
          <w:tab/>
        </w:r>
        <w:r w:rsidRPr="0074248B">
          <w:rPr>
            <w:rStyle w:val="afff3"/>
          </w:rPr>
          <w:t>C++11</w:t>
        </w:r>
        <w:r w:rsidRPr="0074248B">
          <w:rPr>
            <w:rStyle w:val="afff3"/>
            <w:rFonts w:hint="eastAsia"/>
          </w:rPr>
          <w:t>版：アトミック操作のメモリオーダー指定</w:t>
        </w:r>
        <w:r>
          <w:rPr>
            <w:webHidden/>
          </w:rPr>
          <w:tab/>
        </w:r>
        <w:r>
          <w:rPr>
            <w:webHidden/>
          </w:rPr>
          <w:fldChar w:fldCharType="begin"/>
        </w:r>
        <w:r>
          <w:rPr>
            <w:webHidden/>
          </w:rPr>
          <w:instrText xml:space="preserve"> PAGEREF _Toc379778051 \h </w:instrText>
        </w:r>
        <w:r>
          <w:rPr>
            <w:webHidden/>
          </w:rPr>
        </w:r>
        <w:r>
          <w:rPr>
            <w:webHidden/>
          </w:rPr>
          <w:fldChar w:fldCharType="separate"/>
        </w:r>
        <w:r>
          <w:rPr>
            <w:webHidden/>
          </w:rPr>
          <w:t>179</w:t>
        </w:r>
        <w:r>
          <w:rPr>
            <w:webHidden/>
          </w:rPr>
          <w:fldChar w:fldCharType="end"/>
        </w:r>
      </w:hyperlink>
    </w:p>
    <w:p w14:paraId="57FB041D" w14:textId="77777777" w:rsidR="008C6909" w:rsidRDefault="008C6909">
      <w:pPr>
        <w:pStyle w:val="25"/>
        <w:rPr>
          <w:rFonts w:asciiTheme="minorHAnsi" w:eastAsiaTheme="minorEastAsia" w:hAnsiTheme="minorHAnsi" w:cstheme="minorBidi"/>
          <w:b w:val="0"/>
        </w:rPr>
      </w:pPr>
      <w:hyperlink w:anchor="_Toc379778052"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Pr>
          <w:t>Call Once</w:t>
        </w:r>
        <w:r>
          <w:rPr>
            <w:webHidden/>
          </w:rPr>
          <w:tab/>
        </w:r>
        <w:r>
          <w:rPr>
            <w:webHidden/>
          </w:rPr>
          <w:fldChar w:fldCharType="begin"/>
        </w:r>
        <w:r>
          <w:rPr>
            <w:webHidden/>
          </w:rPr>
          <w:instrText xml:space="preserve"> PAGEREF _Toc379778052 \h </w:instrText>
        </w:r>
        <w:r>
          <w:rPr>
            <w:webHidden/>
          </w:rPr>
        </w:r>
        <w:r>
          <w:rPr>
            <w:webHidden/>
          </w:rPr>
          <w:fldChar w:fldCharType="separate"/>
        </w:r>
        <w:r>
          <w:rPr>
            <w:webHidden/>
          </w:rPr>
          <w:t>183</w:t>
        </w:r>
        <w:r>
          <w:rPr>
            <w:webHidden/>
          </w:rPr>
          <w:fldChar w:fldCharType="end"/>
        </w:r>
      </w:hyperlink>
    </w:p>
    <w:p w14:paraId="53D9A699" w14:textId="77777777" w:rsidR="008C6909" w:rsidRDefault="008C6909">
      <w:pPr>
        <w:pStyle w:val="32"/>
        <w:tabs>
          <w:tab w:val="left" w:pos="840"/>
        </w:tabs>
        <w:ind w:left="578" w:hanging="309"/>
        <w:rPr>
          <w:rFonts w:eastAsiaTheme="minorEastAsia"/>
        </w:rPr>
      </w:pPr>
      <w:hyperlink w:anchor="_Toc379778053" w:history="1">
        <w:r w:rsidRPr="0074248B">
          <w:rPr>
            <w:rStyle w:val="afff3"/>
            <w:rFonts w:ascii="Wingdings" w:hAnsi="Wingdings"/>
          </w:rPr>
          <w:t></w:t>
        </w:r>
        <w:r>
          <w:rPr>
            <w:rFonts w:eastAsiaTheme="minorEastAsia"/>
          </w:rPr>
          <w:tab/>
        </w:r>
        <w:r w:rsidRPr="0074248B">
          <w:rPr>
            <w:rStyle w:val="afff3"/>
          </w:rPr>
          <w:t>POSIX</w:t>
        </w:r>
        <w:r w:rsidRPr="0074248B">
          <w:rPr>
            <w:rStyle w:val="afff3"/>
            <w:rFonts w:hint="eastAsia"/>
          </w:rPr>
          <w:t>スレッドライブラリ版</w:t>
        </w:r>
        <w:r>
          <w:rPr>
            <w:webHidden/>
          </w:rPr>
          <w:tab/>
        </w:r>
        <w:r>
          <w:rPr>
            <w:webHidden/>
          </w:rPr>
          <w:fldChar w:fldCharType="begin"/>
        </w:r>
        <w:r>
          <w:rPr>
            <w:webHidden/>
          </w:rPr>
          <w:instrText xml:space="preserve"> PAGEREF _Toc379778053 \h </w:instrText>
        </w:r>
        <w:r>
          <w:rPr>
            <w:webHidden/>
          </w:rPr>
        </w:r>
        <w:r>
          <w:rPr>
            <w:webHidden/>
          </w:rPr>
          <w:fldChar w:fldCharType="separate"/>
        </w:r>
        <w:r>
          <w:rPr>
            <w:webHidden/>
          </w:rPr>
          <w:t>183</w:t>
        </w:r>
        <w:r>
          <w:rPr>
            <w:webHidden/>
          </w:rPr>
          <w:fldChar w:fldCharType="end"/>
        </w:r>
      </w:hyperlink>
    </w:p>
    <w:p w14:paraId="5FD92228" w14:textId="77777777" w:rsidR="008C6909" w:rsidRDefault="008C6909">
      <w:pPr>
        <w:pStyle w:val="32"/>
        <w:tabs>
          <w:tab w:val="left" w:pos="840"/>
        </w:tabs>
        <w:ind w:left="578" w:hanging="309"/>
        <w:rPr>
          <w:rFonts w:eastAsiaTheme="minorEastAsia"/>
        </w:rPr>
      </w:pPr>
      <w:hyperlink w:anchor="_Toc379778054" w:history="1">
        <w:r w:rsidRPr="0074248B">
          <w:rPr>
            <w:rStyle w:val="afff3"/>
            <w:rFonts w:ascii="Wingdings" w:hAnsi="Wingdings"/>
          </w:rPr>
          <w:t></w:t>
        </w:r>
        <w:r>
          <w:rPr>
            <w:rFonts w:eastAsiaTheme="minorEastAsia"/>
          </w:rPr>
          <w:tab/>
        </w:r>
        <w:r w:rsidRPr="0074248B">
          <w:rPr>
            <w:rStyle w:val="afff3"/>
          </w:rPr>
          <w:t>C++11</w:t>
        </w:r>
        <w:r w:rsidRPr="0074248B">
          <w:rPr>
            <w:rStyle w:val="afff3"/>
            <w:rFonts w:hint="eastAsia"/>
          </w:rPr>
          <w:t>版</w:t>
        </w:r>
        <w:r>
          <w:rPr>
            <w:webHidden/>
          </w:rPr>
          <w:tab/>
        </w:r>
        <w:r>
          <w:rPr>
            <w:webHidden/>
          </w:rPr>
          <w:fldChar w:fldCharType="begin"/>
        </w:r>
        <w:r>
          <w:rPr>
            <w:webHidden/>
          </w:rPr>
          <w:instrText xml:space="preserve"> PAGEREF _Toc379778054 \h </w:instrText>
        </w:r>
        <w:r>
          <w:rPr>
            <w:webHidden/>
          </w:rPr>
        </w:r>
        <w:r>
          <w:rPr>
            <w:webHidden/>
          </w:rPr>
          <w:fldChar w:fldCharType="separate"/>
        </w:r>
        <w:r>
          <w:rPr>
            <w:webHidden/>
          </w:rPr>
          <w:t>184</w:t>
        </w:r>
        <w:r>
          <w:rPr>
            <w:webHidden/>
          </w:rPr>
          <w:fldChar w:fldCharType="end"/>
        </w:r>
      </w:hyperlink>
    </w:p>
    <w:p w14:paraId="28004BEC" w14:textId="77777777" w:rsidR="008C6909" w:rsidRDefault="008C6909">
      <w:pPr>
        <w:pStyle w:val="32"/>
        <w:tabs>
          <w:tab w:val="left" w:pos="840"/>
        </w:tabs>
        <w:ind w:left="578" w:hanging="309"/>
        <w:rPr>
          <w:rFonts w:eastAsiaTheme="minorEastAsia"/>
        </w:rPr>
      </w:pPr>
      <w:hyperlink w:anchor="_Toc379778055" w:history="1">
        <w:r w:rsidRPr="0074248B">
          <w:rPr>
            <w:rStyle w:val="afff3"/>
            <w:rFonts w:ascii="Wingdings" w:hAnsi="Wingdings"/>
          </w:rPr>
          <w:t></w:t>
        </w:r>
        <w:r>
          <w:rPr>
            <w:rFonts w:eastAsiaTheme="minorEastAsia"/>
          </w:rPr>
          <w:tab/>
        </w:r>
        <w:r w:rsidRPr="0074248B">
          <w:rPr>
            <w:rStyle w:val="afff3"/>
          </w:rPr>
          <w:t>Windows SDK for Windows Vista</w:t>
        </w:r>
        <w:r w:rsidRPr="0074248B">
          <w:rPr>
            <w:rStyle w:val="afff3"/>
            <w:rFonts w:hint="eastAsia"/>
          </w:rPr>
          <w:t>版</w:t>
        </w:r>
        <w:r>
          <w:rPr>
            <w:webHidden/>
          </w:rPr>
          <w:tab/>
        </w:r>
        <w:r>
          <w:rPr>
            <w:webHidden/>
          </w:rPr>
          <w:fldChar w:fldCharType="begin"/>
        </w:r>
        <w:r>
          <w:rPr>
            <w:webHidden/>
          </w:rPr>
          <w:instrText xml:space="preserve"> PAGEREF _Toc379778055 \h </w:instrText>
        </w:r>
        <w:r>
          <w:rPr>
            <w:webHidden/>
          </w:rPr>
        </w:r>
        <w:r>
          <w:rPr>
            <w:webHidden/>
          </w:rPr>
          <w:fldChar w:fldCharType="separate"/>
        </w:r>
        <w:r>
          <w:rPr>
            <w:webHidden/>
          </w:rPr>
          <w:t>185</w:t>
        </w:r>
        <w:r>
          <w:rPr>
            <w:webHidden/>
          </w:rPr>
          <w:fldChar w:fldCharType="end"/>
        </w:r>
      </w:hyperlink>
    </w:p>
    <w:p w14:paraId="2E6D6C16" w14:textId="77777777" w:rsidR="008C6909" w:rsidRDefault="008C6909">
      <w:pPr>
        <w:pStyle w:val="25"/>
        <w:rPr>
          <w:rFonts w:asciiTheme="minorHAnsi" w:eastAsiaTheme="minorEastAsia" w:hAnsiTheme="minorHAnsi" w:cstheme="minorBidi"/>
          <w:b w:val="0"/>
        </w:rPr>
      </w:pPr>
      <w:hyperlink w:anchor="_Toc379778056"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先物（</w:t>
        </w:r>
        <w:r w:rsidRPr="0074248B">
          <w:rPr>
            <w:rStyle w:val="afff3"/>
          </w:rPr>
          <w:t xml:space="preserve">promise </w:t>
        </w:r>
        <w:r w:rsidRPr="0074248B">
          <w:rPr>
            <w:rStyle w:val="afff3"/>
            <w:rFonts w:hint="eastAsia"/>
          </w:rPr>
          <w:t>と</w:t>
        </w:r>
        <w:r w:rsidRPr="0074248B">
          <w:rPr>
            <w:rStyle w:val="afff3"/>
          </w:rPr>
          <w:t xml:space="preserve"> future</w:t>
        </w:r>
        <w:r w:rsidRPr="0074248B">
          <w:rPr>
            <w:rStyle w:val="afff3"/>
            <w:rFonts w:hint="eastAsia"/>
          </w:rPr>
          <w:t>）</w:t>
        </w:r>
        <w:r>
          <w:rPr>
            <w:webHidden/>
          </w:rPr>
          <w:tab/>
        </w:r>
        <w:r>
          <w:rPr>
            <w:webHidden/>
          </w:rPr>
          <w:fldChar w:fldCharType="begin"/>
        </w:r>
        <w:r>
          <w:rPr>
            <w:webHidden/>
          </w:rPr>
          <w:instrText xml:space="preserve"> PAGEREF _Toc379778056 \h </w:instrText>
        </w:r>
        <w:r>
          <w:rPr>
            <w:webHidden/>
          </w:rPr>
        </w:r>
        <w:r>
          <w:rPr>
            <w:webHidden/>
          </w:rPr>
          <w:fldChar w:fldCharType="separate"/>
        </w:r>
        <w:r>
          <w:rPr>
            <w:webHidden/>
          </w:rPr>
          <w:t>186</w:t>
        </w:r>
        <w:r>
          <w:rPr>
            <w:webHidden/>
          </w:rPr>
          <w:fldChar w:fldCharType="end"/>
        </w:r>
      </w:hyperlink>
    </w:p>
    <w:p w14:paraId="36D8492E" w14:textId="77777777" w:rsidR="008C6909" w:rsidRDefault="008C6909">
      <w:pPr>
        <w:pStyle w:val="32"/>
        <w:tabs>
          <w:tab w:val="left" w:pos="840"/>
        </w:tabs>
        <w:ind w:left="578" w:hanging="309"/>
        <w:rPr>
          <w:rFonts w:eastAsiaTheme="minorEastAsia"/>
        </w:rPr>
      </w:pPr>
      <w:hyperlink w:anchor="_Toc379778057" w:history="1">
        <w:r w:rsidRPr="0074248B">
          <w:rPr>
            <w:rStyle w:val="afff3"/>
            <w:rFonts w:ascii="Wingdings" w:hAnsi="Wingdings"/>
          </w:rPr>
          <w:t></w:t>
        </w:r>
        <w:r>
          <w:rPr>
            <w:rFonts w:eastAsiaTheme="minorEastAsia"/>
          </w:rPr>
          <w:tab/>
        </w:r>
        <w:r w:rsidRPr="0074248B">
          <w:rPr>
            <w:rStyle w:val="afff3"/>
          </w:rPr>
          <w:t>C++11</w:t>
        </w:r>
        <w:r w:rsidRPr="0074248B">
          <w:rPr>
            <w:rStyle w:val="afff3"/>
            <w:rFonts w:hint="eastAsia"/>
          </w:rPr>
          <w:t>版</w:t>
        </w:r>
        <w:r>
          <w:rPr>
            <w:webHidden/>
          </w:rPr>
          <w:tab/>
        </w:r>
        <w:r>
          <w:rPr>
            <w:webHidden/>
          </w:rPr>
          <w:fldChar w:fldCharType="begin"/>
        </w:r>
        <w:r>
          <w:rPr>
            <w:webHidden/>
          </w:rPr>
          <w:instrText xml:space="preserve"> PAGEREF _Toc379778057 \h </w:instrText>
        </w:r>
        <w:r>
          <w:rPr>
            <w:webHidden/>
          </w:rPr>
        </w:r>
        <w:r>
          <w:rPr>
            <w:webHidden/>
          </w:rPr>
          <w:fldChar w:fldCharType="separate"/>
        </w:r>
        <w:r>
          <w:rPr>
            <w:webHidden/>
          </w:rPr>
          <w:t>186</w:t>
        </w:r>
        <w:r>
          <w:rPr>
            <w:webHidden/>
          </w:rPr>
          <w:fldChar w:fldCharType="end"/>
        </w:r>
      </w:hyperlink>
    </w:p>
    <w:p w14:paraId="227C449A" w14:textId="77777777" w:rsidR="008C6909" w:rsidRDefault="008C6909">
      <w:pPr>
        <w:pStyle w:val="25"/>
        <w:rPr>
          <w:rFonts w:asciiTheme="minorHAnsi" w:eastAsiaTheme="minorEastAsia" w:hAnsiTheme="minorHAnsi" w:cstheme="minorBidi"/>
          <w:b w:val="0"/>
        </w:rPr>
      </w:pPr>
      <w:hyperlink w:anchor="_Toc379778058"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割り込み：シグナル</w:t>
        </w:r>
        <w:r>
          <w:rPr>
            <w:webHidden/>
          </w:rPr>
          <w:tab/>
        </w:r>
        <w:r>
          <w:rPr>
            <w:webHidden/>
          </w:rPr>
          <w:fldChar w:fldCharType="begin"/>
        </w:r>
        <w:r>
          <w:rPr>
            <w:webHidden/>
          </w:rPr>
          <w:instrText xml:space="preserve"> PAGEREF _Toc379778058 \h </w:instrText>
        </w:r>
        <w:r>
          <w:rPr>
            <w:webHidden/>
          </w:rPr>
        </w:r>
        <w:r>
          <w:rPr>
            <w:webHidden/>
          </w:rPr>
          <w:fldChar w:fldCharType="separate"/>
        </w:r>
        <w:r>
          <w:rPr>
            <w:webHidden/>
          </w:rPr>
          <w:t>187</w:t>
        </w:r>
        <w:r>
          <w:rPr>
            <w:webHidden/>
          </w:rPr>
          <w:fldChar w:fldCharType="end"/>
        </w:r>
      </w:hyperlink>
    </w:p>
    <w:p w14:paraId="14608816" w14:textId="77777777" w:rsidR="008C6909" w:rsidRDefault="008C6909">
      <w:pPr>
        <w:pStyle w:val="32"/>
        <w:tabs>
          <w:tab w:val="left" w:pos="840"/>
        </w:tabs>
        <w:ind w:left="578" w:hanging="309"/>
        <w:rPr>
          <w:rFonts w:eastAsiaTheme="minorEastAsia"/>
        </w:rPr>
      </w:pPr>
      <w:hyperlink w:anchor="_Toc379778059" w:history="1">
        <w:r w:rsidRPr="0074248B">
          <w:rPr>
            <w:rStyle w:val="afff3"/>
            <w:rFonts w:ascii="Wingdings" w:hAnsi="Wingdings"/>
          </w:rPr>
          <w:t></w:t>
        </w:r>
        <w:r>
          <w:rPr>
            <w:rFonts w:eastAsiaTheme="minorEastAsia"/>
          </w:rPr>
          <w:tab/>
        </w:r>
        <w:r w:rsidRPr="0074248B">
          <w:rPr>
            <w:rStyle w:val="afff3"/>
          </w:rPr>
          <w:t>POSIX</w:t>
        </w:r>
        <w:r w:rsidRPr="0074248B">
          <w:rPr>
            <w:rStyle w:val="afff3"/>
            <w:rFonts w:hint="eastAsia"/>
          </w:rPr>
          <w:t>版</w:t>
        </w:r>
        <w:r>
          <w:rPr>
            <w:webHidden/>
          </w:rPr>
          <w:tab/>
        </w:r>
        <w:r>
          <w:rPr>
            <w:webHidden/>
          </w:rPr>
          <w:fldChar w:fldCharType="begin"/>
        </w:r>
        <w:r>
          <w:rPr>
            <w:webHidden/>
          </w:rPr>
          <w:instrText xml:space="preserve"> PAGEREF _Toc379778059 \h </w:instrText>
        </w:r>
        <w:r>
          <w:rPr>
            <w:webHidden/>
          </w:rPr>
        </w:r>
        <w:r>
          <w:rPr>
            <w:webHidden/>
          </w:rPr>
          <w:fldChar w:fldCharType="separate"/>
        </w:r>
        <w:r>
          <w:rPr>
            <w:webHidden/>
          </w:rPr>
          <w:t>188</w:t>
        </w:r>
        <w:r>
          <w:rPr>
            <w:webHidden/>
          </w:rPr>
          <w:fldChar w:fldCharType="end"/>
        </w:r>
      </w:hyperlink>
    </w:p>
    <w:p w14:paraId="56517A0D" w14:textId="77777777" w:rsidR="008C6909" w:rsidRDefault="008C6909">
      <w:pPr>
        <w:pStyle w:val="32"/>
        <w:tabs>
          <w:tab w:val="left" w:pos="840"/>
        </w:tabs>
        <w:ind w:left="578" w:hanging="309"/>
        <w:rPr>
          <w:rFonts w:eastAsiaTheme="minorEastAsia"/>
        </w:rPr>
      </w:pPr>
      <w:hyperlink w:anchor="_Toc379778060" w:history="1">
        <w:r w:rsidRPr="0074248B">
          <w:rPr>
            <w:rStyle w:val="afff3"/>
            <w:rFonts w:ascii="Wingdings" w:hAnsi="Wingdings"/>
          </w:rPr>
          <w:t></w:t>
        </w:r>
        <w:r>
          <w:rPr>
            <w:rFonts w:eastAsiaTheme="minorEastAsia"/>
          </w:rPr>
          <w:tab/>
        </w:r>
        <w:r w:rsidRPr="0074248B">
          <w:rPr>
            <w:rStyle w:val="afff3"/>
            <w:rFonts w:hint="eastAsia"/>
          </w:rPr>
          <w:t>【用語解説】リエントラント</w:t>
        </w:r>
        <w:r>
          <w:rPr>
            <w:webHidden/>
          </w:rPr>
          <w:tab/>
        </w:r>
        <w:r>
          <w:rPr>
            <w:webHidden/>
          </w:rPr>
          <w:fldChar w:fldCharType="begin"/>
        </w:r>
        <w:r>
          <w:rPr>
            <w:webHidden/>
          </w:rPr>
          <w:instrText xml:space="preserve"> PAGEREF _Toc379778060 \h </w:instrText>
        </w:r>
        <w:r>
          <w:rPr>
            <w:webHidden/>
          </w:rPr>
        </w:r>
        <w:r>
          <w:rPr>
            <w:webHidden/>
          </w:rPr>
          <w:fldChar w:fldCharType="separate"/>
        </w:r>
        <w:r>
          <w:rPr>
            <w:webHidden/>
          </w:rPr>
          <w:t>194</w:t>
        </w:r>
        <w:r>
          <w:rPr>
            <w:webHidden/>
          </w:rPr>
          <w:fldChar w:fldCharType="end"/>
        </w:r>
      </w:hyperlink>
    </w:p>
    <w:p w14:paraId="0EC41832" w14:textId="77777777" w:rsidR="008C6909" w:rsidRDefault="008C6909">
      <w:pPr>
        <w:pStyle w:val="12"/>
        <w:spacing w:before="180"/>
        <w:ind w:left="325" w:hanging="325"/>
        <w:rPr>
          <w:rFonts w:asciiTheme="minorHAnsi" w:eastAsiaTheme="minorEastAsia" w:hAnsiTheme="minorHAnsi" w:cstheme="minorBidi"/>
          <w:b w:val="0"/>
          <w:sz w:val="21"/>
        </w:rPr>
      </w:pPr>
      <w:hyperlink w:anchor="_Toc379778061" w:history="1">
        <w:r w:rsidRPr="0074248B">
          <w:rPr>
            <w:rStyle w:val="afff3"/>
            <w:rFonts w:ascii="Wingdings" w:hAnsi="Wingdings"/>
          </w:rPr>
          <w:t></w:t>
        </w:r>
        <w:r>
          <w:rPr>
            <w:rFonts w:asciiTheme="minorHAnsi" w:eastAsiaTheme="minorEastAsia" w:hAnsiTheme="minorHAnsi" w:cstheme="minorBidi"/>
            <w:b w:val="0"/>
            <w:sz w:val="21"/>
          </w:rPr>
          <w:tab/>
        </w:r>
        <w:r w:rsidRPr="0074248B">
          <w:rPr>
            <w:rStyle w:val="afff3"/>
            <w:rFonts w:hint="eastAsia"/>
          </w:rPr>
          <w:t>マルチスレッドで起こり得る問題②</w:t>
        </w:r>
        <w:r>
          <w:rPr>
            <w:webHidden/>
          </w:rPr>
          <w:tab/>
        </w:r>
        <w:r>
          <w:rPr>
            <w:webHidden/>
          </w:rPr>
          <w:fldChar w:fldCharType="begin"/>
        </w:r>
        <w:r>
          <w:rPr>
            <w:webHidden/>
          </w:rPr>
          <w:instrText xml:space="preserve"> PAGEREF _Toc379778061 \h </w:instrText>
        </w:r>
        <w:r>
          <w:rPr>
            <w:webHidden/>
          </w:rPr>
        </w:r>
        <w:r>
          <w:rPr>
            <w:webHidden/>
          </w:rPr>
          <w:fldChar w:fldCharType="separate"/>
        </w:r>
        <w:r>
          <w:rPr>
            <w:webHidden/>
          </w:rPr>
          <w:t>195</w:t>
        </w:r>
        <w:r>
          <w:rPr>
            <w:webHidden/>
          </w:rPr>
          <w:fldChar w:fldCharType="end"/>
        </w:r>
      </w:hyperlink>
    </w:p>
    <w:p w14:paraId="13E0F6FB" w14:textId="77777777" w:rsidR="008C6909" w:rsidRDefault="008C6909">
      <w:pPr>
        <w:pStyle w:val="25"/>
        <w:rPr>
          <w:rFonts w:asciiTheme="minorHAnsi" w:eastAsiaTheme="minorEastAsia" w:hAnsiTheme="minorHAnsi" w:cstheme="minorBidi"/>
          <w:b w:val="0"/>
        </w:rPr>
      </w:pPr>
      <w:hyperlink w:anchor="_Toc379778062"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デッドロック</w:t>
        </w:r>
        <w:r>
          <w:rPr>
            <w:webHidden/>
          </w:rPr>
          <w:tab/>
        </w:r>
        <w:r>
          <w:rPr>
            <w:webHidden/>
          </w:rPr>
          <w:fldChar w:fldCharType="begin"/>
        </w:r>
        <w:r>
          <w:rPr>
            <w:webHidden/>
          </w:rPr>
          <w:instrText xml:space="preserve"> PAGEREF _Toc379778062 \h </w:instrText>
        </w:r>
        <w:r>
          <w:rPr>
            <w:webHidden/>
          </w:rPr>
        </w:r>
        <w:r>
          <w:rPr>
            <w:webHidden/>
          </w:rPr>
          <w:fldChar w:fldCharType="separate"/>
        </w:r>
        <w:r>
          <w:rPr>
            <w:webHidden/>
          </w:rPr>
          <w:t>195</w:t>
        </w:r>
        <w:r>
          <w:rPr>
            <w:webHidden/>
          </w:rPr>
          <w:fldChar w:fldCharType="end"/>
        </w:r>
      </w:hyperlink>
    </w:p>
    <w:p w14:paraId="386FB33B" w14:textId="77777777" w:rsidR="008C6909" w:rsidRDefault="008C6909">
      <w:pPr>
        <w:pStyle w:val="32"/>
        <w:tabs>
          <w:tab w:val="left" w:pos="840"/>
        </w:tabs>
        <w:ind w:left="578" w:hanging="309"/>
        <w:rPr>
          <w:rFonts w:eastAsiaTheme="minorEastAsia"/>
        </w:rPr>
      </w:pPr>
      <w:hyperlink w:anchor="_Toc379778063" w:history="1">
        <w:r w:rsidRPr="0074248B">
          <w:rPr>
            <w:rStyle w:val="afff3"/>
            <w:rFonts w:ascii="Wingdings" w:hAnsi="Wingdings"/>
          </w:rPr>
          <w:t></w:t>
        </w:r>
        <w:r>
          <w:rPr>
            <w:rFonts w:eastAsiaTheme="minorEastAsia"/>
          </w:rPr>
          <w:tab/>
        </w:r>
        <w:r w:rsidRPr="0074248B">
          <w:rPr>
            <w:rStyle w:val="afff3"/>
            <w:rFonts w:hint="eastAsia"/>
          </w:rPr>
          <w:t>【問題】相互ロック</w:t>
        </w:r>
        <w:r>
          <w:rPr>
            <w:webHidden/>
          </w:rPr>
          <w:tab/>
        </w:r>
        <w:r>
          <w:rPr>
            <w:webHidden/>
          </w:rPr>
          <w:fldChar w:fldCharType="begin"/>
        </w:r>
        <w:r>
          <w:rPr>
            <w:webHidden/>
          </w:rPr>
          <w:instrText xml:space="preserve"> PAGEREF _Toc379778063 \h </w:instrText>
        </w:r>
        <w:r>
          <w:rPr>
            <w:webHidden/>
          </w:rPr>
        </w:r>
        <w:r>
          <w:rPr>
            <w:webHidden/>
          </w:rPr>
          <w:fldChar w:fldCharType="separate"/>
        </w:r>
        <w:r>
          <w:rPr>
            <w:webHidden/>
          </w:rPr>
          <w:t>196</w:t>
        </w:r>
        <w:r>
          <w:rPr>
            <w:webHidden/>
          </w:rPr>
          <w:fldChar w:fldCharType="end"/>
        </w:r>
      </w:hyperlink>
    </w:p>
    <w:p w14:paraId="303BB32E" w14:textId="77777777" w:rsidR="008C6909" w:rsidRDefault="008C6909">
      <w:pPr>
        <w:pStyle w:val="32"/>
        <w:tabs>
          <w:tab w:val="left" w:pos="840"/>
        </w:tabs>
        <w:ind w:left="578" w:hanging="309"/>
        <w:rPr>
          <w:rFonts w:eastAsiaTheme="minorEastAsia"/>
        </w:rPr>
      </w:pPr>
      <w:hyperlink w:anchor="_Toc379778064" w:history="1">
        <w:r w:rsidRPr="0074248B">
          <w:rPr>
            <w:rStyle w:val="afff3"/>
            <w:rFonts w:ascii="Wingdings" w:hAnsi="Wingdings"/>
          </w:rPr>
          <w:t></w:t>
        </w:r>
        <w:r>
          <w:rPr>
            <w:rFonts w:eastAsiaTheme="minorEastAsia"/>
          </w:rPr>
          <w:tab/>
        </w:r>
        <w:r w:rsidRPr="0074248B">
          <w:rPr>
            <w:rStyle w:val="afff3"/>
            <w:rFonts w:hint="eastAsia"/>
          </w:rPr>
          <w:t>【解決策】相互ロック</w:t>
        </w:r>
        <w:r>
          <w:rPr>
            <w:webHidden/>
          </w:rPr>
          <w:tab/>
        </w:r>
        <w:r>
          <w:rPr>
            <w:webHidden/>
          </w:rPr>
          <w:fldChar w:fldCharType="begin"/>
        </w:r>
        <w:r>
          <w:rPr>
            <w:webHidden/>
          </w:rPr>
          <w:instrText xml:space="preserve"> PAGEREF _Toc379778064 \h </w:instrText>
        </w:r>
        <w:r>
          <w:rPr>
            <w:webHidden/>
          </w:rPr>
        </w:r>
        <w:r>
          <w:rPr>
            <w:webHidden/>
          </w:rPr>
          <w:fldChar w:fldCharType="separate"/>
        </w:r>
        <w:r>
          <w:rPr>
            <w:webHidden/>
          </w:rPr>
          <w:t>196</w:t>
        </w:r>
        <w:r>
          <w:rPr>
            <w:webHidden/>
          </w:rPr>
          <w:fldChar w:fldCharType="end"/>
        </w:r>
      </w:hyperlink>
    </w:p>
    <w:p w14:paraId="7D55AFE4" w14:textId="77777777" w:rsidR="008C6909" w:rsidRDefault="008C6909">
      <w:pPr>
        <w:pStyle w:val="32"/>
        <w:tabs>
          <w:tab w:val="left" w:pos="840"/>
        </w:tabs>
        <w:ind w:left="578" w:hanging="309"/>
        <w:rPr>
          <w:rFonts w:eastAsiaTheme="minorEastAsia"/>
        </w:rPr>
      </w:pPr>
      <w:hyperlink w:anchor="_Toc379778065" w:history="1">
        <w:r w:rsidRPr="0074248B">
          <w:rPr>
            <w:rStyle w:val="afff3"/>
            <w:rFonts w:ascii="Wingdings" w:hAnsi="Wingdings"/>
          </w:rPr>
          <w:t></w:t>
        </w:r>
        <w:r>
          <w:rPr>
            <w:rFonts w:eastAsiaTheme="minorEastAsia"/>
          </w:rPr>
          <w:tab/>
        </w:r>
        <w:r w:rsidRPr="0074248B">
          <w:rPr>
            <w:rStyle w:val="afff3"/>
            <w:rFonts w:hint="eastAsia"/>
          </w:rPr>
          <w:t>【問題】再帰ロック</w:t>
        </w:r>
        <w:r>
          <w:rPr>
            <w:webHidden/>
          </w:rPr>
          <w:tab/>
        </w:r>
        <w:r>
          <w:rPr>
            <w:webHidden/>
          </w:rPr>
          <w:fldChar w:fldCharType="begin"/>
        </w:r>
        <w:r>
          <w:rPr>
            <w:webHidden/>
          </w:rPr>
          <w:instrText xml:space="preserve"> PAGEREF _Toc379778065 \h </w:instrText>
        </w:r>
        <w:r>
          <w:rPr>
            <w:webHidden/>
          </w:rPr>
        </w:r>
        <w:r>
          <w:rPr>
            <w:webHidden/>
          </w:rPr>
          <w:fldChar w:fldCharType="separate"/>
        </w:r>
        <w:r>
          <w:rPr>
            <w:webHidden/>
          </w:rPr>
          <w:t>198</w:t>
        </w:r>
        <w:r>
          <w:rPr>
            <w:webHidden/>
          </w:rPr>
          <w:fldChar w:fldCharType="end"/>
        </w:r>
      </w:hyperlink>
    </w:p>
    <w:p w14:paraId="5B49C945" w14:textId="77777777" w:rsidR="008C6909" w:rsidRDefault="008C6909">
      <w:pPr>
        <w:pStyle w:val="32"/>
        <w:tabs>
          <w:tab w:val="left" w:pos="840"/>
        </w:tabs>
        <w:ind w:left="578" w:hanging="309"/>
        <w:rPr>
          <w:rFonts w:eastAsiaTheme="minorEastAsia"/>
        </w:rPr>
      </w:pPr>
      <w:hyperlink w:anchor="_Toc379778066" w:history="1">
        <w:r w:rsidRPr="0074248B">
          <w:rPr>
            <w:rStyle w:val="afff3"/>
            <w:rFonts w:ascii="Wingdings" w:hAnsi="Wingdings"/>
          </w:rPr>
          <w:t></w:t>
        </w:r>
        <w:r>
          <w:rPr>
            <w:rFonts w:eastAsiaTheme="minorEastAsia"/>
          </w:rPr>
          <w:tab/>
        </w:r>
        <w:r w:rsidRPr="0074248B">
          <w:rPr>
            <w:rStyle w:val="afff3"/>
            <w:rFonts w:hint="eastAsia"/>
          </w:rPr>
          <w:t>【解決策】再帰ロック</w:t>
        </w:r>
        <w:r>
          <w:rPr>
            <w:webHidden/>
          </w:rPr>
          <w:tab/>
        </w:r>
        <w:r>
          <w:rPr>
            <w:webHidden/>
          </w:rPr>
          <w:fldChar w:fldCharType="begin"/>
        </w:r>
        <w:r>
          <w:rPr>
            <w:webHidden/>
          </w:rPr>
          <w:instrText xml:space="preserve"> PAGEREF _Toc379778066 \h </w:instrText>
        </w:r>
        <w:r>
          <w:rPr>
            <w:webHidden/>
          </w:rPr>
        </w:r>
        <w:r>
          <w:rPr>
            <w:webHidden/>
          </w:rPr>
          <w:fldChar w:fldCharType="separate"/>
        </w:r>
        <w:r>
          <w:rPr>
            <w:webHidden/>
          </w:rPr>
          <w:t>198</w:t>
        </w:r>
        <w:r>
          <w:rPr>
            <w:webHidden/>
          </w:rPr>
          <w:fldChar w:fldCharType="end"/>
        </w:r>
      </w:hyperlink>
    </w:p>
    <w:p w14:paraId="38BB3741" w14:textId="77777777" w:rsidR="008C6909" w:rsidRDefault="008C6909">
      <w:pPr>
        <w:pStyle w:val="25"/>
        <w:rPr>
          <w:rFonts w:asciiTheme="minorHAnsi" w:eastAsiaTheme="minorEastAsia" w:hAnsiTheme="minorHAnsi" w:cstheme="minorBidi"/>
          <w:b w:val="0"/>
        </w:rPr>
      </w:pPr>
      <w:hyperlink w:anchor="_Toc379778067"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【モニターの問題】通知の取りこぼし</w:t>
        </w:r>
        <w:r>
          <w:rPr>
            <w:webHidden/>
          </w:rPr>
          <w:tab/>
        </w:r>
        <w:r>
          <w:rPr>
            <w:webHidden/>
          </w:rPr>
          <w:fldChar w:fldCharType="begin"/>
        </w:r>
        <w:r>
          <w:rPr>
            <w:webHidden/>
          </w:rPr>
          <w:instrText xml:space="preserve"> PAGEREF _Toc379778067 \h </w:instrText>
        </w:r>
        <w:r>
          <w:rPr>
            <w:webHidden/>
          </w:rPr>
        </w:r>
        <w:r>
          <w:rPr>
            <w:webHidden/>
          </w:rPr>
          <w:fldChar w:fldCharType="separate"/>
        </w:r>
        <w:r>
          <w:rPr>
            <w:webHidden/>
          </w:rPr>
          <w:t>199</w:t>
        </w:r>
        <w:r>
          <w:rPr>
            <w:webHidden/>
          </w:rPr>
          <w:fldChar w:fldCharType="end"/>
        </w:r>
      </w:hyperlink>
    </w:p>
    <w:p w14:paraId="014394A1" w14:textId="77777777" w:rsidR="008C6909" w:rsidRDefault="008C6909">
      <w:pPr>
        <w:pStyle w:val="32"/>
        <w:tabs>
          <w:tab w:val="left" w:pos="840"/>
        </w:tabs>
        <w:ind w:left="578" w:hanging="309"/>
        <w:rPr>
          <w:rFonts w:eastAsiaTheme="minorEastAsia"/>
        </w:rPr>
      </w:pPr>
      <w:hyperlink w:anchor="_Toc379778068" w:history="1">
        <w:r w:rsidRPr="0074248B">
          <w:rPr>
            <w:rStyle w:val="afff3"/>
            <w:rFonts w:ascii="Wingdings" w:hAnsi="Wingdings"/>
          </w:rPr>
          <w:t></w:t>
        </w:r>
        <w:r>
          <w:rPr>
            <w:rFonts w:eastAsiaTheme="minorEastAsia"/>
          </w:rPr>
          <w:tab/>
        </w:r>
        <w:r w:rsidRPr="0074248B">
          <w:rPr>
            <w:rStyle w:val="afff3"/>
            <w:rFonts w:hint="eastAsia"/>
          </w:rPr>
          <w:t>解決策</w:t>
        </w:r>
        <w:r>
          <w:rPr>
            <w:webHidden/>
          </w:rPr>
          <w:tab/>
        </w:r>
        <w:r>
          <w:rPr>
            <w:webHidden/>
          </w:rPr>
          <w:fldChar w:fldCharType="begin"/>
        </w:r>
        <w:r>
          <w:rPr>
            <w:webHidden/>
          </w:rPr>
          <w:instrText xml:space="preserve"> PAGEREF _Toc379778068 \h </w:instrText>
        </w:r>
        <w:r>
          <w:rPr>
            <w:webHidden/>
          </w:rPr>
        </w:r>
        <w:r>
          <w:rPr>
            <w:webHidden/>
          </w:rPr>
          <w:fldChar w:fldCharType="separate"/>
        </w:r>
        <w:r>
          <w:rPr>
            <w:webHidden/>
          </w:rPr>
          <w:t>199</w:t>
        </w:r>
        <w:r>
          <w:rPr>
            <w:webHidden/>
          </w:rPr>
          <w:fldChar w:fldCharType="end"/>
        </w:r>
      </w:hyperlink>
    </w:p>
    <w:p w14:paraId="18A99A11" w14:textId="77777777" w:rsidR="008C6909" w:rsidRDefault="008C6909">
      <w:pPr>
        <w:pStyle w:val="25"/>
        <w:rPr>
          <w:rFonts w:asciiTheme="minorHAnsi" w:eastAsiaTheme="minorEastAsia" w:hAnsiTheme="minorHAnsi" w:cstheme="minorBidi"/>
          <w:b w:val="0"/>
        </w:rPr>
      </w:pPr>
      <w:hyperlink w:anchor="_Toc379778069"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低速化</w:t>
        </w:r>
        <w:r>
          <w:rPr>
            <w:webHidden/>
          </w:rPr>
          <w:tab/>
        </w:r>
        <w:r>
          <w:rPr>
            <w:webHidden/>
          </w:rPr>
          <w:fldChar w:fldCharType="begin"/>
        </w:r>
        <w:r>
          <w:rPr>
            <w:webHidden/>
          </w:rPr>
          <w:instrText xml:space="preserve"> PAGEREF _Toc379778069 \h </w:instrText>
        </w:r>
        <w:r>
          <w:rPr>
            <w:webHidden/>
          </w:rPr>
        </w:r>
        <w:r>
          <w:rPr>
            <w:webHidden/>
          </w:rPr>
          <w:fldChar w:fldCharType="separate"/>
        </w:r>
        <w:r>
          <w:rPr>
            <w:webHidden/>
          </w:rPr>
          <w:t>200</w:t>
        </w:r>
        <w:r>
          <w:rPr>
            <w:webHidden/>
          </w:rPr>
          <w:fldChar w:fldCharType="end"/>
        </w:r>
      </w:hyperlink>
    </w:p>
    <w:p w14:paraId="3D882CC8" w14:textId="77777777" w:rsidR="008C6909" w:rsidRDefault="008C6909">
      <w:pPr>
        <w:pStyle w:val="32"/>
        <w:tabs>
          <w:tab w:val="left" w:pos="840"/>
        </w:tabs>
        <w:ind w:left="578" w:hanging="309"/>
        <w:rPr>
          <w:rFonts w:eastAsiaTheme="minorEastAsia"/>
        </w:rPr>
      </w:pPr>
      <w:hyperlink w:anchor="_Toc379778070" w:history="1">
        <w:r w:rsidRPr="0074248B">
          <w:rPr>
            <w:rStyle w:val="afff3"/>
            <w:rFonts w:ascii="Wingdings" w:hAnsi="Wingdings"/>
          </w:rPr>
          <w:t></w:t>
        </w:r>
        <w:r>
          <w:rPr>
            <w:rFonts w:eastAsiaTheme="minorEastAsia"/>
          </w:rPr>
          <w:tab/>
        </w:r>
        <w:r w:rsidRPr="0074248B">
          <w:rPr>
            <w:rStyle w:val="afff3"/>
            <w:rFonts w:hint="eastAsia"/>
          </w:rPr>
          <w:t>解決策</w:t>
        </w:r>
        <w:r>
          <w:rPr>
            <w:webHidden/>
          </w:rPr>
          <w:tab/>
        </w:r>
        <w:r>
          <w:rPr>
            <w:webHidden/>
          </w:rPr>
          <w:fldChar w:fldCharType="begin"/>
        </w:r>
        <w:r>
          <w:rPr>
            <w:webHidden/>
          </w:rPr>
          <w:instrText xml:space="preserve"> PAGEREF _Toc379778070 \h </w:instrText>
        </w:r>
        <w:r>
          <w:rPr>
            <w:webHidden/>
          </w:rPr>
        </w:r>
        <w:r>
          <w:rPr>
            <w:webHidden/>
          </w:rPr>
          <w:fldChar w:fldCharType="separate"/>
        </w:r>
        <w:r>
          <w:rPr>
            <w:webHidden/>
          </w:rPr>
          <w:t>200</w:t>
        </w:r>
        <w:r>
          <w:rPr>
            <w:webHidden/>
          </w:rPr>
          <w:fldChar w:fldCharType="end"/>
        </w:r>
      </w:hyperlink>
    </w:p>
    <w:p w14:paraId="2C2AD940" w14:textId="77777777" w:rsidR="008C6909" w:rsidRDefault="008C6909">
      <w:pPr>
        <w:pStyle w:val="25"/>
        <w:rPr>
          <w:rFonts w:asciiTheme="minorHAnsi" w:eastAsiaTheme="minorEastAsia" w:hAnsiTheme="minorHAnsi" w:cstheme="minorBidi"/>
          <w:b w:val="0"/>
        </w:rPr>
      </w:pPr>
      <w:hyperlink w:anchor="_Toc379778071"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メモリ不足</w:t>
        </w:r>
        <w:r>
          <w:rPr>
            <w:webHidden/>
          </w:rPr>
          <w:tab/>
        </w:r>
        <w:r>
          <w:rPr>
            <w:webHidden/>
          </w:rPr>
          <w:fldChar w:fldCharType="begin"/>
        </w:r>
        <w:r>
          <w:rPr>
            <w:webHidden/>
          </w:rPr>
          <w:instrText xml:space="preserve"> PAGEREF _Toc379778071 \h </w:instrText>
        </w:r>
        <w:r>
          <w:rPr>
            <w:webHidden/>
          </w:rPr>
        </w:r>
        <w:r>
          <w:rPr>
            <w:webHidden/>
          </w:rPr>
          <w:fldChar w:fldCharType="separate"/>
        </w:r>
        <w:r>
          <w:rPr>
            <w:webHidden/>
          </w:rPr>
          <w:t>201</w:t>
        </w:r>
        <w:r>
          <w:rPr>
            <w:webHidden/>
          </w:rPr>
          <w:fldChar w:fldCharType="end"/>
        </w:r>
      </w:hyperlink>
    </w:p>
    <w:p w14:paraId="02DD2D4B" w14:textId="77777777" w:rsidR="008C6909" w:rsidRDefault="008C6909">
      <w:pPr>
        <w:pStyle w:val="25"/>
        <w:rPr>
          <w:rFonts w:asciiTheme="minorHAnsi" w:eastAsiaTheme="minorEastAsia" w:hAnsiTheme="minorHAnsi" w:cstheme="minorBidi"/>
          <w:b w:val="0"/>
        </w:rPr>
      </w:pPr>
      <w:hyperlink w:anchor="_Toc379778072"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ゾンビスレッド（リソースの枯渇）</w:t>
        </w:r>
        <w:r>
          <w:rPr>
            <w:webHidden/>
          </w:rPr>
          <w:tab/>
        </w:r>
        <w:r>
          <w:rPr>
            <w:webHidden/>
          </w:rPr>
          <w:fldChar w:fldCharType="begin"/>
        </w:r>
        <w:r>
          <w:rPr>
            <w:webHidden/>
          </w:rPr>
          <w:instrText xml:space="preserve"> PAGEREF _Toc379778072 \h </w:instrText>
        </w:r>
        <w:r>
          <w:rPr>
            <w:webHidden/>
          </w:rPr>
        </w:r>
        <w:r>
          <w:rPr>
            <w:webHidden/>
          </w:rPr>
          <w:fldChar w:fldCharType="separate"/>
        </w:r>
        <w:r>
          <w:rPr>
            <w:webHidden/>
          </w:rPr>
          <w:t>201</w:t>
        </w:r>
        <w:r>
          <w:rPr>
            <w:webHidden/>
          </w:rPr>
          <w:fldChar w:fldCharType="end"/>
        </w:r>
      </w:hyperlink>
    </w:p>
    <w:p w14:paraId="7A1F3CD5" w14:textId="77777777" w:rsidR="008C6909" w:rsidRDefault="008C6909">
      <w:pPr>
        <w:pStyle w:val="12"/>
        <w:spacing w:before="180"/>
        <w:ind w:left="325" w:hanging="325"/>
        <w:rPr>
          <w:rFonts w:asciiTheme="minorHAnsi" w:eastAsiaTheme="minorEastAsia" w:hAnsiTheme="minorHAnsi" w:cstheme="minorBidi"/>
          <w:b w:val="0"/>
          <w:sz w:val="21"/>
        </w:rPr>
      </w:pPr>
      <w:hyperlink w:anchor="_Toc379778073" w:history="1">
        <w:r w:rsidRPr="0074248B">
          <w:rPr>
            <w:rStyle w:val="afff3"/>
            <w:rFonts w:ascii="Wingdings" w:hAnsi="Wingdings"/>
          </w:rPr>
          <w:t></w:t>
        </w:r>
        <w:r>
          <w:rPr>
            <w:rFonts w:asciiTheme="minorHAnsi" w:eastAsiaTheme="minorEastAsia" w:hAnsiTheme="minorHAnsi" w:cstheme="minorBidi"/>
            <w:b w:val="0"/>
            <w:sz w:val="21"/>
          </w:rPr>
          <w:tab/>
        </w:r>
        <w:r w:rsidRPr="0074248B">
          <w:rPr>
            <w:rStyle w:val="afff3"/>
            <w:rFonts w:hint="eastAsia"/>
          </w:rPr>
          <w:t>様々なデータ共有手法</w:t>
        </w:r>
        <w:r>
          <w:rPr>
            <w:webHidden/>
          </w:rPr>
          <w:tab/>
        </w:r>
        <w:r>
          <w:rPr>
            <w:webHidden/>
          </w:rPr>
          <w:fldChar w:fldCharType="begin"/>
        </w:r>
        <w:r>
          <w:rPr>
            <w:webHidden/>
          </w:rPr>
          <w:instrText xml:space="preserve"> PAGEREF _Toc379778073 \h </w:instrText>
        </w:r>
        <w:r>
          <w:rPr>
            <w:webHidden/>
          </w:rPr>
        </w:r>
        <w:r>
          <w:rPr>
            <w:webHidden/>
          </w:rPr>
          <w:fldChar w:fldCharType="separate"/>
        </w:r>
        <w:r>
          <w:rPr>
            <w:webHidden/>
          </w:rPr>
          <w:t>202</w:t>
        </w:r>
        <w:r>
          <w:rPr>
            <w:webHidden/>
          </w:rPr>
          <w:fldChar w:fldCharType="end"/>
        </w:r>
      </w:hyperlink>
    </w:p>
    <w:p w14:paraId="1B6DA621" w14:textId="77777777" w:rsidR="008C6909" w:rsidRDefault="008C6909">
      <w:pPr>
        <w:pStyle w:val="25"/>
        <w:rPr>
          <w:rFonts w:asciiTheme="minorHAnsi" w:eastAsiaTheme="minorEastAsia" w:hAnsiTheme="minorHAnsi" w:cstheme="minorBidi"/>
          <w:b w:val="0"/>
        </w:rPr>
      </w:pPr>
      <w:hyperlink w:anchor="_Toc379778074"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Pr>
          <w:t>volatile</w:t>
        </w:r>
        <w:r w:rsidRPr="0074248B">
          <w:rPr>
            <w:rStyle w:val="afff3"/>
            <w:rFonts w:hint="eastAsia"/>
          </w:rPr>
          <w:t>型修飾子、アトミック型の使いどころ</w:t>
        </w:r>
        <w:r>
          <w:rPr>
            <w:webHidden/>
          </w:rPr>
          <w:tab/>
        </w:r>
        <w:r>
          <w:rPr>
            <w:webHidden/>
          </w:rPr>
          <w:fldChar w:fldCharType="begin"/>
        </w:r>
        <w:r>
          <w:rPr>
            <w:webHidden/>
          </w:rPr>
          <w:instrText xml:space="preserve"> PAGEREF _Toc379778074 \h </w:instrText>
        </w:r>
        <w:r>
          <w:rPr>
            <w:webHidden/>
          </w:rPr>
        </w:r>
        <w:r>
          <w:rPr>
            <w:webHidden/>
          </w:rPr>
          <w:fldChar w:fldCharType="separate"/>
        </w:r>
        <w:r>
          <w:rPr>
            <w:webHidden/>
          </w:rPr>
          <w:t>202</w:t>
        </w:r>
        <w:r>
          <w:rPr>
            <w:webHidden/>
          </w:rPr>
          <w:fldChar w:fldCharType="end"/>
        </w:r>
      </w:hyperlink>
    </w:p>
    <w:p w14:paraId="588AF603" w14:textId="77777777" w:rsidR="008C6909" w:rsidRDefault="008C6909">
      <w:pPr>
        <w:pStyle w:val="32"/>
        <w:tabs>
          <w:tab w:val="left" w:pos="840"/>
        </w:tabs>
        <w:ind w:left="578" w:hanging="309"/>
        <w:rPr>
          <w:rFonts w:eastAsiaTheme="minorEastAsia"/>
        </w:rPr>
      </w:pPr>
      <w:hyperlink w:anchor="_Toc379778075" w:history="1">
        <w:r w:rsidRPr="0074248B">
          <w:rPr>
            <w:rStyle w:val="afff3"/>
            <w:rFonts w:ascii="Wingdings" w:hAnsi="Wingdings"/>
          </w:rPr>
          <w:t></w:t>
        </w:r>
        <w:r>
          <w:rPr>
            <w:rFonts w:eastAsiaTheme="minorEastAsia"/>
          </w:rPr>
          <w:tab/>
        </w:r>
        <w:r w:rsidRPr="0074248B">
          <w:rPr>
            <w:rStyle w:val="afff3"/>
          </w:rPr>
          <w:t>volatile</w:t>
        </w:r>
        <w:r w:rsidRPr="0074248B">
          <w:rPr>
            <w:rStyle w:val="afff3"/>
            <w:rFonts w:hint="eastAsia"/>
          </w:rPr>
          <w:t>型修飾子の使いどころ</w:t>
        </w:r>
        <w:r>
          <w:rPr>
            <w:webHidden/>
          </w:rPr>
          <w:tab/>
        </w:r>
        <w:r>
          <w:rPr>
            <w:webHidden/>
          </w:rPr>
          <w:fldChar w:fldCharType="begin"/>
        </w:r>
        <w:r>
          <w:rPr>
            <w:webHidden/>
          </w:rPr>
          <w:instrText xml:space="preserve"> PAGEREF _Toc379778075 \h </w:instrText>
        </w:r>
        <w:r>
          <w:rPr>
            <w:webHidden/>
          </w:rPr>
        </w:r>
        <w:r>
          <w:rPr>
            <w:webHidden/>
          </w:rPr>
          <w:fldChar w:fldCharType="separate"/>
        </w:r>
        <w:r>
          <w:rPr>
            <w:webHidden/>
          </w:rPr>
          <w:t>203</w:t>
        </w:r>
        <w:r>
          <w:rPr>
            <w:webHidden/>
          </w:rPr>
          <w:fldChar w:fldCharType="end"/>
        </w:r>
      </w:hyperlink>
    </w:p>
    <w:p w14:paraId="660CA981" w14:textId="77777777" w:rsidR="008C6909" w:rsidRDefault="008C6909">
      <w:pPr>
        <w:pStyle w:val="32"/>
        <w:tabs>
          <w:tab w:val="left" w:pos="840"/>
        </w:tabs>
        <w:ind w:left="578" w:hanging="309"/>
        <w:rPr>
          <w:rFonts w:eastAsiaTheme="minorEastAsia"/>
        </w:rPr>
      </w:pPr>
      <w:hyperlink w:anchor="_Toc379778076" w:history="1">
        <w:r w:rsidRPr="0074248B">
          <w:rPr>
            <w:rStyle w:val="afff3"/>
            <w:rFonts w:ascii="Wingdings" w:hAnsi="Wingdings"/>
          </w:rPr>
          <w:t></w:t>
        </w:r>
        <w:r>
          <w:rPr>
            <w:rFonts w:eastAsiaTheme="minorEastAsia"/>
          </w:rPr>
          <w:tab/>
        </w:r>
        <w:r w:rsidRPr="0074248B">
          <w:rPr>
            <w:rStyle w:val="afff3"/>
            <w:rFonts w:hint="eastAsia"/>
          </w:rPr>
          <w:t>アトミック型の使いどころ</w:t>
        </w:r>
        <w:r>
          <w:rPr>
            <w:webHidden/>
          </w:rPr>
          <w:tab/>
        </w:r>
        <w:r>
          <w:rPr>
            <w:webHidden/>
          </w:rPr>
          <w:fldChar w:fldCharType="begin"/>
        </w:r>
        <w:r>
          <w:rPr>
            <w:webHidden/>
          </w:rPr>
          <w:instrText xml:space="preserve"> PAGEREF _Toc379778076 \h </w:instrText>
        </w:r>
        <w:r>
          <w:rPr>
            <w:webHidden/>
          </w:rPr>
        </w:r>
        <w:r>
          <w:rPr>
            <w:webHidden/>
          </w:rPr>
          <w:fldChar w:fldCharType="separate"/>
        </w:r>
        <w:r>
          <w:rPr>
            <w:webHidden/>
          </w:rPr>
          <w:t>204</w:t>
        </w:r>
        <w:r>
          <w:rPr>
            <w:webHidden/>
          </w:rPr>
          <w:fldChar w:fldCharType="end"/>
        </w:r>
      </w:hyperlink>
    </w:p>
    <w:p w14:paraId="0ECFA098" w14:textId="77777777" w:rsidR="008C6909" w:rsidRDefault="008C6909">
      <w:pPr>
        <w:pStyle w:val="25"/>
        <w:rPr>
          <w:rFonts w:asciiTheme="minorHAnsi" w:eastAsiaTheme="minorEastAsia" w:hAnsiTheme="minorHAnsi" w:cstheme="minorBidi"/>
          <w:b w:val="0"/>
        </w:rPr>
      </w:pPr>
      <w:hyperlink w:anchor="_Toc379778077"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スレッドローカルストレージ（</w:t>
        </w:r>
        <w:r w:rsidRPr="0074248B">
          <w:rPr>
            <w:rStyle w:val="afff3"/>
          </w:rPr>
          <w:t>TLS</w:t>
        </w:r>
        <w:r w:rsidRPr="0074248B">
          <w:rPr>
            <w:rStyle w:val="afff3"/>
            <w:rFonts w:hint="eastAsia"/>
          </w:rPr>
          <w:t>）</w:t>
        </w:r>
        <w:r>
          <w:rPr>
            <w:webHidden/>
          </w:rPr>
          <w:tab/>
        </w:r>
        <w:r>
          <w:rPr>
            <w:webHidden/>
          </w:rPr>
          <w:fldChar w:fldCharType="begin"/>
        </w:r>
        <w:r>
          <w:rPr>
            <w:webHidden/>
          </w:rPr>
          <w:instrText xml:space="preserve"> PAGEREF _Toc379778077 \h </w:instrText>
        </w:r>
        <w:r>
          <w:rPr>
            <w:webHidden/>
          </w:rPr>
        </w:r>
        <w:r>
          <w:rPr>
            <w:webHidden/>
          </w:rPr>
          <w:fldChar w:fldCharType="separate"/>
        </w:r>
        <w:r>
          <w:rPr>
            <w:webHidden/>
          </w:rPr>
          <w:t>205</w:t>
        </w:r>
        <w:r>
          <w:rPr>
            <w:webHidden/>
          </w:rPr>
          <w:fldChar w:fldCharType="end"/>
        </w:r>
      </w:hyperlink>
    </w:p>
    <w:p w14:paraId="4E509BD1" w14:textId="77777777" w:rsidR="008C6909" w:rsidRDefault="008C6909">
      <w:pPr>
        <w:pStyle w:val="32"/>
        <w:tabs>
          <w:tab w:val="left" w:pos="840"/>
        </w:tabs>
        <w:ind w:left="578" w:hanging="309"/>
        <w:rPr>
          <w:rFonts w:eastAsiaTheme="minorEastAsia"/>
        </w:rPr>
      </w:pPr>
      <w:hyperlink w:anchor="_Toc379778078" w:history="1">
        <w:r w:rsidRPr="0074248B">
          <w:rPr>
            <w:rStyle w:val="afff3"/>
            <w:rFonts w:ascii="Wingdings" w:hAnsi="Wingdings"/>
          </w:rPr>
          <w:t></w:t>
        </w:r>
        <w:r>
          <w:rPr>
            <w:rFonts w:eastAsiaTheme="minorEastAsia"/>
          </w:rPr>
          <w:tab/>
        </w:r>
        <w:r w:rsidRPr="0074248B">
          <w:rPr>
            <w:rStyle w:val="afff3"/>
            <w:rFonts w:hint="eastAsia"/>
          </w:rPr>
          <w:t>スレッドローカルストレージの使い方</w:t>
        </w:r>
        <w:r>
          <w:rPr>
            <w:webHidden/>
          </w:rPr>
          <w:tab/>
        </w:r>
        <w:r>
          <w:rPr>
            <w:webHidden/>
          </w:rPr>
          <w:fldChar w:fldCharType="begin"/>
        </w:r>
        <w:r>
          <w:rPr>
            <w:webHidden/>
          </w:rPr>
          <w:instrText xml:space="preserve"> PAGEREF _Toc379778078 \h </w:instrText>
        </w:r>
        <w:r>
          <w:rPr>
            <w:webHidden/>
          </w:rPr>
        </w:r>
        <w:r>
          <w:rPr>
            <w:webHidden/>
          </w:rPr>
          <w:fldChar w:fldCharType="separate"/>
        </w:r>
        <w:r>
          <w:rPr>
            <w:webHidden/>
          </w:rPr>
          <w:t>205</w:t>
        </w:r>
        <w:r>
          <w:rPr>
            <w:webHidden/>
          </w:rPr>
          <w:fldChar w:fldCharType="end"/>
        </w:r>
      </w:hyperlink>
    </w:p>
    <w:p w14:paraId="05768E66" w14:textId="77777777" w:rsidR="008C6909" w:rsidRDefault="008C6909">
      <w:pPr>
        <w:pStyle w:val="32"/>
        <w:tabs>
          <w:tab w:val="left" w:pos="840"/>
        </w:tabs>
        <w:ind w:left="578" w:hanging="309"/>
        <w:rPr>
          <w:rFonts w:eastAsiaTheme="minorEastAsia"/>
        </w:rPr>
      </w:pPr>
      <w:hyperlink w:anchor="_Toc379778079" w:history="1">
        <w:r w:rsidRPr="0074248B">
          <w:rPr>
            <w:rStyle w:val="afff3"/>
            <w:rFonts w:ascii="Wingdings" w:hAnsi="Wingdings"/>
          </w:rPr>
          <w:t></w:t>
        </w:r>
        <w:r>
          <w:rPr>
            <w:rFonts w:eastAsiaTheme="minorEastAsia"/>
          </w:rPr>
          <w:tab/>
        </w:r>
        <w:r w:rsidRPr="0074248B">
          <w:rPr>
            <w:rStyle w:val="afff3"/>
            <w:rFonts w:hint="eastAsia"/>
          </w:rPr>
          <w:t>スレッドローカルストレージの使いどころ</w:t>
        </w:r>
        <w:r>
          <w:rPr>
            <w:webHidden/>
          </w:rPr>
          <w:tab/>
        </w:r>
        <w:r>
          <w:rPr>
            <w:webHidden/>
          </w:rPr>
          <w:fldChar w:fldCharType="begin"/>
        </w:r>
        <w:r>
          <w:rPr>
            <w:webHidden/>
          </w:rPr>
          <w:instrText xml:space="preserve"> PAGEREF _Toc379778079 \h </w:instrText>
        </w:r>
        <w:r>
          <w:rPr>
            <w:webHidden/>
          </w:rPr>
        </w:r>
        <w:r>
          <w:rPr>
            <w:webHidden/>
          </w:rPr>
          <w:fldChar w:fldCharType="separate"/>
        </w:r>
        <w:r>
          <w:rPr>
            <w:webHidden/>
          </w:rPr>
          <w:t>206</w:t>
        </w:r>
        <w:r>
          <w:rPr>
            <w:webHidden/>
          </w:rPr>
          <w:fldChar w:fldCharType="end"/>
        </w:r>
      </w:hyperlink>
    </w:p>
    <w:p w14:paraId="3041A0FE" w14:textId="77777777" w:rsidR="008C6909" w:rsidRDefault="008C6909">
      <w:pPr>
        <w:pStyle w:val="32"/>
        <w:tabs>
          <w:tab w:val="left" w:pos="840"/>
        </w:tabs>
        <w:ind w:left="578" w:hanging="309"/>
        <w:rPr>
          <w:rFonts w:eastAsiaTheme="minorEastAsia"/>
        </w:rPr>
      </w:pPr>
      <w:hyperlink w:anchor="_Toc379778080" w:history="1">
        <w:r w:rsidRPr="0074248B">
          <w:rPr>
            <w:rStyle w:val="afff3"/>
            <w:rFonts w:ascii="Wingdings" w:hAnsi="Wingdings"/>
          </w:rPr>
          <w:t></w:t>
        </w:r>
        <w:r>
          <w:rPr>
            <w:rFonts w:eastAsiaTheme="minorEastAsia"/>
          </w:rPr>
          <w:tab/>
        </w:r>
        <w:r w:rsidRPr="0074248B">
          <w:rPr>
            <w:rStyle w:val="afff3"/>
            <w:rFonts w:hint="eastAsia"/>
          </w:rPr>
          <w:t>スレッドローカルストレージの注意点①</w:t>
        </w:r>
        <w:r>
          <w:rPr>
            <w:webHidden/>
          </w:rPr>
          <w:tab/>
        </w:r>
        <w:r>
          <w:rPr>
            <w:webHidden/>
          </w:rPr>
          <w:fldChar w:fldCharType="begin"/>
        </w:r>
        <w:r>
          <w:rPr>
            <w:webHidden/>
          </w:rPr>
          <w:instrText xml:space="preserve"> PAGEREF _Toc379778080 \h </w:instrText>
        </w:r>
        <w:r>
          <w:rPr>
            <w:webHidden/>
          </w:rPr>
        </w:r>
        <w:r>
          <w:rPr>
            <w:webHidden/>
          </w:rPr>
          <w:fldChar w:fldCharType="separate"/>
        </w:r>
        <w:r>
          <w:rPr>
            <w:webHidden/>
          </w:rPr>
          <w:t>206</w:t>
        </w:r>
        <w:r>
          <w:rPr>
            <w:webHidden/>
          </w:rPr>
          <w:fldChar w:fldCharType="end"/>
        </w:r>
      </w:hyperlink>
    </w:p>
    <w:p w14:paraId="60CA041E" w14:textId="77777777" w:rsidR="008C6909" w:rsidRDefault="008C6909">
      <w:pPr>
        <w:pStyle w:val="32"/>
        <w:tabs>
          <w:tab w:val="left" w:pos="840"/>
        </w:tabs>
        <w:ind w:left="578" w:hanging="309"/>
        <w:rPr>
          <w:rFonts w:eastAsiaTheme="minorEastAsia"/>
        </w:rPr>
      </w:pPr>
      <w:hyperlink w:anchor="_Toc379778081" w:history="1">
        <w:r w:rsidRPr="0074248B">
          <w:rPr>
            <w:rStyle w:val="afff3"/>
            <w:rFonts w:ascii="Wingdings" w:hAnsi="Wingdings"/>
          </w:rPr>
          <w:t></w:t>
        </w:r>
        <w:r>
          <w:rPr>
            <w:rFonts w:eastAsiaTheme="minorEastAsia"/>
          </w:rPr>
          <w:tab/>
        </w:r>
        <w:r w:rsidRPr="0074248B">
          <w:rPr>
            <w:rStyle w:val="afff3"/>
            <w:rFonts w:hint="eastAsia"/>
          </w:rPr>
          <w:t>スレッドローカルストレージの注意点②</w:t>
        </w:r>
        <w:r>
          <w:rPr>
            <w:webHidden/>
          </w:rPr>
          <w:tab/>
        </w:r>
        <w:r>
          <w:rPr>
            <w:webHidden/>
          </w:rPr>
          <w:fldChar w:fldCharType="begin"/>
        </w:r>
        <w:r>
          <w:rPr>
            <w:webHidden/>
          </w:rPr>
          <w:instrText xml:space="preserve"> PAGEREF _Toc379778081 \h </w:instrText>
        </w:r>
        <w:r>
          <w:rPr>
            <w:webHidden/>
          </w:rPr>
        </w:r>
        <w:r>
          <w:rPr>
            <w:webHidden/>
          </w:rPr>
          <w:fldChar w:fldCharType="separate"/>
        </w:r>
        <w:r>
          <w:rPr>
            <w:webHidden/>
          </w:rPr>
          <w:t>207</w:t>
        </w:r>
        <w:r>
          <w:rPr>
            <w:webHidden/>
          </w:rPr>
          <w:fldChar w:fldCharType="end"/>
        </w:r>
      </w:hyperlink>
    </w:p>
    <w:p w14:paraId="410CD68E" w14:textId="77777777" w:rsidR="008C6909" w:rsidRDefault="008C6909">
      <w:pPr>
        <w:pStyle w:val="25"/>
        <w:rPr>
          <w:rFonts w:asciiTheme="minorHAnsi" w:eastAsiaTheme="minorEastAsia" w:hAnsiTheme="minorHAnsi" w:cstheme="minorBidi"/>
          <w:b w:val="0"/>
        </w:rPr>
      </w:pPr>
      <w:hyperlink w:anchor="_Toc379778082"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プロセス間のデータ共有①：共有メモリ</w:t>
        </w:r>
        <w:r>
          <w:rPr>
            <w:webHidden/>
          </w:rPr>
          <w:tab/>
        </w:r>
        <w:r>
          <w:rPr>
            <w:webHidden/>
          </w:rPr>
          <w:fldChar w:fldCharType="begin"/>
        </w:r>
        <w:r>
          <w:rPr>
            <w:webHidden/>
          </w:rPr>
          <w:instrText xml:space="preserve"> PAGEREF _Toc379778082 \h </w:instrText>
        </w:r>
        <w:r>
          <w:rPr>
            <w:webHidden/>
          </w:rPr>
        </w:r>
        <w:r>
          <w:rPr>
            <w:webHidden/>
          </w:rPr>
          <w:fldChar w:fldCharType="separate"/>
        </w:r>
        <w:r>
          <w:rPr>
            <w:webHidden/>
          </w:rPr>
          <w:t>207</w:t>
        </w:r>
        <w:r>
          <w:rPr>
            <w:webHidden/>
          </w:rPr>
          <w:fldChar w:fldCharType="end"/>
        </w:r>
      </w:hyperlink>
    </w:p>
    <w:p w14:paraId="248FCF64" w14:textId="77777777" w:rsidR="008C6909" w:rsidRDefault="008C6909">
      <w:pPr>
        <w:pStyle w:val="32"/>
        <w:tabs>
          <w:tab w:val="left" w:pos="840"/>
        </w:tabs>
        <w:ind w:left="578" w:hanging="309"/>
        <w:rPr>
          <w:rFonts w:eastAsiaTheme="minorEastAsia"/>
        </w:rPr>
      </w:pPr>
      <w:hyperlink w:anchor="_Toc379778083" w:history="1">
        <w:r w:rsidRPr="0074248B">
          <w:rPr>
            <w:rStyle w:val="afff3"/>
            <w:rFonts w:ascii="Wingdings" w:hAnsi="Wingdings"/>
          </w:rPr>
          <w:t></w:t>
        </w:r>
        <w:r>
          <w:rPr>
            <w:rFonts w:eastAsiaTheme="minorEastAsia"/>
          </w:rPr>
          <w:tab/>
        </w:r>
        <w:r w:rsidRPr="0074248B">
          <w:rPr>
            <w:rStyle w:val="afff3"/>
          </w:rPr>
          <w:t>SystemV</w:t>
        </w:r>
        <w:r w:rsidRPr="0074248B">
          <w:rPr>
            <w:rStyle w:val="afff3"/>
            <w:rFonts w:hint="eastAsia"/>
          </w:rPr>
          <w:t>共有メモリ</w:t>
        </w:r>
        <w:r>
          <w:rPr>
            <w:webHidden/>
          </w:rPr>
          <w:tab/>
        </w:r>
        <w:r>
          <w:rPr>
            <w:webHidden/>
          </w:rPr>
          <w:fldChar w:fldCharType="begin"/>
        </w:r>
        <w:r>
          <w:rPr>
            <w:webHidden/>
          </w:rPr>
          <w:instrText xml:space="preserve"> PAGEREF _Toc379778083 \h </w:instrText>
        </w:r>
        <w:r>
          <w:rPr>
            <w:webHidden/>
          </w:rPr>
        </w:r>
        <w:r>
          <w:rPr>
            <w:webHidden/>
          </w:rPr>
          <w:fldChar w:fldCharType="separate"/>
        </w:r>
        <w:r>
          <w:rPr>
            <w:webHidden/>
          </w:rPr>
          <w:t>208</w:t>
        </w:r>
        <w:r>
          <w:rPr>
            <w:webHidden/>
          </w:rPr>
          <w:fldChar w:fldCharType="end"/>
        </w:r>
      </w:hyperlink>
    </w:p>
    <w:p w14:paraId="3C1405F2" w14:textId="77777777" w:rsidR="008C6909" w:rsidRDefault="008C6909">
      <w:pPr>
        <w:pStyle w:val="32"/>
        <w:tabs>
          <w:tab w:val="left" w:pos="840"/>
        </w:tabs>
        <w:ind w:left="578" w:hanging="309"/>
        <w:rPr>
          <w:rFonts w:eastAsiaTheme="minorEastAsia"/>
        </w:rPr>
      </w:pPr>
      <w:hyperlink w:anchor="_Toc379778084" w:history="1">
        <w:r w:rsidRPr="0074248B">
          <w:rPr>
            <w:rStyle w:val="afff3"/>
            <w:rFonts w:ascii="Wingdings" w:hAnsi="Wingdings"/>
          </w:rPr>
          <w:t></w:t>
        </w:r>
        <w:r>
          <w:rPr>
            <w:rFonts w:eastAsiaTheme="minorEastAsia"/>
          </w:rPr>
          <w:tab/>
        </w:r>
        <w:r w:rsidRPr="0074248B">
          <w:rPr>
            <w:rStyle w:val="afff3"/>
            <w:rFonts w:hint="eastAsia"/>
          </w:rPr>
          <w:t>メモリマップトファイル</w:t>
        </w:r>
        <w:r>
          <w:rPr>
            <w:webHidden/>
          </w:rPr>
          <w:tab/>
        </w:r>
        <w:r>
          <w:rPr>
            <w:webHidden/>
          </w:rPr>
          <w:fldChar w:fldCharType="begin"/>
        </w:r>
        <w:r>
          <w:rPr>
            <w:webHidden/>
          </w:rPr>
          <w:instrText xml:space="preserve"> PAGEREF _Toc379778084 \h </w:instrText>
        </w:r>
        <w:r>
          <w:rPr>
            <w:webHidden/>
          </w:rPr>
        </w:r>
        <w:r>
          <w:rPr>
            <w:webHidden/>
          </w:rPr>
          <w:fldChar w:fldCharType="separate"/>
        </w:r>
        <w:r>
          <w:rPr>
            <w:webHidden/>
          </w:rPr>
          <w:t>208</w:t>
        </w:r>
        <w:r>
          <w:rPr>
            <w:webHidden/>
          </w:rPr>
          <w:fldChar w:fldCharType="end"/>
        </w:r>
      </w:hyperlink>
    </w:p>
    <w:p w14:paraId="6734EDDA" w14:textId="77777777" w:rsidR="008C6909" w:rsidRDefault="008C6909">
      <w:pPr>
        <w:pStyle w:val="25"/>
        <w:rPr>
          <w:rFonts w:asciiTheme="minorHAnsi" w:eastAsiaTheme="minorEastAsia" w:hAnsiTheme="minorHAnsi" w:cstheme="minorBidi"/>
          <w:b w:val="0"/>
        </w:rPr>
      </w:pPr>
      <w:hyperlink w:anchor="_Toc379778085"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プロセス間のデータ共有②：プロセス間通信</w:t>
        </w:r>
        <w:r>
          <w:rPr>
            <w:webHidden/>
          </w:rPr>
          <w:tab/>
        </w:r>
        <w:r>
          <w:rPr>
            <w:webHidden/>
          </w:rPr>
          <w:fldChar w:fldCharType="begin"/>
        </w:r>
        <w:r>
          <w:rPr>
            <w:webHidden/>
          </w:rPr>
          <w:instrText xml:space="preserve"> PAGEREF _Toc379778085 \h </w:instrText>
        </w:r>
        <w:r>
          <w:rPr>
            <w:webHidden/>
          </w:rPr>
        </w:r>
        <w:r>
          <w:rPr>
            <w:webHidden/>
          </w:rPr>
          <w:fldChar w:fldCharType="separate"/>
        </w:r>
        <w:r>
          <w:rPr>
            <w:webHidden/>
          </w:rPr>
          <w:t>208</w:t>
        </w:r>
        <w:r>
          <w:rPr>
            <w:webHidden/>
          </w:rPr>
          <w:fldChar w:fldCharType="end"/>
        </w:r>
      </w:hyperlink>
    </w:p>
    <w:p w14:paraId="7495B556" w14:textId="77777777" w:rsidR="008C6909" w:rsidRDefault="008C6909">
      <w:pPr>
        <w:pStyle w:val="32"/>
        <w:tabs>
          <w:tab w:val="left" w:pos="840"/>
        </w:tabs>
        <w:ind w:left="578" w:hanging="309"/>
        <w:rPr>
          <w:rFonts w:eastAsiaTheme="minorEastAsia"/>
        </w:rPr>
      </w:pPr>
      <w:hyperlink w:anchor="_Toc379778086" w:history="1">
        <w:r w:rsidRPr="0074248B">
          <w:rPr>
            <w:rStyle w:val="afff3"/>
            <w:rFonts w:ascii="Wingdings" w:hAnsi="Wingdings"/>
          </w:rPr>
          <w:t></w:t>
        </w:r>
        <w:r>
          <w:rPr>
            <w:rFonts w:eastAsiaTheme="minorEastAsia"/>
          </w:rPr>
          <w:tab/>
        </w:r>
        <w:r w:rsidRPr="0074248B">
          <w:rPr>
            <w:rStyle w:val="afff3"/>
            <w:rFonts w:hint="eastAsia"/>
          </w:rPr>
          <w:t>シグナル</w:t>
        </w:r>
        <w:r>
          <w:rPr>
            <w:webHidden/>
          </w:rPr>
          <w:tab/>
        </w:r>
        <w:r>
          <w:rPr>
            <w:webHidden/>
          </w:rPr>
          <w:fldChar w:fldCharType="begin"/>
        </w:r>
        <w:r>
          <w:rPr>
            <w:webHidden/>
          </w:rPr>
          <w:instrText xml:space="preserve"> PAGEREF _Toc379778086 \h </w:instrText>
        </w:r>
        <w:r>
          <w:rPr>
            <w:webHidden/>
          </w:rPr>
        </w:r>
        <w:r>
          <w:rPr>
            <w:webHidden/>
          </w:rPr>
          <w:fldChar w:fldCharType="separate"/>
        </w:r>
        <w:r>
          <w:rPr>
            <w:webHidden/>
          </w:rPr>
          <w:t>208</w:t>
        </w:r>
        <w:r>
          <w:rPr>
            <w:webHidden/>
          </w:rPr>
          <w:fldChar w:fldCharType="end"/>
        </w:r>
      </w:hyperlink>
    </w:p>
    <w:p w14:paraId="2E5A88B9" w14:textId="77777777" w:rsidR="008C6909" w:rsidRDefault="008C6909">
      <w:pPr>
        <w:pStyle w:val="32"/>
        <w:tabs>
          <w:tab w:val="left" w:pos="840"/>
        </w:tabs>
        <w:ind w:left="578" w:hanging="309"/>
        <w:rPr>
          <w:rFonts w:eastAsiaTheme="minorEastAsia"/>
        </w:rPr>
      </w:pPr>
      <w:hyperlink w:anchor="_Toc379778087" w:history="1">
        <w:r w:rsidRPr="0074248B">
          <w:rPr>
            <w:rStyle w:val="afff3"/>
            <w:rFonts w:ascii="Wingdings" w:hAnsi="Wingdings"/>
          </w:rPr>
          <w:t></w:t>
        </w:r>
        <w:r>
          <w:rPr>
            <w:rFonts w:eastAsiaTheme="minorEastAsia"/>
          </w:rPr>
          <w:tab/>
        </w:r>
        <w:r w:rsidRPr="0074248B">
          <w:rPr>
            <w:rStyle w:val="afff3"/>
            <w:rFonts w:hint="eastAsia"/>
          </w:rPr>
          <w:t>ウインドウメッセージ</w:t>
        </w:r>
        <w:r>
          <w:rPr>
            <w:webHidden/>
          </w:rPr>
          <w:tab/>
        </w:r>
        <w:r>
          <w:rPr>
            <w:webHidden/>
          </w:rPr>
          <w:fldChar w:fldCharType="begin"/>
        </w:r>
        <w:r>
          <w:rPr>
            <w:webHidden/>
          </w:rPr>
          <w:instrText xml:space="preserve"> PAGEREF _Toc379778087 \h </w:instrText>
        </w:r>
        <w:r>
          <w:rPr>
            <w:webHidden/>
          </w:rPr>
        </w:r>
        <w:r>
          <w:rPr>
            <w:webHidden/>
          </w:rPr>
          <w:fldChar w:fldCharType="separate"/>
        </w:r>
        <w:r>
          <w:rPr>
            <w:webHidden/>
          </w:rPr>
          <w:t>208</w:t>
        </w:r>
        <w:r>
          <w:rPr>
            <w:webHidden/>
          </w:rPr>
          <w:fldChar w:fldCharType="end"/>
        </w:r>
      </w:hyperlink>
    </w:p>
    <w:p w14:paraId="623BEB02" w14:textId="77777777" w:rsidR="008C6909" w:rsidRDefault="008C6909">
      <w:pPr>
        <w:pStyle w:val="32"/>
        <w:tabs>
          <w:tab w:val="left" w:pos="840"/>
        </w:tabs>
        <w:ind w:left="578" w:hanging="309"/>
        <w:rPr>
          <w:rFonts w:eastAsiaTheme="minorEastAsia"/>
        </w:rPr>
      </w:pPr>
      <w:hyperlink w:anchor="_Toc379778088" w:history="1">
        <w:r w:rsidRPr="0074248B">
          <w:rPr>
            <w:rStyle w:val="afff3"/>
            <w:rFonts w:ascii="Wingdings" w:hAnsi="Wingdings"/>
          </w:rPr>
          <w:t></w:t>
        </w:r>
        <w:r>
          <w:rPr>
            <w:rFonts w:eastAsiaTheme="minorEastAsia"/>
          </w:rPr>
          <w:tab/>
        </w:r>
        <w:r w:rsidRPr="0074248B">
          <w:rPr>
            <w:rStyle w:val="afff3"/>
            <w:rFonts w:hint="eastAsia"/>
          </w:rPr>
          <w:t>パイプ</w:t>
        </w:r>
        <w:r>
          <w:rPr>
            <w:webHidden/>
          </w:rPr>
          <w:tab/>
        </w:r>
        <w:r>
          <w:rPr>
            <w:webHidden/>
          </w:rPr>
          <w:fldChar w:fldCharType="begin"/>
        </w:r>
        <w:r>
          <w:rPr>
            <w:webHidden/>
          </w:rPr>
          <w:instrText xml:space="preserve"> PAGEREF _Toc379778088 \h </w:instrText>
        </w:r>
        <w:r>
          <w:rPr>
            <w:webHidden/>
          </w:rPr>
        </w:r>
        <w:r>
          <w:rPr>
            <w:webHidden/>
          </w:rPr>
          <w:fldChar w:fldCharType="separate"/>
        </w:r>
        <w:r>
          <w:rPr>
            <w:webHidden/>
          </w:rPr>
          <w:t>209</w:t>
        </w:r>
        <w:r>
          <w:rPr>
            <w:webHidden/>
          </w:rPr>
          <w:fldChar w:fldCharType="end"/>
        </w:r>
      </w:hyperlink>
    </w:p>
    <w:p w14:paraId="2FB3A8B5" w14:textId="77777777" w:rsidR="008C6909" w:rsidRDefault="008C6909">
      <w:pPr>
        <w:pStyle w:val="32"/>
        <w:tabs>
          <w:tab w:val="left" w:pos="840"/>
        </w:tabs>
        <w:ind w:left="578" w:hanging="309"/>
        <w:rPr>
          <w:rFonts w:eastAsiaTheme="minorEastAsia"/>
        </w:rPr>
      </w:pPr>
      <w:hyperlink w:anchor="_Toc379778089" w:history="1">
        <w:r w:rsidRPr="0074248B">
          <w:rPr>
            <w:rStyle w:val="afff3"/>
            <w:rFonts w:ascii="Wingdings" w:hAnsi="Wingdings"/>
          </w:rPr>
          <w:t></w:t>
        </w:r>
        <w:r>
          <w:rPr>
            <w:rFonts w:eastAsiaTheme="minorEastAsia"/>
          </w:rPr>
          <w:tab/>
        </w:r>
        <w:r w:rsidRPr="0074248B">
          <w:rPr>
            <w:rStyle w:val="afff3"/>
            <w:rFonts w:hint="eastAsia"/>
          </w:rPr>
          <w:t>名前付きパイプ（</w:t>
        </w:r>
        <w:r w:rsidRPr="0074248B">
          <w:rPr>
            <w:rStyle w:val="afff3"/>
          </w:rPr>
          <w:t>Uninx</w:t>
        </w:r>
        <w:r w:rsidRPr="0074248B">
          <w:rPr>
            <w:rStyle w:val="afff3"/>
            <w:rFonts w:hint="eastAsia"/>
          </w:rPr>
          <w:t>）</w:t>
        </w:r>
        <w:r>
          <w:rPr>
            <w:webHidden/>
          </w:rPr>
          <w:tab/>
        </w:r>
        <w:r>
          <w:rPr>
            <w:webHidden/>
          </w:rPr>
          <w:fldChar w:fldCharType="begin"/>
        </w:r>
        <w:r>
          <w:rPr>
            <w:webHidden/>
          </w:rPr>
          <w:instrText xml:space="preserve"> PAGEREF _Toc379778089 \h </w:instrText>
        </w:r>
        <w:r>
          <w:rPr>
            <w:webHidden/>
          </w:rPr>
        </w:r>
        <w:r>
          <w:rPr>
            <w:webHidden/>
          </w:rPr>
          <w:fldChar w:fldCharType="separate"/>
        </w:r>
        <w:r>
          <w:rPr>
            <w:webHidden/>
          </w:rPr>
          <w:t>209</w:t>
        </w:r>
        <w:r>
          <w:rPr>
            <w:webHidden/>
          </w:rPr>
          <w:fldChar w:fldCharType="end"/>
        </w:r>
      </w:hyperlink>
    </w:p>
    <w:p w14:paraId="1A5C00B2" w14:textId="77777777" w:rsidR="008C6909" w:rsidRDefault="008C6909">
      <w:pPr>
        <w:pStyle w:val="25"/>
        <w:rPr>
          <w:rFonts w:asciiTheme="minorHAnsi" w:eastAsiaTheme="minorEastAsia" w:hAnsiTheme="minorHAnsi" w:cstheme="minorBidi"/>
          <w:b w:val="0"/>
        </w:rPr>
      </w:pPr>
      <w:hyperlink w:anchor="_Toc379778090"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Fonts w:hint="eastAsia"/>
          </w:rPr>
          <w:t>プロセス間のデータ共有③：ネットワーク通信</w:t>
        </w:r>
        <w:r>
          <w:rPr>
            <w:webHidden/>
          </w:rPr>
          <w:tab/>
        </w:r>
        <w:r>
          <w:rPr>
            <w:webHidden/>
          </w:rPr>
          <w:fldChar w:fldCharType="begin"/>
        </w:r>
        <w:r>
          <w:rPr>
            <w:webHidden/>
          </w:rPr>
          <w:instrText xml:space="preserve"> PAGEREF _Toc379778090 \h </w:instrText>
        </w:r>
        <w:r>
          <w:rPr>
            <w:webHidden/>
          </w:rPr>
        </w:r>
        <w:r>
          <w:rPr>
            <w:webHidden/>
          </w:rPr>
          <w:fldChar w:fldCharType="separate"/>
        </w:r>
        <w:r>
          <w:rPr>
            <w:webHidden/>
          </w:rPr>
          <w:t>210</w:t>
        </w:r>
        <w:r>
          <w:rPr>
            <w:webHidden/>
          </w:rPr>
          <w:fldChar w:fldCharType="end"/>
        </w:r>
      </w:hyperlink>
    </w:p>
    <w:p w14:paraId="56937771" w14:textId="77777777" w:rsidR="008C6909" w:rsidRDefault="008C6909">
      <w:pPr>
        <w:pStyle w:val="32"/>
        <w:tabs>
          <w:tab w:val="left" w:pos="840"/>
        </w:tabs>
        <w:ind w:left="578" w:hanging="309"/>
        <w:rPr>
          <w:rFonts w:eastAsiaTheme="minorEastAsia"/>
        </w:rPr>
      </w:pPr>
      <w:hyperlink w:anchor="_Toc379778091" w:history="1">
        <w:r w:rsidRPr="0074248B">
          <w:rPr>
            <w:rStyle w:val="afff3"/>
            <w:rFonts w:ascii="Wingdings" w:hAnsi="Wingdings"/>
          </w:rPr>
          <w:t></w:t>
        </w:r>
        <w:r>
          <w:rPr>
            <w:rFonts w:eastAsiaTheme="minorEastAsia"/>
          </w:rPr>
          <w:tab/>
        </w:r>
        <w:r w:rsidRPr="0074248B">
          <w:rPr>
            <w:rStyle w:val="afff3"/>
            <w:rFonts w:hint="eastAsia"/>
          </w:rPr>
          <w:t>名前付きパイプ（</w:t>
        </w:r>
        <w:r w:rsidRPr="0074248B">
          <w:rPr>
            <w:rStyle w:val="afff3"/>
          </w:rPr>
          <w:t>Windows</w:t>
        </w:r>
        <w:r w:rsidRPr="0074248B">
          <w:rPr>
            <w:rStyle w:val="afff3"/>
            <w:rFonts w:hint="eastAsia"/>
          </w:rPr>
          <w:t>）</w:t>
        </w:r>
        <w:r>
          <w:rPr>
            <w:webHidden/>
          </w:rPr>
          <w:tab/>
        </w:r>
        <w:r>
          <w:rPr>
            <w:webHidden/>
          </w:rPr>
          <w:fldChar w:fldCharType="begin"/>
        </w:r>
        <w:r>
          <w:rPr>
            <w:webHidden/>
          </w:rPr>
          <w:instrText xml:space="preserve"> PAGEREF _Toc379778091 \h </w:instrText>
        </w:r>
        <w:r>
          <w:rPr>
            <w:webHidden/>
          </w:rPr>
        </w:r>
        <w:r>
          <w:rPr>
            <w:webHidden/>
          </w:rPr>
          <w:fldChar w:fldCharType="separate"/>
        </w:r>
        <w:r>
          <w:rPr>
            <w:webHidden/>
          </w:rPr>
          <w:t>210</w:t>
        </w:r>
        <w:r>
          <w:rPr>
            <w:webHidden/>
          </w:rPr>
          <w:fldChar w:fldCharType="end"/>
        </w:r>
      </w:hyperlink>
    </w:p>
    <w:p w14:paraId="725A0E87" w14:textId="77777777" w:rsidR="008C6909" w:rsidRDefault="008C6909">
      <w:pPr>
        <w:pStyle w:val="32"/>
        <w:tabs>
          <w:tab w:val="left" w:pos="840"/>
        </w:tabs>
        <w:ind w:left="578" w:hanging="309"/>
        <w:rPr>
          <w:rFonts w:eastAsiaTheme="minorEastAsia"/>
        </w:rPr>
      </w:pPr>
      <w:hyperlink w:anchor="_Toc379778092" w:history="1">
        <w:r w:rsidRPr="0074248B">
          <w:rPr>
            <w:rStyle w:val="afff3"/>
            <w:rFonts w:ascii="Wingdings" w:hAnsi="Wingdings"/>
          </w:rPr>
          <w:t></w:t>
        </w:r>
        <w:r>
          <w:rPr>
            <w:rFonts w:eastAsiaTheme="minorEastAsia"/>
          </w:rPr>
          <w:tab/>
        </w:r>
        <w:r w:rsidRPr="0074248B">
          <w:rPr>
            <w:rStyle w:val="afff3"/>
            <w:rFonts w:hint="eastAsia"/>
          </w:rPr>
          <w:t>ソケット通信</w:t>
        </w:r>
        <w:r>
          <w:rPr>
            <w:webHidden/>
          </w:rPr>
          <w:tab/>
        </w:r>
        <w:r>
          <w:rPr>
            <w:webHidden/>
          </w:rPr>
          <w:fldChar w:fldCharType="begin"/>
        </w:r>
        <w:r>
          <w:rPr>
            <w:webHidden/>
          </w:rPr>
          <w:instrText xml:space="preserve"> PAGEREF _Toc379778092 \h </w:instrText>
        </w:r>
        <w:r>
          <w:rPr>
            <w:webHidden/>
          </w:rPr>
        </w:r>
        <w:r>
          <w:rPr>
            <w:webHidden/>
          </w:rPr>
          <w:fldChar w:fldCharType="separate"/>
        </w:r>
        <w:r>
          <w:rPr>
            <w:webHidden/>
          </w:rPr>
          <w:t>210</w:t>
        </w:r>
        <w:r>
          <w:rPr>
            <w:webHidden/>
          </w:rPr>
          <w:fldChar w:fldCharType="end"/>
        </w:r>
      </w:hyperlink>
    </w:p>
    <w:p w14:paraId="03EC4124" w14:textId="77777777" w:rsidR="008C6909" w:rsidRDefault="008C6909">
      <w:pPr>
        <w:pStyle w:val="32"/>
        <w:tabs>
          <w:tab w:val="left" w:pos="840"/>
        </w:tabs>
        <w:ind w:left="578" w:hanging="309"/>
        <w:rPr>
          <w:rFonts w:eastAsiaTheme="minorEastAsia"/>
        </w:rPr>
      </w:pPr>
      <w:hyperlink w:anchor="_Toc379778093" w:history="1">
        <w:r w:rsidRPr="0074248B">
          <w:rPr>
            <w:rStyle w:val="afff3"/>
            <w:rFonts w:ascii="Wingdings" w:hAnsi="Wingdings"/>
          </w:rPr>
          <w:t></w:t>
        </w:r>
        <w:r>
          <w:rPr>
            <w:rFonts w:eastAsiaTheme="minorEastAsia"/>
          </w:rPr>
          <w:tab/>
        </w:r>
        <w:r w:rsidRPr="0074248B">
          <w:rPr>
            <w:rStyle w:val="afff3"/>
            <w:rFonts w:hint="eastAsia"/>
          </w:rPr>
          <w:t>メッセージキューサービス</w:t>
        </w:r>
        <w:r>
          <w:rPr>
            <w:webHidden/>
          </w:rPr>
          <w:tab/>
        </w:r>
        <w:r>
          <w:rPr>
            <w:webHidden/>
          </w:rPr>
          <w:fldChar w:fldCharType="begin"/>
        </w:r>
        <w:r>
          <w:rPr>
            <w:webHidden/>
          </w:rPr>
          <w:instrText xml:space="preserve"> PAGEREF _Toc379778093 \h </w:instrText>
        </w:r>
        <w:r>
          <w:rPr>
            <w:webHidden/>
          </w:rPr>
        </w:r>
        <w:r>
          <w:rPr>
            <w:webHidden/>
          </w:rPr>
          <w:fldChar w:fldCharType="separate"/>
        </w:r>
        <w:r>
          <w:rPr>
            <w:webHidden/>
          </w:rPr>
          <w:t>211</w:t>
        </w:r>
        <w:r>
          <w:rPr>
            <w:webHidden/>
          </w:rPr>
          <w:fldChar w:fldCharType="end"/>
        </w:r>
      </w:hyperlink>
    </w:p>
    <w:p w14:paraId="198BAB5E" w14:textId="77777777" w:rsidR="008C6909" w:rsidRDefault="008C6909">
      <w:pPr>
        <w:pStyle w:val="12"/>
        <w:spacing w:before="180"/>
        <w:ind w:left="325" w:hanging="325"/>
        <w:rPr>
          <w:rFonts w:asciiTheme="minorHAnsi" w:eastAsiaTheme="minorEastAsia" w:hAnsiTheme="minorHAnsi" w:cstheme="minorBidi"/>
          <w:b w:val="0"/>
          <w:sz w:val="21"/>
        </w:rPr>
      </w:pPr>
      <w:hyperlink w:anchor="_Toc379778094" w:history="1">
        <w:r w:rsidRPr="0074248B">
          <w:rPr>
            <w:rStyle w:val="afff3"/>
            <w:rFonts w:ascii="Wingdings" w:hAnsi="Wingdings"/>
          </w:rPr>
          <w:t></w:t>
        </w:r>
        <w:r>
          <w:rPr>
            <w:rFonts w:asciiTheme="minorHAnsi" w:eastAsiaTheme="minorEastAsia" w:hAnsiTheme="minorHAnsi" w:cstheme="minorBidi"/>
            <w:b w:val="0"/>
            <w:sz w:val="21"/>
          </w:rPr>
          <w:tab/>
        </w:r>
        <w:r w:rsidRPr="0074248B">
          <w:rPr>
            <w:rStyle w:val="afff3"/>
            <w:rFonts w:hint="eastAsia"/>
          </w:rPr>
          <w:t>並列処理の活用</w:t>
        </w:r>
        <w:r>
          <w:rPr>
            <w:webHidden/>
          </w:rPr>
          <w:tab/>
        </w:r>
        <w:r>
          <w:rPr>
            <w:webHidden/>
          </w:rPr>
          <w:fldChar w:fldCharType="begin"/>
        </w:r>
        <w:r>
          <w:rPr>
            <w:webHidden/>
          </w:rPr>
          <w:instrText xml:space="preserve"> PAGEREF _Toc379778094 \h </w:instrText>
        </w:r>
        <w:r>
          <w:rPr>
            <w:webHidden/>
          </w:rPr>
        </w:r>
        <w:r>
          <w:rPr>
            <w:webHidden/>
          </w:rPr>
          <w:fldChar w:fldCharType="separate"/>
        </w:r>
        <w:r>
          <w:rPr>
            <w:webHidden/>
          </w:rPr>
          <w:t>211</w:t>
        </w:r>
        <w:r>
          <w:rPr>
            <w:webHidden/>
          </w:rPr>
          <w:fldChar w:fldCharType="end"/>
        </w:r>
      </w:hyperlink>
    </w:p>
    <w:p w14:paraId="1E39EBD9" w14:textId="77777777" w:rsidR="008C6909" w:rsidRDefault="008C6909">
      <w:pPr>
        <w:pStyle w:val="25"/>
        <w:rPr>
          <w:rFonts w:asciiTheme="minorHAnsi" w:eastAsiaTheme="minorEastAsia" w:hAnsiTheme="minorHAnsi" w:cstheme="minorBidi"/>
          <w:b w:val="0"/>
        </w:rPr>
      </w:pPr>
      <w:hyperlink w:anchor="_Toc379778095" w:history="1">
        <w:r w:rsidRPr="0074248B">
          <w:rPr>
            <w:rStyle w:val="afff3"/>
            <w:rFonts w:ascii="メイリオ" w:eastAsia="メイリオ" w:hAnsi="メイリオ" w:hint="eastAsia"/>
          </w:rPr>
          <w:t>▼</w:t>
        </w:r>
        <w:r>
          <w:rPr>
            <w:rFonts w:asciiTheme="minorHAnsi" w:eastAsiaTheme="minorEastAsia" w:hAnsiTheme="minorHAnsi" w:cstheme="minorBidi"/>
            <w:b w:val="0"/>
          </w:rPr>
          <w:tab/>
        </w:r>
        <w:r w:rsidRPr="0074248B">
          <w:rPr>
            <w:rStyle w:val="afff3"/>
          </w:rPr>
          <w:t>MapReduce</w:t>
        </w:r>
        <w:r>
          <w:rPr>
            <w:webHidden/>
          </w:rPr>
          <w:tab/>
        </w:r>
        <w:r>
          <w:rPr>
            <w:webHidden/>
          </w:rPr>
          <w:fldChar w:fldCharType="begin"/>
        </w:r>
        <w:r>
          <w:rPr>
            <w:webHidden/>
          </w:rPr>
          <w:instrText xml:space="preserve"> PAGEREF _Toc379778095 \h </w:instrText>
        </w:r>
        <w:r>
          <w:rPr>
            <w:webHidden/>
          </w:rPr>
        </w:r>
        <w:r>
          <w:rPr>
            <w:webHidden/>
          </w:rPr>
          <w:fldChar w:fldCharType="separate"/>
        </w:r>
        <w:r>
          <w:rPr>
            <w:webHidden/>
          </w:rPr>
          <w:t>211</w:t>
        </w:r>
        <w:r>
          <w:rPr>
            <w:webHidden/>
          </w:rPr>
          <w:fldChar w:fldCharType="end"/>
        </w:r>
      </w:hyperlink>
    </w:p>
    <w:p w14:paraId="2F19AE3D" w14:textId="77777777" w:rsidR="008C6909" w:rsidRDefault="008C6909">
      <w:pPr>
        <w:pStyle w:val="32"/>
        <w:tabs>
          <w:tab w:val="left" w:pos="840"/>
        </w:tabs>
        <w:ind w:left="578" w:hanging="309"/>
        <w:rPr>
          <w:rFonts w:eastAsiaTheme="minorEastAsia"/>
        </w:rPr>
      </w:pPr>
      <w:hyperlink w:anchor="_Toc379778096" w:history="1">
        <w:r w:rsidRPr="0074248B">
          <w:rPr>
            <w:rStyle w:val="afff3"/>
            <w:rFonts w:ascii="Wingdings" w:hAnsi="Wingdings"/>
          </w:rPr>
          <w:t></w:t>
        </w:r>
        <w:r>
          <w:rPr>
            <w:rFonts w:eastAsiaTheme="minorEastAsia"/>
          </w:rPr>
          <w:tab/>
        </w:r>
        <w:r w:rsidRPr="0074248B">
          <w:rPr>
            <w:rStyle w:val="afff3"/>
            <w:rFonts w:hint="eastAsia"/>
          </w:rPr>
          <w:t>耐障害性／スケールアウト</w:t>
        </w:r>
        <w:r>
          <w:rPr>
            <w:webHidden/>
          </w:rPr>
          <w:tab/>
        </w:r>
        <w:r>
          <w:rPr>
            <w:webHidden/>
          </w:rPr>
          <w:fldChar w:fldCharType="begin"/>
        </w:r>
        <w:r>
          <w:rPr>
            <w:webHidden/>
          </w:rPr>
          <w:instrText xml:space="preserve"> PAGEREF _Toc379778096 \h </w:instrText>
        </w:r>
        <w:r>
          <w:rPr>
            <w:webHidden/>
          </w:rPr>
        </w:r>
        <w:r>
          <w:rPr>
            <w:webHidden/>
          </w:rPr>
          <w:fldChar w:fldCharType="separate"/>
        </w:r>
        <w:r>
          <w:rPr>
            <w:webHidden/>
          </w:rPr>
          <w:t>213</w:t>
        </w:r>
        <w:r>
          <w:rPr>
            <w:webHidden/>
          </w:rPr>
          <w:fldChar w:fldCharType="end"/>
        </w:r>
      </w:hyperlink>
    </w:p>
    <w:p w14:paraId="5AD092F7" w14:textId="77777777" w:rsidR="00104C92" w:rsidRDefault="00AF276B" w:rsidP="000D4978">
      <w:pPr>
        <w:sectPr w:rsidR="00104C92" w:rsidSect="006F450B">
          <w:headerReference w:type="even" r:id="rId12"/>
          <w:headerReference w:type="default" r:id="rId13"/>
          <w:footerReference w:type="default" r:id="rId14"/>
          <w:headerReference w:type="first" r:id="rId15"/>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1" w:name="_Toc379777912"/>
      <w:r>
        <w:lastRenderedPageBreak/>
        <w:t>概略</w:t>
      </w:r>
      <w:bookmarkEnd w:id="1"/>
    </w:p>
    <w:p w14:paraId="15B56B2B" w14:textId="7047D25B" w:rsidR="00E10D25" w:rsidRDefault="0048265A" w:rsidP="001256D9">
      <w:pPr>
        <w:pStyle w:val="a8"/>
        <w:ind w:firstLine="283"/>
      </w:pPr>
      <w:r>
        <w:rPr>
          <w:rFonts w:hint="eastAsia"/>
        </w:rPr>
        <w:t>マルチスレッドプログラミングを行う上で、基礎となる用語や仕組み</w:t>
      </w:r>
      <w:r w:rsidR="000F6DA8">
        <w:rPr>
          <w:rFonts w:hint="eastAsia"/>
        </w:rPr>
        <w:t>、技術</w:t>
      </w:r>
      <w:r>
        <w:rPr>
          <w:rFonts w:hint="eastAsia"/>
        </w:rPr>
        <w:t>を解説する</w:t>
      </w:r>
      <w:r w:rsidR="00E46359">
        <w:rPr>
          <w:rFonts w:hint="eastAsia"/>
        </w:rPr>
        <w:t>。</w:t>
      </w:r>
    </w:p>
    <w:p w14:paraId="74B527F5" w14:textId="6CB82E9C" w:rsidR="000F6DA8" w:rsidRDefault="000F6DA8" w:rsidP="000F6DA8">
      <w:pPr>
        <w:pStyle w:val="a8"/>
        <w:spacing w:beforeLines="50" w:before="180"/>
        <w:ind w:firstLine="283"/>
      </w:pPr>
      <w:r>
        <w:t>適切なマルチスレッドプログラミングを行うためには、プログラムが動作するハードウェア環境、</w:t>
      </w:r>
      <w:r>
        <w:t>OS</w:t>
      </w:r>
      <w:r>
        <w:t>、プログラムの動作原理を意識する必要がある。マルチスレッドを解説する多くのドキュメントも、そうした背景知識を前提にしていることが多い。</w:t>
      </w:r>
    </w:p>
    <w:p w14:paraId="70E1056A" w14:textId="2E645F8A" w:rsidR="000F6DA8" w:rsidRDefault="000F6DA8" w:rsidP="001256D9">
      <w:pPr>
        <w:pStyle w:val="a8"/>
        <w:ind w:firstLine="283"/>
      </w:pPr>
      <w:r>
        <w:t>本書は、マルチスレッドのプログラミング技法を説明する前に、こうした周辺知識・関連知識の説明を、広範囲に、順を追って説明する。</w:t>
      </w:r>
    </w:p>
    <w:p w14:paraId="4AF71147" w14:textId="506047D6" w:rsidR="00414B1B" w:rsidRDefault="001C5611" w:rsidP="00414B1B">
      <w:pPr>
        <w:pStyle w:val="1"/>
      </w:pPr>
      <w:bookmarkStart w:id="2" w:name="_Toc379777913"/>
      <w:r>
        <w:rPr>
          <w:rFonts w:hint="eastAsia"/>
        </w:rPr>
        <w:t>目的</w:t>
      </w:r>
      <w:bookmarkEnd w:id="2"/>
    </w:p>
    <w:p w14:paraId="1D70E40E" w14:textId="6B570E44" w:rsidR="005E4415" w:rsidRDefault="00E46359" w:rsidP="00383725">
      <w:pPr>
        <w:pStyle w:val="a8"/>
        <w:ind w:firstLine="283"/>
      </w:pPr>
      <w:r>
        <w:rPr>
          <w:rFonts w:hint="eastAsia"/>
        </w:rPr>
        <w:t>本書</w:t>
      </w:r>
      <w:r w:rsidR="001C6071">
        <w:rPr>
          <w:rFonts w:hint="eastAsia"/>
        </w:rPr>
        <w:t>は</w:t>
      </w:r>
      <w:r w:rsidR="005E4415">
        <w:rPr>
          <w:rFonts w:hint="eastAsia"/>
        </w:rPr>
        <w:t>、</w:t>
      </w:r>
      <w:r w:rsidR="00B108BC">
        <w:rPr>
          <w:rFonts w:hint="eastAsia"/>
        </w:rPr>
        <w:t>マルチスレッドプログラミングに対する理解を深め</w:t>
      </w:r>
      <w:r w:rsidR="00222BB0">
        <w:rPr>
          <w:rFonts w:hint="eastAsia"/>
        </w:rPr>
        <w:t>、</w:t>
      </w:r>
      <w:r w:rsidR="000F6DA8">
        <w:rPr>
          <w:rFonts w:hint="eastAsia"/>
        </w:rPr>
        <w:t>環境と目的に合わせ</w:t>
      </w:r>
      <w:r w:rsidR="00E079DA">
        <w:rPr>
          <w:rFonts w:hint="eastAsia"/>
        </w:rPr>
        <w:t>た</w:t>
      </w:r>
      <w:r w:rsidR="000F6DA8">
        <w:rPr>
          <w:rFonts w:hint="eastAsia"/>
        </w:rPr>
        <w:t>「</w:t>
      </w:r>
      <w:r w:rsidR="00222BB0">
        <w:rPr>
          <w:rFonts w:hint="eastAsia"/>
        </w:rPr>
        <w:t>最適な</w:t>
      </w:r>
      <w:r w:rsidR="000F6DA8">
        <w:rPr>
          <w:rFonts w:hint="eastAsia"/>
        </w:rPr>
        <w:t>」</w:t>
      </w:r>
      <w:r w:rsidR="00222BB0">
        <w:rPr>
          <w:rFonts w:hint="eastAsia"/>
        </w:rPr>
        <w:t>マルチスレッド</w:t>
      </w:r>
      <w:r w:rsidR="00E079DA">
        <w:rPr>
          <w:rFonts w:hint="eastAsia"/>
        </w:rPr>
        <w:t>プログラム構造の設計に導くことを</w:t>
      </w:r>
      <w:r w:rsidR="00B108BC">
        <w:rPr>
          <w:rFonts w:hint="eastAsia"/>
        </w:rPr>
        <w:t>目的とする</w:t>
      </w:r>
      <w:r w:rsidR="005E4415">
        <w:rPr>
          <w:rFonts w:hint="eastAsia"/>
        </w:rPr>
        <w:t>。</w:t>
      </w:r>
    </w:p>
    <w:p w14:paraId="3471C6AD" w14:textId="65356CEA" w:rsidR="00E079DA" w:rsidRDefault="00E079DA" w:rsidP="00E079DA">
      <w:pPr>
        <w:pStyle w:val="a8"/>
        <w:spacing w:beforeLines="50" w:before="180"/>
        <w:ind w:firstLine="283"/>
      </w:pPr>
      <w:r>
        <w:rPr>
          <w:rFonts w:hint="eastAsia"/>
        </w:rPr>
        <w:t>本書ではマルチスレッドプログラミングに関係する要素を広範囲に取り上げているが、一つ一つの要素はあまり深く掘り下げていない。そのため、実際のプログラミングの際は専門のドキュメントを参照することになるが、それらはとかく専門用語にあふれている。本書は、そのようなドキュメントを読む解くための手がかりとして、専門用語の説明書・手引き書となることも目的とする。</w:t>
      </w:r>
    </w:p>
    <w:p w14:paraId="3CB83A35" w14:textId="7C417417" w:rsidR="00383725" w:rsidRDefault="00383725" w:rsidP="00383725">
      <w:pPr>
        <w:pStyle w:val="1"/>
      </w:pPr>
      <w:bookmarkStart w:id="3" w:name="_Toc379777914"/>
      <w:r>
        <w:rPr>
          <w:rFonts w:hint="eastAsia"/>
        </w:rPr>
        <w:t>サンプルプログラム</w:t>
      </w:r>
      <w:r w:rsidR="00201D3E">
        <w:fldChar w:fldCharType="begin"/>
      </w:r>
      <w:r w:rsidR="00201D3E">
        <w:instrText xml:space="preserve"> XE "</w:instrText>
      </w:r>
      <w:r w:rsidR="00201D3E">
        <w:rPr>
          <w:rFonts w:hint="eastAsia"/>
        </w:rPr>
        <w:instrText>サンプルプログラム</w:instrText>
      </w:r>
      <w:r w:rsidR="00201D3E">
        <w:instrText>" \y “</w:instrText>
      </w:r>
      <w:r w:rsidR="00201D3E">
        <w:rPr>
          <w:rFonts w:hint="eastAsia"/>
        </w:rPr>
        <w:instrText>さんぷるぷろぐらむ</w:instrText>
      </w:r>
      <w:r w:rsidR="00201D3E">
        <w:instrText xml:space="preserve">” </w:instrText>
      </w:r>
      <w:r w:rsidR="00201D3E">
        <w:fldChar w:fldCharType="end"/>
      </w:r>
      <w:r>
        <w:rPr>
          <w:rFonts w:hint="eastAsia"/>
        </w:rPr>
        <w:t>について</w:t>
      </w:r>
      <w:bookmarkEnd w:id="3"/>
    </w:p>
    <w:p w14:paraId="734B8E37" w14:textId="18240928" w:rsidR="00383725" w:rsidRDefault="00383725" w:rsidP="00383725">
      <w:pPr>
        <w:pStyle w:val="a8"/>
        <w:ind w:firstLine="283"/>
      </w:pPr>
      <w:r>
        <w:rPr>
          <w:rFonts w:hint="eastAsia"/>
        </w:rPr>
        <w:t>本書には多数のサンプルプログラムを</w:t>
      </w:r>
      <w:r w:rsidR="004B42D8">
        <w:rPr>
          <w:rFonts w:hint="eastAsia"/>
        </w:rPr>
        <w:t>、</w:t>
      </w:r>
      <w:r>
        <w:rPr>
          <w:rFonts w:hint="eastAsia"/>
        </w:rPr>
        <w:t>その実行結果とともに記載している。</w:t>
      </w:r>
    </w:p>
    <w:p w14:paraId="37DE1739" w14:textId="77777777" w:rsidR="004B42D8" w:rsidRPr="005A39A4" w:rsidRDefault="004B42D8" w:rsidP="004B42D8">
      <w:pPr>
        <w:pStyle w:val="2"/>
      </w:pPr>
      <w:bookmarkStart w:id="4" w:name="_Toc379777915"/>
      <w:r>
        <w:rPr>
          <w:rFonts w:hint="eastAsia"/>
        </w:rPr>
        <w:t>サンプルプログラムのビルド・実行環境</w:t>
      </w:r>
      <w:bookmarkEnd w:id="4"/>
    </w:p>
    <w:p w14:paraId="029DD89A" w14:textId="4385C40D" w:rsidR="00383725" w:rsidRDefault="004B42D8" w:rsidP="00383725">
      <w:pPr>
        <w:pStyle w:val="a8"/>
        <w:ind w:firstLine="283"/>
      </w:pPr>
      <w:r>
        <w:rPr>
          <w:rFonts w:hint="eastAsia"/>
        </w:rPr>
        <w:t>実行結果には、</w:t>
      </w:r>
      <w:r w:rsidR="00383725">
        <w:rPr>
          <w:rFonts w:hint="eastAsia"/>
        </w:rPr>
        <w:t>コンパイラのバージョンはもとより、並列処理の性能はハードウェアの影響を強く受けるため、サンプルプログラムのビルド・動作環境を提示しておく。</w:t>
      </w:r>
    </w:p>
    <w:p w14:paraId="2FF1E364" w14:textId="108B38EA" w:rsidR="00383725" w:rsidRPr="005A39A4" w:rsidRDefault="00383725" w:rsidP="004B42D8">
      <w:pPr>
        <w:pStyle w:val="a8"/>
        <w:keepNext/>
        <w:keepLines/>
        <w:widowControl/>
        <w:spacing w:beforeLines="50" w:before="180"/>
        <w:ind w:firstLine="285"/>
        <w:rPr>
          <w:b/>
        </w:rPr>
      </w:pPr>
      <w:r w:rsidRPr="005A39A4">
        <w:rPr>
          <w:b/>
        </w:rPr>
        <w:lastRenderedPageBreak/>
        <w:t>【</w:t>
      </w:r>
      <w:r w:rsidRPr="005A39A4">
        <w:rPr>
          <w:rFonts w:hint="eastAsia"/>
          <w:b/>
        </w:rPr>
        <w:t>W</w:t>
      </w:r>
      <w:r w:rsidRPr="005A39A4">
        <w:rPr>
          <w:b/>
        </w:rPr>
        <w:t>indows</w:t>
      </w:r>
      <w:r w:rsidRPr="005A39A4">
        <w:rPr>
          <w:b/>
        </w:rPr>
        <w:t>系】</w:t>
      </w:r>
    </w:p>
    <w:p w14:paraId="6F612308" w14:textId="51A196D7" w:rsidR="00383725" w:rsidRDefault="00383725" w:rsidP="004B42D8">
      <w:pPr>
        <w:pStyle w:val="a4"/>
        <w:keepNext/>
        <w:keepLines/>
        <w:widowControl/>
        <w:ind w:left="447" w:hanging="298"/>
      </w:pPr>
      <w:r>
        <w:rPr>
          <w:rFonts w:hint="eastAsia"/>
        </w:rPr>
        <w:t>O</w:t>
      </w:r>
      <w:r>
        <w:t>S</w:t>
      </w:r>
      <w:r>
        <w:t>：</w:t>
      </w:r>
      <w:r>
        <w:rPr>
          <w:rFonts w:hint="eastAsia"/>
        </w:rPr>
        <w:t>Microsft W</w:t>
      </w:r>
      <w:r>
        <w:t>indos8.1</w:t>
      </w:r>
      <w:r w:rsidR="005A39A4">
        <w:t>, 64bit</w:t>
      </w:r>
    </w:p>
    <w:p w14:paraId="6502581A" w14:textId="77777777" w:rsidR="00383725" w:rsidRDefault="00383725" w:rsidP="004B42D8">
      <w:pPr>
        <w:pStyle w:val="a4"/>
        <w:keepNext/>
        <w:keepLines/>
        <w:widowControl/>
        <w:ind w:left="447" w:hanging="298"/>
      </w:pPr>
      <w:r>
        <w:t>CPU</w:t>
      </w:r>
      <w:r>
        <w:t>：</w:t>
      </w:r>
      <w:r>
        <w:rPr>
          <w:rFonts w:hint="eastAsia"/>
        </w:rPr>
        <w:t>Intel</w:t>
      </w:r>
      <w:r>
        <w:t>® Core™ i7-3770K VPU @ 3.5GHz Core×4, HT</w:t>
      </w:r>
      <w:r>
        <w:t>有効化</w:t>
      </w:r>
      <w:r>
        <w:rPr>
          <w:rFonts w:hint="eastAsia"/>
        </w:rPr>
        <w:t>, Socket</w:t>
      </w:r>
      <w:r>
        <w:rPr>
          <w:rFonts w:hint="eastAsia"/>
        </w:rPr>
        <w:t>×</w:t>
      </w:r>
      <w:r>
        <w:rPr>
          <w:rFonts w:hint="eastAsia"/>
        </w:rPr>
        <w:t>1</w:t>
      </w:r>
    </w:p>
    <w:p w14:paraId="5410A94A" w14:textId="04027520" w:rsidR="00383725" w:rsidRDefault="00383725" w:rsidP="004B42D8">
      <w:pPr>
        <w:pStyle w:val="a4"/>
        <w:keepNext/>
        <w:keepLines/>
        <w:widowControl/>
        <w:numPr>
          <w:ilvl w:val="0"/>
          <w:numId w:val="0"/>
        </w:numPr>
        <w:ind w:leftChars="405" w:left="850" w:firstLine="1"/>
      </w:pPr>
      <w:r>
        <w:rPr>
          <w:rFonts w:ascii="ＭＳ 明朝" w:eastAsia="ＭＳ 明朝" w:hAnsi="ＭＳ 明朝" w:cs="ＭＳ 明朝"/>
        </w:rPr>
        <w:t xml:space="preserve">⇒ </w:t>
      </w:r>
      <w:r>
        <w:t>論理プロセッサ</w:t>
      </w:r>
      <w:r>
        <w:t>×8</w:t>
      </w:r>
    </w:p>
    <w:p w14:paraId="268972E6" w14:textId="489BF8ED" w:rsidR="00383725" w:rsidRDefault="005A39A4" w:rsidP="004B42D8">
      <w:pPr>
        <w:pStyle w:val="a4"/>
        <w:keepNext/>
        <w:keepLines/>
        <w:widowControl/>
        <w:ind w:left="447" w:hanging="298"/>
      </w:pPr>
      <w:r>
        <w:rPr>
          <w:rFonts w:hint="eastAsia"/>
        </w:rPr>
        <w:t>Compiler</w:t>
      </w:r>
      <w:r>
        <w:rPr>
          <w:rFonts w:hint="eastAsia"/>
        </w:rPr>
        <w:t>：</w:t>
      </w:r>
      <w:r>
        <w:rPr>
          <w:rFonts w:hint="eastAsia"/>
        </w:rPr>
        <w:t>Microsoft Visual Studio 2013 Professional</w:t>
      </w:r>
    </w:p>
    <w:p w14:paraId="3F2493D7" w14:textId="15307EE0" w:rsidR="005A39A4" w:rsidRDefault="005A39A4" w:rsidP="004B42D8">
      <w:pPr>
        <w:pStyle w:val="a4"/>
        <w:keepLines/>
        <w:widowControl/>
        <w:numPr>
          <w:ilvl w:val="0"/>
          <w:numId w:val="0"/>
        </w:numPr>
        <w:ind w:left="851"/>
      </w:pPr>
      <w:r>
        <w:rPr>
          <w:rFonts w:ascii="ＭＳ 明朝" w:eastAsia="ＭＳ 明朝" w:hAnsi="ＭＳ 明朝" w:cs="ＭＳ 明朝"/>
        </w:rPr>
        <w:t>⇒標準の</w:t>
      </w:r>
      <w:r>
        <w:rPr>
          <w:rFonts w:ascii="ＭＳ 明朝" w:eastAsia="ＭＳ 明朝" w:hAnsi="ＭＳ 明朝" w:cs="ＭＳ 明朝" w:hint="eastAsia"/>
        </w:rPr>
        <w:t xml:space="preserve"> Release ビルド設定でビルドしたプログラムを実行</w:t>
      </w:r>
    </w:p>
    <w:p w14:paraId="175081C5" w14:textId="22B738A7" w:rsidR="005A39A4" w:rsidRPr="005A39A4" w:rsidRDefault="005A39A4" w:rsidP="004B42D8">
      <w:pPr>
        <w:pStyle w:val="a8"/>
        <w:keepNext/>
        <w:keepLines/>
        <w:widowControl/>
        <w:spacing w:beforeLines="50" w:before="180"/>
        <w:ind w:firstLine="285"/>
        <w:rPr>
          <w:b/>
        </w:rPr>
      </w:pPr>
      <w:r w:rsidRPr="005A39A4">
        <w:rPr>
          <w:b/>
        </w:rPr>
        <w:t>【</w:t>
      </w:r>
      <w:r>
        <w:rPr>
          <w:rFonts w:hint="eastAsia"/>
          <w:b/>
        </w:rPr>
        <w:t>Unix</w:t>
      </w:r>
      <w:r w:rsidRPr="005A39A4">
        <w:rPr>
          <w:b/>
        </w:rPr>
        <w:t>系】</w:t>
      </w:r>
    </w:p>
    <w:p w14:paraId="62F7202F" w14:textId="5DE2674B" w:rsidR="005A39A4" w:rsidRDefault="005A39A4" w:rsidP="004B42D8">
      <w:pPr>
        <w:pStyle w:val="a4"/>
        <w:keepNext/>
        <w:keepLines/>
        <w:widowControl/>
        <w:ind w:left="447" w:hanging="298"/>
      </w:pPr>
      <w:r>
        <w:rPr>
          <w:rFonts w:hint="eastAsia"/>
        </w:rPr>
        <w:t>O</w:t>
      </w:r>
      <w:r>
        <w:t>S</w:t>
      </w:r>
      <w:r>
        <w:t>：</w:t>
      </w:r>
      <w:r>
        <w:t>CentOS 6.4, 64bit</w:t>
      </w:r>
    </w:p>
    <w:p w14:paraId="2DC7172D" w14:textId="22EEAFEC" w:rsidR="005A39A4" w:rsidRDefault="005A39A4" w:rsidP="004B42D8">
      <w:pPr>
        <w:pStyle w:val="a4"/>
        <w:keepNext/>
        <w:keepLines/>
        <w:widowControl/>
        <w:ind w:left="447" w:hanging="298"/>
      </w:pPr>
      <w:r>
        <w:rPr>
          <w:rFonts w:hint="eastAsia"/>
        </w:rPr>
        <w:t>CPU</w:t>
      </w:r>
      <w:r>
        <w:rPr>
          <w:rFonts w:hint="eastAsia"/>
        </w:rPr>
        <w:t>：仮想プロセッサ×</w:t>
      </w:r>
      <w:r>
        <w:rPr>
          <w:rFonts w:hint="eastAsia"/>
        </w:rPr>
        <w:t xml:space="preserve">4 </w:t>
      </w:r>
      <w:r>
        <w:rPr>
          <w:rFonts w:hint="eastAsia"/>
        </w:rPr>
        <w:t>※上記</w:t>
      </w:r>
      <w:r>
        <w:rPr>
          <w:rFonts w:hint="eastAsia"/>
        </w:rPr>
        <w:t>Windows</w:t>
      </w:r>
      <w:r>
        <w:rPr>
          <w:rFonts w:hint="eastAsia"/>
        </w:rPr>
        <w:t>の</w:t>
      </w:r>
      <w:r>
        <w:rPr>
          <w:rFonts w:hint="eastAsia"/>
        </w:rPr>
        <w:t>Hyper-V</w:t>
      </w:r>
      <w:r>
        <w:rPr>
          <w:rFonts w:hint="eastAsia"/>
        </w:rPr>
        <w:t>仮想マシンとして実行</w:t>
      </w:r>
    </w:p>
    <w:p w14:paraId="39DFABEE" w14:textId="21D78E5D" w:rsidR="005A39A4" w:rsidRDefault="005A39A4" w:rsidP="004B42D8">
      <w:pPr>
        <w:pStyle w:val="a4"/>
        <w:keepNext/>
        <w:keepLines/>
        <w:widowControl/>
        <w:ind w:left="447" w:hanging="298"/>
      </w:pPr>
      <w:r>
        <w:rPr>
          <w:rFonts w:hint="eastAsia"/>
        </w:rPr>
        <w:t>Compiler</w:t>
      </w:r>
      <w:r>
        <w:rPr>
          <w:rFonts w:hint="eastAsia"/>
        </w:rPr>
        <w:t>：</w:t>
      </w:r>
      <w:r>
        <w:rPr>
          <w:rFonts w:hint="eastAsia"/>
        </w:rPr>
        <w:t>GCC 4.4.7</w:t>
      </w:r>
    </w:p>
    <w:p w14:paraId="6B140623" w14:textId="480A99AD" w:rsidR="005A39A4" w:rsidRDefault="005A39A4" w:rsidP="004B42D8">
      <w:pPr>
        <w:pStyle w:val="a4"/>
        <w:keepNext/>
        <w:keepLines/>
        <w:widowControl/>
        <w:numPr>
          <w:ilvl w:val="0"/>
          <w:numId w:val="0"/>
        </w:numPr>
        <w:ind w:left="851"/>
      </w:pPr>
      <w:r>
        <w:rPr>
          <w:rFonts w:ascii="ＭＳ 明朝" w:eastAsia="ＭＳ 明朝" w:hAnsi="ＭＳ 明朝" w:cs="ＭＳ 明朝"/>
        </w:rPr>
        <w:t>⇒最適化レベル</w:t>
      </w:r>
      <w:r>
        <w:rPr>
          <w:rFonts w:ascii="ＭＳ 明朝" w:eastAsia="ＭＳ 明朝" w:hAnsi="ＭＳ 明朝" w:cs="ＭＳ 明朝" w:hint="eastAsia"/>
        </w:rPr>
        <w:t xml:space="preserve"> </w:t>
      </w:r>
      <w:r>
        <w:rPr>
          <w:rFonts w:ascii="ＭＳ 明朝" w:eastAsia="ＭＳ 明朝" w:hAnsi="ＭＳ 明朝" w:cs="ＭＳ 明朝"/>
        </w:rPr>
        <w:t>–</w:t>
      </w:r>
      <w:r>
        <w:rPr>
          <w:rFonts w:ascii="ＭＳ 明朝" w:eastAsia="ＭＳ 明朝" w:hAnsi="ＭＳ 明朝" w:cs="ＭＳ 明朝" w:hint="eastAsia"/>
        </w:rPr>
        <w:t>O3</w:t>
      </w:r>
      <w:r>
        <w:rPr>
          <w:rFonts w:ascii="ＭＳ 明朝" w:eastAsia="ＭＳ 明朝" w:hAnsi="ＭＳ 明朝" w:cs="ＭＳ 明朝"/>
        </w:rPr>
        <w:t xml:space="preserve"> オプションを付けてビルドしたプログラムを実行</w:t>
      </w:r>
    </w:p>
    <w:p w14:paraId="7660651D" w14:textId="55408B3C" w:rsidR="005A39A4" w:rsidRDefault="00E73F27" w:rsidP="004B42D8">
      <w:pPr>
        <w:pStyle w:val="a8"/>
        <w:keepLines/>
        <w:widowControl/>
        <w:spacing w:beforeLines="50" w:before="180"/>
        <w:ind w:firstLine="283"/>
      </w:pPr>
      <w:r>
        <w:rPr>
          <w:rFonts w:hint="eastAsia"/>
        </w:rPr>
        <w:t>※一部</w:t>
      </w:r>
      <w:r>
        <w:rPr>
          <w:rFonts w:hint="eastAsia"/>
        </w:rPr>
        <w:t xml:space="preserve">Cygwin6.3,64bit + </w:t>
      </w:r>
      <w:r>
        <w:t xml:space="preserve">GCC 4.8.2 </w:t>
      </w:r>
      <w:r>
        <w:rPr>
          <w:rFonts w:hint="eastAsia"/>
        </w:rPr>
        <w:t>で実行したものもあり。</w:t>
      </w:r>
    </w:p>
    <w:p w14:paraId="5B88EC00" w14:textId="15EDED01" w:rsidR="004B42D8" w:rsidRDefault="004B42D8" w:rsidP="004B42D8">
      <w:pPr>
        <w:pStyle w:val="2"/>
      </w:pPr>
      <w:bookmarkStart w:id="5" w:name="_Toc379777916"/>
      <w:r>
        <w:rPr>
          <w:rFonts w:hint="eastAsia"/>
        </w:rPr>
        <w:t>サンプルプログラム</w:t>
      </w:r>
      <w:r w:rsidR="00A073F3">
        <w:rPr>
          <w:rFonts w:hint="eastAsia"/>
        </w:rPr>
        <w:t>記載の方針</w:t>
      </w:r>
      <w:r>
        <w:rPr>
          <w:rFonts w:hint="eastAsia"/>
        </w:rPr>
        <w:t>について</w:t>
      </w:r>
      <w:bookmarkEnd w:id="5"/>
    </w:p>
    <w:p w14:paraId="4FEFFC41" w14:textId="33FAE65E" w:rsidR="004B42D8" w:rsidRDefault="006852C6" w:rsidP="004B42D8">
      <w:pPr>
        <w:pStyle w:val="a9"/>
        <w:ind w:firstLine="283"/>
      </w:pPr>
      <w:r>
        <w:rPr>
          <w:rFonts w:hint="eastAsia"/>
        </w:rPr>
        <w:t>本書に記載するサンプルプログラムは、</w:t>
      </w:r>
      <w:r w:rsidR="004B42D8">
        <w:rPr>
          <w:rFonts w:hint="eastAsia"/>
        </w:rPr>
        <w:t>関数リファレンス的な</w:t>
      </w:r>
      <w:r>
        <w:rPr>
          <w:rFonts w:hint="eastAsia"/>
        </w:rPr>
        <w:t>性質の</w:t>
      </w:r>
      <w:r w:rsidR="004B42D8">
        <w:rPr>
          <w:rFonts w:hint="eastAsia"/>
        </w:rPr>
        <w:t>ものではなく、</w:t>
      </w:r>
      <w:r w:rsidR="00A073F3">
        <w:rPr>
          <w:rFonts w:hint="eastAsia"/>
        </w:rPr>
        <w:t>なるべく</w:t>
      </w:r>
      <w:r w:rsidR="004B42D8">
        <w:rPr>
          <w:rFonts w:hint="eastAsia"/>
        </w:rPr>
        <w:t>各技術の</w:t>
      </w:r>
      <w:r>
        <w:rPr>
          <w:rFonts w:hint="eastAsia"/>
        </w:rPr>
        <w:t>性質を把握するための具体的な用例として</w:t>
      </w:r>
      <w:r w:rsidR="004B42D8">
        <w:rPr>
          <w:rFonts w:hint="eastAsia"/>
        </w:rPr>
        <w:t>示している。</w:t>
      </w:r>
    </w:p>
    <w:p w14:paraId="7A8FEF5A" w14:textId="5FF51820" w:rsidR="004B42D8" w:rsidRDefault="004B42D8" w:rsidP="004B42D8">
      <w:pPr>
        <w:pStyle w:val="a9"/>
        <w:ind w:firstLine="283"/>
      </w:pPr>
      <w:r>
        <w:t>そのため、やや長めの</w:t>
      </w:r>
      <w:r w:rsidR="00A073F3">
        <w:t>コード</w:t>
      </w:r>
      <w:r>
        <w:t>となっている</w:t>
      </w:r>
      <w:r w:rsidR="006852C6">
        <w:t>が、各</w:t>
      </w:r>
      <w:r>
        <w:t>技術のポイントとなる箇所には着色して</w:t>
      </w:r>
      <w:r w:rsidR="006C18B3">
        <w:t>分かり易い</w:t>
      </w:r>
      <w:r w:rsidR="006852C6">
        <w:t>ようにしている。</w:t>
      </w:r>
      <w:r w:rsidR="006C18B3">
        <w:t>また、</w:t>
      </w:r>
      <w:r w:rsidR="006852C6">
        <w:t>各技術の機能を網羅的に紹介するものではないが、少しでも広範囲にポイントを抑えたものになるようにしている。</w:t>
      </w:r>
    </w:p>
    <w:p w14:paraId="09505729" w14:textId="58AB7BF5" w:rsidR="004B42D8" w:rsidRPr="004B42D8" w:rsidRDefault="004B42D8" w:rsidP="006C18B3">
      <w:pPr>
        <w:pStyle w:val="a9"/>
        <w:spacing w:beforeLines="50" w:before="180"/>
        <w:ind w:firstLine="283"/>
      </w:pPr>
      <w:r>
        <w:t>各サンプルプログラムは、同系統技術の比較のために、大部分が同じコードになっているものも多い。しかし、ドキュメントが全体的に長</w:t>
      </w:r>
      <w:r w:rsidR="00A073F3">
        <w:t>いこともあり</w:t>
      </w:r>
      <w:r>
        <w:t>、</w:t>
      </w:r>
      <w:r w:rsidR="00A073F3">
        <w:t>差分での記載とせず、それぞれ完全に動作する状態のサンプルを示す方針としている。これにより、部分的にドキュメントを参照したい時に、広範囲に読み返さなくても良いものとしている。</w:t>
      </w:r>
    </w:p>
    <w:p w14:paraId="10DE568B" w14:textId="49B0700B" w:rsidR="00801698" w:rsidRDefault="00C937D0" w:rsidP="00801698">
      <w:pPr>
        <w:pStyle w:val="1"/>
      </w:pPr>
      <w:bookmarkStart w:id="6" w:name="_Toc379777917"/>
      <w:r>
        <w:rPr>
          <w:rFonts w:hint="eastAsia"/>
        </w:rPr>
        <w:t>スレッド</w:t>
      </w:r>
      <w:r w:rsidR="00201D3E">
        <w:fldChar w:fldCharType="begin"/>
      </w:r>
      <w:r w:rsidR="00201D3E">
        <w:instrText xml:space="preserve"> XE "</w:instrText>
      </w:r>
      <w:r w:rsidR="00201D3E">
        <w:rPr>
          <w:rFonts w:hint="eastAsia"/>
        </w:rPr>
        <w:instrText>スレッド</w:instrText>
      </w:r>
      <w:r w:rsidR="00201D3E">
        <w:instrText>" \y “</w:instrText>
      </w:r>
      <w:r w:rsidR="00201D3E">
        <w:instrText>すれっど</w:instrText>
      </w:r>
      <w:r w:rsidR="00201D3E">
        <w:instrText xml:space="preserve">” </w:instrText>
      </w:r>
      <w:r w:rsidR="00201D3E">
        <w:fldChar w:fldCharType="end"/>
      </w:r>
      <w:r>
        <w:rPr>
          <w:rFonts w:hint="eastAsia"/>
        </w:rPr>
        <w:t>の</w:t>
      </w:r>
      <w:r w:rsidR="00A77C3A">
        <w:rPr>
          <w:rFonts w:hint="eastAsia"/>
        </w:rPr>
        <w:t>仕組み</w:t>
      </w:r>
      <w:bookmarkEnd w:id="6"/>
    </w:p>
    <w:p w14:paraId="4BCD4A3D" w14:textId="3FD340E1" w:rsidR="00383725" w:rsidRDefault="00383725" w:rsidP="00383725">
      <w:pPr>
        <w:pStyle w:val="a8"/>
        <w:ind w:firstLine="283"/>
      </w:pPr>
      <w:r>
        <w:rPr>
          <w:rFonts w:hint="eastAsia"/>
        </w:rPr>
        <w:t>まず、「スレッドとはなにか？」を解説する。</w:t>
      </w:r>
    </w:p>
    <w:p w14:paraId="1E2FE888" w14:textId="46FE2795" w:rsidR="00383725" w:rsidRPr="00383725" w:rsidRDefault="00383725" w:rsidP="00383725">
      <w:pPr>
        <w:pStyle w:val="a8"/>
        <w:ind w:firstLine="283"/>
      </w:pPr>
      <w:r>
        <w:rPr>
          <w:rFonts w:hint="eastAsia"/>
        </w:rPr>
        <w:t>主に、スレッドの挙動とスレッドがなにによって管理されるのかを説明する。</w:t>
      </w:r>
    </w:p>
    <w:p w14:paraId="3CAAC9B8" w14:textId="7A459412" w:rsidR="00801698" w:rsidRDefault="00C937D0" w:rsidP="00383725">
      <w:pPr>
        <w:pStyle w:val="2"/>
      </w:pPr>
      <w:bookmarkStart w:id="7" w:name="_Toc379777918"/>
      <w:r>
        <w:rPr>
          <w:rFonts w:hint="eastAsia"/>
        </w:rPr>
        <w:lastRenderedPageBreak/>
        <w:t>マルチタスク</w:t>
      </w:r>
      <w:bookmarkEnd w:id="7"/>
      <w:r w:rsidR="00201D3E">
        <w:fldChar w:fldCharType="begin"/>
      </w:r>
      <w:r w:rsidR="00201D3E">
        <w:instrText xml:space="preserve"> XE "</w:instrText>
      </w:r>
      <w:r w:rsidR="00201D3E">
        <w:rPr>
          <w:rFonts w:hint="eastAsia"/>
        </w:rPr>
        <w:instrText>マルチタスク</w:instrText>
      </w:r>
      <w:r w:rsidR="00201D3E">
        <w:instrText>" \y “</w:instrText>
      </w:r>
      <w:r w:rsidR="00201D3E">
        <w:instrText>まるちたすく</w:instrText>
      </w:r>
      <w:r w:rsidR="00201D3E">
        <w:instrText xml:space="preserve">” </w:instrText>
      </w:r>
      <w:r w:rsidR="00201D3E">
        <w:fldChar w:fldCharType="end"/>
      </w:r>
    </w:p>
    <w:p w14:paraId="12CBB7D4" w14:textId="0B05E4AF" w:rsidR="00C937D0" w:rsidRDefault="00F048FC" w:rsidP="00383725">
      <w:pPr>
        <w:pStyle w:val="a9"/>
        <w:keepNext/>
        <w:keepLines/>
        <w:widowControl/>
        <w:ind w:firstLine="283"/>
      </w:pPr>
      <w:r>
        <w:rPr>
          <w:rFonts w:hint="eastAsia"/>
        </w:rPr>
        <w:t>「スレッド」とは、</w:t>
      </w:r>
      <w:r w:rsidR="00335014">
        <w:rPr>
          <w:rFonts w:hint="eastAsia"/>
        </w:rPr>
        <w:t>「マルチタスク」</w:t>
      </w:r>
      <w:r>
        <w:rPr>
          <w:rFonts w:hint="eastAsia"/>
        </w:rPr>
        <w:t>の実装手段の一つである。</w:t>
      </w:r>
    </w:p>
    <w:p w14:paraId="17C5C154" w14:textId="0EF3608D" w:rsidR="00B20864" w:rsidRDefault="00B20864" w:rsidP="00383725">
      <w:pPr>
        <w:pStyle w:val="a9"/>
        <w:keepNext/>
        <w:keepLines/>
        <w:widowControl/>
        <w:ind w:firstLine="283"/>
      </w:pPr>
      <w:r>
        <w:rPr>
          <w:rFonts w:hint="eastAsia"/>
        </w:rPr>
        <w:t>「マルチタスク」に</w:t>
      </w:r>
      <w:r w:rsidR="00BD6BBE">
        <w:rPr>
          <w:rFonts w:hint="eastAsia"/>
        </w:rPr>
        <w:t>は大きく分けて二つの</w:t>
      </w:r>
      <w:r w:rsidR="00C10894">
        <w:rPr>
          <w:rFonts w:hint="eastAsia"/>
        </w:rPr>
        <w:t>方式</w:t>
      </w:r>
      <w:r>
        <w:rPr>
          <w:rFonts w:hint="eastAsia"/>
        </w:rPr>
        <w:t>があり、</w:t>
      </w:r>
      <w:r w:rsidR="00BD6BBE">
        <w:rPr>
          <w:rFonts w:hint="eastAsia"/>
        </w:rPr>
        <w:t>どの</w:t>
      </w:r>
      <w:r w:rsidR="00C10894">
        <w:rPr>
          <w:rFonts w:hint="eastAsia"/>
        </w:rPr>
        <w:t>方式</w:t>
      </w:r>
      <w:r w:rsidR="00BD6BBE">
        <w:rPr>
          <w:rFonts w:hint="eastAsia"/>
        </w:rPr>
        <w:t>が使われるかは</w:t>
      </w:r>
      <w:r w:rsidR="00BD6BBE">
        <w:rPr>
          <w:rFonts w:hint="eastAsia"/>
        </w:rPr>
        <w:t>OS</w:t>
      </w:r>
      <w:r w:rsidR="00BD6BBE">
        <w:rPr>
          <w:rFonts w:hint="eastAsia"/>
        </w:rPr>
        <w:t>に依存する。</w:t>
      </w:r>
    </w:p>
    <w:p w14:paraId="2DDE7264" w14:textId="54DE9788" w:rsidR="00BD6BBE" w:rsidRDefault="00BD6BBE" w:rsidP="00CB5EAA">
      <w:pPr>
        <w:pStyle w:val="3"/>
      </w:pPr>
      <w:bookmarkStart w:id="8" w:name="_Toc379777919"/>
      <w:r>
        <w:rPr>
          <w:rFonts w:hint="eastAsia"/>
        </w:rPr>
        <w:t>ノンプリエンプティブ</w:t>
      </w:r>
      <w:r w:rsidR="00201D3E">
        <w:fldChar w:fldCharType="begin"/>
      </w:r>
      <w:r w:rsidR="00201D3E">
        <w:instrText xml:space="preserve"> XE "</w:instrText>
      </w:r>
      <w:r w:rsidR="00201D3E">
        <w:instrText>マルチタスク</w:instrText>
      </w:r>
      <w:r w:rsidR="00201D3E">
        <w:rPr>
          <w:rFonts w:hint="eastAsia"/>
        </w:rPr>
        <w:instrText>:</w:instrText>
      </w:r>
      <w:r w:rsidR="00201D3E">
        <w:rPr>
          <w:rFonts w:hint="eastAsia"/>
        </w:rPr>
        <w:instrText>ノンプリエンプティブ</w:instrText>
      </w:r>
      <w:r w:rsidR="00201D3E">
        <w:instrText>" \y “</w:instrText>
      </w:r>
      <w:r w:rsidR="0014327E">
        <w:instrText>まるち</w:instrText>
      </w:r>
      <w:r w:rsidR="0014327E">
        <w:rPr>
          <w:rFonts w:hint="eastAsia"/>
        </w:rPr>
        <w:instrText>た</w:instrText>
      </w:r>
      <w:r w:rsidR="00201D3E">
        <w:instrText>すく</w:instrText>
      </w:r>
      <w:r w:rsidR="00201D3E">
        <w:rPr>
          <w:rFonts w:hint="eastAsia"/>
        </w:rPr>
        <w:instrText>:</w:instrText>
      </w:r>
      <w:r w:rsidR="00201D3E">
        <w:instrText>のんぷりえんぷてぃぶ</w:instrText>
      </w:r>
      <w:r w:rsidR="00201D3E">
        <w:instrText xml:space="preserve">” </w:instrText>
      </w:r>
      <w:r w:rsidR="00201D3E">
        <w:fldChar w:fldCharType="end"/>
      </w:r>
      <w:r>
        <w:rPr>
          <w:rFonts w:hint="eastAsia"/>
        </w:rPr>
        <w:t>なマルチタスク</w:t>
      </w:r>
      <w:bookmarkEnd w:id="8"/>
    </w:p>
    <w:p w14:paraId="0ABE32FB" w14:textId="5CA858BC" w:rsidR="00BD6BBE" w:rsidRDefault="00BD6BBE" w:rsidP="00CB5EAA">
      <w:pPr>
        <w:pStyle w:val="aa"/>
        <w:keepNext/>
        <w:widowControl/>
        <w:ind w:left="447" w:firstLine="283"/>
      </w:pPr>
      <w:r>
        <w:rPr>
          <w:rFonts w:hint="eastAsia"/>
        </w:rPr>
        <w:t>OS</w:t>
      </w:r>
      <w:r>
        <w:rPr>
          <w:rFonts w:hint="eastAsia"/>
        </w:rPr>
        <w:t>が関与する部分が少なく、タスク自身が</w:t>
      </w:r>
      <w:r w:rsidR="00C10894">
        <w:rPr>
          <w:rFonts w:hint="eastAsia"/>
        </w:rPr>
        <w:t>自発的</w:t>
      </w:r>
      <w:r>
        <w:rPr>
          <w:rFonts w:hint="eastAsia"/>
        </w:rPr>
        <w:t>に</w:t>
      </w:r>
      <w:r>
        <w:rPr>
          <w:rFonts w:hint="eastAsia"/>
        </w:rPr>
        <w:t>CPU</w:t>
      </w:r>
      <w:r>
        <w:rPr>
          <w:rFonts w:hint="eastAsia"/>
        </w:rPr>
        <w:t>を解放しないと他のタスクに制御が移らない</w:t>
      </w:r>
      <w:r w:rsidR="00C10894">
        <w:rPr>
          <w:rFonts w:hint="eastAsia"/>
        </w:rPr>
        <w:t>方式</w:t>
      </w:r>
      <w:r>
        <w:rPr>
          <w:rFonts w:hint="eastAsia"/>
        </w:rPr>
        <w:t>。</w:t>
      </w:r>
    </w:p>
    <w:p w14:paraId="60D45D4F" w14:textId="1C29767E" w:rsidR="00C050B6" w:rsidRPr="00CB5EAA" w:rsidRDefault="004064AB" w:rsidP="00CB5EAA">
      <w:pPr>
        <w:pStyle w:val="aa"/>
        <w:ind w:left="447" w:firstLine="283"/>
      </w:pPr>
      <w:r>
        <w:object w:dxaOrig="4111" w:dyaOrig="6211" w14:anchorId="1026D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75pt;height:248.25pt" o:ole="">
            <v:imagedata r:id="rId16" o:title=""/>
          </v:shape>
          <o:OLEObject Type="Embed" ProgID="Visio.Drawing.15" ShapeID="_x0000_i1025" DrawAspect="Content" ObjectID="_1453519947" r:id="rId17"/>
        </w:object>
      </w:r>
    </w:p>
    <w:p w14:paraId="49D73FB8" w14:textId="6BA66A7A" w:rsidR="00BD6BBE" w:rsidRDefault="00BD6BBE" w:rsidP="00CB5EAA">
      <w:pPr>
        <w:pStyle w:val="aa"/>
        <w:spacing w:beforeLines="50" w:before="180"/>
        <w:ind w:left="447" w:firstLine="283"/>
      </w:pPr>
      <w:r>
        <w:rPr>
          <w:rFonts w:hint="eastAsia"/>
        </w:rPr>
        <w:t>Windows</w:t>
      </w:r>
      <w:r>
        <w:t>95</w:t>
      </w:r>
      <w:r>
        <w:t>より前の</w:t>
      </w:r>
      <w:r>
        <w:rPr>
          <w:rFonts w:hint="eastAsia"/>
        </w:rPr>
        <w:t>Windows</w:t>
      </w:r>
      <w:r>
        <w:t>3.1</w:t>
      </w:r>
      <w:r>
        <w:t>はこの方式。例えば「</w:t>
      </w:r>
      <w:r w:rsidRPr="00BD6BBE">
        <w:rPr>
          <w:rFonts w:ascii="ＭＳ ゴシック" w:hAnsi="ＭＳ ゴシック" w:hint="eastAsia"/>
          <w:color w:val="0070C0"/>
        </w:rPr>
        <w:t>while(</w:t>
      </w:r>
      <w:r w:rsidRPr="00BD6BBE">
        <w:rPr>
          <w:rFonts w:ascii="ＭＳ ゴシック" w:hAnsi="ＭＳ ゴシック"/>
          <w:color w:val="0070C0"/>
        </w:rPr>
        <w:t>1){</w:t>
      </w:r>
      <w:r w:rsidR="00430DB1">
        <w:rPr>
          <w:rFonts w:ascii="ＭＳ ゴシック" w:hAnsi="ＭＳ ゴシック"/>
          <w:color w:val="0070C0"/>
        </w:rPr>
        <w:t xml:space="preserve"> </w:t>
      </w:r>
      <w:r w:rsidRPr="00BD6BBE">
        <w:rPr>
          <w:rFonts w:ascii="ＭＳ ゴシック" w:hAnsi="ＭＳ ゴシック"/>
          <w:color w:val="0070C0"/>
        </w:rPr>
        <w:t>}</w:t>
      </w:r>
      <w:r>
        <w:t>」と書いたプログラムを実行すると、</w:t>
      </w:r>
      <w:r w:rsidR="00C10894">
        <w:t>同時に起動している</w:t>
      </w:r>
      <w:r>
        <w:t>「メモ帳」や「電卓」などのアプリケーションも動作できずに止まってしまう。</w:t>
      </w:r>
    </w:p>
    <w:p w14:paraId="0398749C" w14:textId="27AF4A88" w:rsidR="00BD6BBE" w:rsidRPr="00C10894" w:rsidRDefault="00C10894" w:rsidP="00CB5EAA">
      <w:pPr>
        <w:pStyle w:val="aa"/>
        <w:spacing w:beforeLines="50" w:before="180"/>
        <w:ind w:left="447" w:firstLine="283"/>
      </w:pPr>
      <w:r>
        <w:rPr>
          <w:rFonts w:hint="eastAsia"/>
        </w:rPr>
        <w:t>この方式は</w:t>
      </w:r>
      <w:r>
        <w:rPr>
          <w:rFonts w:hint="eastAsia"/>
        </w:rPr>
        <w:t>OS</w:t>
      </w:r>
      <w:r>
        <w:rPr>
          <w:rFonts w:hint="eastAsia"/>
        </w:rPr>
        <w:t>の負担が非常に軽いため、現在でも部分的に利用されている。「ファイバースレッド」の節で</w:t>
      </w:r>
      <w:r w:rsidR="00222BB0">
        <w:rPr>
          <w:rFonts w:hint="eastAsia"/>
        </w:rPr>
        <w:t>後述</w:t>
      </w:r>
      <w:r>
        <w:rPr>
          <w:rFonts w:hint="eastAsia"/>
        </w:rPr>
        <w:t>する。</w:t>
      </w:r>
    </w:p>
    <w:p w14:paraId="5A8B2992" w14:textId="085FBA3B" w:rsidR="00C937D0" w:rsidRDefault="00C937D0" w:rsidP="00CB5EAA">
      <w:pPr>
        <w:pStyle w:val="3"/>
      </w:pPr>
      <w:bookmarkStart w:id="9" w:name="_Toc379777920"/>
      <w:r>
        <w:rPr>
          <w:rFonts w:hint="eastAsia"/>
        </w:rPr>
        <w:lastRenderedPageBreak/>
        <w:t>プリエン</w:t>
      </w:r>
      <w:r w:rsidR="00BD6BBE">
        <w:rPr>
          <w:rFonts w:hint="eastAsia"/>
        </w:rPr>
        <w:t>プ</w:t>
      </w:r>
      <w:r>
        <w:rPr>
          <w:rFonts w:hint="eastAsia"/>
        </w:rPr>
        <w:t>ティブ</w:t>
      </w:r>
      <w:r w:rsidR="00201D3E">
        <w:fldChar w:fldCharType="begin"/>
      </w:r>
      <w:r w:rsidR="00201D3E">
        <w:instrText xml:space="preserve"> XE "</w:instrText>
      </w:r>
      <w:r w:rsidR="00201D3E">
        <w:rPr>
          <w:rFonts w:hint="eastAsia"/>
        </w:rPr>
        <w:instrText>マルチタスク</w:instrText>
      </w:r>
      <w:r w:rsidR="00201D3E">
        <w:rPr>
          <w:rFonts w:hint="eastAsia"/>
        </w:rPr>
        <w:instrText>:</w:instrText>
      </w:r>
      <w:r w:rsidR="00201D3E">
        <w:rPr>
          <w:rFonts w:hint="eastAsia"/>
        </w:rPr>
        <w:instrText>プリエンプティブ</w:instrText>
      </w:r>
      <w:r w:rsidR="00201D3E">
        <w:instrText>" \y “</w:instrText>
      </w:r>
      <w:r w:rsidR="00201D3E">
        <w:instrText>まるちたすく</w:instrText>
      </w:r>
      <w:r w:rsidR="00201D3E">
        <w:rPr>
          <w:rFonts w:hint="eastAsia"/>
        </w:rPr>
        <w:instrText>:</w:instrText>
      </w:r>
      <w:r w:rsidR="00201D3E">
        <w:rPr>
          <w:rFonts w:hint="eastAsia"/>
        </w:rPr>
        <w:instrText>ぷりえんぷてぃぶ</w:instrText>
      </w:r>
      <w:r w:rsidR="00201D3E">
        <w:instrText xml:space="preserve">” </w:instrText>
      </w:r>
      <w:r w:rsidR="00201D3E">
        <w:fldChar w:fldCharType="end"/>
      </w:r>
      <w:r>
        <w:rPr>
          <w:rFonts w:hint="eastAsia"/>
        </w:rPr>
        <w:t>なマルチタスク</w:t>
      </w:r>
      <w:bookmarkEnd w:id="9"/>
    </w:p>
    <w:p w14:paraId="6B4856C0" w14:textId="77777777" w:rsidR="00C10894" w:rsidRDefault="00C10894" w:rsidP="00CB5EAA">
      <w:pPr>
        <w:pStyle w:val="aa"/>
        <w:keepNext/>
        <w:widowControl/>
        <w:ind w:left="447" w:firstLine="283"/>
      </w:pPr>
      <w:r>
        <w:rPr>
          <w:rFonts w:hint="eastAsia"/>
        </w:rPr>
        <w:t>OS</w:t>
      </w:r>
      <w:r>
        <w:rPr>
          <w:rFonts w:hint="eastAsia"/>
        </w:rPr>
        <w:t>の制御により、短い時間で区切って複数のタスクを順に実行する方式。</w:t>
      </w:r>
    </w:p>
    <w:p w14:paraId="27C6A2A7" w14:textId="5A79986F" w:rsidR="00C937D0" w:rsidRDefault="00C10894" w:rsidP="00CB5EAA">
      <w:pPr>
        <w:pStyle w:val="aa"/>
        <w:keepNext/>
        <w:widowControl/>
        <w:ind w:left="447" w:firstLine="283"/>
      </w:pPr>
      <w:r>
        <w:rPr>
          <w:rFonts w:hint="eastAsia"/>
        </w:rPr>
        <w:t>非常に短い間隔で素早く切り替え続けることで、複数のタスクが同時に実行されているように見せる。</w:t>
      </w:r>
    </w:p>
    <w:p w14:paraId="455FFE2A" w14:textId="1D116EFE" w:rsidR="00C050B6" w:rsidRPr="00CB5EAA" w:rsidRDefault="00EC486B" w:rsidP="00CB5EAA">
      <w:pPr>
        <w:pStyle w:val="aa"/>
        <w:ind w:left="447" w:firstLine="283"/>
      </w:pPr>
      <w:r>
        <w:object w:dxaOrig="5476" w:dyaOrig="3451" w14:anchorId="57ADEDB2">
          <v:shape id="_x0000_i1026" type="#_x0000_t75" style="width:273.6pt;height:150.9pt" o:ole="">
            <v:imagedata r:id="rId18" o:title="" cropbottom="8386f"/>
          </v:shape>
          <o:OLEObject Type="Embed" ProgID="Visio.Drawing.15" ShapeID="_x0000_i1026" DrawAspect="Content" ObjectID="_1453519948" r:id="rId19"/>
        </w:object>
      </w:r>
    </w:p>
    <w:p w14:paraId="0CD13E68" w14:textId="77777777" w:rsidR="006F4AB2" w:rsidRDefault="006F4AB2" w:rsidP="00CB5EAA">
      <w:pPr>
        <w:pStyle w:val="aa"/>
        <w:spacing w:beforeLines="50" w:before="180"/>
        <w:ind w:left="447" w:firstLine="283"/>
      </w:pPr>
      <w:r>
        <w:rPr>
          <w:rFonts w:hint="eastAsia"/>
        </w:rPr>
        <w:t>今時のゲーム機向けのプログラミングも、通常のスレッドはこの方式で扱われるものと思って良い。</w:t>
      </w:r>
    </w:p>
    <w:p w14:paraId="42D6D792" w14:textId="0C3F452B" w:rsidR="006F4AB2" w:rsidRPr="00C10894" w:rsidRDefault="006F4AB2" w:rsidP="00CB5EAA">
      <w:pPr>
        <w:pStyle w:val="aa"/>
        <w:spacing w:beforeLines="50" w:before="180"/>
        <w:ind w:left="447" w:firstLine="283"/>
      </w:pPr>
      <w:r>
        <w:rPr>
          <w:rFonts w:hint="eastAsia"/>
        </w:rPr>
        <w:t>なお、少し古いゲーム機では</w:t>
      </w:r>
      <w:r>
        <w:rPr>
          <w:rFonts w:hint="eastAsia"/>
        </w:rPr>
        <w:t>OS</w:t>
      </w:r>
      <w:r>
        <w:rPr>
          <w:rFonts w:hint="eastAsia"/>
        </w:rPr>
        <w:t>そのものが無いため、「ノンプリエンプティブ」な方式で扱うか、スレッドを使うこと自体がほとんどなかった。</w:t>
      </w:r>
    </w:p>
    <w:p w14:paraId="4F628BE6" w14:textId="63B8B490" w:rsidR="00D009CA" w:rsidRDefault="00D009CA" w:rsidP="00CB5EAA">
      <w:pPr>
        <w:pStyle w:val="3"/>
      </w:pPr>
      <w:bookmarkStart w:id="10" w:name="_Toc379777921"/>
      <w:r>
        <w:rPr>
          <w:rFonts w:hint="eastAsia"/>
        </w:rPr>
        <w:t>タイムスライス</w:t>
      </w:r>
      <w:bookmarkEnd w:id="10"/>
    </w:p>
    <w:p w14:paraId="129DC755" w14:textId="3FF3DC0B" w:rsidR="00D009CA" w:rsidRPr="00C937D0" w:rsidRDefault="00DF6F03" w:rsidP="00CB5EAA">
      <w:pPr>
        <w:pStyle w:val="aa"/>
        <w:ind w:left="447" w:firstLine="283"/>
      </w:pPr>
      <w:r>
        <w:rPr>
          <w:rFonts w:hint="eastAsia"/>
        </w:rPr>
        <w:t>タスクの実行を時間で区切ること</w:t>
      </w:r>
      <w:r w:rsidR="008B4D4E">
        <w:rPr>
          <w:rFonts w:hint="eastAsia"/>
        </w:rPr>
        <w:t>を指して</w:t>
      </w:r>
      <w:r>
        <w:rPr>
          <w:rFonts w:hint="eastAsia"/>
        </w:rPr>
        <w:t>「タイムスライス</w:t>
      </w:r>
      <w:r w:rsidR="00201D3E">
        <w:fldChar w:fldCharType="begin"/>
      </w:r>
      <w:r w:rsidR="00201D3E">
        <w:instrText xml:space="preserve"> XE "</w:instrText>
      </w:r>
      <w:r w:rsidR="00201D3E">
        <w:rPr>
          <w:rFonts w:hint="eastAsia"/>
        </w:rPr>
        <w:instrText>タイムスライス</w:instrText>
      </w:r>
      <w:r w:rsidR="00201D3E">
        <w:instrText>" \y “</w:instrText>
      </w:r>
      <w:r w:rsidR="00201D3E">
        <w:instrText>たいむすらいす</w:instrText>
      </w:r>
      <w:r w:rsidR="00201D3E">
        <w:instrText xml:space="preserve">” </w:instrText>
      </w:r>
      <w:r w:rsidR="00201D3E">
        <w:fldChar w:fldCharType="end"/>
      </w:r>
      <w:r>
        <w:rPr>
          <w:rFonts w:hint="eastAsia"/>
        </w:rPr>
        <w:t>」と呼ぶ。</w:t>
      </w:r>
    </w:p>
    <w:p w14:paraId="6ED58BB6" w14:textId="2DDA4F87" w:rsidR="008B4D4E" w:rsidRDefault="008B4D4E" w:rsidP="00CB5EAA">
      <w:pPr>
        <w:pStyle w:val="3"/>
      </w:pPr>
      <w:bookmarkStart w:id="11" w:name="_Toc379777922"/>
      <w:r>
        <w:rPr>
          <w:rFonts w:hint="eastAsia"/>
        </w:rPr>
        <w:lastRenderedPageBreak/>
        <w:t>並行と並列</w:t>
      </w:r>
      <w:bookmarkEnd w:id="11"/>
    </w:p>
    <w:p w14:paraId="4D074B6E" w14:textId="55FE5721" w:rsidR="008B4D4E" w:rsidRDefault="008B4D4E" w:rsidP="00CB5EAA">
      <w:pPr>
        <w:pStyle w:val="aa"/>
        <w:keepNext/>
        <w:widowControl/>
        <w:ind w:left="447" w:firstLine="283"/>
      </w:pPr>
      <w:r>
        <w:rPr>
          <w:rFonts w:hint="eastAsia"/>
        </w:rPr>
        <w:t>ここまでの説明は、</w:t>
      </w:r>
      <w:r w:rsidR="00552FC1">
        <w:rPr>
          <w:rFonts w:hint="eastAsia"/>
        </w:rPr>
        <w:t>「</w:t>
      </w:r>
      <w:r>
        <w:rPr>
          <w:rFonts w:hint="eastAsia"/>
        </w:rPr>
        <w:t>複数のタスク</w:t>
      </w:r>
      <w:r w:rsidR="00552FC1">
        <w:rPr>
          <w:rFonts w:hint="eastAsia"/>
        </w:rPr>
        <w:t>」</w:t>
      </w:r>
      <w:r>
        <w:rPr>
          <w:rFonts w:hint="eastAsia"/>
        </w:rPr>
        <w:t>を</w:t>
      </w:r>
      <w:r w:rsidR="00552FC1">
        <w:rPr>
          <w:rFonts w:hint="eastAsia"/>
        </w:rPr>
        <w:t>「一つの演算装置」が</w:t>
      </w:r>
      <w:r>
        <w:rPr>
          <w:rFonts w:hint="eastAsia"/>
        </w:rPr>
        <w:t>「平行</w:t>
      </w:r>
      <w:r w:rsidR="00201D3E">
        <w:fldChar w:fldCharType="begin"/>
      </w:r>
      <w:r w:rsidR="00201D3E">
        <w:instrText xml:space="preserve"> XE "</w:instrText>
      </w:r>
      <w:r w:rsidR="00201D3E">
        <w:instrText>平行</w:instrText>
      </w:r>
      <w:r w:rsidR="00201D3E">
        <w:instrText>" \y “</w:instrText>
      </w:r>
      <w:r w:rsidR="00201D3E">
        <w:instrText>へいこう</w:instrText>
      </w:r>
      <w:r w:rsidR="00201D3E">
        <w:instrText xml:space="preserve">” </w:instrText>
      </w:r>
      <w:r w:rsidR="00201D3E">
        <w:fldChar w:fldCharType="end"/>
      </w:r>
      <w:r>
        <w:rPr>
          <w:rFonts w:hint="eastAsia"/>
        </w:rPr>
        <w:t>」（</w:t>
      </w:r>
      <w:r>
        <w:rPr>
          <w:rFonts w:hint="eastAsia"/>
        </w:rPr>
        <w:t>Concurrent</w:t>
      </w:r>
      <w:r w:rsidR="00201D3E">
        <w:fldChar w:fldCharType="begin"/>
      </w:r>
      <w:r w:rsidR="00201D3E">
        <w:instrText xml:space="preserve"> XE "</w:instrText>
      </w:r>
      <w:r w:rsidR="00201D3E">
        <w:rPr>
          <w:rFonts w:hint="eastAsia"/>
        </w:rPr>
        <w:instrText>C</w:instrText>
      </w:r>
      <w:r w:rsidR="00201D3E">
        <w:instrText>oncurrent" \y “</w:instrText>
      </w:r>
      <w:r w:rsidR="00201D3E">
        <w:rPr>
          <w:rFonts w:hint="eastAsia"/>
        </w:rPr>
        <w:instrText>C</w:instrText>
      </w:r>
      <w:r w:rsidR="00201D3E">
        <w:instrText xml:space="preserve">oncurrent” </w:instrText>
      </w:r>
      <w:r w:rsidR="00201D3E">
        <w:fldChar w:fldCharType="end"/>
      </w:r>
      <w:r>
        <w:rPr>
          <w:rFonts w:hint="eastAsia"/>
        </w:rPr>
        <w:t>）に実行する手法のことである。</w:t>
      </w:r>
      <w:r w:rsidR="00967700">
        <w:rPr>
          <w:rFonts w:hint="eastAsia"/>
        </w:rPr>
        <w:t>一人の人が複数の仕事を受け持っている</w:t>
      </w:r>
      <w:r w:rsidR="00552FC1">
        <w:rPr>
          <w:rFonts w:hint="eastAsia"/>
        </w:rPr>
        <w:t>状態</w:t>
      </w:r>
      <w:r w:rsidR="003D6D0B">
        <w:rPr>
          <w:rFonts w:hint="eastAsia"/>
        </w:rPr>
        <w:t>である</w:t>
      </w:r>
      <w:r w:rsidR="00967700">
        <w:rPr>
          <w:rFonts w:hint="eastAsia"/>
        </w:rPr>
        <w:t>。</w:t>
      </w:r>
    </w:p>
    <w:p w14:paraId="7C128DAD" w14:textId="25D0AB0A" w:rsidR="00552FC1" w:rsidRDefault="008B4D4E" w:rsidP="00CB5EAA">
      <w:pPr>
        <w:pStyle w:val="aa"/>
        <w:keepNext/>
        <w:widowControl/>
        <w:spacing w:beforeLines="50" w:before="180"/>
        <w:ind w:left="447" w:firstLine="283"/>
      </w:pPr>
      <w:r>
        <w:rPr>
          <w:rFonts w:hint="eastAsia"/>
        </w:rPr>
        <w:t>マルチプロセッサ、マルチコア、</w:t>
      </w:r>
      <w:r>
        <w:rPr>
          <w:rFonts w:hint="eastAsia"/>
        </w:rPr>
        <w:t>SPU</w:t>
      </w:r>
      <w:r>
        <w:rPr>
          <w:rFonts w:hint="eastAsia"/>
        </w:rPr>
        <w:t>、</w:t>
      </w:r>
      <w:r>
        <w:rPr>
          <w:rFonts w:hint="eastAsia"/>
        </w:rPr>
        <w:t>GPGPU</w:t>
      </w:r>
      <w:r>
        <w:rPr>
          <w:rFonts w:hint="eastAsia"/>
        </w:rPr>
        <w:t>など、</w:t>
      </w:r>
      <w:r w:rsidR="00552FC1">
        <w:rPr>
          <w:rFonts w:hint="eastAsia"/>
        </w:rPr>
        <w:t>「</w:t>
      </w:r>
      <w:r>
        <w:rPr>
          <w:rFonts w:hint="eastAsia"/>
        </w:rPr>
        <w:t>複数の演算装置</w:t>
      </w:r>
      <w:r w:rsidR="00552FC1">
        <w:rPr>
          <w:rFonts w:hint="eastAsia"/>
        </w:rPr>
        <w:t>」</w:t>
      </w:r>
      <w:r>
        <w:rPr>
          <w:rFonts w:hint="eastAsia"/>
        </w:rPr>
        <w:t>を活用した処理では、「並列</w:t>
      </w:r>
      <w:r w:rsidR="00201D3E">
        <w:fldChar w:fldCharType="begin"/>
      </w:r>
      <w:r w:rsidR="00201D3E">
        <w:instrText xml:space="preserve"> XE "</w:instrText>
      </w:r>
      <w:r w:rsidR="00201D3E">
        <w:rPr>
          <w:rFonts w:hint="eastAsia"/>
        </w:rPr>
        <w:instrText>並列</w:instrText>
      </w:r>
      <w:r w:rsidR="00201D3E">
        <w:instrText>" \y “</w:instrText>
      </w:r>
      <w:r w:rsidR="00201D3E">
        <w:rPr>
          <w:rFonts w:hint="eastAsia"/>
        </w:rPr>
        <w:instrText>へいれつ</w:instrText>
      </w:r>
      <w:r w:rsidR="00201D3E">
        <w:instrText xml:space="preserve">” </w:instrText>
      </w:r>
      <w:r w:rsidR="00201D3E">
        <w:fldChar w:fldCharType="end"/>
      </w:r>
      <w:r>
        <w:rPr>
          <w:rFonts w:hint="eastAsia"/>
        </w:rPr>
        <w:t>」（</w:t>
      </w:r>
      <w:r>
        <w:rPr>
          <w:rFonts w:hint="eastAsia"/>
        </w:rPr>
        <w:t>Parallel</w:t>
      </w:r>
      <w:r w:rsidR="00201D3E">
        <w:fldChar w:fldCharType="begin"/>
      </w:r>
      <w:r w:rsidR="00201D3E">
        <w:instrText xml:space="preserve"> XE "</w:instrText>
      </w:r>
      <w:r w:rsidR="00201D3E">
        <w:rPr>
          <w:rFonts w:hint="eastAsia"/>
        </w:rPr>
        <w:instrText>Parallel</w:instrText>
      </w:r>
      <w:r w:rsidR="00201D3E">
        <w:instrText>" \y “</w:instrText>
      </w:r>
      <w:r w:rsidR="00201D3E">
        <w:rPr>
          <w:rFonts w:hint="eastAsia"/>
        </w:rPr>
        <w:instrText>Parallel</w:instrText>
      </w:r>
      <w:r w:rsidR="00201D3E">
        <w:instrText xml:space="preserve">” </w:instrText>
      </w:r>
      <w:r w:rsidR="00201D3E">
        <w:fldChar w:fldCharType="end"/>
      </w:r>
      <w:r>
        <w:rPr>
          <w:rFonts w:hint="eastAsia"/>
        </w:rPr>
        <w:t>）のタスクが実現できる。</w:t>
      </w:r>
      <w:r w:rsidR="00967700">
        <w:rPr>
          <w:rFonts w:hint="eastAsia"/>
        </w:rPr>
        <w:t>複数の人が分担して仕事を行う状態である。</w:t>
      </w:r>
    </w:p>
    <w:p w14:paraId="1D20458C" w14:textId="143E09CD" w:rsidR="002B1698" w:rsidRDefault="002B1698" w:rsidP="00CB5EAA">
      <w:pPr>
        <w:pStyle w:val="aa"/>
        <w:ind w:left="447" w:firstLine="283"/>
      </w:pPr>
      <w:r>
        <w:object w:dxaOrig="4111" w:dyaOrig="3451" w14:anchorId="2E95095D">
          <v:shape id="_x0000_i1027" type="#_x0000_t75" style="width:164.15pt;height:120.4pt" o:ole="">
            <v:imagedata r:id="rId20" o:title="" cropbottom="8367f"/>
          </v:shape>
          <o:OLEObject Type="Embed" ProgID="Visio.Drawing.15" ShapeID="_x0000_i1027" DrawAspect="Content" ObjectID="_1453519949" r:id="rId21"/>
        </w:object>
      </w:r>
    </w:p>
    <w:p w14:paraId="7FAF3AAE" w14:textId="77777777" w:rsidR="007B5205" w:rsidRDefault="00552FC1" w:rsidP="007B5205">
      <w:pPr>
        <w:pStyle w:val="aa"/>
        <w:spacing w:beforeLines="50" w:before="180"/>
        <w:ind w:left="447" w:firstLine="283"/>
      </w:pPr>
      <w:r>
        <w:rPr>
          <w:rFonts w:hint="eastAsia"/>
        </w:rPr>
        <w:t>なお、厳密な用語の定義として</w:t>
      </w:r>
      <w:r w:rsidR="0044466A">
        <w:rPr>
          <w:rFonts w:hint="eastAsia"/>
        </w:rPr>
        <w:t>は、</w:t>
      </w:r>
      <w:r>
        <w:rPr>
          <w:rFonts w:hint="eastAsia"/>
        </w:rPr>
        <w:t>「平行」は「並列」を包含</w:t>
      </w:r>
      <w:r w:rsidR="0044466A">
        <w:rPr>
          <w:rFonts w:hint="eastAsia"/>
        </w:rPr>
        <w:t>する。</w:t>
      </w:r>
      <w:r>
        <w:rPr>
          <w:rFonts w:hint="eastAsia"/>
        </w:rPr>
        <w:t>「複数のタスク」を「複数の演算装置」が実行することもまた「平行」である。</w:t>
      </w:r>
    </w:p>
    <w:p w14:paraId="115DC2B3" w14:textId="65E719C7" w:rsidR="008B4D4E" w:rsidRDefault="00552FC1" w:rsidP="00222BB0">
      <w:pPr>
        <w:pStyle w:val="aa"/>
        <w:spacing w:beforeLines="50" w:before="180"/>
        <w:ind w:left="447" w:firstLine="283"/>
      </w:pPr>
      <w:r>
        <w:rPr>
          <w:rFonts w:hint="eastAsia"/>
        </w:rPr>
        <w:t>あまり神経質に</w:t>
      </w:r>
      <w:r w:rsidR="007B5205">
        <w:rPr>
          <w:rFonts w:hint="eastAsia"/>
        </w:rPr>
        <w:t>用語を</w:t>
      </w:r>
      <w:r>
        <w:rPr>
          <w:rFonts w:hint="eastAsia"/>
        </w:rPr>
        <w:t>使い分ける必要はない</w:t>
      </w:r>
      <w:r w:rsidR="00222BB0">
        <w:rPr>
          <w:rFonts w:hint="eastAsia"/>
        </w:rPr>
        <w:t>が、本書においては上記の通りの使い分けをしている</w:t>
      </w:r>
      <w:r>
        <w:rPr>
          <w:rFonts w:hint="eastAsia"/>
        </w:rPr>
        <w:t>。</w:t>
      </w:r>
    </w:p>
    <w:p w14:paraId="0ADE3979" w14:textId="516ED277" w:rsidR="00C937D0" w:rsidRDefault="00C937D0" w:rsidP="00C937D0">
      <w:pPr>
        <w:pStyle w:val="2"/>
      </w:pPr>
      <w:bookmarkStart w:id="12" w:name="_Toc379777923"/>
      <w:r>
        <w:rPr>
          <w:rFonts w:hint="eastAsia"/>
        </w:rPr>
        <w:t>OS</w:t>
      </w:r>
      <w:r w:rsidR="00856478">
        <w:fldChar w:fldCharType="begin"/>
      </w:r>
      <w:r w:rsidR="00856478">
        <w:instrText xml:space="preserve"> XE "OS" \y “OS” </w:instrText>
      </w:r>
      <w:r w:rsidR="00856478">
        <w:fldChar w:fldCharType="end"/>
      </w:r>
      <w:r>
        <w:rPr>
          <w:rFonts w:hint="eastAsia"/>
        </w:rPr>
        <w:t>とカーネル</w:t>
      </w:r>
      <w:bookmarkEnd w:id="12"/>
      <w:r w:rsidR="00856478">
        <w:fldChar w:fldCharType="begin"/>
      </w:r>
      <w:r w:rsidR="00856478">
        <w:instrText xml:space="preserve"> XE "</w:instrText>
      </w:r>
      <w:r w:rsidR="00856478">
        <w:instrText>カーネル</w:instrText>
      </w:r>
      <w:r w:rsidR="00856478">
        <w:instrText>" \y “</w:instrText>
      </w:r>
      <w:r w:rsidR="00856478">
        <w:instrText>かーねる</w:instrText>
      </w:r>
      <w:r w:rsidR="00856478">
        <w:instrText xml:space="preserve">” </w:instrText>
      </w:r>
      <w:r w:rsidR="00856478">
        <w:fldChar w:fldCharType="end"/>
      </w:r>
    </w:p>
    <w:p w14:paraId="7A15A26C" w14:textId="2067E676" w:rsidR="00095469" w:rsidRDefault="00095469" w:rsidP="00123EC2">
      <w:pPr>
        <w:pStyle w:val="a9"/>
        <w:keepNext/>
        <w:widowControl/>
        <w:ind w:firstLine="283"/>
      </w:pPr>
      <w:r>
        <w:rPr>
          <w:rFonts w:hint="eastAsia"/>
        </w:rPr>
        <w:t>「マルチタスク」の制御は「</w:t>
      </w:r>
      <w:r>
        <w:rPr>
          <w:rFonts w:hint="eastAsia"/>
        </w:rPr>
        <w:t>OS</w:t>
      </w:r>
      <w:r>
        <w:rPr>
          <w:rFonts w:hint="eastAsia"/>
        </w:rPr>
        <w:t>」が行う。</w:t>
      </w:r>
    </w:p>
    <w:p w14:paraId="5600A2EE" w14:textId="4D01095E" w:rsidR="006F4AB2" w:rsidRDefault="00E2010C" w:rsidP="00123EC2">
      <w:pPr>
        <w:pStyle w:val="a9"/>
        <w:keepNext/>
        <w:widowControl/>
        <w:ind w:firstLine="283"/>
      </w:pPr>
      <w:r>
        <w:rPr>
          <w:rFonts w:hint="eastAsia"/>
        </w:rPr>
        <w:t>「</w:t>
      </w:r>
      <w:r>
        <w:rPr>
          <w:rFonts w:hint="eastAsia"/>
        </w:rPr>
        <w:t>OS</w:t>
      </w:r>
      <w:r>
        <w:rPr>
          <w:rFonts w:hint="eastAsia"/>
        </w:rPr>
        <w:t>」とは「</w:t>
      </w:r>
      <w:r>
        <w:rPr>
          <w:rFonts w:hint="eastAsia"/>
        </w:rPr>
        <w:t>Operating System</w:t>
      </w:r>
      <w:r>
        <w:rPr>
          <w:rFonts w:hint="eastAsia"/>
        </w:rPr>
        <w:t>」の略語である。前述のタスクの制御や、メモリ</w:t>
      </w:r>
      <w:r w:rsidR="006F4AB2">
        <w:rPr>
          <w:rFonts w:hint="eastAsia"/>
        </w:rPr>
        <w:t>管理</w:t>
      </w:r>
      <w:r>
        <w:rPr>
          <w:rFonts w:hint="eastAsia"/>
        </w:rPr>
        <w:t>、</w:t>
      </w:r>
      <w:r w:rsidR="006F4AB2">
        <w:rPr>
          <w:rFonts w:hint="eastAsia"/>
        </w:rPr>
        <w:t>入出力装置（デバイス）の制御、ファイル操作などを行う基本プログラムを意味する</w:t>
      </w:r>
      <w:r>
        <w:rPr>
          <w:rFonts w:hint="eastAsia"/>
        </w:rPr>
        <w:t>。</w:t>
      </w:r>
    </w:p>
    <w:p w14:paraId="7131BF0C" w14:textId="605936CF" w:rsidR="00123EC2" w:rsidRDefault="00123EC2" w:rsidP="00C937D0">
      <w:pPr>
        <w:pStyle w:val="a9"/>
        <w:ind w:firstLine="283"/>
      </w:pPr>
      <w:r>
        <w:object w:dxaOrig="4861" w:dyaOrig="3001" w14:anchorId="1C7B2885">
          <v:shape id="_x0000_i1028" type="#_x0000_t75" style="width:243.05pt;height:150.35pt" o:ole="">
            <v:imagedata r:id="rId22" o:title=""/>
          </v:shape>
          <o:OLEObject Type="Embed" ProgID="Visio.Drawing.15" ShapeID="_x0000_i1028" DrawAspect="Content" ObjectID="_1453519950" r:id="rId23"/>
        </w:object>
      </w:r>
    </w:p>
    <w:p w14:paraId="0A4F82DE" w14:textId="2216F7F3" w:rsidR="00C937D0" w:rsidRDefault="00E2010C" w:rsidP="00123EC2">
      <w:pPr>
        <w:pStyle w:val="a9"/>
        <w:spacing w:beforeLines="50" w:before="180"/>
        <w:ind w:firstLine="283"/>
      </w:pPr>
      <w:r>
        <w:rPr>
          <w:rFonts w:hint="eastAsia"/>
        </w:rPr>
        <w:t>「ゲーム」を含め</w:t>
      </w:r>
      <w:r w:rsidR="006F4AB2">
        <w:rPr>
          <w:rFonts w:hint="eastAsia"/>
        </w:rPr>
        <w:t>、ユーザーが作成する</w:t>
      </w:r>
      <w:r>
        <w:rPr>
          <w:rFonts w:hint="eastAsia"/>
        </w:rPr>
        <w:t>アプリケーション</w:t>
      </w:r>
      <w:r w:rsidR="006F4AB2">
        <w:rPr>
          <w:rFonts w:hint="eastAsia"/>
        </w:rPr>
        <w:t>プログラム</w:t>
      </w:r>
      <w:r>
        <w:rPr>
          <w:rFonts w:hint="eastAsia"/>
        </w:rPr>
        <w:t>は、この</w:t>
      </w:r>
      <w:r>
        <w:rPr>
          <w:rFonts w:hint="eastAsia"/>
        </w:rPr>
        <w:t>OS</w:t>
      </w:r>
      <w:r>
        <w:rPr>
          <w:rFonts w:hint="eastAsia"/>
        </w:rPr>
        <w:t>を通</w:t>
      </w:r>
      <w:r>
        <w:rPr>
          <w:rFonts w:hint="eastAsia"/>
        </w:rPr>
        <w:lastRenderedPageBreak/>
        <w:t>して</w:t>
      </w:r>
      <w:r w:rsidR="00222BB0">
        <w:rPr>
          <w:rFonts w:hint="eastAsia"/>
        </w:rPr>
        <w:t>デバイスにアクセスし、</w:t>
      </w:r>
      <w:r w:rsidR="00222BB0">
        <w:rPr>
          <w:rFonts w:hint="eastAsia"/>
        </w:rPr>
        <w:t>OS</w:t>
      </w:r>
      <w:r w:rsidR="00222BB0">
        <w:rPr>
          <w:rFonts w:hint="eastAsia"/>
        </w:rPr>
        <w:t>の制御のもとで</w:t>
      </w:r>
      <w:r w:rsidR="00222BB0">
        <w:rPr>
          <w:rFonts w:hint="eastAsia"/>
        </w:rPr>
        <w:t>CPU</w:t>
      </w:r>
      <w:r w:rsidR="00222BB0">
        <w:rPr>
          <w:rFonts w:hint="eastAsia"/>
        </w:rPr>
        <w:t>の割り当てやメモリの確保が行われる。</w:t>
      </w:r>
    </w:p>
    <w:p w14:paraId="6E212F66" w14:textId="3BD14672" w:rsidR="00222BB0" w:rsidRDefault="00222BB0" w:rsidP="00E2010C">
      <w:pPr>
        <w:pStyle w:val="a9"/>
        <w:spacing w:beforeLines="50" w:before="180"/>
        <w:ind w:firstLine="283"/>
      </w:pPr>
      <w:r>
        <w:t>OS</w:t>
      </w:r>
      <w:r>
        <w:t>は多数のプログラムで構成されている。</w:t>
      </w:r>
      <w:r w:rsidR="00E2010C">
        <w:t>各種デバイスを制御する個々のプログラムを「デバイスドライバ</w:t>
      </w:r>
      <w:r w:rsidR="00201D3E">
        <w:fldChar w:fldCharType="begin"/>
      </w:r>
      <w:r w:rsidR="00201D3E">
        <w:instrText xml:space="preserve"> XE "</w:instrText>
      </w:r>
      <w:r w:rsidR="00201D3E">
        <w:rPr>
          <w:rFonts w:hint="eastAsia"/>
        </w:rPr>
        <w:instrText>デバイスドライバ</w:instrText>
      </w:r>
      <w:r w:rsidR="00201D3E">
        <w:instrText>" \y “</w:instrText>
      </w:r>
      <w:r w:rsidR="00201D3E">
        <w:rPr>
          <w:rFonts w:hint="eastAsia"/>
        </w:rPr>
        <w:instrText>でばいすどらいば</w:instrText>
      </w:r>
      <w:r w:rsidR="00201D3E">
        <w:instrText xml:space="preserve">” </w:instrText>
      </w:r>
      <w:r w:rsidR="00201D3E">
        <w:fldChar w:fldCharType="end"/>
      </w:r>
      <w:r w:rsidR="00E2010C">
        <w:t>」と呼び、</w:t>
      </w:r>
      <w:r>
        <w:t>タスク制御やメモリ管理を行う</w:t>
      </w:r>
      <w:r w:rsidR="00E2010C">
        <w:t>OS</w:t>
      </w:r>
      <w:r w:rsidR="00E2010C">
        <w:t>の中核プログラムを「カーネル」と呼ぶ。</w:t>
      </w:r>
    </w:p>
    <w:p w14:paraId="5415E112" w14:textId="0A244123" w:rsidR="006F4AB2" w:rsidRDefault="006F4AB2" w:rsidP="00222BB0">
      <w:pPr>
        <w:pStyle w:val="a9"/>
        <w:ind w:firstLine="283"/>
      </w:pPr>
      <w:r>
        <w:rPr>
          <w:rFonts w:hint="eastAsia"/>
        </w:rPr>
        <w:t>スレッド</w:t>
      </w:r>
      <w:r w:rsidR="00222BB0">
        <w:rPr>
          <w:rFonts w:hint="eastAsia"/>
        </w:rPr>
        <w:t>の制御を行うのは</w:t>
      </w:r>
      <w:r>
        <w:t>「カーネル」</w:t>
      </w:r>
      <w:r>
        <w:rPr>
          <w:rFonts w:hint="eastAsia"/>
        </w:rPr>
        <w:t>である。カーネル</w:t>
      </w:r>
      <w:r>
        <w:t>には</w:t>
      </w:r>
      <w:r>
        <w:rPr>
          <w:rFonts w:hint="eastAsia"/>
        </w:rPr>
        <w:t>、</w:t>
      </w:r>
      <w:r>
        <w:t>大きく分け</w:t>
      </w:r>
      <w:r w:rsidR="001F21EA">
        <w:rPr>
          <w:rFonts w:hint="eastAsia"/>
        </w:rPr>
        <w:t>ると</w:t>
      </w:r>
      <w:r>
        <w:t>2</w:t>
      </w:r>
      <w:r>
        <w:t>種類の方式がある。</w:t>
      </w:r>
    </w:p>
    <w:p w14:paraId="5AFCE9E7" w14:textId="1A31A424" w:rsidR="00C937D0" w:rsidRDefault="00C937D0" w:rsidP="00CB5EAA">
      <w:pPr>
        <w:pStyle w:val="3"/>
      </w:pPr>
      <w:bookmarkStart w:id="13" w:name="_Toc379777924"/>
      <w:r>
        <w:rPr>
          <w:rFonts w:hint="eastAsia"/>
        </w:rPr>
        <w:t>モノリシックカーネル</w:t>
      </w:r>
      <w:bookmarkEnd w:id="13"/>
      <w:r w:rsidR="00201D3E">
        <w:fldChar w:fldCharType="begin"/>
      </w:r>
      <w:r w:rsidR="00201D3E">
        <w:instrText xml:space="preserve"> XE "</w:instrText>
      </w:r>
      <w:r w:rsidR="00201D3E">
        <w:rPr>
          <w:rFonts w:hint="eastAsia"/>
        </w:rPr>
        <w:instrText>カーネル</w:instrText>
      </w:r>
      <w:r w:rsidR="00201D3E">
        <w:rPr>
          <w:rFonts w:hint="eastAsia"/>
        </w:rPr>
        <w:instrText>:</w:instrText>
      </w:r>
      <w:r w:rsidR="00201D3E">
        <w:rPr>
          <w:rFonts w:hint="eastAsia"/>
        </w:rPr>
        <w:instrText>モノリシッックカーネル</w:instrText>
      </w:r>
      <w:r w:rsidR="00201D3E">
        <w:instrText>" \y “</w:instrText>
      </w:r>
      <w:r w:rsidR="00201D3E">
        <w:instrText>かーねる</w:instrText>
      </w:r>
      <w:r w:rsidR="00201D3E">
        <w:rPr>
          <w:rFonts w:hint="eastAsia"/>
        </w:rPr>
        <w:instrText>:</w:instrText>
      </w:r>
      <w:r w:rsidR="00201D3E">
        <w:rPr>
          <w:rFonts w:hint="eastAsia"/>
        </w:rPr>
        <w:instrText>ものりしっくかーねる</w:instrText>
      </w:r>
      <w:r w:rsidR="00201D3E">
        <w:instrText xml:space="preserve">” </w:instrText>
      </w:r>
      <w:r w:rsidR="00201D3E">
        <w:fldChar w:fldCharType="end"/>
      </w:r>
    </w:p>
    <w:p w14:paraId="33A62B4B" w14:textId="4E53E12B" w:rsidR="00C937D0" w:rsidRDefault="00C15179" w:rsidP="001508DE">
      <w:pPr>
        <w:pStyle w:val="aa"/>
        <w:keepNext/>
        <w:widowControl/>
        <w:ind w:left="447" w:firstLine="283"/>
      </w:pPr>
      <w:r>
        <w:rPr>
          <w:rFonts w:hint="eastAsia"/>
        </w:rPr>
        <w:t>Wikipedia</w:t>
      </w:r>
      <w:r>
        <w:rPr>
          <w:rFonts w:hint="eastAsia"/>
        </w:rPr>
        <w:t>の説明を引用すれば、</w:t>
      </w:r>
      <w:r w:rsidRPr="008679F9">
        <w:rPr>
          <w:rFonts w:hint="eastAsia"/>
          <w:color w:val="00B050"/>
        </w:rPr>
        <w:t>「『入出力機能やネットワーク機能、デバイスのサポートなど</w:t>
      </w:r>
      <w:r w:rsidRPr="008679F9">
        <w:rPr>
          <w:rFonts w:hint="eastAsia"/>
          <w:color w:val="00B050"/>
        </w:rPr>
        <w:t>OS</w:t>
      </w:r>
      <w:r w:rsidRPr="008679F9">
        <w:rPr>
          <w:rFonts w:hint="eastAsia"/>
          <w:color w:val="00B050"/>
        </w:rPr>
        <w:t>の一般的な機能』をカーネルと同一のメモリ空間に実装・実行する手法を言う」</w:t>
      </w:r>
      <w:r>
        <w:rPr>
          <w:rFonts w:hint="eastAsia"/>
        </w:rPr>
        <w:t>との事。</w:t>
      </w:r>
    </w:p>
    <w:p w14:paraId="67D2AB10" w14:textId="05503E06" w:rsidR="001508DE" w:rsidRDefault="007225AE" w:rsidP="00CB5EAA">
      <w:pPr>
        <w:pStyle w:val="aa"/>
        <w:ind w:left="447" w:firstLine="283"/>
      </w:pPr>
      <w:r>
        <w:object w:dxaOrig="4861" w:dyaOrig="3001" w14:anchorId="76062E28">
          <v:shape id="_x0000_i1029" type="#_x0000_t75" style="width:243.05pt;height:150.35pt" o:ole="">
            <v:imagedata r:id="rId24" o:title=""/>
          </v:shape>
          <o:OLEObject Type="Embed" ProgID="Visio.Drawing.15" ShapeID="_x0000_i1029" DrawAspect="Content" ObjectID="_1453519951" r:id="rId25"/>
        </w:object>
      </w:r>
    </w:p>
    <w:p w14:paraId="0237B268" w14:textId="7964E102" w:rsidR="00C15179" w:rsidRDefault="00C15179" w:rsidP="008679F9">
      <w:pPr>
        <w:pStyle w:val="aa"/>
        <w:spacing w:beforeLines="50" w:before="180"/>
        <w:ind w:left="447" w:firstLine="283"/>
      </w:pPr>
      <w:r>
        <w:rPr>
          <w:rFonts w:hint="eastAsia"/>
        </w:rPr>
        <w:t>単純には、デバイスドライバがカ</w:t>
      </w:r>
      <w:r w:rsidR="00394F16">
        <w:rPr>
          <w:rFonts w:hint="eastAsia"/>
        </w:rPr>
        <w:t>ーネルに一体化しているような状態。そのため、多くの機能を取り込んだ</w:t>
      </w:r>
      <w:r>
        <w:rPr>
          <w:rFonts w:hint="eastAsia"/>
        </w:rPr>
        <w:t>カーネル</w:t>
      </w:r>
      <w:r w:rsidR="00394F16">
        <w:rPr>
          <w:rFonts w:hint="eastAsia"/>
        </w:rPr>
        <w:t>は</w:t>
      </w:r>
      <w:r>
        <w:rPr>
          <w:rFonts w:hint="eastAsia"/>
        </w:rPr>
        <w:t>肥大化する。また、デバイスドライバに深刻な問題があると、</w:t>
      </w:r>
      <w:r>
        <w:rPr>
          <w:rFonts w:hint="eastAsia"/>
        </w:rPr>
        <w:t>OS</w:t>
      </w:r>
      <w:r>
        <w:rPr>
          <w:rFonts w:hint="eastAsia"/>
        </w:rPr>
        <w:t>全体が停止するような事態も招く。</w:t>
      </w:r>
    </w:p>
    <w:p w14:paraId="2D72F415" w14:textId="2E18FBB2" w:rsidR="000B4CA0" w:rsidRDefault="00C15179" w:rsidP="00C15179">
      <w:pPr>
        <w:pStyle w:val="aa"/>
        <w:spacing w:beforeLines="50" w:before="180"/>
        <w:ind w:left="447" w:firstLine="283"/>
      </w:pPr>
      <w:r>
        <w:rPr>
          <w:rFonts w:hint="eastAsia"/>
        </w:rPr>
        <w:t>もう一つの「マイクロカーネル」と比べると古い方式で、「時代遅れ」とされることもあった</w:t>
      </w:r>
      <w:r w:rsidR="00EB4A91">
        <w:rPr>
          <w:rFonts w:hint="eastAsia"/>
        </w:rPr>
        <w:t>ものの、比較的仕組みが単純なこともあり、オーバーヘッドが少ないため、今なお</w:t>
      </w:r>
      <w:r w:rsidR="000B4CA0">
        <w:rPr>
          <w:rFonts w:hint="eastAsia"/>
        </w:rPr>
        <w:t>Linux</w:t>
      </w:r>
      <w:r w:rsidR="000B4CA0">
        <w:rPr>
          <w:rFonts w:hint="eastAsia"/>
        </w:rPr>
        <w:t>を含む多くの</w:t>
      </w:r>
      <w:r w:rsidR="000B4CA0">
        <w:rPr>
          <w:rFonts w:hint="eastAsia"/>
        </w:rPr>
        <w:t>Unix</w:t>
      </w:r>
      <w:r w:rsidR="000B4CA0">
        <w:rPr>
          <w:rFonts w:hint="eastAsia"/>
        </w:rPr>
        <w:t>系</w:t>
      </w:r>
      <w:r w:rsidR="000B4CA0">
        <w:rPr>
          <w:rFonts w:hint="eastAsia"/>
        </w:rPr>
        <w:t>OS</w:t>
      </w:r>
      <w:r w:rsidR="00EB4A91">
        <w:rPr>
          <w:rFonts w:hint="eastAsia"/>
        </w:rPr>
        <w:t>などで</w:t>
      </w:r>
      <w:r w:rsidR="000B4CA0">
        <w:rPr>
          <w:rFonts w:hint="eastAsia"/>
        </w:rPr>
        <w:t>採用</w:t>
      </w:r>
      <w:r w:rsidR="00EB4A91">
        <w:rPr>
          <w:rFonts w:hint="eastAsia"/>
        </w:rPr>
        <w:t>され</w:t>
      </w:r>
      <w:r w:rsidR="000B4CA0">
        <w:rPr>
          <w:rFonts w:hint="eastAsia"/>
        </w:rPr>
        <w:t>ている。</w:t>
      </w:r>
      <w:r w:rsidR="00EB4A91">
        <w:rPr>
          <w:rFonts w:hint="eastAsia"/>
        </w:rPr>
        <w:t>Linux</w:t>
      </w:r>
      <w:r w:rsidR="00EB4A91">
        <w:rPr>
          <w:rFonts w:hint="eastAsia"/>
        </w:rPr>
        <w:t>などでは</w:t>
      </w:r>
      <w:r w:rsidR="00394F16">
        <w:rPr>
          <w:rFonts w:hint="eastAsia"/>
        </w:rPr>
        <w:t>、</w:t>
      </w:r>
      <w:r w:rsidR="00EB4A91">
        <w:rPr>
          <w:rFonts w:hint="eastAsia"/>
        </w:rPr>
        <w:t>デバイスドライバを</w:t>
      </w:r>
      <w:r w:rsidR="00EB4A91">
        <w:rPr>
          <w:rFonts w:hint="eastAsia"/>
        </w:rPr>
        <w:t>OS</w:t>
      </w:r>
      <w:r w:rsidR="00EB4A91">
        <w:rPr>
          <w:rFonts w:hint="eastAsia"/>
        </w:rPr>
        <w:t>起動後に読み込む「ローダブルモジュール」にも対応している。</w:t>
      </w:r>
    </w:p>
    <w:p w14:paraId="6CED0C45" w14:textId="1DAC3514" w:rsidR="000B4CA0" w:rsidRPr="00C937D0" w:rsidRDefault="000B4CA0" w:rsidP="00C15179">
      <w:pPr>
        <w:pStyle w:val="aa"/>
        <w:spacing w:beforeLines="50" w:before="180"/>
        <w:ind w:left="447" w:firstLine="283"/>
      </w:pPr>
      <w:r>
        <w:rPr>
          <w:rFonts w:hint="eastAsia"/>
        </w:rPr>
        <w:t>語源は「一枚岩」を意味する「モノリス」</w:t>
      </w:r>
      <w:r w:rsidR="00394F16">
        <w:rPr>
          <w:rFonts w:hint="eastAsia"/>
        </w:rPr>
        <w:t>から。</w:t>
      </w:r>
      <w:r>
        <w:rPr>
          <w:rFonts w:hint="eastAsia"/>
        </w:rPr>
        <w:t>（映画「</w:t>
      </w:r>
      <w:r>
        <w:rPr>
          <w:rFonts w:hint="eastAsia"/>
        </w:rPr>
        <w:t>200</w:t>
      </w:r>
      <w:r>
        <w:t>1</w:t>
      </w:r>
      <w:r>
        <w:rPr>
          <w:rFonts w:hint="eastAsia"/>
        </w:rPr>
        <w:t>年宇宙の旅」に登場する物体）</w:t>
      </w:r>
    </w:p>
    <w:p w14:paraId="60139EE9" w14:textId="177BC1A2" w:rsidR="00C937D0" w:rsidRDefault="00C937D0" w:rsidP="00CB5EAA">
      <w:pPr>
        <w:pStyle w:val="3"/>
      </w:pPr>
      <w:bookmarkStart w:id="14" w:name="_Toc379777925"/>
      <w:r>
        <w:rPr>
          <w:rFonts w:hint="eastAsia"/>
        </w:rPr>
        <w:lastRenderedPageBreak/>
        <w:t>マイクロカーネル</w:t>
      </w:r>
      <w:bookmarkEnd w:id="14"/>
      <w:r w:rsidR="00201D3E">
        <w:fldChar w:fldCharType="begin"/>
      </w:r>
      <w:r w:rsidR="00201D3E">
        <w:instrText xml:space="preserve"> XE "</w:instrText>
      </w:r>
      <w:r w:rsidR="00201D3E">
        <w:rPr>
          <w:rFonts w:hint="eastAsia"/>
        </w:rPr>
        <w:instrText>カーネル</w:instrText>
      </w:r>
      <w:r w:rsidR="00201D3E">
        <w:rPr>
          <w:rFonts w:hint="eastAsia"/>
        </w:rPr>
        <w:instrText>:</w:instrText>
      </w:r>
      <w:r w:rsidR="00201D3E">
        <w:rPr>
          <w:rFonts w:hint="eastAsia"/>
        </w:rPr>
        <w:instrText>マイクロカーネル</w:instrText>
      </w:r>
      <w:r w:rsidR="00201D3E">
        <w:instrText>" \y “</w:instrText>
      </w:r>
      <w:r w:rsidR="00201D3E">
        <w:instrText>かーねる</w:instrText>
      </w:r>
      <w:r w:rsidR="00201D3E">
        <w:rPr>
          <w:rFonts w:hint="eastAsia"/>
        </w:rPr>
        <w:instrText>:</w:instrText>
      </w:r>
      <w:r w:rsidR="00201D3E">
        <w:instrText>まいくろかーねる</w:instrText>
      </w:r>
      <w:r w:rsidR="00201D3E">
        <w:instrText xml:space="preserve">” </w:instrText>
      </w:r>
      <w:r w:rsidR="00201D3E">
        <w:fldChar w:fldCharType="end"/>
      </w:r>
    </w:p>
    <w:p w14:paraId="72178F8E" w14:textId="3807AD0C" w:rsidR="00A315D6" w:rsidRDefault="008679F9" w:rsidP="00123EC2">
      <w:pPr>
        <w:pStyle w:val="aa"/>
        <w:keepNext/>
        <w:widowControl/>
        <w:ind w:left="447" w:firstLine="283"/>
      </w:pPr>
      <w:r>
        <w:rPr>
          <w:rFonts w:hint="eastAsia"/>
        </w:rPr>
        <w:t>Wikipedia</w:t>
      </w:r>
      <w:r>
        <w:rPr>
          <w:rFonts w:hint="eastAsia"/>
        </w:rPr>
        <w:t>の説明を引用すれば、</w:t>
      </w:r>
      <w:r w:rsidRPr="008679F9">
        <w:rPr>
          <w:rFonts w:hint="eastAsia"/>
          <w:color w:val="00B050"/>
        </w:rPr>
        <w:t>「</w:t>
      </w:r>
      <w:r w:rsidRPr="008679F9">
        <w:rPr>
          <w:rFonts w:hint="eastAsia"/>
          <w:color w:val="00B050"/>
        </w:rPr>
        <w:t>OS</w:t>
      </w:r>
      <w:r w:rsidRPr="008679F9">
        <w:rPr>
          <w:rFonts w:hint="eastAsia"/>
          <w:color w:val="00B050"/>
        </w:rPr>
        <w:t>が担う各種機能のうち、必要最小限のみをカーネル空間に残し、残りをユーザーレベルに移すことで全体の設計が簡素化でき、結果的に性能も向上できるという考え方。カーネル本体が小規模な機能に限定されるので『マイクロカーネル』と呼ばれるが、必ずしも小さな</w:t>
      </w:r>
      <w:r w:rsidRPr="008679F9">
        <w:rPr>
          <w:rFonts w:hint="eastAsia"/>
          <w:color w:val="00B050"/>
        </w:rPr>
        <w:t>OS</w:t>
      </w:r>
      <w:r w:rsidRPr="008679F9">
        <w:rPr>
          <w:rFonts w:hint="eastAsia"/>
          <w:color w:val="00B050"/>
        </w:rPr>
        <w:t>を構成するとは限らない。」</w:t>
      </w:r>
      <w:r>
        <w:rPr>
          <w:rFonts w:hint="eastAsia"/>
        </w:rPr>
        <w:t>との事。</w:t>
      </w:r>
    </w:p>
    <w:p w14:paraId="074BE35B" w14:textId="14876309" w:rsidR="00123EC2" w:rsidRDefault="007225AE" w:rsidP="00A315D6">
      <w:pPr>
        <w:pStyle w:val="aa"/>
        <w:ind w:left="447" w:firstLine="283"/>
      </w:pPr>
      <w:r>
        <w:object w:dxaOrig="4950" w:dyaOrig="3556" w14:anchorId="60E83AD2">
          <v:shape id="_x0000_i1030" type="#_x0000_t75" style="width:247.7pt;height:178pt" o:ole="">
            <v:imagedata r:id="rId26" o:title=""/>
          </v:shape>
          <o:OLEObject Type="Embed" ProgID="Visio.Drawing.15" ShapeID="_x0000_i1030" DrawAspect="Content" ObjectID="_1453519952" r:id="rId27"/>
        </w:object>
      </w:r>
    </w:p>
    <w:p w14:paraId="373845E5" w14:textId="5C68DA40" w:rsidR="008679F9" w:rsidRDefault="008679F9" w:rsidP="008679F9">
      <w:pPr>
        <w:pStyle w:val="aa"/>
        <w:spacing w:beforeLines="50" w:before="180"/>
        <w:ind w:left="447" w:firstLine="283"/>
      </w:pPr>
      <w:r>
        <w:rPr>
          <w:rFonts w:hint="eastAsia"/>
        </w:rPr>
        <w:t>旧来のモノリシックカーネルの大規模な改善を意図して設計された</w:t>
      </w:r>
      <w:r w:rsidR="00394F16">
        <w:rPr>
          <w:rFonts w:hint="eastAsia"/>
        </w:rPr>
        <w:t>OS</w:t>
      </w:r>
      <w:r w:rsidR="004E36FE">
        <w:rPr>
          <w:rFonts w:hint="eastAsia"/>
        </w:rPr>
        <w:t>。</w:t>
      </w:r>
    </w:p>
    <w:p w14:paraId="409C546E" w14:textId="0F7C99C8" w:rsidR="00A4203E" w:rsidRDefault="008679F9" w:rsidP="004E36FE">
      <w:pPr>
        <w:pStyle w:val="aa"/>
        <w:spacing w:beforeLines="50" w:before="180"/>
        <w:ind w:left="447" w:firstLine="283"/>
      </w:pPr>
      <w:r>
        <w:rPr>
          <w:rFonts w:hint="eastAsia"/>
        </w:rPr>
        <w:t>カーネル自体は必要最小限にとどめ、デバイスドライバなどの他の「準カーネル」機能を切り離して構成している。そのため、</w:t>
      </w:r>
      <w:r>
        <w:rPr>
          <w:rFonts w:hint="eastAsia"/>
        </w:rPr>
        <w:t>OS</w:t>
      </w:r>
      <w:r>
        <w:rPr>
          <w:rFonts w:hint="eastAsia"/>
        </w:rPr>
        <w:t>の機能拡張や</w:t>
      </w:r>
      <w:r>
        <w:rPr>
          <w:rFonts w:hint="eastAsia"/>
        </w:rPr>
        <w:t>OS</w:t>
      </w:r>
      <w:r>
        <w:rPr>
          <w:rFonts w:hint="eastAsia"/>
        </w:rPr>
        <w:t>全体を止めずに一部の機能をアップデートすることなどが可能。</w:t>
      </w:r>
      <w:r w:rsidR="00763462">
        <w:rPr>
          <w:rFonts w:hint="eastAsia"/>
        </w:rPr>
        <w:t>反面、機能間の相互通信が多く、オーバーヘッド</w:t>
      </w:r>
      <w:r w:rsidR="00A4203E">
        <w:rPr>
          <w:rFonts w:hint="eastAsia"/>
        </w:rPr>
        <w:t>が</w:t>
      </w:r>
      <w:r w:rsidR="00763462">
        <w:rPr>
          <w:rFonts w:hint="eastAsia"/>
        </w:rPr>
        <w:t>大き</w:t>
      </w:r>
      <w:r w:rsidR="00A4203E">
        <w:rPr>
          <w:rFonts w:hint="eastAsia"/>
        </w:rPr>
        <w:t>く、</w:t>
      </w:r>
      <w:r w:rsidR="001F21EA">
        <w:rPr>
          <w:rFonts w:hint="eastAsia"/>
        </w:rPr>
        <w:t>メモリ</w:t>
      </w:r>
      <w:r w:rsidR="00A4203E">
        <w:rPr>
          <w:rFonts w:hint="eastAsia"/>
        </w:rPr>
        <w:t>使用</w:t>
      </w:r>
      <w:r w:rsidR="001F21EA">
        <w:rPr>
          <w:rFonts w:hint="eastAsia"/>
        </w:rPr>
        <w:t>量も大きい。</w:t>
      </w:r>
    </w:p>
    <w:p w14:paraId="76409046" w14:textId="57B89EF9" w:rsidR="004E36FE" w:rsidRPr="004E36FE" w:rsidRDefault="004E36FE" w:rsidP="004E36FE">
      <w:pPr>
        <w:pStyle w:val="aa"/>
        <w:spacing w:beforeLines="50" w:before="180"/>
        <w:ind w:left="447" w:firstLine="283"/>
      </w:pPr>
      <w:r>
        <w:rPr>
          <w:rFonts w:hint="eastAsia"/>
        </w:rPr>
        <w:t>マイクロカーネルは</w:t>
      </w:r>
      <w:r>
        <w:rPr>
          <w:rFonts w:hint="eastAsia"/>
        </w:rPr>
        <w:t>WindowsNT</w:t>
      </w:r>
      <w:r>
        <w:rPr>
          <w:rFonts w:hint="eastAsia"/>
        </w:rPr>
        <w:t>以降の</w:t>
      </w:r>
      <w:r>
        <w:rPr>
          <w:rFonts w:hint="eastAsia"/>
        </w:rPr>
        <w:t>Micro</w:t>
      </w:r>
      <w:r>
        <w:t>soft</w:t>
      </w:r>
      <w:r>
        <w:rPr>
          <w:rFonts w:hint="eastAsia"/>
        </w:rPr>
        <w:t>系</w:t>
      </w:r>
      <w:r>
        <w:rPr>
          <w:rFonts w:hint="eastAsia"/>
        </w:rPr>
        <w:t>OS</w:t>
      </w:r>
      <w:r>
        <w:rPr>
          <w:rFonts w:hint="eastAsia"/>
        </w:rPr>
        <w:t>で採用されているが、グラフィックスドライバーなどのオーバーヘッドが大きかったことから、カーネルから直接アクセスできる</w:t>
      </w:r>
      <w:r w:rsidR="00A4203E">
        <w:rPr>
          <w:rFonts w:hint="eastAsia"/>
        </w:rPr>
        <w:t>デバイス</w:t>
      </w:r>
      <w:r>
        <w:rPr>
          <w:rFonts w:hint="eastAsia"/>
        </w:rPr>
        <w:t>も設けられており、純粋なマイクロカーネルではない。</w:t>
      </w:r>
    </w:p>
    <w:p w14:paraId="59360DC6" w14:textId="616FD668" w:rsidR="001F21EA" w:rsidRDefault="001F21EA" w:rsidP="001F21EA">
      <w:pPr>
        <w:pStyle w:val="3"/>
      </w:pPr>
      <w:bookmarkStart w:id="15" w:name="_Toc379777926"/>
      <w:r>
        <w:rPr>
          <w:rFonts w:hint="eastAsia"/>
        </w:rPr>
        <w:t>ハイブリッドカーネル</w:t>
      </w:r>
      <w:bookmarkEnd w:id="15"/>
      <w:r w:rsidR="00201D3E">
        <w:fldChar w:fldCharType="begin"/>
      </w:r>
      <w:r w:rsidR="00201D3E">
        <w:instrText xml:space="preserve"> XE "</w:instrText>
      </w:r>
      <w:r w:rsidR="00201D3E">
        <w:rPr>
          <w:rFonts w:hint="eastAsia"/>
        </w:rPr>
        <w:instrText>カーネル</w:instrText>
      </w:r>
      <w:r w:rsidR="00201D3E">
        <w:rPr>
          <w:rFonts w:hint="eastAsia"/>
        </w:rPr>
        <w:instrText>:</w:instrText>
      </w:r>
      <w:r w:rsidR="00201D3E">
        <w:rPr>
          <w:rFonts w:hint="eastAsia"/>
        </w:rPr>
        <w:instrText>ハイブリッドカーネル</w:instrText>
      </w:r>
      <w:r w:rsidR="00201D3E">
        <w:instrText>" \y “</w:instrText>
      </w:r>
      <w:r w:rsidR="00201D3E">
        <w:instrText>かーねる</w:instrText>
      </w:r>
      <w:r w:rsidR="00201D3E">
        <w:rPr>
          <w:rFonts w:hint="eastAsia"/>
        </w:rPr>
        <w:instrText>:</w:instrText>
      </w:r>
      <w:r w:rsidR="00201D3E">
        <w:rPr>
          <w:rFonts w:hint="eastAsia"/>
        </w:rPr>
        <w:instrText>はいぶりっどかーねる</w:instrText>
      </w:r>
      <w:r w:rsidR="00201D3E">
        <w:instrText xml:space="preserve">” </w:instrText>
      </w:r>
      <w:r w:rsidR="00201D3E">
        <w:fldChar w:fldCharType="end"/>
      </w:r>
    </w:p>
    <w:p w14:paraId="34492FB0" w14:textId="77777777" w:rsidR="004E36FE" w:rsidRDefault="001F21EA" w:rsidP="001F21EA">
      <w:pPr>
        <w:pStyle w:val="aa"/>
        <w:ind w:left="447" w:firstLine="283"/>
      </w:pPr>
      <w:r>
        <w:rPr>
          <w:rFonts w:hint="eastAsia"/>
        </w:rPr>
        <w:t>「モノリシックカーネル」と「マイクロカーネル」のハイブリッド。</w:t>
      </w:r>
    </w:p>
    <w:p w14:paraId="0D6B9359" w14:textId="76B730C0" w:rsidR="001F21EA" w:rsidRDefault="004E36FE" w:rsidP="001F21EA">
      <w:pPr>
        <w:pStyle w:val="aa"/>
        <w:ind w:left="447" w:firstLine="283"/>
      </w:pPr>
      <w:r>
        <w:rPr>
          <w:rFonts w:hint="eastAsia"/>
        </w:rPr>
        <w:t>前述の通り、</w:t>
      </w:r>
      <w:r>
        <w:rPr>
          <w:rFonts w:hint="eastAsia"/>
        </w:rPr>
        <w:t xml:space="preserve">Microsoft </w:t>
      </w:r>
      <w:r>
        <w:rPr>
          <w:rFonts w:hint="eastAsia"/>
        </w:rPr>
        <w:t>の</w:t>
      </w:r>
      <w:r>
        <w:rPr>
          <w:rFonts w:hint="eastAsia"/>
        </w:rPr>
        <w:t xml:space="preserve"> WindowsNT</w:t>
      </w:r>
      <w:r>
        <w:rPr>
          <w:rFonts w:hint="eastAsia"/>
        </w:rPr>
        <w:t>以降の</w:t>
      </w:r>
      <w:r>
        <w:rPr>
          <w:rFonts w:hint="eastAsia"/>
        </w:rPr>
        <w:t>OS</w:t>
      </w:r>
      <w:r>
        <w:rPr>
          <w:rFonts w:hint="eastAsia"/>
        </w:rPr>
        <w:t>はこの類に入る。</w:t>
      </w:r>
    </w:p>
    <w:p w14:paraId="507D08EA" w14:textId="59D87D16" w:rsidR="001F21EA" w:rsidRPr="001F21EA" w:rsidRDefault="0081551B" w:rsidP="001F21EA">
      <w:pPr>
        <w:pStyle w:val="aa"/>
        <w:ind w:left="447" w:firstLine="283"/>
      </w:pPr>
      <w:r>
        <w:rPr>
          <w:rFonts w:hint="eastAsia"/>
        </w:rPr>
        <w:t>また、</w:t>
      </w:r>
      <w:r w:rsidR="004E36FE">
        <w:rPr>
          <w:rFonts w:hint="eastAsia"/>
        </w:rPr>
        <w:t>A</w:t>
      </w:r>
      <w:r w:rsidR="004E36FE">
        <w:t xml:space="preserve">pple </w:t>
      </w:r>
      <w:r w:rsidR="001F21EA">
        <w:rPr>
          <w:rFonts w:hint="eastAsia"/>
        </w:rPr>
        <w:t>の</w:t>
      </w:r>
      <w:r w:rsidR="001F21EA">
        <w:rPr>
          <w:rFonts w:hint="eastAsia"/>
        </w:rPr>
        <w:t>OS X</w:t>
      </w:r>
      <w:r w:rsidR="001F21EA">
        <w:rPr>
          <w:rFonts w:hint="eastAsia"/>
        </w:rPr>
        <w:t>は</w:t>
      </w:r>
      <w:r w:rsidR="001F21EA">
        <w:rPr>
          <w:rFonts w:hint="eastAsia"/>
        </w:rPr>
        <w:t>FreeBSD</w:t>
      </w:r>
      <w:r w:rsidR="001F21EA">
        <w:rPr>
          <w:rFonts w:hint="eastAsia"/>
        </w:rPr>
        <w:t>のモノリシックカーネルをベースにしたハイブリッドカーネル。</w:t>
      </w:r>
    </w:p>
    <w:p w14:paraId="68AAF29D" w14:textId="388C872E" w:rsidR="00A315D6" w:rsidRDefault="00A315D6" w:rsidP="00A315D6">
      <w:pPr>
        <w:pStyle w:val="3"/>
      </w:pPr>
      <w:bookmarkStart w:id="16" w:name="_Toc379777927"/>
      <w:r>
        <w:rPr>
          <w:rFonts w:hint="eastAsia"/>
        </w:rPr>
        <w:t>カーネルモードとユーザーモード</w:t>
      </w:r>
      <w:bookmarkEnd w:id="16"/>
    </w:p>
    <w:p w14:paraId="7643BED5" w14:textId="76CF0BD4" w:rsidR="00201D3E" w:rsidRDefault="00201D3E" w:rsidP="00A315D6">
      <w:pPr>
        <w:pStyle w:val="aa"/>
        <w:ind w:left="447" w:firstLine="283"/>
      </w:pPr>
      <w:r>
        <w:t>OS</w:t>
      </w:r>
      <w:r>
        <w:t>の制御により、プログラムの実行は「カーネルモード」と「ユーザーモード」</w:t>
      </w:r>
      <w:r w:rsidR="00AC208F">
        <w:t>と</w:t>
      </w:r>
      <w:r w:rsidR="00AC208F">
        <w:lastRenderedPageBreak/>
        <w:t>いう二つの「動作モード</w:t>
      </w:r>
      <w:r w:rsidR="00AC208F">
        <w:fldChar w:fldCharType="begin"/>
      </w:r>
      <w:r w:rsidR="00AC208F">
        <w:instrText xml:space="preserve"> XE "</w:instrText>
      </w:r>
      <w:r w:rsidR="00AC208F">
        <w:instrText>動作モード</w:instrText>
      </w:r>
      <w:r w:rsidR="00AC208F">
        <w:instrText>" \y “</w:instrText>
      </w:r>
      <w:r w:rsidR="00AC208F">
        <w:instrText>どうさもーど</w:instrText>
      </w:r>
      <w:r w:rsidR="00AC208F">
        <w:instrText xml:space="preserve">” </w:instrText>
      </w:r>
      <w:r w:rsidR="00AC208F">
        <w:fldChar w:fldCharType="end"/>
      </w:r>
      <w:r w:rsidR="00AC208F">
        <w:t>」</w:t>
      </w:r>
      <w:r>
        <w:t>に切り分けて扱われる。</w:t>
      </w:r>
    </w:p>
    <w:p w14:paraId="2510DD6D" w14:textId="2D410424" w:rsidR="00AC208F" w:rsidRDefault="00AC208F" w:rsidP="00AC208F">
      <w:pPr>
        <w:pStyle w:val="aa"/>
        <w:spacing w:beforeLines="50" w:before="180"/>
        <w:ind w:left="447" w:firstLine="283"/>
      </w:pPr>
      <w:r>
        <w:t>アプリケーションのパフォーマンスをより最適なものにするためには、これらの動作モードを（多少は）意識したほうがよい。</w:t>
      </w:r>
    </w:p>
    <w:p w14:paraId="44E63719" w14:textId="177E20E4" w:rsidR="00AC208F" w:rsidRDefault="00AC208F" w:rsidP="00AC208F">
      <w:pPr>
        <w:pStyle w:val="4"/>
        <w:spacing w:before="360" w:after="180"/>
        <w:ind w:left="594"/>
      </w:pPr>
      <w:r>
        <w:t>ユーザーモード</w:t>
      </w:r>
      <w:r>
        <w:fldChar w:fldCharType="begin"/>
      </w:r>
      <w:r>
        <w:instrText xml:space="preserve"> XE "</w:instrText>
      </w:r>
      <w:r>
        <w:instrText>動作モード</w:instrText>
      </w:r>
      <w:r>
        <w:rPr>
          <w:rFonts w:hint="eastAsia"/>
        </w:rPr>
        <w:instrText>:</w:instrText>
      </w:r>
      <w:r>
        <w:rPr>
          <w:rFonts w:hint="eastAsia"/>
        </w:rPr>
        <w:instrText>ユーザーモード</w:instrText>
      </w:r>
      <w:r>
        <w:instrText>” \y “</w:instrText>
      </w:r>
      <w:r>
        <w:instrText>どうさもーど</w:instrText>
      </w:r>
      <w:r>
        <w:rPr>
          <w:rFonts w:hint="eastAsia"/>
        </w:rPr>
        <w:instrText>:</w:instrText>
      </w:r>
      <w:r>
        <w:instrText>ゆーざーもーど</w:instrText>
      </w:r>
      <w:r>
        <w:instrText xml:space="preserve">” </w:instrText>
      </w:r>
      <w:r>
        <w:fldChar w:fldCharType="end"/>
      </w:r>
    </w:p>
    <w:p w14:paraId="5CE2063D" w14:textId="77777777" w:rsidR="00134F71" w:rsidRDefault="00293244" w:rsidP="00AC208F">
      <w:pPr>
        <w:pStyle w:val="ab"/>
        <w:ind w:left="594" w:firstLine="283"/>
      </w:pPr>
      <w:r>
        <w:t>「ユーザーモード」はアプリケーション側の処理モードのことである。</w:t>
      </w:r>
    </w:p>
    <w:p w14:paraId="243A9592" w14:textId="66163F7B" w:rsidR="00293244" w:rsidRDefault="00293244" w:rsidP="00AC208F">
      <w:pPr>
        <w:pStyle w:val="ab"/>
        <w:ind w:left="594" w:firstLine="283"/>
      </w:pPr>
      <w:r>
        <w:t>他のアプリケーションのメモリに干渉することや、ファイルシステム、デバイスを破損させるといったことがないように保護された動作モードである。</w:t>
      </w:r>
    </w:p>
    <w:p w14:paraId="0E94B75A" w14:textId="3A82A765" w:rsidR="00293244" w:rsidRDefault="00293244" w:rsidP="00AC208F">
      <w:pPr>
        <w:pStyle w:val="ab"/>
        <w:ind w:left="594" w:firstLine="283"/>
      </w:pPr>
      <w:r>
        <w:t>ユーザーモードで動作するプログラムは、処理に問題があっても</w:t>
      </w:r>
      <w:r>
        <w:t>OS</w:t>
      </w:r>
      <w:r>
        <w:t>全体がクラッシュするようなことにはならない。</w:t>
      </w:r>
    </w:p>
    <w:p w14:paraId="39C98C4A" w14:textId="72B6619B" w:rsidR="00AC208F" w:rsidRDefault="00AC208F" w:rsidP="00AC208F">
      <w:pPr>
        <w:pStyle w:val="4"/>
        <w:spacing w:before="360" w:after="180"/>
        <w:ind w:left="594"/>
      </w:pPr>
      <w:r>
        <w:t>カーネルモード</w:t>
      </w:r>
      <w:r>
        <w:fldChar w:fldCharType="begin"/>
      </w:r>
      <w:r>
        <w:instrText xml:space="preserve"> XE "</w:instrText>
      </w:r>
      <w:r>
        <w:instrText>動作モード</w:instrText>
      </w:r>
      <w:r>
        <w:rPr>
          <w:rFonts w:hint="eastAsia"/>
        </w:rPr>
        <w:instrText>:</w:instrText>
      </w:r>
      <w:r>
        <w:rPr>
          <w:rFonts w:hint="eastAsia"/>
        </w:rPr>
        <w:instrText>カーネルモード</w:instrText>
      </w:r>
      <w:r>
        <w:instrText>" \y “</w:instrText>
      </w:r>
      <w:r>
        <w:instrText>どうさもーど</w:instrText>
      </w:r>
      <w:r>
        <w:rPr>
          <w:rFonts w:hint="eastAsia"/>
        </w:rPr>
        <w:instrText>:</w:instrText>
      </w:r>
      <w:r>
        <w:instrText>かーねるもーど</w:instrText>
      </w:r>
      <w:r>
        <w:instrText xml:space="preserve">” </w:instrText>
      </w:r>
      <w:r>
        <w:fldChar w:fldCharType="end"/>
      </w:r>
    </w:p>
    <w:p w14:paraId="7E8E2C0B" w14:textId="77777777" w:rsidR="00134F71" w:rsidRDefault="00201D3E" w:rsidP="00AC208F">
      <w:pPr>
        <w:pStyle w:val="ab"/>
        <w:ind w:left="594" w:firstLine="283"/>
      </w:pPr>
      <w:r>
        <w:t>「カーネルモード」は</w:t>
      </w:r>
      <w:r>
        <w:t>OS</w:t>
      </w:r>
      <w:r w:rsidR="00293244">
        <w:t>側の処理である。</w:t>
      </w:r>
    </w:p>
    <w:p w14:paraId="0EAA25BA" w14:textId="7D828023" w:rsidR="00293244" w:rsidRDefault="00293244" w:rsidP="00AC208F">
      <w:pPr>
        <w:pStyle w:val="ab"/>
        <w:ind w:left="594" w:firstLine="283"/>
      </w:pPr>
      <w:r>
        <w:t>ユーザーモード側で行われるメモリ確保やファイルアクセス、デバイス操作といった処理は、カーネルモード側の処理</w:t>
      </w:r>
      <w:r w:rsidR="00134F71">
        <w:t>が呼び出されて</w:t>
      </w:r>
      <w:r>
        <w:t>実行される。</w:t>
      </w:r>
    </w:p>
    <w:p w14:paraId="38F014A3" w14:textId="4C04B980" w:rsidR="00201D3E" w:rsidRDefault="00293244" w:rsidP="00AC208F">
      <w:pPr>
        <w:pStyle w:val="ab"/>
        <w:ind w:left="594" w:firstLine="283"/>
      </w:pPr>
      <w:r>
        <w:t>直接メモリやファイル、デバイスを操作する特権モードであり、</w:t>
      </w:r>
      <w:r w:rsidR="007225AE">
        <w:t>この処理に問題があると、</w:t>
      </w:r>
      <w:r w:rsidR="007225AE">
        <w:t>OS</w:t>
      </w:r>
      <w:r w:rsidR="007225AE">
        <w:t>全体がクラッシュすることがある。</w:t>
      </w:r>
    </w:p>
    <w:p w14:paraId="381BDB36" w14:textId="70CDDFD5" w:rsidR="00AC208F" w:rsidRDefault="00AC208F" w:rsidP="00AC208F">
      <w:pPr>
        <w:pStyle w:val="4"/>
        <w:spacing w:before="360" w:after="180"/>
        <w:ind w:left="594"/>
      </w:pPr>
      <w:r>
        <w:t>デバイスドライバ</w:t>
      </w:r>
      <w:r>
        <w:fldChar w:fldCharType="begin"/>
      </w:r>
      <w:r>
        <w:instrText xml:space="preserve"> XE "</w:instrText>
      </w:r>
      <w:r>
        <w:instrText>デバイスドライバ</w:instrText>
      </w:r>
      <w:r>
        <w:instrText>" \y “</w:instrText>
      </w:r>
      <w:r>
        <w:instrText>でばいすどらいば</w:instrText>
      </w:r>
      <w:r>
        <w:instrText xml:space="preserve">” </w:instrText>
      </w:r>
      <w:r>
        <w:fldChar w:fldCharType="end"/>
      </w:r>
    </w:p>
    <w:p w14:paraId="127AB747" w14:textId="77777777" w:rsidR="00134F71" w:rsidRDefault="007225AE" w:rsidP="00AC208F">
      <w:pPr>
        <w:pStyle w:val="ab"/>
        <w:ind w:left="594" w:firstLine="283"/>
      </w:pPr>
      <w:r>
        <w:t>「デバイスドライバ」の動作モードは、通常カーネルモードである。</w:t>
      </w:r>
    </w:p>
    <w:p w14:paraId="5926B168" w14:textId="154A0367" w:rsidR="007225AE" w:rsidRDefault="007225AE" w:rsidP="00AC208F">
      <w:pPr>
        <w:pStyle w:val="ab"/>
        <w:ind w:left="594" w:firstLine="283"/>
      </w:pPr>
      <w:r>
        <w:t>しかし、マイクロカーネルの場合はユーザーモードで動作し、デバイスドライバから</w:t>
      </w:r>
      <w:r>
        <w:t>OS</w:t>
      </w:r>
      <w:r>
        <w:t>が保護される。</w:t>
      </w:r>
    </w:p>
    <w:p w14:paraId="28EEFDD4" w14:textId="52364738" w:rsidR="007225AE" w:rsidRDefault="007225AE" w:rsidP="00AC208F">
      <w:pPr>
        <w:pStyle w:val="ab"/>
        <w:ind w:left="594" w:firstLine="283"/>
      </w:pPr>
      <w:r>
        <w:t>Windows</w:t>
      </w:r>
      <w:r>
        <w:t>では、パフォーマンスのために純粋なマイクロカーネルをやめて、グラフィック</w:t>
      </w:r>
      <w:r w:rsidR="00134F71">
        <w:t>カード</w:t>
      </w:r>
      <w:r>
        <w:t>などの</w:t>
      </w:r>
      <w:r w:rsidR="00134F71">
        <w:t>デバイス</w:t>
      </w:r>
      <w:r>
        <w:t>ドライバはカーネルモードで動作するようにしているが、一部のデバイスドライバはユーザーモードで動作する。</w:t>
      </w:r>
    </w:p>
    <w:p w14:paraId="03EB2BDD" w14:textId="69365138" w:rsidR="002E7A34" w:rsidRDefault="002E7A34" w:rsidP="002E7A34">
      <w:pPr>
        <w:pStyle w:val="4"/>
        <w:spacing w:before="360" w:after="180"/>
        <w:ind w:left="594"/>
      </w:pPr>
      <w:r>
        <w:t>アプリケーション</w:t>
      </w:r>
      <w:r>
        <w:fldChar w:fldCharType="begin"/>
      </w:r>
      <w:r>
        <w:instrText xml:space="preserve"> XE "</w:instrText>
      </w:r>
      <w:r>
        <w:instrText>アプリケーション</w:instrText>
      </w:r>
      <w:r>
        <w:instrText>" \y “</w:instrText>
      </w:r>
      <w:r>
        <w:instrText>あぷりけーしょん</w:instrText>
      </w:r>
      <w:r>
        <w:instrText xml:space="preserve">” </w:instrText>
      </w:r>
      <w:r>
        <w:fldChar w:fldCharType="end"/>
      </w:r>
    </w:p>
    <w:p w14:paraId="557B515E" w14:textId="77777777" w:rsidR="002E7A34" w:rsidRDefault="002E7A34" w:rsidP="002E7A34">
      <w:pPr>
        <w:pStyle w:val="ab"/>
        <w:ind w:left="594" w:firstLine="283"/>
      </w:pPr>
      <w:r>
        <w:rPr>
          <w:rFonts w:hint="eastAsia"/>
        </w:rPr>
        <w:t>OS</w:t>
      </w:r>
      <w:r>
        <w:t>上で実行させるプログラムを「アプリケーション」と呼ぶ。</w:t>
      </w:r>
    </w:p>
    <w:p w14:paraId="6FFE7FE5" w14:textId="76ED57F7" w:rsidR="002E7A34" w:rsidRDefault="002E7A34" w:rsidP="002E7A34">
      <w:pPr>
        <w:pStyle w:val="ab"/>
        <w:ind w:left="594" w:firstLine="283"/>
      </w:pPr>
      <w:r>
        <w:t>アプリケーションはユーザーモードで実行される。</w:t>
      </w:r>
    </w:p>
    <w:p w14:paraId="19C62535" w14:textId="705FCD32" w:rsidR="00AC208F" w:rsidRDefault="00134F71" w:rsidP="00AC208F">
      <w:pPr>
        <w:pStyle w:val="4"/>
        <w:spacing w:before="360" w:after="180"/>
        <w:ind w:left="594"/>
      </w:pPr>
      <w:r>
        <w:t>システムコールと</w:t>
      </w:r>
      <w:r w:rsidR="00AC208F">
        <w:t>コンテキストスイッチ</w:t>
      </w:r>
    </w:p>
    <w:p w14:paraId="7529E629" w14:textId="71999A18" w:rsidR="002E7A34" w:rsidRDefault="007225AE" w:rsidP="00AC208F">
      <w:pPr>
        <w:pStyle w:val="ab"/>
        <w:ind w:left="594" w:firstLine="283"/>
      </w:pPr>
      <w:r>
        <w:t>ユーザーモードからカーネルモードのプログラムを呼び出す際は、</w:t>
      </w:r>
      <w:r w:rsidR="002E7A34">
        <w:t>「</w:t>
      </w:r>
      <w:r w:rsidR="002E7A34">
        <w:rPr>
          <w:rFonts w:hint="eastAsia"/>
        </w:rPr>
        <w:t>システムコール</w:t>
      </w:r>
      <w:r w:rsidR="002E7A34">
        <w:fldChar w:fldCharType="begin"/>
      </w:r>
      <w:r w:rsidR="002E7A34">
        <w:instrText xml:space="preserve"> XE "</w:instrText>
      </w:r>
      <w:r w:rsidR="002E7A34">
        <w:instrText>システムコール</w:instrText>
      </w:r>
      <w:r w:rsidR="002E7A34">
        <w:instrText>" \y “</w:instrText>
      </w:r>
      <w:r w:rsidR="002E7A34">
        <w:instrText>しすてむこーる</w:instrText>
      </w:r>
      <w:r w:rsidR="002E7A34">
        <w:instrText xml:space="preserve">” </w:instrText>
      </w:r>
      <w:r w:rsidR="002E7A34">
        <w:fldChar w:fldCharType="end"/>
      </w:r>
      <w:r w:rsidR="002E7A34">
        <w:rPr>
          <w:rFonts w:hint="eastAsia"/>
        </w:rPr>
        <w:t>」を使用する。</w:t>
      </w:r>
    </w:p>
    <w:p w14:paraId="7037281A" w14:textId="7902C48F" w:rsidR="00134F71" w:rsidRDefault="002E7A34" w:rsidP="00AC208F">
      <w:pPr>
        <w:pStyle w:val="ab"/>
        <w:ind w:left="594" w:firstLine="283"/>
      </w:pPr>
      <w:r>
        <w:rPr>
          <w:rFonts w:hint="eastAsia"/>
        </w:rPr>
        <w:lastRenderedPageBreak/>
        <w:t>システムコールとは、</w:t>
      </w:r>
      <w:r>
        <w:rPr>
          <w:rFonts w:hint="eastAsia"/>
        </w:rPr>
        <w:t>OS</w:t>
      </w:r>
      <w:r>
        <w:rPr>
          <w:rFonts w:hint="eastAsia"/>
        </w:rPr>
        <w:t>側の処理の呼び出しのことである。システムコールが呼び出されると、</w:t>
      </w:r>
      <w:r w:rsidR="007225AE">
        <w:t>「コンテキストスイッチ</w:t>
      </w:r>
      <w:r w:rsidR="00134F71">
        <w:fldChar w:fldCharType="begin"/>
      </w:r>
      <w:r w:rsidR="00134F71">
        <w:instrText xml:space="preserve"> XE "</w:instrText>
      </w:r>
      <w:r w:rsidR="00134F71">
        <w:instrText>コンテキストスイッチ</w:instrText>
      </w:r>
      <w:r w:rsidR="00134F71">
        <w:instrText>" \y “</w:instrText>
      </w:r>
      <w:r w:rsidR="00134F71">
        <w:instrText>こんてきすとすいっち</w:instrText>
      </w:r>
      <w:r w:rsidR="00134F71">
        <w:instrText xml:space="preserve">” </w:instrText>
      </w:r>
      <w:r w:rsidR="00134F71">
        <w:fldChar w:fldCharType="end"/>
      </w:r>
      <w:r w:rsidR="007225AE">
        <w:t>」という処理が発生し、</w:t>
      </w:r>
      <w:r>
        <w:rPr>
          <w:rFonts w:hint="eastAsia"/>
        </w:rPr>
        <w:t>動作モードをカーネルモードに切り替える。</w:t>
      </w:r>
    </w:p>
    <w:p w14:paraId="0BFFF52B" w14:textId="713F675A" w:rsidR="002E7A34" w:rsidRDefault="002E7A34" w:rsidP="002E7A34">
      <w:pPr>
        <w:pStyle w:val="ab"/>
        <w:spacing w:beforeLines="50" w:before="180"/>
        <w:ind w:left="594" w:firstLine="283"/>
      </w:pPr>
      <w:r>
        <w:t>コンテキストスイッチには多少の（微少な）処理負荷かかるので、パフォーマンスのためにも、システムコールは多用しすぎないほうがよい。</w:t>
      </w:r>
    </w:p>
    <w:p w14:paraId="2704387D" w14:textId="09865C95" w:rsidR="007225AE" w:rsidRDefault="002E7A34" w:rsidP="002E7A34">
      <w:pPr>
        <w:pStyle w:val="ab"/>
        <w:spacing w:beforeLines="50" w:before="180"/>
        <w:ind w:left="594" w:firstLine="283"/>
      </w:pPr>
      <w:r>
        <w:t>システムコールをアプリケーション側のプログラムで直接使用することはあまりないが、</w:t>
      </w:r>
      <w:r>
        <w:rPr>
          <w:rFonts w:hint="eastAsia"/>
        </w:rPr>
        <w:t>API</w:t>
      </w:r>
      <w:r>
        <w:rPr>
          <w:rFonts w:hint="eastAsia"/>
        </w:rPr>
        <w:t>の中でシステムコールを使用しているものは多い。</w:t>
      </w:r>
      <w:r w:rsidR="007225AE">
        <w:t>例えば、</w:t>
      </w:r>
      <w:r w:rsidR="007225AE">
        <w:rPr>
          <w:rFonts w:hint="eastAsia"/>
        </w:rPr>
        <w:t xml:space="preserve">malloc() </w:t>
      </w:r>
      <w:r w:rsidR="007225AE">
        <w:rPr>
          <w:rFonts w:hint="eastAsia"/>
        </w:rPr>
        <w:t>関数</w:t>
      </w:r>
      <w:r w:rsidR="004D6DAB">
        <w:rPr>
          <w:rFonts w:hint="eastAsia"/>
        </w:rPr>
        <w:t>や</w:t>
      </w:r>
      <w:r w:rsidR="004D6DAB">
        <w:rPr>
          <w:rFonts w:hint="eastAsia"/>
        </w:rPr>
        <w:t xml:space="preserve"> fopen</w:t>
      </w:r>
      <w:r w:rsidR="004D6DAB">
        <w:rPr>
          <w:rFonts w:hint="eastAsia"/>
        </w:rPr>
        <w:t>関数</w:t>
      </w:r>
      <w:r w:rsidR="007225AE">
        <w:rPr>
          <w:rFonts w:hint="eastAsia"/>
        </w:rPr>
        <w:t>は内部でシステムコール</w:t>
      </w:r>
      <w:r w:rsidR="00134F71">
        <w:rPr>
          <w:rFonts w:hint="eastAsia"/>
        </w:rPr>
        <w:t>を使用している。</w:t>
      </w:r>
      <w:r>
        <w:rPr>
          <w:rFonts w:hint="eastAsia"/>
        </w:rPr>
        <w:t>システムコールを使用しているかどうかは、</w:t>
      </w:r>
      <w:r>
        <w:rPr>
          <w:rFonts w:hint="eastAsia"/>
        </w:rPr>
        <w:t>SDK</w:t>
      </w:r>
      <w:r>
        <w:rPr>
          <w:rFonts w:hint="eastAsia"/>
        </w:rPr>
        <w:t>のマニュアルに明記されていることもある。</w:t>
      </w:r>
    </w:p>
    <w:p w14:paraId="1EE961F2" w14:textId="1C6609F0" w:rsidR="00134F71" w:rsidRDefault="002E7A34" w:rsidP="00957E1F">
      <w:pPr>
        <w:pStyle w:val="ab"/>
        <w:spacing w:beforeLines="50" w:before="180"/>
        <w:ind w:left="594" w:firstLine="283"/>
      </w:pPr>
      <w:r>
        <w:t>なお、</w:t>
      </w:r>
      <w:r w:rsidR="00134F71">
        <w:t>「コンテキストスイッチ」</w:t>
      </w:r>
      <w:r w:rsidR="00957E1F">
        <w:t>とはプログラムの切り替え処理のことであり、タスク（スレッド）の切り替えの際も発生する。この説明については改めて後述する。</w:t>
      </w:r>
    </w:p>
    <w:p w14:paraId="0DC73186" w14:textId="3C334429" w:rsidR="00AC208F" w:rsidRDefault="00AC208F" w:rsidP="00AC208F">
      <w:pPr>
        <w:pStyle w:val="4"/>
        <w:spacing w:before="360" w:after="180"/>
        <w:ind w:left="594"/>
      </w:pPr>
      <w:r>
        <w:t>カーネル時間</w:t>
      </w:r>
      <w:r w:rsidR="00134F71">
        <w:fldChar w:fldCharType="begin"/>
      </w:r>
      <w:r w:rsidR="00134F71">
        <w:instrText xml:space="preserve"> XE "</w:instrText>
      </w:r>
      <w:r w:rsidR="00134F71">
        <w:rPr>
          <w:rFonts w:hint="eastAsia"/>
        </w:rPr>
        <w:instrText>カーネル時間</w:instrText>
      </w:r>
      <w:r w:rsidR="00134F71">
        <w:instrText>" \y “</w:instrText>
      </w:r>
      <w:r w:rsidR="00134F71">
        <w:instrText>かーねじかん</w:instrText>
      </w:r>
      <w:r w:rsidR="00134F71">
        <w:instrText xml:space="preserve">” </w:instrText>
      </w:r>
      <w:r w:rsidR="00134F71">
        <w:fldChar w:fldCharType="end"/>
      </w:r>
    </w:p>
    <w:p w14:paraId="23E02142" w14:textId="77777777" w:rsidR="00A4203E" w:rsidRDefault="00A315D6" w:rsidP="00AC208F">
      <w:pPr>
        <w:pStyle w:val="ab"/>
        <w:keepNext/>
        <w:widowControl/>
        <w:ind w:left="594" w:firstLine="283"/>
      </w:pPr>
      <w:r>
        <w:rPr>
          <w:rFonts w:hint="eastAsia"/>
        </w:rPr>
        <w:t>Windows</w:t>
      </w:r>
      <w:r>
        <w:rPr>
          <w:rFonts w:hint="eastAsia"/>
        </w:rPr>
        <w:t>では</w:t>
      </w:r>
      <w:r>
        <w:rPr>
          <w:rFonts w:hint="eastAsia"/>
        </w:rPr>
        <w:t>CPU</w:t>
      </w:r>
      <w:r>
        <w:rPr>
          <w:rFonts w:hint="eastAsia"/>
        </w:rPr>
        <w:t>使用率を表示する際に「カーネル時間を表示する」というオプションを指定できる。</w:t>
      </w:r>
    </w:p>
    <w:p w14:paraId="2DF75327" w14:textId="4FAA6237" w:rsidR="00A315D6" w:rsidRDefault="00A315D6" w:rsidP="00AC208F">
      <w:pPr>
        <w:pStyle w:val="ab"/>
        <w:ind w:left="594" w:firstLine="283"/>
      </w:pPr>
      <w:r>
        <w:rPr>
          <w:rFonts w:hint="eastAsia"/>
          <w:noProof/>
        </w:rPr>
        <w:drawing>
          <wp:inline distT="0" distB="0" distL="0" distR="0" wp14:anchorId="5686AD06" wp14:editId="20E12188">
            <wp:extent cx="2880000" cy="1503720"/>
            <wp:effectExtent l="0" t="0" r="0" b="127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マルチスレッドプログラミングの基礎CPU使用率.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1503720"/>
                    </a:xfrm>
                    <a:prstGeom prst="rect">
                      <a:avLst/>
                    </a:prstGeom>
                  </pic:spPr>
                </pic:pic>
              </a:graphicData>
            </a:graphic>
          </wp:inline>
        </w:drawing>
      </w:r>
    </w:p>
    <w:p w14:paraId="15CABF1A" w14:textId="77777777" w:rsidR="00134F71" w:rsidRDefault="00AC208F" w:rsidP="00AC208F">
      <w:pPr>
        <w:pStyle w:val="ab"/>
        <w:ind w:left="594" w:firstLine="283"/>
      </w:pPr>
      <w:r>
        <w:rPr>
          <w:rFonts w:hint="eastAsia"/>
        </w:rPr>
        <w:t>この「カーネル時間」が「カーネルモード」の処理負荷を意味する。</w:t>
      </w:r>
    </w:p>
    <w:p w14:paraId="10E0AE96" w14:textId="5FE94ABA" w:rsidR="00AC208F" w:rsidRDefault="00AC208F" w:rsidP="00AC208F">
      <w:pPr>
        <w:pStyle w:val="ab"/>
        <w:ind w:left="594" w:firstLine="283"/>
      </w:pPr>
      <w:r>
        <w:rPr>
          <w:rFonts w:hint="eastAsia"/>
        </w:rPr>
        <w:t>カーネル時間が高まるのは、デバイスへのアクセスやグラフィックス、ネットワーク通信などが込み合った時である。</w:t>
      </w:r>
    </w:p>
    <w:p w14:paraId="4AA63B96" w14:textId="295F786A" w:rsidR="00B87A3B" w:rsidRDefault="00B87A3B" w:rsidP="00B87A3B">
      <w:pPr>
        <w:pStyle w:val="3"/>
      </w:pPr>
      <w:bookmarkStart w:id="17" w:name="_Toc379777928"/>
      <w:r>
        <w:rPr>
          <w:rFonts w:hint="eastAsia"/>
        </w:rPr>
        <w:t>BIOS</w:t>
      </w:r>
      <w:bookmarkEnd w:id="17"/>
      <w:r w:rsidR="00957E1F">
        <w:fldChar w:fldCharType="begin"/>
      </w:r>
      <w:r w:rsidR="00957E1F">
        <w:instrText xml:space="preserve"> XE "BIOS" \y “BIOS” </w:instrText>
      </w:r>
      <w:r w:rsidR="00957E1F">
        <w:fldChar w:fldCharType="end"/>
      </w:r>
      <w:r w:rsidR="00957E1F">
        <w:fldChar w:fldCharType="begin"/>
      </w:r>
      <w:r w:rsidR="00957E1F">
        <w:instrText xml:space="preserve"> XE "</w:instrText>
      </w:r>
      <w:r w:rsidR="00957E1F">
        <w:instrText>バイオス</w:instrText>
      </w:r>
      <w:r w:rsidR="00957E1F">
        <w:instrText>" \y “</w:instrText>
      </w:r>
      <w:r w:rsidR="00957E1F">
        <w:instrText>ばいおす</w:instrText>
      </w:r>
      <w:r w:rsidR="00957E1F">
        <w:instrText xml:space="preserve">” </w:instrText>
      </w:r>
      <w:r w:rsidR="00957E1F">
        <w:fldChar w:fldCharType="end"/>
      </w:r>
    </w:p>
    <w:p w14:paraId="70C9B7B2" w14:textId="77777777" w:rsidR="00B87A3B" w:rsidRDefault="00B87A3B" w:rsidP="00B87A3B">
      <w:pPr>
        <w:pStyle w:val="aa"/>
        <w:ind w:left="447" w:firstLine="283"/>
      </w:pPr>
      <w:r>
        <w:rPr>
          <w:rFonts w:hint="eastAsia"/>
        </w:rPr>
        <w:t>コンピュータ起動時に最初に実行されるプログラムは、</w:t>
      </w:r>
      <w:r>
        <w:rPr>
          <w:rFonts w:hint="eastAsia"/>
        </w:rPr>
        <w:t>OS</w:t>
      </w:r>
      <w:r>
        <w:rPr>
          <w:rFonts w:hint="eastAsia"/>
        </w:rPr>
        <w:t>ではなく、</w:t>
      </w:r>
      <w:r>
        <w:rPr>
          <w:rFonts w:hint="eastAsia"/>
        </w:rPr>
        <w:t>ROM</w:t>
      </w:r>
      <w:r>
        <w:rPr>
          <w:rFonts w:hint="eastAsia"/>
        </w:rPr>
        <w:t>に組み込まれている「</w:t>
      </w:r>
      <w:r>
        <w:rPr>
          <w:rFonts w:hint="eastAsia"/>
        </w:rPr>
        <w:t>BIOS</w:t>
      </w:r>
      <w:r>
        <w:rPr>
          <w:rFonts w:hint="eastAsia"/>
        </w:rPr>
        <w:t>」（バイオス＝</w:t>
      </w:r>
      <w:r>
        <w:rPr>
          <w:rFonts w:hint="eastAsia"/>
        </w:rPr>
        <w:t>Basic Input/Output System</w:t>
      </w:r>
      <w:r>
        <w:rPr>
          <w:rFonts w:hint="eastAsia"/>
        </w:rPr>
        <w:t>）である。</w:t>
      </w:r>
    </w:p>
    <w:p w14:paraId="0F7AA2C9" w14:textId="6A7AF3E3" w:rsidR="00B87A3B" w:rsidRDefault="00B87A3B" w:rsidP="00B87A3B">
      <w:pPr>
        <w:pStyle w:val="aa"/>
        <w:ind w:left="447" w:firstLine="283"/>
      </w:pPr>
      <w:r>
        <w:rPr>
          <w:rFonts w:hint="eastAsia"/>
        </w:rPr>
        <w:t>BIOS</w:t>
      </w:r>
      <w:r>
        <w:rPr>
          <w:rFonts w:hint="eastAsia"/>
        </w:rPr>
        <w:t>が</w:t>
      </w:r>
      <w:r>
        <w:rPr>
          <w:rFonts w:hint="eastAsia"/>
        </w:rPr>
        <w:t>HDD</w:t>
      </w:r>
      <w:r>
        <w:rPr>
          <w:rFonts w:hint="eastAsia"/>
        </w:rPr>
        <w:t>や</w:t>
      </w:r>
      <w:r>
        <w:rPr>
          <w:rFonts w:hint="eastAsia"/>
        </w:rPr>
        <w:t>CD</w:t>
      </w:r>
      <w:r>
        <w:rPr>
          <w:rFonts w:hint="eastAsia"/>
        </w:rPr>
        <w:t>などから</w:t>
      </w:r>
      <w:r>
        <w:rPr>
          <w:rFonts w:hint="eastAsia"/>
        </w:rPr>
        <w:t>OS</w:t>
      </w:r>
      <w:r>
        <w:rPr>
          <w:rFonts w:hint="eastAsia"/>
        </w:rPr>
        <w:t>をロードして実行している。</w:t>
      </w:r>
    </w:p>
    <w:p w14:paraId="2F66583A" w14:textId="41862253" w:rsidR="00B87A3B" w:rsidRPr="00B87A3B" w:rsidRDefault="00B87A3B" w:rsidP="00B87A3B">
      <w:pPr>
        <w:pStyle w:val="aa"/>
        <w:spacing w:beforeLines="50" w:before="180"/>
        <w:ind w:left="447" w:firstLine="283"/>
      </w:pPr>
      <w:r>
        <w:rPr>
          <w:rFonts w:hint="eastAsia"/>
        </w:rPr>
        <w:t>その昔は、</w:t>
      </w:r>
      <w:r>
        <w:rPr>
          <w:rFonts w:hint="eastAsia"/>
        </w:rPr>
        <w:t>BIOS</w:t>
      </w:r>
      <w:r>
        <w:rPr>
          <w:rFonts w:hint="eastAsia"/>
        </w:rPr>
        <w:t>から</w:t>
      </w:r>
      <w:r>
        <w:rPr>
          <w:rFonts w:hint="eastAsia"/>
        </w:rPr>
        <w:t>OS</w:t>
      </w:r>
      <w:r>
        <w:rPr>
          <w:rFonts w:hint="eastAsia"/>
        </w:rPr>
        <w:t>を介さず、直接</w:t>
      </w:r>
      <w:r>
        <w:rPr>
          <w:rFonts w:hint="eastAsia"/>
        </w:rPr>
        <w:t>FD</w:t>
      </w:r>
      <w:r>
        <w:rPr>
          <w:rFonts w:hint="eastAsia"/>
        </w:rPr>
        <w:t>や</w:t>
      </w:r>
      <w:r>
        <w:rPr>
          <w:rFonts w:hint="eastAsia"/>
        </w:rPr>
        <w:t>CD</w:t>
      </w:r>
      <w:r>
        <w:rPr>
          <w:rFonts w:hint="eastAsia"/>
        </w:rPr>
        <w:t>、カートリッジのゲームを起動していた。</w:t>
      </w:r>
    </w:p>
    <w:p w14:paraId="3099F6AC" w14:textId="0B5174DA" w:rsidR="00A77C3A" w:rsidRDefault="00A77C3A" w:rsidP="00A77C3A">
      <w:pPr>
        <w:pStyle w:val="2"/>
      </w:pPr>
      <w:bookmarkStart w:id="18" w:name="_Toc379777929"/>
      <w:r>
        <w:rPr>
          <w:rFonts w:hint="eastAsia"/>
        </w:rPr>
        <w:lastRenderedPageBreak/>
        <w:t>プロセス</w:t>
      </w:r>
      <w:r w:rsidR="00D776B9">
        <w:rPr>
          <w:rFonts w:hint="eastAsia"/>
        </w:rPr>
        <w:t>とスレッド</w:t>
      </w:r>
      <w:bookmarkEnd w:id="18"/>
    </w:p>
    <w:p w14:paraId="2633A021" w14:textId="533B642A" w:rsidR="00095469" w:rsidRDefault="00095469" w:rsidP="00243234">
      <w:pPr>
        <w:pStyle w:val="a9"/>
        <w:keepNext/>
        <w:widowControl/>
        <w:ind w:firstLine="283"/>
      </w:pPr>
      <w:r>
        <w:rPr>
          <w:rFonts w:hint="eastAsia"/>
        </w:rPr>
        <w:t>「マルチタスク」の実行単位は「スレッド」であり、</w:t>
      </w:r>
      <w:r w:rsidR="00243234">
        <w:rPr>
          <w:rFonts w:hint="eastAsia"/>
        </w:rPr>
        <w:t>スレッドは「プロセス」によって管理される。プロセスの</w:t>
      </w:r>
      <w:r>
        <w:rPr>
          <w:rFonts w:hint="eastAsia"/>
        </w:rPr>
        <w:t>管理と</w:t>
      </w:r>
      <w:r w:rsidR="00243234">
        <w:rPr>
          <w:rFonts w:hint="eastAsia"/>
        </w:rPr>
        <w:t>タスクの</w:t>
      </w:r>
      <w:r>
        <w:rPr>
          <w:rFonts w:hint="eastAsia"/>
        </w:rPr>
        <w:t>制御は「</w:t>
      </w:r>
      <w:r>
        <w:rPr>
          <w:rFonts w:hint="eastAsia"/>
        </w:rPr>
        <w:t>OS</w:t>
      </w:r>
      <w:r>
        <w:rPr>
          <w:rFonts w:hint="eastAsia"/>
        </w:rPr>
        <w:t>」が行</w:t>
      </w:r>
      <w:r w:rsidR="00243234">
        <w:rPr>
          <w:rFonts w:hint="eastAsia"/>
        </w:rPr>
        <w:t>う</w:t>
      </w:r>
      <w:r>
        <w:rPr>
          <w:rFonts w:hint="eastAsia"/>
        </w:rPr>
        <w:t>。</w:t>
      </w:r>
    </w:p>
    <w:p w14:paraId="287E8158" w14:textId="3E30B95E" w:rsidR="00243234" w:rsidRPr="00243234" w:rsidRDefault="004138D9" w:rsidP="00243234">
      <w:pPr>
        <w:pStyle w:val="a9"/>
        <w:ind w:firstLineChars="0" w:firstLine="0"/>
      </w:pPr>
      <w:r>
        <w:object w:dxaOrig="17506" w:dyaOrig="8550" w14:anchorId="13239A03">
          <v:shape id="_x0000_i1031" type="#_x0000_t75" style="width:419.35pt;height:205.05pt" o:ole="">
            <v:imagedata r:id="rId29" o:title=""/>
          </v:shape>
          <o:OLEObject Type="Embed" ProgID="Visio.Drawing.15" ShapeID="_x0000_i1031" DrawAspect="Content" ObjectID="_1453519953" r:id="rId30"/>
        </w:object>
      </w:r>
    </w:p>
    <w:p w14:paraId="77C872B6" w14:textId="14B8680E" w:rsidR="00D776B9" w:rsidRDefault="00D776B9" w:rsidP="00D776B9">
      <w:pPr>
        <w:pStyle w:val="3"/>
      </w:pPr>
      <w:bookmarkStart w:id="19" w:name="_Toc379777930"/>
      <w:r>
        <w:rPr>
          <w:rFonts w:hint="eastAsia"/>
        </w:rPr>
        <w:t>プロセス</w:t>
      </w:r>
      <w:bookmarkEnd w:id="19"/>
      <w:r w:rsidR="00957E1F">
        <w:fldChar w:fldCharType="begin"/>
      </w:r>
      <w:r w:rsidR="00957E1F">
        <w:instrText xml:space="preserve"> XE "</w:instrText>
      </w:r>
      <w:r w:rsidR="00957E1F">
        <w:instrText>プロセス</w:instrText>
      </w:r>
      <w:r w:rsidR="00957E1F">
        <w:instrText>" \y “</w:instrText>
      </w:r>
      <w:r w:rsidR="00957E1F">
        <w:instrText>ぷろせす</w:instrText>
      </w:r>
      <w:r w:rsidR="00957E1F">
        <w:instrText xml:space="preserve">” </w:instrText>
      </w:r>
      <w:r w:rsidR="00957E1F">
        <w:fldChar w:fldCharType="end"/>
      </w:r>
    </w:p>
    <w:p w14:paraId="46EF8511" w14:textId="77777777" w:rsidR="00CA7B15" w:rsidRDefault="00CA7B15" w:rsidP="00CA7B15">
      <w:pPr>
        <w:pStyle w:val="aa"/>
        <w:ind w:left="447" w:firstLine="283"/>
      </w:pPr>
      <w:r>
        <w:rPr>
          <w:rFonts w:hint="eastAsia"/>
        </w:rPr>
        <w:t>OS</w:t>
      </w:r>
      <w:r>
        <w:rPr>
          <w:rFonts w:hint="eastAsia"/>
        </w:rPr>
        <w:t>に対して「メモ帳」や「</w:t>
      </w:r>
      <w:r>
        <w:t>Excel</w:t>
      </w:r>
      <w:r>
        <w:rPr>
          <w:rFonts w:hint="eastAsia"/>
        </w:rPr>
        <w:t>」などの「プログラム」（</w:t>
      </w:r>
      <w:r>
        <w:rPr>
          <w:rFonts w:hint="eastAsia"/>
        </w:rPr>
        <w:t>.exe</w:t>
      </w:r>
      <w:r>
        <w:rPr>
          <w:rFonts w:hint="eastAsia"/>
        </w:rPr>
        <w:t>ファイルや</w:t>
      </w:r>
      <w:r>
        <w:rPr>
          <w:rFonts w:hint="eastAsia"/>
        </w:rPr>
        <w:t>.elf</w:t>
      </w:r>
      <w:r>
        <w:rPr>
          <w:rFonts w:hint="eastAsia"/>
        </w:rPr>
        <w:t>ファイルなど）の実行が呼び出されると、</w:t>
      </w:r>
      <w:r>
        <w:rPr>
          <w:rFonts w:hint="eastAsia"/>
        </w:rPr>
        <w:t>OS</w:t>
      </w:r>
      <w:r>
        <w:rPr>
          <w:rFonts w:hint="eastAsia"/>
        </w:rPr>
        <w:t>はまず「プロセス」を生成し、プロセスに対してプログラムをロードし、実行のためのメモリを割り当てる。</w:t>
      </w:r>
    </w:p>
    <w:p w14:paraId="1528CA0E" w14:textId="00374B17" w:rsidR="00DC42A8" w:rsidRDefault="00DC42A8" w:rsidP="00DC42A8">
      <w:pPr>
        <w:pStyle w:val="aa"/>
        <w:spacing w:beforeLines="50" w:before="180"/>
        <w:ind w:left="447" w:firstLine="283"/>
      </w:pPr>
      <w:r>
        <w:rPr>
          <w:rFonts w:hint="eastAsia"/>
        </w:rPr>
        <w:t>基本的に各プロセスは独立しており、互いに干渉することなく動作する。</w:t>
      </w:r>
    </w:p>
    <w:p w14:paraId="64486B46" w14:textId="79E74A1A" w:rsidR="00DC42A8" w:rsidRDefault="00DC42A8" w:rsidP="00CA7B15">
      <w:pPr>
        <w:pStyle w:val="aa"/>
        <w:ind w:left="447" w:firstLine="283"/>
      </w:pPr>
      <w:r>
        <w:rPr>
          <w:rFonts w:hint="eastAsia"/>
        </w:rPr>
        <w:t>同じプログラムを複数実行した場合（例えばメモ帳を二つも三つも起ち上げた状態）、それぞれ別のプロセスとして動作し、互いに干渉しない。</w:t>
      </w:r>
    </w:p>
    <w:p w14:paraId="14473687" w14:textId="7728506A" w:rsidR="00C36817" w:rsidRDefault="00C36817" w:rsidP="00C36817">
      <w:pPr>
        <w:pStyle w:val="aa"/>
        <w:spacing w:beforeLines="50" w:before="180"/>
        <w:ind w:left="447" w:firstLine="283"/>
      </w:pPr>
      <w:r>
        <w:t>なお、ゲーム機の場合、「プロセスの概念そのものがない」か、「実行できるプロセスは一つだけ」というのが普通。</w:t>
      </w:r>
    </w:p>
    <w:p w14:paraId="02DA8C16" w14:textId="5948F007" w:rsidR="006508AD" w:rsidRDefault="006508AD" w:rsidP="006508AD">
      <w:pPr>
        <w:pStyle w:val="4"/>
        <w:spacing w:before="360" w:after="180"/>
        <w:ind w:left="594"/>
      </w:pPr>
      <w:r>
        <w:rPr>
          <w:rFonts w:hint="eastAsia"/>
        </w:rPr>
        <w:t>子プロセス</w:t>
      </w:r>
      <w:r w:rsidR="00957E1F">
        <w:fldChar w:fldCharType="begin"/>
      </w:r>
      <w:r w:rsidR="00957E1F">
        <w:instrText xml:space="preserve"> XE "</w:instrText>
      </w:r>
      <w:r w:rsidR="00957E1F">
        <w:instrText>プロセス</w:instrText>
      </w:r>
      <w:r w:rsidR="00957E1F">
        <w:rPr>
          <w:rFonts w:hint="eastAsia"/>
        </w:rPr>
        <w:instrText>:</w:instrText>
      </w:r>
      <w:r w:rsidR="00957E1F">
        <w:rPr>
          <w:rFonts w:hint="eastAsia"/>
        </w:rPr>
        <w:instrText>子プロセス</w:instrText>
      </w:r>
      <w:r w:rsidR="00957E1F">
        <w:instrText>" \y “</w:instrText>
      </w:r>
      <w:r w:rsidR="00957E1F">
        <w:instrText>ぷろせす</w:instrText>
      </w:r>
      <w:r w:rsidR="00957E1F">
        <w:rPr>
          <w:rFonts w:hint="eastAsia"/>
        </w:rPr>
        <w:instrText>:</w:instrText>
      </w:r>
      <w:r w:rsidR="00957E1F">
        <w:rPr>
          <w:rFonts w:hint="eastAsia"/>
        </w:rPr>
        <w:instrText>こぷろせす</w:instrText>
      </w:r>
      <w:r w:rsidR="00957E1F">
        <w:instrText xml:space="preserve">” </w:instrText>
      </w:r>
      <w:r w:rsidR="00957E1F">
        <w:fldChar w:fldCharType="end"/>
      </w:r>
    </w:p>
    <w:p w14:paraId="2AC37BBF" w14:textId="77777777" w:rsidR="00957E1F" w:rsidRDefault="007621F8" w:rsidP="006508AD">
      <w:pPr>
        <w:pStyle w:val="ab"/>
        <w:ind w:left="594" w:firstLine="283"/>
      </w:pPr>
      <w:r>
        <w:rPr>
          <w:rFonts w:hint="eastAsia"/>
        </w:rPr>
        <w:t>プロセスは「子プロセス」というプロセスを生成できる。</w:t>
      </w:r>
    </w:p>
    <w:p w14:paraId="4A057AA6" w14:textId="77777777" w:rsidR="00957E1F" w:rsidRDefault="007621F8" w:rsidP="006508AD">
      <w:pPr>
        <w:pStyle w:val="ab"/>
        <w:ind w:left="594" w:firstLine="283"/>
      </w:pPr>
      <w:r>
        <w:rPr>
          <w:rFonts w:hint="eastAsia"/>
        </w:rPr>
        <w:t>両者はメモリ空間を共有できないが、</w:t>
      </w:r>
      <w:r>
        <w:rPr>
          <w:rFonts w:hint="eastAsia"/>
        </w:rPr>
        <w:t>Unix</w:t>
      </w:r>
      <w:r>
        <w:rPr>
          <w:rFonts w:hint="eastAsia"/>
        </w:rPr>
        <w:t>系</w:t>
      </w:r>
      <w:r>
        <w:rPr>
          <w:rFonts w:hint="eastAsia"/>
        </w:rPr>
        <w:t>OS</w:t>
      </w:r>
      <w:r>
        <w:rPr>
          <w:rFonts w:hint="eastAsia"/>
        </w:rPr>
        <w:t>では多数のメモリ状態やオブジェクトがコピーされ</w:t>
      </w:r>
      <w:r w:rsidR="009852DA">
        <w:rPr>
          <w:rFonts w:hint="eastAsia"/>
        </w:rPr>
        <w:t>、オープンしているファイルディスクリプタなどの</w:t>
      </w:r>
      <w:r>
        <w:rPr>
          <w:rFonts w:hint="eastAsia"/>
        </w:rPr>
        <w:t>共用</w:t>
      </w:r>
      <w:r w:rsidR="009852DA">
        <w:rPr>
          <w:rFonts w:hint="eastAsia"/>
        </w:rPr>
        <w:t>が</w:t>
      </w:r>
      <w:r>
        <w:rPr>
          <w:rFonts w:hint="eastAsia"/>
        </w:rPr>
        <w:t>でき、</w:t>
      </w:r>
      <w:r>
        <w:rPr>
          <w:rFonts w:hint="eastAsia"/>
        </w:rPr>
        <w:t>Windows</w:t>
      </w:r>
      <w:r>
        <w:rPr>
          <w:rFonts w:hint="eastAsia"/>
        </w:rPr>
        <w:t>系</w:t>
      </w:r>
      <w:r>
        <w:rPr>
          <w:rFonts w:hint="eastAsia"/>
        </w:rPr>
        <w:t>OS</w:t>
      </w:r>
      <w:r>
        <w:rPr>
          <w:rFonts w:hint="eastAsia"/>
        </w:rPr>
        <w:t>ではパイプによる入出力ハンドルの共有などができる。</w:t>
      </w:r>
    </w:p>
    <w:p w14:paraId="7156C4BA" w14:textId="4F3F13DC" w:rsidR="006508AD" w:rsidRPr="006508AD" w:rsidRDefault="000C22E7" w:rsidP="006508AD">
      <w:pPr>
        <w:pStyle w:val="ab"/>
        <w:ind w:left="594" w:firstLine="283"/>
      </w:pPr>
      <w:r>
        <w:rPr>
          <w:rFonts w:hint="eastAsia"/>
        </w:rPr>
        <w:t>親プロセスは子プロセス</w:t>
      </w:r>
      <w:r w:rsidR="009852DA">
        <w:rPr>
          <w:rFonts w:hint="eastAsia"/>
        </w:rPr>
        <w:t>の</w:t>
      </w:r>
      <w:r>
        <w:rPr>
          <w:rFonts w:hint="eastAsia"/>
        </w:rPr>
        <w:t>終了を待ったり、子プロセスを終了させたりといった制御が可能。</w:t>
      </w:r>
    </w:p>
    <w:p w14:paraId="3BD1D639" w14:textId="78E4A05D" w:rsidR="00A77C3A" w:rsidRDefault="00A77C3A" w:rsidP="00D776B9">
      <w:pPr>
        <w:pStyle w:val="3"/>
      </w:pPr>
      <w:bookmarkStart w:id="20" w:name="_Toc379777931"/>
      <w:r>
        <w:rPr>
          <w:rFonts w:hint="eastAsia"/>
        </w:rPr>
        <w:lastRenderedPageBreak/>
        <w:t>スレッド</w:t>
      </w:r>
      <w:bookmarkEnd w:id="20"/>
      <w:r w:rsidR="00957E1F">
        <w:fldChar w:fldCharType="begin"/>
      </w:r>
      <w:r w:rsidR="00957E1F">
        <w:instrText xml:space="preserve"> XE "</w:instrText>
      </w:r>
      <w:r w:rsidR="00957E1F">
        <w:instrText>スレッド</w:instrText>
      </w:r>
      <w:r w:rsidR="00957E1F">
        <w:instrText>" \y “</w:instrText>
      </w:r>
      <w:r w:rsidR="00957E1F">
        <w:instrText>すれっど</w:instrText>
      </w:r>
      <w:r w:rsidR="00957E1F">
        <w:instrText xml:space="preserve">” </w:instrText>
      </w:r>
      <w:r w:rsidR="00957E1F">
        <w:fldChar w:fldCharType="end"/>
      </w:r>
    </w:p>
    <w:p w14:paraId="0B09C39E" w14:textId="6544DAE6" w:rsidR="00CA7B15" w:rsidRDefault="00CA7B15" w:rsidP="00CA7B15">
      <w:pPr>
        <w:pStyle w:val="aa"/>
        <w:ind w:left="447" w:firstLine="283"/>
      </w:pPr>
      <w:r>
        <w:rPr>
          <w:rFonts w:hint="eastAsia"/>
        </w:rPr>
        <w:t>プロセス</w:t>
      </w:r>
      <w:r w:rsidR="00DC42A8">
        <w:rPr>
          <w:rFonts w:hint="eastAsia"/>
        </w:rPr>
        <w:t>が起動する際、</w:t>
      </w:r>
      <w:r>
        <w:rPr>
          <w:rFonts w:hint="eastAsia"/>
        </w:rPr>
        <w:t>「メインスレッド」を生成し、「スタック領域」を確保して、プログラム</w:t>
      </w:r>
      <w:r w:rsidR="00DC42A8">
        <w:rPr>
          <w:rFonts w:hint="eastAsia"/>
        </w:rPr>
        <w:t>の</w:t>
      </w:r>
      <w:r>
        <w:rPr>
          <w:rFonts w:hint="eastAsia"/>
        </w:rPr>
        <w:t>実行</w:t>
      </w:r>
      <w:r w:rsidR="00DC42A8">
        <w:rPr>
          <w:rFonts w:hint="eastAsia"/>
        </w:rPr>
        <w:t>を開始</w:t>
      </w:r>
      <w:r>
        <w:rPr>
          <w:rFonts w:hint="eastAsia"/>
        </w:rPr>
        <w:t>する。</w:t>
      </w:r>
    </w:p>
    <w:p w14:paraId="72351B06" w14:textId="41E9CBCB" w:rsidR="00DC42A8" w:rsidRDefault="00CA7B15" w:rsidP="00DC42A8">
      <w:pPr>
        <w:pStyle w:val="aa"/>
        <w:spacing w:beforeLines="50" w:before="180"/>
        <w:ind w:left="447" w:firstLine="283"/>
      </w:pPr>
      <w:r>
        <w:rPr>
          <w:rFonts w:hint="eastAsia"/>
        </w:rPr>
        <w:t>一つのプロセス内には</w:t>
      </w:r>
      <w:r w:rsidR="00DC42A8">
        <w:rPr>
          <w:rFonts w:hint="eastAsia"/>
        </w:rPr>
        <w:t>、メインスレッドのほか、</w:t>
      </w:r>
      <w:r>
        <w:rPr>
          <w:rFonts w:hint="eastAsia"/>
        </w:rPr>
        <w:t>複数のスレッドを</w:t>
      </w:r>
      <w:r w:rsidR="00DC42A8">
        <w:rPr>
          <w:rFonts w:hint="eastAsia"/>
        </w:rPr>
        <w:t>動作させることができる。</w:t>
      </w:r>
    </w:p>
    <w:p w14:paraId="38B924C7" w14:textId="4C2B0DF6" w:rsidR="00B1715F" w:rsidRDefault="00B1715F" w:rsidP="00B1715F">
      <w:pPr>
        <w:pStyle w:val="aa"/>
        <w:ind w:left="447" w:firstLine="283"/>
      </w:pPr>
      <w:r>
        <w:rPr>
          <w:rFonts w:hint="eastAsia"/>
        </w:rPr>
        <w:t>スレッドの生成は、関数を呼び出す際に行う。スレッド生成用</w:t>
      </w:r>
      <w:r>
        <w:rPr>
          <w:rFonts w:hint="eastAsia"/>
        </w:rPr>
        <w:t>API</w:t>
      </w:r>
      <w:r>
        <w:rPr>
          <w:rFonts w:hint="eastAsia"/>
        </w:rPr>
        <w:t>に対して関数とスタック領域を指定すると、</w:t>
      </w:r>
      <w:r>
        <w:rPr>
          <w:rFonts w:hint="eastAsia"/>
        </w:rPr>
        <w:t>OS</w:t>
      </w:r>
      <w:r>
        <w:rPr>
          <w:rFonts w:hint="eastAsia"/>
        </w:rPr>
        <w:t>がその関数をスレッドとして実行し、マルチタスク</w:t>
      </w:r>
      <w:r w:rsidR="00957E1F">
        <w:rPr>
          <w:rFonts w:hint="eastAsia"/>
        </w:rPr>
        <w:t>の</w:t>
      </w:r>
      <w:r>
        <w:rPr>
          <w:rFonts w:hint="eastAsia"/>
        </w:rPr>
        <w:t>スケジューリングの対象に加えて制御する。</w:t>
      </w:r>
    </w:p>
    <w:p w14:paraId="31A0FBA9" w14:textId="61614BBF" w:rsidR="00B1715F" w:rsidRDefault="00B1715F" w:rsidP="00B1715F">
      <w:pPr>
        <w:pStyle w:val="3"/>
      </w:pPr>
      <w:bookmarkStart w:id="21" w:name="_Toc379777932"/>
      <w:r>
        <w:rPr>
          <w:rFonts w:hint="eastAsia"/>
        </w:rPr>
        <w:t>メモリ空間</w:t>
      </w:r>
      <w:r w:rsidR="006D7D48">
        <w:fldChar w:fldCharType="begin"/>
      </w:r>
      <w:r w:rsidR="006D7D48">
        <w:instrText xml:space="preserve"> XE "</w:instrText>
      </w:r>
      <w:r w:rsidR="006D7D48">
        <w:instrText>メモリ空間</w:instrText>
      </w:r>
      <w:r w:rsidR="006D7D48">
        <w:instrText>" \y “</w:instrText>
      </w:r>
      <w:r w:rsidR="006D7D48">
        <w:instrText>めもりくうかん</w:instrText>
      </w:r>
      <w:r w:rsidR="006D7D48">
        <w:instrText xml:space="preserve">” </w:instrText>
      </w:r>
      <w:r w:rsidR="006D7D48">
        <w:fldChar w:fldCharType="end"/>
      </w:r>
      <w:r>
        <w:rPr>
          <w:rFonts w:hint="eastAsia"/>
        </w:rPr>
        <w:t>の保護</w:t>
      </w:r>
      <w:bookmarkEnd w:id="21"/>
    </w:p>
    <w:p w14:paraId="022ED45E" w14:textId="77777777" w:rsidR="00092A73" w:rsidRDefault="00DC42A8" w:rsidP="00DC42A8">
      <w:pPr>
        <w:pStyle w:val="aa"/>
        <w:ind w:left="447" w:firstLine="283"/>
      </w:pPr>
      <w:r>
        <w:rPr>
          <w:rFonts w:hint="eastAsia"/>
        </w:rPr>
        <w:t>プロセス内の</w:t>
      </w:r>
      <w:r w:rsidR="00092A73">
        <w:rPr>
          <w:rFonts w:hint="eastAsia"/>
        </w:rPr>
        <w:t>全</w:t>
      </w:r>
      <w:r>
        <w:rPr>
          <w:rFonts w:hint="eastAsia"/>
        </w:rPr>
        <w:t>スレッドはメモリ空間を共有できる</w:t>
      </w:r>
      <w:r w:rsidR="00092A73">
        <w:rPr>
          <w:rFonts w:hint="eastAsia"/>
        </w:rPr>
        <w:t>。</w:t>
      </w:r>
    </w:p>
    <w:p w14:paraId="6C20EFFD" w14:textId="43DCDF51" w:rsidR="00DC42A8" w:rsidRDefault="00092A73" w:rsidP="00DC42A8">
      <w:pPr>
        <w:pStyle w:val="aa"/>
        <w:ind w:left="447" w:firstLine="283"/>
      </w:pPr>
      <w:r>
        <w:t>しかし、</w:t>
      </w:r>
      <w:r w:rsidR="00DC42A8">
        <w:rPr>
          <w:rFonts w:hint="eastAsia"/>
        </w:rPr>
        <w:t>別プロセスのメモリ空間にはアクセスできない。プロセスのメモリ空間は</w:t>
      </w:r>
      <w:r w:rsidR="006D7D48">
        <w:rPr>
          <w:rFonts w:hint="eastAsia"/>
        </w:rPr>
        <w:t>、</w:t>
      </w:r>
      <w:r w:rsidR="00DC42A8">
        <w:rPr>
          <w:rFonts w:hint="eastAsia"/>
        </w:rPr>
        <w:t>OS</w:t>
      </w:r>
      <w:r w:rsidR="00DC42A8">
        <w:rPr>
          <w:rFonts w:hint="eastAsia"/>
        </w:rPr>
        <w:t>が制御する「仮想メモリ空間（仮想アドレス）」によって保護されるため、メモリアドレスを直接指定しても、他のプロセスに干渉することはない。</w:t>
      </w:r>
    </w:p>
    <w:p w14:paraId="213077B4" w14:textId="708C85E5" w:rsidR="00092A73" w:rsidRDefault="00092A73" w:rsidP="00092A73">
      <w:pPr>
        <w:pStyle w:val="aa"/>
        <w:spacing w:beforeLines="50" w:before="180"/>
        <w:ind w:left="447" w:firstLine="283"/>
      </w:pPr>
      <w:r>
        <w:t>なお、プロセス間で情報を共有する手段は幾つも用意されている。どのような手段があるかは後述する。</w:t>
      </w:r>
    </w:p>
    <w:p w14:paraId="1AD8FF3D" w14:textId="54307918" w:rsidR="00092A73" w:rsidRDefault="00092A73" w:rsidP="00092A73">
      <w:pPr>
        <w:pStyle w:val="aa"/>
        <w:spacing w:beforeLines="50" w:before="180"/>
        <w:ind w:left="447" w:firstLine="283"/>
      </w:pPr>
      <w:r>
        <w:t>逆にスレッド内だけで</w:t>
      </w:r>
      <w:r w:rsidR="006D7D48">
        <w:t>（スコープが）</w:t>
      </w:r>
      <w:r>
        <w:t>保護され</w:t>
      </w:r>
      <w:r w:rsidR="006D7D48">
        <w:t>た</w:t>
      </w:r>
      <w:r>
        <w:t>メモリ領域を扱うこともできる。これは「</w:t>
      </w:r>
      <w:r>
        <w:t>TLS</w:t>
      </w:r>
      <w:r>
        <w:t>＝</w:t>
      </w:r>
      <w:r>
        <w:rPr>
          <w:rFonts w:hint="eastAsia"/>
        </w:rPr>
        <w:t>Thread Local Strage</w:t>
      </w:r>
      <w:r>
        <w:rPr>
          <w:rFonts w:hint="eastAsia"/>
        </w:rPr>
        <w:t>」（スレッドローカルストレージ）と呼ばれる仕組みで</w:t>
      </w:r>
      <w:r w:rsidR="006D7D48">
        <w:rPr>
          <w:rFonts w:hint="eastAsia"/>
        </w:rPr>
        <w:t>ある。</w:t>
      </w:r>
      <w:r>
        <w:rPr>
          <w:rFonts w:hint="eastAsia"/>
        </w:rPr>
        <w:t>詳しくは後述する。</w:t>
      </w:r>
    </w:p>
    <w:p w14:paraId="04FB45D6" w14:textId="59BE10E8" w:rsidR="00B1715F" w:rsidRDefault="00B1715F" w:rsidP="00B1715F">
      <w:pPr>
        <w:pStyle w:val="3"/>
      </w:pPr>
      <w:bookmarkStart w:id="22" w:name="_Toc379777933"/>
      <w:r>
        <w:rPr>
          <w:rFonts w:hint="eastAsia"/>
        </w:rPr>
        <w:t>プロセスの終了時のリソースの解放</w:t>
      </w:r>
      <w:bookmarkEnd w:id="22"/>
    </w:p>
    <w:p w14:paraId="3536738A" w14:textId="4FBBB50E" w:rsidR="00B1715F" w:rsidRDefault="00C15E87" w:rsidP="00DC42A8">
      <w:pPr>
        <w:pStyle w:val="aa"/>
        <w:spacing w:beforeLines="50" w:before="180"/>
        <w:ind w:left="447" w:firstLine="283"/>
      </w:pPr>
      <w:r>
        <w:rPr>
          <w:rFonts w:hint="eastAsia"/>
        </w:rPr>
        <w:t>メインスレッドが終了すると、プロセスが終了する。</w:t>
      </w:r>
    </w:p>
    <w:p w14:paraId="4CE22C43" w14:textId="4DCE1620" w:rsidR="00C15E87" w:rsidRDefault="00C15E87" w:rsidP="00C15E87">
      <w:pPr>
        <w:pStyle w:val="aa"/>
        <w:ind w:left="447" w:firstLine="283"/>
      </w:pPr>
      <w:r>
        <w:t>この時、「未解放のメモリ」（メモリリーク）、「クローズしていないファイル</w:t>
      </w:r>
      <w:r w:rsidR="009852DA">
        <w:rPr>
          <w:rFonts w:hint="eastAsia"/>
        </w:rPr>
        <w:t>ディ</w:t>
      </w:r>
      <w:r>
        <w:t>スクリプタ</w:t>
      </w:r>
      <w:r w:rsidR="007621F8">
        <w:rPr>
          <w:rFonts w:hint="eastAsia"/>
        </w:rPr>
        <w:t>（</w:t>
      </w:r>
      <w:r w:rsidR="007621F8">
        <w:rPr>
          <w:rFonts w:hint="eastAsia"/>
        </w:rPr>
        <w:t>FILE*</w:t>
      </w:r>
      <w:r w:rsidR="007621F8">
        <w:rPr>
          <w:rFonts w:hint="eastAsia"/>
        </w:rPr>
        <w:t>など）</w:t>
      </w:r>
      <w:r>
        <w:t>」、「終了していないスレッド」、「クローズしていない同期オブジェクトなどの各種ハンドル」など全ての未解放リソースに</w:t>
      </w:r>
      <w:r>
        <w:rPr>
          <w:rFonts w:hint="eastAsia"/>
        </w:rPr>
        <w:t>対して、終了処理が行われる。</w:t>
      </w:r>
    </w:p>
    <w:p w14:paraId="479500E1" w14:textId="4280053F" w:rsidR="005E0D2F" w:rsidRDefault="005E0D2F" w:rsidP="00F931A9">
      <w:pPr>
        <w:pStyle w:val="aa"/>
        <w:spacing w:beforeLines="50" w:before="180"/>
        <w:ind w:left="447" w:firstLine="283"/>
      </w:pPr>
      <w:r>
        <w:t>ただし、きちんと終了できずに「ゾンビプロセス」という形で残ってしまうケースもある。何より、メモリリーク等を見過ごしていると、長時間の</w:t>
      </w:r>
      <w:r w:rsidR="006D7D48">
        <w:t>アプリケーション実行でメモリ不足などの深刻な障害をもたらす。終了処理に頼らず、逐一きちんとリソースの解放を行うのがプログラミングの作法である。</w:t>
      </w:r>
    </w:p>
    <w:p w14:paraId="6C658073" w14:textId="4951326A" w:rsidR="005E0D2F" w:rsidRDefault="00F931A9" w:rsidP="00F931A9">
      <w:pPr>
        <w:pStyle w:val="aa"/>
        <w:spacing w:beforeLines="50" w:before="180"/>
        <w:ind w:leftChars="203" w:left="1274" w:hangingChars="404" w:hanging="848"/>
      </w:pPr>
      <w:r>
        <w:rPr>
          <w:rFonts w:hint="eastAsia"/>
        </w:rPr>
        <w:t>【</w:t>
      </w:r>
      <w:r w:rsidR="005E0D2F">
        <w:rPr>
          <w:rFonts w:hint="eastAsia"/>
        </w:rPr>
        <w:t>補足</w:t>
      </w:r>
      <w:r>
        <w:rPr>
          <w:rFonts w:hint="eastAsia"/>
        </w:rPr>
        <w:t>】</w:t>
      </w:r>
      <w:r w:rsidR="005E0D2F">
        <w:rPr>
          <w:rFonts w:hint="eastAsia"/>
        </w:rPr>
        <w:t>fork</w:t>
      </w:r>
      <w:r w:rsidR="005E0D2F">
        <w:rPr>
          <w:rFonts w:hint="eastAsia"/>
        </w:rPr>
        <w:t>による子プロセスを生成した時、親プロセスが子プロセスの終了を</w:t>
      </w:r>
      <w:r w:rsidR="005E0D2F">
        <w:rPr>
          <w:rFonts w:hint="eastAsia"/>
        </w:rPr>
        <w:t>wait</w:t>
      </w:r>
      <w:r w:rsidR="005E0D2F">
        <w:rPr>
          <w:rFonts w:hint="eastAsia"/>
        </w:rPr>
        <w:t>しないと子プロセスがゾンビ化する。</w:t>
      </w:r>
    </w:p>
    <w:p w14:paraId="4B07F422" w14:textId="4C2ACF0C" w:rsidR="00F931A9" w:rsidRDefault="00F931A9" w:rsidP="00F931A9">
      <w:pPr>
        <w:pStyle w:val="3"/>
      </w:pPr>
      <w:bookmarkStart w:id="23" w:name="_Toc379777934"/>
      <w:r>
        <w:rPr>
          <w:rFonts w:hint="eastAsia"/>
        </w:rPr>
        <w:lastRenderedPageBreak/>
        <w:t>サービス</w:t>
      </w:r>
      <w:r w:rsidR="006D7D48">
        <w:fldChar w:fldCharType="begin"/>
      </w:r>
      <w:r w:rsidR="006D7D48">
        <w:instrText xml:space="preserve"> XE "</w:instrText>
      </w:r>
      <w:r w:rsidR="006D7D48">
        <w:instrText>サービス</w:instrText>
      </w:r>
      <w:r w:rsidR="006D7D48">
        <w:instrText>" \y “</w:instrText>
      </w:r>
      <w:r w:rsidR="006D7D48">
        <w:instrText>さーびす</w:instrText>
      </w:r>
      <w:r w:rsidR="006D7D48">
        <w:instrText xml:space="preserve">” </w:instrText>
      </w:r>
      <w:r w:rsidR="006D7D48">
        <w:fldChar w:fldCharType="end"/>
      </w:r>
      <w:r>
        <w:rPr>
          <w:rFonts w:hint="eastAsia"/>
        </w:rPr>
        <w:t>／デーモン</w:t>
      </w:r>
      <w:bookmarkEnd w:id="23"/>
      <w:r w:rsidR="006D7D48">
        <w:fldChar w:fldCharType="begin"/>
      </w:r>
      <w:r w:rsidR="006D7D48">
        <w:instrText xml:space="preserve"> XE "</w:instrText>
      </w:r>
      <w:r w:rsidR="006D7D48">
        <w:instrText>デーモン</w:instrText>
      </w:r>
      <w:r w:rsidR="006D7D48">
        <w:instrText>" \y “</w:instrText>
      </w:r>
      <w:r w:rsidR="006D7D48">
        <w:instrText>でーもん</w:instrText>
      </w:r>
      <w:r w:rsidR="006D7D48">
        <w:instrText xml:space="preserve">” </w:instrText>
      </w:r>
      <w:r w:rsidR="006D7D48">
        <w:fldChar w:fldCharType="end"/>
      </w:r>
    </w:p>
    <w:p w14:paraId="2C61D22A" w14:textId="77777777" w:rsidR="00AC7562" w:rsidRDefault="00F931A9" w:rsidP="00F931A9">
      <w:pPr>
        <w:pStyle w:val="aa"/>
        <w:ind w:left="447" w:firstLine="283"/>
      </w:pPr>
      <w:r>
        <w:rPr>
          <w:rFonts w:hint="eastAsia"/>
        </w:rPr>
        <w:t>Windows</w:t>
      </w:r>
      <w:r>
        <w:rPr>
          <w:rFonts w:hint="eastAsia"/>
        </w:rPr>
        <w:t>の「サービス」、</w:t>
      </w:r>
      <w:r>
        <w:rPr>
          <w:rFonts w:hint="eastAsia"/>
        </w:rPr>
        <w:t>Unix</w:t>
      </w:r>
      <w:r>
        <w:rPr>
          <w:rFonts w:hint="eastAsia"/>
        </w:rPr>
        <w:t>系</w:t>
      </w:r>
      <w:r>
        <w:rPr>
          <w:rFonts w:hint="eastAsia"/>
        </w:rPr>
        <w:t>OS</w:t>
      </w:r>
      <w:r>
        <w:rPr>
          <w:rFonts w:hint="eastAsia"/>
        </w:rPr>
        <w:t>の「デーモン」は、バックグラウンドで常時稼働する「プロセス」のことである。</w:t>
      </w:r>
    </w:p>
    <w:p w14:paraId="45C4260C" w14:textId="0EB90DDE" w:rsidR="00F931A9" w:rsidRDefault="00AC7562" w:rsidP="00F931A9">
      <w:pPr>
        <w:pStyle w:val="aa"/>
        <w:ind w:left="447" w:firstLine="283"/>
      </w:pPr>
      <w:r>
        <w:rPr>
          <w:rFonts w:hint="eastAsia"/>
        </w:rPr>
        <w:t>GUI</w:t>
      </w:r>
      <w:r>
        <w:rPr>
          <w:rFonts w:hint="eastAsia"/>
        </w:rPr>
        <w:t>を持った「フロントエンド</w:t>
      </w:r>
      <w:r w:rsidR="006D7D48">
        <w:fldChar w:fldCharType="begin"/>
      </w:r>
      <w:r w:rsidR="006D7D48">
        <w:instrText xml:space="preserve"> XE "</w:instrText>
      </w:r>
      <w:r w:rsidR="006D7D48">
        <w:instrText>プロセス</w:instrText>
      </w:r>
      <w:r w:rsidR="006D7D48">
        <w:rPr>
          <w:rFonts w:hint="eastAsia"/>
        </w:rPr>
        <w:instrText>:</w:instrText>
      </w:r>
      <w:r w:rsidR="006D7D48">
        <w:rPr>
          <w:rFonts w:hint="eastAsia"/>
        </w:rPr>
        <w:instrText>フロントエンド</w:instrText>
      </w:r>
      <w:r w:rsidR="006D7D48">
        <w:instrText>" \y “</w:instrText>
      </w:r>
      <w:r w:rsidR="006D7D48">
        <w:instrText>ぷろせす</w:instrText>
      </w:r>
      <w:r w:rsidR="006D7D48">
        <w:rPr>
          <w:rFonts w:hint="eastAsia"/>
        </w:rPr>
        <w:instrText>:</w:instrText>
      </w:r>
      <w:r w:rsidR="006D7D48">
        <w:rPr>
          <w:rFonts w:hint="eastAsia"/>
        </w:rPr>
        <w:instrText>ふろんとえんど</w:instrText>
      </w:r>
      <w:r w:rsidR="006D7D48">
        <w:instrText xml:space="preserve">” </w:instrText>
      </w:r>
      <w:r w:rsidR="006D7D48">
        <w:fldChar w:fldCharType="end"/>
      </w:r>
      <w:r>
        <w:rPr>
          <w:rFonts w:hint="eastAsia"/>
        </w:rPr>
        <w:t>（プロセス）」に対して、姿の見えない</w:t>
      </w:r>
      <w:r w:rsidR="00AD5C5F">
        <w:rPr>
          <w:rFonts w:hint="eastAsia"/>
        </w:rPr>
        <w:t>「バックエンド</w:t>
      </w:r>
      <w:r w:rsidR="006D7D48">
        <w:fldChar w:fldCharType="begin"/>
      </w:r>
      <w:r w:rsidR="006D7D48">
        <w:instrText xml:space="preserve"> XE "</w:instrText>
      </w:r>
      <w:r w:rsidR="006D7D48">
        <w:instrText>プロセス</w:instrText>
      </w:r>
      <w:r w:rsidR="006D7D48">
        <w:rPr>
          <w:rFonts w:hint="eastAsia"/>
        </w:rPr>
        <w:instrText>:</w:instrText>
      </w:r>
      <w:r w:rsidR="006D7D48">
        <w:rPr>
          <w:rFonts w:hint="eastAsia"/>
        </w:rPr>
        <w:instrText>バックエンド</w:instrText>
      </w:r>
      <w:r w:rsidR="006D7D48">
        <w:instrText>" \y “</w:instrText>
      </w:r>
      <w:r w:rsidR="006D7D48">
        <w:instrText>ぷろせす</w:instrText>
      </w:r>
      <w:r w:rsidR="006D7D48">
        <w:rPr>
          <w:rFonts w:hint="eastAsia"/>
        </w:rPr>
        <w:instrText>:</w:instrText>
      </w:r>
      <w:r w:rsidR="006D7D48">
        <w:rPr>
          <w:rFonts w:hint="eastAsia"/>
        </w:rPr>
        <w:instrText>ばっくえんど</w:instrText>
      </w:r>
      <w:r w:rsidR="006D7D48">
        <w:instrText xml:space="preserve">” </w:instrText>
      </w:r>
      <w:r w:rsidR="006D7D48">
        <w:fldChar w:fldCharType="end"/>
      </w:r>
      <w:r>
        <w:rPr>
          <w:rFonts w:hint="eastAsia"/>
        </w:rPr>
        <w:t>（</w:t>
      </w:r>
      <w:r w:rsidR="00AD5C5F">
        <w:rPr>
          <w:rFonts w:hint="eastAsia"/>
        </w:rPr>
        <w:t>プロセス</w:t>
      </w:r>
      <w:r>
        <w:rPr>
          <w:rFonts w:hint="eastAsia"/>
        </w:rPr>
        <w:t>）</w:t>
      </w:r>
      <w:r w:rsidR="00AD5C5F">
        <w:rPr>
          <w:rFonts w:hint="eastAsia"/>
        </w:rPr>
        <w:t>」</w:t>
      </w:r>
      <w:r w:rsidR="00E03646">
        <w:rPr>
          <w:rFonts w:hint="eastAsia"/>
        </w:rPr>
        <w:t>といった呼び方もする。</w:t>
      </w:r>
    </w:p>
    <w:p w14:paraId="6EE49731" w14:textId="16D4D1CD" w:rsidR="00AC7562" w:rsidRDefault="006D7D48" w:rsidP="00AC7562">
      <w:pPr>
        <w:pStyle w:val="aa"/>
        <w:spacing w:beforeLines="50" w:before="180"/>
        <w:ind w:left="447" w:firstLine="283"/>
      </w:pPr>
      <w:r>
        <w:rPr>
          <w:rFonts w:hint="eastAsia"/>
        </w:rPr>
        <w:t>サービス／デーモンは、</w:t>
      </w:r>
      <w:r w:rsidR="00F931A9">
        <w:rPr>
          <w:rFonts w:hint="eastAsia"/>
        </w:rPr>
        <w:t>ログインしなくても</w:t>
      </w:r>
      <w:r w:rsidR="00F931A9">
        <w:rPr>
          <w:rFonts w:hint="eastAsia"/>
        </w:rPr>
        <w:t>OS</w:t>
      </w:r>
      <w:r w:rsidR="00F931A9">
        <w:rPr>
          <w:rFonts w:hint="eastAsia"/>
        </w:rPr>
        <w:t>起動と同時に実行するように</w:t>
      </w:r>
      <w:r w:rsidR="00F931A9">
        <w:rPr>
          <w:rFonts w:hint="eastAsia"/>
        </w:rPr>
        <w:t>OS</w:t>
      </w:r>
      <w:r w:rsidR="00F931A9">
        <w:rPr>
          <w:rFonts w:hint="eastAsia"/>
        </w:rPr>
        <w:t>が管理</w:t>
      </w:r>
      <w:r w:rsidR="00E03646">
        <w:rPr>
          <w:rFonts w:hint="eastAsia"/>
        </w:rPr>
        <w:t>する。</w:t>
      </w:r>
    </w:p>
    <w:p w14:paraId="65856169" w14:textId="7D815A25" w:rsidR="00E03646" w:rsidRPr="00E03646" w:rsidRDefault="00F931A9" w:rsidP="00F931A9">
      <w:pPr>
        <w:pStyle w:val="aa"/>
        <w:ind w:left="447" w:firstLine="283"/>
      </w:pPr>
      <w:r>
        <w:rPr>
          <w:rFonts w:hint="eastAsia"/>
        </w:rPr>
        <w:t>Web</w:t>
      </w:r>
      <w:r>
        <w:rPr>
          <w:rFonts w:hint="eastAsia"/>
        </w:rPr>
        <w:t>サーバーなどのサーバー系のシステムに多く用いられる形態。</w:t>
      </w:r>
      <w:r w:rsidR="00E03646">
        <w:t>何らかのリクエストが来るまで待ち続けるような処理が多い。</w:t>
      </w:r>
    </w:p>
    <w:p w14:paraId="1FCDF5DE" w14:textId="730D471A" w:rsidR="00F931A9" w:rsidRPr="00F931A9" w:rsidRDefault="00F931A9" w:rsidP="00E03646">
      <w:pPr>
        <w:pStyle w:val="aa"/>
        <w:spacing w:beforeLines="50" w:before="180"/>
        <w:ind w:left="447" w:firstLine="283"/>
      </w:pPr>
      <w:r>
        <w:t>なお、「デーモン」は「</w:t>
      </w:r>
      <w:r>
        <w:rPr>
          <w:rFonts w:hint="eastAsia"/>
        </w:rPr>
        <w:t>demon</w:t>
      </w:r>
      <w:r>
        <w:rPr>
          <w:rFonts w:hint="eastAsia"/>
        </w:rPr>
        <w:t>」（悪魔）ではなく「</w:t>
      </w:r>
      <w:r>
        <w:rPr>
          <w:rFonts w:hint="eastAsia"/>
        </w:rPr>
        <w:t>daemon</w:t>
      </w:r>
      <w:r>
        <w:t>」（</w:t>
      </w:r>
      <w:r>
        <w:rPr>
          <w:rFonts w:hint="eastAsia"/>
        </w:rPr>
        <w:t>守護神）。</w:t>
      </w:r>
    </w:p>
    <w:p w14:paraId="789803F4" w14:textId="487E1E3C" w:rsidR="00A77C3A" w:rsidRDefault="00A77C3A" w:rsidP="00A77C3A">
      <w:pPr>
        <w:pStyle w:val="1"/>
      </w:pPr>
      <w:bookmarkStart w:id="24" w:name="_Toc379777935"/>
      <w:r>
        <w:rPr>
          <w:rFonts w:hint="eastAsia"/>
        </w:rPr>
        <w:t>スレッドとハードウェア</w:t>
      </w:r>
      <w:bookmarkEnd w:id="24"/>
    </w:p>
    <w:p w14:paraId="68A33355" w14:textId="5C8DCBAF" w:rsidR="00E71698" w:rsidRDefault="00E71698" w:rsidP="00E71698">
      <w:pPr>
        <w:pStyle w:val="a8"/>
        <w:ind w:firstLine="283"/>
      </w:pPr>
      <w:r>
        <w:t>マルチスレッドプログラミングでは、</w:t>
      </w:r>
      <w:r>
        <w:rPr>
          <w:rFonts w:hint="eastAsia"/>
        </w:rPr>
        <w:t>対象となるハードウェアを意識しなければならない。</w:t>
      </w:r>
    </w:p>
    <w:p w14:paraId="28AD8012" w14:textId="77777777" w:rsidR="00165F19" w:rsidRDefault="00E71698" w:rsidP="00E71698">
      <w:pPr>
        <w:pStyle w:val="a8"/>
        <w:ind w:firstLine="283"/>
      </w:pPr>
      <w:r>
        <w:rPr>
          <w:rFonts w:hint="eastAsia"/>
        </w:rPr>
        <w:t>使用するハードウェア</w:t>
      </w:r>
      <w:r w:rsidR="00165F19">
        <w:rPr>
          <w:rFonts w:hint="eastAsia"/>
        </w:rPr>
        <w:t>／</w:t>
      </w:r>
      <w:r w:rsidR="00165F19">
        <w:rPr>
          <w:rFonts w:hint="eastAsia"/>
        </w:rPr>
        <w:t>OS</w:t>
      </w:r>
      <w:r>
        <w:rPr>
          <w:rFonts w:hint="eastAsia"/>
        </w:rPr>
        <w:t>に応じた判断要件がある。</w:t>
      </w:r>
    </w:p>
    <w:p w14:paraId="6142BD15" w14:textId="05CE92C1" w:rsidR="005D1EB8" w:rsidRDefault="00E71698" w:rsidP="00E71698">
      <w:pPr>
        <w:pStyle w:val="a8"/>
        <w:ind w:firstLine="283"/>
      </w:pPr>
      <w:r>
        <w:rPr>
          <w:rFonts w:hint="eastAsia"/>
        </w:rPr>
        <w:t>例えば、「同期にスピンロックを使うべきか？</w:t>
      </w:r>
      <w:r w:rsidR="00E14B1B">
        <w:rPr>
          <w:rFonts w:hint="eastAsia"/>
        </w:rPr>
        <w:t>（</w:t>
      </w:r>
      <w:r w:rsidR="00165F19">
        <w:rPr>
          <w:rFonts w:hint="eastAsia"/>
        </w:rPr>
        <w:t>別コアにスレッドを分散させる必要あり</w:t>
      </w:r>
      <w:r w:rsidR="00E14B1B">
        <w:rPr>
          <w:rFonts w:hint="eastAsia"/>
        </w:rPr>
        <w:t>）</w:t>
      </w:r>
      <w:r>
        <w:rPr>
          <w:rFonts w:hint="eastAsia"/>
        </w:rPr>
        <w:t>」</w:t>
      </w:r>
      <w:r w:rsidR="0089500A">
        <w:rPr>
          <w:rFonts w:hint="eastAsia"/>
        </w:rPr>
        <w:t>、</w:t>
      </w:r>
      <w:r>
        <w:rPr>
          <w:rFonts w:hint="eastAsia"/>
        </w:rPr>
        <w:t>「</w:t>
      </w:r>
      <w:r w:rsidR="00E14B1B">
        <w:rPr>
          <w:rFonts w:hint="eastAsia"/>
        </w:rPr>
        <w:t>SPU</w:t>
      </w:r>
      <w:r w:rsidR="00E14B1B">
        <w:rPr>
          <w:rFonts w:hint="eastAsia"/>
        </w:rPr>
        <w:t>や</w:t>
      </w:r>
      <w:r w:rsidR="00E14B1B">
        <w:rPr>
          <w:rFonts w:hint="eastAsia"/>
        </w:rPr>
        <w:t>GPU</w:t>
      </w:r>
      <w:r w:rsidR="0089500A">
        <w:rPr>
          <w:rFonts w:hint="eastAsia"/>
        </w:rPr>
        <w:t>（</w:t>
      </w:r>
      <w:r w:rsidR="0089500A">
        <w:rPr>
          <w:rFonts w:hint="eastAsia"/>
        </w:rPr>
        <w:t>GPGPU</w:t>
      </w:r>
      <w:r w:rsidR="0089500A">
        <w:rPr>
          <w:rFonts w:hint="eastAsia"/>
        </w:rPr>
        <w:t>）</w:t>
      </w:r>
      <w:r w:rsidR="00E14B1B">
        <w:rPr>
          <w:rFonts w:hint="eastAsia"/>
        </w:rPr>
        <w:t>のような</w:t>
      </w:r>
      <w:r w:rsidR="0089500A">
        <w:rPr>
          <w:rFonts w:hint="eastAsia"/>
        </w:rPr>
        <w:t>副</w:t>
      </w:r>
      <w:r w:rsidR="00E14B1B">
        <w:rPr>
          <w:rFonts w:hint="eastAsia"/>
        </w:rPr>
        <w:t>プロセッサを利用するべきか？（プロセッサ専用のプログラムが必要）」</w:t>
      </w:r>
      <w:r w:rsidR="0089500A">
        <w:rPr>
          <w:rFonts w:hint="eastAsia"/>
        </w:rPr>
        <w:t>、</w:t>
      </w:r>
      <w:r w:rsidR="00165F19">
        <w:t>「多数の</w:t>
      </w:r>
      <w:r w:rsidR="0089500A">
        <w:rPr>
          <w:rFonts w:hint="eastAsia"/>
        </w:rPr>
        <w:t>副</w:t>
      </w:r>
      <w:r w:rsidR="00165F19">
        <w:t>プロセッサがあるなら</w:t>
      </w:r>
      <w:r w:rsidR="00165F19">
        <w:rPr>
          <w:rFonts w:hint="eastAsia"/>
        </w:rPr>
        <w:t>、</w:t>
      </w:r>
      <w:r w:rsidR="00165F19">
        <w:t>一部のプロセッサは特定の処理に専門化して</w:t>
      </w:r>
      <w:r w:rsidR="006D7D48">
        <w:t>、専用プログラムを読み込む</w:t>
      </w:r>
      <w:r w:rsidR="00165F19">
        <w:t>手間をなくようにすべきか？（</w:t>
      </w:r>
      <w:r w:rsidR="00165F19">
        <w:rPr>
          <w:rFonts w:hint="eastAsia"/>
        </w:rPr>
        <w:t>SPU</w:t>
      </w:r>
      <w:r w:rsidR="00165F19">
        <w:rPr>
          <w:rFonts w:hint="eastAsia"/>
        </w:rPr>
        <w:t>でよく使われる手法</w:t>
      </w:r>
      <w:r w:rsidR="00165F19">
        <w:t>）」</w:t>
      </w:r>
      <w:r w:rsidR="00165F19">
        <w:rPr>
          <w:rFonts w:hint="eastAsia"/>
        </w:rPr>
        <w:t xml:space="preserve"> </w:t>
      </w:r>
      <w:r w:rsidR="00165F19">
        <w:rPr>
          <w:rFonts w:hint="eastAsia"/>
        </w:rPr>
        <w:t>など。</w:t>
      </w:r>
    </w:p>
    <w:p w14:paraId="46CBF0FC" w14:textId="0AEADD91" w:rsidR="00E71698" w:rsidRPr="00E71698" w:rsidRDefault="005D1EB8" w:rsidP="00E71698">
      <w:pPr>
        <w:pStyle w:val="a8"/>
        <w:ind w:firstLine="283"/>
      </w:pPr>
      <w:r>
        <w:rPr>
          <w:rFonts w:hint="eastAsia"/>
        </w:rPr>
        <w:t>また、スレッドの扱い方や同期の方法など、プログラミング手法が</w:t>
      </w:r>
      <w:r>
        <w:rPr>
          <w:rFonts w:hint="eastAsia"/>
        </w:rPr>
        <w:t>OS</w:t>
      </w:r>
      <w:r>
        <w:rPr>
          <w:rFonts w:hint="eastAsia"/>
        </w:rPr>
        <w:t>によって異なる。</w:t>
      </w:r>
    </w:p>
    <w:p w14:paraId="204F17F2" w14:textId="1A957309" w:rsidR="00E211F0" w:rsidRDefault="00E211F0" w:rsidP="00E211F0">
      <w:pPr>
        <w:pStyle w:val="2"/>
      </w:pPr>
      <w:bookmarkStart w:id="25" w:name="_Toc379777936"/>
      <w:r>
        <w:rPr>
          <w:rFonts w:hint="eastAsia"/>
        </w:rPr>
        <w:t>CPU</w:t>
      </w:r>
      <w:bookmarkEnd w:id="25"/>
      <w:r w:rsidR="006D7D48">
        <w:fldChar w:fldCharType="begin"/>
      </w:r>
      <w:r w:rsidR="006D7D48">
        <w:instrText xml:space="preserve"> XE "CPU" \y “CPU” </w:instrText>
      </w:r>
      <w:r w:rsidR="006D7D48">
        <w:fldChar w:fldCharType="end"/>
      </w:r>
    </w:p>
    <w:p w14:paraId="17A99976" w14:textId="77777777" w:rsidR="009D1D38" w:rsidRDefault="00E211F0" w:rsidP="00E211F0">
      <w:pPr>
        <w:pStyle w:val="a9"/>
        <w:keepNext/>
        <w:widowControl/>
        <w:ind w:firstLine="283"/>
      </w:pPr>
      <w:r>
        <w:rPr>
          <w:rFonts w:hint="eastAsia"/>
        </w:rPr>
        <w:t>「</w:t>
      </w:r>
      <w:r>
        <w:rPr>
          <w:rFonts w:hint="eastAsia"/>
        </w:rPr>
        <w:t>C</w:t>
      </w:r>
      <w:r>
        <w:t>entral Processing Unit</w:t>
      </w:r>
      <w:r>
        <w:t>」（中央処理装置）のこと。コンピュータで最もメインとなる演算装置を指して「</w:t>
      </w:r>
      <w:r>
        <w:rPr>
          <w:rFonts w:hint="eastAsia"/>
        </w:rPr>
        <w:t>CPU</w:t>
      </w:r>
      <w:r>
        <w:rPr>
          <w:rFonts w:hint="eastAsia"/>
        </w:rPr>
        <w:t>」と呼ぶ</w:t>
      </w:r>
      <w:r w:rsidR="009D1D38">
        <w:rPr>
          <w:rFonts w:hint="eastAsia"/>
        </w:rPr>
        <w:t>。</w:t>
      </w:r>
    </w:p>
    <w:p w14:paraId="5C4B0CC8" w14:textId="607108E0" w:rsidR="00E211F0" w:rsidRDefault="00E211F0" w:rsidP="009D1D38">
      <w:pPr>
        <w:pStyle w:val="a9"/>
        <w:keepNext/>
        <w:widowControl/>
        <w:spacing w:afterLines="50" w:after="180"/>
        <w:ind w:firstLine="283"/>
      </w:pPr>
      <w:r>
        <w:rPr>
          <w:rFonts w:hint="eastAsia"/>
        </w:rPr>
        <w:t>微妙に意味の違う同義語が</w:t>
      </w:r>
      <w:r w:rsidR="009D1D38">
        <w:rPr>
          <w:rFonts w:hint="eastAsia"/>
        </w:rPr>
        <w:t>あるので</w:t>
      </w:r>
      <w:r>
        <w:rPr>
          <w:rFonts w:hint="eastAsia"/>
        </w:rPr>
        <w:t>以下</w:t>
      </w:r>
      <w:r w:rsidR="009D1D38">
        <w:rPr>
          <w:rFonts w:hint="eastAsia"/>
        </w:rPr>
        <w:t>に</w:t>
      </w:r>
      <w:r>
        <w:rPr>
          <w:rFonts w:hint="eastAsia"/>
        </w:rPr>
        <w:t>幾つか列挙する。</w:t>
      </w:r>
    </w:p>
    <w:p w14:paraId="7DF63ACA" w14:textId="0E027FB2" w:rsidR="00E211F0" w:rsidRDefault="00DB0D45" w:rsidP="00DB0D45">
      <w:pPr>
        <w:pStyle w:val="affff7"/>
      </w:pPr>
      <w:r>
        <w:rPr>
          <w:rFonts w:hint="eastAsia"/>
        </w:rPr>
        <w:t>MPU</w:t>
      </w:r>
      <w:r w:rsidR="00856478">
        <w:fldChar w:fldCharType="begin"/>
      </w:r>
      <w:r w:rsidR="00856478">
        <w:instrText xml:space="preserve"> XE "MPU" \y “MPU” </w:instrText>
      </w:r>
      <w:r w:rsidR="00856478">
        <w:fldChar w:fldCharType="end"/>
      </w:r>
      <w:r>
        <w:rPr>
          <w:rFonts w:hint="eastAsia"/>
        </w:rPr>
        <w:t xml:space="preserve"> </w:t>
      </w:r>
      <w:r>
        <w:tab/>
      </w:r>
      <w:r>
        <w:tab/>
      </w:r>
      <w:r>
        <w:t>「</w:t>
      </w:r>
      <w:r>
        <w:rPr>
          <w:rFonts w:hint="eastAsia"/>
        </w:rPr>
        <w:t>Micro-Processing Unit</w:t>
      </w:r>
      <w:r>
        <w:rPr>
          <w:rFonts w:hint="eastAsia"/>
        </w:rPr>
        <w:t>」。</w:t>
      </w:r>
      <w:r w:rsidR="00EF494D">
        <w:rPr>
          <w:rFonts w:hint="eastAsia"/>
        </w:rPr>
        <w:t>中央処理装置を一個の半導体チップに集積したもの。元来の</w:t>
      </w:r>
      <w:r>
        <w:rPr>
          <w:rFonts w:hint="eastAsia"/>
        </w:rPr>
        <w:t>「</w:t>
      </w:r>
      <w:r>
        <w:rPr>
          <w:rFonts w:hint="eastAsia"/>
        </w:rPr>
        <w:t>CPU</w:t>
      </w:r>
      <w:r>
        <w:rPr>
          <w:rFonts w:hint="eastAsia"/>
        </w:rPr>
        <w:t>」</w:t>
      </w:r>
      <w:r w:rsidR="00EF494D">
        <w:rPr>
          <w:rFonts w:hint="eastAsia"/>
        </w:rPr>
        <w:t>は複数の半導体チップの連携で演算処理を行う集合体のことを指していたが、もはや</w:t>
      </w:r>
      <w:r w:rsidR="00EF494D">
        <w:rPr>
          <w:rFonts w:hint="eastAsia"/>
        </w:rPr>
        <w:t>MPU</w:t>
      </w:r>
      <w:r w:rsidR="00EF494D">
        <w:rPr>
          <w:rFonts w:hint="eastAsia"/>
        </w:rPr>
        <w:t>と</w:t>
      </w:r>
      <w:r w:rsidR="00EF494D">
        <w:rPr>
          <w:rFonts w:hint="eastAsia"/>
        </w:rPr>
        <w:t>CPU</w:t>
      </w:r>
      <w:r w:rsidR="00EF494D">
        <w:rPr>
          <w:rFonts w:hint="eastAsia"/>
        </w:rPr>
        <w:t>は同義となっている。</w:t>
      </w:r>
    </w:p>
    <w:p w14:paraId="1DD64C11" w14:textId="78D78767" w:rsidR="00EF494D" w:rsidRDefault="003A25D4" w:rsidP="00DB0D45">
      <w:pPr>
        <w:pStyle w:val="affff7"/>
      </w:pPr>
      <w:r>
        <w:rPr>
          <w:rFonts w:hint="eastAsia"/>
        </w:rPr>
        <w:t>PPE</w:t>
      </w:r>
      <w:r w:rsidR="00856478">
        <w:fldChar w:fldCharType="begin"/>
      </w:r>
      <w:r w:rsidR="00856478">
        <w:instrText xml:space="preserve"> XE "</w:instrText>
      </w:r>
      <w:r w:rsidR="007114F9">
        <w:rPr>
          <w:rFonts w:hint="eastAsia"/>
        </w:rPr>
        <w:instrText>Cell</w:instrText>
      </w:r>
      <w:r w:rsidR="00856478">
        <w:instrText>:PPE" \y “</w:instrText>
      </w:r>
      <w:r w:rsidR="007114F9">
        <w:instrText>Cell:</w:instrText>
      </w:r>
      <w:r w:rsidR="00856478">
        <w:instrText xml:space="preserve">PPE” </w:instrText>
      </w:r>
      <w:r w:rsidR="00856478">
        <w:fldChar w:fldCharType="end"/>
      </w:r>
      <w:r>
        <w:rPr>
          <w:rFonts w:hint="eastAsia"/>
        </w:rPr>
        <w:t xml:space="preserve"> </w:t>
      </w:r>
      <w:r>
        <w:rPr>
          <w:rFonts w:hint="eastAsia"/>
        </w:rPr>
        <w:tab/>
      </w:r>
      <w:r>
        <w:rPr>
          <w:rFonts w:hint="eastAsia"/>
        </w:rPr>
        <w:tab/>
      </w:r>
      <w:r>
        <w:rPr>
          <w:rFonts w:hint="eastAsia"/>
        </w:rPr>
        <w:t>「</w:t>
      </w:r>
      <w:r>
        <w:rPr>
          <w:rFonts w:hint="eastAsia"/>
        </w:rPr>
        <w:t>Power PC Processor Element</w:t>
      </w:r>
      <w:r>
        <w:rPr>
          <w:rFonts w:hint="eastAsia"/>
        </w:rPr>
        <w:t>」。</w:t>
      </w:r>
      <w:r>
        <w:rPr>
          <w:rFonts w:hint="eastAsia"/>
        </w:rPr>
        <w:t>PS3</w:t>
      </w:r>
      <w:r w:rsidR="00904C50">
        <w:rPr>
          <w:rFonts w:hint="eastAsia"/>
        </w:rPr>
        <w:t>に採用された</w:t>
      </w:r>
      <w:r w:rsidR="00904C50">
        <w:rPr>
          <w:rFonts w:hint="eastAsia"/>
        </w:rPr>
        <w:lastRenderedPageBreak/>
        <w:t>「</w:t>
      </w:r>
      <w:r w:rsidR="00904C50">
        <w:rPr>
          <w:rFonts w:hint="eastAsia"/>
        </w:rPr>
        <w:t>Ce</w:t>
      </w:r>
      <w:r w:rsidR="00904C50">
        <w:t>ll</w:t>
      </w:r>
      <w:r w:rsidR="00904C50">
        <w:t>」</w:t>
      </w:r>
      <w:r>
        <w:rPr>
          <w:rFonts w:hint="eastAsia"/>
        </w:rPr>
        <w:t>プロセッサ</w:t>
      </w:r>
      <w:r w:rsidR="00904C50">
        <w:rPr>
          <w:rFonts w:hint="eastAsia"/>
        </w:rPr>
        <w:t>の中のメインプロセッサコア</w:t>
      </w:r>
      <w:r>
        <w:rPr>
          <w:rFonts w:hint="eastAsia"/>
        </w:rPr>
        <w:t>。</w:t>
      </w:r>
    </w:p>
    <w:p w14:paraId="186450C2" w14:textId="071AE519" w:rsidR="00904C50" w:rsidRDefault="00904C50" w:rsidP="00250708">
      <w:pPr>
        <w:pStyle w:val="affff7"/>
      </w:pPr>
      <w:r>
        <w:t>APU</w:t>
      </w:r>
      <w:r w:rsidR="00856478">
        <w:fldChar w:fldCharType="begin"/>
      </w:r>
      <w:r w:rsidR="00856478">
        <w:instrText xml:space="preserve"> XE "APU" \y “APU” </w:instrText>
      </w:r>
      <w:r w:rsidR="00856478">
        <w:fldChar w:fldCharType="end"/>
      </w:r>
      <w:r>
        <w:t xml:space="preserve"> </w:t>
      </w:r>
      <w:r>
        <w:tab/>
      </w:r>
      <w:r>
        <w:tab/>
        <w:t>AMD</w:t>
      </w:r>
      <w:r w:rsidR="00250708">
        <w:t>が開発した、</w:t>
      </w:r>
      <w:r>
        <w:rPr>
          <w:rFonts w:hint="eastAsia"/>
        </w:rPr>
        <w:t>CPU</w:t>
      </w:r>
      <w:r>
        <w:rPr>
          <w:rFonts w:hint="eastAsia"/>
        </w:rPr>
        <w:t>と</w:t>
      </w:r>
      <w:r>
        <w:rPr>
          <w:rFonts w:hint="eastAsia"/>
        </w:rPr>
        <w:t>GPU</w:t>
      </w:r>
      <w:r>
        <w:rPr>
          <w:rFonts w:hint="eastAsia"/>
        </w:rPr>
        <w:t>を合成したプロセッサ。</w:t>
      </w:r>
    </w:p>
    <w:p w14:paraId="46B12E80" w14:textId="7BAF876C" w:rsidR="00A10F96" w:rsidRDefault="00A10F96" w:rsidP="00A10F96">
      <w:pPr>
        <w:pStyle w:val="3"/>
      </w:pPr>
      <w:bookmarkStart w:id="26" w:name="_Toc379777937"/>
      <w:r>
        <w:rPr>
          <w:rFonts w:hint="eastAsia"/>
        </w:rPr>
        <w:t>C</w:t>
      </w:r>
      <w:r>
        <w:t>ISC</w:t>
      </w:r>
      <w:r w:rsidR="00856478">
        <w:fldChar w:fldCharType="begin"/>
      </w:r>
      <w:r w:rsidR="00856478">
        <w:instrText xml:space="preserve"> XE "</w:instrText>
      </w:r>
      <w:r w:rsidR="00856478">
        <w:rPr>
          <w:rFonts w:hint="eastAsia"/>
        </w:rPr>
        <w:instrText>C</w:instrText>
      </w:r>
      <w:r w:rsidR="00856478">
        <w:instrText xml:space="preserve">PU:CISC" \y “CPU:CISC” </w:instrText>
      </w:r>
      <w:r w:rsidR="00856478">
        <w:fldChar w:fldCharType="end"/>
      </w:r>
      <w:r w:rsidR="0089500A">
        <w:t>と</w:t>
      </w:r>
      <w:r>
        <w:rPr>
          <w:rFonts w:hint="eastAsia"/>
        </w:rPr>
        <w:t>RISC</w:t>
      </w:r>
      <w:bookmarkEnd w:id="26"/>
      <w:r w:rsidR="00856478">
        <w:fldChar w:fldCharType="begin"/>
      </w:r>
      <w:r w:rsidR="00856478">
        <w:instrText xml:space="preserve"> XE "</w:instrText>
      </w:r>
      <w:r w:rsidR="00856478">
        <w:rPr>
          <w:rFonts w:hint="eastAsia"/>
        </w:rPr>
        <w:instrText>C</w:instrText>
      </w:r>
      <w:r w:rsidR="00856478">
        <w:instrText>PU:RISC" \y “</w:instrText>
      </w:r>
      <w:r w:rsidR="00856478">
        <w:rPr>
          <w:rFonts w:hint="eastAsia"/>
        </w:rPr>
        <w:instrText>C</w:instrText>
      </w:r>
      <w:r w:rsidR="00856478">
        <w:instrText xml:space="preserve">PU:RISC” </w:instrText>
      </w:r>
      <w:r w:rsidR="00856478">
        <w:fldChar w:fldCharType="end"/>
      </w:r>
    </w:p>
    <w:p w14:paraId="7BEDF538" w14:textId="77777777" w:rsidR="007544B2" w:rsidRDefault="00A10F96" w:rsidP="00A10F96">
      <w:pPr>
        <w:pStyle w:val="aa"/>
        <w:ind w:left="447" w:firstLine="283"/>
      </w:pPr>
      <w:r>
        <w:rPr>
          <w:rFonts w:hint="eastAsia"/>
        </w:rPr>
        <w:t>CPU</w:t>
      </w:r>
      <w:r w:rsidR="001F2BA5">
        <w:rPr>
          <w:rFonts w:hint="eastAsia"/>
        </w:rPr>
        <w:t>は、その命令セットアーキテクチャによって大きく二つに分類される。</w:t>
      </w:r>
    </w:p>
    <w:p w14:paraId="0E2E116B" w14:textId="1AC0A203" w:rsidR="00A10F96" w:rsidRDefault="001F2BA5" w:rsidP="00A10F96">
      <w:pPr>
        <w:pStyle w:val="aa"/>
        <w:ind w:left="447" w:firstLine="283"/>
      </w:pPr>
      <w:r>
        <w:rPr>
          <w:rFonts w:hint="eastAsia"/>
        </w:rPr>
        <w:t>CISC</w:t>
      </w:r>
      <w:r>
        <w:rPr>
          <w:rFonts w:hint="eastAsia"/>
        </w:rPr>
        <w:t>（</w:t>
      </w:r>
      <w:r>
        <w:rPr>
          <w:rFonts w:hint="eastAsia"/>
        </w:rPr>
        <w:t xml:space="preserve">Complex Instruction Set Computer: </w:t>
      </w:r>
      <w:r>
        <w:rPr>
          <w:rFonts w:hint="eastAsia"/>
        </w:rPr>
        <w:t>シスク）と、</w:t>
      </w:r>
      <w:r>
        <w:rPr>
          <w:rFonts w:hint="eastAsia"/>
        </w:rPr>
        <w:t>RISC</w:t>
      </w:r>
      <w:r>
        <w:rPr>
          <w:rFonts w:hint="eastAsia"/>
        </w:rPr>
        <w:t>（</w:t>
      </w:r>
      <w:r>
        <w:rPr>
          <w:rFonts w:hint="eastAsia"/>
        </w:rPr>
        <w:t>Reduced Instruction Set Computer</w:t>
      </w:r>
      <w:r w:rsidR="00051E0B">
        <w:rPr>
          <w:rFonts w:hint="eastAsia"/>
        </w:rPr>
        <w:t>：リスク</w:t>
      </w:r>
      <w:r>
        <w:rPr>
          <w:rFonts w:hint="eastAsia"/>
        </w:rPr>
        <w:t>）である。</w:t>
      </w:r>
    </w:p>
    <w:p w14:paraId="24E0E1EC" w14:textId="70CBB8CD" w:rsidR="001F2BA5" w:rsidRDefault="001F2BA5" w:rsidP="007544B2">
      <w:pPr>
        <w:pStyle w:val="aa"/>
        <w:spacing w:beforeLines="50" w:before="180"/>
        <w:ind w:left="447" w:firstLine="283"/>
      </w:pPr>
      <w:r>
        <w:t>CPU</w:t>
      </w:r>
      <w:r>
        <w:t>の発展に伴って、その命令セットが複雑化してきたことを背景に、単純な命令を指向し</w:t>
      </w:r>
      <w:r w:rsidR="007544B2">
        <w:t>て</w:t>
      </w:r>
      <w:r>
        <w:t>RISC</w:t>
      </w:r>
      <w:r>
        <w:t>が考案された。</w:t>
      </w:r>
      <w:r w:rsidR="007544B2">
        <w:t>複雑なことを</w:t>
      </w:r>
      <w:r>
        <w:rPr>
          <w:rFonts w:hint="eastAsia"/>
        </w:rPr>
        <w:t>１命令で</w:t>
      </w:r>
      <w:r w:rsidR="007544B2">
        <w:rPr>
          <w:rFonts w:hint="eastAsia"/>
        </w:rPr>
        <w:t>こなせるように命令セットがふくれあがった</w:t>
      </w:r>
      <w:r>
        <w:rPr>
          <w:rFonts w:hint="eastAsia"/>
        </w:rPr>
        <w:t>CISC</w:t>
      </w:r>
      <w:r>
        <w:rPr>
          <w:rFonts w:hint="eastAsia"/>
        </w:rPr>
        <w:t>に対して、命令</w:t>
      </w:r>
      <w:r w:rsidR="007544B2">
        <w:rPr>
          <w:rFonts w:hint="eastAsia"/>
        </w:rPr>
        <w:t>セット</w:t>
      </w:r>
      <w:r>
        <w:rPr>
          <w:rFonts w:hint="eastAsia"/>
        </w:rPr>
        <w:t>を減らして回路を単純化することで高速化を図ったのが</w:t>
      </w:r>
      <w:r>
        <w:rPr>
          <w:rFonts w:hint="eastAsia"/>
        </w:rPr>
        <w:t>RISC</w:t>
      </w:r>
      <w:r>
        <w:rPr>
          <w:rFonts w:hint="eastAsia"/>
        </w:rPr>
        <w:t>。</w:t>
      </w:r>
    </w:p>
    <w:p w14:paraId="0F6CFDE2" w14:textId="588BA071" w:rsidR="001F2BA5" w:rsidRDefault="001F2BA5" w:rsidP="00A10F96">
      <w:pPr>
        <w:pStyle w:val="aa"/>
        <w:ind w:left="447" w:firstLine="283"/>
      </w:pPr>
      <w:r>
        <w:t>なお、</w:t>
      </w:r>
      <w:r>
        <w:t>CISC</w:t>
      </w:r>
      <w:r>
        <w:t>という言葉は</w:t>
      </w:r>
      <w:r>
        <w:t>RISC</w:t>
      </w:r>
      <w:r>
        <w:t>の誕生に伴って、対義語的に用いられるようになったもの</w:t>
      </w:r>
      <w:r w:rsidR="007544B2">
        <w:t>である</w:t>
      </w:r>
      <w:r>
        <w:t>。</w:t>
      </w:r>
    </w:p>
    <w:p w14:paraId="3033E704" w14:textId="6DC96DC1" w:rsidR="001F2BA5" w:rsidRPr="00A10F96" w:rsidRDefault="001F2BA5" w:rsidP="007544B2">
      <w:pPr>
        <w:pStyle w:val="aa"/>
        <w:spacing w:beforeLines="50" w:before="180"/>
        <w:ind w:left="447" w:firstLine="283"/>
      </w:pPr>
      <w:r>
        <w:rPr>
          <w:rFonts w:hint="eastAsia"/>
        </w:rPr>
        <w:t>R</w:t>
      </w:r>
      <w:r>
        <w:t>ISC</w:t>
      </w:r>
      <w:r>
        <w:t>の登場は</w:t>
      </w:r>
      <w:r>
        <w:rPr>
          <w:rFonts w:hint="eastAsia"/>
        </w:rPr>
        <w:t>CISC</w:t>
      </w:r>
      <w:r>
        <w:rPr>
          <w:rFonts w:hint="eastAsia"/>
        </w:rPr>
        <w:t>の淘汰には至らず、現状はどちらも主流である。</w:t>
      </w:r>
      <w:r>
        <w:rPr>
          <w:rFonts w:hint="eastAsia"/>
        </w:rPr>
        <w:t>Intel</w:t>
      </w:r>
      <w:r w:rsidR="007544B2">
        <w:rPr>
          <w:rFonts w:hint="eastAsia"/>
        </w:rPr>
        <w:t>系</w:t>
      </w:r>
      <w:r>
        <w:rPr>
          <w:rFonts w:hint="eastAsia"/>
        </w:rPr>
        <w:t>は</w:t>
      </w:r>
      <w:r>
        <w:rPr>
          <w:rFonts w:hint="eastAsia"/>
        </w:rPr>
        <w:t>CISC</w:t>
      </w:r>
      <w:r>
        <w:rPr>
          <w:rFonts w:hint="eastAsia"/>
        </w:rPr>
        <w:t>で、</w:t>
      </w:r>
      <w:r>
        <w:rPr>
          <w:rFonts w:hint="eastAsia"/>
        </w:rPr>
        <w:t>ARM</w:t>
      </w:r>
      <w:r w:rsidR="007544B2">
        <w:rPr>
          <w:rFonts w:hint="eastAsia"/>
        </w:rPr>
        <w:t>系</w:t>
      </w:r>
      <w:r>
        <w:t>や</w:t>
      </w:r>
      <w:r>
        <w:rPr>
          <w:rFonts w:hint="eastAsia"/>
        </w:rPr>
        <w:t>PowerPC</w:t>
      </w:r>
      <w:r>
        <w:rPr>
          <w:rFonts w:hint="eastAsia"/>
        </w:rPr>
        <w:t>系は</w:t>
      </w:r>
      <w:r>
        <w:rPr>
          <w:rFonts w:hint="eastAsia"/>
        </w:rPr>
        <w:t>RISC</w:t>
      </w:r>
      <w:r w:rsidR="007544B2">
        <w:rPr>
          <w:rFonts w:hint="eastAsia"/>
        </w:rPr>
        <w:t>である。どちらもゲーム機に採用されている。</w:t>
      </w:r>
    </w:p>
    <w:p w14:paraId="7B29719F" w14:textId="221074BA" w:rsidR="0031440E" w:rsidRDefault="0031440E" w:rsidP="0031440E">
      <w:pPr>
        <w:pStyle w:val="2"/>
      </w:pPr>
      <w:bookmarkStart w:id="27" w:name="_Toc379777938"/>
      <w:r>
        <w:rPr>
          <w:rFonts w:hint="eastAsia"/>
        </w:rPr>
        <w:t>シングルプロセッサ</w:t>
      </w:r>
      <w:r w:rsidR="00856478">
        <w:fldChar w:fldCharType="begin"/>
      </w:r>
      <w:r w:rsidR="00856478">
        <w:instrText xml:space="preserve"> XE "</w:instrText>
      </w:r>
      <w:r w:rsidR="00856478">
        <w:rPr>
          <w:rFonts w:hint="eastAsia"/>
        </w:rPr>
        <w:instrText>シングルプロセッサ</w:instrText>
      </w:r>
      <w:r w:rsidR="00856478">
        <w:instrText>" \y “</w:instrText>
      </w:r>
      <w:r w:rsidR="00856478">
        <w:rPr>
          <w:rFonts w:hint="eastAsia"/>
        </w:rPr>
        <w:instrText>しんぐるぷろせっさ</w:instrText>
      </w:r>
      <w:r w:rsidR="00856478">
        <w:instrText xml:space="preserve">” </w:instrText>
      </w:r>
      <w:r w:rsidR="00856478">
        <w:fldChar w:fldCharType="end"/>
      </w:r>
      <w:r>
        <w:rPr>
          <w:rFonts w:hint="eastAsia"/>
        </w:rPr>
        <w:t>／シングルコア</w:t>
      </w:r>
      <w:bookmarkEnd w:id="27"/>
      <w:r w:rsidR="00856478">
        <w:fldChar w:fldCharType="begin"/>
      </w:r>
      <w:r w:rsidR="00856478">
        <w:instrText xml:space="preserve"> XE "</w:instrText>
      </w:r>
      <w:r w:rsidR="00856478">
        <w:rPr>
          <w:rFonts w:hint="eastAsia"/>
        </w:rPr>
        <w:instrText>シングルコア</w:instrText>
      </w:r>
      <w:r w:rsidR="00856478">
        <w:instrText>" \y “</w:instrText>
      </w:r>
      <w:r w:rsidR="00856478">
        <w:rPr>
          <w:rFonts w:hint="eastAsia"/>
        </w:rPr>
        <w:instrText>しんぐるこあ</w:instrText>
      </w:r>
      <w:r w:rsidR="00856478">
        <w:instrText xml:space="preserve">” </w:instrText>
      </w:r>
      <w:r w:rsidR="00856478">
        <w:fldChar w:fldCharType="end"/>
      </w:r>
    </w:p>
    <w:p w14:paraId="7FF8D5DF" w14:textId="59E1C9C5" w:rsidR="0031440E" w:rsidRDefault="00165F19" w:rsidP="0031440E">
      <w:pPr>
        <w:pStyle w:val="a9"/>
        <w:ind w:firstLine="283"/>
      </w:pPr>
      <w:r>
        <w:rPr>
          <w:rFonts w:hint="eastAsia"/>
        </w:rPr>
        <w:t>まず、「プロセッサ</w:t>
      </w:r>
      <w:r w:rsidR="00856478">
        <w:fldChar w:fldCharType="begin"/>
      </w:r>
      <w:r w:rsidR="00856478">
        <w:instrText xml:space="preserve"> XE "</w:instrText>
      </w:r>
      <w:r w:rsidR="00856478">
        <w:rPr>
          <w:rFonts w:hint="eastAsia"/>
        </w:rPr>
        <w:instrText>プロセッサ</w:instrText>
      </w:r>
      <w:r w:rsidR="00856478">
        <w:instrText>" \y “</w:instrText>
      </w:r>
      <w:r w:rsidR="00856478">
        <w:rPr>
          <w:rFonts w:hint="eastAsia"/>
        </w:rPr>
        <w:instrText>ぷろせっさ</w:instrText>
      </w:r>
      <w:r w:rsidR="00856478">
        <w:instrText xml:space="preserve">” </w:instrText>
      </w:r>
      <w:r w:rsidR="00856478">
        <w:fldChar w:fldCharType="end"/>
      </w:r>
      <w:r>
        <w:rPr>
          <w:rFonts w:hint="eastAsia"/>
        </w:rPr>
        <w:t>」と「プロセス」は言葉が似ているが全く別物なので注意。</w:t>
      </w:r>
    </w:p>
    <w:p w14:paraId="029B8B1E" w14:textId="75277070" w:rsidR="00165F19" w:rsidRDefault="00C36817" w:rsidP="0031440E">
      <w:pPr>
        <w:pStyle w:val="a9"/>
        <w:ind w:firstLine="283"/>
      </w:pPr>
      <w:r>
        <w:t>「プロセス」は先に説明した通り</w:t>
      </w:r>
      <w:r w:rsidR="00AC7562">
        <w:t>論理</w:t>
      </w:r>
      <w:r w:rsidR="00CA66E1">
        <w:t>的なプログラムのインスタンス</w:t>
      </w:r>
      <w:r w:rsidR="00AC7562">
        <w:t>であるが、「プロセッサ」は物理的な演算装置</w:t>
      </w:r>
      <w:r w:rsidR="00856478">
        <w:fldChar w:fldCharType="begin"/>
      </w:r>
      <w:r w:rsidR="00856478">
        <w:instrText xml:space="preserve"> XE "</w:instrText>
      </w:r>
      <w:r w:rsidR="00856478">
        <w:rPr>
          <w:rFonts w:hint="eastAsia"/>
        </w:rPr>
        <w:instrText>演算装置</w:instrText>
      </w:r>
      <w:r w:rsidR="00856478">
        <w:instrText>" \y “</w:instrText>
      </w:r>
      <w:r w:rsidR="00856478">
        <w:rPr>
          <w:rFonts w:hint="eastAsia"/>
        </w:rPr>
        <w:instrText>えんざんそうち</w:instrText>
      </w:r>
      <w:r w:rsidR="00856478">
        <w:instrText xml:space="preserve">” </w:instrText>
      </w:r>
      <w:r w:rsidR="00856478">
        <w:fldChar w:fldCharType="end"/>
      </w:r>
      <w:r w:rsidR="00AC7562">
        <w:t>のことを意味する。</w:t>
      </w:r>
    </w:p>
    <w:p w14:paraId="4E011216" w14:textId="20CD0F51" w:rsidR="00E211F0" w:rsidRPr="00C937D0" w:rsidRDefault="00E211F0" w:rsidP="009D1D38">
      <w:pPr>
        <w:pStyle w:val="a9"/>
        <w:spacing w:beforeLines="50" w:before="180"/>
        <w:ind w:firstLine="283"/>
      </w:pPr>
      <w:r>
        <w:t>「シングルプロセッサ」は「</w:t>
      </w:r>
      <w:r w:rsidR="00A56E64">
        <w:t>コンピュータの中に</w:t>
      </w:r>
      <w:r w:rsidR="009D1D38">
        <w:t>一個</w:t>
      </w:r>
      <w:r>
        <w:t>の</w:t>
      </w:r>
      <w:r w:rsidR="00A56E64">
        <w:t>プロセッサ（</w:t>
      </w:r>
      <w:r w:rsidR="009D1D38">
        <w:t>物理的な</w:t>
      </w:r>
      <w:r>
        <w:t>演算装置</w:t>
      </w:r>
      <w:r w:rsidR="00A56E64">
        <w:t>パッケージ</w:t>
      </w:r>
      <w:r w:rsidR="009D1D38">
        <w:t>）</w:t>
      </w:r>
      <w:r w:rsidR="00A56E64">
        <w:t>が搭載された状態</w:t>
      </w:r>
      <w:r>
        <w:t>」</w:t>
      </w:r>
      <w:r w:rsidR="009D1D38">
        <w:t>のことで、「シングルコア」は「</w:t>
      </w:r>
      <w:r w:rsidR="00A56E64">
        <w:t>一個のプロセッサの中に</w:t>
      </w:r>
      <w:r w:rsidR="009D1D38">
        <w:t>一個の</w:t>
      </w:r>
      <w:r w:rsidR="00A56E64">
        <w:t>コア</w:t>
      </w:r>
      <w:r w:rsidR="00856478">
        <w:fldChar w:fldCharType="begin"/>
      </w:r>
      <w:r w:rsidR="00856478">
        <w:instrText xml:space="preserve"> XE "</w:instrText>
      </w:r>
      <w:r w:rsidR="00856478">
        <w:rPr>
          <w:rFonts w:hint="eastAsia"/>
        </w:rPr>
        <w:instrText>コア</w:instrText>
      </w:r>
      <w:r w:rsidR="00856478">
        <w:instrText>" \y “</w:instrText>
      </w:r>
      <w:r w:rsidR="00856478">
        <w:rPr>
          <w:rFonts w:hint="eastAsia"/>
        </w:rPr>
        <w:instrText>こあ</w:instrText>
      </w:r>
      <w:r w:rsidR="00856478">
        <w:instrText xml:space="preserve">” </w:instrText>
      </w:r>
      <w:r w:rsidR="00856478">
        <w:fldChar w:fldCharType="end"/>
      </w:r>
      <w:r w:rsidR="00A56E64">
        <w:t>（演算装置の演算部）が搭載された状態」のことである。</w:t>
      </w:r>
    </w:p>
    <w:p w14:paraId="7ADC8EF7" w14:textId="64178CB2" w:rsidR="00A77C3A" w:rsidRDefault="00A77C3A" w:rsidP="00A77C3A">
      <w:pPr>
        <w:pStyle w:val="2"/>
      </w:pPr>
      <w:bookmarkStart w:id="28" w:name="_Toc379777939"/>
      <w:r>
        <w:rPr>
          <w:rFonts w:hint="eastAsia"/>
        </w:rPr>
        <w:lastRenderedPageBreak/>
        <w:t>マルチプロセッサ</w:t>
      </w:r>
      <w:r w:rsidR="00856478">
        <w:fldChar w:fldCharType="begin"/>
      </w:r>
      <w:r w:rsidR="00856478">
        <w:instrText xml:space="preserve"> XE "</w:instrText>
      </w:r>
      <w:r w:rsidR="00856478">
        <w:rPr>
          <w:rFonts w:hint="eastAsia"/>
        </w:rPr>
        <w:instrText>マルチプロセッサ</w:instrText>
      </w:r>
      <w:r w:rsidR="00856478">
        <w:instrText>" \y “</w:instrText>
      </w:r>
      <w:r w:rsidR="00856478">
        <w:rPr>
          <w:rFonts w:hint="eastAsia"/>
        </w:rPr>
        <w:instrText>まるちぷろせっさ</w:instrText>
      </w:r>
      <w:r w:rsidR="00856478">
        <w:instrText xml:space="preserve">” </w:instrText>
      </w:r>
      <w:r w:rsidR="00856478">
        <w:fldChar w:fldCharType="end"/>
      </w:r>
      <w:r w:rsidR="00CA66E1">
        <w:rPr>
          <w:rFonts w:hint="eastAsia"/>
        </w:rPr>
        <w:t>／マルチコア</w:t>
      </w:r>
      <w:r w:rsidR="00856478">
        <w:fldChar w:fldCharType="begin"/>
      </w:r>
      <w:r w:rsidR="00856478">
        <w:instrText xml:space="preserve"> XE "</w:instrText>
      </w:r>
      <w:r w:rsidR="00856478">
        <w:rPr>
          <w:rFonts w:hint="eastAsia"/>
        </w:rPr>
        <w:instrText>マルチコア</w:instrText>
      </w:r>
      <w:r w:rsidR="00856478">
        <w:instrText>" \y “</w:instrText>
      </w:r>
      <w:r w:rsidR="00856478">
        <w:rPr>
          <w:rFonts w:hint="eastAsia"/>
        </w:rPr>
        <w:instrText>まるちこあ</w:instrText>
      </w:r>
      <w:r w:rsidR="00856478">
        <w:instrText xml:space="preserve">” </w:instrText>
      </w:r>
      <w:r w:rsidR="00856478">
        <w:fldChar w:fldCharType="end"/>
      </w:r>
      <w:r w:rsidR="00180ADD">
        <w:rPr>
          <w:rFonts w:hint="eastAsia"/>
        </w:rPr>
        <w:t>／論理プロセッサ</w:t>
      </w:r>
      <w:bookmarkEnd w:id="28"/>
      <w:r w:rsidR="00856478">
        <w:fldChar w:fldCharType="begin"/>
      </w:r>
      <w:r w:rsidR="00856478">
        <w:instrText xml:space="preserve"> XE "</w:instrText>
      </w:r>
      <w:r w:rsidR="00856478">
        <w:rPr>
          <w:rFonts w:hint="eastAsia"/>
        </w:rPr>
        <w:instrText>論理プロセッサ</w:instrText>
      </w:r>
      <w:r w:rsidR="00856478">
        <w:instrText>" \y “</w:instrText>
      </w:r>
      <w:r w:rsidR="00856478">
        <w:rPr>
          <w:rFonts w:hint="eastAsia"/>
        </w:rPr>
        <w:instrText>ろんりぷろせっさ</w:instrText>
      </w:r>
      <w:r w:rsidR="00856478">
        <w:instrText xml:space="preserve">” </w:instrText>
      </w:r>
      <w:r w:rsidR="00856478">
        <w:fldChar w:fldCharType="end"/>
      </w:r>
    </w:p>
    <w:p w14:paraId="7A658626" w14:textId="4A2D1B7A" w:rsidR="00A77C3A" w:rsidRDefault="008220E9" w:rsidP="008220E9">
      <w:pPr>
        <w:pStyle w:val="a9"/>
        <w:ind w:rightChars="-135" w:right="-283" w:firstLineChars="0" w:firstLine="0"/>
      </w:pPr>
      <w:r>
        <w:object w:dxaOrig="11056" w:dyaOrig="8761" w14:anchorId="563DBF4A">
          <v:shape id="_x0000_i1032" type="#_x0000_t75" style="width:425.1pt;height:337.55pt" o:ole="">
            <v:imagedata r:id="rId31" o:title=""/>
          </v:shape>
          <o:OLEObject Type="Embed" ProgID="Visio.Drawing.15" ShapeID="_x0000_i1032" DrawAspect="Content" ObjectID="_1453519954" r:id="rId32"/>
        </w:object>
      </w:r>
    </w:p>
    <w:p w14:paraId="19E058F8" w14:textId="2E2CD012" w:rsidR="008220E9" w:rsidRDefault="008220E9" w:rsidP="008220E9">
      <w:pPr>
        <w:pStyle w:val="a9"/>
        <w:ind w:firstLine="283"/>
      </w:pPr>
      <w:r>
        <w:t>この図は、「一つの</w:t>
      </w:r>
      <w:r>
        <w:t>CPU</w:t>
      </w:r>
      <w:r>
        <w:t>」に「二つのコア」が搭載されている「マルチコア」プロセッサの例である。</w:t>
      </w:r>
      <w:r>
        <w:t>Intel</w:t>
      </w:r>
      <w:r>
        <w:t>の</w:t>
      </w:r>
      <w:r>
        <w:t>CPU</w:t>
      </w:r>
      <w:r>
        <w:t>では、さらに「</w:t>
      </w:r>
      <w:r>
        <w:t xml:space="preserve">HT = </w:t>
      </w:r>
      <w:r>
        <w:rPr>
          <w:rFonts w:hint="eastAsia"/>
        </w:rPr>
        <w:t>H</w:t>
      </w:r>
      <w:r>
        <w:t>yper-Threading technology</w:t>
      </w:r>
      <w:r>
        <w:t>」（ハイパースレッディング</w:t>
      </w:r>
      <w:r w:rsidR="00856478">
        <w:rPr>
          <w:rFonts w:hint="eastAsia"/>
        </w:rPr>
        <w:t>・</w:t>
      </w:r>
      <w:r>
        <w:t>テクノロジー）によって、一つのコアで「二つのスレッド」の平行処理に対応する。これを</w:t>
      </w:r>
      <w:r>
        <w:t>OS</w:t>
      </w:r>
      <w:r>
        <w:t>から見ると、四つの</w:t>
      </w:r>
      <w:r>
        <w:t>CPU</w:t>
      </w:r>
      <w:r>
        <w:t>があるように見える</w:t>
      </w:r>
      <w:r w:rsidR="00BF7AE1">
        <w:rPr>
          <w:rFonts w:hint="eastAsia"/>
        </w:rPr>
        <w:t>ため、「四つの論理プロセッサ」と呼ぶ。</w:t>
      </w:r>
    </w:p>
    <w:p w14:paraId="221068DE" w14:textId="0FD012C1" w:rsidR="00D87562" w:rsidRDefault="00D87562" w:rsidP="00D87562">
      <w:pPr>
        <w:pStyle w:val="a9"/>
        <w:keepNext/>
        <w:widowControl/>
        <w:spacing w:beforeLines="50" w:before="180"/>
        <w:ind w:firstLine="283"/>
      </w:pPr>
      <w:r>
        <w:rPr>
          <w:rFonts w:hint="eastAsia"/>
        </w:rPr>
        <w:lastRenderedPageBreak/>
        <w:t>Windows8</w:t>
      </w:r>
      <w:r>
        <w:rPr>
          <w:rFonts w:hint="eastAsia"/>
        </w:rPr>
        <w:t>から見た、</w:t>
      </w:r>
      <w:r>
        <w:rPr>
          <w:rFonts w:hint="eastAsia"/>
        </w:rPr>
        <w:t>4</w:t>
      </w:r>
      <w:r>
        <w:rPr>
          <w:rFonts w:hint="eastAsia"/>
        </w:rPr>
        <w:t>コア</w:t>
      </w:r>
      <w:r>
        <w:rPr>
          <w:rFonts w:hint="eastAsia"/>
        </w:rPr>
        <w:t>8</w:t>
      </w:r>
      <w:r>
        <w:rPr>
          <w:rFonts w:hint="eastAsia"/>
        </w:rPr>
        <w:t>論理プロセッサの</w:t>
      </w:r>
      <w:r>
        <w:rPr>
          <w:rFonts w:hint="eastAsia"/>
        </w:rPr>
        <w:t>CPU</w:t>
      </w:r>
      <w:r>
        <w:rPr>
          <w:rFonts w:hint="eastAsia"/>
        </w:rPr>
        <w:t>の例を示す。</w:t>
      </w:r>
      <w:r>
        <w:rPr>
          <w:rFonts w:hint="eastAsia"/>
        </w:rPr>
        <w:t>L</w:t>
      </w:r>
      <w:r>
        <w:t>1</w:t>
      </w:r>
      <w:r>
        <w:rPr>
          <w:rFonts w:hint="eastAsia"/>
        </w:rPr>
        <w:t>～</w:t>
      </w:r>
      <w:r>
        <w:rPr>
          <w:rFonts w:hint="eastAsia"/>
        </w:rPr>
        <w:t>L3</w:t>
      </w:r>
      <w:r>
        <w:rPr>
          <w:rFonts w:hint="eastAsia"/>
        </w:rPr>
        <w:t>キャッシュメモリのサイズも表示されている。</w:t>
      </w:r>
    </w:p>
    <w:p w14:paraId="2403EEA9" w14:textId="3C7027B9" w:rsidR="00D87562" w:rsidRDefault="00D87562" w:rsidP="00D87562">
      <w:pPr>
        <w:pStyle w:val="a9"/>
        <w:keepNext/>
        <w:widowControl/>
        <w:spacing w:beforeLines="50" w:before="180"/>
        <w:ind w:firstLineChars="0" w:firstLine="0"/>
      </w:pPr>
      <w:r>
        <w:rPr>
          <w:rFonts w:hint="eastAsia"/>
        </w:rPr>
        <w:t>Windows8</w:t>
      </w:r>
      <w:r>
        <w:rPr>
          <w:rFonts w:hint="eastAsia"/>
        </w:rPr>
        <w:t>のタスクマネージャの例：</w:t>
      </w:r>
    </w:p>
    <w:p w14:paraId="35B0AAF1" w14:textId="7C57A141" w:rsidR="00D87562" w:rsidRDefault="00D87562" w:rsidP="00D87562">
      <w:pPr>
        <w:pStyle w:val="a9"/>
        <w:ind w:firstLineChars="0" w:firstLine="0"/>
      </w:pPr>
      <w:r>
        <w:rPr>
          <w:rFonts w:hint="eastAsia"/>
          <w:noProof/>
        </w:rPr>
        <w:drawing>
          <wp:inline distT="0" distB="0" distL="0" distR="0" wp14:anchorId="48D22D8E" wp14:editId="2874C0AD">
            <wp:extent cx="3240000" cy="2944800"/>
            <wp:effectExtent l="0" t="0" r="0" b="825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マルチスレッドプログラミングの基礎タスクマネージャ.png"/>
                    <pic:cNvPicPr/>
                  </pic:nvPicPr>
                  <pic:blipFill>
                    <a:blip r:embed="rId33">
                      <a:extLst>
                        <a:ext uri="{28A0092B-C50C-407E-A947-70E740481C1C}">
                          <a14:useLocalDpi xmlns:a14="http://schemas.microsoft.com/office/drawing/2010/main" val="0"/>
                        </a:ext>
                      </a:extLst>
                    </a:blip>
                    <a:stretch>
                      <a:fillRect/>
                    </a:stretch>
                  </pic:blipFill>
                  <pic:spPr>
                    <a:xfrm>
                      <a:off x="0" y="0"/>
                      <a:ext cx="3240000" cy="2944800"/>
                    </a:xfrm>
                    <a:prstGeom prst="rect">
                      <a:avLst/>
                    </a:prstGeom>
                  </pic:spPr>
                </pic:pic>
              </a:graphicData>
            </a:graphic>
          </wp:inline>
        </w:drawing>
      </w:r>
    </w:p>
    <w:p w14:paraId="088303E1" w14:textId="683F5468" w:rsidR="006A4FCD" w:rsidRDefault="00BF7AE1" w:rsidP="00BF7AE1">
      <w:pPr>
        <w:pStyle w:val="a9"/>
        <w:spacing w:beforeLines="50" w:before="180"/>
        <w:ind w:firstLine="283"/>
      </w:pPr>
      <w:r>
        <w:t>同様の「プロセッサ」が複数ある状態が「マルチプロセッサ」である。</w:t>
      </w:r>
      <w:r w:rsidR="006A4FCD">
        <w:rPr>
          <w:rFonts w:hint="eastAsia"/>
        </w:rPr>
        <w:t>上記の「タスクマネージャ」では「ソケット</w:t>
      </w:r>
      <w:r w:rsidR="00856478">
        <w:fldChar w:fldCharType="begin"/>
      </w:r>
      <w:r w:rsidR="00856478">
        <w:instrText xml:space="preserve"> XE "</w:instrText>
      </w:r>
      <w:r w:rsidR="00856478">
        <w:rPr>
          <w:rFonts w:hint="eastAsia"/>
        </w:rPr>
        <w:instrText>C</w:instrText>
      </w:r>
      <w:r w:rsidR="00856478">
        <w:instrText>PU:</w:instrText>
      </w:r>
      <w:r w:rsidR="00856478">
        <w:rPr>
          <w:rFonts w:hint="eastAsia"/>
        </w:rPr>
        <w:instrText>ソケット</w:instrText>
      </w:r>
      <w:r w:rsidR="00856478">
        <w:instrText>" \y “</w:instrText>
      </w:r>
      <w:r w:rsidR="00856478">
        <w:rPr>
          <w:rFonts w:hint="eastAsia"/>
        </w:rPr>
        <w:instrText>C</w:instrText>
      </w:r>
      <w:r w:rsidR="00856478">
        <w:instrText>PU:</w:instrText>
      </w:r>
      <w:r w:rsidR="00856478">
        <w:rPr>
          <w:rFonts w:hint="eastAsia"/>
        </w:rPr>
        <w:instrText>そけっと</w:instrText>
      </w:r>
      <w:r w:rsidR="00856478">
        <w:instrText xml:space="preserve">” </w:instrText>
      </w:r>
      <w:r w:rsidR="00856478">
        <w:fldChar w:fldCharType="end"/>
      </w:r>
      <w:r w:rsidR="006A4FCD">
        <w:rPr>
          <w:rFonts w:hint="eastAsia"/>
        </w:rPr>
        <w:t>」と表記されている。</w:t>
      </w:r>
    </w:p>
    <w:p w14:paraId="16651677" w14:textId="25388391" w:rsidR="00BF7AE1" w:rsidRDefault="00BF7AE1" w:rsidP="006A4FCD">
      <w:pPr>
        <w:pStyle w:val="a9"/>
        <w:ind w:firstLine="283"/>
      </w:pPr>
      <w:r>
        <w:t>GPU</w:t>
      </w:r>
      <w:r>
        <w:t>もプロセッサの一つではあるが、メインのプロセッサではないので、通常マルチプロセッサに数えない。</w:t>
      </w:r>
    </w:p>
    <w:p w14:paraId="7F31F052" w14:textId="72944C87" w:rsidR="00BF7AE1" w:rsidRDefault="00BF7AE1" w:rsidP="008220E9">
      <w:pPr>
        <w:pStyle w:val="a9"/>
        <w:ind w:firstLine="283"/>
      </w:pPr>
      <w:r>
        <w:t>マルチプロセッサは、複数の</w:t>
      </w:r>
      <w:r>
        <w:t>CPU</w:t>
      </w:r>
      <w:r>
        <w:t>ソケットを持った基板（マザーボード）に、全く同じスペックの</w:t>
      </w:r>
      <w:r>
        <w:t>CPU</w:t>
      </w:r>
      <w:r>
        <w:t>を複数装着して動作させるのが通常である。サーバー系によく用いられる。</w:t>
      </w:r>
    </w:p>
    <w:p w14:paraId="66C86C50" w14:textId="4293DB3C" w:rsidR="00BF7AE1" w:rsidRDefault="000874D6" w:rsidP="00BF7AE1">
      <w:pPr>
        <w:pStyle w:val="a9"/>
        <w:spacing w:beforeLines="50" w:before="180"/>
        <w:ind w:firstLine="283"/>
      </w:pPr>
      <w:r>
        <w:rPr>
          <w:rFonts w:hint="eastAsia"/>
        </w:rPr>
        <w:t>かつては複数の演算装置で並列処理をするにはマルチプロセッサにするしかなかったが、マルチコアの登場により、安価で低消費電力な並列演算装置が一般化し、それに伴ってマルチスレッド処理も並列化の意識が高まっているのが現状である。</w:t>
      </w:r>
    </w:p>
    <w:p w14:paraId="4BDC85A4" w14:textId="6154A50F" w:rsidR="000874D6" w:rsidRDefault="000874D6" w:rsidP="00BF7AE1">
      <w:pPr>
        <w:pStyle w:val="a9"/>
        <w:spacing w:beforeLines="50" w:before="180"/>
        <w:ind w:firstLine="283"/>
      </w:pPr>
      <w:r>
        <w:t>余談になるが、一つの</w:t>
      </w:r>
      <w:r>
        <w:t>CPU</w:t>
      </w:r>
      <w:r>
        <w:t>に</w:t>
      </w:r>
      <w:r w:rsidR="00AB66B9">
        <w:t>同種の</w:t>
      </w:r>
      <w:r>
        <w:t>コアのみを搭載しているものを「</w:t>
      </w:r>
      <w:r w:rsidR="00AB66B9">
        <w:t>ホモジニアスマルチコア</w:t>
      </w:r>
      <w:r w:rsidR="00856478">
        <w:fldChar w:fldCharType="begin"/>
      </w:r>
      <w:r w:rsidR="00856478">
        <w:instrText xml:space="preserve"> XE "</w:instrText>
      </w:r>
      <w:r w:rsidR="003377F2">
        <w:rPr>
          <w:rFonts w:hint="eastAsia"/>
        </w:rPr>
        <w:instrText>マルチコア</w:instrText>
      </w:r>
      <w:r w:rsidR="003377F2">
        <w:rPr>
          <w:rFonts w:hint="eastAsia"/>
        </w:rPr>
        <w:instrText>:</w:instrText>
      </w:r>
      <w:r w:rsidR="00856478">
        <w:rPr>
          <w:rFonts w:hint="eastAsia"/>
        </w:rPr>
        <w:instrText>ホモジニアスマルチコア</w:instrText>
      </w:r>
      <w:r w:rsidR="00856478">
        <w:instrText>" \y “</w:instrText>
      </w:r>
      <w:r w:rsidR="003377F2">
        <w:rPr>
          <w:rFonts w:hint="eastAsia"/>
        </w:rPr>
        <w:instrText>まるちこあ</w:instrText>
      </w:r>
      <w:r w:rsidR="00856478">
        <w:instrText>:</w:instrText>
      </w:r>
      <w:r w:rsidR="00856478">
        <w:rPr>
          <w:rFonts w:hint="eastAsia"/>
        </w:rPr>
        <w:instrText>ほもじにあすまるちこあ</w:instrText>
      </w:r>
      <w:r w:rsidR="00856478">
        <w:instrText xml:space="preserve">” </w:instrText>
      </w:r>
      <w:r w:rsidR="00856478">
        <w:fldChar w:fldCharType="end"/>
      </w:r>
      <w:r w:rsidR="00AB66B9">
        <w:t>」と呼び、異種のコアを搭載しているモノを「ヘテロジニアスマルチコア</w:t>
      </w:r>
      <w:r w:rsidR="00856478">
        <w:fldChar w:fldCharType="begin"/>
      </w:r>
      <w:r w:rsidR="00856478">
        <w:instrText xml:space="preserve"> XE "</w:instrText>
      </w:r>
      <w:r w:rsidR="003377F2">
        <w:rPr>
          <w:rFonts w:hint="eastAsia"/>
        </w:rPr>
        <w:instrText>マルチコア</w:instrText>
      </w:r>
      <w:r w:rsidR="00856478">
        <w:instrText>:</w:instrText>
      </w:r>
      <w:r w:rsidR="00856478">
        <w:rPr>
          <w:rFonts w:hint="eastAsia"/>
        </w:rPr>
        <w:instrText>ヘテロジニアスマルチコア</w:instrText>
      </w:r>
      <w:r w:rsidR="00856478">
        <w:instrText>" \y “</w:instrText>
      </w:r>
      <w:r w:rsidR="003377F2">
        <w:rPr>
          <w:rFonts w:hint="eastAsia"/>
        </w:rPr>
        <w:instrText>まるちこあ</w:instrText>
      </w:r>
      <w:r w:rsidR="00856478">
        <w:instrText>:</w:instrText>
      </w:r>
      <w:r w:rsidR="00856478">
        <w:rPr>
          <w:rFonts w:hint="eastAsia"/>
        </w:rPr>
        <w:instrText>へてろじにあすまるちこあ</w:instrText>
      </w:r>
      <w:r w:rsidR="00856478">
        <w:instrText xml:space="preserve">” </w:instrText>
      </w:r>
      <w:r w:rsidR="00856478">
        <w:fldChar w:fldCharType="end"/>
      </w:r>
      <w:r w:rsidR="00AB66B9">
        <w:t>」と呼ぶ。後者の代表例</w:t>
      </w:r>
      <w:r w:rsidR="00376AA5">
        <w:t>に</w:t>
      </w:r>
      <w:r w:rsidR="00AB66B9">
        <w:t>は、</w:t>
      </w:r>
      <w:r w:rsidR="00AB66B9">
        <w:t>PS</w:t>
      </w:r>
      <w:r w:rsidR="00AB66B9">
        <w:rPr>
          <w:rFonts w:hint="eastAsia"/>
        </w:rPr>
        <w:t>3</w:t>
      </w:r>
      <w:r w:rsidR="00AB66B9">
        <w:rPr>
          <w:rFonts w:hint="eastAsia"/>
        </w:rPr>
        <w:t>に採用されている</w:t>
      </w:r>
      <w:r w:rsidR="00AB66B9">
        <w:t>「</w:t>
      </w:r>
      <w:r w:rsidR="00AB66B9">
        <w:rPr>
          <w:rFonts w:hint="eastAsia"/>
        </w:rPr>
        <w:t>Cell</w:t>
      </w:r>
      <w:r w:rsidR="00AB66B9">
        <w:rPr>
          <w:rFonts w:hint="eastAsia"/>
        </w:rPr>
        <w:t>」（</w:t>
      </w:r>
      <w:r w:rsidR="00AB66B9">
        <w:rPr>
          <w:rFonts w:hint="eastAsia"/>
        </w:rPr>
        <w:t>PPE</w:t>
      </w:r>
      <w:r w:rsidR="00AB66B9">
        <w:rPr>
          <w:rFonts w:hint="eastAsia"/>
        </w:rPr>
        <w:t>コア×</w:t>
      </w:r>
      <w:r w:rsidR="00AB66B9">
        <w:rPr>
          <w:rFonts w:hint="eastAsia"/>
        </w:rPr>
        <w:t>1</w:t>
      </w:r>
      <w:r w:rsidR="00AB66B9">
        <w:rPr>
          <w:rFonts w:hint="eastAsia"/>
        </w:rPr>
        <w:t>＋</w:t>
      </w:r>
      <w:r w:rsidR="00AB66B9">
        <w:rPr>
          <w:rFonts w:hint="eastAsia"/>
        </w:rPr>
        <w:t>SPE</w:t>
      </w:r>
      <w:r w:rsidR="00AB66B9">
        <w:rPr>
          <w:rFonts w:hint="eastAsia"/>
        </w:rPr>
        <w:t>コア×</w:t>
      </w:r>
      <w:r w:rsidR="00AB66B9">
        <w:t>8</w:t>
      </w:r>
      <w:r w:rsidR="00AB66B9">
        <w:rPr>
          <w:rFonts w:hint="eastAsia"/>
        </w:rPr>
        <w:t>）、</w:t>
      </w:r>
      <w:r w:rsidR="00AB66B9">
        <w:rPr>
          <w:rFonts w:hint="eastAsia"/>
        </w:rPr>
        <w:t>AMD</w:t>
      </w:r>
      <w:r w:rsidR="00AB66B9">
        <w:rPr>
          <w:rFonts w:hint="eastAsia"/>
        </w:rPr>
        <w:t>社の「</w:t>
      </w:r>
      <w:r w:rsidR="00AB66B9">
        <w:rPr>
          <w:rFonts w:hint="eastAsia"/>
        </w:rPr>
        <w:t>APU</w:t>
      </w:r>
      <w:r w:rsidR="00AB66B9">
        <w:rPr>
          <w:rFonts w:hint="eastAsia"/>
        </w:rPr>
        <w:t>」（</w:t>
      </w:r>
      <w:r w:rsidR="00AB66B9">
        <w:rPr>
          <w:rFonts w:hint="eastAsia"/>
        </w:rPr>
        <w:t>CPU</w:t>
      </w:r>
      <w:r w:rsidR="00AB66B9">
        <w:t xml:space="preserve"> </w:t>
      </w:r>
      <w:r w:rsidR="00AB66B9">
        <w:rPr>
          <w:rFonts w:hint="eastAsia"/>
        </w:rPr>
        <w:t>+</w:t>
      </w:r>
      <w:r w:rsidR="00AB66B9">
        <w:t xml:space="preserve"> </w:t>
      </w:r>
      <w:r w:rsidR="00AB66B9">
        <w:rPr>
          <w:rFonts w:hint="eastAsia"/>
        </w:rPr>
        <w:t>GPU</w:t>
      </w:r>
      <w:r w:rsidR="00AB66B9">
        <w:rPr>
          <w:rFonts w:hint="eastAsia"/>
        </w:rPr>
        <w:t>）がある。</w:t>
      </w:r>
    </w:p>
    <w:p w14:paraId="1DC77C69" w14:textId="0DDC6F2E" w:rsidR="00E71698" w:rsidRDefault="00E71698" w:rsidP="00E71698">
      <w:pPr>
        <w:pStyle w:val="2"/>
      </w:pPr>
      <w:bookmarkStart w:id="29" w:name="_Toc379777940"/>
      <w:r>
        <w:rPr>
          <w:rFonts w:hint="eastAsia"/>
        </w:rPr>
        <w:t>ハイパースレッディング</w:t>
      </w:r>
      <w:r w:rsidR="00BF5029">
        <w:rPr>
          <w:rFonts w:hint="eastAsia"/>
        </w:rPr>
        <w:t>・テクノロジー</w:t>
      </w:r>
      <w:bookmarkEnd w:id="29"/>
      <w:r w:rsidR="00856478">
        <w:fldChar w:fldCharType="begin"/>
      </w:r>
      <w:r w:rsidR="00856478">
        <w:instrText xml:space="preserve"> XE "HT" \y “HT” </w:instrText>
      </w:r>
      <w:r w:rsidR="00856478">
        <w:fldChar w:fldCharType="end"/>
      </w:r>
      <w:r w:rsidR="00856478">
        <w:fldChar w:fldCharType="begin"/>
      </w:r>
      <w:r w:rsidR="00856478">
        <w:instrText xml:space="preserve"> XE "</w:instrText>
      </w:r>
      <w:r w:rsidR="00856478">
        <w:rPr>
          <w:rFonts w:hint="eastAsia"/>
        </w:rPr>
        <w:instrText>ハイパースレッディング・テクノロジー</w:instrText>
      </w:r>
      <w:r w:rsidR="00856478">
        <w:instrText>" \y “</w:instrText>
      </w:r>
      <w:r w:rsidR="00856478">
        <w:rPr>
          <w:rFonts w:hint="eastAsia"/>
        </w:rPr>
        <w:instrText>はいぱーすれっでぃんぐ・てくのろじー</w:instrText>
      </w:r>
      <w:r w:rsidR="00856478">
        <w:instrText xml:space="preserve">” </w:instrText>
      </w:r>
      <w:r w:rsidR="00856478">
        <w:fldChar w:fldCharType="end"/>
      </w:r>
    </w:p>
    <w:p w14:paraId="76FD6554" w14:textId="6E54FE64" w:rsidR="0057571B" w:rsidRDefault="00AB66B9" w:rsidP="00E71698">
      <w:pPr>
        <w:pStyle w:val="a9"/>
        <w:ind w:firstLine="283"/>
      </w:pPr>
      <w:r>
        <w:t>一つの</w:t>
      </w:r>
      <w:r w:rsidR="00BF5029">
        <w:rPr>
          <w:rFonts w:hint="eastAsia"/>
        </w:rPr>
        <w:t>物理的な</w:t>
      </w:r>
      <w:r>
        <w:t>演算装置</w:t>
      </w:r>
      <w:r w:rsidR="00BF5029">
        <w:rPr>
          <w:rFonts w:hint="eastAsia"/>
        </w:rPr>
        <w:t>（コア）</w:t>
      </w:r>
      <w:r>
        <w:t>上で</w:t>
      </w:r>
      <w:r>
        <w:rPr>
          <w:rFonts w:hint="eastAsia"/>
        </w:rPr>
        <w:t>二つの処理をスケジューリングすることで二つの「論理プロセッサ」</w:t>
      </w:r>
      <w:r w:rsidR="00BF5029">
        <w:rPr>
          <w:rFonts w:hint="eastAsia"/>
        </w:rPr>
        <w:t>（論理コア）</w:t>
      </w:r>
      <w:r>
        <w:rPr>
          <w:rFonts w:hint="eastAsia"/>
        </w:rPr>
        <w:t>に見せる技術である。</w:t>
      </w:r>
    </w:p>
    <w:p w14:paraId="5867BBEC" w14:textId="15D8FF78" w:rsidR="0057571B" w:rsidRDefault="00AB66B9" w:rsidP="00E71698">
      <w:pPr>
        <w:pStyle w:val="a9"/>
        <w:ind w:firstLine="283"/>
      </w:pPr>
      <w:r>
        <w:rPr>
          <w:rFonts w:hint="eastAsia"/>
        </w:rPr>
        <w:lastRenderedPageBreak/>
        <w:t>「整数処理」と「浮動小数点処理」のように、命令パイプラインの異なる処理の同時実行に特に有効とのこと。</w:t>
      </w:r>
      <w:r w:rsidR="00282BC3">
        <w:rPr>
          <w:rFonts w:hint="eastAsia"/>
        </w:rPr>
        <w:t>とはいえ、複数の処理系のコードが同時にキャッシュメモリに乗っていないと並列処理できないので、必ずしも最適化できるわけではない。</w:t>
      </w:r>
    </w:p>
    <w:p w14:paraId="235FA34E" w14:textId="44A5B455" w:rsidR="00AB66B9" w:rsidRDefault="00D87562" w:rsidP="00E71698">
      <w:pPr>
        <w:pStyle w:val="a9"/>
        <w:ind w:firstLine="283"/>
      </w:pPr>
      <w:r>
        <w:rPr>
          <w:rFonts w:hint="eastAsia"/>
        </w:rPr>
        <w:t>もともと</w:t>
      </w:r>
      <w:r w:rsidR="008E63F0">
        <w:rPr>
          <w:rFonts w:hint="eastAsia"/>
        </w:rPr>
        <w:t>CPU</w:t>
      </w:r>
      <w:r w:rsidR="008E63F0">
        <w:rPr>
          <w:rFonts w:hint="eastAsia"/>
        </w:rPr>
        <w:t>の稼働率を向上させる</w:t>
      </w:r>
      <w:r w:rsidR="0057571B">
        <w:rPr>
          <w:rFonts w:hint="eastAsia"/>
        </w:rPr>
        <w:t>ための</w:t>
      </w:r>
      <w:r w:rsidR="008E63F0">
        <w:rPr>
          <w:rFonts w:hint="eastAsia"/>
        </w:rPr>
        <w:t>技術であるため、</w:t>
      </w:r>
      <w:r w:rsidR="0057571B">
        <w:rPr>
          <w:rFonts w:hint="eastAsia"/>
        </w:rPr>
        <w:t>単純に</w:t>
      </w:r>
      <w:r w:rsidR="008E63F0">
        <w:rPr>
          <w:rFonts w:hint="eastAsia"/>
        </w:rPr>
        <w:t>２倍</w:t>
      </w:r>
      <w:r w:rsidR="0057571B">
        <w:rPr>
          <w:rFonts w:hint="eastAsia"/>
        </w:rPr>
        <w:t>の性能が得られる</w:t>
      </w:r>
      <w:r w:rsidR="008E63F0">
        <w:rPr>
          <w:rFonts w:hint="eastAsia"/>
        </w:rPr>
        <w:t>わけではない。</w:t>
      </w:r>
    </w:p>
    <w:p w14:paraId="1017F150" w14:textId="2BCEBF80" w:rsidR="00BF5029" w:rsidRDefault="00BF5029" w:rsidP="00282BC3">
      <w:pPr>
        <w:pStyle w:val="a9"/>
        <w:spacing w:beforeLines="50" w:before="180"/>
        <w:ind w:firstLine="283"/>
      </w:pPr>
      <w:r>
        <w:rPr>
          <w:rFonts w:hint="eastAsia"/>
        </w:rPr>
        <w:t>なお、「ハイパースレッディング」の呼称はインテルの商標であるが、同技術は他社の演算装置にも用いられており、サーバー用途に</w:t>
      </w:r>
      <w:r>
        <w:rPr>
          <w:rFonts w:hint="eastAsia"/>
        </w:rPr>
        <w:t>4, 8</w:t>
      </w:r>
      <w:r>
        <w:rPr>
          <w:rFonts w:hint="eastAsia"/>
        </w:rPr>
        <w:t>論理コアの製品もある。</w:t>
      </w:r>
    </w:p>
    <w:p w14:paraId="5231CEB5" w14:textId="15517408" w:rsidR="00A10F96" w:rsidRDefault="00A10F96" w:rsidP="00311CA0">
      <w:pPr>
        <w:pStyle w:val="2"/>
      </w:pPr>
      <w:bookmarkStart w:id="30" w:name="_Toc379777941"/>
      <w:r>
        <w:t>コプロセッサ</w:t>
      </w:r>
      <w:bookmarkEnd w:id="30"/>
      <w:r w:rsidR="00856478">
        <w:fldChar w:fldCharType="begin"/>
      </w:r>
      <w:r w:rsidR="00856478">
        <w:instrText xml:space="preserve"> XE "</w:instrText>
      </w:r>
      <w:r w:rsidR="00856478">
        <w:rPr>
          <w:rFonts w:hint="eastAsia"/>
        </w:rPr>
        <w:instrText>コプロセッサ</w:instrText>
      </w:r>
      <w:r w:rsidR="00856478">
        <w:instrText>" \y “</w:instrText>
      </w:r>
      <w:r w:rsidR="00856478">
        <w:rPr>
          <w:rFonts w:hint="eastAsia"/>
        </w:rPr>
        <w:instrText>こぷろせっさ</w:instrText>
      </w:r>
      <w:r w:rsidR="00856478">
        <w:instrText xml:space="preserve">” </w:instrText>
      </w:r>
      <w:r w:rsidR="00856478">
        <w:fldChar w:fldCharType="end"/>
      </w:r>
    </w:p>
    <w:p w14:paraId="7F111D02" w14:textId="7AF92D5B" w:rsidR="00A10F96" w:rsidRDefault="00A10F96" w:rsidP="00A10F96">
      <w:pPr>
        <w:pStyle w:val="a9"/>
        <w:ind w:firstLine="283"/>
      </w:pPr>
      <w:r>
        <w:t>メインの</w:t>
      </w:r>
      <w:r>
        <w:t>CPU</w:t>
      </w:r>
      <w:r>
        <w:t>以外の演算装置を「コプロセッサ」（</w:t>
      </w:r>
      <w:r>
        <w:rPr>
          <w:rFonts w:hint="eastAsia"/>
        </w:rPr>
        <w:t xml:space="preserve">co-prosessor, </w:t>
      </w:r>
      <w:r>
        <w:rPr>
          <w:rFonts w:hint="eastAsia"/>
        </w:rPr>
        <w:t>副処理装置</w:t>
      </w:r>
      <w:r>
        <w:t>）と呼ぶ。</w:t>
      </w:r>
    </w:p>
    <w:p w14:paraId="444DF2AC" w14:textId="1E040349" w:rsidR="00A10F96" w:rsidRPr="00A10F96" w:rsidRDefault="00A10F96" w:rsidP="00A10F96">
      <w:pPr>
        <w:pStyle w:val="a9"/>
        <w:ind w:firstLine="283"/>
      </w:pPr>
      <w:r>
        <w:t>コプロセッサには</w:t>
      </w:r>
      <w:r>
        <w:rPr>
          <w:rFonts w:hint="eastAsia"/>
        </w:rPr>
        <w:t>FPU</w:t>
      </w:r>
      <w:r>
        <w:rPr>
          <w:rFonts w:hint="eastAsia"/>
        </w:rPr>
        <w:t>や</w:t>
      </w:r>
      <w:r>
        <w:rPr>
          <w:rFonts w:hint="eastAsia"/>
        </w:rPr>
        <w:t>GPU</w:t>
      </w:r>
      <w:r>
        <w:rPr>
          <w:rFonts w:hint="eastAsia"/>
        </w:rPr>
        <w:t>などがある。</w:t>
      </w:r>
    </w:p>
    <w:p w14:paraId="047BCB76" w14:textId="523F31B0" w:rsidR="00311CA0" w:rsidRDefault="00311CA0" w:rsidP="00311CA0">
      <w:pPr>
        <w:pStyle w:val="2"/>
      </w:pPr>
      <w:bookmarkStart w:id="31" w:name="_Toc379777942"/>
      <w:r>
        <w:t>浮動小数点演算装置</w:t>
      </w:r>
      <w:r w:rsidR="000A1483">
        <w:t>（</w:t>
      </w:r>
      <w:r>
        <w:rPr>
          <w:rFonts w:hint="eastAsia"/>
        </w:rPr>
        <w:t>FPU</w:t>
      </w:r>
      <w:r w:rsidR="000A1483">
        <w:rPr>
          <w:rFonts w:hint="eastAsia"/>
        </w:rPr>
        <w:t>）</w:t>
      </w:r>
      <w:r w:rsidR="00856478">
        <w:fldChar w:fldCharType="begin"/>
      </w:r>
      <w:r w:rsidR="00856478">
        <w:instrText xml:space="preserve"> XE "FPU" \y “FPU” </w:instrText>
      </w:r>
      <w:r w:rsidR="00856478">
        <w:fldChar w:fldCharType="end"/>
      </w:r>
      <w:r w:rsidR="00856478">
        <w:fldChar w:fldCharType="begin"/>
      </w:r>
      <w:r w:rsidR="00856478">
        <w:instrText xml:space="preserve"> XE "</w:instrText>
      </w:r>
      <w:r w:rsidR="00856478">
        <w:rPr>
          <w:rFonts w:hint="eastAsia"/>
        </w:rPr>
        <w:instrText>浮動所数点演算装置</w:instrText>
      </w:r>
      <w:r w:rsidR="00856478">
        <w:instrText>" \y “</w:instrText>
      </w:r>
      <w:r w:rsidR="00856478">
        <w:rPr>
          <w:rFonts w:hint="eastAsia"/>
        </w:rPr>
        <w:instrText>ふどうしょうすうてんえんざんそうち</w:instrText>
      </w:r>
      <w:r w:rsidR="00856478">
        <w:instrText xml:space="preserve">” </w:instrText>
      </w:r>
      <w:r w:rsidR="00856478">
        <w:fldChar w:fldCharType="end"/>
      </w:r>
      <w:r>
        <w:rPr>
          <w:rFonts w:hint="eastAsia"/>
        </w:rPr>
        <w:t>／</w:t>
      </w:r>
      <w:r w:rsidR="00962857">
        <w:t>SIMD</w:t>
      </w:r>
      <w:bookmarkEnd w:id="31"/>
      <w:r w:rsidR="00856478">
        <w:fldChar w:fldCharType="begin"/>
      </w:r>
      <w:r w:rsidR="00856478">
        <w:instrText xml:space="preserve"> XE "SIMD" \y “SIMD” </w:instrText>
      </w:r>
      <w:r w:rsidR="00856478">
        <w:fldChar w:fldCharType="end"/>
      </w:r>
    </w:p>
    <w:p w14:paraId="1C391E46" w14:textId="1AFEDB84" w:rsidR="00311CA0" w:rsidRDefault="000A1483" w:rsidP="00311CA0">
      <w:pPr>
        <w:pStyle w:val="a9"/>
        <w:ind w:firstLine="283"/>
      </w:pPr>
      <w:r>
        <w:t>本来の</w:t>
      </w:r>
      <w:r>
        <w:t>CPU</w:t>
      </w:r>
      <w:r>
        <w:t>は整数しか演算できないため、浮動小数点の演算は独自に実装する必要があった。詳細は省略するが、浮動小数点データの指数部に基づいて仮数部をビットシフトしてから演算するといった手間がかかる。</w:t>
      </w:r>
    </w:p>
    <w:p w14:paraId="5025145A" w14:textId="37A7BFE1" w:rsidR="000A1483" w:rsidRDefault="000A1483" w:rsidP="00A10F96">
      <w:pPr>
        <w:pStyle w:val="a9"/>
        <w:spacing w:beforeLines="50" w:before="180"/>
        <w:ind w:firstLine="283"/>
      </w:pPr>
      <w:r>
        <w:t>この手間のかかる演算を高速化するために、専用の演算装置が用いられる。それが</w:t>
      </w:r>
      <w:r w:rsidR="00F7749A">
        <w:t>「</w:t>
      </w:r>
      <w:r>
        <w:t>浮動小数点演算装置</w:t>
      </w:r>
      <w:r w:rsidR="00F7749A">
        <w:t>」</w:t>
      </w:r>
      <w:r>
        <w:t>（</w:t>
      </w:r>
      <w:r>
        <w:rPr>
          <w:rFonts w:hint="eastAsia"/>
        </w:rPr>
        <w:t>FPU</w:t>
      </w:r>
      <w:r>
        <w:t xml:space="preserve"> = Floating Point Unit</w:t>
      </w:r>
      <w:r>
        <w:t>）である。</w:t>
      </w:r>
    </w:p>
    <w:p w14:paraId="428ED44A" w14:textId="4019BC30" w:rsidR="00A10F96" w:rsidRDefault="00A10F96" w:rsidP="00A10F96">
      <w:pPr>
        <w:pStyle w:val="a9"/>
        <w:ind w:firstLine="283"/>
      </w:pPr>
      <w:r>
        <w:rPr>
          <w:rFonts w:hint="eastAsia"/>
        </w:rPr>
        <w:t>FPU</w:t>
      </w:r>
      <w:r>
        <w:rPr>
          <w:rFonts w:hint="eastAsia"/>
        </w:rPr>
        <w:t>の形態は、</w:t>
      </w:r>
      <w:r>
        <w:rPr>
          <w:rFonts w:hint="eastAsia"/>
        </w:rPr>
        <w:t>CPU</w:t>
      </w:r>
      <w:r>
        <w:rPr>
          <w:rFonts w:hint="eastAsia"/>
        </w:rPr>
        <w:t>と一体化しているものもあれば、独立した演算装置のものもある。</w:t>
      </w:r>
      <w:r w:rsidR="00DF6517">
        <w:rPr>
          <w:rFonts w:hint="eastAsia"/>
        </w:rPr>
        <w:t>例えば、</w:t>
      </w:r>
      <w:r>
        <w:rPr>
          <w:rFonts w:hint="eastAsia"/>
        </w:rPr>
        <w:t>PS2</w:t>
      </w:r>
      <w:r>
        <w:rPr>
          <w:rFonts w:hint="eastAsia"/>
        </w:rPr>
        <w:t>に搭載されていた</w:t>
      </w:r>
      <w:r>
        <w:rPr>
          <w:rFonts w:hint="eastAsia"/>
        </w:rPr>
        <w:t>VU</w:t>
      </w:r>
      <w:r w:rsidR="003377F2">
        <w:fldChar w:fldCharType="begin"/>
      </w:r>
      <w:r w:rsidR="003377F2">
        <w:instrText xml:space="preserve"> XE "</w:instrText>
      </w:r>
      <w:r w:rsidR="003377F2">
        <w:rPr>
          <w:rFonts w:hint="eastAsia"/>
        </w:rPr>
        <w:instrText>VU</w:instrText>
      </w:r>
      <w:r w:rsidR="003377F2">
        <w:instrText>" \y “</w:instrText>
      </w:r>
      <w:r w:rsidR="003377F2">
        <w:rPr>
          <w:rFonts w:hint="eastAsia"/>
        </w:rPr>
        <w:instrText>VU</w:instrText>
      </w:r>
      <w:r w:rsidR="003377F2">
        <w:instrText xml:space="preserve">” </w:instrText>
      </w:r>
      <w:r w:rsidR="003377F2">
        <w:fldChar w:fldCharType="end"/>
      </w:r>
      <w:r>
        <w:t>（</w:t>
      </w:r>
      <w:r>
        <w:rPr>
          <w:rFonts w:hint="eastAsia"/>
        </w:rPr>
        <w:t xml:space="preserve">Vector </w:t>
      </w:r>
      <w:r>
        <w:t xml:space="preserve">Unit: </w:t>
      </w:r>
      <w:r>
        <w:t>ベクトル演算ユニット）は独立した</w:t>
      </w:r>
      <w:r>
        <w:rPr>
          <w:rFonts w:hint="eastAsia"/>
        </w:rPr>
        <w:t>FPU</w:t>
      </w:r>
      <w:r>
        <w:rPr>
          <w:rFonts w:hint="eastAsia"/>
        </w:rPr>
        <w:t>の一種。</w:t>
      </w:r>
    </w:p>
    <w:p w14:paraId="5FF15378" w14:textId="77777777" w:rsidR="0057571B" w:rsidRDefault="00962857" w:rsidP="00962857">
      <w:pPr>
        <w:pStyle w:val="a9"/>
        <w:spacing w:beforeLines="50" w:before="180"/>
        <w:ind w:firstLine="283"/>
      </w:pPr>
      <w:r>
        <w:rPr>
          <w:rFonts w:hint="eastAsia"/>
        </w:rPr>
        <w:t>現在の</w:t>
      </w:r>
      <w:r>
        <w:rPr>
          <w:rFonts w:hint="eastAsia"/>
        </w:rPr>
        <w:t>CPU</w:t>
      </w:r>
      <w:r>
        <w:rPr>
          <w:rFonts w:hint="eastAsia"/>
        </w:rPr>
        <w:t>では、浮動小数点演算演算装置は</w:t>
      </w:r>
      <w:r>
        <w:rPr>
          <w:rFonts w:hint="eastAsia"/>
        </w:rPr>
        <w:t>CPU</w:t>
      </w:r>
      <w:r>
        <w:rPr>
          <w:rFonts w:hint="eastAsia"/>
        </w:rPr>
        <w:t>に統合され、</w:t>
      </w:r>
      <w:r>
        <w:rPr>
          <w:rFonts w:hint="eastAsia"/>
        </w:rPr>
        <w:t>CPU</w:t>
      </w:r>
      <w:r>
        <w:rPr>
          <w:rFonts w:hint="eastAsia"/>
        </w:rPr>
        <w:t>の命令セットが浮動小数点演算用に拡張されている。</w:t>
      </w:r>
    </w:p>
    <w:p w14:paraId="52F77C76" w14:textId="4D441EF2" w:rsidR="00A10F96" w:rsidRDefault="00962857" w:rsidP="0057571B">
      <w:pPr>
        <w:pStyle w:val="a9"/>
        <w:ind w:firstLine="283"/>
      </w:pPr>
      <w:r>
        <w:rPr>
          <w:rFonts w:hint="eastAsia"/>
        </w:rPr>
        <w:t>さらには、複数の浮動小数点演算をまとめて行うための「</w:t>
      </w:r>
      <w:r>
        <w:rPr>
          <w:rFonts w:hint="eastAsia"/>
        </w:rPr>
        <w:t>SIMD</w:t>
      </w:r>
      <w:r>
        <w:rPr>
          <w:rFonts w:hint="eastAsia"/>
        </w:rPr>
        <w:t>」命令が拡張搭載されている。</w:t>
      </w:r>
      <w:r w:rsidR="0057571B">
        <w:rPr>
          <w:rFonts w:hint="eastAsia"/>
        </w:rPr>
        <w:t>主な</w:t>
      </w:r>
      <w:r w:rsidR="0057571B">
        <w:rPr>
          <w:rFonts w:hint="eastAsia"/>
        </w:rPr>
        <w:t>SIMD</w:t>
      </w:r>
      <w:r w:rsidR="0057571B">
        <w:rPr>
          <w:rFonts w:hint="eastAsia"/>
        </w:rPr>
        <w:t>演算</w:t>
      </w:r>
      <w:r w:rsidR="00F7749A">
        <w:rPr>
          <w:rFonts w:hint="eastAsia"/>
        </w:rPr>
        <w:t>命令セット</w:t>
      </w:r>
      <w:r w:rsidR="0057571B">
        <w:rPr>
          <w:rFonts w:hint="eastAsia"/>
        </w:rPr>
        <w:t>には</w:t>
      </w:r>
      <w:r w:rsidR="00F913A3">
        <w:rPr>
          <w:rFonts w:hint="eastAsia"/>
        </w:rPr>
        <w:t>「</w:t>
      </w:r>
      <w:r w:rsidR="0057571B">
        <w:rPr>
          <w:rFonts w:hint="eastAsia"/>
        </w:rPr>
        <w:t>MMX</w:t>
      </w:r>
      <w:r w:rsidR="003377F2">
        <w:fldChar w:fldCharType="begin"/>
      </w:r>
      <w:r w:rsidR="003377F2">
        <w:instrText xml:space="preserve"> XE "</w:instrText>
      </w:r>
      <w:r w:rsidR="003377F2">
        <w:rPr>
          <w:rFonts w:hint="eastAsia"/>
        </w:rPr>
        <w:instrText>MMX</w:instrText>
      </w:r>
      <w:r w:rsidR="003377F2">
        <w:instrText>" \y “</w:instrText>
      </w:r>
      <w:r w:rsidR="003377F2">
        <w:rPr>
          <w:rFonts w:hint="eastAsia"/>
        </w:rPr>
        <w:instrText>MMX</w:instrText>
      </w:r>
      <w:r w:rsidR="003377F2">
        <w:instrText xml:space="preserve">” </w:instrText>
      </w:r>
      <w:r w:rsidR="003377F2">
        <w:fldChar w:fldCharType="end"/>
      </w:r>
      <w:r w:rsidR="00F913A3">
        <w:rPr>
          <w:rFonts w:hint="eastAsia"/>
        </w:rPr>
        <w:t>」</w:t>
      </w:r>
      <w:r w:rsidR="0057571B">
        <w:rPr>
          <w:rFonts w:hint="eastAsia"/>
        </w:rPr>
        <w:t>（</w:t>
      </w:r>
      <w:r w:rsidR="0057571B">
        <w:rPr>
          <w:rFonts w:hint="eastAsia"/>
        </w:rPr>
        <w:t>MultiMedia eXtensions</w:t>
      </w:r>
      <w:r w:rsidR="0057571B">
        <w:rPr>
          <w:rFonts w:hint="eastAsia"/>
        </w:rPr>
        <w:t>）、</w:t>
      </w:r>
      <w:r w:rsidR="00F913A3">
        <w:rPr>
          <w:rFonts w:hint="eastAsia"/>
        </w:rPr>
        <w:t>「</w:t>
      </w:r>
      <w:r w:rsidR="0057571B">
        <w:rPr>
          <w:rFonts w:hint="eastAsia"/>
        </w:rPr>
        <w:t>SSE</w:t>
      </w:r>
      <w:r w:rsidR="003377F2">
        <w:fldChar w:fldCharType="begin"/>
      </w:r>
      <w:r w:rsidR="003377F2">
        <w:instrText xml:space="preserve"> XE "SSE" \y “SSE” </w:instrText>
      </w:r>
      <w:r w:rsidR="003377F2">
        <w:fldChar w:fldCharType="end"/>
      </w:r>
      <w:r w:rsidR="00F913A3">
        <w:rPr>
          <w:rFonts w:hint="eastAsia"/>
        </w:rPr>
        <w:t>」</w:t>
      </w:r>
      <w:r w:rsidR="0057571B">
        <w:rPr>
          <w:rFonts w:hint="eastAsia"/>
        </w:rPr>
        <w:t>（</w:t>
      </w:r>
      <w:r w:rsidR="0057571B">
        <w:rPr>
          <w:rFonts w:hint="eastAsia"/>
        </w:rPr>
        <w:t>Streaming Simd Extensions</w:t>
      </w:r>
      <w:r w:rsidR="0057571B">
        <w:rPr>
          <w:rFonts w:hint="eastAsia"/>
        </w:rPr>
        <w:t>）などがある。</w:t>
      </w:r>
      <w:r w:rsidR="00C86608">
        <w:rPr>
          <w:rFonts w:hint="eastAsia"/>
        </w:rPr>
        <w:t>また、</w:t>
      </w:r>
      <w:r w:rsidR="00C86608">
        <w:rPr>
          <w:rFonts w:hint="eastAsia"/>
        </w:rPr>
        <w:t>GPU</w:t>
      </w:r>
      <w:r w:rsidR="00C86608">
        <w:rPr>
          <w:rFonts w:hint="eastAsia"/>
        </w:rPr>
        <w:t>の演算装置は基本的に</w:t>
      </w:r>
      <w:r w:rsidR="00C86608">
        <w:rPr>
          <w:rFonts w:hint="eastAsia"/>
        </w:rPr>
        <w:t>SIMD</w:t>
      </w:r>
      <w:r w:rsidR="00C86608">
        <w:rPr>
          <w:rFonts w:hint="eastAsia"/>
        </w:rPr>
        <w:t>である。</w:t>
      </w:r>
    </w:p>
    <w:p w14:paraId="2C743303" w14:textId="5DDC924B" w:rsidR="003941A9" w:rsidRDefault="003941A9" w:rsidP="003941A9">
      <w:pPr>
        <w:pStyle w:val="3"/>
      </w:pPr>
      <w:bookmarkStart w:id="32" w:name="_Toc379777943"/>
      <w:r>
        <w:t>SIMD</w:t>
      </w:r>
      <w:r w:rsidR="003377F2">
        <w:fldChar w:fldCharType="begin"/>
      </w:r>
      <w:r w:rsidR="003377F2">
        <w:instrText xml:space="preserve"> XE "</w:instrText>
      </w:r>
      <w:r w:rsidR="003377F2">
        <w:rPr>
          <w:rFonts w:hint="eastAsia"/>
        </w:rPr>
        <w:instrText>SIMD</w:instrText>
      </w:r>
      <w:r w:rsidR="003377F2">
        <w:instrText xml:space="preserve">" \y “SIMD” </w:instrText>
      </w:r>
      <w:r w:rsidR="003377F2">
        <w:fldChar w:fldCharType="end"/>
      </w:r>
      <w:r>
        <w:t>／</w:t>
      </w:r>
      <w:r>
        <w:rPr>
          <w:rFonts w:hint="eastAsia"/>
        </w:rPr>
        <w:t>MIMD</w:t>
      </w:r>
      <w:r w:rsidR="003377F2">
        <w:fldChar w:fldCharType="begin"/>
      </w:r>
      <w:r w:rsidR="003377F2">
        <w:instrText xml:space="preserve"> XE "</w:instrText>
      </w:r>
      <w:r w:rsidR="003377F2">
        <w:rPr>
          <w:rFonts w:hint="eastAsia"/>
        </w:rPr>
        <w:instrText>MIMD</w:instrText>
      </w:r>
      <w:r w:rsidR="003377F2">
        <w:instrText>" \y “</w:instrText>
      </w:r>
      <w:r w:rsidR="003377F2">
        <w:rPr>
          <w:rFonts w:hint="eastAsia"/>
        </w:rPr>
        <w:instrText>MIMD</w:instrText>
      </w:r>
      <w:r w:rsidR="003377F2">
        <w:instrText xml:space="preserve">” </w:instrText>
      </w:r>
      <w:r w:rsidR="003377F2">
        <w:fldChar w:fldCharType="end"/>
      </w:r>
      <w:r>
        <w:rPr>
          <w:rFonts w:hint="eastAsia"/>
        </w:rPr>
        <w:t>／</w:t>
      </w:r>
      <w:r>
        <w:rPr>
          <w:rFonts w:hint="eastAsia"/>
        </w:rPr>
        <w:t>SISD</w:t>
      </w:r>
      <w:r w:rsidR="003377F2">
        <w:fldChar w:fldCharType="begin"/>
      </w:r>
      <w:r w:rsidR="003377F2">
        <w:instrText xml:space="preserve"> XE "</w:instrText>
      </w:r>
      <w:r w:rsidR="003377F2">
        <w:rPr>
          <w:rFonts w:hint="eastAsia"/>
        </w:rPr>
        <w:instrText>SISD</w:instrText>
      </w:r>
      <w:r w:rsidR="003377F2">
        <w:instrText>" \y “SI</w:instrText>
      </w:r>
      <w:r w:rsidR="003377F2">
        <w:rPr>
          <w:rFonts w:hint="eastAsia"/>
        </w:rPr>
        <w:instrText>S</w:instrText>
      </w:r>
      <w:r w:rsidR="003377F2">
        <w:instrText xml:space="preserve">D” </w:instrText>
      </w:r>
      <w:r w:rsidR="003377F2">
        <w:fldChar w:fldCharType="end"/>
      </w:r>
      <w:r>
        <w:rPr>
          <w:rFonts w:hint="eastAsia"/>
        </w:rPr>
        <w:t>／</w:t>
      </w:r>
      <w:r>
        <w:rPr>
          <w:rFonts w:hint="eastAsia"/>
        </w:rPr>
        <w:t>MISD</w:t>
      </w:r>
      <w:bookmarkEnd w:id="32"/>
      <w:r w:rsidR="003377F2">
        <w:fldChar w:fldCharType="begin"/>
      </w:r>
      <w:r w:rsidR="003377F2">
        <w:instrText xml:space="preserve"> XE "</w:instrText>
      </w:r>
      <w:r w:rsidR="003377F2">
        <w:rPr>
          <w:rFonts w:hint="eastAsia"/>
        </w:rPr>
        <w:instrText>MISD</w:instrText>
      </w:r>
      <w:r w:rsidR="003377F2">
        <w:instrText>" \y “</w:instrText>
      </w:r>
      <w:r w:rsidR="003377F2">
        <w:rPr>
          <w:rFonts w:hint="eastAsia"/>
        </w:rPr>
        <w:instrText>M</w:instrText>
      </w:r>
      <w:r w:rsidR="003377F2">
        <w:instrText>I</w:instrText>
      </w:r>
      <w:r w:rsidR="003377F2">
        <w:rPr>
          <w:rFonts w:hint="eastAsia"/>
        </w:rPr>
        <w:instrText>S</w:instrText>
      </w:r>
      <w:r w:rsidR="003377F2">
        <w:instrText xml:space="preserve">D” </w:instrText>
      </w:r>
      <w:r w:rsidR="003377F2">
        <w:fldChar w:fldCharType="end"/>
      </w:r>
    </w:p>
    <w:p w14:paraId="061593C4" w14:textId="40920385" w:rsidR="003F1DF2" w:rsidRDefault="00F913A3" w:rsidP="003F1DF2">
      <w:pPr>
        <w:pStyle w:val="aa"/>
        <w:ind w:left="447" w:firstLine="283"/>
      </w:pPr>
      <w:r>
        <w:rPr>
          <w:rFonts w:hint="eastAsia"/>
        </w:rPr>
        <w:t>「</w:t>
      </w:r>
      <w:r w:rsidR="0057571B">
        <w:rPr>
          <w:rFonts w:hint="eastAsia"/>
        </w:rPr>
        <w:t>SIMD</w:t>
      </w:r>
      <w:r>
        <w:rPr>
          <w:rFonts w:hint="eastAsia"/>
        </w:rPr>
        <w:t>」</w:t>
      </w:r>
      <w:r w:rsidR="0057571B">
        <w:rPr>
          <w:rFonts w:hint="eastAsia"/>
        </w:rPr>
        <w:t>（</w:t>
      </w:r>
      <w:r w:rsidR="0057571B">
        <w:rPr>
          <w:rFonts w:hint="eastAsia"/>
        </w:rPr>
        <w:t>Single Instructoin</w:t>
      </w:r>
      <w:r>
        <w:t>,</w:t>
      </w:r>
      <w:r w:rsidR="0057571B">
        <w:rPr>
          <w:rFonts w:hint="eastAsia"/>
        </w:rPr>
        <w:t xml:space="preserve"> Multi Data</w:t>
      </w:r>
      <w:r>
        <w:t xml:space="preserve"> stream</w:t>
      </w:r>
      <w:r w:rsidR="0057571B">
        <w:rPr>
          <w:rFonts w:hint="eastAsia"/>
        </w:rPr>
        <w:t>：シムド）は、一回の命令で複数の演算をまとめて行うものである。</w:t>
      </w:r>
      <w:r w:rsidR="0057571B" w:rsidRPr="0057571B">
        <w:rPr>
          <w:rFonts w:hint="eastAsia"/>
          <w:color w:val="FF0000"/>
        </w:rPr>
        <w:t>この</w:t>
      </w:r>
      <w:r w:rsidR="0057571B" w:rsidRPr="0057571B">
        <w:rPr>
          <w:rFonts w:hint="eastAsia"/>
          <w:color w:val="FF0000"/>
        </w:rPr>
        <w:t>SIMD</w:t>
      </w:r>
      <w:r w:rsidR="0057571B" w:rsidRPr="0057571B">
        <w:rPr>
          <w:rFonts w:hint="eastAsia"/>
          <w:color w:val="FF0000"/>
        </w:rPr>
        <w:t>の活用は、ゲームプログラミングでは</w:t>
      </w:r>
      <w:r w:rsidR="000F4B03">
        <w:rPr>
          <w:rFonts w:hint="eastAsia"/>
          <w:color w:val="FF0000"/>
        </w:rPr>
        <w:t>とても</w:t>
      </w:r>
      <w:r w:rsidR="0057571B" w:rsidRPr="0057571B">
        <w:rPr>
          <w:rFonts w:hint="eastAsia"/>
          <w:color w:val="FF0000"/>
        </w:rPr>
        <w:t>意識する必要がある。</w:t>
      </w:r>
    </w:p>
    <w:p w14:paraId="61CA3139" w14:textId="77777777" w:rsidR="000F4B03" w:rsidRDefault="0057571B" w:rsidP="003F1DF2">
      <w:pPr>
        <w:pStyle w:val="aa"/>
        <w:ind w:left="447" w:firstLine="283"/>
      </w:pPr>
      <w:r>
        <w:rPr>
          <w:rFonts w:hint="eastAsia"/>
        </w:rPr>
        <w:lastRenderedPageBreak/>
        <w:t>128bit</w:t>
      </w:r>
      <w:r w:rsidR="00C86608">
        <w:rPr>
          <w:rFonts w:hint="eastAsia"/>
        </w:rPr>
        <w:t>（レジスタ）</w:t>
      </w:r>
      <w:r>
        <w:rPr>
          <w:rFonts w:hint="eastAsia"/>
        </w:rPr>
        <w:t>の</w:t>
      </w:r>
      <w:r>
        <w:rPr>
          <w:rFonts w:hint="eastAsia"/>
        </w:rPr>
        <w:t>SIMD</w:t>
      </w:r>
      <w:r>
        <w:rPr>
          <w:rFonts w:hint="eastAsia"/>
        </w:rPr>
        <w:t>演算の場合、</w:t>
      </w:r>
      <w:r>
        <w:rPr>
          <w:rFonts w:hint="eastAsia"/>
        </w:rPr>
        <w:t>4</w:t>
      </w:r>
      <w:r>
        <w:rPr>
          <w:rFonts w:hint="eastAsia"/>
        </w:rPr>
        <w:t>つの</w:t>
      </w:r>
      <w:r>
        <w:rPr>
          <w:rFonts w:hint="eastAsia"/>
        </w:rPr>
        <w:t>32bit</w:t>
      </w:r>
      <w:r>
        <w:rPr>
          <w:rFonts w:hint="eastAsia"/>
        </w:rPr>
        <w:t>値をまとめて処理できる。</w:t>
      </w:r>
      <w:r>
        <w:rPr>
          <w:rFonts w:hint="eastAsia"/>
        </w:rPr>
        <w:t>256bit</w:t>
      </w:r>
      <w:r>
        <w:rPr>
          <w:rFonts w:hint="eastAsia"/>
        </w:rPr>
        <w:t>なら</w:t>
      </w:r>
      <w:r>
        <w:rPr>
          <w:rFonts w:hint="eastAsia"/>
        </w:rPr>
        <w:t>8</w:t>
      </w:r>
      <w:r>
        <w:rPr>
          <w:rFonts w:hint="eastAsia"/>
        </w:rPr>
        <w:t>つである。</w:t>
      </w:r>
      <w:r w:rsidR="00C86608">
        <w:rPr>
          <w:rFonts w:hint="eastAsia"/>
        </w:rPr>
        <w:t>レジスタ長が固定されるので、演算する値の数も固定される。</w:t>
      </w:r>
      <w:r w:rsidR="00C86608">
        <w:rPr>
          <w:rFonts w:hint="eastAsia"/>
        </w:rPr>
        <w:t>3</w:t>
      </w:r>
      <w:r w:rsidR="00C86608">
        <w:rPr>
          <w:rFonts w:hint="eastAsia"/>
        </w:rPr>
        <w:t>つの値を演算したい時も、一つはダミーとして、</w:t>
      </w:r>
      <w:r w:rsidR="00C86608">
        <w:rPr>
          <w:rFonts w:hint="eastAsia"/>
        </w:rPr>
        <w:t>4</w:t>
      </w:r>
      <w:r w:rsidR="00C86608">
        <w:rPr>
          <w:rFonts w:hint="eastAsia"/>
        </w:rPr>
        <w:t>つの値を演算することになる。</w:t>
      </w:r>
    </w:p>
    <w:p w14:paraId="334C7819" w14:textId="58A8BCFB" w:rsidR="0057571B" w:rsidRDefault="000F4B03" w:rsidP="003F1DF2">
      <w:pPr>
        <w:pStyle w:val="aa"/>
        <w:ind w:left="447" w:firstLine="283"/>
      </w:pPr>
      <w:r>
        <w:rPr>
          <w:rFonts w:hint="eastAsia"/>
        </w:rPr>
        <w:t>SIMD</w:t>
      </w:r>
      <w:r>
        <w:rPr>
          <w:rFonts w:hint="eastAsia"/>
        </w:rPr>
        <w:t>演算は、ベクトルや行列の演算に多用される。</w:t>
      </w:r>
    </w:p>
    <w:p w14:paraId="0AE92373" w14:textId="1C3809B2" w:rsidR="00F913A3" w:rsidRDefault="00F913A3" w:rsidP="00F913A3">
      <w:pPr>
        <w:pStyle w:val="aa"/>
        <w:spacing w:beforeLines="50" w:before="180"/>
        <w:ind w:left="447" w:firstLine="283"/>
      </w:pPr>
      <w:r>
        <w:t>SIMD</w:t>
      </w:r>
      <w:r>
        <w:t>は複数の値（＝値セット）に対して一つの命令をまとめて実行する。この値セットに対して、同時に二つの命令を実行するのが「</w:t>
      </w:r>
      <w:r>
        <w:rPr>
          <w:rFonts w:hint="eastAsia"/>
        </w:rPr>
        <w:t>MIMD</w:t>
      </w:r>
      <w:r>
        <w:rPr>
          <w:rFonts w:hint="eastAsia"/>
        </w:rPr>
        <w:t>」（</w:t>
      </w:r>
      <w:r>
        <w:rPr>
          <w:rFonts w:hint="eastAsia"/>
        </w:rPr>
        <w:t>Multi</w:t>
      </w:r>
      <w:r w:rsidR="00606533">
        <w:t>ple</w:t>
      </w:r>
      <w:r>
        <w:rPr>
          <w:rFonts w:hint="eastAsia"/>
        </w:rPr>
        <w:t xml:space="preserve"> Instruction</w:t>
      </w:r>
      <w:r>
        <w:t>,</w:t>
      </w:r>
      <w:r>
        <w:rPr>
          <w:rFonts w:hint="eastAsia"/>
        </w:rPr>
        <w:t xml:space="preserve"> Multi</w:t>
      </w:r>
      <w:r w:rsidR="00606533">
        <w:t>ple</w:t>
      </w:r>
      <w:r>
        <w:rPr>
          <w:rFonts w:hint="eastAsia"/>
        </w:rPr>
        <w:t xml:space="preserve"> </w:t>
      </w:r>
      <w:r>
        <w:t>Data streams</w:t>
      </w:r>
      <w:r>
        <w:t>：ミムド</w:t>
      </w:r>
      <w:r>
        <w:rPr>
          <w:rFonts w:hint="eastAsia"/>
        </w:rPr>
        <w:t>）である。</w:t>
      </w:r>
      <w:r w:rsidR="00140657">
        <w:rPr>
          <w:rFonts w:hint="eastAsia"/>
        </w:rPr>
        <w:t>MIMD</w:t>
      </w:r>
      <w:r w:rsidR="00140657">
        <w:rPr>
          <w:rFonts w:hint="eastAsia"/>
        </w:rPr>
        <w:t>では、一つの</w:t>
      </w:r>
      <w:r w:rsidR="000019BD">
        <w:rPr>
          <w:rFonts w:hint="eastAsia"/>
        </w:rPr>
        <w:t>値セットを複数のプロセッサやコアに振り分け</w:t>
      </w:r>
      <w:r w:rsidR="00FC69F7">
        <w:rPr>
          <w:rFonts w:hint="eastAsia"/>
        </w:rPr>
        <w:t>て、それぞれで別個の演算を行う</w:t>
      </w:r>
      <w:r w:rsidR="000019BD">
        <w:rPr>
          <w:rFonts w:hint="eastAsia"/>
        </w:rPr>
        <w:t>。</w:t>
      </w:r>
    </w:p>
    <w:p w14:paraId="1451F011" w14:textId="7684F1AD" w:rsidR="00F913A3" w:rsidRPr="0057571B" w:rsidRDefault="00F913A3" w:rsidP="00F913A3">
      <w:pPr>
        <w:pStyle w:val="aa"/>
        <w:spacing w:beforeLines="50" w:before="180"/>
        <w:ind w:left="447" w:firstLine="283"/>
      </w:pPr>
      <w:r>
        <w:t>他、単独の値に対する演算は、「</w:t>
      </w:r>
      <w:r>
        <w:rPr>
          <w:rFonts w:hint="eastAsia"/>
        </w:rPr>
        <w:t>SISD</w:t>
      </w:r>
      <w:r>
        <w:rPr>
          <w:rFonts w:hint="eastAsia"/>
        </w:rPr>
        <w:t>」（</w:t>
      </w:r>
      <w:r>
        <w:rPr>
          <w:rFonts w:hint="eastAsia"/>
        </w:rPr>
        <w:t xml:space="preserve">Single Instruction, </w:t>
      </w:r>
      <w:r w:rsidR="00606533">
        <w:t>Single Data Stream</w:t>
      </w:r>
      <w:r>
        <w:rPr>
          <w:rFonts w:hint="eastAsia"/>
        </w:rPr>
        <w:t>）「</w:t>
      </w:r>
      <w:r>
        <w:rPr>
          <w:rFonts w:hint="eastAsia"/>
        </w:rPr>
        <w:t>MISD</w:t>
      </w:r>
      <w:r>
        <w:rPr>
          <w:rFonts w:hint="eastAsia"/>
        </w:rPr>
        <w:t>」</w:t>
      </w:r>
      <w:r w:rsidR="00606533">
        <w:rPr>
          <w:rFonts w:hint="eastAsia"/>
        </w:rPr>
        <w:t>（</w:t>
      </w:r>
      <w:r w:rsidR="00606533">
        <w:t>Multiple</w:t>
      </w:r>
      <w:r w:rsidR="00606533">
        <w:rPr>
          <w:rFonts w:hint="eastAsia"/>
        </w:rPr>
        <w:t xml:space="preserve"> Instruction, </w:t>
      </w:r>
      <w:r w:rsidR="00606533">
        <w:t>Single Data Stream</w:t>
      </w:r>
      <w:r w:rsidR="00606533">
        <w:rPr>
          <w:rFonts w:hint="eastAsia"/>
        </w:rPr>
        <w:t>）</w:t>
      </w:r>
      <w:r>
        <w:rPr>
          <w:rFonts w:hint="eastAsia"/>
        </w:rPr>
        <w:t>と呼ばれる。</w:t>
      </w:r>
    </w:p>
    <w:p w14:paraId="508DA050" w14:textId="06ABACF8" w:rsidR="00A10F96" w:rsidRDefault="00A10F96" w:rsidP="00A10F96">
      <w:pPr>
        <w:pStyle w:val="2"/>
      </w:pPr>
      <w:bookmarkStart w:id="33" w:name="_Toc379777944"/>
      <w:r>
        <w:rPr>
          <w:rFonts w:hint="eastAsia"/>
        </w:rPr>
        <w:t>G</w:t>
      </w:r>
      <w:r>
        <w:t>PU</w:t>
      </w:r>
      <w:bookmarkEnd w:id="33"/>
      <w:r w:rsidR="003377F2">
        <w:fldChar w:fldCharType="begin"/>
      </w:r>
      <w:r w:rsidR="003377F2">
        <w:instrText xml:space="preserve"> XE "</w:instrText>
      </w:r>
      <w:r w:rsidR="003377F2">
        <w:rPr>
          <w:rFonts w:hint="eastAsia"/>
        </w:rPr>
        <w:instrText>GPU</w:instrText>
      </w:r>
      <w:r w:rsidR="003377F2">
        <w:instrText>" \y “</w:instrText>
      </w:r>
      <w:r w:rsidR="003377F2">
        <w:rPr>
          <w:rFonts w:hint="eastAsia"/>
        </w:rPr>
        <w:instrText>GPU</w:instrText>
      </w:r>
      <w:r w:rsidR="003377F2">
        <w:instrText xml:space="preserve">” </w:instrText>
      </w:r>
      <w:r w:rsidR="003377F2">
        <w:fldChar w:fldCharType="end"/>
      </w:r>
    </w:p>
    <w:p w14:paraId="644BFCE5" w14:textId="09E7C8B9" w:rsidR="00A10F96" w:rsidRDefault="002423E7" w:rsidP="00A10F96">
      <w:pPr>
        <w:pStyle w:val="a9"/>
        <w:ind w:firstLine="283"/>
      </w:pPr>
      <w:r>
        <w:t>「</w:t>
      </w:r>
      <w:r>
        <w:t>GPU</w:t>
      </w:r>
      <w:r>
        <w:t>」（</w:t>
      </w:r>
      <w:r>
        <w:rPr>
          <w:rFonts w:hint="eastAsia"/>
        </w:rPr>
        <w:t>Graphics</w:t>
      </w:r>
      <w:r>
        <w:t xml:space="preserve"> Processing Unit</w:t>
      </w:r>
      <w:r>
        <w:t>：</w:t>
      </w:r>
      <w:r w:rsidR="00F1585D">
        <w:t>グラフィックス演算装置</w:t>
      </w:r>
      <w:r>
        <w:t>）は、グラフィックス描画専用の演算装置である</w:t>
      </w:r>
      <w:r w:rsidR="00F1585D">
        <w:t>。多数のコアやシェーダーユニットなどで構成される。</w:t>
      </w:r>
    </w:p>
    <w:p w14:paraId="1EDFDF05" w14:textId="211CBDDF" w:rsidR="00F1585D" w:rsidRPr="00C937D0" w:rsidRDefault="00F1585D" w:rsidP="002423E7">
      <w:pPr>
        <w:pStyle w:val="a9"/>
        <w:spacing w:beforeLines="50" w:before="180"/>
        <w:ind w:firstLine="283"/>
      </w:pPr>
      <w:r>
        <w:t>グラフィック</w:t>
      </w:r>
      <w:r w:rsidR="002423E7">
        <w:t>ス</w:t>
      </w:r>
      <w:r>
        <w:t>描画以外の演算に</w:t>
      </w:r>
      <w:r w:rsidR="000A4599">
        <w:t>も</w:t>
      </w:r>
      <w:r>
        <w:t>GPU</w:t>
      </w:r>
      <w:r>
        <w:t>を</w:t>
      </w:r>
      <w:r w:rsidR="002423E7">
        <w:rPr>
          <w:rFonts w:hint="eastAsia"/>
        </w:rPr>
        <w:t>応用する技術</w:t>
      </w:r>
      <w:r w:rsidR="000A4599">
        <w:t>が</w:t>
      </w:r>
      <w:r>
        <w:t>「</w:t>
      </w:r>
      <w:r>
        <w:t>GPGPU</w:t>
      </w:r>
      <w:r>
        <w:t>」</w:t>
      </w:r>
      <w:r w:rsidR="002423E7">
        <w:t>（</w:t>
      </w:r>
      <w:r w:rsidR="002423E7">
        <w:rPr>
          <w:rFonts w:hint="eastAsia"/>
        </w:rPr>
        <w:t>Genera</w:t>
      </w:r>
      <w:r w:rsidR="002423E7">
        <w:t>l</w:t>
      </w:r>
      <w:r w:rsidR="002423E7">
        <w:rPr>
          <w:rFonts w:hint="eastAsia"/>
        </w:rPr>
        <w:t>-</w:t>
      </w:r>
      <w:r w:rsidR="002423E7">
        <w:t>P</w:t>
      </w:r>
      <w:r w:rsidR="002423E7">
        <w:rPr>
          <w:rFonts w:hint="eastAsia"/>
        </w:rPr>
        <w:t>urpose computing on GPU</w:t>
      </w:r>
      <w:r w:rsidR="002423E7">
        <w:t>）</w:t>
      </w:r>
      <w:r w:rsidR="000A4599">
        <w:t>。</w:t>
      </w:r>
    </w:p>
    <w:p w14:paraId="322214E5" w14:textId="1A80E03A" w:rsidR="00311CA0" w:rsidRDefault="00311CA0" w:rsidP="00311CA0">
      <w:pPr>
        <w:pStyle w:val="2"/>
      </w:pPr>
      <w:bookmarkStart w:id="34" w:name="_Toc379777945"/>
      <w:r>
        <w:t>メイン</w:t>
      </w:r>
      <w:r>
        <w:rPr>
          <w:rFonts w:hint="eastAsia"/>
        </w:rPr>
        <w:t>メモリ</w:t>
      </w:r>
      <w:bookmarkEnd w:id="34"/>
      <w:r w:rsidR="003377F2">
        <w:fldChar w:fldCharType="begin"/>
      </w:r>
      <w:r w:rsidR="003377F2">
        <w:instrText xml:space="preserve"> XE "</w:instrText>
      </w:r>
      <w:r w:rsidR="003377F2">
        <w:rPr>
          <w:rFonts w:hint="eastAsia"/>
        </w:rPr>
        <w:instrText>メインメモリ</w:instrText>
      </w:r>
      <w:r w:rsidR="003377F2">
        <w:instrText>" \y “</w:instrText>
      </w:r>
      <w:r w:rsidR="003377F2">
        <w:rPr>
          <w:rFonts w:hint="eastAsia"/>
        </w:rPr>
        <w:instrText>メインメモリ</w:instrText>
      </w:r>
      <w:r w:rsidR="003377F2">
        <w:instrText xml:space="preserve">” </w:instrText>
      </w:r>
      <w:r w:rsidR="003377F2">
        <w:fldChar w:fldCharType="end"/>
      </w:r>
    </w:p>
    <w:p w14:paraId="6D7C8C74" w14:textId="4A54BC1E" w:rsidR="000A4599" w:rsidRDefault="000A4599" w:rsidP="00311CA0">
      <w:pPr>
        <w:pStyle w:val="a9"/>
        <w:ind w:firstLine="283"/>
      </w:pPr>
      <w:r>
        <w:rPr>
          <w:rFonts w:hint="eastAsia"/>
        </w:rPr>
        <w:t>プログラムの本体と各種データはメインメモリに置かれる。</w:t>
      </w:r>
      <w:r>
        <w:t>プログラムも突き詰めればデータの一種である。</w:t>
      </w:r>
    </w:p>
    <w:p w14:paraId="06971BC8" w14:textId="36155F39" w:rsidR="000A4599" w:rsidRPr="00311CA0" w:rsidRDefault="000A4599" w:rsidP="00311CA0">
      <w:pPr>
        <w:pStyle w:val="a9"/>
        <w:ind w:firstLine="283"/>
      </w:pPr>
      <w:r>
        <w:t>CPU</w:t>
      </w:r>
      <w:r>
        <w:t>はプログラムとデータを</w:t>
      </w:r>
      <w:r w:rsidR="002423E7">
        <w:t>逐次</w:t>
      </w:r>
      <w:r>
        <w:t>メインメモリから読み出して実行する。</w:t>
      </w:r>
    </w:p>
    <w:p w14:paraId="1F0EE447" w14:textId="3077B78B" w:rsidR="0088310E" w:rsidRDefault="0088310E" w:rsidP="0088310E">
      <w:pPr>
        <w:pStyle w:val="2"/>
      </w:pPr>
      <w:bookmarkStart w:id="35" w:name="_Toc379777946"/>
      <w:r>
        <w:rPr>
          <w:rFonts w:hint="eastAsia"/>
        </w:rPr>
        <w:t>R</w:t>
      </w:r>
      <w:r>
        <w:t>AM</w:t>
      </w:r>
      <w:r w:rsidR="003377F2">
        <w:fldChar w:fldCharType="begin"/>
      </w:r>
      <w:r w:rsidR="003377F2">
        <w:instrText xml:space="preserve"> XE "</w:instrText>
      </w:r>
      <w:r w:rsidR="003377F2">
        <w:rPr>
          <w:rFonts w:hint="eastAsia"/>
        </w:rPr>
        <w:instrText>RAM</w:instrText>
      </w:r>
      <w:r w:rsidR="003377F2">
        <w:instrText>" \y “</w:instrText>
      </w:r>
      <w:r w:rsidR="003377F2">
        <w:rPr>
          <w:rFonts w:hint="eastAsia"/>
        </w:rPr>
        <w:instrText>RAM</w:instrText>
      </w:r>
      <w:r w:rsidR="003377F2">
        <w:instrText xml:space="preserve">” </w:instrText>
      </w:r>
      <w:r w:rsidR="003377F2">
        <w:fldChar w:fldCharType="end"/>
      </w:r>
      <w:r>
        <w:t>と</w:t>
      </w:r>
      <w:r>
        <w:rPr>
          <w:rFonts w:hint="eastAsia"/>
        </w:rPr>
        <w:t>ROM</w:t>
      </w:r>
      <w:bookmarkEnd w:id="35"/>
      <w:r w:rsidR="003377F2">
        <w:fldChar w:fldCharType="begin"/>
      </w:r>
      <w:r w:rsidR="003377F2">
        <w:instrText xml:space="preserve"> XE "</w:instrText>
      </w:r>
      <w:r w:rsidR="003377F2">
        <w:rPr>
          <w:rFonts w:hint="eastAsia"/>
        </w:rPr>
        <w:instrText>ROM</w:instrText>
      </w:r>
      <w:r w:rsidR="003377F2">
        <w:instrText>" \y “</w:instrText>
      </w:r>
      <w:r w:rsidR="003377F2">
        <w:rPr>
          <w:rFonts w:hint="eastAsia"/>
        </w:rPr>
        <w:instrText>ROM</w:instrText>
      </w:r>
      <w:r w:rsidR="003377F2">
        <w:instrText xml:space="preserve">” </w:instrText>
      </w:r>
      <w:r w:rsidR="003377F2">
        <w:fldChar w:fldCharType="end"/>
      </w:r>
    </w:p>
    <w:p w14:paraId="19583441" w14:textId="7575BAB7" w:rsidR="0088310E" w:rsidRDefault="0088310E" w:rsidP="0088310E">
      <w:pPr>
        <w:pStyle w:val="a9"/>
        <w:ind w:firstLine="283"/>
      </w:pPr>
      <w:r>
        <w:rPr>
          <w:rFonts w:hint="eastAsia"/>
        </w:rPr>
        <w:t>通常「メモリ」と言えば「</w:t>
      </w:r>
      <w:r>
        <w:rPr>
          <w:rFonts w:hint="eastAsia"/>
        </w:rPr>
        <w:t>RAM</w:t>
      </w:r>
      <w:r>
        <w:rPr>
          <w:rFonts w:hint="eastAsia"/>
        </w:rPr>
        <w:t>」（</w:t>
      </w:r>
      <w:r>
        <w:t>Randam Access</w:t>
      </w:r>
      <w:r>
        <w:rPr>
          <w:rFonts w:hint="eastAsia"/>
        </w:rPr>
        <w:t xml:space="preserve"> Memory</w:t>
      </w:r>
      <w:r>
        <w:rPr>
          <w:rFonts w:hint="eastAsia"/>
        </w:rPr>
        <w:t>：ラム）のことである。読み書き可能なメモリのこと。</w:t>
      </w:r>
    </w:p>
    <w:p w14:paraId="6CC1E059" w14:textId="1C43B615" w:rsidR="00140657" w:rsidRDefault="0088310E" w:rsidP="0088310E">
      <w:pPr>
        <w:pStyle w:val="a9"/>
        <w:spacing w:beforeLines="50" w:before="180"/>
        <w:ind w:firstLine="283"/>
      </w:pPr>
      <w:r>
        <w:t>それに対して、「</w:t>
      </w:r>
      <w:r>
        <w:t>ROM</w:t>
      </w:r>
      <w:r>
        <w:t>」（</w:t>
      </w:r>
      <w:r>
        <w:rPr>
          <w:rFonts w:hint="eastAsia"/>
        </w:rPr>
        <w:t>Read Only Memory</w:t>
      </w:r>
      <w:r>
        <w:rPr>
          <w:rFonts w:hint="eastAsia"/>
        </w:rPr>
        <w:t>：ロム</w:t>
      </w:r>
      <w:r>
        <w:t>）というのは、読み取り専用で書き込むことができないメモリのことである。</w:t>
      </w:r>
      <w:r>
        <w:rPr>
          <w:rFonts w:hint="eastAsia"/>
        </w:rPr>
        <w:t>BIOS</w:t>
      </w:r>
      <w:r>
        <w:rPr>
          <w:rFonts w:hint="eastAsia"/>
        </w:rPr>
        <w:t>プログラムの保存領域や、物理的に書き込みできない</w:t>
      </w:r>
      <w:r>
        <w:rPr>
          <w:rFonts w:hint="eastAsia"/>
        </w:rPr>
        <w:t>CD-ROM</w:t>
      </w:r>
      <w:r w:rsidR="00DE0BAE">
        <w:rPr>
          <w:rFonts w:hint="eastAsia"/>
        </w:rPr>
        <w:t>／ゲームカード</w:t>
      </w:r>
      <w:r>
        <w:rPr>
          <w:rFonts w:hint="eastAsia"/>
        </w:rPr>
        <w:t>などに使われる言葉。</w:t>
      </w:r>
    </w:p>
    <w:p w14:paraId="7BC92EE0" w14:textId="230EEEF1" w:rsidR="003377F2" w:rsidRDefault="003377F2" w:rsidP="003377F2">
      <w:pPr>
        <w:pStyle w:val="a9"/>
        <w:ind w:firstLine="283"/>
      </w:pPr>
      <w:r>
        <w:rPr>
          <w:rFonts w:hint="eastAsia"/>
        </w:rPr>
        <w:t>なお、</w:t>
      </w:r>
      <w:r>
        <w:rPr>
          <w:rFonts w:hint="eastAsia"/>
        </w:rPr>
        <w:t>ROM</w:t>
      </w:r>
      <w:r>
        <w:rPr>
          <w:rFonts w:hint="eastAsia"/>
        </w:rPr>
        <w:t>の中には「フラッシュ</w:t>
      </w:r>
      <w:r>
        <w:rPr>
          <w:rFonts w:hint="eastAsia"/>
        </w:rPr>
        <w:t>ROM</w:t>
      </w:r>
      <w:r>
        <w:rPr>
          <w:rFonts w:hint="eastAsia"/>
        </w:rPr>
        <w:t>」などの、書き換え可能な</w:t>
      </w:r>
      <w:r>
        <w:rPr>
          <w:rFonts w:hint="eastAsia"/>
        </w:rPr>
        <w:t>ROM</w:t>
      </w:r>
      <w:r>
        <w:rPr>
          <w:rFonts w:hint="eastAsia"/>
        </w:rPr>
        <w:t>もある。</w:t>
      </w:r>
    </w:p>
    <w:p w14:paraId="6ADD7C5F" w14:textId="6179EE16" w:rsidR="0088310E" w:rsidRDefault="00140657" w:rsidP="0088310E">
      <w:pPr>
        <w:pStyle w:val="a9"/>
        <w:spacing w:beforeLines="50" w:before="180"/>
        <w:ind w:firstLine="283"/>
      </w:pPr>
      <w:r>
        <w:rPr>
          <w:rFonts w:hint="eastAsia"/>
        </w:rPr>
        <w:t>ゲームでは、データを</w:t>
      </w:r>
      <w:r>
        <w:rPr>
          <w:rFonts w:hint="eastAsia"/>
        </w:rPr>
        <w:t>ROM</w:t>
      </w:r>
      <w:r>
        <w:rPr>
          <w:rFonts w:hint="eastAsia"/>
        </w:rPr>
        <w:t>から</w:t>
      </w:r>
      <w:r>
        <w:rPr>
          <w:rFonts w:hint="eastAsia"/>
        </w:rPr>
        <w:t>RAM</w:t>
      </w:r>
      <w:r>
        <w:rPr>
          <w:rFonts w:hint="eastAsia"/>
        </w:rPr>
        <w:t>に読み込んで処理するのが普通。</w:t>
      </w:r>
    </w:p>
    <w:p w14:paraId="572FCEA0" w14:textId="2ECF9EEC" w:rsidR="006260F8" w:rsidRDefault="006260F8" w:rsidP="006260F8">
      <w:pPr>
        <w:pStyle w:val="2"/>
      </w:pPr>
      <w:bookmarkStart w:id="36" w:name="_Toc379777947"/>
      <w:r>
        <w:rPr>
          <w:rFonts w:hint="eastAsia"/>
        </w:rPr>
        <w:lastRenderedPageBreak/>
        <w:t>キャッシュメモリ</w:t>
      </w:r>
      <w:bookmarkEnd w:id="36"/>
      <w:r w:rsidR="003377F2">
        <w:fldChar w:fldCharType="begin"/>
      </w:r>
      <w:r w:rsidR="003377F2">
        <w:instrText xml:space="preserve"> XE "</w:instrText>
      </w:r>
      <w:r w:rsidR="003377F2">
        <w:rPr>
          <w:rFonts w:hint="eastAsia"/>
        </w:rPr>
        <w:instrText>キャッシュメモリ</w:instrText>
      </w:r>
      <w:r w:rsidR="003377F2">
        <w:instrText>" \y “</w:instrText>
      </w:r>
      <w:r w:rsidR="003377F2">
        <w:rPr>
          <w:rFonts w:hint="eastAsia"/>
        </w:rPr>
        <w:instrText>キャッシュメモリ</w:instrText>
      </w:r>
      <w:r w:rsidR="003377F2">
        <w:instrText xml:space="preserve">” </w:instrText>
      </w:r>
      <w:r w:rsidR="003377F2">
        <w:fldChar w:fldCharType="end"/>
      </w:r>
    </w:p>
    <w:p w14:paraId="7FD6EC58" w14:textId="4EA77D1A" w:rsidR="000A4599" w:rsidRDefault="000A4599" w:rsidP="006260F8">
      <w:pPr>
        <w:pStyle w:val="a9"/>
        <w:ind w:firstLine="283"/>
      </w:pPr>
      <w:r>
        <w:t>CPU</w:t>
      </w:r>
      <w:r>
        <w:t>が読み出したメインメモリのデータは、</w:t>
      </w:r>
      <w:r w:rsidR="00DE0BAE">
        <w:t>CPU</w:t>
      </w:r>
      <w:r w:rsidR="00DE0BAE">
        <w:t>上の</w:t>
      </w:r>
      <w:r w:rsidR="00275441">
        <w:t>「</w:t>
      </w:r>
      <w:r>
        <w:t>キャッシュメモリ</w:t>
      </w:r>
      <w:r w:rsidR="00275441">
        <w:t>」</w:t>
      </w:r>
      <w:r>
        <w:t>に蓄えられる。</w:t>
      </w:r>
    </w:p>
    <w:p w14:paraId="17262217" w14:textId="096CD55D" w:rsidR="000A4599" w:rsidRDefault="000A4599" w:rsidP="006260F8">
      <w:pPr>
        <w:pStyle w:val="a9"/>
        <w:ind w:firstLine="283"/>
      </w:pPr>
      <w:r>
        <w:t>L1</w:t>
      </w:r>
      <w:r>
        <w:t>キャッシュ（</w:t>
      </w:r>
      <w:r>
        <w:rPr>
          <w:rFonts w:hint="eastAsia"/>
        </w:rPr>
        <w:t>Layer-1</w:t>
      </w:r>
      <w:r>
        <w:t>キャッシュ＝一次キャッシュ）</w:t>
      </w:r>
      <w:r>
        <w:t>→L2</w:t>
      </w:r>
      <w:r>
        <w:t>キャッシュ</w:t>
      </w:r>
      <w:r>
        <w:t>→L3</w:t>
      </w:r>
      <w:r>
        <w:t>キャッシュ</w:t>
      </w:r>
      <w:r>
        <w:t>→</w:t>
      </w:r>
      <w:r>
        <w:t>メインメモリの順に、アクセスが高速（</w:t>
      </w:r>
      <w:r>
        <w:rPr>
          <w:rFonts w:hint="eastAsia"/>
        </w:rPr>
        <w:t>L1</w:t>
      </w:r>
      <w:r>
        <w:rPr>
          <w:rFonts w:hint="eastAsia"/>
        </w:rPr>
        <w:t>キャッシュが一番速い</w:t>
      </w:r>
      <w:r>
        <w:t>）。</w:t>
      </w:r>
      <w:r w:rsidR="00D87562">
        <w:rPr>
          <w:rFonts w:hint="eastAsia"/>
        </w:rPr>
        <w:t>L3</w:t>
      </w:r>
      <w:r w:rsidR="00D87562">
        <w:rPr>
          <w:rFonts w:hint="eastAsia"/>
        </w:rPr>
        <w:t>キャッシュを搭載しているのは比較的最近の</w:t>
      </w:r>
      <w:r w:rsidR="00D87562">
        <w:rPr>
          <w:rFonts w:hint="eastAsia"/>
        </w:rPr>
        <w:t>CPU</w:t>
      </w:r>
      <w:r w:rsidR="00D87562">
        <w:rPr>
          <w:rFonts w:hint="eastAsia"/>
        </w:rPr>
        <w:t>。</w:t>
      </w:r>
    </w:p>
    <w:p w14:paraId="368DF2FF" w14:textId="4094A3F7" w:rsidR="000A4599" w:rsidRDefault="000A4599" w:rsidP="000A4599">
      <w:pPr>
        <w:pStyle w:val="a9"/>
        <w:spacing w:beforeLines="50" w:before="180"/>
        <w:ind w:firstLine="283"/>
      </w:pPr>
      <w:r>
        <w:t>CPU</w:t>
      </w:r>
      <w:r>
        <w:t>は、高速に動作するために、必要が生じるまでメインメモリに</w:t>
      </w:r>
      <w:r w:rsidR="00275441">
        <w:t>極力</w:t>
      </w:r>
      <w:r>
        <w:t>アクセス</w:t>
      </w:r>
      <w:r w:rsidR="00275441">
        <w:t>せず、キャッシュメモリを優先的に扱う。</w:t>
      </w:r>
    </w:p>
    <w:p w14:paraId="462B96BC" w14:textId="0FDCA45E" w:rsidR="00275441" w:rsidRPr="00E83525" w:rsidRDefault="00275441" w:rsidP="00275441">
      <w:pPr>
        <w:pStyle w:val="a9"/>
        <w:spacing w:beforeLines="50" w:before="180"/>
        <w:ind w:firstLine="283"/>
        <w:rPr>
          <w:color w:val="FF0000"/>
        </w:rPr>
      </w:pPr>
      <w:r w:rsidRPr="00E83525">
        <w:rPr>
          <w:color w:val="FF0000"/>
        </w:rPr>
        <w:t>キャッシュ</w:t>
      </w:r>
      <w:r w:rsidR="00B151FD" w:rsidRPr="00E83525">
        <w:rPr>
          <w:rFonts w:hint="eastAsia"/>
          <w:color w:val="FF0000"/>
        </w:rPr>
        <w:t>による</w:t>
      </w:r>
      <w:r w:rsidRPr="00E83525">
        <w:rPr>
          <w:color w:val="FF0000"/>
        </w:rPr>
        <w:t>効率</w:t>
      </w:r>
      <w:r w:rsidR="00B151FD" w:rsidRPr="00E83525">
        <w:rPr>
          <w:rFonts w:hint="eastAsia"/>
          <w:color w:val="FF0000"/>
        </w:rPr>
        <w:t>化</w:t>
      </w:r>
      <w:r w:rsidRPr="00E83525">
        <w:rPr>
          <w:color w:val="FF0000"/>
        </w:rPr>
        <w:t>は</w:t>
      </w:r>
      <w:r w:rsidR="00B151FD" w:rsidRPr="00E83525">
        <w:rPr>
          <w:rFonts w:hint="eastAsia"/>
          <w:color w:val="FF0000"/>
        </w:rPr>
        <w:t>、</w:t>
      </w:r>
      <w:r w:rsidRPr="00E83525">
        <w:rPr>
          <w:color w:val="FF0000"/>
        </w:rPr>
        <w:t>C</w:t>
      </w:r>
      <w:r w:rsidRPr="00E83525">
        <w:rPr>
          <w:color w:val="FF0000"/>
        </w:rPr>
        <w:t>言語などの高級言語でプログラミングする際も多少は意識したほうが良い。</w:t>
      </w:r>
    </w:p>
    <w:p w14:paraId="1BF97A9B" w14:textId="09D1AA9E" w:rsidR="000B0E2A" w:rsidRDefault="00275441" w:rsidP="006260F8">
      <w:pPr>
        <w:pStyle w:val="a9"/>
        <w:ind w:firstLine="283"/>
      </w:pPr>
      <w:r>
        <w:t>例えば、一般に</w:t>
      </w:r>
      <w:r w:rsidR="000B0E2A">
        <w:t>インライン展開</w:t>
      </w:r>
      <w:r>
        <w:t>はプログラムサイズと引き替えに高速化されるものであるが、ループ処理の中で同じ関数を何度も呼</w:t>
      </w:r>
      <w:r w:rsidR="00CE22AF">
        <w:t>んでいる</w:t>
      </w:r>
      <w:r>
        <w:t>ような処理の場合、</w:t>
      </w:r>
      <w:r w:rsidR="00CE22AF">
        <w:t>全てインライン</w:t>
      </w:r>
      <w:r w:rsidR="00B151FD">
        <w:t>展開されると長い処理となり、キャッシュに全部乗らなくなってしま</w:t>
      </w:r>
      <w:r w:rsidR="00B151FD">
        <w:rPr>
          <w:rFonts w:hint="eastAsia"/>
        </w:rPr>
        <w:t>うと、</w:t>
      </w:r>
      <w:r w:rsidR="00CE22AF">
        <w:t>むしろ関数呼び出しの方がキャッシュの読み替えが起こらず、高速に動作する</w:t>
      </w:r>
      <w:r w:rsidR="00B151FD">
        <w:rPr>
          <w:rFonts w:hint="eastAsia"/>
        </w:rPr>
        <w:t>、といったことがある</w:t>
      </w:r>
      <w:r w:rsidR="00CE22AF">
        <w:t>。</w:t>
      </w:r>
    </w:p>
    <w:p w14:paraId="4221443C" w14:textId="5E5D89C2" w:rsidR="00CE22AF" w:rsidRDefault="00CE22AF" w:rsidP="00CE22AF">
      <w:pPr>
        <w:pStyle w:val="a9"/>
        <w:spacing w:beforeLines="50" w:before="180"/>
        <w:ind w:firstLine="283"/>
      </w:pPr>
      <w:r>
        <w:t>実際どの程度のサイズが妥当かは見極めが難しいが、何にしても、繰り返し実行されるような処理は短くまとめておくと、効率的になる。</w:t>
      </w:r>
    </w:p>
    <w:p w14:paraId="457ABB0E" w14:textId="033DFDDB" w:rsidR="00CE22AF" w:rsidRDefault="002423E7" w:rsidP="00CE22AF">
      <w:pPr>
        <w:pStyle w:val="a9"/>
        <w:ind w:firstLine="283"/>
      </w:pPr>
      <w:r>
        <w:t>ほかには</w:t>
      </w:r>
      <w:r w:rsidR="00CE22AF">
        <w:t>、遅延評価が可能な演算に対しては（求めた計算結果をすぐに使って次の演算を行う必要がない場合）、命令と値をプールして、後でまとめて演算するような効率化手法もある。</w:t>
      </w:r>
    </w:p>
    <w:p w14:paraId="4B8B20ED" w14:textId="21DD7ABE" w:rsidR="00B151FD" w:rsidRPr="00CE22AF" w:rsidRDefault="00EA157E" w:rsidP="00CE22AF">
      <w:pPr>
        <w:pStyle w:val="a9"/>
        <w:ind w:firstLine="283"/>
      </w:pPr>
      <w:r>
        <w:rPr>
          <w:rFonts w:hint="eastAsia"/>
        </w:rPr>
        <w:t>長い計算</w:t>
      </w:r>
      <w:r w:rsidR="00E83525">
        <w:rPr>
          <w:rFonts w:hint="eastAsia"/>
        </w:rPr>
        <w:t>がある場合</w:t>
      </w:r>
      <w:r>
        <w:rPr>
          <w:rFonts w:hint="eastAsia"/>
        </w:rPr>
        <w:t>、なるべく一本の計算式</w:t>
      </w:r>
      <w:r w:rsidR="00B151FD">
        <w:rPr>
          <w:rFonts w:hint="eastAsia"/>
        </w:rPr>
        <w:t>にまとめているほうが</w:t>
      </w:r>
      <w:r>
        <w:rPr>
          <w:rFonts w:hint="eastAsia"/>
        </w:rPr>
        <w:t>最適化されやすい（可読性は落ちるが）。</w:t>
      </w:r>
    </w:p>
    <w:p w14:paraId="53FAB064" w14:textId="58E91084" w:rsidR="000019BD" w:rsidRDefault="000019BD" w:rsidP="000019BD">
      <w:pPr>
        <w:pStyle w:val="2"/>
      </w:pPr>
      <w:bookmarkStart w:id="37" w:name="_Toc379777948"/>
      <w:r>
        <w:rPr>
          <w:rFonts w:hint="eastAsia"/>
        </w:rPr>
        <w:t>レジスタ</w:t>
      </w:r>
      <w:bookmarkEnd w:id="37"/>
      <w:r w:rsidR="003377F2">
        <w:fldChar w:fldCharType="begin"/>
      </w:r>
      <w:r w:rsidR="003377F2">
        <w:instrText xml:space="preserve"> XE "</w:instrText>
      </w:r>
      <w:r w:rsidR="003377F2">
        <w:rPr>
          <w:rFonts w:hint="eastAsia"/>
        </w:rPr>
        <w:instrText>レジスタ</w:instrText>
      </w:r>
      <w:r w:rsidR="003377F2">
        <w:instrText>" \y “</w:instrText>
      </w:r>
      <w:r w:rsidR="003377F2">
        <w:rPr>
          <w:rFonts w:hint="eastAsia"/>
        </w:rPr>
        <w:instrText>れじすた</w:instrText>
      </w:r>
      <w:r w:rsidR="003377F2">
        <w:instrText xml:space="preserve">” </w:instrText>
      </w:r>
      <w:r w:rsidR="003377F2">
        <w:fldChar w:fldCharType="end"/>
      </w:r>
    </w:p>
    <w:p w14:paraId="75A7E6AE" w14:textId="77777777" w:rsidR="000019BD" w:rsidRDefault="000019BD" w:rsidP="000019BD">
      <w:pPr>
        <w:pStyle w:val="a9"/>
        <w:ind w:firstLine="283"/>
      </w:pPr>
      <w:r>
        <w:t>CPU</w:t>
      </w:r>
      <w:r>
        <w:t>は演算に使う値を「レジスタ」という領域に保存して扱う。</w:t>
      </w:r>
    </w:p>
    <w:p w14:paraId="4549A7A2" w14:textId="25FFE8FA" w:rsidR="000019BD" w:rsidRDefault="000019BD" w:rsidP="000019BD">
      <w:pPr>
        <w:pStyle w:val="a9"/>
        <w:ind w:firstLine="283"/>
      </w:pPr>
      <w:r>
        <w:t>レジスタは変数の一種</w:t>
      </w:r>
      <w:r w:rsidR="007114F9">
        <w:rPr>
          <w:rFonts w:hint="eastAsia"/>
        </w:rPr>
        <w:t>のようなもの</w:t>
      </w:r>
      <w:r>
        <w:t>であるが、</w:t>
      </w:r>
      <w:r>
        <w:t>C</w:t>
      </w:r>
      <w:r>
        <w:t>言語などのように自由な変数</w:t>
      </w:r>
      <w:r w:rsidR="007114F9">
        <w:rPr>
          <w:rFonts w:hint="eastAsia"/>
        </w:rPr>
        <w:t>を</w:t>
      </w:r>
      <w:r>
        <w:t>使えるわけではなく、</w:t>
      </w:r>
      <w:r>
        <w:t>CPU</w:t>
      </w:r>
      <w:r>
        <w:t>によって扱えるレジスタの種類と数が固定されている。</w:t>
      </w:r>
    </w:p>
    <w:p w14:paraId="35B0C699" w14:textId="70D1747C" w:rsidR="000019BD" w:rsidRDefault="000019BD" w:rsidP="000019BD">
      <w:pPr>
        <w:pStyle w:val="a9"/>
        <w:ind w:firstLine="283"/>
      </w:pPr>
      <w:r>
        <w:t>C</w:t>
      </w:r>
      <w:r>
        <w:t>言語な</w:t>
      </w:r>
      <w:r w:rsidR="007114F9">
        <w:t>どが扱う多数の変数はメモリ上で扱われ、都度レジスタに読み込</w:t>
      </w:r>
      <w:r w:rsidR="007114F9">
        <w:rPr>
          <w:rFonts w:hint="eastAsia"/>
        </w:rPr>
        <w:t>んで演算して</w:t>
      </w:r>
      <w:r>
        <w:t>書き戻</w:t>
      </w:r>
      <w:r w:rsidR="007114F9">
        <w:rPr>
          <w:rFonts w:hint="eastAsia"/>
        </w:rPr>
        <w:t>す</w:t>
      </w:r>
      <w:r>
        <w:t>ことで</w:t>
      </w:r>
      <w:r w:rsidR="007114F9">
        <w:rPr>
          <w:rFonts w:hint="eastAsia"/>
        </w:rPr>
        <w:t>処理</w:t>
      </w:r>
      <w:r>
        <w:t>する。</w:t>
      </w:r>
      <w:r w:rsidR="0070305D">
        <w:rPr>
          <w:rFonts w:hint="eastAsia"/>
        </w:rPr>
        <w:t>（</w:t>
      </w:r>
      <w:r w:rsidR="00F04873">
        <w:rPr>
          <w:rFonts w:hint="eastAsia"/>
        </w:rPr>
        <w:t>メモリからレジスタへの読み込みを「ロード」と呼び、レジスタからメモリへの書き戻しを「ストア」と呼ぶ</w:t>
      </w:r>
      <w:r w:rsidR="0070305D">
        <w:rPr>
          <w:rFonts w:hint="eastAsia"/>
        </w:rPr>
        <w:t>）</w:t>
      </w:r>
    </w:p>
    <w:p w14:paraId="59BF9FC4" w14:textId="2CDEF06F" w:rsidR="000019BD" w:rsidRDefault="000019BD" w:rsidP="000019BD">
      <w:pPr>
        <w:pStyle w:val="a9"/>
        <w:spacing w:beforeLines="50" w:before="180"/>
        <w:ind w:firstLine="283"/>
      </w:pPr>
      <w:r>
        <w:t>メモリアクセス</w:t>
      </w:r>
      <w:r w:rsidR="00B3541A">
        <w:t>（キャッシュメモリへのアクセスを含む</w:t>
      </w:r>
      <w:r w:rsidR="00F05903">
        <w:t>）</w:t>
      </w:r>
      <w:r>
        <w:t>は</w:t>
      </w:r>
      <w:r w:rsidR="00B3541A">
        <w:t>、</w:t>
      </w:r>
      <w:r>
        <w:t>CPU</w:t>
      </w:r>
      <w:r>
        <w:t>の処理としては比較的遅いので、一度レジスタに取り込んだ変数は極力メモリに書き戻さないで処理する。</w:t>
      </w:r>
    </w:p>
    <w:p w14:paraId="27610749" w14:textId="77777777" w:rsidR="000019BD" w:rsidRDefault="000019BD" w:rsidP="000019BD">
      <w:pPr>
        <w:pStyle w:val="a9"/>
        <w:ind w:firstLine="283"/>
      </w:pPr>
      <w:r>
        <w:t>コンパイラはそのような処理になるように最適化を行う。特にライフサイクルの短い変</w:t>
      </w:r>
      <w:r>
        <w:lastRenderedPageBreak/>
        <w:t>数の場合、メモリに置くことすらせず、レジスタに直接値を与えて完結するようなプログラムにする。</w:t>
      </w:r>
    </w:p>
    <w:p w14:paraId="50613045" w14:textId="77777777" w:rsidR="000019BD" w:rsidRDefault="000019BD" w:rsidP="000019BD">
      <w:pPr>
        <w:pStyle w:val="a9"/>
        <w:ind w:firstLine="283"/>
      </w:pPr>
      <w:r>
        <w:t>変数の少ないプログラムは、このような事情から高速になる。</w:t>
      </w:r>
    </w:p>
    <w:p w14:paraId="114F8058" w14:textId="5426C620" w:rsidR="000019BD" w:rsidRDefault="000019BD" w:rsidP="000019BD">
      <w:pPr>
        <w:pStyle w:val="a9"/>
        <w:spacing w:beforeLines="50" w:before="180"/>
        <w:ind w:firstLine="283"/>
        <w:rPr>
          <w:color w:val="FF0000"/>
        </w:rPr>
      </w:pPr>
      <w:r w:rsidRPr="00A707E2">
        <w:rPr>
          <w:color w:val="FF0000"/>
        </w:rPr>
        <w:t>このような</w:t>
      </w:r>
      <w:r w:rsidR="002423E7">
        <w:rPr>
          <w:color w:val="FF0000"/>
        </w:rPr>
        <w:t>処理の</w:t>
      </w:r>
      <w:r w:rsidRPr="00A707E2">
        <w:rPr>
          <w:color w:val="FF0000"/>
        </w:rPr>
        <w:t>最適化</w:t>
      </w:r>
      <w:r w:rsidR="002423E7">
        <w:rPr>
          <w:color w:val="FF0000"/>
        </w:rPr>
        <w:t>がコンパイラによって行われること</w:t>
      </w:r>
      <w:r w:rsidRPr="00A707E2">
        <w:rPr>
          <w:color w:val="FF0000"/>
        </w:rPr>
        <w:t>は</w:t>
      </w:r>
      <w:r w:rsidR="002423E7">
        <w:rPr>
          <w:color w:val="FF0000"/>
        </w:rPr>
        <w:t>、</w:t>
      </w:r>
      <w:r w:rsidRPr="00A707E2">
        <w:rPr>
          <w:color w:val="FF0000"/>
        </w:rPr>
        <w:t>マルチスレッドプログラ</w:t>
      </w:r>
      <w:r w:rsidR="002423E7">
        <w:rPr>
          <w:color w:val="FF0000"/>
        </w:rPr>
        <w:t>ミング</w:t>
      </w:r>
      <w:r w:rsidRPr="00A707E2">
        <w:rPr>
          <w:color w:val="FF0000"/>
        </w:rPr>
        <w:t>では非常に意識する必要がある。</w:t>
      </w:r>
    </w:p>
    <w:p w14:paraId="3B859C1C" w14:textId="31FB7295" w:rsidR="000019BD" w:rsidRDefault="000019BD" w:rsidP="000019BD">
      <w:pPr>
        <w:pStyle w:val="a9"/>
        <w:ind w:firstLine="283"/>
      </w:pPr>
      <w:r>
        <w:t>レジスタだけで処理が完結してメモリに書き戻されない変数は、他のスレッドから見えず、値の変化をキャッチすることができないといった問題が生じるためである。</w:t>
      </w:r>
    </w:p>
    <w:p w14:paraId="2E6EB009" w14:textId="51503967" w:rsidR="007114F9" w:rsidRPr="00962857" w:rsidRDefault="007114F9" w:rsidP="000019BD">
      <w:pPr>
        <w:pStyle w:val="a9"/>
        <w:ind w:firstLine="283"/>
      </w:pPr>
      <w:r>
        <w:rPr>
          <w:rFonts w:hint="eastAsia"/>
        </w:rPr>
        <w:t>この問題については詳しく後述する。</w:t>
      </w:r>
    </w:p>
    <w:p w14:paraId="59DCEECA" w14:textId="60CDFB11" w:rsidR="00311CA0" w:rsidRDefault="00311CA0" w:rsidP="00311CA0">
      <w:pPr>
        <w:pStyle w:val="2"/>
      </w:pPr>
      <w:bookmarkStart w:id="38" w:name="_Toc379777949"/>
      <w:r>
        <w:rPr>
          <w:rFonts w:hint="eastAsia"/>
        </w:rPr>
        <w:t>G</w:t>
      </w:r>
      <w:r>
        <w:t>PU</w:t>
      </w:r>
      <w:r>
        <w:rPr>
          <w:rFonts w:hint="eastAsia"/>
        </w:rPr>
        <w:t>メモリ</w:t>
      </w:r>
      <w:r w:rsidR="007114F9">
        <w:fldChar w:fldCharType="begin"/>
      </w:r>
      <w:r w:rsidR="007114F9">
        <w:instrText xml:space="preserve"> XE "</w:instrText>
      </w:r>
      <w:r w:rsidR="007114F9">
        <w:rPr>
          <w:rFonts w:hint="eastAsia"/>
        </w:rPr>
        <w:instrText>GPU</w:instrText>
      </w:r>
      <w:r w:rsidR="007114F9">
        <w:rPr>
          <w:rFonts w:hint="eastAsia"/>
        </w:rPr>
        <w:instrText>メモリ</w:instrText>
      </w:r>
      <w:r w:rsidR="007114F9">
        <w:instrText>" \y “</w:instrText>
      </w:r>
      <w:r w:rsidR="007114F9">
        <w:rPr>
          <w:rFonts w:hint="eastAsia"/>
        </w:rPr>
        <w:instrText>GPU</w:instrText>
      </w:r>
      <w:r w:rsidR="007114F9">
        <w:rPr>
          <w:rFonts w:hint="eastAsia"/>
        </w:rPr>
        <w:instrText>めもり</w:instrText>
      </w:r>
      <w:r w:rsidR="007114F9">
        <w:instrText xml:space="preserve">” </w:instrText>
      </w:r>
      <w:r w:rsidR="007114F9">
        <w:fldChar w:fldCharType="end"/>
      </w:r>
      <w:r w:rsidR="00EF6D0B">
        <w:rPr>
          <w:rFonts w:hint="eastAsia"/>
        </w:rPr>
        <w:t>／ユニファイドメモリ</w:t>
      </w:r>
      <w:bookmarkEnd w:id="38"/>
      <w:r w:rsidR="007114F9">
        <w:fldChar w:fldCharType="begin"/>
      </w:r>
      <w:r w:rsidR="007114F9">
        <w:instrText xml:space="preserve"> XE "</w:instrText>
      </w:r>
      <w:r w:rsidR="007114F9">
        <w:rPr>
          <w:rFonts w:hint="eastAsia"/>
        </w:rPr>
        <w:instrText>ユニファイドメモリ</w:instrText>
      </w:r>
      <w:r w:rsidR="007114F9">
        <w:instrText>" \y “</w:instrText>
      </w:r>
      <w:r w:rsidR="007114F9">
        <w:rPr>
          <w:rFonts w:hint="eastAsia"/>
        </w:rPr>
        <w:instrText>ゆにふぁいどめもり</w:instrText>
      </w:r>
      <w:r w:rsidR="007114F9">
        <w:instrText xml:space="preserve">” </w:instrText>
      </w:r>
      <w:r w:rsidR="007114F9">
        <w:fldChar w:fldCharType="end"/>
      </w:r>
    </w:p>
    <w:p w14:paraId="3FFE6B08" w14:textId="43A19D05" w:rsidR="00311CA0" w:rsidRDefault="0088310E" w:rsidP="00311CA0">
      <w:pPr>
        <w:pStyle w:val="a9"/>
        <w:ind w:firstLine="283"/>
      </w:pPr>
      <w:r>
        <w:rPr>
          <w:rFonts w:hint="eastAsia"/>
        </w:rPr>
        <w:t>GPU</w:t>
      </w:r>
      <w:r>
        <w:rPr>
          <w:rFonts w:hint="eastAsia"/>
        </w:rPr>
        <w:t>はグラフィック描画のための専用のメモリを持つ。</w:t>
      </w:r>
      <w:r>
        <w:rPr>
          <w:rFonts w:hint="eastAsia"/>
        </w:rPr>
        <w:t>VRM</w:t>
      </w:r>
      <w:r w:rsidR="007114F9">
        <w:fldChar w:fldCharType="begin"/>
      </w:r>
      <w:r w:rsidR="007114F9">
        <w:instrText xml:space="preserve"> XE "</w:instrText>
      </w:r>
      <w:r w:rsidR="007114F9">
        <w:rPr>
          <w:rFonts w:hint="eastAsia"/>
        </w:rPr>
        <w:instrText>VRAM</w:instrText>
      </w:r>
      <w:r w:rsidR="007114F9">
        <w:instrText>" \y “</w:instrText>
      </w:r>
      <w:r w:rsidR="007114F9">
        <w:rPr>
          <w:rFonts w:hint="eastAsia"/>
        </w:rPr>
        <w:instrText>VRAM</w:instrText>
      </w:r>
      <w:r w:rsidR="007114F9">
        <w:instrText xml:space="preserve">” </w:instrText>
      </w:r>
      <w:r w:rsidR="007114F9">
        <w:fldChar w:fldCharType="end"/>
      </w:r>
      <w:r w:rsidR="00E10D25">
        <w:rPr>
          <w:rFonts w:hint="eastAsia"/>
        </w:rPr>
        <w:t>（</w:t>
      </w:r>
      <w:r w:rsidR="00E10D25">
        <w:rPr>
          <w:rFonts w:hint="eastAsia"/>
        </w:rPr>
        <w:t>Video RAM</w:t>
      </w:r>
      <w:r w:rsidR="00E10D25">
        <w:rPr>
          <w:rFonts w:hint="eastAsia"/>
        </w:rPr>
        <w:t>）</w:t>
      </w:r>
      <w:r>
        <w:rPr>
          <w:rFonts w:hint="eastAsia"/>
        </w:rPr>
        <w:t>とも呼ばれる。</w:t>
      </w:r>
      <w:r w:rsidR="00E10D25">
        <w:t>シェーダープログラムも</w:t>
      </w:r>
      <w:r w:rsidR="00E10D25">
        <w:rPr>
          <w:rFonts w:hint="eastAsia"/>
        </w:rPr>
        <w:t>G</w:t>
      </w:r>
      <w:r w:rsidR="00E10D25">
        <w:t>PU</w:t>
      </w:r>
      <w:r w:rsidR="00E10D25">
        <w:t>メモリ上に置かれる。</w:t>
      </w:r>
    </w:p>
    <w:p w14:paraId="2D855FD1" w14:textId="0FBF2578" w:rsidR="00E10D25" w:rsidRDefault="00E10D25" w:rsidP="00311CA0">
      <w:pPr>
        <w:pStyle w:val="a9"/>
        <w:ind w:firstLine="283"/>
      </w:pPr>
      <w:r>
        <w:t>GPU</w:t>
      </w:r>
      <w:r>
        <w:t>メモリはメインメモリから独立したメモリであるため、</w:t>
      </w:r>
      <w:r w:rsidR="00250708">
        <w:t>CPU</w:t>
      </w:r>
      <w:r w:rsidR="00250708">
        <w:t>が直接アクセスすることができない。</w:t>
      </w:r>
      <w:r w:rsidR="007114F9">
        <w:rPr>
          <w:rFonts w:hint="eastAsia"/>
        </w:rPr>
        <w:t>そのため、</w:t>
      </w:r>
      <w:r>
        <w:t>「</w:t>
      </w:r>
      <w:r>
        <w:t>DMA</w:t>
      </w:r>
      <w:r w:rsidR="00250708">
        <w:t>C</w:t>
      </w:r>
      <w:r>
        <w:t>」</w:t>
      </w:r>
      <w:r w:rsidR="00250708">
        <w:t>などの他のメモリコントローラー</w:t>
      </w:r>
      <w:r>
        <w:t>を使用して</w:t>
      </w:r>
      <w:r w:rsidR="00250708">
        <w:t>アクセスする。</w:t>
      </w:r>
    </w:p>
    <w:p w14:paraId="3B421633" w14:textId="77777777" w:rsidR="003D4A36" w:rsidRDefault="00250708" w:rsidP="00F03FD8">
      <w:pPr>
        <w:pStyle w:val="a9"/>
        <w:spacing w:beforeLines="50" w:before="180"/>
        <w:ind w:firstLine="283"/>
      </w:pPr>
      <w:r>
        <w:rPr>
          <w:rFonts w:hint="eastAsia"/>
        </w:rPr>
        <w:t>GPU</w:t>
      </w:r>
      <w:r>
        <w:rPr>
          <w:rFonts w:hint="eastAsia"/>
        </w:rPr>
        <w:t>が専用メモリを持たず、</w:t>
      </w:r>
      <w:r>
        <w:rPr>
          <w:rFonts w:hint="eastAsia"/>
        </w:rPr>
        <w:t>CPU</w:t>
      </w:r>
      <w:r>
        <w:rPr>
          <w:rFonts w:hint="eastAsia"/>
        </w:rPr>
        <w:t>とメインメモリを共有するのが</w:t>
      </w:r>
      <w:r w:rsidR="00F03FD8">
        <w:rPr>
          <w:rFonts w:hint="eastAsia"/>
        </w:rPr>
        <w:t>「ユニファイドメモリ」である。</w:t>
      </w:r>
    </w:p>
    <w:p w14:paraId="0E175680" w14:textId="09C8B402" w:rsidR="00F03FD8" w:rsidRDefault="00F03FD8" w:rsidP="003D4A36">
      <w:pPr>
        <w:pStyle w:val="a9"/>
        <w:ind w:firstLine="283"/>
      </w:pPr>
      <w:r>
        <w:rPr>
          <w:rFonts w:hint="eastAsia"/>
        </w:rPr>
        <w:t>AMD</w:t>
      </w:r>
      <w:r w:rsidR="003D4A36">
        <w:rPr>
          <w:rFonts w:hint="eastAsia"/>
        </w:rPr>
        <w:t>は</w:t>
      </w:r>
      <w:r w:rsidR="007114F9">
        <w:rPr>
          <w:rFonts w:hint="eastAsia"/>
        </w:rPr>
        <w:t>、</w:t>
      </w:r>
      <w:r>
        <w:rPr>
          <w:rFonts w:hint="eastAsia"/>
        </w:rPr>
        <w:t>「</w:t>
      </w:r>
      <w:r>
        <w:rPr>
          <w:rFonts w:hint="eastAsia"/>
        </w:rPr>
        <w:t>APU</w:t>
      </w:r>
      <w:r w:rsidR="007114F9">
        <w:fldChar w:fldCharType="begin"/>
      </w:r>
      <w:r w:rsidR="007114F9">
        <w:instrText xml:space="preserve"> XE "</w:instrText>
      </w:r>
      <w:r w:rsidR="007114F9">
        <w:rPr>
          <w:rFonts w:hint="eastAsia"/>
        </w:rPr>
        <w:instrText>APU</w:instrText>
      </w:r>
      <w:r w:rsidR="007114F9">
        <w:instrText>" \y “</w:instrText>
      </w:r>
      <w:r w:rsidR="007114F9">
        <w:rPr>
          <w:rFonts w:hint="eastAsia"/>
        </w:rPr>
        <w:instrText>APU</w:instrText>
      </w:r>
      <w:r w:rsidR="007114F9">
        <w:instrText xml:space="preserve">” </w:instrText>
      </w:r>
      <w:r w:rsidR="007114F9">
        <w:fldChar w:fldCharType="end"/>
      </w:r>
      <w:r>
        <w:rPr>
          <w:rFonts w:hint="eastAsia"/>
        </w:rPr>
        <w:t>」</w:t>
      </w:r>
      <w:r w:rsidR="005328EE">
        <w:rPr>
          <w:rFonts w:hint="eastAsia"/>
        </w:rPr>
        <w:t>（</w:t>
      </w:r>
      <w:r w:rsidR="005328EE">
        <w:rPr>
          <w:rFonts w:hint="eastAsia"/>
        </w:rPr>
        <w:t>Ac</w:t>
      </w:r>
      <w:r w:rsidR="005328EE">
        <w:t>celerated Processing Unit</w:t>
      </w:r>
      <w:r w:rsidR="005328EE">
        <w:rPr>
          <w:rFonts w:hint="eastAsia"/>
        </w:rPr>
        <w:t>／</w:t>
      </w:r>
      <w:r w:rsidR="005328EE">
        <w:rPr>
          <w:rFonts w:hint="eastAsia"/>
        </w:rPr>
        <w:t>AMD Fusion</w:t>
      </w:r>
      <w:r w:rsidR="005328EE">
        <w:rPr>
          <w:rFonts w:hint="eastAsia"/>
        </w:rPr>
        <w:t>プロセッサ）</w:t>
      </w:r>
      <w:r>
        <w:rPr>
          <w:rFonts w:hint="eastAsia"/>
        </w:rPr>
        <w:t>で</w:t>
      </w:r>
      <w:r>
        <w:rPr>
          <w:rFonts w:hint="eastAsia"/>
        </w:rPr>
        <w:t>CPU</w:t>
      </w:r>
      <w:r>
        <w:rPr>
          <w:rFonts w:hint="eastAsia"/>
        </w:rPr>
        <w:t>と</w:t>
      </w:r>
      <w:r>
        <w:rPr>
          <w:rFonts w:hint="eastAsia"/>
        </w:rPr>
        <w:t>GPU</w:t>
      </w:r>
      <w:r>
        <w:rPr>
          <w:rFonts w:hint="eastAsia"/>
        </w:rPr>
        <w:t>を統合</w:t>
      </w:r>
      <w:r w:rsidR="003D4A36">
        <w:rPr>
          <w:rFonts w:hint="eastAsia"/>
        </w:rPr>
        <w:t>し</w:t>
      </w:r>
      <w:r>
        <w:rPr>
          <w:rFonts w:hint="eastAsia"/>
        </w:rPr>
        <w:t>、</w:t>
      </w:r>
      <w:r w:rsidR="003D4A36">
        <w:rPr>
          <w:rFonts w:hint="eastAsia"/>
        </w:rPr>
        <w:t>さらに、</w:t>
      </w:r>
      <w:r>
        <w:rPr>
          <w:rFonts w:hint="eastAsia"/>
        </w:rPr>
        <w:t>「</w:t>
      </w:r>
      <w:r>
        <w:rPr>
          <w:rFonts w:hint="eastAsia"/>
        </w:rPr>
        <w:t>hU</w:t>
      </w:r>
      <w:r>
        <w:t>MA</w:t>
      </w:r>
      <w:r>
        <w:rPr>
          <w:rFonts w:hint="eastAsia"/>
        </w:rPr>
        <w:t>」（</w:t>
      </w:r>
      <w:r>
        <w:rPr>
          <w:rFonts w:hint="eastAsia"/>
        </w:rPr>
        <w:t>heterogeneous Unified Memory Access</w:t>
      </w:r>
      <w:r>
        <w:rPr>
          <w:rFonts w:hint="eastAsia"/>
        </w:rPr>
        <w:t>：ヘテロジニアス・ユニファイドメモリアクセス）という名称のユニファイドメモリ技術</w:t>
      </w:r>
      <w:r w:rsidR="005328EE">
        <w:rPr>
          <w:rFonts w:hint="eastAsia"/>
        </w:rPr>
        <w:t>により、</w:t>
      </w:r>
      <w:r w:rsidR="003D4A36">
        <w:rPr>
          <w:rFonts w:hint="eastAsia"/>
        </w:rPr>
        <w:t>メモリ空間の統合も図っている。</w:t>
      </w:r>
    </w:p>
    <w:p w14:paraId="0FD94C65" w14:textId="33CF04DD" w:rsidR="00244CE8" w:rsidRDefault="00244CE8" w:rsidP="00244CE8">
      <w:pPr>
        <w:pStyle w:val="2"/>
      </w:pPr>
      <w:bookmarkStart w:id="39" w:name="_Toc379777950"/>
      <w:r>
        <w:rPr>
          <w:rFonts w:hint="eastAsia"/>
        </w:rPr>
        <w:t>D</w:t>
      </w:r>
      <w:r>
        <w:t>MA</w:t>
      </w:r>
      <w:r w:rsidR="00250708">
        <w:t>C</w:t>
      </w:r>
      <w:bookmarkEnd w:id="39"/>
      <w:r w:rsidR="007114F9">
        <w:fldChar w:fldCharType="begin"/>
      </w:r>
      <w:r w:rsidR="007114F9">
        <w:instrText xml:space="preserve"> XE "</w:instrText>
      </w:r>
      <w:r w:rsidR="007114F9">
        <w:rPr>
          <w:rFonts w:hint="eastAsia"/>
        </w:rPr>
        <w:instrText>DMAC</w:instrText>
      </w:r>
      <w:r w:rsidR="007114F9">
        <w:instrText>" \y “</w:instrText>
      </w:r>
      <w:r w:rsidR="007114F9">
        <w:rPr>
          <w:rFonts w:hint="eastAsia"/>
        </w:rPr>
        <w:instrText>DMAC</w:instrText>
      </w:r>
      <w:r w:rsidR="007114F9">
        <w:instrText xml:space="preserve">” </w:instrText>
      </w:r>
      <w:r w:rsidR="007114F9">
        <w:fldChar w:fldCharType="end"/>
      </w:r>
    </w:p>
    <w:p w14:paraId="1E54844D" w14:textId="319F89FD" w:rsidR="00244CE8" w:rsidRDefault="00424527" w:rsidP="00244CE8">
      <w:pPr>
        <w:pStyle w:val="a9"/>
        <w:ind w:firstLine="283"/>
      </w:pPr>
      <w:r>
        <w:rPr>
          <w:rFonts w:hint="eastAsia"/>
        </w:rPr>
        <w:t>「</w:t>
      </w:r>
      <w:r>
        <w:rPr>
          <w:rFonts w:hint="eastAsia"/>
        </w:rPr>
        <w:t>DMAC</w:t>
      </w:r>
      <w:r>
        <w:rPr>
          <w:rFonts w:hint="eastAsia"/>
        </w:rPr>
        <w:t>」（</w:t>
      </w:r>
      <w:r>
        <w:rPr>
          <w:rFonts w:hint="eastAsia"/>
        </w:rPr>
        <w:t>Direct Memory Access Controller</w:t>
      </w:r>
      <w:r>
        <w:rPr>
          <w:rFonts w:hint="eastAsia"/>
        </w:rPr>
        <w:t>）は、メモリを転送する装置である。単に「</w:t>
      </w:r>
      <w:r>
        <w:rPr>
          <w:rFonts w:hint="eastAsia"/>
        </w:rPr>
        <w:t>DMA</w:t>
      </w:r>
      <w:r>
        <w:rPr>
          <w:rFonts w:hint="eastAsia"/>
        </w:rPr>
        <w:t>」とも呼ぶ。</w:t>
      </w:r>
    </w:p>
    <w:p w14:paraId="4FFBDA63" w14:textId="718BF4A2" w:rsidR="00424527" w:rsidRPr="00C937D0" w:rsidRDefault="00424527" w:rsidP="00244CE8">
      <w:pPr>
        <w:pStyle w:val="a9"/>
        <w:ind w:firstLine="283"/>
      </w:pPr>
      <w:r>
        <w:rPr>
          <w:rFonts w:hint="eastAsia"/>
        </w:rPr>
        <w:t>CPU</w:t>
      </w:r>
      <w:r>
        <w:rPr>
          <w:rFonts w:hint="eastAsia"/>
        </w:rPr>
        <w:t>とは独立して動作し、メインメモリと</w:t>
      </w:r>
      <w:r>
        <w:rPr>
          <w:rFonts w:hint="eastAsia"/>
        </w:rPr>
        <w:t>GPU</w:t>
      </w:r>
      <w:r>
        <w:rPr>
          <w:rFonts w:hint="eastAsia"/>
        </w:rPr>
        <w:t>メモリの間のデータ転送や、メインメモリ内での大きなデータの転送などに用いられる。</w:t>
      </w:r>
    </w:p>
    <w:p w14:paraId="2299DF83" w14:textId="05330E20" w:rsidR="00244CE8" w:rsidRDefault="00244CE8" w:rsidP="00244CE8">
      <w:pPr>
        <w:pStyle w:val="2"/>
      </w:pPr>
      <w:bookmarkStart w:id="40" w:name="_Toc379777951"/>
      <w:r>
        <w:rPr>
          <w:rFonts w:hint="eastAsia"/>
        </w:rPr>
        <w:t>Cell</w:t>
      </w:r>
      <w:bookmarkEnd w:id="40"/>
      <w:r w:rsidR="007114F9">
        <w:fldChar w:fldCharType="begin"/>
      </w:r>
      <w:r w:rsidR="007114F9">
        <w:instrText xml:space="preserve"> XE "</w:instrText>
      </w:r>
      <w:r w:rsidR="007114F9">
        <w:rPr>
          <w:rFonts w:hint="eastAsia"/>
        </w:rPr>
        <w:instrText>Cell</w:instrText>
      </w:r>
      <w:r w:rsidR="007114F9">
        <w:instrText>" \y “</w:instrText>
      </w:r>
      <w:r w:rsidR="007114F9">
        <w:rPr>
          <w:rFonts w:hint="eastAsia"/>
        </w:rPr>
        <w:instrText>Cell</w:instrText>
      </w:r>
      <w:r w:rsidR="007114F9">
        <w:instrText xml:space="preserve">” </w:instrText>
      </w:r>
      <w:r w:rsidR="007114F9">
        <w:fldChar w:fldCharType="end"/>
      </w:r>
    </w:p>
    <w:p w14:paraId="0420681B" w14:textId="5292C08A" w:rsidR="00244CE8" w:rsidRDefault="00244CE8" w:rsidP="00244CE8">
      <w:pPr>
        <w:pStyle w:val="a9"/>
        <w:ind w:firstLine="283"/>
      </w:pPr>
      <w:r>
        <w:rPr>
          <w:rFonts w:hint="eastAsia"/>
        </w:rPr>
        <w:t>「</w:t>
      </w:r>
      <w:r w:rsidR="00250708">
        <w:rPr>
          <w:rFonts w:hint="eastAsia"/>
        </w:rPr>
        <w:t>Ce</w:t>
      </w:r>
      <w:r w:rsidR="00250708">
        <w:t>ll</w:t>
      </w:r>
      <w:r w:rsidR="00250708">
        <w:t>」（</w:t>
      </w:r>
      <w:r>
        <w:rPr>
          <w:rFonts w:hint="eastAsia"/>
        </w:rPr>
        <w:t>C</w:t>
      </w:r>
      <w:r>
        <w:t>ell Broadband Engine</w:t>
      </w:r>
      <w:r w:rsidR="00250708">
        <w:t>：セル）</w:t>
      </w:r>
      <w:r>
        <w:t>を構成する中で「制御」を担当する汎用プロセッサコアが</w:t>
      </w:r>
      <w:r w:rsidR="00250708">
        <w:t>「</w:t>
      </w:r>
      <w:r>
        <w:rPr>
          <w:rFonts w:hint="eastAsia"/>
        </w:rPr>
        <w:t>PPE</w:t>
      </w:r>
      <w:r w:rsidR="007114F9">
        <w:fldChar w:fldCharType="begin"/>
      </w:r>
      <w:r w:rsidR="007114F9">
        <w:instrText xml:space="preserve"> XE "</w:instrText>
      </w:r>
      <w:r w:rsidR="007114F9">
        <w:rPr>
          <w:rFonts w:hint="eastAsia"/>
        </w:rPr>
        <w:instrText>Cell:PPE</w:instrText>
      </w:r>
      <w:r w:rsidR="007114F9">
        <w:instrText>" \y “</w:instrText>
      </w:r>
      <w:r w:rsidR="007114F9">
        <w:rPr>
          <w:rFonts w:hint="eastAsia"/>
        </w:rPr>
        <w:instrText>Cell:PPE</w:instrText>
      </w:r>
      <w:r w:rsidR="007114F9">
        <w:instrText xml:space="preserve">” </w:instrText>
      </w:r>
      <w:r w:rsidR="007114F9">
        <w:fldChar w:fldCharType="end"/>
      </w:r>
      <w:r w:rsidR="00250708">
        <w:rPr>
          <w:rFonts w:hint="eastAsia"/>
        </w:rPr>
        <w:t>」</w:t>
      </w:r>
      <w:r w:rsidR="0004392D">
        <w:rPr>
          <w:rFonts w:hint="eastAsia"/>
        </w:rPr>
        <w:t>（</w:t>
      </w:r>
      <w:r w:rsidR="0004392D">
        <w:rPr>
          <w:rFonts w:hint="eastAsia"/>
        </w:rPr>
        <w:t>Power PC Processor Element</w:t>
      </w:r>
      <w:r w:rsidR="0004392D">
        <w:rPr>
          <w:rFonts w:hint="eastAsia"/>
        </w:rPr>
        <w:t>）</w:t>
      </w:r>
      <w:r>
        <w:t>。</w:t>
      </w:r>
      <w:r>
        <w:rPr>
          <w:rFonts w:hint="eastAsia"/>
        </w:rPr>
        <w:t>1</w:t>
      </w:r>
      <w:r>
        <w:rPr>
          <w:rFonts w:hint="eastAsia"/>
        </w:rPr>
        <w:t>個の</w:t>
      </w:r>
      <w:r>
        <w:rPr>
          <w:rFonts w:hint="eastAsia"/>
        </w:rPr>
        <w:t>PPE</w:t>
      </w:r>
      <w:r>
        <w:rPr>
          <w:rFonts w:hint="eastAsia"/>
        </w:rPr>
        <w:t>に対して</w:t>
      </w:r>
      <w:r>
        <w:rPr>
          <w:rFonts w:hint="eastAsia"/>
        </w:rPr>
        <w:t>8</w:t>
      </w:r>
      <w:r>
        <w:rPr>
          <w:rFonts w:hint="eastAsia"/>
        </w:rPr>
        <w:t>個の</w:t>
      </w:r>
      <w:r w:rsidR="00250708">
        <w:rPr>
          <w:rFonts w:hint="eastAsia"/>
        </w:rPr>
        <w:t>「</w:t>
      </w:r>
      <w:r>
        <w:rPr>
          <w:rFonts w:hint="eastAsia"/>
        </w:rPr>
        <w:t>SPE</w:t>
      </w:r>
      <w:r w:rsidR="007114F9">
        <w:fldChar w:fldCharType="begin"/>
      </w:r>
      <w:r w:rsidR="007114F9">
        <w:instrText xml:space="preserve"> XE "</w:instrText>
      </w:r>
      <w:r w:rsidR="007114F9">
        <w:rPr>
          <w:rFonts w:hint="eastAsia"/>
        </w:rPr>
        <w:instrText>Cell:SPE</w:instrText>
      </w:r>
      <w:r w:rsidR="007114F9">
        <w:instrText>" \y “</w:instrText>
      </w:r>
      <w:r w:rsidR="007114F9">
        <w:rPr>
          <w:rFonts w:hint="eastAsia"/>
        </w:rPr>
        <w:instrText>Cell:SPE</w:instrText>
      </w:r>
      <w:r w:rsidR="007114F9">
        <w:instrText xml:space="preserve">” </w:instrText>
      </w:r>
      <w:r w:rsidR="007114F9">
        <w:fldChar w:fldCharType="end"/>
      </w:r>
      <w:r w:rsidR="00250708">
        <w:rPr>
          <w:rFonts w:hint="eastAsia"/>
        </w:rPr>
        <w:t>」</w:t>
      </w:r>
      <w:r>
        <w:rPr>
          <w:rFonts w:hint="eastAsia"/>
        </w:rPr>
        <w:t>（</w:t>
      </w:r>
      <w:r>
        <w:rPr>
          <w:rFonts w:hint="eastAsia"/>
        </w:rPr>
        <w:t>Synergistic Processor Element</w:t>
      </w:r>
      <w:r>
        <w:rPr>
          <w:rFonts w:hint="eastAsia"/>
        </w:rPr>
        <w:t>）が演算を担当する。計</w:t>
      </w:r>
      <w:r>
        <w:rPr>
          <w:rFonts w:hint="eastAsia"/>
        </w:rPr>
        <w:t>9</w:t>
      </w:r>
      <w:r>
        <w:rPr>
          <w:rFonts w:hint="eastAsia"/>
        </w:rPr>
        <w:t>個のプロセッサコアで一つの</w:t>
      </w:r>
      <w:r>
        <w:rPr>
          <w:rFonts w:hint="eastAsia"/>
        </w:rPr>
        <w:lastRenderedPageBreak/>
        <w:t>プロセッサを構成している。</w:t>
      </w:r>
    </w:p>
    <w:p w14:paraId="683D1877" w14:textId="5126A8FD" w:rsidR="001F23C1" w:rsidRDefault="00250708" w:rsidP="00244CE8">
      <w:pPr>
        <w:pStyle w:val="a9"/>
        <w:ind w:firstLine="283"/>
      </w:pPr>
      <w:r>
        <w:rPr>
          <w:rFonts w:hint="eastAsia"/>
        </w:rPr>
        <w:t>「</w:t>
      </w:r>
      <w:r>
        <w:rPr>
          <w:rFonts w:hint="eastAsia"/>
        </w:rPr>
        <w:t>SPU</w:t>
      </w:r>
      <w:r w:rsidR="007114F9">
        <w:fldChar w:fldCharType="begin"/>
      </w:r>
      <w:r w:rsidR="007114F9">
        <w:instrText xml:space="preserve"> XE "</w:instrText>
      </w:r>
      <w:r w:rsidR="007114F9">
        <w:rPr>
          <w:rFonts w:hint="eastAsia"/>
        </w:rPr>
        <w:instrText>S</w:instrText>
      </w:r>
      <w:r w:rsidR="007114F9">
        <w:instrText xml:space="preserve">PU" \y “SPU” </w:instrText>
      </w:r>
      <w:r w:rsidR="007114F9">
        <w:fldChar w:fldCharType="end"/>
      </w:r>
      <w:r>
        <w:rPr>
          <w:rFonts w:hint="eastAsia"/>
        </w:rPr>
        <w:t>」（</w:t>
      </w:r>
      <w:r>
        <w:rPr>
          <w:rFonts w:hint="eastAsia"/>
        </w:rPr>
        <w:t>Synertistic Prosessor Unit</w:t>
      </w:r>
      <w:r>
        <w:rPr>
          <w:rFonts w:hint="eastAsia"/>
        </w:rPr>
        <w:t>）は、「</w:t>
      </w:r>
      <w:r>
        <w:rPr>
          <w:rFonts w:hint="eastAsia"/>
        </w:rPr>
        <w:t>SPE</w:t>
      </w:r>
      <w:r>
        <w:rPr>
          <w:rFonts w:hint="eastAsia"/>
        </w:rPr>
        <w:t>」の中の演算装置コア本体のこと。</w:t>
      </w:r>
      <w:r>
        <w:rPr>
          <w:rFonts w:hint="eastAsia"/>
        </w:rPr>
        <w:t>SPU</w:t>
      </w:r>
      <w:r>
        <w:rPr>
          <w:rFonts w:hint="eastAsia"/>
        </w:rPr>
        <w:t>は自身が持つ</w:t>
      </w:r>
      <w:r>
        <w:rPr>
          <w:rFonts w:hint="eastAsia"/>
        </w:rPr>
        <w:t>256KB</w:t>
      </w:r>
      <w:r>
        <w:rPr>
          <w:rFonts w:hint="eastAsia"/>
        </w:rPr>
        <w:t>のローカルメモリ（</w:t>
      </w:r>
      <w:r>
        <w:rPr>
          <w:rFonts w:hint="eastAsia"/>
        </w:rPr>
        <w:t xml:space="preserve">LS </w:t>
      </w:r>
      <w:r w:rsidR="007114F9">
        <w:fldChar w:fldCharType="begin"/>
      </w:r>
      <w:r w:rsidR="007114F9">
        <w:instrText xml:space="preserve"> XE "</w:instrText>
      </w:r>
      <w:r w:rsidR="007114F9">
        <w:rPr>
          <w:rFonts w:hint="eastAsia"/>
        </w:rPr>
        <w:instrText>S</w:instrText>
      </w:r>
      <w:r w:rsidR="007114F9">
        <w:instrText xml:space="preserve">PU:LS" \y “SPU:LS” </w:instrText>
      </w:r>
      <w:r w:rsidR="007114F9">
        <w:fldChar w:fldCharType="end"/>
      </w:r>
      <w:r>
        <w:rPr>
          <w:rFonts w:hint="eastAsia"/>
        </w:rPr>
        <w:t>= Local Store</w:t>
      </w:r>
      <w:r>
        <w:rPr>
          <w:rFonts w:hint="eastAsia"/>
        </w:rPr>
        <w:t>）にしかアクセスできず、</w:t>
      </w:r>
      <w:r w:rsidR="001F23C1">
        <w:rPr>
          <w:rFonts w:hint="eastAsia"/>
        </w:rPr>
        <w:t>かつ、</w:t>
      </w:r>
      <w:r w:rsidR="001F23C1">
        <w:rPr>
          <w:rFonts w:hint="eastAsia"/>
        </w:rPr>
        <w:t>PPU</w:t>
      </w:r>
      <w:r w:rsidR="001F23C1">
        <w:rPr>
          <w:rFonts w:hint="eastAsia"/>
        </w:rPr>
        <w:t>向けのプログラムとは別の</w:t>
      </w:r>
      <w:r w:rsidR="001F23C1">
        <w:rPr>
          <w:rFonts w:hint="eastAsia"/>
        </w:rPr>
        <w:t>SPU</w:t>
      </w:r>
      <w:r w:rsidR="001F23C1">
        <w:rPr>
          <w:rFonts w:hint="eastAsia"/>
        </w:rPr>
        <w:t>専用プログラムしか実行できない。</w:t>
      </w:r>
    </w:p>
    <w:p w14:paraId="4A8EAF46" w14:textId="77777777" w:rsidR="001F23C1" w:rsidRDefault="001F23C1" w:rsidP="00244CE8">
      <w:pPr>
        <w:pStyle w:val="a9"/>
        <w:ind w:firstLine="283"/>
      </w:pPr>
      <w:r>
        <w:rPr>
          <w:rFonts w:hint="eastAsia"/>
        </w:rPr>
        <w:t>その</w:t>
      </w:r>
      <w:r w:rsidR="00250708">
        <w:rPr>
          <w:rFonts w:hint="eastAsia"/>
        </w:rPr>
        <w:t>ため、</w:t>
      </w:r>
      <w:r>
        <w:rPr>
          <w:rFonts w:hint="eastAsia"/>
        </w:rPr>
        <w:t>一部の関数をスレッド化するような用法は使えず、専用プログラムと演算対象のデータをメインメモリから</w:t>
      </w:r>
      <w:r>
        <w:rPr>
          <w:rFonts w:hint="eastAsia"/>
        </w:rPr>
        <w:t>SPU</w:t>
      </w:r>
      <w:r>
        <w:rPr>
          <w:rFonts w:hint="eastAsia"/>
        </w:rPr>
        <w:t>に転送して処理し、演算結果をまたメインメモリに転送する。</w:t>
      </w:r>
    </w:p>
    <w:p w14:paraId="75FF5FAA" w14:textId="53ADBCA2" w:rsidR="00250708" w:rsidRDefault="001F23C1" w:rsidP="00244CE8">
      <w:pPr>
        <w:pStyle w:val="a9"/>
        <w:ind w:firstLine="283"/>
      </w:pPr>
      <w:r>
        <w:rPr>
          <w:rFonts w:hint="eastAsia"/>
        </w:rPr>
        <w:t>このような構造のため、細かい演算を頻繁に実行させるような用法には向いておらず、ある程度まとまったデータを一括処理させるような使い方をする。</w:t>
      </w:r>
    </w:p>
    <w:p w14:paraId="4B2A69B1" w14:textId="057709D2" w:rsidR="001F23C1" w:rsidRPr="001F23C1" w:rsidRDefault="001F23C1" w:rsidP="00244CE8">
      <w:pPr>
        <w:pStyle w:val="a9"/>
        <w:ind w:firstLine="283"/>
      </w:pPr>
      <w:r>
        <w:rPr>
          <w:rFonts w:hint="eastAsia"/>
        </w:rPr>
        <w:t>なお、メインメモリと</w:t>
      </w:r>
      <w:r>
        <w:rPr>
          <w:rFonts w:hint="eastAsia"/>
        </w:rPr>
        <w:t>LS</w:t>
      </w:r>
      <w:r>
        <w:rPr>
          <w:rFonts w:hint="eastAsia"/>
        </w:rPr>
        <w:t>との通信には、</w:t>
      </w:r>
      <w:r>
        <w:rPr>
          <w:rFonts w:hint="eastAsia"/>
        </w:rPr>
        <w:t>SPE</w:t>
      </w:r>
      <w:r>
        <w:rPr>
          <w:rFonts w:hint="eastAsia"/>
        </w:rPr>
        <w:t>の</w:t>
      </w:r>
      <w:r>
        <w:rPr>
          <w:rFonts w:hint="eastAsia"/>
        </w:rPr>
        <w:t>DMA</w:t>
      </w:r>
      <w:r>
        <w:rPr>
          <w:rFonts w:hint="eastAsia"/>
        </w:rPr>
        <w:t>ユニットが用いられる。</w:t>
      </w:r>
    </w:p>
    <w:p w14:paraId="677CDE3E" w14:textId="263921F6" w:rsidR="00174D7B" w:rsidRPr="00250708" w:rsidRDefault="00901699" w:rsidP="00174D7B">
      <w:pPr>
        <w:pStyle w:val="2"/>
        <w:rPr>
          <w:b w:val="0"/>
        </w:rPr>
      </w:pPr>
      <w:bookmarkStart w:id="41" w:name="_Toc379777952"/>
      <w:r>
        <w:rPr>
          <w:rFonts w:hint="eastAsia"/>
        </w:rPr>
        <w:t>サーバー</w:t>
      </w:r>
      <w:bookmarkEnd w:id="41"/>
      <w:r w:rsidR="007114F9">
        <w:fldChar w:fldCharType="begin"/>
      </w:r>
      <w:r w:rsidR="007114F9">
        <w:instrText xml:space="preserve"> XE "</w:instrText>
      </w:r>
      <w:r w:rsidR="007114F9">
        <w:rPr>
          <w:rFonts w:hint="eastAsia"/>
        </w:rPr>
        <w:instrText>サーバー</w:instrText>
      </w:r>
      <w:r w:rsidR="007114F9">
        <w:instrText>" \y “</w:instrText>
      </w:r>
      <w:r w:rsidR="007114F9">
        <w:rPr>
          <w:rFonts w:hint="eastAsia"/>
        </w:rPr>
        <w:instrText>さーばー</w:instrText>
      </w:r>
      <w:r w:rsidR="007114F9">
        <w:instrText xml:space="preserve">” </w:instrText>
      </w:r>
      <w:r w:rsidR="007114F9">
        <w:fldChar w:fldCharType="end"/>
      </w:r>
    </w:p>
    <w:p w14:paraId="3C66ED0E" w14:textId="0BD15944" w:rsidR="00174D7B" w:rsidRDefault="00424527" w:rsidP="00174D7B">
      <w:pPr>
        <w:pStyle w:val="a9"/>
        <w:ind w:firstLine="283"/>
      </w:pPr>
      <w:r>
        <w:rPr>
          <w:rFonts w:hint="eastAsia"/>
        </w:rPr>
        <w:t>コンピュータの物理的な垣根を越えて、ネットワーク通信を使って別のコンピュータに演算を行わせる手法がある。</w:t>
      </w:r>
    </w:p>
    <w:p w14:paraId="795A4E88" w14:textId="04706969" w:rsidR="00424527" w:rsidRDefault="00424527" w:rsidP="00174D7B">
      <w:pPr>
        <w:pStyle w:val="a9"/>
        <w:ind w:firstLine="283"/>
      </w:pPr>
      <w:r>
        <w:rPr>
          <w:rFonts w:hint="eastAsia"/>
        </w:rPr>
        <w:t>この演算の要求を受け付けるコンピュータが「サーバー」である。</w:t>
      </w:r>
    </w:p>
    <w:p w14:paraId="5DE8759C" w14:textId="447AB200" w:rsidR="008469F1" w:rsidRDefault="00424527" w:rsidP="008469F1">
      <w:pPr>
        <w:pStyle w:val="a9"/>
        <w:spacing w:beforeLines="50" w:before="180"/>
        <w:ind w:firstLine="283"/>
      </w:pPr>
      <w:r>
        <w:rPr>
          <w:rFonts w:hint="eastAsia"/>
        </w:rPr>
        <w:t>「グリッド</w:t>
      </w:r>
      <w:r w:rsidR="00AE6E8E">
        <w:rPr>
          <w:rFonts w:hint="eastAsia"/>
        </w:rPr>
        <w:t>・</w:t>
      </w:r>
      <w:r>
        <w:rPr>
          <w:rFonts w:hint="eastAsia"/>
        </w:rPr>
        <w:t>コンピューティング</w:t>
      </w:r>
      <w:r w:rsidR="007114F9">
        <w:fldChar w:fldCharType="begin"/>
      </w:r>
      <w:r w:rsidR="007114F9">
        <w:instrText xml:space="preserve"> XE "</w:instrText>
      </w:r>
      <w:r w:rsidR="007114F9">
        <w:rPr>
          <w:rFonts w:hint="eastAsia"/>
        </w:rPr>
        <w:instrText>グリッド・コンピューティング</w:instrText>
      </w:r>
      <w:r w:rsidR="007114F9">
        <w:instrText>" \y “</w:instrText>
      </w:r>
      <w:r w:rsidR="007114F9">
        <w:rPr>
          <w:rFonts w:hint="eastAsia"/>
        </w:rPr>
        <w:instrText>ぐりっど・こんぴゅーてぃんぐ</w:instrText>
      </w:r>
      <w:r w:rsidR="007114F9">
        <w:instrText xml:space="preserve">” </w:instrText>
      </w:r>
      <w:r w:rsidR="007114F9">
        <w:fldChar w:fldCharType="end"/>
      </w:r>
      <w:r>
        <w:rPr>
          <w:rFonts w:hint="eastAsia"/>
        </w:rPr>
        <w:t>」では、</w:t>
      </w:r>
      <w:r>
        <w:rPr>
          <w:rFonts w:hint="eastAsia"/>
        </w:rPr>
        <w:t>CPU</w:t>
      </w:r>
      <w:r>
        <w:rPr>
          <w:rFonts w:hint="eastAsia"/>
        </w:rPr>
        <w:t>や</w:t>
      </w:r>
      <w:r>
        <w:rPr>
          <w:rFonts w:hint="eastAsia"/>
        </w:rPr>
        <w:t>GPU</w:t>
      </w:r>
      <w:r>
        <w:rPr>
          <w:rFonts w:hint="eastAsia"/>
        </w:rPr>
        <w:t>のみならず、サーバーも</w:t>
      </w:r>
      <w:r w:rsidR="008469F1">
        <w:rPr>
          <w:rFonts w:hint="eastAsia"/>
        </w:rPr>
        <w:t>含めて「演算リソース」として</w:t>
      </w:r>
      <w:r>
        <w:rPr>
          <w:rFonts w:hint="eastAsia"/>
        </w:rPr>
        <w:t>抽象化し</w:t>
      </w:r>
      <w:r w:rsidR="008469F1">
        <w:rPr>
          <w:rFonts w:hint="eastAsia"/>
        </w:rPr>
        <w:t>、</w:t>
      </w:r>
      <w:r>
        <w:rPr>
          <w:rFonts w:hint="eastAsia"/>
        </w:rPr>
        <w:t>処理</w:t>
      </w:r>
      <w:r w:rsidR="008469F1">
        <w:rPr>
          <w:rFonts w:hint="eastAsia"/>
        </w:rPr>
        <w:t>を分散して並列処理を行う</w:t>
      </w:r>
      <w:r>
        <w:rPr>
          <w:rFonts w:hint="eastAsia"/>
        </w:rPr>
        <w:t>。</w:t>
      </w:r>
    </w:p>
    <w:p w14:paraId="5C4A774B" w14:textId="09998E4B" w:rsidR="003F1DF2" w:rsidRDefault="003F1DF2" w:rsidP="003F1DF2">
      <w:pPr>
        <w:pStyle w:val="1"/>
      </w:pPr>
      <w:bookmarkStart w:id="42" w:name="_Toc379777953"/>
      <w:r>
        <w:rPr>
          <w:rFonts w:hint="eastAsia"/>
        </w:rPr>
        <w:t>マルチスレッドの意義</w:t>
      </w:r>
      <w:bookmarkEnd w:id="42"/>
    </w:p>
    <w:p w14:paraId="70DD5F7C" w14:textId="2946006F" w:rsidR="00B9715F" w:rsidRPr="00B9715F" w:rsidRDefault="00B9715F" w:rsidP="00B9715F">
      <w:pPr>
        <w:pStyle w:val="a8"/>
        <w:ind w:firstLine="283"/>
      </w:pPr>
      <w:r>
        <w:rPr>
          <w:rFonts w:hint="eastAsia"/>
        </w:rPr>
        <w:t>マルチスレッドをゲームプログラミングに適用する意義を考察する。</w:t>
      </w:r>
    </w:p>
    <w:p w14:paraId="6E7006A2" w14:textId="746B946B" w:rsidR="003F1DF2" w:rsidRDefault="00B9715F" w:rsidP="003F1DF2">
      <w:pPr>
        <w:pStyle w:val="2"/>
      </w:pPr>
      <w:bookmarkStart w:id="43" w:name="_Toc379777954"/>
      <w:r>
        <w:rPr>
          <w:rFonts w:hint="eastAsia"/>
        </w:rPr>
        <w:t>マルチプロセス</w:t>
      </w:r>
      <w:bookmarkEnd w:id="43"/>
      <w:r w:rsidR="007114F9">
        <w:fldChar w:fldCharType="begin"/>
      </w:r>
      <w:r w:rsidR="007114F9">
        <w:instrText xml:space="preserve"> XE "</w:instrText>
      </w:r>
      <w:r w:rsidR="007114F9">
        <w:rPr>
          <w:rFonts w:hint="eastAsia"/>
        </w:rPr>
        <w:instrText>プロセス</w:instrText>
      </w:r>
      <w:r w:rsidR="007114F9">
        <w:rPr>
          <w:rFonts w:hint="eastAsia"/>
        </w:rPr>
        <w:instrText>:</w:instrText>
      </w:r>
      <w:r w:rsidR="007114F9">
        <w:rPr>
          <w:rFonts w:hint="eastAsia"/>
        </w:rPr>
        <w:instrText>マルチプロセス</w:instrText>
      </w:r>
      <w:r w:rsidR="007114F9">
        <w:instrText>" \y “</w:instrText>
      </w:r>
      <w:r w:rsidR="007114F9">
        <w:rPr>
          <w:rFonts w:hint="eastAsia"/>
        </w:rPr>
        <w:instrText>ぷろせす</w:instrText>
      </w:r>
      <w:r w:rsidR="007114F9">
        <w:rPr>
          <w:rFonts w:hint="eastAsia"/>
        </w:rPr>
        <w:instrText>:</w:instrText>
      </w:r>
      <w:r w:rsidR="007114F9">
        <w:rPr>
          <w:rFonts w:hint="eastAsia"/>
        </w:rPr>
        <w:instrText>まるちぷろせす</w:instrText>
      </w:r>
      <w:r w:rsidR="007114F9">
        <w:instrText xml:space="preserve">” </w:instrText>
      </w:r>
      <w:r w:rsidR="007114F9">
        <w:fldChar w:fldCharType="end"/>
      </w:r>
    </w:p>
    <w:p w14:paraId="47200566" w14:textId="5DDDBB07" w:rsidR="00B9715F" w:rsidRDefault="00D67A94" w:rsidP="003F1DF2">
      <w:pPr>
        <w:pStyle w:val="a9"/>
        <w:ind w:firstLine="283"/>
      </w:pPr>
      <w:r>
        <w:rPr>
          <w:rFonts w:hint="eastAsia"/>
        </w:rPr>
        <w:t>まず、複数の処理を同時に実行するマルチタスクの意義について考えると、分かり易い所で「マルチプロセス」がある。</w:t>
      </w:r>
      <w:r w:rsidR="007114F9">
        <w:rPr>
          <w:rFonts w:hint="eastAsia"/>
        </w:rPr>
        <w:t>（「マルチプロセッサ」とは別物なので注意）</w:t>
      </w:r>
    </w:p>
    <w:p w14:paraId="65C3A2B7" w14:textId="77777777" w:rsidR="00B2728D" w:rsidRDefault="00B9715F" w:rsidP="003F1DF2">
      <w:pPr>
        <w:pStyle w:val="a9"/>
        <w:ind w:firstLine="283"/>
      </w:pPr>
      <w:r>
        <w:rPr>
          <w:rFonts w:hint="eastAsia"/>
        </w:rPr>
        <w:t>マルチプロセスは、その名の通り複数のプロセスを</w:t>
      </w:r>
      <w:r w:rsidR="00D67A94">
        <w:rPr>
          <w:rFonts w:hint="eastAsia"/>
        </w:rPr>
        <w:t>同時に</w:t>
      </w:r>
      <w:r>
        <w:rPr>
          <w:rFonts w:hint="eastAsia"/>
        </w:rPr>
        <w:t>実行することである。一台のコンピュータ上で複数のアプリケーションを実行し、</w:t>
      </w:r>
      <w:r w:rsidR="00D67A94">
        <w:rPr>
          <w:rFonts w:hint="eastAsia"/>
        </w:rPr>
        <w:t>一台のコンピュータを</w:t>
      </w:r>
      <w:r>
        <w:rPr>
          <w:rFonts w:hint="eastAsia"/>
        </w:rPr>
        <w:t>複数のユーザーが同時に操作する</w:t>
      </w:r>
      <w:r w:rsidR="00D67A94">
        <w:rPr>
          <w:rFonts w:hint="eastAsia"/>
        </w:rPr>
        <w:t>ことを可能とする</w:t>
      </w:r>
      <w:r>
        <w:rPr>
          <w:rFonts w:hint="eastAsia"/>
        </w:rPr>
        <w:t>。</w:t>
      </w:r>
    </w:p>
    <w:p w14:paraId="26D1EF7F" w14:textId="06A94789" w:rsidR="00E07BFF" w:rsidRDefault="00E07BFF" w:rsidP="00E07BFF">
      <w:pPr>
        <w:pStyle w:val="a9"/>
        <w:spacing w:beforeLines="50" w:before="180"/>
        <w:ind w:firstLine="283"/>
      </w:pPr>
      <w:r>
        <w:rPr>
          <w:rFonts w:hint="eastAsia"/>
        </w:rPr>
        <w:t>Widnows</w:t>
      </w:r>
      <w:r w:rsidR="00A91970">
        <w:rPr>
          <w:rFonts w:hint="eastAsia"/>
        </w:rPr>
        <w:t>ユーザーに</w:t>
      </w:r>
      <w:r>
        <w:rPr>
          <w:rFonts w:hint="eastAsia"/>
        </w:rPr>
        <w:t>はイメージしにくいかもしれないが、その昔のコンピュータの使い方は、一つのホスト（サーバー）に、多数の端末（クライアント</w:t>
      </w:r>
      <w:r w:rsidR="00A91970">
        <w:rPr>
          <w:rFonts w:hint="eastAsia"/>
        </w:rPr>
        <w:t>／ユーザー</w:t>
      </w:r>
      <w:r>
        <w:rPr>
          <w:rFonts w:hint="eastAsia"/>
        </w:rPr>
        <w:t>）</w:t>
      </w:r>
      <w:r w:rsidR="00A91970">
        <w:rPr>
          <w:rFonts w:hint="eastAsia"/>
        </w:rPr>
        <w:t>が</w:t>
      </w:r>
      <w:r>
        <w:rPr>
          <w:rFonts w:hint="eastAsia"/>
        </w:rPr>
        <w:t>接続して同時に操作をしていた。</w:t>
      </w:r>
    </w:p>
    <w:p w14:paraId="0434A2A8" w14:textId="3C2C4BF9" w:rsidR="00E07BFF" w:rsidRDefault="00E07BFF" w:rsidP="00E07BFF">
      <w:pPr>
        <w:pStyle w:val="a9"/>
        <w:spacing w:beforeLines="50" w:before="180"/>
        <w:ind w:firstLine="283"/>
      </w:pPr>
      <w:r>
        <w:rPr>
          <w:rFonts w:hint="eastAsia"/>
        </w:rPr>
        <w:lastRenderedPageBreak/>
        <w:t>高価なコンピュータを何台も購入せずに、複数のユーザー、複数のアプリケーションを動作させることがマルチプロセスの意義である。</w:t>
      </w:r>
    </w:p>
    <w:p w14:paraId="0A6B72E4" w14:textId="5DD3F519" w:rsidR="00E07BFF" w:rsidRDefault="00E07BFF" w:rsidP="00E07BFF">
      <w:pPr>
        <w:pStyle w:val="a9"/>
        <w:spacing w:beforeLines="50" w:before="180"/>
        <w:ind w:firstLine="283"/>
      </w:pPr>
      <w:r>
        <w:rPr>
          <w:rFonts w:hint="eastAsia"/>
        </w:rPr>
        <w:t>また、シングルプロセッサ、シングルコアの古いコンピュータでもマルチプロセスが実現できていたのは、一つのアプリケーション／ユーザーが、ミリ秒単位でコンピュータを占有しているわけではないため、</w:t>
      </w:r>
      <w:r w:rsidR="00A91970">
        <w:rPr>
          <w:rFonts w:hint="eastAsia"/>
        </w:rPr>
        <w:t>それぞれの空き時間で十分に共有が行えたためである。</w:t>
      </w:r>
    </w:p>
    <w:p w14:paraId="08BCA4D2" w14:textId="524F133A" w:rsidR="00A91970" w:rsidRPr="00E07BFF" w:rsidRDefault="00A91970" w:rsidP="00A91970">
      <w:pPr>
        <w:pStyle w:val="a9"/>
        <w:ind w:firstLine="283"/>
      </w:pPr>
      <w:r>
        <w:rPr>
          <w:rFonts w:hint="eastAsia"/>
        </w:rPr>
        <w:t>ユーザーがキーボードを連打する時のごく短い間隔であっても、コンピュータにとっては</w:t>
      </w:r>
      <w:r>
        <w:rPr>
          <w:rFonts w:hint="eastAsia"/>
        </w:rPr>
        <w:t>CPU</w:t>
      </w:r>
      <w:r>
        <w:rPr>
          <w:rFonts w:hint="eastAsia"/>
        </w:rPr>
        <w:t>を明け渡すのに十分な時間である。</w:t>
      </w:r>
    </w:p>
    <w:p w14:paraId="7C3EAC89" w14:textId="376B1A40" w:rsidR="00B9715F" w:rsidRDefault="00D67A94" w:rsidP="00B9715F">
      <w:pPr>
        <w:pStyle w:val="2"/>
      </w:pPr>
      <w:bookmarkStart w:id="44" w:name="_Toc379777955"/>
      <w:r>
        <w:rPr>
          <w:rFonts w:hint="eastAsia"/>
        </w:rPr>
        <w:t>マルチスレッド</w:t>
      </w:r>
      <w:r w:rsidR="005441AA">
        <w:rPr>
          <w:rFonts w:hint="eastAsia"/>
        </w:rPr>
        <w:t>の意義①：同時実行</w:t>
      </w:r>
      <w:bookmarkEnd w:id="44"/>
    </w:p>
    <w:p w14:paraId="3EA16878" w14:textId="0AA06E27" w:rsidR="00A91970" w:rsidRDefault="00D67A94" w:rsidP="003F1DF2">
      <w:pPr>
        <w:pStyle w:val="a9"/>
        <w:ind w:firstLine="283"/>
      </w:pPr>
      <w:r>
        <w:rPr>
          <w:rFonts w:hint="eastAsia"/>
        </w:rPr>
        <w:t>「マルチスレッド</w:t>
      </w:r>
      <w:r w:rsidR="00E07BFF">
        <w:rPr>
          <w:rFonts w:hint="eastAsia"/>
        </w:rPr>
        <w:t>」</w:t>
      </w:r>
      <w:r w:rsidR="00EA4FAB">
        <w:rPr>
          <w:rFonts w:hint="eastAsia"/>
        </w:rPr>
        <w:t>と</w:t>
      </w:r>
      <w:r w:rsidR="00E07BFF">
        <w:rPr>
          <w:rFonts w:hint="eastAsia"/>
        </w:rPr>
        <w:t>は、一つのプロセスの中で複数の処理を同時に行うことである。</w:t>
      </w:r>
    </w:p>
    <w:p w14:paraId="76DEE397" w14:textId="5B4F43FC" w:rsidR="00A91970" w:rsidRDefault="00EA4FAB" w:rsidP="003F1DF2">
      <w:pPr>
        <w:pStyle w:val="a9"/>
        <w:ind w:firstLine="283"/>
      </w:pPr>
      <w:r>
        <w:rPr>
          <w:rFonts w:hint="eastAsia"/>
        </w:rPr>
        <w:t>利用例としては</w:t>
      </w:r>
      <w:r w:rsidR="009E063A">
        <w:rPr>
          <w:rFonts w:hint="eastAsia"/>
        </w:rPr>
        <w:t>、ユーザーがアプリケーションを操作し続ける裏で長く時間のかかる計算を実行する</w:t>
      </w:r>
      <w:r>
        <w:rPr>
          <w:rFonts w:hint="eastAsia"/>
        </w:rPr>
        <w:t>といったものが</w:t>
      </w:r>
      <w:r w:rsidR="009E063A">
        <w:rPr>
          <w:rFonts w:hint="eastAsia"/>
        </w:rPr>
        <w:t>ある。</w:t>
      </w:r>
    </w:p>
    <w:p w14:paraId="3D18D20A" w14:textId="2DC5C8BA" w:rsidR="00B9715F" w:rsidRDefault="009E063A" w:rsidP="00C2373B">
      <w:pPr>
        <w:pStyle w:val="a9"/>
        <w:spacing w:beforeLines="50" w:before="180"/>
        <w:ind w:firstLine="283"/>
      </w:pPr>
      <w:r>
        <w:rPr>
          <w:rFonts w:hint="eastAsia"/>
        </w:rPr>
        <w:t>ここで重視しているのは、操作と計算を「同時に」実行することである。</w:t>
      </w:r>
    </w:p>
    <w:p w14:paraId="1E493000" w14:textId="5BCD6FAF" w:rsidR="00C2373B" w:rsidRDefault="00C2373B" w:rsidP="00C2373B">
      <w:pPr>
        <w:pStyle w:val="a9"/>
        <w:spacing w:beforeLines="50" w:before="180"/>
        <w:ind w:firstLine="283"/>
      </w:pPr>
      <w:r>
        <w:rPr>
          <w:rFonts w:hint="eastAsia"/>
        </w:rPr>
        <w:t>ユーザーの操作を禁止して計算に専念した方が処理は早いが、わざわざ同時に実行するのは、「（多少レスポンスが悪くなっても）ユーザーが操作できない時間を極力作らない」という意義があるからである。</w:t>
      </w:r>
      <w:r w:rsidR="00EA4FAB">
        <w:rPr>
          <w:rFonts w:hint="eastAsia"/>
        </w:rPr>
        <w:t>また、「計算を途中キャンセルできる」といった処理中の操作を受け付けたい場合もスレッドを活用したほうがよい。</w:t>
      </w:r>
    </w:p>
    <w:p w14:paraId="616C8214" w14:textId="23D1249E" w:rsidR="00D67A94" w:rsidRDefault="00C2373B" w:rsidP="00D67A94">
      <w:pPr>
        <w:pStyle w:val="2"/>
      </w:pPr>
      <w:bookmarkStart w:id="45" w:name="_Toc379777956"/>
      <w:r>
        <w:rPr>
          <w:rFonts w:hint="eastAsia"/>
        </w:rPr>
        <w:t>マルチスレッドの意義②：</w:t>
      </w:r>
      <w:r w:rsidR="005441AA">
        <w:rPr>
          <w:rFonts w:hint="eastAsia"/>
        </w:rPr>
        <w:t>同時接続</w:t>
      </w:r>
      <w:bookmarkEnd w:id="45"/>
    </w:p>
    <w:p w14:paraId="1AC7264A" w14:textId="66C8D239" w:rsidR="00D67A94" w:rsidRDefault="00C2373B" w:rsidP="00D67A94">
      <w:pPr>
        <w:pStyle w:val="a9"/>
        <w:ind w:firstLine="283"/>
      </w:pPr>
      <w:r>
        <w:rPr>
          <w:rFonts w:hint="eastAsia"/>
        </w:rPr>
        <w:t>「マルチスレッド」には「マルチプロセス」と同じ意義もある。</w:t>
      </w:r>
    </w:p>
    <w:p w14:paraId="4135C7B9" w14:textId="4DC64BC4" w:rsidR="00C2373B" w:rsidRDefault="00C2373B" w:rsidP="00D67A94">
      <w:pPr>
        <w:pStyle w:val="a9"/>
        <w:ind w:firstLine="283"/>
      </w:pPr>
      <w:r>
        <w:rPr>
          <w:rFonts w:hint="eastAsia"/>
        </w:rPr>
        <w:t>サーバー系の処理に多く、一つのアプリケーションが多数の</w:t>
      </w:r>
      <w:r>
        <w:rPr>
          <w:rFonts w:hint="eastAsia"/>
        </w:rPr>
        <w:t>PC</w:t>
      </w:r>
      <w:r w:rsidR="00AB186E">
        <w:rPr>
          <w:rFonts w:hint="eastAsia"/>
        </w:rPr>
        <w:t>（クライアント）</w:t>
      </w:r>
      <w:r>
        <w:rPr>
          <w:rFonts w:hint="eastAsia"/>
        </w:rPr>
        <w:t>に同時に接続して並行して処理するものである。</w:t>
      </w:r>
      <w:r w:rsidR="00AB186E">
        <w:rPr>
          <w:rFonts w:hint="eastAsia"/>
        </w:rPr>
        <w:t>Web</w:t>
      </w:r>
      <w:r w:rsidR="00AB186E">
        <w:rPr>
          <w:rFonts w:hint="eastAsia"/>
        </w:rPr>
        <w:t>サーバーやチャットサーバーなどがイメージし易い。</w:t>
      </w:r>
    </w:p>
    <w:p w14:paraId="77D09E87" w14:textId="0A2AEA1D" w:rsidR="00AB186E" w:rsidRDefault="00AB186E" w:rsidP="00D67A94">
      <w:pPr>
        <w:pStyle w:val="a9"/>
        <w:ind w:firstLine="283"/>
      </w:pPr>
      <w:r>
        <w:rPr>
          <w:rFonts w:hint="eastAsia"/>
        </w:rPr>
        <w:t>一つのクライアントに対して一つのスレッドで処理し、多数のクライアントが接続されればその分スレッドが増えていく方式である。（マルチプロセスで処理するサーバーもある）</w:t>
      </w:r>
    </w:p>
    <w:p w14:paraId="2BF037B9" w14:textId="654E15D9" w:rsidR="00AB186E" w:rsidRPr="00AB186E" w:rsidRDefault="00AB186E" w:rsidP="00D67A94">
      <w:pPr>
        <w:pStyle w:val="a9"/>
        <w:ind w:firstLine="283"/>
      </w:pPr>
      <w:r>
        <w:rPr>
          <w:rFonts w:hint="eastAsia"/>
        </w:rPr>
        <w:t>これも一つ一つの接続が</w:t>
      </w:r>
      <w:r>
        <w:rPr>
          <w:rFonts w:hint="eastAsia"/>
        </w:rPr>
        <w:t>100%</w:t>
      </w:r>
      <w:r>
        <w:rPr>
          <w:rFonts w:hint="eastAsia"/>
        </w:rPr>
        <w:t>コンピュータを占有するわけではないので、シングルプロセッサ、シングルコアであっても共有を実現できる。</w:t>
      </w:r>
    </w:p>
    <w:p w14:paraId="1B2C60F0" w14:textId="7DA9BE7D" w:rsidR="00C2373B" w:rsidRDefault="00C2373B" w:rsidP="00C2373B">
      <w:pPr>
        <w:pStyle w:val="2"/>
      </w:pPr>
      <w:bookmarkStart w:id="46" w:name="_Toc379777957"/>
      <w:r>
        <w:rPr>
          <w:rFonts w:hint="eastAsia"/>
        </w:rPr>
        <w:t>マルチスレッドの意義③：</w:t>
      </w:r>
      <w:r w:rsidR="002177DA">
        <w:rPr>
          <w:rFonts w:hint="eastAsia"/>
        </w:rPr>
        <w:t>分散・</w:t>
      </w:r>
      <w:r w:rsidR="00AB186E">
        <w:rPr>
          <w:rFonts w:hint="eastAsia"/>
        </w:rPr>
        <w:t>高速化</w:t>
      </w:r>
      <w:bookmarkEnd w:id="46"/>
    </w:p>
    <w:p w14:paraId="108F8B1E" w14:textId="755EFADF" w:rsidR="00C2373B" w:rsidRDefault="005441AA" w:rsidP="00C2373B">
      <w:pPr>
        <w:pStyle w:val="a9"/>
        <w:ind w:firstLine="283"/>
      </w:pPr>
      <w:r>
        <w:rPr>
          <w:rFonts w:hint="eastAsia"/>
        </w:rPr>
        <w:t>ここまで説明してきたとおり、そもそものスレッドの意義は、並行化の実現</w:t>
      </w:r>
      <w:r w:rsidR="00AB186E">
        <w:rPr>
          <w:rFonts w:hint="eastAsia"/>
        </w:rPr>
        <w:t>であって、複数の処理を同時に実行してもパフォーマンスが向上するようなものではない。</w:t>
      </w:r>
    </w:p>
    <w:p w14:paraId="21FCD4DF" w14:textId="47252D85" w:rsidR="00AB186E" w:rsidRDefault="00AB186E" w:rsidP="00316973">
      <w:pPr>
        <w:pStyle w:val="a9"/>
        <w:spacing w:beforeLines="50" w:before="180"/>
        <w:ind w:firstLine="283"/>
      </w:pPr>
      <w:r>
        <w:rPr>
          <w:rFonts w:hint="eastAsia"/>
        </w:rPr>
        <w:lastRenderedPageBreak/>
        <w:t>しかし、「メニーコア時代</w:t>
      </w:r>
      <w:r w:rsidR="007114F9">
        <w:fldChar w:fldCharType="begin"/>
      </w:r>
      <w:r w:rsidR="007114F9">
        <w:instrText xml:space="preserve"> XE "</w:instrText>
      </w:r>
      <w:r w:rsidR="007114F9">
        <w:rPr>
          <w:rFonts w:hint="eastAsia"/>
        </w:rPr>
        <w:instrText>メニーコア時代</w:instrText>
      </w:r>
      <w:r w:rsidR="007114F9">
        <w:instrText>" \y “</w:instrText>
      </w:r>
      <w:r w:rsidR="007114F9">
        <w:rPr>
          <w:rFonts w:hint="eastAsia"/>
        </w:rPr>
        <w:instrText>めにーこあじだい</w:instrText>
      </w:r>
      <w:r w:rsidR="007114F9">
        <w:instrText xml:space="preserve">” </w:instrText>
      </w:r>
      <w:r w:rsidR="007114F9">
        <w:fldChar w:fldCharType="end"/>
      </w:r>
      <w:r>
        <w:rPr>
          <w:rFonts w:hint="eastAsia"/>
        </w:rPr>
        <w:t>」と呼ばれ、安価なマルチコアプロセッサーが一般化した現在は、スレッドを高速化に利用する意義が生じている。</w:t>
      </w:r>
    </w:p>
    <w:p w14:paraId="406BF987" w14:textId="236BA204" w:rsidR="00316973" w:rsidRDefault="00AB186E" w:rsidP="00316973">
      <w:pPr>
        <w:pStyle w:val="a9"/>
        <w:spacing w:beforeLines="50" w:before="180"/>
        <w:ind w:firstLine="283"/>
      </w:pPr>
      <w:r>
        <w:rPr>
          <w:rFonts w:hint="eastAsia"/>
        </w:rPr>
        <w:t>例えば、大量データのソートや集計は、</w:t>
      </w:r>
      <w:r w:rsidR="005441AA">
        <w:rPr>
          <w:rFonts w:hint="eastAsia"/>
        </w:rPr>
        <w:t>データを分割して</w:t>
      </w:r>
      <w:r>
        <w:rPr>
          <w:rFonts w:hint="eastAsia"/>
        </w:rPr>
        <w:t>複数の演算装置で同時に</w:t>
      </w:r>
      <w:r w:rsidR="005441AA">
        <w:rPr>
          <w:rFonts w:hint="eastAsia"/>
        </w:rPr>
        <w:t>演算した</w:t>
      </w:r>
      <w:r>
        <w:rPr>
          <w:rFonts w:hint="eastAsia"/>
        </w:rPr>
        <w:t>ほうが高速に処理できる。</w:t>
      </w:r>
      <w:r w:rsidR="00EA4FAB">
        <w:rPr>
          <w:rFonts w:hint="eastAsia"/>
        </w:rPr>
        <w:t>なお、</w:t>
      </w:r>
      <w:r w:rsidR="00316973">
        <w:rPr>
          <w:rFonts w:hint="eastAsia"/>
        </w:rPr>
        <w:t>シングルコア環境ではスレッドを増やしたところで早くはならず、むしろスレッドの管理コスト分遅くなる。</w:t>
      </w:r>
    </w:p>
    <w:p w14:paraId="2FCF65DE" w14:textId="75652864" w:rsidR="003F1DF2" w:rsidRDefault="0050008B" w:rsidP="003F1DF2">
      <w:pPr>
        <w:pStyle w:val="2"/>
      </w:pPr>
      <w:bookmarkStart w:id="47" w:name="_Toc379777958"/>
      <w:r>
        <w:t>ゲーム</w:t>
      </w:r>
      <w:r>
        <w:rPr>
          <w:rFonts w:hint="eastAsia"/>
        </w:rPr>
        <w:t>の並行処理</w:t>
      </w:r>
      <w:bookmarkEnd w:id="47"/>
    </w:p>
    <w:p w14:paraId="4283C586" w14:textId="652BD6B0" w:rsidR="003F1DF2" w:rsidRDefault="00316973" w:rsidP="003F1DF2">
      <w:pPr>
        <w:pStyle w:val="a9"/>
        <w:ind w:firstLine="283"/>
      </w:pPr>
      <w:r>
        <w:rPr>
          <w:rFonts w:hint="eastAsia"/>
        </w:rPr>
        <w:t>ゲームプログラミングはもともと並行処理の塊である。</w:t>
      </w:r>
    </w:p>
    <w:p w14:paraId="5DD8021D" w14:textId="26373922" w:rsidR="00316973" w:rsidRDefault="00316973" w:rsidP="00316973">
      <w:pPr>
        <w:pStyle w:val="a9"/>
        <w:spacing w:beforeLines="50" w:before="180"/>
        <w:ind w:firstLine="283"/>
      </w:pPr>
      <w:r>
        <w:rPr>
          <w:rFonts w:hint="eastAsia"/>
        </w:rPr>
        <w:t>多数のキャラを同時に動かし、それと同時にカメラを動かし、同時にメニューを動かし、同時にファイルを読み込んでいる。しかし、これらの処理をそれぞれスレッド化するようなことはあまりない。</w:t>
      </w:r>
    </w:p>
    <w:p w14:paraId="2F9791D6" w14:textId="3FC38A13" w:rsidR="00316973" w:rsidRDefault="00316973" w:rsidP="00316973">
      <w:pPr>
        <w:pStyle w:val="a9"/>
        <w:spacing w:beforeLines="50" w:before="180"/>
        <w:ind w:firstLine="283"/>
      </w:pPr>
      <w:r>
        <w:rPr>
          <w:rFonts w:hint="eastAsia"/>
        </w:rPr>
        <w:t>ゲームプログラミングは、並行処理を自前で行うのが通常である。</w:t>
      </w:r>
    </w:p>
    <w:p w14:paraId="4B94C1A2" w14:textId="036452AF" w:rsidR="00316973" w:rsidRDefault="00316973" w:rsidP="003F1DF2">
      <w:pPr>
        <w:pStyle w:val="a9"/>
        <w:ind w:firstLine="283"/>
      </w:pPr>
      <w:r>
        <w:rPr>
          <w:rFonts w:hint="eastAsia"/>
        </w:rPr>
        <w:t>ほとんどの並行処理要素は</w:t>
      </w:r>
      <w:r>
        <w:rPr>
          <w:rFonts w:hint="eastAsia"/>
        </w:rPr>
        <w:t>1</w:t>
      </w:r>
      <w:r>
        <w:rPr>
          <w:rFonts w:hint="eastAsia"/>
        </w:rPr>
        <w:t>フレームごとの処理単位を意識し、一コマ分ずつ一つずつ処理を進める。実際には直列処理である。</w:t>
      </w:r>
    </w:p>
    <w:p w14:paraId="30F3B796" w14:textId="41DCF467" w:rsidR="00316973" w:rsidRPr="00316973" w:rsidRDefault="0050008B" w:rsidP="003F1DF2">
      <w:pPr>
        <w:pStyle w:val="a9"/>
        <w:ind w:firstLine="283"/>
      </w:pPr>
      <w:r>
        <w:rPr>
          <w:rFonts w:hint="eastAsia"/>
        </w:rPr>
        <w:t>むやみにスレッド化すると、膨大な量のスレッドが出来上がり、メモリや処理に無駄が生じる（各スレッドはそれぞれスタック領域を持ち、スレッドを切り替えることにも処理コストはかかる）</w:t>
      </w:r>
      <w:r w:rsidR="00EA4FAB">
        <w:rPr>
          <w:rFonts w:hint="eastAsia"/>
        </w:rPr>
        <w:t>。スレッド間の処理の動機も難しくなる。</w:t>
      </w:r>
    </w:p>
    <w:p w14:paraId="78D55869" w14:textId="7116D99C" w:rsidR="0050008B" w:rsidRDefault="0050008B" w:rsidP="0050008B">
      <w:pPr>
        <w:pStyle w:val="2"/>
      </w:pPr>
      <w:bookmarkStart w:id="48" w:name="_Toc379777959"/>
      <w:r>
        <w:t>ゲーム</w:t>
      </w:r>
      <w:r>
        <w:rPr>
          <w:rFonts w:hint="eastAsia"/>
        </w:rPr>
        <w:t>でのスレッド活用</w:t>
      </w:r>
      <w:bookmarkEnd w:id="48"/>
    </w:p>
    <w:p w14:paraId="2BADADE8" w14:textId="61B5D953" w:rsidR="0050008B" w:rsidRDefault="0050008B" w:rsidP="00130C78">
      <w:pPr>
        <w:pStyle w:val="a9"/>
        <w:keepNext/>
        <w:widowControl/>
        <w:ind w:firstLine="283"/>
      </w:pPr>
      <w:r>
        <w:rPr>
          <w:rFonts w:hint="eastAsia"/>
        </w:rPr>
        <w:t>以上を踏まえ、</w:t>
      </w:r>
      <w:r w:rsidR="00130C78">
        <w:rPr>
          <w:rFonts w:hint="eastAsia"/>
        </w:rPr>
        <w:t>ゲームでスレッドを活用する意義は、主に下記のような用途</w:t>
      </w:r>
      <w:r w:rsidR="00286BB3">
        <w:rPr>
          <w:rFonts w:hint="eastAsia"/>
        </w:rPr>
        <w:t>と考察する</w:t>
      </w:r>
      <w:r w:rsidR="00130C78">
        <w:rPr>
          <w:rFonts w:hint="eastAsia"/>
        </w:rPr>
        <w:t>。</w:t>
      </w:r>
    </w:p>
    <w:p w14:paraId="10E33E1B" w14:textId="59439F61" w:rsidR="00130C78" w:rsidRDefault="00130C78" w:rsidP="00130C78">
      <w:pPr>
        <w:pStyle w:val="affff6"/>
        <w:ind w:left="447" w:hanging="298"/>
      </w:pPr>
      <w:r>
        <w:rPr>
          <w:rFonts w:hint="eastAsia"/>
        </w:rPr>
        <w:t>描画スレッド（</w:t>
      </w:r>
      <w:r>
        <w:rPr>
          <w:rFonts w:hint="eastAsia"/>
        </w:rPr>
        <w:t>GPU</w:t>
      </w:r>
      <w:r>
        <w:rPr>
          <w:rFonts w:hint="eastAsia"/>
        </w:rPr>
        <w:t>処理と並列化）</w:t>
      </w:r>
    </w:p>
    <w:p w14:paraId="12461FF0" w14:textId="3E07B0B2" w:rsidR="00130C78" w:rsidRDefault="00130C78" w:rsidP="00130C78">
      <w:pPr>
        <w:pStyle w:val="affff6"/>
        <w:ind w:left="447" w:hanging="298"/>
      </w:pPr>
      <w:r>
        <w:rPr>
          <w:rFonts w:hint="eastAsia"/>
        </w:rPr>
        <w:t>処理落ちの影響を受けてはいけない常時稼働処理（サウンドなど）</w:t>
      </w:r>
    </w:p>
    <w:p w14:paraId="48128471" w14:textId="02D77BBC" w:rsidR="00130C78" w:rsidRDefault="00130C78" w:rsidP="00130C78">
      <w:pPr>
        <w:pStyle w:val="affff6"/>
        <w:ind w:left="447" w:hanging="298"/>
      </w:pPr>
      <w:r>
        <w:rPr>
          <w:rFonts w:hint="eastAsia"/>
        </w:rPr>
        <w:t>並列実行が可能な演算（アニメーション、物理</w:t>
      </w:r>
      <w:r w:rsidR="001F7222">
        <w:rPr>
          <w:rFonts w:hint="eastAsia"/>
        </w:rPr>
        <w:t>演算、圧縮展開</w:t>
      </w:r>
      <w:r>
        <w:rPr>
          <w:rFonts w:hint="eastAsia"/>
        </w:rPr>
        <w:t>など）</w:t>
      </w:r>
    </w:p>
    <w:p w14:paraId="30D757DE" w14:textId="6B09DFDF" w:rsidR="00130C78" w:rsidRDefault="00130C78" w:rsidP="00130C78">
      <w:pPr>
        <w:pStyle w:val="affff6"/>
        <w:ind w:left="447" w:hanging="298"/>
      </w:pPr>
      <w:r>
        <w:rPr>
          <w:rFonts w:hint="eastAsia"/>
        </w:rPr>
        <w:t>演算結果が数フレーム後になっても良いもの（</w:t>
      </w:r>
      <w:r>
        <w:rPr>
          <w:rFonts w:hint="eastAsia"/>
        </w:rPr>
        <w:t>AI</w:t>
      </w:r>
      <w:r>
        <w:rPr>
          <w:rFonts w:hint="eastAsia"/>
        </w:rPr>
        <w:t>など）</w:t>
      </w:r>
    </w:p>
    <w:p w14:paraId="7229B328" w14:textId="556237C6" w:rsidR="00130C78" w:rsidRDefault="00130C78" w:rsidP="00130C78">
      <w:pPr>
        <w:pStyle w:val="affff6"/>
        <w:ind w:left="447" w:hanging="298"/>
      </w:pPr>
      <w:r>
        <w:rPr>
          <w:rFonts w:hint="eastAsia"/>
        </w:rPr>
        <w:t>普段は待機状態で、要求に応じてウェイクアップするバックエンド処理（通信など）</w:t>
      </w:r>
    </w:p>
    <w:p w14:paraId="34029BD2" w14:textId="7D170FFC" w:rsidR="00130C78" w:rsidRDefault="001F7222" w:rsidP="001F7222">
      <w:pPr>
        <w:pStyle w:val="affff6"/>
        <w:keepNext/>
        <w:widowControl/>
        <w:ind w:left="447" w:hanging="298"/>
      </w:pPr>
      <w:r>
        <w:rPr>
          <w:rFonts w:hint="eastAsia"/>
        </w:rPr>
        <w:t>メインループよりも頻繁に状態を監視・確認したいもの（入力デバイス制御、ファイル読み込みなど）</w:t>
      </w:r>
    </w:p>
    <w:p w14:paraId="7E388DBB" w14:textId="458A6D24" w:rsidR="001F7222" w:rsidRDefault="001F7222" w:rsidP="001F7222">
      <w:pPr>
        <w:pStyle w:val="a"/>
        <w:tabs>
          <w:tab w:val="left" w:pos="993"/>
        </w:tabs>
        <w:ind w:left="1418" w:hanging="675"/>
      </w:pPr>
      <w:r>
        <w:rPr>
          <w:rFonts w:hint="eastAsia"/>
        </w:rPr>
        <w:t>注：ファイル読み込みに関しては通常非同期読み込みを</w:t>
      </w:r>
      <w:r>
        <w:rPr>
          <w:rFonts w:hint="eastAsia"/>
        </w:rPr>
        <w:t>OS</w:t>
      </w:r>
      <w:r>
        <w:rPr>
          <w:rFonts w:hint="eastAsia"/>
        </w:rPr>
        <w:t>レベルでサポートしているので、必ずしもスレッド化の必要はない。スレッドで管理したほうが良いのは、読み込み要求をキューイングしているようなケース。ファイルディスクリプタの制限から</w:t>
      </w:r>
      <w:r w:rsidR="00DF5E55">
        <w:rPr>
          <w:rFonts w:hint="eastAsia"/>
        </w:rPr>
        <w:t>同時実行できない</w:t>
      </w:r>
      <w:r>
        <w:rPr>
          <w:rFonts w:hint="eastAsia"/>
        </w:rPr>
        <w:t>読み込み要求をバックエンドで</w:t>
      </w:r>
      <w:r w:rsidR="00DF5E55">
        <w:rPr>
          <w:rFonts w:hint="eastAsia"/>
        </w:rPr>
        <w:t>逐次処理するような場合にスレッド化</w:t>
      </w:r>
      <w:r>
        <w:rPr>
          <w:rFonts w:hint="eastAsia"/>
        </w:rPr>
        <w:t>。</w:t>
      </w:r>
    </w:p>
    <w:p w14:paraId="4B6810A8" w14:textId="494ED2D0" w:rsidR="001F7222" w:rsidRDefault="006E31A5" w:rsidP="00DF5E55">
      <w:pPr>
        <w:pStyle w:val="a9"/>
        <w:spacing w:beforeLines="50" w:before="180"/>
        <w:ind w:firstLine="283"/>
      </w:pPr>
      <w:r>
        <w:rPr>
          <w:rFonts w:hint="eastAsia"/>
        </w:rPr>
        <w:t>マルチスレッドは、スレッド間の同期や共有リソース（メモリなど）の扱いにとても神</w:t>
      </w:r>
      <w:r>
        <w:rPr>
          <w:rFonts w:hint="eastAsia"/>
        </w:rPr>
        <w:lastRenderedPageBreak/>
        <w:t>経質にならなければならない</w:t>
      </w:r>
      <w:r w:rsidR="001F7222">
        <w:rPr>
          <w:rFonts w:hint="eastAsia"/>
        </w:rPr>
        <w:t>。</w:t>
      </w:r>
      <w:r>
        <w:rPr>
          <w:rFonts w:hint="eastAsia"/>
        </w:rPr>
        <w:t>同期やリソースアクセスには厳格なルールを設けて扱う。</w:t>
      </w:r>
    </w:p>
    <w:p w14:paraId="76646D56" w14:textId="39FCC3F4" w:rsidR="00A30AAF" w:rsidRDefault="00A30AAF" w:rsidP="00A30AAF">
      <w:pPr>
        <w:pStyle w:val="1"/>
      </w:pPr>
      <w:bookmarkStart w:id="49" w:name="_Toc379777960"/>
      <w:r>
        <w:rPr>
          <w:rFonts w:hint="eastAsia"/>
        </w:rPr>
        <w:t>プログラムの動作原理</w:t>
      </w:r>
      <w:bookmarkEnd w:id="49"/>
    </w:p>
    <w:p w14:paraId="387A8A74" w14:textId="392BDFBD" w:rsidR="00255817" w:rsidRDefault="00B2649E" w:rsidP="00DF5E55">
      <w:pPr>
        <w:pStyle w:val="a8"/>
        <w:keepNext/>
        <w:widowControl/>
        <w:ind w:firstLine="283"/>
      </w:pPr>
      <w:r>
        <w:rPr>
          <w:rFonts w:hint="eastAsia"/>
        </w:rPr>
        <w:t>基本的なプログラムの動作原理を理解していないままスレッドを扱うのは危険である。</w:t>
      </w:r>
    </w:p>
    <w:p w14:paraId="63333771" w14:textId="24486180" w:rsidR="00B2649E" w:rsidRPr="00255817" w:rsidRDefault="00B2649E" w:rsidP="00DF5E55">
      <w:pPr>
        <w:pStyle w:val="a8"/>
        <w:keepNext/>
        <w:widowControl/>
        <w:ind w:firstLine="283"/>
      </w:pPr>
      <w:r>
        <w:t>特にスタック領域がどのように使われるかは把握しておく必要がある。</w:t>
      </w:r>
    </w:p>
    <w:p w14:paraId="2454308A" w14:textId="1109D441" w:rsidR="00624A6F" w:rsidRDefault="00624A6F" w:rsidP="003F1DF2">
      <w:pPr>
        <w:pStyle w:val="2"/>
      </w:pPr>
      <w:bookmarkStart w:id="50" w:name="_Toc379777961"/>
      <w:r>
        <w:t>メモリ構造</w:t>
      </w:r>
      <w:bookmarkEnd w:id="50"/>
      <w:r w:rsidR="00C02692">
        <w:fldChar w:fldCharType="begin"/>
      </w:r>
      <w:r w:rsidR="00C02692">
        <w:instrText xml:space="preserve"> XE "</w:instrText>
      </w:r>
      <w:r w:rsidR="00C02692">
        <w:rPr>
          <w:rFonts w:hint="eastAsia"/>
        </w:rPr>
        <w:instrText>メモリ構造</w:instrText>
      </w:r>
      <w:r w:rsidR="00C02692">
        <w:instrText>" \y “</w:instrText>
      </w:r>
      <w:r w:rsidR="00C02692">
        <w:rPr>
          <w:rFonts w:hint="eastAsia"/>
        </w:rPr>
        <w:instrText>めもりこうぞう</w:instrText>
      </w:r>
      <w:r w:rsidR="00C02692">
        <w:instrText xml:space="preserve">” </w:instrText>
      </w:r>
      <w:r w:rsidR="00C02692">
        <w:fldChar w:fldCharType="end"/>
      </w:r>
    </w:p>
    <w:p w14:paraId="4CD6D56E" w14:textId="32F11AC6" w:rsidR="00624A6F" w:rsidRDefault="005F55F0" w:rsidP="005F55F0">
      <w:pPr>
        <w:pStyle w:val="a9"/>
        <w:keepNext/>
        <w:widowControl/>
        <w:ind w:firstLine="283"/>
      </w:pPr>
      <w:r>
        <w:rPr>
          <w:rFonts w:hint="eastAsia"/>
        </w:rPr>
        <w:t>まず、プログラムのメモリ構造は下記の通りとなっている。</w:t>
      </w:r>
      <w:r w:rsidR="00AA4D6A">
        <w:rPr>
          <w:rFonts w:hint="eastAsia"/>
        </w:rPr>
        <w:t>セクション名などは、</w:t>
      </w:r>
      <w:r w:rsidR="00AA4D6A">
        <w:rPr>
          <w:rFonts w:hint="eastAsia"/>
        </w:rPr>
        <w:t>G</w:t>
      </w:r>
      <w:r w:rsidR="00AA4D6A">
        <w:t>CC</w:t>
      </w:r>
      <w:r w:rsidR="00AA4D6A">
        <w:rPr>
          <w:rFonts w:hint="eastAsia"/>
        </w:rPr>
        <w:t>でビルドした場合の構成だが、</w:t>
      </w:r>
      <w:r w:rsidR="00AA4D6A">
        <w:rPr>
          <w:rFonts w:hint="eastAsia"/>
        </w:rPr>
        <w:t>Windows</w:t>
      </w:r>
      <w:r w:rsidR="00AA4D6A">
        <w:rPr>
          <w:rFonts w:hint="eastAsia"/>
        </w:rPr>
        <w:t>でも大きな違いはない。</w:t>
      </w:r>
    </w:p>
    <w:p w14:paraId="7859A880" w14:textId="1008BBAF" w:rsidR="005F55F0" w:rsidRDefault="00FE2E9A" w:rsidP="005F55F0">
      <w:pPr>
        <w:pStyle w:val="a9"/>
        <w:ind w:firstLineChars="0" w:firstLine="0"/>
      </w:pPr>
      <w:r>
        <w:object w:dxaOrig="10246" w:dyaOrig="11176" w14:anchorId="42BFEF2E">
          <v:shape id="_x0000_i1033" type="#_x0000_t75" style="width:340.4pt;height:371.5pt" o:ole="">
            <v:imagedata r:id="rId34" o:title=""/>
          </v:shape>
          <o:OLEObject Type="Embed" ProgID="Visio.Drawing.15" ShapeID="_x0000_i1033" DrawAspect="Content" ObjectID="_1453519955" r:id="rId35"/>
        </w:object>
      </w:r>
    </w:p>
    <w:p w14:paraId="710B5162" w14:textId="77777777" w:rsidR="00AA4D6A" w:rsidRDefault="00AA4D6A" w:rsidP="00AA4D6A">
      <w:pPr>
        <w:pStyle w:val="a9"/>
        <w:spacing w:beforeLines="50" w:before="180"/>
        <w:ind w:firstLine="283"/>
      </w:pPr>
      <w:r>
        <w:rPr>
          <w:rFonts w:hint="eastAsia"/>
        </w:rPr>
        <w:t>実際にはもっと細かいセクションに分かれていたり、読み取り専用領域やヒープ領域が不連続な配置になっていたりする。</w:t>
      </w:r>
    </w:p>
    <w:p w14:paraId="1AAD6A8D" w14:textId="77777777" w:rsidR="00AA4D6A" w:rsidRDefault="00AA4D6A" w:rsidP="00AA4D6A">
      <w:pPr>
        <w:pStyle w:val="a9"/>
        <w:spacing w:beforeLines="50" w:before="180"/>
        <w:ind w:firstLine="283"/>
      </w:pPr>
      <w:r>
        <w:rPr>
          <w:rFonts w:hint="eastAsia"/>
        </w:rPr>
        <w:lastRenderedPageBreak/>
        <w:t>また、図では省略しているが、「</w:t>
      </w:r>
      <w:r>
        <w:rPr>
          <w:rFonts w:hint="eastAsia"/>
        </w:rPr>
        <w:t>.data</w:t>
      </w:r>
      <w:r>
        <w:rPr>
          <w:rFonts w:hint="eastAsia"/>
        </w:rPr>
        <w:t>」セクションのデータ（初期値）は最初に読み取り専用領域に配置され、読み書き専用領域を確保した後にコピーされる。</w:t>
      </w:r>
    </w:p>
    <w:p w14:paraId="321015E9" w14:textId="3EFB493C" w:rsidR="00AA4D6A" w:rsidRDefault="00AA4D6A" w:rsidP="00AA4D6A">
      <w:pPr>
        <w:pStyle w:val="a9"/>
        <w:spacing w:beforeLines="50" w:before="180"/>
        <w:ind w:firstLine="283"/>
      </w:pPr>
      <w:r>
        <w:rPr>
          <w:rFonts w:hint="eastAsia"/>
        </w:rPr>
        <w:t>「</w:t>
      </w:r>
      <w:r>
        <w:rPr>
          <w:rFonts w:hint="eastAsia"/>
        </w:rPr>
        <w:t>.bss</w:t>
      </w:r>
      <w:r>
        <w:rPr>
          <w:rFonts w:hint="eastAsia"/>
        </w:rPr>
        <w:t>」セクションはゼロクリアされることが</w:t>
      </w:r>
      <w:r w:rsidR="00B40587">
        <w:rPr>
          <w:rFonts w:hint="eastAsia"/>
        </w:rPr>
        <w:t>保証</w:t>
      </w:r>
      <w:r>
        <w:rPr>
          <w:rFonts w:hint="eastAsia"/>
        </w:rPr>
        <w:t>されている。なお、「</w:t>
      </w:r>
      <w:r>
        <w:rPr>
          <w:rFonts w:hint="eastAsia"/>
        </w:rPr>
        <w:t>bss</w:t>
      </w:r>
      <w:r>
        <w:rPr>
          <w:rFonts w:hint="eastAsia"/>
        </w:rPr>
        <w:t>」とは「</w:t>
      </w:r>
      <w:r>
        <w:rPr>
          <w:rFonts w:hint="eastAsia"/>
        </w:rPr>
        <w:t>Block Started by Symbol</w:t>
      </w:r>
      <w:r>
        <w:rPr>
          <w:rFonts w:hint="eastAsia"/>
        </w:rPr>
        <w:t>」（シンボル名でアドレスが示されているメモリブロック）のこと。</w:t>
      </w:r>
    </w:p>
    <w:p w14:paraId="3715080E" w14:textId="3D1E4489" w:rsidR="00B40587" w:rsidRDefault="00B40587" w:rsidP="00B40587">
      <w:pPr>
        <w:pStyle w:val="a9"/>
        <w:keepNext/>
        <w:widowControl/>
        <w:spacing w:beforeLines="50" w:before="180"/>
        <w:ind w:firstLine="283"/>
      </w:pPr>
      <w:r>
        <w:rPr>
          <w:rFonts w:hint="eastAsia"/>
        </w:rPr>
        <w:t>以下、実際のプログラム</w:t>
      </w:r>
      <w:r w:rsidR="00BF10B3">
        <w:rPr>
          <w:rFonts w:hint="eastAsia"/>
        </w:rPr>
        <w:t>をサンプルに、各要素のセクションとの対応と、</w:t>
      </w:r>
      <w:r>
        <w:rPr>
          <w:rFonts w:hint="eastAsia"/>
        </w:rPr>
        <w:t>メモリ情報の確認結果</w:t>
      </w:r>
      <w:r w:rsidR="00BF10B3">
        <w:rPr>
          <w:rFonts w:hint="eastAsia"/>
        </w:rPr>
        <w:t>を示す</w:t>
      </w:r>
      <w:r>
        <w:rPr>
          <w:rFonts w:hint="eastAsia"/>
        </w:rPr>
        <w:t>。</w:t>
      </w:r>
    </w:p>
    <w:p w14:paraId="6CD82C62" w14:textId="402833F4" w:rsidR="00745707" w:rsidRDefault="00E3147A" w:rsidP="00745707">
      <w:pPr>
        <w:pStyle w:val="a9"/>
        <w:keepNext/>
        <w:widowControl/>
        <w:spacing w:beforeLines="50" w:before="180"/>
        <w:ind w:firstLineChars="0" w:firstLine="0"/>
      </w:pPr>
      <w:r>
        <w:rPr>
          <w:rFonts w:hint="eastAsia"/>
        </w:rPr>
        <w:t>各種変数を定義したプログラムの</w:t>
      </w:r>
      <w:r w:rsidR="00745707">
        <w:rPr>
          <w:rFonts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45707" w14:paraId="43B1533C" w14:textId="77777777" w:rsidTr="00745707">
        <w:tc>
          <w:tcPr>
            <w:tcW w:w="8494" w:type="dxa"/>
          </w:tcPr>
          <w:p w14:paraId="1EE32613" w14:textId="6A4EDDD1" w:rsidR="00060E38" w:rsidRDefault="00060E38" w:rsidP="00060E38">
            <w:pPr>
              <w:pStyle w:val="2-"/>
            </w:pPr>
            <w:r>
              <w:t>#include &lt;stdio.h&gt;</w:t>
            </w:r>
          </w:p>
          <w:p w14:paraId="0B387595" w14:textId="77777777" w:rsidR="00060E38" w:rsidRDefault="00060E38" w:rsidP="00060E38">
            <w:pPr>
              <w:pStyle w:val="2-"/>
            </w:pPr>
          </w:p>
          <w:p w14:paraId="10037DF8" w14:textId="7AE4DD07" w:rsidR="00060E38" w:rsidRPr="00060E38" w:rsidRDefault="00060E38" w:rsidP="00060E38">
            <w:pPr>
              <w:pStyle w:val="2-"/>
              <w:rPr>
                <w:color w:val="00B050"/>
              </w:rPr>
            </w:pPr>
            <w:r>
              <w:t>int global_without_value;</w:t>
            </w:r>
            <w:r>
              <w:tab/>
            </w:r>
            <w:r>
              <w:tab/>
            </w:r>
            <w:r w:rsidRPr="00060E38">
              <w:rPr>
                <w:color w:val="00B050"/>
              </w:rPr>
              <w:t>//</w:t>
            </w:r>
            <w:r w:rsidRPr="008C3CB4">
              <w:rPr>
                <w:color w:val="FF0000"/>
              </w:rPr>
              <w:t>[.bss]</w:t>
            </w:r>
            <w:r w:rsidRPr="00060E38">
              <w:rPr>
                <w:rFonts w:hint="eastAsia"/>
                <w:color w:val="00B050"/>
              </w:rPr>
              <w:t>初期値なし大域変数</w:t>
            </w:r>
          </w:p>
          <w:p w14:paraId="71044658" w14:textId="3C448EF3" w:rsidR="00060E38" w:rsidRDefault="00060E38" w:rsidP="00060E38">
            <w:pPr>
              <w:pStyle w:val="2-"/>
            </w:pPr>
            <w:r>
              <w:t>int global_with_value = 1;</w:t>
            </w:r>
            <w:r>
              <w:tab/>
            </w:r>
            <w:r>
              <w:tab/>
            </w:r>
            <w:r w:rsidRPr="00060E38">
              <w:rPr>
                <w:color w:val="00B050"/>
              </w:rPr>
              <w:t>//</w:t>
            </w:r>
            <w:r w:rsidRPr="008C3CB4">
              <w:rPr>
                <w:color w:val="FF0000"/>
              </w:rPr>
              <w:t>[.data]</w:t>
            </w:r>
            <w:r w:rsidRPr="00060E38">
              <w:rPr>
                <w:rFonts w:hint="eastAsia"/>
                <w:color w:val="00B050"/>
              </w:rPr>
              <w:t>初期値付き大域変数</w:t>
            </w:r>
          </w:p>
          <w:p w14:paraId="4C0B8119" w14:textId="2A7F3E8D" w:rsidR="00060E38" w:rsidRDefault="00060E38" w:rsidP="00060E38">
            <w:pPr>
              <w:pStyle w:val="2-"/>
            </w:pPr>
            <w:r>
              <w:t>const int global_const_value = 2;</w:t>
            </w:r>
            <w:r>
              <w:tab/>
            </w:r>
            <w:r w:rsidRPr="00060E38">
              <w:rPr>
                <w:color w:val="00B050"/>
              </w:rPr>
              <w:t>//</w:t>
            </w:r>
            <w:r w:rsidRPr="008C3CB4">
              <w:rPr>
                <w:color w:val="FF0000"/>
              </w:rPr>
              <w:t>[.rodata]</w:t>
            </w:r>
            <w:r w:rsidRPr="00060E38">
              <w:rPr>
                <w:rFonts w:hint="eastAsia"/>
                <w:color w:val="00B050"/>
              </w:rPr>
              <w:t>大域const変数（定数）</w:t>
            </w:r>
          </w:p>
          <w:p w14:paraId="706481E8" w14:textId="77777777" w:rsidR="00060E38" w:rsidRDefault="00060E38" w:rsidP="00060E38">
            <w:pPr>
              <w:pStyle w:val="2-"/>
            </w:pPr>
          </w:p>
          <w:p w14:paraId="6E8F6F87" w14:textId="04B164D2" w:rsidR="00060E38" w:rsidRPr="00060E38" w:rsidRDefault="00060E38" w:rsidP="00060E38">
            <w:pPr>
              <w:pStyle w:val="2-"/>
              <w:rPr>
                <w:color w:val="00B050"/>
              </w:rPr>
            </w:pPr>
            <w:r w:rsidRPr="00060E38">
              <w:rPr>
                <w:rFonts w:hint="eastAsia"/>
                <w:color w:val="00B050"/>
              </w:rPr>
              <w:t>/</w:t>
            </w:r>
            <w:r w:rsidRPr="00060E38">
              <w:rPr>
                <w:color w:val="00B050"/>
              </w:rPr>
              <w:t>/</w:t>
            </w:r>
            <w:r w:rsidRPr="008C3CB4">
              <w:rPr>
                <w:color w:val="FF0000"/>
              </w:rPr>
              <w:t>[.text]</w:t>
            </w:r>
            <w:r w:rsidRPr="00060E38">
              <w:rPr>
                <w:rFonts w:hint="eastAsia"/>
                <w:color w:val="00B050"/>
              </w:rPr>
              <w:t>main() 関数</w:t>
            </w:r>
          </w:p>
          <w:p w14:paraId="5AD89BB6" w14:textId="77777777" w:rsidR="00060E38" w:rsidRDefault="00060E38" w:rsidP="00060E38">
            <w:pPr>
              <w:pStyle w:val="2-"/>
            </w:pPr>
            <w:r>
              <w:t>int main(const int argc, const char* argv[])</w:t>
            </w:r>
          </w:p>
          <w:p w14:paraId="42DA8DD4" w14:textId="77777777" w:rsidR="00060E38" w:rsidRDefault="00060E38" w:rsidP="00060E38">
            <w:pPr>
              <w:pStyle w:val="2-"/>
            </w:pPr>
            <w:r>
              <w:t>{</w:t>
            </w:r>
          </w:p>
          <w:p w14:paraId="557FC964" w14:textId="6B208EA8" w:rsidR="00060E38" w:rsidRDefault="00060E38" w:rsidP="00060E38">
            <w:pPr>
              <w:pStyle w:val="2-"/>
            </w:pPr>
            <w:r>
              <w:tab/>
              <w:t>printf("main():begin\n");</w:t>
            </w:r>
          </w:p>
          <w:p w14:paraId="43B8BA5B" w14:textId="20D2047C" w:rsidR="00060E38" w:rsidRDefault="00060E38" w:rsidP="00060E38">
            <w:pPr>
              <w:pStyle w:val="2-"/>
            </w:pPr>
            <w:r>
              <w:tab/>
            </w:r>
          </w:p>
          <w:p w14:paraId="225DF731" w14:textId="4599084E" w:rsidR="00060E38" w:rsidRDefault="00060E38" w:rsidP="00060E38">
            <w:pPr>
              <w:pStyle w:val="2-"/>
            </w:pPr>
            <w:r>
              <w:tab/>
              <w:t>static int static_without_value;</w:t>
            </w:r>
            <w:r w:rsidR="004B2903">
              <w:tab/>
            </w:r>
            <w:r w:rsidR="004B2903">
              <w:tab/>
            </w:r>
            <w:r w:rsidR="004B2903" w:rsidRPr="00060E38">
              <w:rPr>
                <w:color w:val="00B050"/>
              </w:rPr>
              <w:t>//</w:t>
            </w:r>
            <w:r w:rsidR="004B2903" w:rsidRPr="008C3CB4">
              <w:rPr>
                <w:color w:val="FF0000"/>
              </w:rPr>
              <w:t>[.bss]</w:t>
            </w:r>
            <w:r w:rsidR="004B2903" w:rsidRPr="00060E38">
              <w:rPr>
                <w:rFonts w:hint="eastAsia"/>
                <w:color w:val="00B050"/>
              </w:rPr>
              <w:t>初期値なし</w:t>
            </w:r>
            <w:r w:rsidR="004B2903">
              <w:rPr>
                <w:rFonts w:hint="eastAsia"/>
                <w:color w:val="00B050"/>
              </w:rPr>
              <w:t>局所静的</w:t>
            </w:r>
            <w:r w:rsidR="004B2903" w:rsidRPr="00060E38">
              <w:rPr>
                <w:rFonts w:hint="eastAsia"/>
                <w:color w:val="00B050"/>
              </w:rPr>
              <w:t>変数</w:t>
            </w:r>
          </w:p>
          <w:p w14:paraId="09E0E1EE" w14:textId="1FF78008" w:rsidR="00060E38" w:rsidRDefault="00060E38" w:rsidP="00060E38">
            <w:pPr>
              <w:pStyle w:val="2-"/>
            </w:pPr>
            <w:r>
              <w:tab/>
              <w:t>static int static_with_value = 3;</w:t>
            </w:r>
            <w:r w:rsidR="004B2903">
              <w:tab/>
            </w:r>
            <w:r w:rsidR="004B2903">
              <w:tab/>
            </w:r>
            <w:r w:rsidR="004B2903" w:rsidRPr="00060E38">
              <w:rPr>
                <w:color w:val="00B050"/>
              </w:rPr>
              <w:t>//</w:t>
            </w:r>
            <w:r w:rsidR="004B2903" w:rsidRPr="008C3CB4">
              <w:rPr>
                <w:color w:val="FF0000"/>
              </w:rPr>
              <w:t>[.data]</w:t>
            </w:r>
            <w:r w:rsidR="004B2903" w:rsidRPr="00060E38">
              <w:rPr>
                <w:rFonts w:hint="eastAsia"/>
                <w:color w:val="00B050"/>
              </w:rPr>
              <w:t>初期値付き</w:t>
            </w:r>
            <w:r w:rsidR="004B2903">
              <w:rPr>
                <w:rFonts w:hint="eastAsia"/>
                <w:color w:val="00B050"/>
              </w:rPr>
              <w:t>局所静的</w:t>
            </w:r>
            <w:r w:rsidR="004B2903" w:rsidRPr="00060E38">
              <w:rPr>
                <w:rFonts w:hint="eastAsia"/>
                <w:color w:val="00B050"/>
              </w:rPr>
              <w:t>変数</w:t>
            </w:r>
          </w:p>
          <w:p w14:paraId="134813BF" w14:textId="55FF42A8" w:rsidR="00060E38" w:rsidRDefault="00060E38" w:rsidP="00060E38">
            <w:pPr>
              <w:pStyle w:val="2-"/>
            </w:pPr>
            <w:r>
              <w:tab/>
              <w:t>static const int static_const_value = 4;</w:t>
            </w:r>
            <w:r w:rsidR="004B2903">
              <w:tab/>
            </w:r>
            <w:r w:rsidR="004B2903" w:rsidRPr="00060E38">
              <w:rPr>
                <w:color w:val="00B050"/>
              </w:rPr>
              <w:t>//</w:t>
            </w:r>
            <w:r w:rsidR="004B2903" w:rsidRPr="008C3CB4">
              <w:rPr>
                <w:color w:val="FF0000"/>
              </w:rPr>
              <w:t>[.rodata]</w:t>
            </w:r>
            <w:r w:rsidR="004B2903">
              <w:rPr>
                <w:rFonts w:hint="eastAsia"/>
                <w:color w:val="00B050"/>
              </w:rPr>
              <w:t>局所静的</w:t>
            </w:r>
            <w:r w:rsidR="004B2903" w:rsidRPr="00060E38">
              <w:rPr>
                <w:rFonts w:hint="eastAsia"/>
                <w:color w:val="00B050"/>
              </w:rPr>
              <w:t>const変数（定数）</w:t>
            </w:r>
          </w:p>
          <w:p w14:paraId="4F2A4746" w14:textId="66649E78" w:rsidR="00060E38" w:rsidRPr="004B2903" w:rsidRDefault="00060E38" w:rsidP="00060E38">
            <w:pPr>
              <w:pStyle w:val="2-"/>
              <w:rPr>
                <w:color w:val="00B050"/>
              </w:rPr>
            </w:pPr>
            <w:r>
              <w:tab/>
              <w:t>int auto_without_value;</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初期値なしローカル</w:t>
            </w:r>
            <w:r w:rsidR="004B2903" w:rsidRPr="004B2903">
              <w:rPr>
                <w:rFonts w:hint="eastAsia"/>
                <w:color w:val="00B050"/>
              </w:rPr>
              <w:t>変数</w:t>
            </w:r>
          </w:p>
          <w:p w14:paraId="6B776B3F" w14:textId="369431BF" w:rsidR="004B2903" w:rsidRPr="004B2903" w:rsidRDefault="00060E38" w:rsidP="004B2903">
            <w:pPr>
              <w:pStyle w:val="2-"/>
              <w:rPr>
                <w:color w:val="00B050"/>
              </w:rPr>
            </w:pPr>
            <w:r>
              <w:tab/>
              <w:t>int auto_with_value = 5;</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初期値付きローカル</w:t>
            </w:r>
            <w:r w:rsidR="004B2903" w:rsidRPr="004B2903">
              <w:rPr>
                <w:rFonts w:hint="eastAsia"/>
                <w:color w:val="00B050"/>
              </w:rPr>
              <w:t>変数　※初期値は</w:t>
            </w:r>
            <w:r w:rsidR="006C008B">
              <w:rPr>
                <w:rFonts w:hint="eastAsia"/>
                <w:color w:val="00B050"/>
              </w:rPr>
              <w:t>プログラムコード化</w:t>
            </w:r>
          </w:p>
          <w:p w14:paraId="6C399703" w14:textId="1D648FFE" w:rsidR="004B2903" w:rsidRDefault="00060E38" w:rsidP="004B2903">
            <w:pPr>
              <w:pStyle w:val="2-"/>
            </w:pPr>
            <w:r>
              <w:tab/>
              <w:t>const int auto_const_value = 6;</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ローカル</w:t>
            </w:r>
            <w:r w:rsidR="004B2903" w:rsidRPr="004B2903">
              <w:rPr>
                <w:rFonts w:hint="eastAsia"/>
                <w:color w:val="00B050"/>
              </w:rPr>
              <w:t>const変数（定数）</w:t>
            </w:r>
            <w:r w:rsidR="00FE2E9A">
              <w:rPr>
                <w:rFonts w:hint="eastAsia"/>
                <w:color w:val="00B050"/>
              </w:rPr>
              <w:t xml:space="preserve">　※</w:t>
            </w:r>
            <w:r w:rsidR="004B2903" w:rsidRPr="004B2903">
              <w:rPr>
                <w:rFonts w:hint="eastAsia"/>
                <w:color w:val="00B050"/>
              </w:rPr>
              <w:t>初期値はプログラム</w:t>
            </w:r>
            <w:r w:rsidR="006C008B">
              <w:rPr>
                <w:rFonts w:hint="eastAsia"/>
                <w:color w:val="00B050"/>
              </w:rPr>
              <w:t>コード化</w:t>
            </w:r>
          </w:p>
          <w:p w14:paraId="3AB81936" w14:textId="464858DD" w:rsidR="00060E38" w:rsidRDefault="00060E38" w:rsidP="00060E38">
            <w:pPr>
              <w:pStyle w:val="2-"/>
            </w:pPr>
            <w:r>
              <w:tab/>
              <w:t>const char* auto_str = "STRING";</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4B2903" w:rsidRPr="004B2903">
              <w:rPr>
                <w:rFonts w:hint="eastAsia"/>
                <w:color w:val="00B050"/>
              </w:rPr>
              <w:t>初期値付き</w:t>
            </w:r>
            <w:r w:rsidR="00FE2E9A">
              <w:rPr>
                <w:rFonts w:hint="eastAsia"/>
                <w:color w:val="00B050"/>
              </w:rPr>
              <w:t>ローカル</w:t>
            </w:r>
            <w:r w:rsidR="004B2903" w:rsidRPr="004B2903">
              <w:rPr>
                <w:rFonts w:hint="eastAsia"/>
                <w:color w:val="00B050"/>
              </w:rPr>
              <w:t>変数　※</w:t>
            </w:r>
            <w:r w:rsidR="004B2903" w:rsidRPr="004B2903">
              <w:rPr>
                <w:rFonts w:hint="eastAsia"/>
                <w:color w:val="FF0000"/>
              </w:rPr>
              <w:t>[.rodata]</w:t>
            </w:r>
            <w:r w:rsidR="004B2903">
              <w:rPr>
                <w:rFonts w:hint="eastAsia"/>
                <w:color w:val="00B050"/>
              </w:rPr>
              <w:t>文字列リテラル</w:t>
            </w:r>
          </w:p>
          <w:p w14:paraId="43AC0E2D" w14:textId="3AE31DA5" w:rsidR="00060E38" w:rsidRDefault="00060E38" w:rsidP="00060E38">
            <w:pPr>
              <w:pStyle w:val="2-"/>
            </w:pPr>
            <w:r>
              <w:tab/>
            </w:r>
          </w:p>
          <w:p w14:paraId="3AA89ADB" w14:textId="14335ACD" w:rsidR="00060E38" w:rsidRDefault="00060E38" w:rsidP="00060E38">
            <w:pPr>
              <w:pStyle w:val="2-"/>
            </w:pPr>
            <w:r>
              <w:tab/>
              <w:t>global_without_value = 101;</w:t>
            </w:r>
          </w:p>
          <w:p w14:paraId="71499A79" w14:textId="593AB253" w:rsidR="00060E38" w:rsidRDefault="00060E38" w:rsidP="00060E38">
            <w:pPr>
              <w:pStyle w:val="2-"/>
            </w:pPr>
            <w:r>
              <w:tab/>
              <w:t>global_with_value = 102;</w:t>
            </w:r>
          </w:p>
          <w:p w14:paraId="2FB808C6" w14:textId="69B4C68B" w:rsidR="00060E38" w:rsidRDefault="00060E38" w:rsidP="00060E38">
            <w:pPr>
              <w:pStyle w:val="2-"/>
            </w:pPr>
            <w:r>
              <w:tab/>
              <w:t>static_without_value = 103;</w:t>
            </w:r>
          </w:p>
          <w:p w14:paraId="42354E4D" w14:textId="27A8C580" w:rsidR="00060E38" w:rsidRDefault="00060E38" w:rsidP="00060E38">
            <w:pPr>
              <w:pStyle w:val="2-"/>
            </w:pPr>
            <w:r>
              <w:tab/>
              <w:t>static_with_value = 104;</w:t>
            </w:r>
          </w:p>
          <w:p w14:paraId="1209A68F" w14:textId="6A5CE444" w:rsidR="00060E38" w:rsidRDefault="00060E38" w:rsidP="00060E38">
            <w:pPr>
              <w:pStyle w:val="2-"/>
            </w:pPr>
            <w:r>
              <w:tab/>
              <w:t>auto_without_value = 105;</w:t>
            </w:r>
          </w:p>
          <w:p w14:paraId="17477379" w14:textId="123C40CA" w:rsidR="00060E38" w:rsidRDefault="00060E38" w:rsidP="00060E38">
            <w:pPr>
              <w:pStyle w:val="2-"/>
            </w:pPr>
            <w:r>
              <w:tab/>
              <w:t>auto_with_value = 106;</w:t>
            </w:r>
          </w:p>
          <w:p w14:paraId="2B25B34A" w14:textId="6A3BBE28" w:rsidR="00060E38" w:rsidRDefault="00060E38" w:rsidP="00060E38">
            <w:pPr>
              <w:pStyle w:val="2-"/>
            </w:pPr>
            <w:r>
              <w:tab/>
              <w:t>printf("%d,%d,%d,%d,%d,%d,%d,%d,%d,\"%s\"\n",</w:t>
            </w:r>
          </w:p>
          <w:p w14:paraId="605BD88D" w14:textId="30D12815" w:rsidR="00060E38" w:rsidRDefault="00060E38" w:rsidP="00060E38">
            <w:pPr>
              <w:pStyle w:val="2-"/>
            </w:pPr>
            <w:r>
              <w:tab/>
              <w:t xml:space="preserve">       global_without_value,</w:t>
            </w:r>
          </w:p>
          <w:p w14:paraId="3E8F7BAE" w14:textId="53388EAF" w:rsidR="00060E38" w:rsidRDefault="00060E38" w:rsidP="00060E38">
            <w:pPr>
              <w:pStyle w:val="2-"/>
              <w:tabs>
                <w:tab w:val="clear" w:pos="371"/>
                <w:tab w:val="left" w:pos="445"/>
              </w:tabs>
            </w:pPr>
            <w:r>
              <w:tab/>
              <w:t xml:space="preserve">      global_with_value,</w:t>
            </w:r>
          </w:p>
          <w:p w14:paraId="21888F9D" w14:textId="359D9A97" w:rsidR="00060E38" w:rsidRDefault="00060E38" w:rsidP="00060E38">
            <w:pPr>
              <w:pStyle w:val="2-"/>
            </w:pPr>
            <w:r>
              <w:tab/>
              <w:t xml:space="preserve">       global_const_value,</w:t>
            </w:r>
          </w:p>
          <w:p w14:paraId="3257023B" w14:textId="60337361" w:rsidR="00745707" w:rsidRDefault="00060E38" w:rsidP="00060E38">
            <w:pPr>
              <w:pStyle w:val="2-"/>
            </w:pPr>
            <w:r>
              <w:tab/>
              <w:t xml:space="preserve">       static_without_value,</w:t>
            </w:r>
          </w:p>
          <w:p w14:paraId="39635AE3" w14:textId="5601714F" w:rsidR="00060E38" w:rsidRDefault="00060E38" w:rsidP="00060E38">
            <w:pPr>
              <w:pStyle w:val="2-"/>
            </w:pPr>
            <w:r>
              <w:tab/>
              <w:t xml:space="preserve">       global_const_value,</w:t>
            </w:r>
          </w:p>
          <w:p w14:paraId="33A29181" w14:textId="0E38A6EF" w:rsidR="00060E38" w:rsidRDefault="00060E38" w:rsidP="00060E38">
            <w:pPr>
              <w:pStyle w:val="2-"/>
            </w:pPr>
            <w:r>
              <w:tab/>
              <w:t xml:space="preserve">       static_without_value,</w:t>
            </w:r>
          </w:p>
          <w:p w14:paraId="7EB4CFEF" w14:textId="2AE77F05" w:rsidR="00060E38" w:rsidRDefault="00060E38" w:rsidP="00060E38">
            <w:pPr>
              <w:pStyle w:val="2-"/>
            </w:pPr>
            <w:r>
              <w:tab/>
              <w:t xml:space="preserve">       static_with_value,</w:t>
            </w:r>
          </w:p>
          <w:p w14:paraId="799A0E5D" w14:textId="0456BDD1" w:rsidR="00060E38" w:rsidRDefault="00060E38" w:rsidP="00060E38">
            <w:pPr>
              <w:pStyle w:val="2-"/>
            </w:pPr>
            <w:r>
              <w:tab/>
              <w:t xml:space="preserve">       static_const_value,</w:t>
            </w:r>
          </w:p>
          <w:p w14:paraId="26260072" w14:textId="7BF3473F" w:rsidR="00060E38" w:rsidRDefault="00060E38" w:rsidP="00060E38">
            <w:pPr>
              <w:pStyle w:val="2-"/>
            </w:pPr>
            <w:r>
              <w:tab/>
              <w:t xml:space="preserve">       auto_without_value,</w:t>
            </w:r>
          </w:p>
          <w:p w14:paraId="1AEBD63B" w14:textId="01170791" w:rsidR="00060E38" w:rsidRDefault="00060E38" w:rsidP="00060E38">
            <w:pPr>
              <w:pStyle w:val="2-"/>
            </w:pPr>
            <w:r>
              <w:tab/>
              <w:t xml:space="preserve">       auto_with_value,</w:t>
            </w:r>
          </w:p>
          <w:p w14:paraId="64864D7A" w14:textId="61625649" w:rsidR="00060E38" w:rsidRDefault="00060E38" w:rsidP="00060E38">
            <w:pPr>
              <w:pStyle w:val="2-"/>
            </w:pPr>
            <w:r>
              <w:tab/>
              <w:t xml:space="preserve">       auto_const_value,</w:t>
            </w:r>
          </w:p>
          <w:p w14:paraId="0F573C6E" w14:textId="0B59CF2D" w:rsidR="00060E38" w:rsidRDefault="00060E38" w:rsidP="00060E38">
            <w:pPr>
              <w:pStyle w:val="2-"/>
            </w:pPr>
            <w:r>
              <w:tab/>
              <w:t xml:space="preserve">       auto_str</w:t>
            </w:r>
          </w:p>
          <w:p w14:paraId="20B60C26" w14:textId="0AC332E7" w:rsidR="00060E38" w:rsidRDefault="00060E38" w:rsidP="00060E38">
            <w:pPr>
              <w:pStyle w:val="2-"/>
            </w:pPr>
            <w:r>
              <w:tab/>
              <w:t xml:space="preserve"> );</w:t>
            </w:r>
          </w:p>
          <w:p w14:paraId="581A752D" w14:textId="77777777" w:rsidR="00060E38" w:rsidRDefault="00060E38" w:rsidP="00060E38">
            <w:pPr>
              <w:pStyle w:val="2-"/>
            </w:pPr>
            <w:r>
              <w:tab/>
            </w:r>
          </w:p>
          <w:p w14:paraId="02FCCC86" w14:textId="59E3585E" w:rsidR="00060E38" w:rsidRDefault="00060E38" w:rsidP="00060E38">
            <w:pPr>
              <w:pStyle w:val="2-"/>
            </w:pPr>
            <w:r>
              <w:tab/>
              <w:t>printf("main():end\n");</w:t>
            </w:r>
          </w:p>
          <w:p w14:paraId="373EE56E" w14:textId="01C1EFC9" w:rsidR="00060E38" w:rsidRDefault="00060E38" w:rsidP="00060E38">
            <w:pPr>
              <w:pStyle w:val="2-"/>
            </w:pPr>
            <w:r>
              <w:tab/>
            </w:r>
          </w:p>
          <w:p w14:paraId="02F48203" w14:textId="7E51F02C" w:rsidR="00060E38" w:rsidRDefault="00060E38" w:rsidP="00060E38">
            <w:pPr>
              <w:pStyle w:val="2-"/>
            </w:pPr>
            <w:r>
              <w:tab/>
              <w:t>return 0;</w:t>
            </w:r>
          </w:p>
          <w:p w14:paraId="792C576C" w14:textId="77777777" w:rsidR="00060E38" w:rsidRDefault="00060E38" w:rsidP="00060E38">
            <w:pPr>
              <w:pStyle w:val="2-"/>
            </w:pPr>
            <w:r>
              <w:t>}</w:t>
            </w:r>
          </w:p>
          <w:p w14:paraId="3522BC21" w14:textId="77777777" w:rsidR="00060E38" w:rsidRDefault="00060E38" w:rsidP="00060E38">
            <w:pPr>
              <w:pStyle w:val="2-"/>
            </w:pPr>
          </w:p>
          <w:p w14:paraId="2877C45E" w14:textId="1FC587F6" w:rsidR="00060E38" w:rsidRPr="00060E38" w:rsidRDefault="00060E38" w:rsidP="00060E38">
            <w:pPr>
              <w:pStyle w:val="2-"/>
              <w:rPr>
                <w:color w:val="00B050"/>
              </w:rPr>
            </w:pPr>
            <w:r w:rsidRPr="00060E38">
              <w:rPr>
                <w:rFonts w:hint="eastAsia"/>
                <w:color w:val="00B050"/>
              </w:rPr>
              <w:t>//</w:t>
            </w:r>
            <w:r w:rsidR="008C3CB4" w:rsidRPr="008C3CB4">
              <w:rPr>
                <w:color w:val="FF0000"/>
              </w:rPr>
              <w:t>[.text]</w:t>
            </w:r>
            <w:r w:rsidRPr="00060E38">
              <w:rPr>
                <w:rFonts w:hint="eastAsia"/>
                <w:color w:val="00B050"/>
              </w:rPr>
              <w:t>クラス</w:t>
            </w:r>
          </w:p>
          <w:p w14:paraId="10980C24" w14:textId="77777777" w:rsidR="00060E38" w:rsidRDefault="00060E38" w:rsidP="00060E38">
            <w:pPr>
              <w:pStyle w:val="2-"/>
            </w:pPr>
            <w:r>
              <w:t>class auto_run_test_class</w:t>
            </w:r>
          </w:p>
          <w:p w14:paraId="341685DD" w14:textId="77777777" w:rsidR="00060E38" w:rsidRDefault="00060E38" w:rsidP="00060E38">
            <w:pPr>
              <w:pStyle w:val="2-"/>
            </w:pPr>
            <w:r>
              <w:t>{</w:t>
            </w:r>
          </w:p>
          <w:p w14:paraId="5F1A3F62" w14:textId="77777777" w:rsidR="00060E38" w:rsidRDefault="00060E38" w:rsidP="00060E38">
            <w:pPr>
              <w:pStyle w:val="2-"/>
            </w:pPr>
            <w:r>
              <w:t>public:</w:t>
            </w:r>
          </w:p>
          <w:p w14:paraId="0CFE731D" w14:textId="77777777" w:rsidR="00060E38" w:rsidRDefault="00060E38" w:rsidP="00060E38">
            <w:pPr>
              <w:pStyle w:val="2-"/>
            </w:pPr>
            <w:r>
              <w:t xml:space="preserve">        auto_run_test_class()</w:t>
            </w:r>
          </w:p>
          <w:p w14:paraId="1892D137" w14:textId="77777777" w:rsidR="00060E38" w:rsidRDefault="00060E38" w:rsidP="00060E38">
            <w:pPr>
              <w:pStyle w:val="2-"/>
            </w:pPr>
            <w:r>
              <w:lastRenderedPageBreak/>
              <w:t xml:space="preserve">        {</w:t>
            </w:r>
          </w:p>
          <w:p w14:paraId="5370EEDD" w14:textId="77777777" w:rsidR="00060E38" w:rsidRDefault="00060E38" w:rsidP="00060E38">
            <w:pPr>
              <w:pStyle w:val="2-"/>
            </w:pPr>
            <w:r>
              <w:t xml:space="preserve">                printf("auto_run_test_class::constructor()\n");</w:t>
            </w:r>
          </w:p>
          <w:p w14:paraId="2E8883DB" w14:textId="77777777" w:rsidR="00060E38" w:rsidRDefault="00060E38" w:rsidP="00060E38">
            <w:pPr>
              <w:pStyle w:val="2-"/>
            </w:pPr>
            <w:r>
              <w:t xml:space="preserve">        }</w:t>
            </w:r>
          </w:p>
          <w:p w14:paraId="46372DCB" w14:textId="77777777" w:rsidR="00060E38" w:rsidRDefault="00060E38" w:rsidP="00060E38">
            <w:pPr>
              <w:pStyle w:val="2-"/>
            </w:pPr>
            <w:r>
              <w:t xml:space="preserve">        ~auto_run_test_class()</w:t>
            </w:r>
          </w:p>
          <w:p w14:paraId="4DE4984A" w14:textId="77777777" w:rsidR="00060E38" w:rsidRDefault="00060E38" w:rsidP="00060E38">
            <w:pPr>
              <w:pStyle w:val="2-"/>
            </w:pPr>
            <w:r>
              <w:t xml:space="preserve">        {</w:t>
            </w:r>
          </w:p>
          <w:p w14:paraId="55B33D07" w14:textId="77777777" w:rsidR="00060E38" w:rsidRDefault="00060E38" w:rsidP="00060E38">
            <w:pPr>
              <w:pStyle w:val="2-"/>
            </w:pPr>
            <w:r>
              <w:t xml:space="preserve">                printf("auto_run_test_class::destructor()\n");</w:t>
            </w:r>
          </w:p>
          <w:p w14:paraId="58390FD5" w14:textId="77777777" w:rsidR="00060E38" w:rsidRDefault="00060E38" w:rsidP="00060E38">
            <w:pPr>
              <w:pStyle w:val="2-"/>
            </w:pPr>
            <w:r>
              <w:t xml:space="preserve">        }</w:t>
            </w:r>
          </w:p>
          <w:p w14:paraId="20213380" w14:textId="77777777" w:rsidR="00060E38" w:rsidRDefault="00060E38" w:rsidP="00060E38">
            <w:pPr>
              <w:pStyle w:val="2-"/>
            </w:pPr>
            <w:r>
              <w:t>};</w:t>
            </w:r>
          </w:p>
          <w:p w14:paraId="63D55A65" w14:textId="77777777" w:rsidR="008C3CB4" w:rsidRDefault="008C3CB4" w:rsidP="00060E38">
            <w:pPr>
              <w:pStyle w:val="2-"/>
            </w:pPr>
          </w:p>
          <w:p w14:paraId="7C08402B" w14:textId="466E97B2" w:rsidR="008C3CB4" w:rsidRPr="008C3CB4" w:rsidRDefault="008C3CB4" w:rsidP="00060E38">
            <w:pPr>
              <w:pStyle w:val="2-"/>
              <w:rPr>
                <w:color w:val="00B050"/>
              </w:rPr>
            </w:pPr>
            <w:r w:rsidRPr="008C3CB4">
              <w:rPr>
                <w:color w:val="00B050"/>
              </w:rPr>
              <w:t>//</w:t>
            </w:r>
            <w:r w:rsidRPr="008C3CB4">
              <w:rPr>
                <w:rFonts w:hint="eastAsia"/>
                <w:color w:val="00B050"/>
              </w:rPr>
              <w:t>大域変数に直接インスタンスを生成したクラス</w:t>
            </w:r>
          </w:p>
          <w:p w14:paraId="1BBE6028" w14:textId="061ACC50" w:rsidR="008C3CB4" w:rsidRPr="008C3CB4" w:rsidRDefault="008C3CB4" w:rsidP="00060E38">
            <w:pPr>
              <w:pStyle w:val="2-"/>
              <w:rPr>
                <w:color w:val="00B050"/>
              </w:rPr>
            </w:pPr>
            <w:r w:rsidRPr="008C3CB4">
              <w:rPr>
                <w:rFonts w:hint="eastAsia"/>
                <w:color w:val="00B050"/>
              </w:rPr>
              <w:t>/</w:t>
            </w:r>
            <w:r w:rsidRPr="008C3CB4">
              <w:rPr>
                <w:color w:val="00B050"/>
              </w:rPr>
              <w:t>/</w:t>
            </w:r>
            <w:r w:rsidRPr="008C3CB4">
              <w:rPr>
                <w:rFonts w:hint="eastAsia"/>
                <w:color w:val="FF0000"/>
              </w:rPr>
              <w:t>[.init.</w:t>
            </w:r>
            <w:r w:rsidRPr="008C3CB4">
              <w:rPr>
                <w:color w:val="FF0000"/>
              </w:rPr>
              <w:t>text]</w:t>
            </w:r>
            <w:r w:rsidRPr="008C3CB4">
              <w:rPr>
                <w:rFonts w:hint="eastAsia"/>
                <w:color w:val="00B050"/>
              </w:rPr>
              <w:t>コンストラクタ</w:t>
            </w:r>
            <w:r>
              <w:rPr>
                <w:rFonts w:hint="eastAsia"/>
                <w:color w:val="00B050"/>
              </w:rPr>
              <w:t>呼び出し</w:t>
            </w:r>
            <w:r w:rsidRPr="008C3CB4">
              <w:rPr>
                <w:rFonts w:hint="eastAsia"/>
                <w:color w:val="00B050"/>
              </w:rPr>
              <w:t>は main() 関数より先に実行</w:t>
            </w:r>
          </w:p>
          <w:p w14:paraId="45068C4A" w14:textId="65415768" w:rsidR="008C3CB4" w:rsidRPr="008C3CB4" w:rsidRDefault="008C3CB4" w:rsidP="008C3CB4">
            <w:pPr>
              <w:pStyle w:val="2-"/>
              <w:rPr>
                <w:color w:val="00B050"/>
              </w:rPr>
            </w:pPr>
            <w:r w:rsidRPr="008C3CB4">
              <w:rPr>
                <w:rFonts w:hint="eastAsia"/>
                <w:color w:val="00B050"/>
              </w:rPr>
              <w:t>/</w:t>
            </w:r>
            <w:r w:rsidRPr="008C3CB4">
              <w:rPr>
                <w:color w:val="00B050"/>
              </w:rPr>
              <w:t>/</w:t>
            </w:r>
            <w:r w:rsidRPr="008C3CB4">
              <w:rPr>
                <w:rFonts w:hint="eastAsia"/>
                <w:color w:val="FF0000"/>
              </w:rPr>
              <w:t>[.</w:t>
            </w:r>
            <w:r w:rsidRPr="008C3CB4">
              <w:rPr>
                <w:color w:val="FF0000"/>
              </w:rPr>
              <w:t>exit</w:t>
            </w:r>
            <w:r w:rsidRPr="008C3CB4">
              <w:rPr>
                <w:rFonts w:hint="eastAsia"/>
                <w:color w:val="FF0000"/>
              </w:rPr>
              <w:t>.</w:t>
            </w:r>
            <w:r w:rsidRPr="008C3CB4">
              <w:rPr>
                <w:color w:val="FF0000"/>
              </w:rPr>
              <w:t>text]</w:t>
            </w:r>
            <w:r w:rsidRPr="008C3CB4">
              <w:rPr>
                <w:rFonts w:hint="eastAsia"/>
                <w:color w:val="00B050"/>
              </w:rPr>
              <w:t>デストラクタ</w:t>
            </w:r>
            <w:r>
              <w:rPr>
                <w:rFonts w:hint="eastAsia"/>
                <w:color w:val="00B050"/>
              </w:rPr>
              <w:t>呼び出し</w:t>
            </w:r>
            <w:r w:rsidRPr="008C3CB4">
              <w:rPr>
                <w:rFonts w:hint="eastAsia"/>
                <w:color w:val="00B050"/>
              </w:rPr>
              <w:t>は main() 関数よの後に実行</w:t>
            </w:r>
          </w:p>
          <w:p w14:paraId="7CDEF9BA" w14:textId="77777777" w:rsidR="00060E38" w:rsidRDefault="00060E38" w:rsidP="00060E38">
            <w:pPr>
              <w:pStyle w:val="2-"/>
            </w:pPr>
            <w:r>
              <w:t>auto_run_test_class auto_run_test_obj;</w:t>
            </w:r>
          </w:p>
          <w:p w14:paraId="04D877EF" w14:textId="77777777" w:rsidR="00060E38" w:rsidRDefault="00060E38" w:rsidP="00060E38">
            <w:pPr>
              <w:pStyle w:val="2-"/>
            </w:pPr>
          </w:p>
          <w:p w14:paraId="50222552" w14:textId="0AA6F3A1" w:rsidR="008C3CB4" w:rsidRPr="008C3CB4" w:rsidRDefault="008C3CB4" w:rsidP="00060E38">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初期化関数テスト１：main() 関数より先に実行</w:t>
            </w:r>
          </w:p>
          <w:p w14:paraId="3B3195BC" w14:textId="6F899151" w:rsidR="008C3CB4" w:rsidRPr="008C3CB4" w:rsidRDefault="008C3CB4" w:rsidP="00060E38">
            <w:pPr>
              <w:pStyle w:val="2-"/>
              <w:rPr>
                <w:color w:val="00B050"/>
              </w:rPr>
            </w:pPr>
            <w:r w:rsidRPr="008C3CB4">
              <w:rPr>
                <w:rFonts w:hint="eastAsia"/>
                <w:color w:val="00B050"/>
              </w:rPr>
              <w:t>//※このアトリビュートは GCC の方言</w:t>
            </w:r>
          </w:p>
          <w:p w14:paraId="7F7DB388" w14:textId="77777777" w:rsidR="00060E38" w:rsidRDefault="00060E38" w:rsidP="00060E38">
            <w:pPr>
              <w:pStyle w:val="2-"/>
            </w:pPr>
            <w:r>
              <w:t>__attribute__((constructor))</w:t>
            </w:r>
          </w:p>
          <w:p w14:paraId="145D72F4" w14:textId="77777777" w:rsidR="00060E38" w:rsidRDefault="00060E38" w:rsidP="00060E38">
            <w:pPr>
              <w:pStyle w:val="2-"/>
            </w:pPr>
            <w:r>
              <w:t>void auto_run_test_func_constructor_1()</w:t>
            </w:r>
          </w:p>
          <w:p w14:paraId="600FA892" w14:textId="77777777" w:rsidR="00060E38" w:rsidRDefault="00060E38" w:rsidP="00060E38">
            <w:pPr>
              <w:pStyle w:val="2-"/>
            </w:pPr>
            <w:r>
              <w:t>{</w:t>
            </w:r>
          </w:p>
          <w:p w14:paraId="53C2D024" w14:textId="77777777" w:rsidR="00060E38" w:rsidRDefault="00060E38" w:rsidP="00060E38">
            <w:pPr>
              <w:pStyle w:val="2-"/>
            </w:pPr>
            <w:r>
              <w:t xml:space="preserve">        printf("auto_run_test_fun_constructor_1()\n");</w:t>
            </w:r>
          </w:p>
          <w:p w14:paraId="73B7CC84" w14:textId="77777777" w:rsidR="00060E38" w:rsidRDefault="00060E38" w:rsidP="00060E38">
            <w:pPr>
              <w:pStyle w:val="2-"/>
            </w:pPr>
            <w:r>
              <w:t>}</w:t>
            </w:r>
          </w:p>
          <w:p w14:paraId="6D2DE32E" w14:textId="77777777" w:rsidR="00060E38" w:rsidRDefault="00060E38" w:rsidP="00060E38">
            <w:pPr>
              <w:pStyle w:val="2-"/>
            </w:pPr>
          </w:p>
          <w:p w14:paraId="799CA14E" w14:textId="5E0D5F46" w:rsidR="008C3CB4" w:rsidRPr="008C3CB4" w:rsidRDefault="008C3CB4" w:rsidP="008C3CB4">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w:t>
            </w:r>
            <w:r>
              <w:rPr>
                <w:rFonts w:hint="eastAsia"/>
                <w:color w:val="00B050"/>
              </w:rPr>
              <w:t>２</w:t>
            </w:r>
            <w:r w:rsidRPr="008C3CB4">
              <w:rPr>
                <w:rFonts w:hint="eastAsia"/>
                <w:color w:val="00B050"/>
              </w:rPr>
              <w:t>：main() 関数より先に実行</w:t>
            </w:r>
          </w:p>
          <w:p w14:paraId="08E51DA8" w14:textId="77777777" w:rsidR="008C3CB4" w:rsidRPr="008C3CB4" w:rsidRDefault="008C3CB4" w:rsidP="008C3CB4">
            <w:pPr>
              <w:pStyle w:val="2-"/>
              <w:rPr>
                <w:color w:val="00B050"/>
              </w:rPr>
            </w:pPr>
            <w:r w:rsidRPr="008C3CB4">
              <w:rPr>
                <w:rFonts w:hint="eastAsia"/>
                <w:color w:val="00B050"/>
              </w:rPr>
              <w:t>//※このアトリビュートは GCC の方言</w:t>
            </w:r>
          </w:p>
          <w:p w14:paraId="1471460A" w14:textId="77777777" w:rsidR="00060E38" w:rsidRDefault="00060E38" w:rsidP="00060E38">
            <w:pPr>
              <w:pStyle w:val="2-"/>
            </w:pPr>
            <w:r>
              <w:t>__attribute__((constructor))</w:t>
            </w:r>
          </w:p>
          <w:p w14:paraId="58989784" w14:textId="77777777" w:rsidR="00060E38" w:rsidRDefault="00060E38" w:rsidP="00060E38">
            <w:pPr>
              <w:pStyle w:val="2-"/>
            </w:pPr>
            <w:r>
              <w:t>void auto_run_test_func_constructor_2()</w:t>
            </w:r>
          </w:p>
          <w:p w14:paraId="70F99165" w14:textId="77777777" w:rsidR="00060E38" w:rsidRDefault="00060E38" w:rsidP="00060E38">
            <w:pPr>
              <w:pStyle w:val="2-"/>
            </w:pPr>
            <w:r>
              <w:t>{</w:t>
            </w:r>
          </w:p>
          <w:p w14:paraId="314BC5DB" w14:textId="77777777" w:rsidR="00060E38" w:rsidRDefault="00060E38" w:rsidP="00060E38">
            <w:pPr>
              <w:pStyle w:val="2-"/>
            </w:pPr>
            <w:r>
              <w:t xml:space="preserve">        printf("auto_run_test_fun_constructor_2()\n");</w:t>
            </w:r>
          </w:p>
          <w:p w14:paraId="42F22745" w14:textId="77777777" w:rsidR="00060E38" w:rsidRDefault="00060E38" w:rsidP="00060E38">
            <w:pPr>
              <w:pStyle w:val="2-"/>
            </w:pPr>
            <w:r>
              <w:t>}</w:t>
            </w:r>
          </w:p>
          <w:p w14:paraId="5ED94B32" w14:textId="77777777" w:rsidR="00060E38" w:rsidRDefault="00060E38" w:rsidP="00060E38">
            <w:pPr>
              <w:pStyle w:val="2-"/>
            </w:pPr>
          </w:p>
          <w:p w14:paraId="420CEE33" w14:textId="75AEC911"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関数テスト１：main() 関数</w:t>
            </w:r>
            <w:r>
              <w:rPr>
                <w:rFonts w:hint="eastAsia"/>
                <w:color w:val="00B050"/>
              </w:rPr>
              <w:t>の後</w:t>
            </w:r>
            <w:r w:rsidRPr="008C3CB4">
              <w:rPr>
                <w:rFonts w:hint="eastAsia"/>
                <w:color w:val="00B050"/>
              </w:rPr>
              <w:t>に実行</w:t>
            </w:r>
          </w:p>
          <w:p w14:paraId="051AF857" w14:textId="77777777" w:rsidR="008C3CB4" w:rsidRPr="008C3CB4" w:rsidRDefault="008C3CB4" w:rsidP="008C3CB4">
            <w:pPr>
              <w:pStyle w:val="2-"/>
              <w:rPr>
                <w:color w:val="00B050"/>
              </w:rPr>
            </w:pPr>
            <w:r w:rsidRPr="008C3CB4">
              <w:rPr>
                <w:rFonts w:hint="eastAsia"/>
                <w:color w:val="00B050"/>
              </w:rPr>
              <w:t>//※このアトリビュートは GCC の方言</w:t>
            </w:r>
          </w:p>
          <w:p w14:paraId="5126A1CB" w14:textId="77777777" w:rsidR="00060E38" w:rsidRDefault="00060E38" w:rsidP="00060E38">
            <w:pPr>
              <w:pStyle w:val="2-"/>
            </w:pPr>
            <w:r>
              <w:t>__attribute__((destructor))</w:t>
            </w:r>
          </w:p>
          <w:p w14:paraId="5219C069" w14:textId="77777777" w:rsidR="00060E38" w:rsidRDefault="00060E38" w:rsidP="00060E38">
            <w:pPr>
              <w:pStyle w:val="2-"/>
            </w:pPr>
            <w:r>
              <w:t>void auto_run_test_func_destructor_1()</w:t>
            </w:r>
          </w:p>
          <w:p w14:paraId="40F769EA" w14:textId="77777777" w:rsidR="00060E38" w:rsidRDefault="00060E38" w:rsidP="00060E38">
            <w:pPr>
              <w:pStyle w:val="2-"/>
            </w:pPr>
            <w:r>
              <w:t>{</w:t>
            </w:r>
          </w:p>
          <w:p w14:paraId="6EA713D1" w14:textId="77777777" w:rsidR="00060E38" w:rsidRDefault="00060E38" w:rsidP="00060E38">
            <w:pPr>
              <w:pStyle w:val="2-"/>
            </w:pPr>
            <w:r>
              <w:t xml:space="preserve">        printf("auto_run_test_fun_destructor_1()\n");</w:t>
            </w:r>
          </w:p>
          <w:p w14:paraId="1AB022A7" w14:textId="77777777" w:rsidR="00060E38" w:rsidRDefault="00060E38" w:rsidP="00060E38">
            <w:pPr>
              <w:pStyle w:val="2-"/>
            </w:pPr>
            <w:r>
              <w:t>}</w:t>
            </w:r>
          </w:p>
          <w:p w14:paraId="722E1F88" w14:textId="77777777" w:rsidR="00060E38" w:rsidRDefault="00060E38" w:rsidP="00060E38">
            <w:pPr>
              <w:pStyle w:val="2-"/>
            </w:pPr>
          </w:p>
          <w:p w14:paraId="0EBCAEFD" w14:textId="01F66034"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w:t>
            </w:r>
            <w:r>
              <w:rPr>
                <w:rFonts w:hint="eastAsia"/>
                <w:color w:val="00B050"/>
              </w:rPr>
              <w:t>２</w:t>
            </w:r>
            <w:r w:rsidRPr="008C3CB4">
              <w:rPr>
                <w:rFonts w:hint="eastAsia"/>
                <w:color w:val="00B050"/>
              </w:rPr>
              <w:t>：main() 関数</w:t>
            </w:r>
            <w:r>
              <w:rPr>
                <w:rFonts w:hint="eastAsia"/>
                <w:color w:val="00B050"/>
              </w:rPr>
              <w:t>の後</w:t>
            </w:r>
            <w:r w:rsidRPr="008C3CB4">
              <w:rPr>
                <w:rFonts w:hint="eastAsia"/>
                <w:color w:val="00B050"/>
              </w:rPr>
              <w:t>に実行</w:t>
            </w:r>
          </w:p>
          <w:p w14:paraId="7791E178" w14:textId="77777777" w:rsidR="008C3CB4" w:rsidRPr="008C3CB4" w:rsidRDefault="008C3CB4" w:rsidP="008C3CB4">
            <w:pPr>
              <w:pStyle w:val="2-"/>
              <w:rPr>
                <w:color w:val="00B050"/>
              </w:rPr>
            </w:pPr>
            <w:r w:rsidRPr="008C3CB4">
              <w:rPr>
                <w:rFonts w:hint="eastAsia"/>
                <w:color w:val="00B050"/>
              </w:rPr>
              <w:t>//※このアトリビュートは GCC の方言</w:t>
            </w:r>
          </w:p>
          <w:p w14:paraId="6E7C8D74" w14:textId="77777777" w:rsidR="00060E38" w:rsidRDefault="00060E38" w:rsidP="00060E38">
            <w:pPr>
              <w:pStyle w:val="2-"/>
            </w:pPr>
            <w:r>
              <w:t>__attribute__((destructor))</w:t>
            </w:r>
          </w:p>
          <w:p w14:paraId="3B4B8E75" w14:textId="77777777" w:rsidR="00060E38" w:rsidRDefault="00060E38" w:rsidP="00060E38">
            <w:pPr>
              <w:pStyle w:val="2-"/>
            </w:pPr>
            <w:r>
              <w:t>void auto_run_test_func_destructor_2()</w:t>
            </w:r>
          </w:p>
          <w:p w14:paraId="5CA4E6F5" w14:textId="77777777" w:rsidR="00060E38" w:rsidRDefault="00060E38" w:rsidP="00060E38">
            <w:pPr>
              <w:pStyle w:val="2-"/>
            </w:pPr>
            <w:r>
              <w:t>{</w:t>
            </w:r>
          </w:p>
          <w:p w14:paraId="3D3D37A5" w14:textId="77777777" w:rsidR="00060E38" w:rsidRDefault="00060E38" w:rsidP="00060E38">
            <w:pPr>
              <w:pStyle w:val="2-"/>
            </w:pPr>
            <w:r>
              <w:t xml:space="preserve">        printf("auto_run_test_fun_destructor_2()\n");</w:t>
            </w:r>
          </w:p>
          <w:p w14:paraId="136C7AD7" w14:textId="708C8B55" w:rsidR="00060E38" w:rsidRDefault="00060E38" w:rsidP="00060E38">
            <w:pPr>
              <w:pStyle w:val="2-"/>
            </w:pPr>
            <w:r>
              <w:t>}</w:t>
            </w:r>
          </w:p>
        </w:tc>
      </w:tr>
    </w:tbl>
    <w:p w14:paraId="780C5579" w14:textId="7F84046C" w:rsidR="00E32152" w:rsidRPr="00E32152" w:rsidRDefault="00E32152" w:rsidP="00E32152">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2152" w14:paraId="71CBA3A7" w14:textId="77777777" w:rsidTr="00E32152">
        <w:tc>
          <w:tcPr>
            <w:tcW w:w="8494" w:type="dxa"/>
          </w:tcPr>
          <w:p w14:paraId="1C358AAA" w14:textId="77777777" w:rsidR="00E32152" w:rsidRPr="00E32152" w:rsidRDefault="00E32152" w:rsidP="00E32152">
            <w:pPr>
              <w:pStyle w:val="2-"/>
              <w:rPr>
                <w:color w:val="auto"/>
              </w:rPr>
            </w:pPr>
            <w:r w:rsidRPr="00E32152">
              <w:rPr>
                <w:color w:val="auto"/>
              </w:rPr>
              <w:t>auto_run_test_class::constructor()</w:t>
            </w:r>
          </w:p>
          <w:p w14:paraId="4D1561E4" w14:textId="77777777" w:rsidR="00E32152" w:rsidRPr="00E32152" w:rsidRDefault="00E32152" w:rsidP="00E32152">
            <w:pPr>
              <w:pStyle w:val="2-"/>
              <w:rPr>
                <w:color w:val="auto"/>
              </w:rPr>
            </w:pPr>
            <w:r w:rsidRPr="00E32152">
              <w:rPr>
                <w:color w:val="auto"/>
              </w:rPr>
              <w:t>auto_run_test_fun_constructor_2()</w:t>
            </w:r>
          </w:p>
          <w:p w14:paraId="48594244" w14:textId="77777777" w:rsidR="00E32152" w:rsidRPr="00E32152" w:rsidRDefault="00E32152" w:rsidP="00E32152">
            <w:pPr>
              <w:pStyle w:val="2-"/>
              <w:rPr>
                <w:color w:val="auto"/>
              </w:rPr>
            </w:pPr>
            <w:r w:rsidRPr="00E32152">
              <w:rPr>
                <w:color w:val="auto"/>
              </w:rPr>
              <w:t>auto_run_test_fun_constructor_1()</w:t>
            </w:r>
          </w:p>
          <w:p w14:paraId="23500DC3" w14:textId="77777777" w:rsidR="00E32152" w:rsidRPr="00E32152" w:rsidRDefault="00E32152" w:rsidP="00E32152">
            <w:pPr>
              <w:pStyle w:val="2-"/>
              <w:rPr>
                <w:color w:val="auto"/>
              </w:rPr>
            </w:pPr>
            <w:r w:rsidRPr="00E32152">
              <w:rPr>
                <w:color w:val="auto"/>
              </w:rPr>
              <w:t>main():begin</w:t>
            </w:r>
          </w:p>
          <w:p w14:paraId="512CAA43" w14:textId="77777777" w:rsidR="00E32152" w:rsidRPr="00E32152" w:rsidRDefault="00E32152" w:rsidP="00E32152">
            <w:pPr>
              <w:pStyle w:val="2-"/>
              <w:rPr>
                <w:color w:val="auto"/>
              </w:rPr>
            </w:pPr>
            <w:r w:rsidRPr="00E32152">
              <w:rPr>
                <w:color w:val="auto"/>
              </w:rPr>
              <w:t>101,102,2,103,104,4,105,106,6,"STRING"</w:t>
            </w:r>
          </w:p>
          <w:p w14:paraId="398C9D90" w14:textId="77777777" w:rsidR="00E32152" w:rsidRPr="00E32152" w:rsidRDefault="00E32152" w:rsidP="00E32152">
            <w:pPr>
              <w:pStyle w:val="2-"/>
              <w:rPr>
                <w:color w:val="auto"/>
              </w:rPr>
            </w:pPr>
            <w:r w:rsidRPr="00E32152">
              <w:rPr>
                <w:color w:val="auto"/>
              </w:rPr>
              <w:t>main():end</w:t>
            </w:r>
          </w:p>
          <w:p w14:paraId="62857341" w14:textId="77777777" w:rsidR="00E32152" w:rsidRPr="00E32152" w:rsidRDefault="00E32152" w:rsidP="00E32152">
            <w:pPr>
              <w:pStyle w:val="2-"/>
              <w:rPr>
                <w:color w:val="auto"/>
              </w:rPr>
            </w:pPr>
            <w:r w:rsidRPr="00E32152">
              <w:rPr>
                <w:color w:val="auto"/>
              </w:rPr>
              <w:t>auto_run_test_class::destructor()</w:t>
            </w:r>
          </w:p>
          <w:p w14:paraId="34A36B91" w14:textId="77777777" w:rsidR="00E32152" w:rsidRPr="00E32152" w:rsidRDefault="00E32152" w:rsidP="00E32152">
            <w:pPr>
              <w:pStyle w:val="2-"/>
              <w:rPr>
                <w:color w:val="auto"/>
              </w:rPr>
            </w:pPr>
            <w:r w:rsidRPr="00E32152">
              <w:rPr>
                <w:color w:val="auto"/>
              </w:rPr>
              <w:t>auto_run_test_fun_destructor_1()</w:t>
            </w:r>
          </w:p>
          <w:p w14:paraId="5AF7DC4F" w14:textId="7C62632D" w:rsidR="00E32152" w:rsidRDefault="00E32152" w:rsidP="00E32152">
            <w:pPr>
              <w:pStyle w:val="2-"/>
            </w:pPr>
            <w:r w:rsidRPr="00E32152">
              <w:rPr>
                <w:color w:val="auto"/>
              </w:rPr>
              <w:t>auto_run_test_fun_destructor_2()</w:t>
            </w:r>
          </w:p>
        </w:tc>
      </w:tr>
    </w:tbl>
    <w:p w14:paraId="37DB519C" w14:textId="0803C01D" w:rsidR="00345346" w:rsidRPr="00345346" w:rsidRDefault="00345346" w:rsidP="00345346">
      <w:pPr>
        <w:pStyle w:val="a9"/>
        <w:keepNext/>
        <w:widowControl/>
        <w:spacing w:beforeLines="50" w:before="180"/>
        <w:ind w:firstLineChars="0" w:firstLine="0"/>
        <w:rPr>
          <w:szCs w:val="21"/>
        </w:rPr>
      </w:pPr>
      <w:r w:rsidRPr="00345346">
        <w:rPr>
          <w:szCs w:val="21"/>
        </w:rPr>
        <w:t>size</w:t>
      </w:r>
      <w:r w:rsidRPr="00345346">
        <w:rPr>
          <w:rFonts w:hint="eastAsia"/>
          <w:szCs w:val="21"/>
        </w:rPr>
        <w:t>コマンド</w:t>
      </w:r>
      <w:r w:rsidR="00C02692">
        <w:fldChar w:fldCharType="begin"/>
      </w:r>
      <w:r w:rsidR="00C02692">
        <w:instrText xml:space="preserve"> XE "</w:instrText>
      </w:r>
      <w:r w:rsidR="00C02692">
        <w:rPr>
          <w:rFonts w:hint="eastAsia"/>
        </w:rPr>
        <w:instrText>s</w:instrText>
      </w:r>
      <w:r w:rsidR="00C02692">
        <w:instrText>ize</w:instrText>
      </w:r>
      <w:r w:rsidR="00C02692">
        <w:rPr>
          <w:rFonts w:hint="eastAsia"/>
        </w:rPr>
        <w:instrText>コマンド</w:instrText>
      </w:r>
      <w:r w:rsidR="00C02692">
        <w:instrText>" \y “</w:instrText>
      </w:r>
      <w:r w:rsidR="00C02692">
        <w:rPr>
          <w:rFonts w:hint="eastAsia"/>
        </w:rPr>
        <w:instrText>s</w:instrText>
      </w:r>
      <w:r w:rsidR="00C02692">
        <w:instrText>ize</w:instrText>
      </w:r>
      <w:r w:rsidR="00C02692">
        <w:rPr>
          <w:rFonts w:hint="eastAsia"/>
        </w:rPr>
        <w:instrText>こまんど</w:instrText>
      </w:r>
      <w:r w:rsidR="00C02692">
        <w:instrText xml:space="preserve">” </w:instrText>
      </w:r>
      <w:r w:rsidR="00C02692">
        <w:fldChar w:fldCharType="end"/>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2749EABE" w14:textId="77777777" w:rsidTr="00FE2E9A">
        <w:tc>
          <w:tcPr>
            <w:tcW w:w="8494" w:type="dxa"/>
          </w:tcPr>
          <w:p w14:paraId="36A37394" w14:textId="352610FF" w:rsidR="00345346" w:rsidRDefault="00345346" w:rsidP="00345346">
            <w:pPr>
              <w:pStyle w:val="2-"/>
            </w:pPr>
            <w:r>
              <w:t>$ size a.out</w:t>
            </w:r>
          </w:p>
          <w:p w14:paraId="3795C4B7" w14:textId="77777777" w:rsidR="00345346" w:rsidRPr="00345346" w:rsidRDefault="00345346" w:rsidP="00345346">
            <w:pPr>
              <w:pStyle w:val="2-"/>
              <w:rPr>
                <w:color w:val="auto"/>
              </w:rPr>
            </w:pPr>
            <w:r w:rsidRPr="00345346">
              <w:rPr>
                <w:color w:val="auto"/>
              </w:rPr>
              <w:t xml:space="preserve">   text    data     bss     dec     hex filename</w:t>
            </w:r>
          </w:p>
          <w:p w14:paraId="2C9D3D6B" w14:textId="2C43FB0C" w:rsidR="00345346" w:rsidRDefault="00345346" w:rsidP="00345346">
            <w:pPr>
              <w:pStyle w:val="2-"/>
            </w:pPr>
            <w:r w:rsidRPr="00345346">
              <w:rPr>
                <w:color w:val="auto"/>
              </w:rPr>
              <w:t xml:space="preserve">   2562     612      32    3206     c86 a.out</w:t>
            </w:r>
            <w:r>
              <w:rPr>
                <w:color w:val="auto"/>
              </w:rPr>
              <w:t xml:space="preserve">     </w:t>
            </w:r>
            <w:r w:rsidRPr="00345346">
              <w:rPr>
                <w:rFonts w:hint="eastAsia"/>
                <w:color w:val="FF0000"/>
              </w:rPr>
              <w:t>←*.text</w:t>
            </w:r>
            <w:r w:rsidRPr="00345346">
              <w:rPr>
                <w:color w:val="FF0000"/>
              </w:rPr>
              <w:t xml:space="preserve"> </w:t>
            </w:r>
            <w:r w:rsidRPr="00345346">
              <w:rPr>
                <w:rFonts w:hint="eastAsia"/>
                <w:color w:val="FF0000"/>
              </w:rPr>
              <w:t>+</w:t>
            </w:r>
            <w:r w:rsidRPr="00345346">
              <w:rPr>
                <w:color w:val="FF0000"/>
              </w:rPr>
              <w:t xml:space="preserve"> .</w:t>
            </w:r>
            <w:r w:rsidRPr="00345346">
              <w:rPr>
                <w:rFonts w:hint="eastAsia"/>
                <w:color w:val="FF0000"/>
              </w:rPr>
              <w:t>rodataサイズ, .dataサイズ, .bss サイズ, 合計サイズ</w:t>
            </w:r>
          </w:p>
        </w:tc>
      </w:tr>
    </w:tbl>
    <w:p w14:paraId="67C2EFC2" w14:textId="5D7C8655" w:rsidR="00345346" w:rsidRPr="00345346" w:rsidRDefault="00345346" w:rsidP="00345346">
      <w:pPr>
        <w:pStyle w:val="a9"/>
        <w:keepNext/>
        <w:widowControl/>
        <w:spacing w:beforeLines="50" w:before="180"/>
        <w:ind w:firstLineChars="0" w:firstLine="0"/>
        <w:rPr>
          <w:szCs w:val="21"/>
        </w:rPr>
      </w:pPr>
      <w:r>
        <w:rPr>
          <w:szCs w:val="21"/>
        </w:rPr>
        <w:t>objdump</w:t>
      </w:r>
      <w:r w:rsidRPr="00345346">
        <w:rPr>
          <w:rFonts w:hint="eastAsia"/>
          <w:szCs w:val="21"/>
        </w:rPr>
        <w:t>コマンド</w:t>
      </w:r>
      <w:r w:rsidR="00C02692">
        <w:fldChar w:fldCharType="begin"/>
      </w:r>
      <w:r w:rsidR="00C02692">
        <w:instrText xml:space="preserve"> XE "</w:instrText>
      </w:r>
      <w:r w:rsidR="00C02692">
        <w:rPr>
          <w:rFonts w:hint="eastAsia"/>
        </w:rPr>
        <w:instrText>o</w:instrText>
      </w:r>
      <w:r w:rsidR="00C02692">
        <w:instrText>bjdump</w:instrText>
      </w:r>
      <w:r w:rsidR="00C02692">
        <w:rPr>
          <w:rFonts w:hint="eastAsia"/>
        </w:rPr>
        <w:instrText>コマンド</w:instrText>
      </w:r>
      <w:r w:rsidR="00C02692">
        <w:instrText>" \y “</w:instrText>
      </w:r>
      <w:r w:rsidR="00C02692">
        <w:rPr>
          <w:rFonts w:hint="eastAsia"/>
        </w:rPr>
        <w:instrText>o</w:instrText>
      </w:r>
      <w:r w:rsidR="00C02692">
        <w:instrText>bjdump</w:instrText>
      </w:r>
      <w:r w:rsidR="00C02692">
        <w:rPr>
          <w:rFonts w:hint="eastAsia"/>
        </w:rPr>
        <w:instrText>こまんど</w:instrText>
      </w:r>
      <w:r w:rsidR="00C02692">
        <w:instrText xml:space="preserve">” </w:instrText>
      </w:r>
      <w:r w:rsidR="00C02692">
        <w:fldChar w:fldCharType="end"/>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0542AF8F" w14:textId="77777777" w:rsidTr="00FE2E9A">
        <w:tc>
          <w:tcPr>
            <w:tcW w:w="8494" w:type="dxa"/>
          </w:tcPr>
          <w:p w14:paraId="653DED8E" w14:textId="17C9BD5B" w:rsidR="00345346" w:rsidRPr="00345346" w:rsidRDefault="00345346" w:rsidP="00345346">
            <w:pPr>
              <w:pStyle w:val="2-"/>
            </w:pPr>
            <w:r w:rsidRPr="00345346">
              <w:t>$ objdump -h a.out</w:t>
            </w:r>
          </w:p>
          <w:p w14:paraId="13CF4405" w14:textId="77777777" w:rsidR="00345346" w:rsidRPr="00345346" w:rsidRDefault="00345346" w:rsidP="00345346">
            <w:pPr>
              <w:pStyle w:val="2-"/>
              <w:rPr>
                <w:color w:val="auto"/>
              </w:rPr>
            </w:pPr>
          </w:p>
          <w:p w14:paraId="117128B8" w14:textId="77777777" w:rsidR="00345346" w:rsidRPr="00345346" w:rsidRDefault="00345346" w:rsidP="00345346">
            <w:pPr>
              <w:pStyle w:val="2-"/>
              <w:rPr>
                <w:color w:val="auto"/>
              </w:rPr>
            </w:pPr>
            <w:r w:rsidRPr="00345346">
              <w:rPr>
                <w:color w:val="auto"/>
              </w:rPr>
              <w:t>a.out:     file format elf64-x86-64</w:t>
            </w:r>
          </w:p>
          <w:p w14:paraId="3D33D776" w14:textId="77777777" w:rsidR="00345346" w:rsidRPr="00345346" w:rsidRDefault="00345346" w:rsidP="00345346">
            <w:pPr>
              <w:pStyle w:val="2-"/>
              <w:rPr>
                <w:color w:val="auto"/>
              </w:rPr>
            </w:pPr>
          </w:p>
          <w:p w14:paraId="08DDA1B0" w14:textId="77777777" w:rsidR="00345346" w:rsidRPr="00345346" w:rsidRDefault="00345346" w:rsidP="00345346">
            <w:pPr>
              <w:pStyle w:val="2-"/>
              <w:rPr>
                <w:color w:val="auto"/>
              </w:rPr>
            </w:pPr>
            <w:r w:rsidRPr="00345346">
              <w:rPr>
                <w:color w:val="auto"/>
              </w:rPr>
              <w:t>Sections:</w:t>
            </w:r>
          </w:p>
          <w:p w14:paraId="39908BEB" w14:textId="77777777" w:rsidR="00345346" w:rsidRPr="00345346" w:rsidRDefault="00345346" w:rsidP="00345346">
            <w:pPr>
              <w:pStyle w:val="2-"/>
              <w:rPr>
                <w:color w:val="auto"/>
              </w:rPr>
            </w:pPr>
            <w:r w:rsidRPr="00345346">
              <w:rPr>
                <w:color w:val="auto"/>
              </w:rPr>
              <w:t xml:space="preserve">Idx Name          </w:t>
            </w:r>
            <w:r w:rsidRPr="00345346">
              <w:rPr>
                <w:color w:val="FF0000"/>
              </w:rPr>
              <w:t>Size</w:t>
            </w:r>
            <w:r w:rsidRPr="00345346">
              <w:rPr>
                <w:color w:val="auto"/>
              </w:rPr>
              <w:t xml:space="preserve">      VMA               LMA               File off  Algn</w:t>
            </w:r>
          </w:p>
          <w:p w14:paraId="79548BF0" w14:textId="77777777" w:rsidR="00345346" w:rsidRPr="00345346" w:rsidRDefault="00345346" w:rsidP="00345346">
            <w:pPr>
              <w:pStyle w:val="2-"/>
              <w:rPr>
                <w:color w:val="auto"/>
              </w:rPr>
            </w:pPr>
            <w:r w:rsidRPr="00345346">
              <w:rPr>
                <w:color w:val="auto"/>
              </w:rPr>
              <w:t xml:space="preserve">  0 .interp       0000001c  0000000000400200  0000000000400200  00000200  2**0</w:t>
            </w:r>
          </w:p>
          <w:p w14:paraId="3B8960A9" w14:textId="77777777" w:rsidR="00345346" w:rsidRPr="00345346" w:rsidRDefault="00345346" w:rsidP="00345346">
            <w:pPr>
              <w:pStyle w:val="2-"/>
              <w:rPr>
                <w:color w:val="auto"/>
              </w:rPr>
            </w:pPr>
            <w:r w:rsidRPr="00345346">
              <w:rPr>
                <w:color w:val="auto"/>
              </w:rPr>
              <w:t xml:space="preserve">                  CONTENTS, ALLOC, LOAD, READONLY, DATA</w:t>
            </w:r>
          </w:p>
          <w:p w14:paraId="204E1195" w14:textId="77777777" w:rsidR="00345346" w:rsidRPr="00345346" w:rsidRDefault="00345346" w:rsidP="00345346">
            <w:pPr>
              <w:pStyle w:val="2-"/>
              <w:rPr>
                <w:color w:val="auto"/>
              </w:rPr>
            </w:pPr>
            <w:r w:rsidRPr="00345346">
              <w:rPr>
                <w:color w:val="auto"/>
              </w:rPr>
              <w:t xml:space="preserve">  1 .note.ABI-tag 00000020  000000000040021c  000000000040021c  0000021c  2**2</w:t>
            </w:r>
          </w:p>
          <w:p w14:paraId="6E0540F7" w14:textId="77777777" w:rsidR="00345346" w:rsidRPr="00345346" w:rsidRDefault="00345346" w:rsidP="00345346">
            <w:pPr>
              <w:pStyle w:val="2-"/>
              <w:rPr>
                <w:color w:val="auto"/>
              </w:rPr>
            </w:pPr>
            <w:r w:rsidRPr="00345346">
              <w:rPr>
                <w:color w:val="auto"/>
              </w:rPr>
              <w:t xml:space="preserve">                  CONTENTS, ALLOC, LOAD, READONLY, DATA</w:t>
            </w:r>
          </w:p>
          <w:p w14:paraId="5A9A3AA4" w14:textId="77777777" w:rsidR="00345346" w:rsidRPr="00345346" w:rsidRDefault="00345346" w:rsidP="00345346">
            <w:pPr>
              <w:pStyle w:val="2-"/>
              <w:rPr>
                <w:color w:val="auto"/>
              </w:rPr>
            </w:pPr>
            <w:r w:rsidRPr="00345346">
              <w:rPr>
                <w:color w:val="auto"/>
              </w:rPr>
              <w:t xml:space="preserve">  2 .note.gnu.build-id 00000024  000000000040023c  000000000040023c  0000023c  2**2</w:t>
            </w:r>
          </w:p>
          <w:p w14:paraId="69C8899B" w14:textId="77777777" w:rsidR="00345346" w:rsidRPr="00345346" w:rsidRDefault="00345346" w:rsidP="00345346">
            <w:pPr>
              <w:pStyle w:val="2-"/>
              <w:rPr>
                <w:color w:val="auto"/>
              </w:rPr>
            </w:pPr>
            <w:r w:rsidRPr="00345346">
              <w:rPr>
                <w:color w:val="auto"/>
              </w:rPr>
              <w:t xml:space="preserve">                  CONTENTS, ALLOC, LOAD, READONLY, DATA</w:t>
            </w:r>
          </w:p>
          <w:p w14:paraId="4D53EBF4" w14:textId="77777777" w:rsidR="00345346" w:rsidRPr="00345346" w:rsidRDefault="00345346" w:rsidP="00345346">
            <w:pPr>
              <w:pStyle w:val="2-"/>
              <w:rPr>
                <w:color w:val="auto"/>
              </w:rPr>
            </w:pPr>
            <w:r w:rsidRPr="00345346">
              <w:rPr>
                <w:color w:val="auto"/>
              </w:rPr>
              <w:t xml:space="preserve">  3 .gnu.hash     00000024  0000000000400260  0000000000400260  00000260  2**3</w:t>
            </w:r>
          </w:p>
          <w:p w14:paraId="278FD804" w14:textId="77777777" w:rsidR="00345346" w:rsidRPr="00345346" w:rsidRDefault="00345346" w:rsidP="00345346">
            <w:pPr>
              <w:pStyle w:val="2-"/>
              <w:rPr>
                <w:color w:val="auto"/>
              </w:rPr>
            </w:pPr>
            <w:r w:rsidRPr="00345346">
              <w:rPr>
                <w:color w:val="auto"/>
              </w:rPr>
              <w:t xml:space="preserve">                  CONTENTS, ALLOC, LOAD, READONLY, DATA</w:t>
            </w:r>
          </w:p>
          <w:p w14:paraId="545EEC44" w14:textId="77777777" w:rsidR="00345346" w:rsidRPr="00345346" w:rsidRDefault="00345346" w:rsidP="00345346">
            <w:pPr>
              <w:pStyle w:val="2-"/>
              <w:rPr>
                <w:color w:val="auto"/>
              </w:rPr>
            </w:pPr>
            <w:r w:rsidRPr="00345346">
              <w:rPr>
                <w:color w:val="auto"/>
              </w:rPr>
              <w:t xml:space="preserve">  4 .dynsym       000000c0  0000000000400288  0000000000400288  00000288  2**3</w:t>
            </w:r>
          </w:p>
          <w:p w14:paraId="589ACC3C" w14:textId="77777777" w:rsidR="00345346" w:rsidRPr="00345346" w:rsidRDefault="00345346" w:rsidP="00345346">
            <w:pPr>
              <w:pStyle w:val="2-"/>
              <w:rPr>
                <w:color w:val="auto"/>
              </w:rPr>
            </w:pPr>
            <w:r w:rsidRPr="00345346">
              <w:rPr>
                <w:color w:val="auto"/>
              </w:rPr>
              <w:t xml:space="preserve">                  CONTENTS, ALLOC, LOAD, READONLY, DATA</w:t>
            </w:r>
          </w:p>
          <w:p w14:paraId="459A0A57" w14:textId="77777777" w:rsidR="00345346" w:rsidRPr="00345346" w:rsidRDefault="00345346" w:rsidP="00345346">
            <w:pPr>
              <w:pStyle w:val="2-"/>
              <w:rPr>
                <w:color w:val="auto"/>
              </w:rPr>
            </w:pPr>
            <w:r w:rsidRPr="00345346">
              <w:rPr>
                <w:color w:val="auto"/>
              </w:rPr>
              <w:t xml:space="preserve">  5 .dynstr       000000ac  0000000000400348  0000000000400348  00000348  2**0</w:t>
            </w:r>
          </w:p>
          <w:p w14:paraId="418B7EB4" w14:textId="77777777" w:rsidR="00345346" w:rsidRPr="00345346" w:rsidRDefault="00345346" w:rsidP="00345346">
            <w:pPr>
              <w:pStyle w:val="2-"/>
              <w:rPr>
                <w:color w:val="auto"/>
              </w:rPr>
            </w:pPr>
            <w:r w:rsidRPr="00345346">
              <w:rPr>
                <w:color w:val="auto"/>
              </w:rPr>
              <w:t xml:space="preserve">                  CONTENTS, ALLOC, LOAD, READONLY, DATA</w:t>
            </w:r>
          </w:p>
          <w:p w14:paraId="1F8883BA" w14:textId="77777777" w:rsidR="00345346" w:rsidRPr="00345346" w:rsidRDefault="00345346" w:rsidP="00345346">
            <w:pPr>
              <w:pStyle w:val="2-"/>
              <w:rPr>
                <w:color w:val="auto"/>
              </w:rPr>
            </w:pPr>
            <w:r w:rsidRPr="00345346">
              <w:rPr>
                <w:color w:val="auto"/>
              </w:rPr>
              <w:t xml:space="preserve">  6 .gnu.version  00000010  00000000004003f4  00000000004003f4  000003f4  2**1</w:t>
            </w:r>
          </w:p>
          <w:p w14:paraId="53324339" w14:textId="77777777" w:rsidR="00345346" w:rsidRPr="00345346" w:rsidRDefault="00345346" w:rsidP="00345346">
            <w:pPr>
              <w:pStyle w:val="2-"/>
              <w:rPr>
                <w:color w:val="auto"/>
              </w:rPr>
            </w:pPr>
            <w:r w:rsidRPr="00345346">
              <w:rPr>
                <w:color w:val="auto"/>
              </w:rPr>
              <w:t xml:space="preserve">                  CONTENTS, ALLOC, LOAD, READONLY, DATA</w:t>
            </w:r>
          </w:p>
          <w:p w14:paraId="4A49B494" w14:textId="77777777" w:rsidR="00345346" w:rsidRPr="00345346" w:rsidRDefault="00345346" w:rsidP="00345346">
            <w:pPr>
              <w:pStyle w:val="2-"/>
              <w:rPr>
                <w:color w:val="auto"/>
              </w:rPr>
            </w:pPr>
            <w:r w:rsidRPr="00345346">
              <w:rPr>
                <w:color w:val="auto"/>
              </w:rPr>
              <w:t xml:space="preserve">  7 .gnu.version_r 00000040  0000000000400408  0000000000400408  00000408  2**3</w:t>
            </w:r>
          </w:p>
          <w:p w14:paraId="08A16790" w14:textId="77777777" w:rsidR="00345346" w:rsidRPr="00345346" w:rsidRDefault="00345346" w:rsidP="00345346">
            <w:pPr>
              <w:pStyle w:val="2-"/>
              <w:rPr>
                <w:color w:val="auto"/>
              </w:rPr>
            </w:pPr>
            <w:r w:rsidRPr="00345346">
              <w:rPr>
                <w:color w:val="auto"/>
              </w:rPr>
              <w:t xml:space="preserve">                  CONTENTS, ALLOC, LOAD, READONLY, DATA</w:t>
            </w:r>
          </w:p>
          <w:p w14:paraId="330EB1F7" w14:textId="77777777" w:rsidR="00345346" w:rsidRPr="00345346" w:rsidRDefault="00345346" w:rsidP="00345346">
            <w:pPr>
              <w:pStyle w:val="2-"/>
              <w:rPr>
                <w:color w:val="auto"/>
              </w:rPr>
            </w:pPr>
            <w:r w:rsidRPr="00345346">
              <w:rPr>
                <w:color w:val="auto"/>
              </w:rPr>
              <w:t xml:space="preserve">  8 .rela.dyn     00000018  0000000000400448  0000000000400448  00000448  2**3</w:t>
            </w:r>
          </w:p>
          <w:p w14:paraId="55CE227A" w14:textId="77777777" w:rsidR="00345346" w:rsidRPr="00345346" w:rsidRDefault="00345346" w:rsidP="00345346">
            <w:pPr>
              <w:pStyle w:val="2-"/>
              <w:rPr>
                <w:color w:val="auto"/>
              </w:rPr>
            </w:pPr>
            <w:r w:rsidRPr="00345346">
              <w:rPr>
                <w:color w:val="auto"/>
              </w:rPr>
              <w:t xml:space="preserve">                  CONTENTS, ALLOC, LOAD, READONLY, DATA</w:t>
            </w:r>
          </w:p>
          <w:p w14:paraId="600D82AD" w14:textId="77777777" w:rsidR="00345346" w:rsidRPr="00345346" w:rsidRDefault="00345346" w:rsidP="00345346">
            <w:pPr>
              <w:pStyle w:val="2-"/>
              <w:rPr>
                <w:color w:val="auto"/>
              </w:rPr>
            </w:pPr>
            <w:r w:rsidRPr="00345346">
              <w:rPr>
                <w:color w:val="auto"/>
              </w:rPr>
              <w:t xml:space="preserve">  9 .rela.plt     00000078  0000000000400460  0000000000400460  00000460  2**3</w:t>
            </w:r>
          </w:p>
          <w:p w14:paraId="015B1752" w14:textId="77777777" w:rsidR="00345346" w:rsidRPr="00345346" w:rsidRDefault="00345346" w:rsidP="00345346">
            <w:pPr>
              <w:pStyle w:val="2-"/>
              <w:rPr>
                <w:color w:val="auto"/>
              </w:rPr>
            </w:pPr>
            <w:r w:rsidRPr="00345346">
              <w:rPr>
                <w:color w:val="auto"/>
              </w:rPr>
              <w:t xml:space="preserve">                  CONTENTS, ALLOC, LOAD, READONLY, DATA</w:t>
            </w:r>
          </w:p>
          <w:p w14:paraId="1E9A4A8E" w14:textId="77777777" w:rsidR="00345346" w:rsidRPr="00345346" w:rsidRDefault="00345346" w:rsidP="00345346">
            <w:pPr>
              <w:pStyle w:val="2-"/>
              <w:rPr>
                <w:color w:val="auto"/>
              </w:rPr>
            </w:pPr>
            <w:r w:rsidRPr="00345346">
              <w:rPr>
                <w:color w:val="auto"/>
              </w:rPr>
              <w:t xml:space="preserve"> 10</w:t>
            </w:r>
            <w:r w:rsidRPr="00345346">
              <w:rPr>
                <w:color w:val="FF0000"/>
              </w:rPr>
              <w:t xml:space="preserve"> .init</w:t>
            </w:r>
            <w:r w:rsidRPr="00345346">
              <w:rPr>
                <w:color w:val="auto"/>
              </w:rPr>
              <w:t xml:space="preserve">         </w:t>
            </w:r>
            <w:r w:rsidRPr="00345346">
              <w:rPr>
                <w:color w:val="FF0000"/>
              </w:rPr>
              <w:t xml:space="preserve">00000018 </w:t>
            </w:r>
            <w:r w:rsidRPr="00345346">
              <w:rPr>
                <w:color w:val="auto"/>
              </w:rPr>
              <w:t xml:space="preserve"> 00000000004004d8  00000000004004d8  000004d8  2**2</w:t>
            </w:r>
          </w:p>
          <w:p w14:paraId="202AF20C" w14:textId="77777777" w:rsidR="00345346" w:rsidRPr="00345346" w:rsidRDefault="00345346" w:rsidP="00345346">
            <w:pPr>
              <w:pStyle w:val="2-"/>
              <w:rPr>
                <w:color w:val="auto"/>
              </w:rPr>
            </w:pPr>
            <w:r w:rsidRPr="00345346">
              <w:rPr>
                <w:color w:val="auto"/>
              </w:rPr>
              <w:t xml:space="preserve">                  CONTENTS, ALLOC, LOAD, READONLY, CODE</w:t>
            </w:r>
          </w:p>
          <w:p w14:paraId="2A9467C7" w14:textId="77777777" w:rsidR="00345346" w:rsidRPr="00345346" w:rsidRDefault="00345346" w:rsidP="00345346">
            <w:pPr>
              <w:pStyle w:val="2-"/>
              <w:rPr>
                <w:color w:val="auto"/>
              </w:rPr>
            </w:pPr>
            <w:r w:rsidRPr="00345346">
              <w:rPr>
                <w:color w:val="auto"/>
              </w:rPr>
              <w:t xml:space="preserve"> 11 .plt          00000060  00000000004004f0  00000000004004f0  000004f0  2**2</w:t>
            </w:r>
          </w:p>
          <w:p w14:paraId="1A5DFBF9" w14:textId="77777777" w:rsidR="00345346" w:rsidRPr="00345346" w:rsidRDefault="00345346" w:rsidP="00345346">
            <w:pPr>
              <w:pStyle w:val="2-"/>
              <w:rPr>
                <w:color w:val="auto"/>
              </w:rPr>
            </w:pPr>
            <w:r w:rsidRPr="00345346">
              <w:rPr>
                <w:color w:val="auto"/>
              </w:rPr>
              <w:t xml:space="preserve">                  CONTENTS, ALLOC, LOAD, READONLY, CODE</w:t>
            </w:r>
          </w:p>
          <w:p w14:paraId="229843E8" w14:textId="77777777" w:rsidR="00345346" w:rsidRPr="00345346" w:rsidRDefault="00345346" w:rsidP="00345346">
            <w:pPr>
              <w:pStyle w:val="2-"/>
              <w:rPr>
                <w:color w:val="auto"/>
              </w:rPr>
            </w:pPr>
            <w:r w:rsidRPr="00345346">
              <w:rPr>
                <w:color w:val="auto"/>
              </w:rPr>
              <w:t xml:space="preserve"> 12 </w:t>
            </w:r>
            <w:r w:rsidRPr="00345346">
              <w:rPr>
                <w:color w:val="FF0000"/>
              </w:rPr>
              <w:t>.text         00000358</w:t>
            </w:r>
            <w:r w:rsidRPr="00345346">
              <w:rPr>
                <w:color w:val="auto"/>
              </w:rPr>
              <w:t xml:space="preserve">  0000000000400550  0000000000400550  00000550  2**4</w:t>
            </w:r>
          </w:p>
          <w:p w14:paraId="4671DF34" w14:textId="77777777" w:rsidR="00345346" w:rsidRPr="00345346" w:rsidRDefault="00345346" w:rsidP="00345346">
            <w:pPr>
              <w:pStyle w:val="2-"/>
              <w:rPr>
                <w:color w:val="auto"/>
              </w:rPr>
            </w:pPr>
            <w:r w:rsidRPr="00345346">
              <w:rPr>
                <w:color w:val="auto"/>
              </w:rPr>
              <w:t xml:space="preserve">                  CONTENTS, ALLOC, LOAD, READONLY, CODE</w:t>
            </w:r>
          </w:p>
          <w:p w14:paraId="198CADC4" w14:textId="77777777" w:rsidR="00345346" w:rsidRPr="00345346" w:rsidRDefault="00345346" w:rsidP="00345346">
            <w:pPr>
              <w:pStyle w:val="2-"/>
              <w:rPr>
                <w:color w:val="auto"/>
              </w:rPr>
            </w:pPr>
            <w:r w:rsidRPr="00345346">
              <w:rPr>
                <w:color w:val="auto"/>
              </w:rPr>
              <w:t xml:space="preserve"> 13 </w:t>
            </w:r>
            <w:r w:rsidRPr="00345346">
              <w:rPr>
                <w:color w:val="FF0000"/>
              </w:rPr>
              <w:t>.fini         0000000e</w:t>
            </w:r>
            <w:r w:rsidRPr="00345346">
              <w:rPr>
                <w:color w:val="auto"/>
              </w:rPr>
              <w:t xml:space="preserve">  00000000004008a8  00000000004008a8  000008a8  2**2</w:t>
            </w:r>
          </w:p>
          <w:p w14:paraId="44F2E828" w14:textId="77777777" w:rsidR="00345346" w:rsidRPr="00345346" w:rsidRDefault="00345346" w:rsidP="00345346">
            <w:pPr>
              <w:pStyle w:val="2-"/>
              <w:rPr>
                <w:color w:val="auto"/>
              </w:rPr>
            </w:pPr>
            <w:r w:rsidRPr="00345346">
              <w:rPr>
                <w:color w:val="auto"/>
              </w:rPr>
              <w:t xml:space="preserve">                  CONTENTS, ALLOC, LOAD, READONLY, CODE</w:t>
            </w:r>
          </w:p>
          <w:p w14:paraId="35C129F6" w14:textId="77777777" w:rsidR="00345346" w:rsidRPr="00345346" w:rsidRDefault="00345346" w:rsidP="00345346">
            <w:pPr>
              <w:pStyle w:val="2-"/>
              <w:rPr>
                <w:color w:val="auto"/>
              </w:rPr>
            </w:pPr>
            <w:r w:rsidRPr="00345346">
              <w:rPr>
                <w:color w:val="auto"/>
              </w:rPr>
              <w:t xml:space="preserve"> 14 </w:t>
            </w:r>
            <w:r w:rsidRPr="00345346">
              <w:rPr>
                <w:color w:val="FF0000"/>
              </w:rPr>
              <w:t>.rodata       0000014c</w:t>
            </w:r>
            <w:r w:rsidRPr="00345346">
              <w:rPr>
                <w:color w:val="auto"/>
              </w:rPr>
              <w:t xml:space="preserve">  00000000004008b8  00000000004008b8  000008b8  2**3</w:t>
            </w:r>
          </w:p>
          <w:p w14:paraId="4E739DA1" w14:textId="77777777" w:rsidR="00345346" w:rsidRPr="00345346" w:rsidRDefault="00345346" w:rsidP="00345346">
            <w:pPr>
              <w:pStyle w:val="2-"/>
              <w:rPr>
                <w:color w:val="auto"/>
              </w:rPr>
            </w:pPr>
            <w:r w:rsidRPr="00345346">
              <w:rPr>
                <w:color w:val="auto"/>
              </w:rPr>
              <w:t xml:space="preserve">                  CONTENTS, ALLOC, LOAD, READONLY, DATA</w:t>
            </w:r>
          </w:p>
          <w:p w14:paraId="44730C78" w14:textId="77777777" w:rsidR="00345346" w:rsidRPr="00345346" w:rsidRDefault="00345346" w:rsidP="00345346">
            <w:pPr>
              <w:pStyle w:val="2-"/>
              <w:rPr>
                <w:color w:val="auto"/>
              </w:rPr>
            </w:pPr>
            <w:r w:rsidRPr="00345346">
              <w:rPr>
                <w:color w:val="auto"/>
              </w:rPr>
              <w:t xml:space="preserve"> 15 .eh_frame_hdr 00000064  0000000000400a04  0000000000400a04  00000a04  2**2</w:t>
            </w:r>
          </w:p>
          <w:p w14:paraId="0CB22F6A" w14:textId="77777777" w:rsidR="00345346" w:rsidRPr="00345346" w:rsidRDefault="00345346" w:rsidP="00345346">
            <w:pPr>
              <w:pStyle w:val="2-"/>
              <w:rPr>
                <w:color w:val="auto"/>
              </w:rPr>
            </w:pPr>
            <w:r w:rsidRPr="00345346">
              <w:rPr>
                <w:color w:val="auto"/>
              </w:rPr>
              <w:t xml:space="preserve">                  CONTENTS, ALLOC, LOAD, READONLY, DATA</w:t>
            </w:r>
          </w:p>
          <w:p w14:paraId="2AD1A47D" w14:textId="77777777" w:rsidR="00345346" w:rsidRPr="00345346" w:rsidRDefault="00345346" w:rsidP="00345346">
            <w:pPr>
              <w:pStyle w:val="2-"/>
              <w:rPr>
                <w:color w:val="auto"/>
              </w:rPr>
            </w:pPr>
            <w:r w:rsidRPr="00345346">
              <w:rPr>
                <w:color w:val="auto"/>
              </w:rPr>
              <w:t xml:space="preserve"> 16 .eh_frame     000001a4  0000000000400a68  0000000000400a68  00000a68  2**3</w:t>
            </w:r>
          </w:p>
          <w:p w14:paraId="47A024FA" w14:textId="77777777" w:rsidR="00345346" w:rsidRPr="00345346" w:rsidRDefault="00345346" w:rsidP="00345346">
            <w:pPr>
              <w:pStyle w:val="2-"/>
              <w:rPr>
                <w:color w:val="auto"/>
              </w:rPr>
            </w:pPr>
            <w:r w:rsidRPr="00345346">
              <w:rPr>
                <w:color w:val="auto"/>
              </w:rPr>
              <w:t xml:space="preserve">                  CONTENTS, ALLOC, LOAD, READONLY, DATA</w:t>
            </w:r>
          </w:p>
          <w:p w14:paraId="65B7754B" w14:textId="77777777" w:rsidR="00345346" w:rsidRPr="00345346" w:rsidRDefault="00345346" w:rsidP="00345346">
            <w:pPr>
              <w:pStyle w:val="2-"/>
              <w:rPr>
                <w:color w:val="auto"/>
              </w:rPr>
            </w:pPr>
            <w:r w:rsidRPr="00345346">
              <w:rPr>
                <w:color w:val="auto"/>
              </w:rPr>
              <w:t xml:space="preserve"> 17 .ctors        00000028  0000000000600c10  0000000000600c10  00000c10  2**3</w:t>
            </w:r>
          </w:p>
          <w:p w14:paraId="4A1B9C5B" w14:textId="77777777" w:rsidR="00345346" w:rsidRPr="00345346" w:rsidRDefault="00345346" w:rsidP="00345346">
            <w:pPr>
              <w:pStyle w:val="2-"/>
              <w:rPr>
                <w:color w:val="auto"/>
              </w:rPr>
            </w:pPr>
            <w:r w:rsidRPr="00345346">
              <w:rPr>
                <w:color w:val="auto"/>
              </w:rPr>
              <w:t xml:space="preserve">                  CONTENTS, ALLOC, LOAD, DATA</w:t>
            </w:r>
          </w:p>
          <w:p w14:paraId="204A2E4B" w14:textId="77777777" w:rsidR="00345346" w:rsidRPr="00345346" w:rsidRDefault="00345346" w:rsidP="00345346">
            <w:pPr>
              <w:pStyle w:val="2-"/>
              <w:rPr>
                <w:color w:val="auto"/>
              </w:rPr>
            </w:pPr>
            <w:r w:rsidRPr="00345346">
              <w:rPr>
                <w:color w:val="auto"/>
              </w:rPr>
              <w:t xml:space="preserve"> 18 .dtors        00000020  0000000000600c38  0000000000600c38  00000c38  2**3</w:t>
            </w:r>
          </w:p>
          <w:p w14:paraId="58DEC7EA" w14:textId="77777777" w:rsidR="00345346" w:rsidRPr="00345346" w:rsidRDefault="00345346" w:rsidP="00345346">
            <w:pPr>
              <w:pStyle w:val="2-"/>
              <w:rPr>
                <w:color w:val="auto"/>
              </w:rPr>
            </w:pPr>
            <w:r w:rsidRPr="00345346">
              <w:rPr>
                <w:color w:val="auto"/>
              </w:rPr>
              <w:t xml:space="preserve">                  CONTENTS, ALLOC, LOAD, DATA</w:t>
            </w:r>
          </w:p>
          <w:p w14:paraId="75A83F96" w14:textId="77777777" w:rsidR="00345346" w:rsidRPr="00345346" w:rsidRDefault="00345346" w:rsidP="00345346">
            <w:pPr>
              <w:pStyle w:val="2-"/>
              <w:rPr>
                <w:color w:val="auto"/>
              </w:rPr>
            </w:pPr>
            <w:r w:rsidRPr="00345346">
              <w:rPr>
                <w:color w:val="auto"/>
              </w:rPr>
              <w:t xml:space="preserve"> 19 .jcr          00000008  0000000000600c58  0000000000600c58  00000c58  2**3</w:t>
            </w:r>
          </w:p>
          <w:p w14:paraId="529C46B1" w14:textId="77777777" w:rsidR="00345346" w:rsidRPr="00345346" w:rsidRDefault="00345346" w:rsidP="00345346">
            <w:pPr>
              <w:pStyle w:val="2-"/>
              <w:rPr>
                <w:color w:val="auto"/>
              </w:rPr>
            </w:pPr>
            <w:r w:rsidRPr="00345346">
              <w:rPr>
                <w:color w:val="auto"/>
              </w:rPr>
              <w:t xml:space="preserve">                  CONTENTS, ALLOC, LOAD, DATA</w:t>
            </w:r>
          </w:p>
          <w:p w14:paraId="5050CF0A" w14:textId="77777777" w:rsidR="00345346" w:rsidRPr="00345346" w:rsidRDefault="00345346" w:rsidP="00345346">
            <w:pPr>
              <w:pStyle w:val="2-"/>
              <w:rPr>
                <w:color w:val="auto"/>
              </w:rPr>
            </w:pPr>
            <w:r w:rsidRPr="00345346">
              <w:rPr>
                <w:color w:val="auto"/>
              </w:rPr>
              <w:t xml:space="preserve"> 20 .dynamic      000001c0  0000000000600c60  0000000000600c60  00000c60  2**3</w:t>
            </w:r>
          </w:p>
          <w:p w14:paraId="47238B33" w14:textId="77777777" w:rsidR="00345346" w:rsidRPr="00345346" w:rsidRDefault="00345346" w:rsidP="00345346">
            <w:pPr>
              <w:pStyle w:val="2-"/>
              <w:rPr>
                <w:color w:val="auto"/>
              </w:rPr>
            </w:pPr>
            <w:r w:rsidRPr="00345346">
              <w:rPr>
                <w:color w:val="auto"/>
              </w:rPr>
              <w:t xml:space="preserve">                  CONTENTS, ALLOC, LOAD, DATA</w:t>
            </w:r>
          </w:p>
          <w:p w14:paraId="399FF1D4" w14:textId="77777777" w:rsidR="00345346" w:rsidRPr="00345346" w:rsidRDefault="00345346" w:rsidP="00345346">
            <w:pPr>
              <w:pStyle w:val="2-"/>
              <w:rPr>
                <w:color w:val="auto"/>
              </w:rPr>
            </w:pPr>
            <w:r w:rsidRPr="00345346">
              <w:rPr>
                <w:color w:val="auto"/>
              </w:rPr>
              <w:t xml:space="preserve"> 21 .got          00000008  0000000000600e20  0000000000600e20  00000e20  2**3</w:t>
            </w:r>
          </w:p>
          <w:p w14:paraId="480D24BC" w14:textId="77777777" w:rsidR="00345346" w:rsidRPr="00345346" w:rsidRDefault="00345346" w:rsidP="00345346">
            <w:pPr>
              <w:pStyle w:val="2-"/>
              <w:rPr>
                <w:color w:val="auto"/>
              </w:rPr>
            </w:pPr>
            <w:r w:rsidRPr="00345346">
              <w:rPr>
                <w:color w:val="auto"/>
              </w:rPr>
              <w:t xml:space="preserve">                  CONTENTS, ALLOC, LOAD, DATA</w:t>
            </w:r>
          </w:p>
          <w:p w14:paraId="3B472E84" w14:textId="77777777" w:rsidR="00345346" w:rsidRPr="00345346" w:rsidRDefault="00345346" w:rsidP="00345346">
            <w:pPr>
              <w:pStyle w:val="2-"/>
              <w:rPr>
                <w:color w:val="auto"/>
              </w:rPr>
            </w:pPr>
            <w:r w:rsidRPr="00345346">
              <w:rPr>
                <w:color w:val="auto"/>
              </w:rPr>
              <w:t xml:space="preserve"> 22 .got.plt      00000040  0000000000600e28  0000000000600e28  00000e28  2**3</w:t>
            </w:r>
          </w:p>
          <w:p w14:paraId="34D05F36" w14:textId="77777777" w:rsidR="00345346" w:rsidRPr="00345346" w:rsidRDefault="00345346" w:rsidP="00345346">
            <w:pPr>
              <w:pStyle w:val="2-"/>
              <w:rPr>
                <w:color w:val="auto"/>
              </w:rPr>
            </w:pPr>
            <w:r w:rsidRPr="00345346">
              <w:rPr>
                <w:color w:val="auto"/>
              </w:rPr>
              <w:t xml:space="preserve">                  CONTENTS, ALLOC, LOAD, DATA</w:t>
            </w:r>
          </w:p>
          <w:p w14:paraId="38E16B9E" w14:textId="77777777" w:rsidR="00345346" w:rsidRPr="00345346" w:rsidRDefault="00345346" w:rsidP="00345346">
            <w:pPr>
              <w:pStyle w:val="2-"/>
              <w:rPr>
                <w:color w:val="auto"/>
              </w:rPr>
            </w:pPr>
            <w:r w:rsidRPr="00345346">
              <w:rPr>
                <w:color w:val="auto"/>
              </w:rPr>
              <w:t xml:space="preserve"> 23 </w:t>
            </w:r>
            <w:r w:rsidRPr="00345346">
              <w:rPr>
                <w:color w:val="FF0000"/>
              </w:rPr>
              <w:t>.data         0000000c</w:t>
            </w:r>
            <w:r w:rsidRPr="00345346">
              <w:rPr>
                <w:color w:val="auto"/>
              </w:rPr>
              <w:t xml:space="preserve">  0000000000600e68  0000000000600e68  00000e68  2**2</w:t>
            </w:r>
          </w:p>
          <w:p w14:paraId="3AEA4D70" w14:textId="77777777" w:rsidR="00345346" w:rsidRPr="00345346" w:rsidRDefault="00345346" w:rsidP="00345346">
            <w:pPr>
              <w:pStyle w:val="2-"/>
              <w:rPr>
                <w:color w:val="auto"/>
              </w:rPr>
            </w:pPr>
            <w:r w:rsidRPr="00345346">
              <w:rPr>
                <w:color w:val="auto"/>
              </w:rPr>
              <w:t xml:space="preserve">                  CONTENTS, ALLOC, LOAD, DATA</w:t>
            </w:r>
          </w:p>
          <w:p w14:paraId="49A98EA3" w14:textId="77777777" w:rsidR="00345346" w:rsidRPr="00345346" w:rsidRDefault="00345346" w:rsidP="00345346">
            <w:pPr>
              <w:pStyle w:val="2-"/>
              <w:rPr>
                <w:color w:val="auto"/>
              </w:rPr>
            </w:pPr>
            <w:r w:rsidRPr="00345346">
              <w:rPr>
                <w:color w:val="auto"/>
              </w:rPr>
              <w:t xml:space="preserve"> 24 </w:t>
            </w:r>
            <w:r w:rsidRPr="00345346">
              <w:rPr>
                <w:color w:val="FF0000"/>
              </w:rPr>
              <w:t>.bss          00000020</w:t>
            </w:r>
            <w:r w:rsidRPr="00345346">
              <w:rPr>
                <w:color w:val="auto"/>
              </w:rPr>
              <w:t xml:space="preserve">  0000000000600e78  0000000000600e78  00000e74  2**3</w:t>
            </w:r>
          </w:p>
          <w:p w14:paraId="08D1F1F6" w14:textId="77777777" w:rsidR="00345346" w:rsidRPr="00345346" w:rsidRDefault="00345346" w:rsidP="00345346">
            <w:pPr>
              <w:pStyle w:val="2-"/>
              <w:rPr>
                <w:color w:val="auto"/>
              </w:rPr>
            </w:pPr>
            <w:r w:rsidRPr="00345346">
              <w:rPr>
                <w:color w:val="auto"/>
              </w:rPr>
              <w:t xml:space="preserve">                  ALLOC</w:t>
            </w:r>
          </w:p>
          <w:p w14:paraId="793C2FAC" w14:textId="77777777" w:rsidR="00345346" w:rsidRPr="00345346" w:rsidRDefault="00345346" w:rsidP="00345346">
            <w:pPr>
              <w:pStyle w:val="2-"/>
              <w:rPr>
                <w:color w:val="auto"/>
              </w:rPr>
            </w:pPr>
            <w:r w:rsidRPr="00345346">
              <w:rPr>
                <w:color w:val="auto"/>
              </w:rPr>
              <w:t xml:space="preserve"> 25 .comment      00000058  0000000000000000  0000000000000000  00000e74  2**0</w:t>
            </w:r>
          </w:p>
          <w:p w14:paraId="46DF72C4" w14:textId="14FDDA5D" w:rsidR="00345346" w:rsidRDefault="00345346" w:rsidP="00345346">
            <w:pPr>
              <w:pStyle w:val="2-"/>
            </w:pPr>
            <w:r w:rsidRPr="00345346">
              <w:rPr>
                <w:color w:val="auto"/>
              </w:rPr>
              <w:t xml:space="preserve">                  CONTENTS, READONLY</w:t>
            </w:r>
          </w:p>
        </w:tc>
      </w:tr>
    </w:tbl>
    <w:p w14:paraId="5AA297AF" w14:textId="079C414E" w:rsidR="00345346" w:rsidRPr="00345346" w:rsidRDefault="00345346" w:rsidP="00345346">
      <w:pPr>
        <w:pStyle w:val="a9"/>
        <w:keepNext/>
        <w:widowControl/>
        <w:spacing w:beforeLines="50" w:before="180"/>
        <w:ind w:firstLineChars="0" w:firstLine="0"/>
        <w:rPr>
          <w:szCs w:val="21"/>
        </w:rPr>
      </w:pPr>
      <w:r>
        <w:rPr>
          <w:szCs w:val="21"/>
        </w:rPr>
        <w:lastRenderedPageBreak/>
        <w:t>MAP</w:t>
      </w:r>
      <w:r>
        <w:rPr>
          <w:rFonts w:hint="eastAsia"/>
          <w:szCs w:val="21"/>
        </w:rPr>
        <w:t>ファイル</w:t>
      </w:r>
      <w:r w:rsidR="00C02692">
        <w:fldChar w:fldCharType="begin"/>
      </w:r>
      <w:r w:rsidR="00C02692">
        <w:instrText xml:space="preserve"> XE "</w:instrText>
      </w:r>
      <w:r w:rsidR="00C02692">
        <w:rPr>
          <w:rFonts w:hint="eastAsia"/>
        </w:rPr>
        <w:instrText>M</w:instrText>
      </w:r>
      <w:r w:rsidR="00C02692">
        <w:instrText>AP</w:instrText>
      </w:r>
      <w:r w:rsidR="00C02692">
        <w:rPr>
          <w:rFonts w:hint="eastAsia"/>
        </w:rPr>
        <w:instrText>ファイル</w:instrText>
      </w:r>
      <w:r w:rsidR="00C02692">
        <w:instrText>" \y “</w:instrText>
      </w:r>
      <w:r w:rsidR="00C02692">
        <w:rPr>
          <w:rFonts w:hint="eastAsia"/>
        </w:rPr>
        <w:instrText>MAP</w:instrText>
      </w:r>
      <w:r w:rsidR="00C02692">
        <w:rPr>
          <w:rFonts w:hint="eastAsia"/>
        </w:rPr>
        <w:instrText>ふぁいる</w:instrText>
      </w:r>
      <w:r w:rsidR="00C02692">
        <w:instrText xml:space="preserve">” </w:instrText>
      </w:r>
      <w:r w:rsidR="00C02692">
        <w:fldChar w:fldCharType="end"/>
      </w:r>
      <w:r>
        <w:rPr>
          <w:rFonts w:hint="eastAsia"/>
          <w:szCs w:val="21"/>
        </w:rPr>
        <w:t>出力例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w:t>
      </w:r>
      <w:r>
        <w:rPr>
          <w:rFonts w:hint="eastAsia"/>
          <w:szCs w:val="21"/>
        </w:rPr>
        <w:t>のコンパイル結果の一部抜粋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4D1FCDA0" w14:textId="77777777" w:rsidTr="00FE2E9A">
        <w:tc>
          <w:tcPr>
            <w:tcW w:w="8494" w:type="dxa"/>
          </w:tcPr>
          <w:p w14:paraId="3634C3EA" w14:textId="77777777" w:rsidR="00345346" w:rsidRPr="00345346" w:rsidRDefault="00345346" w:rsidP="00345346">
            <w:pPr>
              <w:pStyle w:val="2-"/>
              <w:rPr>
                <w:color w:val="auto"/>
              </w:rPr>
            </w:pPr>
            <w:r w:rsidRPr="00345346">
              <w:rPr>
                <w:color w:val="auto"/>
              </w:rPr>
              <w:t>.text          0x0000000000400634      0x16b /tmp/ccg1iYOV.o</w:t>
            </w:r>
          </w:p>
          <w:p w14:paraId="214CC2F9" w14:textId="77777777" w:rsidR="00345346" w:rsidRPr="00345346" w:rsidRDefault="00345346" w:rsidP="00345346">
            <w:pPr>
              <w:pStyle w:val="2-"/>
              <w:rPr>
                <w:color w:val="auto"/>
              </w:rPr>
            </w:pPr>
            <w:r w:rsidRPr="00345346">
              <w:rPr>
                <w:color w:val="auto"/>
              </w:rPr>
              <w:t xml:space="preserve">                0x0000000000400634                main</w:t>
            </w:r>
          </w:p>
          <w:p w14:paraId="18E09191" w14:textId="77777777" w:rsidR="00345346" w:rsidRPr="00345346" w:rsidRDefault="00345346" w:rsidP="00345346">
            <w:pPr>
              <w:pStyle w:val="2-"/>
              <w:rPr>
                <w:color w:val="auto"/>
              </w:rPr>
            </w:pPr>
            <w:r w:rsidRPr="00345346">
              <w:rPr>
                <w:color w:val="auto"/>
              </w:rPr>
              <w:t xml:space="preserve">                0x000000000040070a                _Z32auto_run_test_func_constructor_1v</w:t>
            </w:r>
          </w:p>
          <w:p w14:paraId="7A3D299C" w14:textId="77777777" w:rsidR="00345346" w:rsidRPr="00345346" w:rsidRDefault="00345346" w:rsidP="00345346">
            <w:pPr>
              <w:pStyle w:val="2-"/>
              <w:rPr>
                <w:color w:val="auto"/>
              </w:rPr>
            </w:pPr>
            <w:r w:rsidRPr="00345346">
              <w:rPr>
                <w:color w:val="auto"/>
              </w:rPr>
              <w:t xml:space="preserve">                0x000000000040071a                _Z32auto_run_test_func_constructor_2v</w:t>
            </w:r>
          </w:p>
          <w:p w14:paraId="17723FE2" w14:textId="77777777" w:rsidR="00345346" w:rsidRPr="00345346" w:rsidRDefault="00345346" w:rsidP="00345346">
            <w:pPr>
              <w:pStyle w:val="2-"/>
              <w:rPr>
                <w:color w:val="auto"/>
              </w:rPr>
            </w:pPr>
            <w:r w:rsidRPr="00345346">
              <w:rPr>
                <w:color w:val="auto"/>
              </w:rPr>
              <w:t xml:space="preserve">                0x000000000040072a                _Z31auto_run_test_func_destructor_1v</w:t>
            </w:r>
          </w:p>
          <w:p w14:paraId="15097E79" w14:textId="77777777" w:rsidR="00345346" w:rsidRPr="00345346" w:rsidRDefault="00345346" w:rsidP="00345346">
            <w:pPr>
              <w:pStyle w:val="2-"/>
              <w:rPr>
                <w:color w:val="auto"/>
              </w:rPr>
            </w:pPr>
            <w:r w:rsidRPr="00345346">
              <w:rPr>
                <w:color w:val="auto"/>
              </w:rPr>
              <w:lastRenderedPageBreak/>
              <w:t xml:space="preserve">                0x000000000040073a                _Z31auto_run_test_func_destructor_2v</w:t>
            </w:r>
          </w:p>
          <w:p w14:paraId="2845925E" w14:textId="77777777" w:rsidR="00345346" w:rsidRPr="00345346" w:rsidRDefault="00345346" w:rsidP="00345346">
            <w:pPr>
              <w:pStyle w:val="2-"/>
              <w:rPr>
                <w:color w:val="auto"/>
              </w:rPr>
            </w:pPr>
            <w:r w:rsidRPr="00345346">
              <w:rPr>
                <w:color w:val="auto"/>
              </w:rPr>
              <w:t xml:space="preserve"> *fill*         0x000000000040079f        0x1 90909090</w:t>
            </w:r>
          </w:p>
          <w:p w14:paraId="100CF2A6" w14:textId="77777777" w:rsidR="00345346" w:rsidRPr="00345346" w:rsidRDefault="00345346" w:rsidP="00345346">
            <w:pPr>
              <w:pStyle w:val="2-"/>
              <w:rPr>
                <w:color w:val="auto"/>
              </w:rPr>
            </w:pPr>
            <w:r w:rsidRPr="00345346">
              <w:rPr>
                <w:color w:val="auto"/>
              </w:rPr>
              <w:t xml:space="preserve"> .text._ZN19auto_run_test_classC2Ev</w:t>
            </w:r>
          </w:p>
          <w:p w14:paraId="5BC57D41" w14:textId="77777777" w:rsidR="00345346" w:rsidRPr="00345346" w:rsidRDefault="00345346" w:rsidP="00345346">
            <w:pPr>
              <w:pStyle w:val="2-"/>
              <w:rPr>
                <w:color w:val="auto"/>
              </w:rPr>
            </w:pPr>
            <w:r w:rsidRPr="00345346">
              <w:rPr>
                <w:color w:val="auto"/>
              </w:rPr>
              <w:t xml:space="preserve">                0x00000000004007a0       0x18 /tmp/ccg1iYOV.o</w:t>
            </w:r>
          </w:p>
          <w:p w14:paraId="4263143C" w14:textId="77777777" w:rsidR="00345346" w:rsidRPr="00345346" w:rsidRDefault="00345346" w:rsidP="00345346">
            <w:pPr>
              <w:pStyle w:val="2-"/>
              <w:rPr>
                <w:color w:val="auto"/>
              </w:rPr>
            </w:pPr>
            <w:r w:rsidRPr="00345346">
              <w:rPr>
                <w:color w:val="auto"/>
              </w:rPr>
              <w:t xml:space="preserve">                0x00000000004007a0                _ZN19auto_run_test_classC2Ev</w:t>
            </w:r>
          </w:p>
          <w:p w14:paraId="6E0C11AB" w14:textId="77777777" w:rsidR="00345346" w:rsidRPr="00345346" w:rsidRDefault="00345346" w:rsidP="00345346">
            <w:pPr>
              <w:pStyle w:val="2-"/>
              <w:rPr>
                <w:color w:val="auto"/>
              </w:rPr>
            </w:pPr>
            <w:r w:rsidRPr="00345346">
              <w:rPr>
                <w:color w:val="auto"/>
              </w:rPr>
              <w:t xml:space="preserve">                0x00000000004007a0                _ZN19auto_run_test_classC1Ev</w:t>
            </w:r>
          </w:p>
          <w:p w14:paraId="600EBF16" w14:textId="77777777" w:rsidR="00345346" w:rsidRPr="00345346" w:rsidRDefault="00345346" w:rsidP="00345346">
            <w:pPr>
              <w:pStyle w:val="2-"/>
              <w:rPr>
                <w:color w:val="auto"/>
              </w:rPr>
            </w:pPr>
            <w:r w:rsidRPr="00345346">
              <w:rPr>
                <w:color w:val="auto"/>
              </w:rPr>
              <w:t xml:space="preserve"> .text._ZN19auto_run_test_classD2Ev</w:t>
            </w:r>
          </w:p>
          <w:p w14:paraId="30C59379" w14:textId="77777777" w:rsidR="00345346" w:rsidRPr="00345346" w:rsidRDefault="00345346" w:rsidP="00345346">
            <w:pPr>
              <w:pStyle w:val="2-"/>
              <w:rPr>
                <w:color w:val="auto"/>
              </w:rPr>
            </w:pPr>
            <w:r w:rsidRPr="00345346">
              <w:rPr>
                <w:color w:val="auto"/>
              </w:rPr>
              <w:t xml:space="preserve">                0x00000000004007b8       0x18 /tmp/ccg1iYOV.o</w:t>
            </w:r>
          </w:p>
          <w:p w14:paraId="26B752B0" w14:textId="77777777" w:rsidR="00345346" w:rsidRPr="00345346" w:rsidRDefault="00345346" w:rsidP="00345346">
            <w:pPr>
              <w:pStyle w:val="2-"/>
              <w:rPr>
                <w:color w:val="auto"/>
              </w:rPr>
            </w:pPr>
            <w:r w:rsidRPr="00345346">
              <w:rPr>
                <w:color w:val="auto"/>
              </w:rPr>
              <w:t xml:space="preserve">                0x00000000004007b8                _ZN19auto_run_test_classD1Ev</w:t>
            </w:r>
          </w:p>
          <w:p w14:paraId="61EBF996" w14:textId="77777777" w:rsidR="00345346" w:rsidRPr="00345346" w:rsidRDefault="00345346" w:rsidP="00345346">
            <w:pPr>
              <w:pStyle w:val="2-"/>
              <w:rPr>
                <w:color w:val="auto"/>
              </w:rPr>
            </w:pPr>
            <w:r w:rsidRPr="00345346">
              <w:rPr>
                <w:color w:val="auto"/>
              </w:rPr>
              <w:t xml:space="preserve">                0x00000000004007b8                _ZN19auto_run_test_classD2Ev</w:t>
            </w:r>
          </w:p>
          <w:p w14:paraId="34D2CC8E" w14:textId="77777777" w:rsidR="00345346" w:rsidRPr="00345346" w:rsidRDefault="00345346" w:rsidP="00345346">
            <w:pPr>
              <w:pStyle w:val="2-"/>
              <w:rPr>
                <w:color w:val="auto"/>
              </w:rPr>
            </w:pPr>
            <w:r w:rsidRPr="00345346">
              <w:rPr>
                <w:color w:val="auto"/>
              </w:rPr>
              <w:t xml:space="preserve"> .text          0x00000000004007d0       0x99 /usr/lib64/libc_nonshared.a(elf-init.oS)</w:t>
            </w:r>
          </w:p>
          <w:p w14:paraId="15FE2DFE" w14:textId="77777777" w:rsidR="00345346" w:rsidRPr="00345346" w:rsidRDefault="00345346" w:rsidP="00345346">
            <w:pPr>
              <w:pStyle w:val="2-"/>
              <w:rPr>
                <w:color w:val="auto"/>
              </w:rPr>
            </w:pPr>
            <w:r w:rsidRPr="00345346">
              <w:rPr>
                <w:color w:val="auto"/>
              </w:rPr>
              <w:t xml:space="preserve">                0x00000000004007d0                __libc_csu_fini</w:t>
            </w:r>
          </w:p>
          <w:p w14:paraId="7247F21A" w14:textId="53372AE9" w:rsidR="00345346" w:rsidRDefault="00345346" w:rsidP="00345346">
            <w:pPr>
              <w:pStyle w:val="2-"/>
            </w:pPr>
            <w:r w:rsidRPr="00345346">
              <w:rPr>
                <w:color w:val="auto"/>
              </w:rPr>
              <w:t xml:space="preserve">                0x00000000004007e0                __libc_csu_init</w:t>
            </w:r>
          </w:p>
        </w:tc>
      </w:tr>
    </w:tbl>
    <w:p w14:paraId="7317EE7B" w14:textId="1EADDF81" w:rsidR="00B2649E" w:rsidRDefault="0089500A" w:rsidP="00B2649E">
      <w:pPr>
        <w:pStyle w:val="2"/>
      </w:pPr>
      <w:bookmarkStart w:id="51" w:name="_Toc379777962"/>
      <w:r>
        <w:lastRenderedPageBreak/>
        <w:t>機械語</w:t>
      </w:r>
      <w:r w:rsidR="00C02692">
        <w:fldChar w:fldCharType="begin"/>
      </w:r>
      <w:r w:rsidR="00C02692">
        <w:instrText xml:space="preserve"> XE "</w:instrText>
      </w:r>
      <w:r w:rsidR="00C02692">
        <w:rPr>
          <w:rFonts w:hint="eastAsia"/>
        </w:rPr>
        <w:instrText>機械語</w:instrText>
      </w:r>
      <w:r w:rsidR="00C02692">
        <w:instrText>" \y “</w:instrText>
      </w:r>
      <w:r w:rsidR="00C02692">
        <w:rPr>
          <w:rFonts w:hint="eastAsia"/>
        </w:rPr>
        <w:instrText>きかいご</w:instrText>
      </w:r>
      <w:r w:rsidR="00C02692">
        <w:instrText xml:space="preserve">” </w:instrText>
      </w:r>
      <w:r w:rsidR="00C02692">
        <w:fldChar w:fldCharType="end"/>
      </w:r>
      <w:r w:rsidR="00C02692">
        <w:fldChar w:fldCharType="begin"/>
      </w:r>
      <w:r w:rsidR="00C02692">
        <w:instrText xml:space="preserve"> XE "</w:instrText>
      </w:r>
      <w:r w:rsidR="00C02692">
        <w:rPr>
          <w:rFonts w:hint="eastAsia"/>
        </w:rPr>
        <w:instrText>マシン語</w:instrText>
      </w:r>
      <w:r w:rsidR="00C02692">
        <w:instrText>" \y “</w:instrText>
      </w:r>
      <w:r w:rsidR="00C02692">
        <w:rPr>
          <w:rFonts w:hint="eastAsia"/>
        </w:rPr>
        <w:instrText>ましんご</w:instrText>
      </w:r>
      <w:r w:rsidR="00C02692">
        <w:instrText xml:space="preserve">” </w:instrText>
      </w:r>
      <w:r w:rsidR="00C02692">
        <w:fldChar w:fldCharType="end"/>
      </w:r>
      <w:r>
        <w:t>／アセンブラ</w:t>
      </w:r>
      <w:r w:rsidR="00C02692">
        <w:fldChar w:fldCharType="begin"/>
      </w:r>
      <w:r w:rsidR="00C02692">
        <w:instrText xml:space="preserve"> XE "</w:instrText>
      </w:r>
      <w:r w:rsidR="00C02692">
        <w:rPr>
          <w:rFonts w:hint="eastAsia"/>
        </w:rPr>
        <w:instrText>アセンブラ</w:instrText>
      </w:r>
      <w:r w:rsidR="00C02692">
        <w:instrText>" \y “</w:instrText>
      </w:r>
      <w:r w:rsidR="00C02692">
        <w:rPr>
          <w:rFonts w:hint="eastAsia"/>
        </w:rPr>
        <w:instrText>あせんぶら</w:instrText>
      </w:r>
      <w:r w:rsidR="00C02692">
        <w:instrText xml:space="preserve">” </w:instrText>
      </w:r>
      <w:r w:rsidR="00C02692">
        <w:fldChar w:fldCharType="end"/>
      </w:r>
      <w:r>
        <w:t>／</w:t>
      </w:r>
      <w:r w:rsidR="00B2649E">
        <w:t>プログラムカウンタ</w:t>
      </w:r>
      <w:bookmarkEnd w:id="51"/>
      <w:r w:rsidR="00C02692">
        <w:fldChar w:fldCharType="begin"/>
      </w:r>
      <w:r w:rsidR="00C02692">
        <w:instrText xml:space="preserve"> XE "</w:instrText>
      </w:r>
      <w:r w:rsidR="00C02692">
        <w:rPr>
          <w:rFonts w:hint="eastAsia"/>
        </w:rPr>
        <w:instrText>プログラムカウンタ</w:instrText>
      </w:r>
      <w:r w:rsidR="00C02692">
        <w:instrText>" \y “</w:instrText>
      </w:r>
      <w:r w:rsidR="00C02692">
        <w:rPr>
          <w:rFonts w:hint="eastAsia"/>
        </w:rPr>
        <w:instrText>ぷろぐらむかうんた</w:instrText>
      </w:r>
      <w:r w:rsidR="00C02692">
        <w:instrText xml:space="preserve">” </w:instrText>
      </w:r>
      <w:r w:rsidR="00C02692">
        <w:fldChar w:fldCharType="end"/>
      </w:r>
    </w:p>
    <w:p w14:paraId="7824DF1D" w14:textId="01E179A3" w:rsidR="00B2649E" w:rsidRDefault="001A6680" w:rsidP="00B2649E">
      <w:pPr>
        <w:pStyle w:val="a9"/>
        <w:ind w:firstLine="283"/>
      </w:pPr>
      <w:r>
        <w:rPr>
          <w:rFonts w:hint="eastAsia"/>
        </w:rPr>
        <w:t>「</w:t>
      </w:r>
      <w:r w:rsidR="00195C1A">
        <w:rPr>
          <w:rFonts w:hint="eastAsia"/>
        </w:rPr>
        <w:t>プログラム</w:t>
      </w:r>
      <w:r w:rsidR="00C02692">
        <w:fldChar w:fldCharType="begin"/>
      </w:r>
      <w:r w:rsidR="00C02692">
        <w:instrText xml:space="preserve"> XE "</w:instrText>
      </w:r>
      <w:r w:rsidR="00C02692">
        <w:rPr>
          <w:rFonts w:hint="eastAsia"/>
        </w:rPr>
        <w:instrText>プログラム</w:instrText>
      </w:r>
      <w:r w:rsidR="00C02692">
        <w:instrText>" \y “</w:instrText>
      </w:r>
      <w:r w:rsidR="00C02692">
        <w:rPr>
          <w:rFonts w:hint="eastAsia"/>
        </w:rPr>
        <w:instrText>ぷろぐらむ</w:instrText>
      </w:r>
      <w:r w:rsidR="00C02692">
        <w:instrText xml:space="preserve">” </w:instrText>
      </w:r>
      <w:r w:rsidR="00C02692">
        <w:fldChar w:fldCharType="end"/>
      </w:r>
      <w:r>
        <w:rPr>
          <w:rFonts w:hint="eastAsia"/>
        </w:rPr>
        <w:t>」</w:t>
      </w:r>
      <w:r w:rsidR="00195C1A">
        <w:rPr>
          <w:rFonts w:hint="eastAsia"/>
        </w:rPr>
        <w:t>もメモリに展開されている</w:t>
      </w:r>
      <w:r>
        <w:rPr>
          <w:rFonts w:hint="eastAsia"/>
        </w:rPr>
        <w:t>「</w:t>
      </w:r>
      <w:r w:rsidR="00195C1A">
        <w:rPr>
          <w:rFonts w:hint="eastAsia"/>
        </w:rPr>
        <w:t>データ</w:t>
      </w:r>
      <w:r>
        <w:rPr>
          <w:rFonts w:hint="eastAsia"/>
        </w:rPr>
        <w:t>」</w:t>
      </w:r>
      <w:r w:rsidR="00195C1A">
        <w:rPr>
          <w:rFonts w:hint="eastAsia"/>
        </w:rPr>
        <w:t>の一種である。</w:t>
      </w:r>
    </w:p>
    <w:p w14:paraId="5F424B77" w14:textId="41F5D90C" w:rsidR="00195C1A" w:rsidRDefault="00C02692" w:rsidP="001A6680">
      <w:pPr>
        <w:pStyle w:val="a9"/>
        <w:spacing w:beforeLines="50" w:before="180"/>
        <w:ind w:firstLine="283"/>
      </w:pPr>
      <w:r>
        <w:rPr>
          <w:rFonts w:hint="eastAsia"/>
        </w:rPr>
        <w:t>「</w:t>
      </w:r>
      <w:r w:rsidR="00056A61">
        <w:rPr>
          <w:rFonts w:hint="eastAsia"/>
        </w:rPr>
        <w:t>機械語</w:t>
      </w:r>
      <w:r>
        <w:rPr>
          <w:rFonts w:hint="eastAsia"/>
        </w:rPr>
        <w:t>」（「マシン後」）の</w:t>
      </w:r>
      <w:r w:rsidR="00056A61">
        <w:rPr>
          <w:rFonts w:hint="eastAsia"/>
        </w:rPr>
        <w:t>コードは</w:t>
      </w:r>
      <w:r w:rsidR="00056A61">
        <w:rPr>
          <w:rFonts w:hint="eastAsia"/>
        </w:rPr>
        <w:t>16</w:t>
      </w:r>
      <w:r w:rsidR="00056A61">
        <w:rPr>
          <w:rFonts w:hint="eastAsia"/>
        </w:rPr>
        <w:t>進数（というか</w:t>
      </w:r>
      <w:r w:rsidR="00056A61">
        <w:rPr>
          <w:rFonts w:hint="eastAsia"/>
        </w:rPr>
        <w:t>2</w:t>
      </w:r>
      <w:r w:rsidR="00056A61">
        <w:rPr>
          <w:rFonts w:hint="eastAsia"/>
        </w:rPr>
        <w:t>進数）のコードである。</w:t>
      </w:r>
      <w:r w:rsidR="00195C1A">
        <w:rPr>
          <w:rFonts w:hint="eastAsia"/>
        </w:rPr>
        <w:t>メモリから機械語コードを一つずつ読み出して、命令コードとして実行していく。</w:t>
      </w:r>
    </w:p>
    <w:p w14:paraId="5D5D31AA" w14:textId="111C2DD4" w:rsidR="00195C1A" w:rsidRDefault="00195C1A" w:rsidP="00B2649E">
      <w:pPr>
        <w:pStyle w:val="a9"/>
        <w:ind w:firstLine="283"/>
      </w:pPr>
      <w:r>
        <w:rPr>
          <w:rFonts w:hint="eastAsia"/>
        </w:rPr>
        <w:t>例えば、</w:t>
      </w:r>
      <w:r>
        <w:rPr>
          <w:rFonts w:hint="eastAsia"/>
        </w:rPr>
        <w:t>0xB8</w:t>
      </w:r>
      <w:r>
        <w:rPr>
          <w:rFonts w:hint="eastAsia"/>
        </w:rPr>
        <w:t>というコード</w:t>
      </w:r>
      <w:r w:rsidR="00BF10B3">
        <w:rPr>
          <w:rFonts w:hint="eastAsia"/>
        </w:rPr>
        <w:t>は</w:t>
      </w:r>
      <w:r>
        <w:rPr>
          <w:rFonts w:hint="eastAsia"/>
        </w:rPr>
        <w:t>「</w:t>
      </w:r>
      <w:r>
        <w:rPr>
          <w:rFonts w:hint="eastAsia"/>
        </w:rPr>
        <w:t>mov eax, ****</w:t>
      </w:r>
      <w:r>
        <w:rPr>
          <w:rFonts w:hint="eastAsia"/>
        </w:rPr>
        <w:t>」という命令コードと解釈し、「続く</w:t>
      </w:r>
      <w:r>
        <w:rPr>
          <w:rFonts w:hint="eastAsia"/>
        </w:rPr>
        <w:t>4</w:t>
      </w:r>
      <w:r>
        <w:rPr>
          <w:rFonts w:hint="eastAsia"/>
        </w:rPr>
        <w:t>バイトの値を</w:t>
      </w:r>
      <w:r>
        <w:rPr>
          <w:rFonts w:hint="eastAsia"/>
        </w:rPr>
        <w:t xml:space="preserve">eax </w:t>
      </w:r>
      <w:r>
        <w:rPr>
          <w:rFonts w:hint="eastAsia"/>
        </w:rPr>
        <w:t>レジスタに格納する」とい</w:t>
      </w:r>
      <w:r w:rsidR="00056A61">
        <w:rPr>
          <w:rFonts w:hint="eastAsia"/>
        </w:rPr>
        <w:t>う処理を行う</w:t>
      </w:r>
      <w:r>
        <w:rPr>
          <w:rFonts w:hint="eastAsia"/>
        </w:rPr>
        <w:t>。</w:t>
      </w:r>
    </w:p>
    <w:p w14:paraId="405FBD7C" w14:textId="071D3AF6" w:rsidR="00195C1A" w:rsidRDefault="00195C1A" w:rsidP="008F15EF">
      <w:pPr>
        <w:pStyle w:val="a9"/>
        <w:spacing w:beforeLines="50" w:before="180"/>
        <w:ind w:firstLine="283"/>
      </w:pPr>
      <w:r>
        <w:rPr>
          <w:rFonts w:hint="eastAsia"/>
        </w:rPr>
        <w:t>上記の「</w:t>
      </w:r>
      <w:r>
        <w:rPr>
          <w:rFonts w:hint="eastAsia"/>
        </w:rPr>
        <w:t>mov eax, ****</w:t>
      </w:r>
      <w:r>
        <w:rPr>
          <w:rFonts w:hint="eastAsia"/>
        </w:rPr>
        <w:t>」は、機械語コー「</w:t>
      </w:r>
      <w:r>
        <w:rPr>
          <w:rFonts w:hint="eastAsia"/>
        </w:rPr>
        <w:t>0xB8</w:t>
      </w:r>
      <w:r>
        <w:rPr>
          <w:rFonts w:hint="eastAsia"/>
        </w:rPr>
        <w:t>」を</w:t>
      </w:r>
      <w:r w:rsidR="000B4C48">
        <w:rPr>
          <w:rFonts w:hint="eastAsia"/>
        </w:rPr>
        <w:t>、</w:t>
      </w:r>
      <w:r>
        <w:rPr>
          <w:rFonts w:hint="eastAsia"/>
        </w:rPr>
        <w:t>人が見て分かり易い表記に置き換えたものである。この表記法のことを「ニーモニック</w:t>
      </w:r>
      <w:r w:rsidR="00C02692">
        <w:fldChar w:fldCharType="begin"/>
      </w:r>
      <w:r w:rsidR="00C02692">
        <w:instrText xml:space="preserve"> XE "</w:instrText>
      </w:r>
      <w:r w:rsidR="00C02692">
        <w:rPr>
          <w:rFonts w:hint="eastAsia"/>
        </w:rPr>
        <w:instrText>ニーモニック</w:instrText>
      </w:r>
      <w:r w:rsidR="00C02692">
        <w:instrText>" \y “</w:instrText>
      </w:r>
      <w:r w:rsidR="00C02692">
        <w:rPr>
          <w:rFonts w:hint="eastAsia"/>
        </w:rPr>
        <w:instrText>にーもにっく</w:instrText>
      </w:r>
      <w:r w:rsidR="00C02692">
        <w:instrText xml:space="preserve">” </w:instrText>
      </w:r>
      <w:r w:rsidR="00C02692">
        <w:fldChar w:fldCharType="end"/>
      </w:r>
      <w:r>
        <w:rPr>
          <w:rFonts w:hint="eastAsia"/>
        </w:rPr>
        <w:t>」と呼び、ニーモニック表記で書かれた機械語プログラムを「アセンブラ」と呼ぶ。</w:t>
      </w:r>
    </w:p>
    <w:p w14:paraId="70376B1C" w14:textId="79FC40E0" w:rsidR="006A003A" w:rsidRDefault="00056A61" w:rsidP="008F15EF">
      <w:pPr>
        <w:pStyle w:val="a9"/>
        <w:spacing w:beforeLines="50" w:before="180"/>
        <w:ind w:firstLine="283"/>
      </w:pPr>
      <w:r>
        <w:rPr>
          <w:rFonts w:hint="eastAsia"/>
        </w:rPr>
        <w:t>C</w:t>
      </w:r>
      <w:r>
        <w:t>PU</w:t>
      </w:r>
      <w:r w:rsidR="006A003A">
        <w:rPr>
          <w:rFonts w:hint="eastAsia"/>
        </w:rPr>
        <w:t>は「現在どのメモリのプログラムを実行しているのか？」という情報を「プログラムカウンタ」という専用のレジスタで管理している。実行中のプログラムのメモリアドレスが格納されるレジスタである。</w:t>
      </w:r>
    </w:p>
    <w:p w14:paraId="589CC1C9" w14:textId="1CD8F30B" w:rsidR="00C85DE1" w:rsidRDefault="00C85DE1" w:rsidP="008F15EF">
      <w:pPr>
        <w:pStyle w:val="a9"/>
        <w:spacing w:beforeLines="50" w:before="180"/>
        <w:ind w:firstLine="283"/>
      </w:pPr>
      <w:r>
        <w:t>以下、機械語とアセンブラのサンプルを示す。（</w:t>
      </w:r>
      <w:r>
        <w:rPr>
          <w:rFonts w:hint="eastAsia"/>
        </w:rPr>
        <w:t xml:space="preserve">Visual </w:t>
      </w:r>
      <w:r>
        <w:t>C++ 2013</w:t>
      </w:r>
      <w:r>
        <w:t>）</w:t>
      </w:r>
    </w:p>
    <w:p w14:paraId="5D5C3C1C" w14:textId="0F5ABDDB" w:rsidR="00C33772" w:rsidRPr="00345346" w:rsidRDefault="00C33772" w:rsidP="00C33772">
      <w:pPr>
        <w:pStyle w:val="a9"/>
        <w:keepNext/>
        <w:widowControl/>
        <w:spacing w:beforeLines="50" w:before="180"/>
        <w:ind w:firstLineChars="0" w:firstLine="0"/>
        <w:rPr>
          <w:szCs w:val="21"/>
        </w:rPr>
      </w:pPr>
      <w:r>
        <w:rPr>
          <w:rFonts w:hint="eastAsia"/>
          <w:szCs w:val="21"/>
        </w:rPr>
        <w:t>アセンブラのサンプル：※左側の数字がアドレス（プログラムカウンタはこの値を保持）</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3772" w14:paraId="3256C8D2" w14:textId="77777777" w:rsidTr="00FE2E9A">
        <w:tc>
          <w:tcPr>
            <w:tcW w:w="8494" w:type="dxa"/>
          </w:tcPr>
          <w:p w14:paraId="367AF5C2" w14:textId="77777777" w:rsidR="00C33772" w:rsidRPr="00BD4AA3" w:rsidRDefault="00C33772" w:rsidP="00FE2E9A">
            <w:pPr>
              <w:pStyle w:val="2-"/>
              <w:rPr>
                <w:color w:val="808080" w:themeColor="background1" w:themeShade="80"/>
              </w:rPr>
            </w:pPr>
            <w:r w:rsidRPr="00BD4AA3">
              <w:rPr>
                <w:color w:val="808080" w:themeColor="background1" w:themeShade="80"/>
              </w:rPr>
              <w:t>int main(const int argc, const char* argv[])</w:t>
            </w:r>
          </w:p>
          <w:p w14:paraId="7EC60EF5" w14:textId="77777777" w:rsidR="00BD4AA3" w:rsidRPr="00BD4AA3" w:rsidRDefault="00BD4AA3" w:rsidP="00BD4AA3">
            <w:pPr>
              <w:pStyle w:val="2-"/>
              <w:rPr>
                <w:color w:val="808080" w:themeColor="background1" w:themeShade="80"/>
              </w:rPr>
            </w:pPr>
            <w:r w:rsidRPr="00BD4AA3">
              <w:rPr>
                <w:color w:val="808080" w:themeColor="background1" w:themeShade="80"/>
              </w:rPr>
              <w:t>{</w:t>
            </w:r>
          </w:p>
          <w:p w14:paraId="0F38D7D9" w14:textId="77777777" w:rsidR="00BD4AA3" w:rsidRPr="00BD4AA3" w:rsidRDefault="00BD4AA3" w:rsidP="00BD4AA3">
            <w:pPr>
              <w:pStyle w:val="2-"/>
            </w:pPr>
            <w:r w:rsidRPr="00BD4AA3">
              <w:rPr>
                <w:color w:val="FF0000"/>
              </w:rPr>
              <w:t>00051520</w:t>
            </w:r>
            <w:r w:rsidRPr="00BD4AA3">
              <w:t xml:space="preserve"> 55                   </w:t>
            </w:r>
            <w:r w:rsidRPr="00BD4AA3">
              <w:rPr>
                <w:color w:val="00B050"/>
              </w:rPr>
              <w:t xml:space="preserve">push        ebp </w:t>
            </w:r>
            <w:r w:rsidRPr="00BD4AA3">
              <w:t xml:space="preserve"> </w:t>
            </w:r>
          </w:p>
          <w:p w14:paraId="12BD69A4" w14:textId="77777777" w:rsidR="00BD4AA3" w:rsidRPr="00BD4AA3" w:rsidRDefault="00BD4AA3" w:rsidP="00BD4AA3">
            <w:pPr>
              <w:pStyle w:val="2-"/>
            </w:pPr>
            <w:r w:rsidRPr="00BD4AA3">
              <w:rPr>
                <w:color w:val="FF0000"/>
              </w:rPr>
              <w:t>00051521</w:t>
            </w:r>
            <w:r w:rsidRPr="00BD4AA3">
              <w:t xml:space="preserve"> 8B EC                </w:t>
            </w:r>
            <w:r w:rsidRPr="00BD4AA3">
              <w:rPr>
                <w:color w:val="00B050"/>
              </w:rPr>
              <w:t xml:space="preserve">mov         ebp,esp </w:t>
            </w:r>
            <w:r w:rsidRPr="00BD4AA3">
              <w:t xml:space="preserve"> </w:t>
            </w:r>
          </w:p>
          <w:p w14:paraId="078A68D6" w14:textId="77777777" w:rsidR="00BD4AA3" w:rsidRPr="00BD4AA3" w:rsidRDefault="00BD4AA3" w:rsidP="00BD4AA3">
            <w:pPr>
              <w:pStyle w:val="2-"/>
              <w:rPr>
                <w:color w:val="00B050"/>
              </w:rPr>
            </w:pPr>
            <w:r w:rsidRPr="00BD4AA3">
              <w:rPr>
                <w:color w:val="FF0000"/>
              </w:rPr>
              <w:t xml:space="preserve">00051523 </w:t>
            </w:r>
            <w:r w:rsidRPr="00BD4AA3">
              <w:t xml:space="preserve">81 EC 00 01 00 00    </w:t>
            </w:r>
            <w:r w:rsidRPr="00BD4AA3">
              <w:rPr>
                <w:color w:val="00B050"/>
              </w:rPr>
              <w:t xml:space="preserve">sub         esp,100h  </w:t>
            </w:r>
          </w:p>
          <w:p w14:paraId="63E48C51" w14:textId="77777777" w:rsidR="00BD4AA3" w:rsidRPr="00BD4AA3" w:rsidRDefault="00BD4AA3" w:rsidP="00BD4AA3">
            <w:pPr>
              <w:pStyle w:val="2-"/>
            </w:pPr>
            <w:r w:rsidRPr="00BD4AA3">
              <w:rPr>
                <w:color w:val="FF0000"/>
              </w:rPr>
              <w:t>00051529</w:t>
            </w:r>
            <w:r w:rsidRPr="00BD4AA3">
              <w:t xml:space="preserve"> 53                   </w:t>
            </w:r>
            <w:r w:rsidRPr="00BD4AA3">
              <w:rPr>
                <w:color w:val="00B050"/>
              </w:rPr>
              <w:t>push        ebx</w:t>
            </w:r>
            <w:r w:rsidRPr="00BD4AA3">
              <w:t xml:space="preserve">  </w:t>
            </w:r>
          </w:p>
          <w:p w14:paraId="51E7F091" w14:textId="77777777" w:rsidR="00BD4AA3" w:rsidRPr="00BD4AA3" w:rsidRDefault="00BD4AA3" w:rsidP="00BD4AA3">
            <w:pPr>
              <w:pStyle w:val="2-"/>
              <w:rPr>
                <w:color w:val="00B050"/>
              </w:rPr>
            </w:pPr>
            <w:r w:rsidRPr="00BD4AA3">
              <w:rPr>
                <w:color w:val="FF0000"/>
              </w:rPr>
              <w:t xml:space="preserve">0005152A </w:t>
            </w:r>
            <w:r w:rsidRPr="00BD4AA3">
              <w:t xml:space="preserve">56                   </w:t>
            </w:r>
            <w:r w:rsidRPr="00BD4AA3">
              <w:rPr>
                <w:color w:val="00B050"/>
              </w:rPr>
              <w:t xml:space="preserve">push        esi  </w:t>
            </w:r>
          </w:p>
          <w:p w14:paraId="4A04CF28" w14:textId="77777777" w:rsidR="00BD4AA3" w:rsidRPr="00BD4AA3" w:rsidRDefault="00BD4AA3" w:rsidP="00BD4AA3">
            <w:pPr>
              <w:pStyle w:val="2-"/>
              <w:rPr>
                <w:color w:val="00B050"/>
              </w:rPr>
            </w:pPr>
            <w:r w:rsidRPr="00BD4AA3">
              <w:rPr>
                <w:color w:val="FF0000"/>
              </w:rPr>
              <w:t>0005152B</w:t>
            </w:r>
            <w:r w:rsidRPr="00BD4AA3">
              <w:t xml:space="preserve"> 57                   </w:t>
            </w:r>
            <w:r w:rsidRPr="00BD4AA3">
              <w:rPr>
                <w:color w:val="00B050"/>
              </w:rPr>
              <w:t xml:space="preserve">push        edi  </w:t>
            </w:r>
          </w:p>
          <w:p w14:paraId="358BFB43" w14:textId="77777777" w:rsidR="00BD4AA3" w:rsidRPr="00BD4AA3" w:rsidRDefault="00BD4AA3" w:rsidP="00BD4AA3">
            <w:pPr>
              <w:pStyle w:val="2-"/>
            </w:pPr>
            <w:r w:rsidRPr="00BD4AA3">
              <w:rPr>
                <w:color w:val="FF0000"/>
              </w:rPr>
              <w:t>0005152C</w:t>
            </w:r>
            <w:r w:rsidRPr="00BD4AA3">
              <w:t xml:space="preserve"> 8D BD 00 FF FF FF    </w:t>
            </w:r>
            <w:r w:rsidRPr="00BD4AA3">
              <w:rPr>
                <w:color w:val="00B050"/>
              </w:rPr>
              <w:t xml:space="preserve">lea         edi,[ebp-100h] </w:t>
            </w:r>
            <w:r w:rsidRPr="00BD4AA3">
              <w:t xml:space="preserve"> </w:t>
            </w:r>
          </w:p>
          <w:p w14:paraId="563308FD" w14:textId="77777777" w:rsidR="00BD4AA3" w:rsidRPr="00BD4AA3" w:rsidRDefault="00BD4AA3" w:rsidP="00BD4AA3">
            <w:pPr>
              <w:pStyle w:val="2-"/>
              <w:rPr>
                <w:color w:val="00B050"/>
              </w:rPr>
            </w:pPr>
            <w:r w:rsidRPr="00BD4AA3">
              <w:rPr>
                <w:color w:val="FF0000"/>
              </w:rPr>
              <w:t>00051532</w:t>
            </w:r>
            <w:r w:rsidRPr="00BD4AA3">
              <w:t xml:space="preserve"> B9 40 00 00 00       </w:t>
            </w:r>
            <w:r w:rsidRPr="00BD4AA3">
              <w:rPr>
                <w:color w:val="00B050"/>
              </w:rPr>
              <w:t xml:space="preserve">mov         ecx,40h  </w:t>
            </w:r>
          </w:p>
          <w:p w14:paraId="7EECAEF8" w14:textId="77777777" w:rsidR="00BD4AA3" w:rsidRPr="00BD4AA3" w:rsidRDefault="00BD4AA3" w:rsidP="00BD4AA3">
            <w:pPr>
              <w:pStyle w:val="2-"/>
            </w:pPr>
            <w:r w:rsidRPr="00BD4AA3">
              <w:rPr>
                <w:color w:val="FF0000"/>
              </w:rPr>
              <w:t>00051537</w:t>
            </w:r>
            <w:r w:rsidRPr="00BD4AA3">
              <w:t xml:space="preserve"> B8 CC CC CC CC       </w:t>
            </w:r>
            <w:r w:rsidRPr="00BD4AA3">
              <w:rPr>
                <w:color w:val="00B050"/>
              </w:rPr>
              <w:t xml:space="preserve">mov         eax,0CCCCCCCCh  </w:t>
            </w:r>
          </w:p>
          <w:p w14:paraId="590150DC" w14:textId="77777777" w:rsidR="00BD4AA3" w:rsidRPr="00BD4AA3" w:rsidRDefault="00BD4AA3" w:rsidP="00BD4AA3">
            <w:pPr>
              <w:pStyle w:val="2-"/>
              <w:rPr>
                <w:color w:val="00B050"/>
              </w:rPr>
            </w:pPr>
            <w:r w:rsidRPr="00BD4AA3">
              <w:rPr>
                <w:color w:val="FF0000"/>
              </w:rPr>
              <w:t>0005153C</w:t>
            </w:r>
            <w:r w:rsidRPr="00BD4AA3">
              <w:t xml:space="preserve"> F3 AB               </w:t>
            </w:r>
            <w:r w:rsidRPr="00BD4AA3">
              <w:rPr>
                <w:color w:val="00B050"/>
              </w:rPr>
              <w:t xml:space="preserve"> rep stos    dword ptr es:[edi]  </w:t>
            </w:r>
          </w:p>
          <w:p w14:paraId="2287F000" w14:textId="77777777" w:rsidR="00BD4AA3" w:rsidRPr="00BD4AA3" w:rsidRDefault="00BD4AA3" w:rsidP="00BD4AA3">
            <w:pPr>
              <w:pStyle w:val="2-"/>
              <w:rPr>
                <w:color w:val="00B050"/>
              </w:rPr>
            </w:pPr>
            <w:r w:rsidRPr="00BD4AA3">
              <w:rPr>
                <w:color w:val="FF0000"/>
              </w:rPr>
              <w:t>0005153E</w:t>
            </w:r>
            <w:r w:rsidRPr="00BD4AA3">
              <w:t xml:space="preserve"> A1 00 80 05 00      </w:t>
            </w:r>
            <w:r w:rsidRPr="00BD4AA3">
              <w:rPr>
                <w:color w:val="00B050"/>
              </w:rPr>
              <w:t xml:space="preserve"> mov         eax,dword ptr ds:[00058000h]  </w:t>
            </w:r>
          </w:p>
          <w:p w14:paraId="540EEEF0" w14:textId="77777777" w:rsidR="00BD4AA3" w:rsidRPr="00BD4AA3" w:rsidRDefault="00BD4AA3" w:rsidP="00BD4AA3">
            <w:pPr>
              <w:pStyle w:val="2-"/>
            </w:pPr>
            <w:r w:rsidRPr="00BD4AA3">
              <w:rPr>
                <w:color w:val="FF0000"/>
              </w:rPr>
              <w:t xml:space="preserve">00051543 </w:t>
            </w:r>
            <w:r w:rsidRPr="00BD4AA3">
              <w:t xml:space="preserve">33 C5                </w:t>
            </w:r>
            <w:r w:rsidRPr="00BD4AA3">
              <w:rPr>
                <w:color w:val="00B050"/>
              </w:rPr>
              <w:t xml:space="preserve">xor         eax,ebp </w:t>
            </w:r>
            <w:r w:rsidRPr="00BD4AA3">
              <w:t xml:space="preserve"> </w:t>
            </w:r>
          </w:p>
          <w:p w14:paraId="5BF15D34" w14:textId="77777777" w:rsidR="00BD4AA3" w:rsidRPr="00BD4AA3" w:rsidRDefault="00BD4AA3" w:rsidP="00BD4AA3">
            <w:pPr>
              <w:pStyle w:val="2-"/>
            </w:pPr>
            <w:r w:rsidRPr="00BD4AA3">
              <w:rPr>
                <w:color w:val="FF0000"/>
              </w:rPr>
              <w:t xml:space="preserve">00051545 </w:t>
            </w:r>
            <w:r w:rsidRPr="00BD4AA3">
              <w:t xml:space="preserve">89 45 FC             </w:t>
            </w:r>
            <w:r w:rsidRPr="00BD4AA3">
              <w:rPr>
                <w:color w:val="00B050"/>
              </w:rPr>
              <w:t xml:space="preserve">mov         dword ptr [ebp-4],eax </w:t>
            </w:r>
            <w:r w:rsidRPr="00BD4AA3">
              <w:t xml:space="preserve"> </w:t>
            </w:r>
          </w:p>
          <w:p w14:paraId="559182EF" w14:textId="77777777" w:rsidR="00BD4AA3" w:rsidRPr="00BD4AA3" w:rsidRDefault="00BD4AA3" w:rsidP="00BD4AA3">
            <w:pPr>
              <w:pStyle w:val="2-"/>
              <w:rPr>
                <w:color w:val="808080" w:themeColor="background1" w:themeShade="80"/>
              </w:rPr>
            </w:pPr>
            <w:r w:rsidRPr="00BD4AA3">
              <w:rPr>
                <w:color w:val="808080" w:themeColor="background1" w:themeShade="80"/>
              </w:rPr>
              <w:tab/>
              <w:t>printf("main():begin\n");</w:t>
            </w:r>
          </w:p>
          <w:p w14:paraId="4A58EC02" w14:textId="77777777" w:rsidR="00BD4AA3" w:rsidRPr="00BD4AA3" w:rsidRDefault="00BD4AA3" w:rsidP="00BD4AA3">
            <w:pPr>
              <w:pStyle w:val="2-"/>
            </w:pPr>
            <w:r w:rsidRPr="00BD4AA3">
              <w:rPr>
                <w:color w:val="FF0000"/>
              </w:rPr>
              <w:t>00051548</w:t>
            </w:r>
            <w:r w:rsidRPr="00BD4AA3">
              <w:t xml:space="preserve"> 8B F4                </w:t>
            </w:r>
            <w:r w:rsidRPr="00BD4AA3">
              <w:rPr>
                <w:color w:val="00B050"/>
              </w:rPr>
              <w:t xml:space="preserve">mov         esi,esp </w:t>
            </w:r>
            <w:r w:rsidRPr="00BD4AA3">
              <w:t xml:space="preserve"> </w:t>
            </w:r>
          </w:p>
          <w:p w14:paraId="5062D2C1" w14:textId="77777777" w:rsidR="00BD4AA3" w:rsidRPr="00BD4AA3" w:rsidRDefault="00BD4AA3" w:rsidP="00BD4AA3">
            <w:pPr>
              <w:pStyle w:val="2-"/>
            </w:pPr>
            <w:r w:rsidRPr="00BD4AA3">
              <w:rPr>
                <w:color w:val="FF0000"/>
              </w:rPr>
              <w:t>0005154A</w:t>
            </w:r>
            <w:r w:rsidRPr="00BD4AA3">
              <w:t xml:space="preserve"> 68 E0 58 05 00       </w:t>
            </w:r>
            <w:r w:rsidRPr="00BD4AA3">
              <w:rPr>
                <w:color w:val="00B050"/>
              </w:rPr>
              <w:t>push        558E0h</w:t>
            </w:r>
            <w:r w:rsidRPr="00BD4AA3">
              <w:t xml:space="preserve">  </w:t>
            </w:r>
          </w:p>
          <w:p w14:paraId="7A3C21A2" w14:textId="77777777" w:rsidR="00BD4AA3" w:rsidRPr="00BD4AA3" w:rsidRDefault="00BD4AA3" w:rsidP="00BD4AA3">
            <w:pPr>
              <w:pStyle w:val="2-"/>
            </w:pPr>
            <w:r w:rsidRPr="00BD4AA3">
              <w:rPr>
                <w:color w:val="FF0000"/>
              </w:rPr>
              <w:lastRenderedPageBreak/>
              <w:t>0005154F</w:t>
            </w:r>
            <w:r w:rsidRPr="00BD4AA3">
              <w:t xml:space="preserve"> FF 15 D8 90 05 00    </w:t>
            </w:r>
            <w:r w:rsidRPr="00BD4AA3">
              <w:rPr>
                <w:color w:val="00B050"/>
              </w:rPr>
              <w:t xml:space="preserve">call        dword ptr ds:[590D8h] </w:t>
            </w:r>
            <w:r w:rsidRPr="00BD4AA3">
              <w:t xml:space="preserve"> </w:t>
            </w:r>
          </w:p>
          <w:p w14:paraId="6FE336CA" w14:textId="77777777" w:rsidR="00BD4AA3" w:rsidRPr="00BD4AA3" w:rsidRDefault="00BD4AA3" w:rsidP="00BD4AA3">
            <w:pPr>
              <w:pStyle w:val="2-"/>
              <w:rPr>
                <w:color w:val="00B050"/>
              </w:rPr>
            </w:pPr>
            <w:r w:rsidRPr="00BD4AA3">
              <w:rPr>
                <w:color w:val="FF0000"/>
              </w:rPr>
              <w:t>00051555</w:t>
            </w:r>
            <w:r w:rsidRPr="00BD4AA3">
              <w:t xml:space="preserve"> 83 C4 04             </w:t>
            </w:r>
            <w:r w:rsidRPr="00BD4AA3">
              <w:rPr>
                <w:color w:val="00B050"/>
              </w:rPr>
              <w:t xml:space="preserve">add         esp,4  </w:t>
            </w:r>
          </w:p>
          <w:p w14:paraId="7AB9D5CC" w14:textId="77777777" w:rsidR="00BD4AA3" w:rsidRPr="00BD4AA3" w:rsidRDefault="00BD4AA3" w:rsidP="00BD4AA3">
            <w:pPr>
              <w:pStyle w:val="2-"/>
              <w:rPr>
                <w:color w:val="00B050"/>
              </w:rPr>
            </w:pPr>
            <w:r w:rsidRPr="00BD4AA3">
              <w:rPr>
                <w:color w:val="FF0000"/>
              </w:rPr>
              <w:t xml:space="preserve">00051558 </w:t>
            </w:r>
            <w:r w:rsidRPr="00BD4AA3">
              <w:t xml:space="preserve">3B F4                </w:t>
            </w:r>
            <w:r w:rsidRPr="00BD4AA3">
              <w:rPr>
                <w:color w:val="00B050"/>
              </w:rPr>
              <w:t xml:space="preserve">cmp         esi,esp  </w:t>
            </w:r>
          </w:p>
          <w:p w14:paraId="464BDB09" w14:textId="77777777" w:rsidR="00BD4AA3" w:rsidRPr="00BD4AA3" w:rsidRDefault="00BD4AA3" w:rsidP="00BD4AA3">
            <w:pPr>
              <w:pStyle w:val="2-"/>
            </w:pPr>
            <w:r w:rsidRPr="00BD4AA3">
              <w:rPr>
                <w:color w:val="FF0000"/>
              </w:rPr>
              <w:t>0005155A</w:t>
            </w:r>
            <w:r w:rsidRPr="00BD4AA3">
              <w:t xml:space="preserve"> E8 09 FC FF FF       </w:t>
            </w:r>
            <w:r w:rsidRPr="00BD4AA3">
              <w:rPr>
                <w:color w:val="00B050"/>
              </w:rPr>
              <w:t xml:space="preserve">call        __RTC_CheckEsp (051168h)  </w:t>
            </w:r>
          </w:p>
          <w:p w14:paraId="671EBFB5" w14:textId="77777777" w:rsidR="00BD4AA3" w:rsidRPr="00BD4AA3" w:rsidRDefault="00BD4AA3" w:rsidP="00BD4AA3">
            <w:pPr>
              <w:pStyle w:val="2-"/>
              <w:rPr>
                <w:color w:val="00B050"/>
              </w:rPr>
            </w:pPr>
          </w:p>
          <w:p w14:paraId="21AD81F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static_without_value;</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//[.bss]初期値なし局所静的変数</w:t>
            </w:r>
          </w:p>
          <w:p w14:paraId="1860645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static_with_value = 3;</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//[.data]初期値付き局所静的変数</w:t>
            </w:r>
          </w:p>
          <w:p w14:paraId="44F6DFA9"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const int static_const_value = 4;</w:t>
            </w:r>
            <w:r w:rsidRPr="00BD4AA3">
              <w:rPr>
                <w:rFonts w:hint="eastAsia"/>
                <w:color w:val="00B050"/>
              </w:rPr>
              <w:tab/>
            </w:r>
            <w:r w:rsidRPr="00BD4AA3">
              <w:rPr>
                <w:rFonts w:hint="eastAsia"/>
                <w:color w:val="A8D08D" w:themeColor="accent6" w:themeTint="99"/>
              </w:rPr>
              <w:t>//[.rodata]局所静的const変数（定数）</w:t>
            </w:r>
          </w:p>
          <w:p w14:paraId="4DEF1FC0" w14:textId="639FBDD4" w:rsidR="00BD4AA3" w:rsidRPr="00BD4AA3" w:rsidRDefault="00BD4AA3" w:rsidP="00BD4AA3">
            <w:pPr>
              <w:pStyle w:val="2-"/>
              <w:rPr>
                <w:color w:val="A8D08D" w:themeColor="accent6" w:themeTint="99"/>
              </w:rPr>
            </w:pPr>
            <w:r w:rsidRPr="00BD4AA3">
              <w:rPr>
                <w:rFonts w:hint="eastAsia"/>
                <w:color w:val="808080" w:themeColor="background1" w:themeShade="80"/>
              </w:rPr>
              <w:tab/>
              <w:t>int auto_without_value;</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//[スタック]初期値なし</w:t>
            </w:r>
            <w:r w:rsidR="006C008B">
              <w:rPr>
                <w:rFonts w:hint="eastAsia"/>
                <w:color w:val="A8D08D" w:themeColor="accent6" w:themeTint="99"/>
              </w:rPr>
              <w:t>ローカル</w:t>
            </w:r>
            <w:r w:rsidRPr="00BD4AA3">
              <w:rPr>
                <w:rFonts w:hint="eastAsia"/>
                <w:color w:val="A8D08D" w:themeColor="accent6" w:themeTint="99"/>
              </w:rPr>
              <w:t>変数</w:t>
            </w:r>
          </w:p>
          <w:p w14:paraId="69A1DBEB" w14:textId="451DCF67" w:rsidR="00BD4AA3" w:rsidRPr="00BD4AA3" w:rsidRDefault="00BD4AA3" w:rsidP="00BD4AA3">
            <w:pPr>
              <w:pStyle w:val="2-"/>
              <w:rPr>
                <w:color w:val="00B050"/>
              </w:rPr>
            </w:pPr>
            <w:r w:rsidRPr="00BD4AA3">
              <w:rPr>
                <w:rFonts w:hint="eastAsia"/>
                <w:color w:val="808080" w:themeColor="background1" w:themeShade="80"/>
              </w:rPr>
              <w:tab/>
              <w:t>int auto_with_value = 5;</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A8D08D" w:themeColor="accent6" w:themeTint="99"/>
              </w:rPr>
              <w:t>//[スタック]</w:t>
            </w:r>
            <w:r w:rsidR="006C008B">
              <w:rPr>
                <w:rFonts w:hint="eastAsia"/>
                <w:color w:val="A8D08D" w:themeColor="accent6" w:themeTint="99"/>
              </w:rPr>
              <w:t>初期値付きローカル変数　※初期値はプログラムコード化</w:t>
            </w:r>
          </w:p>
          <w:p w14:paraId="017EB80B" w14:textId="77777777" w:rsidR="00BD4AA3" w:rsidRPr="00BD4AA3" w:rsidRDefault="00BD4AA3" w:rsidP="00BD4AA3">
            <w:pPr>
              <w:pStyle w:val="2-"/>
            </w:pPr>
            <w:r w:rsidRPr="00BD4AA3">
              <w:rPr>
                <w:color w:val="FF0000"/>
              </w:rPr>
              <w:t>0005155F</w:t>
            </w:r>
            <w:r w:rsidRPr="00BD4AA3">
              <w:t xml:space="preserve"> C7 45 E8 05 00 00 00</w:t>
            </w:r>
            <w:r w:rsidRPr="00BD4AA3">
              <w:rPr>
                <w:color w:val="00B050"/>
              </w:rPr>
              <w:t xml:space="preserve"> mov         dword ptr [auto_with_value],5  </w:t>
            </w:r>
          </w:p>
          <w:p w14:paraId="75672029" w14:textId="518496C7" w:rsidR="00BD4AA3" w:rsidRPr="00BD4AA3" w:rsidRDefault="00BD4AA3" w:rsidP="00BD4AA3">
            <w:pPr>
              <w:pStyle w:val="2-"/>
              <w:rPr>
                <w:color w:val="00B050"/>
              </w:rPr>
            </w:pPr>
            <w:r w:rsidRPr="00BD4AA3">
              <w:rPr>
                <w:rFonts w:hint="eastAsia"/>
                <w:color w:val="808080" w:themeColor="background1" w:themeShade="80"/>
              </w:rPr>
              <w:tab/>
              <w:t>const int auto_const_value = 6;</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w:t>
            </w:r>
            <w:r w:rsidR="006C008B">
              <w:rPr>
                <w:rFonts w:hint="eastAsia"/>
                <w:color w:val="A8D08D" w:themeColor="accent6" w:themeTint="99"/>
              </w:rPr>
              <w:t>ローカル</w:t>
            </w:r>
            <w:r w:rsidRPr="00BD4AA3">
              <w:rPr>
                <w:rFonts w:hint="eastAsia"/>
                <w:color w:val="A8D08D" w:themeColor="accent6" w:themeTint="99"/>
              </w:rPr>
              <w:t>const変数（定数）　※初期値はプログラム</w:t>
            </w:r>
            <w:r w:rsidR="006C008B">
              <w:rPr>
                <w:rFonts w:hint="eastAsia"/>
                <w:color w:val="A8D08D" w:themeColor="accent6" w:themeTint="99"/>
              </w:rPr>
              <w:t>コード化</w:t>
            </w:r>
          </w:p>
          <w:p w14:paraId="1049BE82" w14:textId="77777777" w:rsidR="00BD4AA3" w:rsidRPr="00BD4AA3" w:rsidRDefault="00BD4AA3" w:rsidP="00BD4AA3">
            <w:pPr>
              <w:pStyle w:val="2-"/>
            </w:pPr>
            <w:r w:rsidRPr="00BD4AA3">
              <w:rPr>
                <w:color w:val="FF0000"/>
              </w:rPr>
              <w:t>00051566</w:t>
            </w:r>
            <w:r w:rsidRPr="00BD4AA3">
              <w:t xml:space="preserve"> C7 45 DC 06 00 00 00 </w:t>
            </w:r>
            <w:r w:rsidRPr="00BD4AA3">
              <w:rPr>
                <w:color w:val="00B050"/>
              </w:rPr>
              <w:t xml:space="preserve">mov         dword ptr [auto_const_value],6 </w:t>
            </w:r>
            <w:r w:rsidRPr="00BD4AA3">
              <w:t xml:space="preserve"> </w:t>
            </w:r>
          </w:p>
          <w:p w14:paraId="781E38BF" w14:textId="06B422AD" w:rsidR="00BD4AA3" w:rsidRPr="00BD4AA3" w:rsidRDefault="00BD4AA3" w:rsidP="00BD4AA3">
            <w:pPr>
              <w:pStyle w:val="2-"/>
              <w:rPr>
                <w:color w:val="00B050"/>
              </w:rPr>
            </w:pPr>
            <w:r w:rsidRPr="00BD4AA3">
              <w:rPr>
                <w:rFonts w:hint="eastAsia"/>
                <w:color w:val="808080" w:themeColor="background1" w:themeShade="80"/>
              </w:rPr>
              <w:tab/>
              <w:t>const char* auto_str = "STRING";</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//[スタック]初期値付き</w:t>
            </w:r>
            <w:r w:rsidR="006C008B">
              <w:rPr>
                <w:rFonts w:hint="eastAsia"/>
                <w:color w:val="A8D08D" w:themeColor="accent6" w:themeTint="99"/>
              </w:rPr>
              <w:t>ローカル</w:t>
            </w:r>
            <w:r w:rsidRPr="00BD4AA3">
              <w:rPr>
                <w:rFonts w:hint="eastAsia"/>
                <w:color w:val="A8D08D" w:themeColor="accent6" w:themeTint="99"/>
              </w:rPr>
              <w:t>変数　※[.rodata]文字列リテラル</w:t>
            </w:r>
          </w:p>
          <w:p w14:paraId="35C71AAA" w14:textId="3A73E814" w:rsidR="00C33772" w:rsidRDefault="00BD4AA3" w:rsidP="00BD4AA3">
            <w:pPr>
              <w:pStyle w:val="2-"/>
            </w:pPr>
            <w:r w:rsidRPr="00BD4AA3">
              <w:rPr>
                <w:color w:val="FF0000"/>
              </w:rPr>
              <w:t xml:space="preserve">0005156D </w:t>
            </w:r>
            <w:r w:rsidRPr="00BD4AA3">
              <w:t xml:space="preserve">C7 45 D0 74 58 05 00 </w:t>
            </w:r>
            <w:r w:rsidRPr="00BD4AA3">
              <w:rPr>
                <w:color w:val="00B050"/>
              </w:rPr>
              <w:t xml:space="preserve">mov         dword ptr [auto_str],55874h  </w:t>
            </w:r>
          </w:p>
        </w:tc>
      </w:tr>
    </w:tbl>
    <w:p w14:paraId="0D48CBF7" w14:textId="679B954A" w:rsidR="006A003A" w:rsidRDefault="006A003A" w:rsidP="008F15EF">
      <w:pPr>
        <w:pStyle w:val="a9"/>
        <w:spacing w:beforeLines="50" w:before="180"/>
        <w:ind w:firstLine="283"/>
      </w:pPr>
      <w:r>
        <w:rPr>
          <w:rFonts w:hint="eastAsia"/>
        </w:rPr>
        <w:lastRenderedPageBreak/>
        <w:t>スレッドごとにプログラムカウンタを記録しており、スレッドを切り替える時にプログラムカウンタ（とスタックポインタ）を切り替えることで、スレッドの挙動を実現する。</w:t>
      </w:r>
    </w:p>
    <w:p w14:paraId="6573ACA1" w14:textId="481DC93D" w:rsidR="00053C42" w:rsidRDefault="009C1A75" w:rsidP="008F15EF">
      <w:pPr>
        <w:pStyle w:val="a9"/>
        <w:spacing w:beforeLines="50" w:before="180"/>
        <w:ind w:firstLine="283"/>
      </w:pPr>
      <w:r>
        <w:rPr>
          <w:rFonts w:hint="eastAsia"/>
        </w:rPr>
        <w:t>余談だが、かつてメモリ</w:t>
      </w:r>
      <w:r w:rsidR="006B5C7A">
        <w:rPr>
          <w:rFonts w:hint="eastAsia"/>
        </w:rPr>
        <w:t>量</w:t>
      </w:r>
      <w:r>
        <w:rPr>
          <w:rFonts w:hint="eastAsia"/>
        </w:rPr>
        <w:t>が</w:t>
      </w:r>
      <w:r>
        <w:rPr>
          <w:rFonts w:hint="eastAsia"/>
        </w:rPr>
        <w:t>64KB</w:t>
      </w:r>
      <w:r>
        <w:rPr>
          <w:rFonts w:hint="eastAsia"/>
        </w:rPr>
        <w:t>にも満たない</w:t>
      </w:r>
      <w:r w:rsidR="00056A61">
        <w:rPr>
          <w:rFonts w:hint="eastAsia"/>
        </w:rPr>
        <w:t>PC</w:t>
      </w:r>
      <w:r>
        <w:rPr>
          <w:rFonts w:hint="eastAsia"/>
        </w:rPr>
        <w:t>で動作していたプログラムは、少ないメモリをやりくりするために「自己書き変えコード」を積極的に活用していた。上記の「</w:t>
      </w:r>
      <w:r>
        <w:rPr>
          <w:rFonts w:hint="eastAsia"/>
        </w:rPr>
        <w:t>move eax, ****</w:t>
      </w:r>
      <w:r>
        <w:rPr>
          <w:rFonts w:hint="eastAsia"/>
        </w:rPr>
        <w:t>」の「</w:t>
      </w:r>
      <w:r>
        <w:rPr>
          <w:rFonts w:hint="eastAsia"/>
        </w:rPr>
        <w:t>****</w:t>
      </w:r>
      <w:r>
        <w:rPr>
          <w:rFonts w:hint="eastAsia"/>
        </w:rPr>
        <w:t>」に該当する</w:t>
      </w:r>
      <w:r w:rsidR="00AC01BB">
        <w:rPr>
          <w:rFonts w:hint="eastAsia"/>
        </w:rPr>
        <w:t>コード</w:t>
      </w:r>
      <w:r>
        <w:rPr>
          <w:rFonts w:hint="eastAsia"/>
        </w:rPr>
        <w:t>を直接書き換えたり、条件分岐のジャンプ先アドレスを直接書き換えたりといった</w:t>
      </w:r>
      <w:r w:rsidR="00881B2D">
        <w:rPr>
          <w:rFonts w:hint="eastAsia"/>
        </w:rPr>
        <w:t>ことを、プログラム実行中に行う</w:t>
      </w:r>
      <w:r>
        <w:rPr>
          <w:rFonts w:hint="eastAsia"/>
        </w:rPr>
        <w:t>手法である。</w:t>
      </w:r>
    </w:p>
    <w:p w14:paraId="2FA2351C" w14:textId="5773BE8A" w:rsidR="009C1A75" w:rsidRPr="00C937D0" w:rsidRDefault="009C1A75" w:rsidP="00053C42">
      <w:pPr>
        <w:pStyle w:val="a9"/>
        <w:ind w:firstLine="283"/>
      </w:pPr>
      <w:r>
        <w:rPr>
          <w:rFonts w:hint="eastAsia"/>
        </w:rPr>
        <w:t>今はプログラム領域が読み取り専用に保護されているので、このような手法は</w:t>
      </w:r>
      <w:r w:rsidR="00364144">
        <w:rPr>
          <w:rFonts w:hint="eastAsia"/>
        </w:rPr>
        <w:t>そうそう</w:t>
      </w:r>
      <w:r>
        <w:rPr>
          <w:rFonts w:hint="eastAsia"/>
        </w:rPr>
        <w:t>使えない。</w:t>
      </w:r>
    </w:p>
    <w:p w14:paraId="405887BD" w14:textId="6D2E78CA" w:rsidR="00C937D0" w:rsidRDefault="00624A6F" w:rsidP="00C937D0">
      <w:pPr>
        <w:pStyle w:val="2"/>
      </w:pPr>
      <w:bookmarkStart w:id="52" w:name="_Toc379777963"/>
      <w:r>
        <w:rPr>
          <w:rFonts w:hint="eastAsia"/>
        </w:rPr>
        <w:t>スタック</w:t>
      </w:r>
      <w:r w:rsidR="00B2649E">
        <w:rPr>
          <w:rFonts w:hint="eastAsia"/>
        </w:rPr>
        <w:t>領域</w:t>
      </w:r>
      <w:bookmarkEnd w:id="52"/>
      <w:r w:rsidR="00C02692">
        <w:fldChar w:fldCharType="begin"/>
      </w:r>
      <w:r w:rsidR="00C02692">
        <w:instrText xml:space="preserve"> XE "</w:instrText>
      </w:r>
      <w:r w:rsidR="00C02692">
        <w:rPr>
          <w:rFonts w:hint="eastAsia"/>
        </w:rPr>
        <w:instrText>スタック領域</w:instrText>
      </w:r>
      <w:r w:rsidR="00C02692">
        <w:instrText>" \y “</w:instrText>
      </w:r>
      <w:r w:rsidR="00C02692">
        <w:rPr>
          <w:rFonts w:hint="eastAsia"/>
        </w:rPr>
        <w:instrText>すたっくりょういき</w:instrText>
      </w:r>
      <w:r w:rsidR="00C02692">
        <w:instrText xml:space="preserve">” </w:instrText>
      </w:r>
      <w:r w:rsidR="00C02692">
        <w:fldChar w:fldCharType="end"/>
      </w:r>
    </w:p>
    <w:p w14:paraId="1781F2C3" w14:textId="0B68812C" w:rsidR="00FE2E9A" w:rsidRDefault="00FE2E9A" w:rsidP="00C937D0">
      <w:pPr>
        <w:pStyle w:val="a9"/>
        <w:ind w:firstLine="283"/>
      </w:pPr>
      <w:r>
        <w:rPr>
          <w:rFonts w:hint="eastAsia"/>
        </w:rPr>
        <w:t>スタック領域とは、関数内のローカル変数</w:t>
      </w:r>
      <w:r w:rsidR="00C02692">
        <w:fldChar w:fldCharType="begin"/>
      </w:r>
      <w:r w:rsidR="00C02692">
        <w:instrText xml:space="preserve"> XE "</w:instrText>
      </w:r>
      <w:r w:rsidR="00C02692">
        <w:rPr>
          <w:rFonts w:hint="eastAsia"/>
        </w:rPr>
        <w:instrText>ローカル変数</w:instrText>
      </w:r>
      <w:r w:rsidR="00C02692">
        <w:instrText>" \y “</w:instrText>
      </w:r>
      <w:r w:rsidR="00C02692">
        <w:rPr>
          <w:rFonts w:hint="eastAsia"/>
        </w:rPr>
        <w:instrText>ろーかるへんすう</w:instrText>
      </w:r>
      <w:r w:rsidR="00C02692">
        <w:instrText xml:space="preserve">” </w:instrText>
      </w:r>
      <w:r w:rsidR="00C02692">
        <w:fldChar w:fldCharType="end"/>
      </w:r>
      <w:r>
        <w:rPr>
          <w:rFonts w:hint="eastAsia"/>
        </w:rPr>
        <w:t>と、関数呼び出しからの復帰のために使用されるメモリ領域のこと。</w:t>
      </w:r>
    </w:p>
    <w:p w14:paraId="1F5C2897" w14:textId="218CC9E9" w:rsidR="00C937D0" w:rsidRDefault="00E70BB4" w:rsidP="00C937D0">
      <w:pPr>
        <w:pStyle w:val="a9"/>
        <w:ind w:firstLine="283"/>
      </w:pPr>
      <w:r>
        <w:rPr>
          <w:rFonts w:hint="eastAsia"/>
        </w:rPr>
        <w:t>スタック領域</w:t>
      </w:r>
      <w:r w:rsidR="00FE2E9A">
        <w:rPr>
          <w:rFonts w:hint="eastAsia"/>
        </w:rPr>
        <w:t>を</w:t>
      </w:r>
      <w:r>
        <w:rPr>
          <w:rFonts w:hint="eastAsia"/>
        </w:rPr>
        <w:t>説明</w:t>
      </w:r>
      <w:r w:rsidR="00FE2E9A">
        <w:rPr>
          <w:rFonts w:hint="eastAsia"/>
        </w:rPr>
        <w:t>する</w:t>
      </w:r>
      <w:r>
        <w:rPr>
          <w:rFonts w:hint="eastAsia"/>
        </w:rPr>
        <w:t>ために、まずはプログラムのサンプルを示す。</w:t>
      </w:r>
    </w:p>
    <w:p w14:paraId="3465AD91" w14:textId="792D073F" w:rsidR="00E3147A" w:rsidRDefault="00E70BB4" w:rsidP="00E3147A">
      <w:pPr>
        <w:pStyle w:val="a9"/>
        <w:keepNext/>
        <w:widowControl/>
        <w:spacing w:beforeLines="50" w:before="180"/>
        <w:ind w:firstLineChars="0" w:firstLine="0"/>
      </w:pPr>
      <w:r>
        <w:rPr>
          <w:rFonts w:hint="eastAsia"/>
        </w:rPr>
        <w:t>スタック</w:t>
      </w:r>
      <w:r w:rsidR="00C02692">
        <w:rPr>
          <w:rFonts w:hint="eastAsia"/>
        </w:rPr>
        <w:t>領域</w:t>
      </w:r>
      <w:r>
        <w:rPr>
          <w:rFonts w:hint="eastAsia"/>
        </w:rPr>
        <w:t>確認のための</w:t>
      </w:r>
      <w:r w:rsidR="00E3147A">
        <w:rPr>
          <w:rFonts w:hint="eastAsia"/>
        </w:rPr>
        <w:t>プログラムのサンプル：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7FBD43B2" w14:textId="77777777" w:rsidTr="00FE2E9A">
        <w:tc>
          <w:tcPr>
            <w:tcW w:w="8494" w:type="dxa"/>
          </w:tcPr>
          <w:p w14:paraId="1B1635F3" w14:textId="56B09C09" w:rsidR="00E3147A" w:rsidRPr="00E3147A" w:rsidRDefault="00E3147A" w:rsidP="00E3147A">
            <w:pPr>
              <w:pStyle w:val="2-"/>
              <w:rPr>
                <w:color w:val="00B050"/>
              </w:rPr>
            </w:pPr>
            <w:r w:rsidRPr="00E3147A">
              <w:rPr>
                <w:rFonts w:hint="eastAsia"/>
                <w:color w:val="00B050"/>
              </w:rPr>
              <w:t>//関数２</w:t>
            </w:r>
          </w:p>
          <w:p w14:paraId="3ADE8433" w14:textId="77777777" w:rsidR="00E3147A" w:rsidRDefault="00E3147A" w:rsidP="00E3147A">
            <w:pPr>
              <w:pStyle w:val="2-"/>
            </w:pPr>
            <w:r>
              <w:t xml:space="preserve">void </w:t>
            </w:r>
            <w:r w:rsidRPr="006C008B">
              <w:rPr>
                <w:color w:val="FF0000"/>
              </w:rPr>
              <w:t>func2()</w:t>
            </w:r>
          </w:p>
          <w:p w14:paraId="05825FB7" w14:textId="77777777" w:rsidR="00E3147A" w:rsidRDefault="00E3147A" w:rsidP="00E3147A">
            <w:pPr>
              <w:pStyle w:val="2-"/>
            </w:pPr>
            <w:r>
              <w:t>{</w:t>
            </w:r>
          </w:p>
          <w:p w14:paraId="759E9205" w14:textId="77777777" w:rsidR="00E3147A" w:rsidRDefault="00E3147A" w:rsidP="00E3147A">
            <w:pPr>
              <w:pStyle w:val="2-"/>
            </w:pPr>
            <w:r>
              <w:tab/>
              <w:t>printf("func2()\n");</w:t>
            </w:r>
          </w:p>
          <w:p w14:paraId="5F54BFE7" w14:textId="77777777" w:rsidR="00E3147A" w:rsidRDefault="00E3147A" w:rsidP="00E3147A">
            <w:pPr>
              <w:pStyle w:val="2-"/>
            </w:pPr>
            <w:r>
              <w:tab/>
            </w:r>
            <w:r w:rsidRPr="006C008B">
              <w:rPr>
                <w:color w:val="FF0000"/>
              </w:rPr>
              <w:t>int local_var2</w:t>
            </w:r>
            <w:r>
              <w:t xml:space="preserve"> = 0;</w:t>
            </w:r>
          </w:p>
          <w:p w14:paraId="5152E4F2" w14:textId="77777777" w:rsidR="00E3147A" w:rsidRDefault="00E3147A" w:rsidP="00E3147A">
            <w:pPr>
              <w:pStyle w:val="2-"/>
            </w:pPr>
            <w:r>
              <w:tab/>
              <w:t>printf("&amp;local_var2 =%p\n", &amp;local_var2);</w:t>
            </w:r>
          </w:p>
          <w:p w14:paraId="7426048F" w14:textId="77777777" w:rsidR="00E3147A" w:rsidRDefault="00E3147A" w:rsidP="00E3147A">
            <w:pPr>
              <w:pStyle w:val="2-"/>
            </w:pPr>
            <w:r>
              <w:t>}</w:t>
            </w:r>
          </w:p>
          <w:p w14:paraId="7189CA52" w14:textId="77777777" w:rsidR="00E3147A" w:rsidRDefault="00E3147A" w:rsidP="00E3147A">
            <w:pPr>
              <w:pStyle w:val="2-"/>
            </w:pPr>
          </w:p>
          <w:p w14:paraId="2FF22204" w14:textId="67434761" w:rsidR="00E3147A" w:rsidRPr="00E3147A" w:rsidRDefault="00E3147A" w:rsidP="00E3147A">
            <w:pPr>
              <w:pStyle w:val="2-"/>
              <w:rPr>
                <w:color w:val="00B050"/>
              </w:rPr>
            </w:pPr>
            <w:r w:rsidRPr="00E3147A">
              <w:rPr>
                <w:rFonts w:hint="eastAsia"/>
                <w:color w:val="00B050"/>
              </w:rPr>
              <w:t>//関数１</w:t>
            </w:r>
          </w:p>
          <w:p w14:paraId="4E23AD0A" w14:textId="77777777" w:rsidR="00E3147A" w:rsidRPr="006C008B" w:rsidRDefault="00E3147A" w:rsidP="00E3147A">
            <w:pPr>
              <w:pStyle w:val="2-"/>
              <w:rPr>
                <w:color w:val="FF0000"/>
              </w:rPr>
            </w:pPr>
            <w:r>
              <w:t xml:space="preserve">void </w:t>
            </w:r>
            <w:r w:rsidRPr="006C008B">
              <w:rPr>
                <w:color w:val="FF0000"/>
              </w:rPr>
              <w:t>func1()</w:t>
            </w:r>
          </w:p>
          <w:p w14:paraId="49B23F36" w14:textId="77777777" w:rsidR="00E3147A" w:rsidRDefault="00E3147A" w:rsidP="00E3147A">
            <w:pPr>
              <w:pStyle w:val="2-"/>
            </w:pPr>
            <w:r>
              <w:t>{</w:t>
            </w:r>
          </w:p>
          <w:p w14:paraId="562FC7A4" w14:textId="77777777" w:rsidR="00E3147A" w:rsidRDefault="00E3147A" w:rsidP="00E3147A">
            <w:pPr>
              <w:pStyle w:val="2-"/>
            </w:pPr>
            <w:r>
              <w:tab/>
              <w:t>printf("func1()\n");</w:t>
            </w:r>
          </w:p>
          <w:p w14:paraId="020AD44B" w14:textId="77777777" w:rsidR="00E3147A" w:rsidRDefault="00E3147A" w:rsidP="00E3147A">
            <w:pPr>
              <w:pStyle w:val="2-"/>
            </w:pPr>
            <w:r>
              <w:tab/>
            </w:r>
            <w:r w:rsidRPr="006C008B">
              <w:rPr>
                <w:color w:val="FF0000"/>
              </w:rPr>
              <w:t>int local_var1a</w:t>
            </w:r>
            <w:r>
              <w:t xml:space="preserve"> = 0;</w:t>
            </w:r>
          </w:p>
          <w:p w14:paraId="747F026E" w14:textId="77777777" w:rsidR="00E3147A" w:rsidRDefault="00E3147A" w:rsidP="00E3147A">
            <w:pPr>
              <w:pStyle w:val="2-"/>
            </w:pPr>
            <w:r>
              <w:tab/>
            </w:r>
            <w:r w:rsidRPr="006C008B">
              <w:rPr>
                <w:color w:val="FF0000"/>
              </w:rPr>
              <w:t>int local_var1b</w:t>
            </w:r>
            <w:r>
              <w:t xml:space="preserve"> = 0;</w:t>
            </w:r>
          </w:p>
          <w:p w14:paraId="478D3737" w14:textId="77777777" w:rsidR="00E3147A" w:rsidRDefault="00E3147A" w:rsidP="00E3147A">
            <w:pPr>
              <w:pStyle w:val="2-"/>
            </w:pPr>
            <w:r>
              <w:tab/>
            </w:r>
            <w:r w:rsidRPr="006C008B">
              <w:rPr>
                <w:color w:val="FF0000"/>
              </w:rPr>
              <w:t>int local_var1c</w:t>
            </w:r>
            <w:r>
              <w:t xml:space="preserve"> = 0;</w:t>
            </w:r>
          </w:p>
          <w:p w14:paraId="0F8C1020" w14:textId="77777777" w:rsidR="00E3147A" w:rsidRDefault="00E3147A" w:rsidP="00E3147A">
            <w:pPr>
              <w:pStyle w:val="2-"/>
            </w:pPr>
            <w:r>
              <w:tab/>
              <w:t>printf("&amp;local_var1a=%p\n", &amp;local_var1a);</w:t>
            </w:r>
          </w:p>
          <w:p w14:paraId="0B53589F" w14:textId="77777777" w:rsidR="00E3147A" w:rsidRDefault="00E3147A" w:rsidP="00E3147A">
            <w:pPr>
              <w:pStyle w:val="2-"/>
            </w:pPr>
            <w:r>
              <w:tab/>
              <w:t>printf("&amp;local_var1b=%p\n", &amp;local_var1b);</w:t>
            </w:r>
          </w:p>
          <w:p w14:paraId="177B79B2" w14:textId="77777777" w:rsidR="00E3147A" w:rsidRDefault="00E3147A" w:rsidP="00E3147A">
            <w:pPr>
              <w:pStyle w:val="2-"/>
            </w:pPr>
            <w:r>
              <w:tab/>
              <w:t>printf("&amp;local_var1c=%p\n", &amp;local_var1c);</w:t>
            </w:r>
          </w:p>
          <w:p w14:paraId="76F86266" w14:textId="77777777" w:rsidR="00E3147A" w:rsidRDefault="00E3147A" w:rsidP="00E3147A">
            <w:pPr>
              <w:pStyle w:val="2-"/>
            </w:pPr>
            <w:r>
              <w:tab/>
            </w:r>
            <w:r w:rsidRPr="006C008B">
              <w:rPr>
                <w:color w:val="FF0000"/>
              </w:rPr>
              <w:t>func2()</w:t>
            </w:r>
            <w:r>
              <w:t>;</w:t>
            </w:r>
          </w:p>
          <w:p w14:paraId="31E3E0DC" w14:textId="77777777" w:rsidR="00E3147A" w:rsidRDefault="00E3147A" w:rsidP="00E3147A">
            <w:pPr>
              <w:pStyle w:val="2-"/>
            </w:pPr>
            <w:r>
              <w:t>}</w:t>
            </w:r>
          </w:p>
          <w:p w14:paraId="0E3630DD" w14:textId="77777777" w:rsidR="00E3147A" w:rsidRDefault="00E3147A" w:rsidP="00E3147A">
            <w:pPr>
              <w:pStyle w:val="2-"/>
            </w:pPr>
          </w:p>
          <w:p w14:paraId="019C4F44" w14:textId="6D27EE69" w:rsidR="00E3147A" w:rsidRPr="00E3147A" w:rsidRDefault="00E3147A" w:rsidP="00E3147A">
            <w:pPr>
              <w:pStyle w:val="2-"/>
              <w:rPr>
                <w:color w:val="00B050"/>
              </w:rPr>
            </w:pPr>
            <w:r w:rsidRPr="00E3147A">
              <w:rPr>
                <w:rFonts w:hint="eastAsia"/>
                <w:color w:val="00B050"/>
              </w:rPr>
              <w:t>//メイン</w:t>
            </w:r>
          </w:p>
          <w:p w14:paraId="4FFD5910" w14:textId="77777777" w:rsidR="00E3147A" w:rsidRDefault="00E3147A" w:rsidP="00E3147A">
            <w:pPr>
              <w:pStyle w:val="2-"/>
            </w:pPr>
            <w:r>
              <w:t>int main(const int argc, const char* argv[])</w:t>
            </w:r>
          </w:p>
          <w:p w14:paraId="454E9F4B" w14:textId="77777777" w:rsidR="00E3147A" w:rsidRDefault="00E3147A" w:rsidP="00E3147A">
            <w:pPr>
              <w:pStyle w:val="2-"/>
            </w:pPr>
            <w:r>
              <w:t>{</w:t>
            </w:r>
          </w:p>
          <w:p w14:paraId="7441C9F9" w14:textId="77777777" w:rsidR="00E3147A" w:rsidRDefault="00E3147A" w:rsidP="00E3147A">
            <w:pPr>
              <w:pStyle w:val="2-"/>
            </w:pPr>
            <w:r>
              <w:tab/>
              <w:t>printf("main()\n");</w:t>
            </w:r>
          </w:p>
          <w:p w14:paraId="1AEE4B79" w14:textId="77777777" w:rsidR="00E3147A" w:rsidRDefault="00E3147A" w:rsidP="00E3147A">
            <w:pPr>
              <w:pStyle w:val="2-"/>
            </w:pPr>
            <w:r>
              <w:tab/>
            </w:r>
            <w:r w:rsidRPr="006C008B">
              <w:rPr>
                <w:color w:val="FF0000"/>
              </w:rPr>
              <w:t>int local_var0</w:t>
            </w:r>
            <w:r>
              <w:t xml:space="preserve"> = 0;</w:t>
            </w:r>
          </w:p>
          <w:p w14:paraId="42D217BB" w14:textId="77777777" w:rsidR="00E3147A" w:rsidRDefault="00E3147A" w:rsidP="00E3147A">
            <w:pPr>
              <w:pStyle w:val="2-"/>
            </w:pPr>
            <w:r>
              <w:tab/>
              <w:t>printf("&amp;local_var0 =%p\n", &amp;local_var0);</w:t>
            </w:r>
          </w:p>
          <w:p w14:paraId="10E5324F" w14:textId="77777777" w:rsidR="00E3147A" w:rsidRDefault="00E3147A" w:rsidP="00E3147A">
            <w:pPr>
              <w:pStyle w:val="2-"/>
            </w:pPr>
            <w:r>
              <w:tab/>
            </w:r>
            <w:r w:rsidRPr="006C008B">
              <w:rPr>
                <w:color w:val="FF0000"/>
              </w:rPr>
              <w:t>func1()</w:t>
            </w:r>
            <w:r>
              <w:t>;</w:t>
            </w:r>
          </w:p>
          <w:p w14:paraId="60D922B0" w14:textId="77777777" w:rsidR="00E3147A" w:rsidRDefault="00E3147A" w:rsidP="00E3147A">
            <w:pPr>
              <w:pStyle w:val="2-"/>
            </w:pPr>
            <w:r>
              <w:tab/>
            </w:r>
            <w:r w:rsidRPr="006C008B">
              <w:rPr>
                <w:color w:val="FF0000"/>
              </w:rPr>
              <w:t>func2()</w:t>
            </w:r>
            <w:r>
              <w:t>;</w:t>
            </w:r>
          </w:p>
          <w:p w14:paraId="1C2D3DE2" w14:textId="2DA76DD7" w:rsidR="00E3147A" w:rsidRDefault="00E3147A" w:rsidP="00E3147A">
            <w:pPr>
              <w:pStyle w:val="2-"/>
            </w:pPr>
            <w:r>
              <w:tab/>
            </w:r>
            <w:r>
              <w:rPr>
                <w:rFonts w:hint="eastAsia"/>
              </w:rPr>
              <w:t>return 0;</w:t>
            </w:r>
          </w:p>
          <w:p w14:paraId="094A3AC5" w14:textId="188B2E0E" w:rsidR="00E3147A" w:rsidRDefault="00E3147A" w:rsidP="00E3147A">
            <w:pPr>
              <w:pStyle w:val="2-"/>
            </w:pPr>
            <w:r>
              <w:t>}</w:t>
            </w:r>
          </w:p>
        </w:tc>
      </w:tr>
    </w:tbl>
    <w:p w14:paraId="1ADB0358" w14:textId="77777777" w:rsidR="00E3147A" w:rsidRPr="00E32152" w:rsidRDefault="00E3147A" w:rsidP="00E3147A">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308C2BD9" w14:textId="77777777" w:rsidTr="00FE2E9A">
        <w:tc>
          <w:tcPr>
            <w:tcW w:w="8494" w:type="dxa"/>
          </w:tcPr>
          <w:p w14:paraId="7FA1F111" w14:textId="77777777" w:rsidR="00E3147A" w:rsidRPr="00E3147A" w:rsidRDefault="00E3147A" w:rsidP="00E3147A">
            <w:pPr>
              <w:pStyle w:val="2-"/>
              <w:rPr>
                <w:color w:val="auto"/>
              </w:rPr>
            </w:pPr>
            <w:r w:rsidRPr="00E3147A">
              <w:rPr>
                <w:color w:val="auto"/>
              </w:rPr>
              <w:t>main()</w:t>
            </w:r>
          </w:p>
          <w:p w14:paraId="02AA0CCB" w14:textId="77777777" w:rsidR="00E3147A" w:rsidRPr="00E3147A" w:rsidRDefault="00E3147A" w:rsidP="00E3147A">
            <w:pPr>
              <w:pStyle w:val="2-"/>
              <w:rPr>
                <w:color w:val="auto"/>
              </w:rPr>
            </w:pPr>
            <w:r w:rsidRPr="00E3147A">
              <w:rPr>
                <w:color w:val="auto"/>
              </w:rPr>
              <w:t>&amp;local_var0 =</w:t>
            </w:r>
            <w:r w:rsidRPr="00E3147A">
              <w:rPr>
                <w:color w:val="FF0000"/>
              </w:rPr>
              <w:t>010EF7F8</w:t>
            </w:r>
          </w:p>
          <w:p w14:paraId="50B985B6" w14:textId="77777777" w:rsidR="00E3147A" w:rsidRPr="00E3147A" w:rsidRDefault="00E3147A" w:rsidP="00E3147A">
            <w:pPr>
              <w:pStyle w:val="2-"/>
              <w:rPr>
                <w:color w:val="auto"/>
              </w:rPr>
            </w:pPr>
            <w:r w:rsidRPr="00E3147A">
              <w:rPr>
                <w:color w:val="auto"/>
              </w:rPr>
              <w:t>func1()</w:t>
            </w:r>
          </w:p>
          <w:p w14:paraId="784B7946" w14:textId="5EE33B34" w:rsidR="00E3147A" w:rsidRPr="00E3147A" w:rsidRDefault="00E3147A" w:rsidP="00E3147A">
            <w:pPr>
              <w:pStyle w:val="2-"/>
              <w:rPr>
                <w:color w:val="auto"/>
              </w:rPr>
            </w:pPr>
            <w:r w:rsidRPr="00E3147A">
              <w:rPr>
                <w:color w:val="auto"/>
              </w:rPr>
              <w:t>&amp;local_var1a=</w:t>
            </w:r>
            <w:r w:rsidRPr="00E3147A">
              <w:rPr>
                <w:color w:val="FF0000"/>
              </w:rPr>
              <w:t>010EF708</w:t>
            </w:r>
            <w:r>
              <w:rPr>
                <w:color w:val="FF0000"/>
              </w:rPr>
              <w:tab/>
            </w:r>
            <w:r>
              <w:rPr>
                <w:rFonts w:hint="eastAsia"/>
                <w:color w:val="FF0000"/>
              </w:rPr>
              <w:t>←関数の呼び出しによってリターンアドレスがスタックに積まれ、S</w:t>
            </w:r>
            <w:r>
              <w:rPr>
                <w:color w:val="FF0000"/>
              </w:rPr>
              <w:t>P</w:t>
            </w:r>
            <w:r>
              <w:rPr>
                <w:rFonts w:hint="eastAsia"/>
                <w:color w:val="FF0000"/>
              </w:rPr>
              <w:t>が上に移動している</w:t>
            </w:r>
          </w:p>
          <w:p w14:paraId="02786154" w14:textId="29735699" w:rsidR="00E3147A" w:rsidRPr="00E3147A" w:rsidRDefault="00E3147A" w:rsidP="00E3147A">
            <w:pPr>
              <w:pStyle w:val="2-"/>
              <w:rPr>
                <w:color w:val="auto"/>
              </w:rPr>
            </w:pPr>
            <w:r w:rsidRPr="00E3147A">
              <w:rPr>
                <w:color w:val="auto"/>
              </w:rPr>
              <w:t>&amp;local_var1b=</w:t>
            </w:r>
            <w:r w:rsidRPr="00E3147A">
              <w:rPr>
                <w:color w:val="FF0000"/>
              </w:rPr>
              <w:t>010EF6FC</w:t>
            </w:r>
            <w:r>
              <w:rPr>
                <w:color w:val="FF0000"/>
              </w:rPr>
              <w:tab/>
            </w:r>
            <w:r>
              <w:rPr>
                <w:rFonts w:hint="eastAsia"/>
                <w:color w:val="FF0000"/>
              </w:rPr>
              <w:t>←ローカル変数がスタックに積まれ、S</w:t>
            </w:r>
            <w:r>
              <w:rPr>
                <w:color w:val="FF0000"/>
              </w:rPr>
              <w:t>P</w:t>
            </w:r>
            <w:r>
              <w:rPr>
                <w:rFonts w:hint="eastAsia"/>
                <w:color w:val="FF0000"/>
              </w:rPr>
              <w:t>が上に移動している</w:t>
            </w:r>
          </w:p>
          <w:p w14:paraId="5F3A8065" w14:textId="54EBF36B" w:rsidR="00E3147A" w:rsidRPr="00E3147A" w:rsidRDefault="00E3147A" w:rsidP="00E3147A">
            <w:pPr>
              <w:pStyle w:val="2-"/>
              <w:rPr>
                <w:color w:val="auto"/>
              </w:rPr>
            </w:pPr>
            <w:r w:rsidRPr="00E3147A">
              <w:rPr>
                <w:color w:val="auto"/>
              </w:rPr>
              <w:t>&amp;local_var1c=</w:t>
            </w:r>
            <w:r w:rsidRPr="00E3147A">
              <w:rPr>
                <w:color w:val="FF0000"/>
              </w:rPr>
              <w:t>010EF6F0</w:t>
            </w:r>
            <w:r>
              <w:rPr>
                <w:color w:val="FF0000"/>
              </w:rPr>
              <w:tab/>
            </w:r>
            <w:r>
              <w:rPr>
                <w:rFonts w:hint="eastAsia"/>
                <w:color w:val="FF0000"/>
              </w:rPr>
              <w:t>←（同上）</w:t>
            </w:r>
          </w:p>
          <w:p w14:paraId="625C9B54" w14:textId="77777777" w:rsidR="00E3147A" w:rsidRPr="00E3147A" w:rsidRDefault="00E3147A" w:rsidP="00E3147A">
            <w:pPr>
              <w:pStyle w:val="2-"/>
              <w:rPr>
                <w:color w:val="auto"/>
              </w:rPr>
            </w:pPr>
            <w:r w:rsidRPr="00E3147A">
              <w:rPr>
                <w:color w:val="auto"/>
              </w:rPr>
              <w:t>func2()</w:t>
            </w:r>
          </w:p>
          <w:p w14:paraId="15BFC0EE" w14:textId="21C460CC" w:rsidR="00E3147A" w:rsidRPr="00E3147A" w:rsidRDefault="00E3147A" w:rsidP="00E3147A">
            <w:pPr>
              <w:pStyle w:val="2-"/>
              <w:rPr>
                <w:color w:val="auto"/>
              </w:rPr>
            </w:pPr>
            <w:r w:rsidRPr="00E3147A">
              <w:rPr>
                <w:color w:val="auto"/>
              </w:rPr>
              <w:t>&amp;local_var2 =</w:t>
            </w:r>
            <w:r w:rsidRPr="00E3147A">
              <w:rPr>
                <w:color w:val="FF0000"/>
              </w:rPr>
              <w:t>010EF60C</w:t>
            </w:r>
            <w:r>
              <w:rPr>
                <w:color w:val="FF0000"/>
              </w:rPr>
              <w:tab/>
            </w:r>
            <w:r>
              <w:rPr>
                <w:rFonts w:hint="eastAsia"/>
                <w:color w:val="FF0000"/>
              </w:rPr>
              <w:t>←func1から呼び出されたので、さらにS</w:t>
            </w:r>
            <w:r>
              <w:rPr>
                <w:color w:val="FF0000"/>
              </w:rPr>
              <w:t>P</w:t>
            </w:r>
            <w:r>
              <w:rPr>
                <w:rFonts w:hint="eastAsia"/>
                <w:color w:val="FF0000"/>
              </w:rPr>
              <w:t>が上に移動している</w:t>
            </w:r>
          </w:p>
          <w:p w14:paraId="78593503" w14:textId="77777777" w:rsidR="00E3147A" w:rsidRPr="00E3147A" w:rsidRDefault="00E3147A" w:rsidP="00E3147A">
            <w:pPr>
              <w:pStyle w:val="2-"/>
              <w:rPr>
                <w:color w:val="auto"/>
              </w:rPr>
            </w:pPr>
            <w:r w:rsidRPr="00E3147A">
              <w:rPr>
                <w:color w:val="auto"/>
              </w:rPr>
              <w:t>func2()</w:t>
            </w:r>
          </w:p>
          <w:p w14:paraId="596270BF" w14:textId="551BA73A" w:rsidR="00E3147A" w:rsidRDefault="00E3147A" w:rsidP="00E3147A">
            <w:pPr>
              <w:pStyle w:val="2-"/>
            </w:pPr>
            <w:r w:rsidRPr="00E3147A">
              <w:rPr>
                <w:color w:val="auto"/>
              </w:rPr>
              <w:t>&amp;local_var2 =</w:t>
            </w:r>
            <w:r w:rsidRPr="00E3147A">
              <w:rPr>
                <w:color w:val="FF0000"/>
              </w:rPr>
              <w:t>010EF708</w:t>
            </w:r>
            <w:r>
              <w:rPr>
                <w:color w:val="FF0000"/>
              </w:rPr>
              <w:tab/>
            </w:r>
            <w:r>
              <w:rPr>
                <w:rFonts w:hint="eastAsia"/>
                <w:color w:val="FF0000"/>
              </w:rPr>
              <w:t>←mainに戻って（スタックを戻して）から再度呼び出したので、同じ関数でもS</w:t>
            </w:r>
            <w:r>
              <w:rPr>
                <w:color w:val="FF0000"/>
              </w:rPr>
              <w:t>P</w:t>
            </w:r>
            <w:r>
              <w:rPr>
                <w:rFonts w:hint="eastAsia"/>
                <w:color w:val="FF0000"/>
              </w:rPr>
              <w:t>が変わっている</w:t>
            </w:r>
          </w:p>
        </w:tc>
      </w:tr>
    </w:tbl>
    <w:p w14:paraId="3DFFAA31" w14:textId="2D28F95E" w:rsidR="00E3147A" w:rsidRDefault="00E70BB4" w:rsidP="00E70BB4">
      <w:pPr>
        <w:pStyle w:val="a9"/>
        <w:keepNext/>
        <w:widowControl/>
        <w:spacing w:beforeLines="50" w:before="180"/>
        <w:ind w:firstLine="283"/>
      </w:pPr>
      <w:r>
        <w:rPr>
          <w:rFonts w:hint="eastAsia"/>
        </w:rPr>
        <w:t>この時、スタック領域は下記のように使用される。</w:t>
      </w:r>
      <w:r w:rsidR="0089500A">
        <w:rPr>
          <w:rFonts w:hint="eastAsia"/>
        </w:rPr>
        <w:t>スタックは領域の最下層から順に積まれていき、一つの関数が使用する範囲を「スタックフレーム</w:t>
      </w:r>
      <w:r w:rsidR="00483449">
        <w:fldChar w:fldCharType="begin"/>
      </w:r>
      <w:r w:rsidR="00483449">
        <w:instrText xml:space="preserve"> XE "</w:instrText>
      </w:r>
      <w:r w:rsidR="00483449">
        <w:rPr>
          <w:rFonts w:hint="eastAsia"/>
        </w:rPr>
        <w:instrText>スタックフレーム</w:instrText>
      </w:r>
      <w:r w:rsidR="00483449">
        <w:instrText>" \y “</w:instrText>
      </w:r>
      <w:r w:rsidR="00483449">
        <w:rPr>
          <w:rFonts w:hint="eastAsia"/>
        </w:rPr>
        <w:instrText>すたっくふれーむ</w:instrText>
      </w:r>
      <w:r w:rsidR="00483449">
        <w:instrText xml:space="preserve">” </w:instrText>
      </w:r>
      <w:r w:rsidR="00483449">
        <w:fldChar w:fldCharType="end"/>
      </w:r>
      <w:r w:rsidR="0089500A">
        <w:rPr>
          <w:rFonts w:hint="eastAsia"/>
        </w:rPr>
        <w:t>」と呼ぶ。</w:t>
      </w:r>
      <w:r w:rsidR="00483449">
        <w:fldChar w:fldCharType="begin"/>
      </w:r>
      <w:r w:rsidR="00483449">
        <w:instrText xml:space="preserve"> XE "</w:instrText>
      </w:r>
      <w:r w:rsidR="00483449">
        <w:rPr>
          <w:rFonts w:hint="eastAsia"/>
        </w:rPr>
        <w:instrText>スタックポインタ</w:instrText>
      </w:r>
      <w:r w:rsidR="00483449">
        <w:instrText>" \y “</w:instrText>
      </w:r>
      <w:r w:rsidR="00483449">
        <w:rPr>
          <w:rFonts w:hint="eastAsia"/>
        </w:rPr>
        <w:instrText>すたっくぽいんた</w:instrText>
      </w:r>
      <w:r w:rsidR="00483449">
        <w:instrText xml:space="preserve">” </w:instrText>
      </w:r>
      <w:r w:rsidR="00483449">
        <w:fldChar w:fldCharType="end"/>
      </w:r>
    </w:p>
    <w:p w14:paraId="12CB060B" w14:textId="714ADC7F" w:rsidR="00E70BB4" w:rsidRDefault="00FE2E9A" w:rsidP="00FE2E9A">
      <w:pPr>
        <w:pStyle w:val="a9"/>
        <w:ind w:rightChars="-338" w:right="-710" w:firstLineChars="0" w:firstLine="0"/>
      </w:pPr>
      <w:r>
        <w:object w:dxaOrig="15016" w:dyaOrig="8806" w14:anchorId="3A96D40D">
          <v:shape id="_x0000_i1034" type="#_x0000_t75" style="width:453.3pt;height:265.55pt" o:ole="">
            <v:imagedata r:id="rId36" o:title=""/>
          </v:shape>
          <o:OLEObject Type="Embed" ProgID="Visio.Drawing.15" ShapeID="_x0000_i1034" DrawAspect="Content" ObjectID="_1453519956" r:id="rId37"/>
        </w:object>
      </w:r>
    </w:p>
    <w:p w14:paraId="07F96D8A" w14:textId="2A8F2A9D" w:rsidR="00FE2E9A" w:rsidRDefault="006C008B" w:rsidP="00FE2E9A">
      <w:pPr>
        <w:pStyle w:val="a9"/>
        <w:spacing w:beforeLines="50" w:before="180"/>
        <w:ind w:firstLine="283"/>
      </w:pPr>
      <w:r>
        <w:rPr>
          <w:rFonts w:hint="eastAsia"/>
        </w:rPr>
        <w:t>スタック領域は、スレッドごとにそれぞれ個別に割り当てられる。</w:t>
      </w:r>
    </w:p>
    <w:p w14:paraId="27A65BA8" w14:textId="5861E235" w:rsidR="006C008B" w:rsidRDefault="006C008B" w:rsidP="006C008B">
      <w:pPr>
        <w:pStyle w:val="a9"/>
        <w:ind w:firstLine="283"/>
      </w:pPr>
      <w:r>
        <w:rPr>
          <w:rFonts w:hint="eastAsia"/>
        </w:rPr>
        <w:t>スレッドに割り当てるスタックは、</w:t>
      </w:r>
      <w:r>
        <w:rPr>
          <w:rFonts w:hint="eastAsia"/>
        </w:rPr>
        <w:t>OS</w:t>
      </w:r>
      <w:r>
        <w:rPr>
          <w:rFonts w:hint="eastAsia"/>
        </w:rPr>
        <w:t>に任せて既定の領域を確保さるか、自分でサイズを指定して</w:t>
      </w:r>
      <w:r>
        <w:rPr>
          <w:rFonts w:hint="eastAsia"/>
        </w:rPr>
        <w:t>OS</w:t>
      </w:r>
      <w:r>
        <w:rPr>
          <w:rFonts w:hint="eastAsia"/>
        </w:rPr>
        <w:t>に領域を確保させるか、自分で確保した領域を渡すかする。</w:t>
      </w:r>
    </w:p>
    <w:p w14:paraId="62294F9E" w14:textId="216AE57D" w:rsidR="003732D1" w:rsidRDefault="003732D1" w:rsidP="003732D1">
      <w:pPr>
        <w:pStyle w:val="a9"/>
        <w:spacing w:beforeLines="50" w:before="180"/>
        <w:ind w:firstLine="283"/>
      </w:pPr>
      <w:r>
        <w:rPr>
          <w:rFonts w:hint="eastAsia"/>
        </w:rPr>
        <w:t>スタックサイズを超える関数呼び出しや変数確保が行われると、</w:t>
      </w:r>
      <w:r w:rsidR="00C02692">
        <w:rPr>
          <w:rFonts w:hint="eastAsia"/>
        </w:rPr>
        <w:t>「</w:t>
      </w:r>
      <w:r>
        <w:rPr>
          <w:rFonts w:hint="eastAsia"/>
        </w:rPr>
        <w:t>スタックオーバーフロー</w:t>
      </w:r>
      <w:r w:rsidR="00C02692">
        <w:rPr>
          <w:rFonts w:hint="eastAsia"/>
        </w:rPr>
        <w:t>」</w:t>
      </w:r>
      <w:r w:rsidR="00C02692">
        <w:fldChar w:fldCharType="begin"/>
      </w:r>
      <w:r w:rsidR="00C02692">
        <w:instrText xml:space="preserve"> XE "</w:instrText>
      </w:r>
      <w:r w:rsidR="00C02692">
        <w:rPr>
          <w:rFonts w:hint="eastAsia"/>
        </w:rPr>
        <w:instrText>スタックオーバーフロー</w:instrText>
      </w:r>
      <w:r w:rsidR="00C02692">
        <w:instrText>" \y “</w:instrText>
      </w:r>
      <w:r w:rsidR="00C02692">
        <w:rPr>
          <w:rFonts w:hint="eastAsia"/>
        </w:rPr>
        <w:instrText>すたっくおーばーふろー</w:instrText>
      </w:r>
      <w:r w:rsidR="00C02692">
        <w:instrText xml:space="preserve">” </w:instrText>
      </w:r>
      <w:r w:rsidR="00C02692">
        <w:fldChar w:fldCharType="end"/>
      </w:r>
      <w:r>
        <w:rPr>
          <w:rFonts w:hint="eastAsia"/>
        </w:rPr>
        <w:t>が起こり、プログラム全体が停止する。</w:t>
      </w:r>
    </w:p>
    <w:p w14:paraId="42952B36" w14:textId="3EDCD568" w:rsidR="003732D1" w:rsidRDefault="003732D1" w:rsidP="003732D1">
      <w:pPr>
        <w:pStyle w:val="a9"/>
        <w:keepNext/>
        <w:widowControl/>
        <w:spacing w:beforeLines="50" w:before="180"/>
        <w:ind w:firstLineChars="0" w:firstLine="0"/>
      </w:pPr>
      <w:r>
        <w:rPr>
          <w:rFonts w:hint="eastAsia"/>
        </w:rPr>
        <w:lastRenderedPageBreak/>
        <w:t>スタックオーバーフローのサンプル①：変数が大きすぎる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50ED9499" w14:textId="77777777" w:rsidTr="00F96884">
        <w:tc>
          <w:tcPr>
            <w:tcW w:w="8494" w:type="dxa"/>
          </w:tcPr>
          <w:p w14:paraId="33868207" w14:textId="77777777" w:rsidR="003732D1" w:rsidRPr="00E3147A" w:rsidRDefault="003732D1" w:rsidP="00F96884">
            <w:pPr>
              <w:pStyle w:val="2-"/>
              <w:rPr>
                <w:color w:val="00B050"/>
              </w:rPr>
            </w:pPr>
            <w:r w:rsidRPr="00E3147A">
              <w:rPr>
                <w:rFonts w:hint="eastAsia"/>
                <w:color w:val="00B050"/>
              </w:rPr>
              <w:t>//関数１</w:t>
            </w:r>
          </w:p>
          <w:p w14:paraId="4A371CC9" w14:textId="77777777" w:rsidR="003732D1" w:rsidRPr="006C008B" w:rsidRDefault="003732D1" w:rsidP="00F96884">
            <w:pPr>
              <w:pStyle w:val="2-"/>
              <w:rPr>
                <w:color w:val="FF0000"/>
              </w:rPr>
            </w:pPr>
            <w:r>
              <w:t xml:space="preserve">void </w:t>
            </w:r>
            <w:r w:rsidRPr="006C008B">
              <w:rPr>
                <w:color w:val="FF0000"/>
              </w:rPr>
              <w:t>func1()</w:t>
            </w:r>
          </w:p>
          <w:p w14:paraId="3F58277B" w14:textId="77777777" w:rsidR="003732D1" w:rsidRDefault="003732D1" w:rsidP="00F96884">
            <w:pPr>
              <w:pStyle w:val="2-"/>
            </w:pPr>
            <w:r>
              <w:t>{</w:t>
            </w:r>
          </w:p>
          <w:p w14:paraId="33EF7912" w14:textId="77777777" w:rsidR="003732D1" w:rsidRDefault="003732D1" w:rsidP="00F96884">
            <w:pPr>
              <w:pStyle w:val="2-"/>
            </w:pPr>
            <w:r>
              <w:tab/>
              <w:t>printf("func1()\n");</w:t>
            </w:r>
          </w:p>
          <w:p w14:paraId="050463C9" w14:textId="1FB5A16F" w:rsidR="003732D1" w:rsidRDefault="003732D1" w:rsidP="00F96884">
            <w:pPr>
              <w:pStyle w:val="2-"/>
            </w:pPr>
            <w:r>
              <w:tab/>
            </w:r>
            <w:r w:rsidRPr="006C008B">
              <w:rPr>
                <w:color w:val="FF0000"/>
              </w:rPr>
              <w:t>int local_var</w:t>
            </w:r>
            <w:r>
              <w:rPr>
                <w:color w:val="FF0000"/>
              </w:rPr>
              <w:t>[16 * 1024 * 1024]</w:t>
            </w:r>
            <w:r>
              <w:t xml:space="preserve"> = {};</w:t>
            </w:r>
            <w:r>
              <w:rPr>
                <w:color w:val="FF0000"/>
              </w:rPr>
              <w:tab/>
              <w:t>//</w:t>
            </w:r>
            <w:r>
              <w:rPr>
                <w:rFonts w:hint="eastAsia"/>
                <w:color w:val="FF0000"/>
              </w:rPr>
              <w:t>←【問題の箇所】</w:t>
            </w:r>
          </w:p>
          <w:p w14:paraId="0F8BE8BE" w14:textId="77777777" w:rsidR="003732D1" w:rsidRDefault="003732D1" w:rsidP="00F96884">
            <w:pPr>
              <w:pStyle w:val="2-"/>
            </w:pPr>
            <w:r>
              <w:t>}</w:t>
            </w:r>
          </w:p>
          <w:p w14:paraId="056C685D" w14:textId="77777777" w:rsidR="003732D1" w:rsidRDefault="003732D1" w:rsidP="00F96884">
            <w:pPr>
              <w:pStyle w:val="2-"/>
            </w:pPr>
          </w:p>
          <w:p w14:paraId="2AEC7920" w14:textId="77777777" w:rsidR="003732D1" w:rsidRPr="00E3147A" w:rsidRDefault="003732D1" w:rsidP="00F96884">
            <w:pPr>
              <w:pStyle w:val="2-"/>
              <w:rPr>
                <w:color w:val="00B050"/>
              </w:rPr>
            </w:pPr>
            <w:r w:rsidRPr="00E3147A">
              <w:rPr>
                <w:rFonts w:hint="eastAsia"/>
                <w:color w:val="00B050"/>
              </w:rPr>
              <w:t>//メイン</w:t>
            </w:r>
          </w:p>
          <w:p w14:paraId="4CEF8316" w14:textId="77777777" w:rsidR="003732D1" w:rsidRDefault="003732D1" w:rsidP="00F96884">
            <w:pPr>
              <w:pStyle w:val="2-"/>
            </w:pPr>
            <w:r>
              <w:t>int main(const int argc, const char* argv[])</w:t>
            </w:r>
          </w:p>
          <w:p w14:paraId="1B84C141" w14:textId="77777777" w:rsidR="003732D1" w:rsidRDefault="003732D1" w:rsidP="00F96884">
            <w:pPr>
              <w:pStyle w:val="2-"/>
            </w:pPr>
            <w:r>
              <w:t>{</w:t>
            </w:r>
          </w:p>
          <w:p w14:paraId="4EF6A16C" w14:textId="77777777" w:rsidR="003732D1" w:rsidRDefault="003732D1" w:rsidP="00F96884">
            <w:pPr>
              <w:pStyle w:val="2-"/>
            </w:pPr>
            <w:r>
              <w:tab/>
              <w:t>printf("main()\n");</w:t>
            </w:r>
          </w:p>
          <w:p w14:paraId="03DDCE5E" w14:textId="77777777" w:rsidR="003732D1" w:rsidRDefault="003732D1" w:rsidP="00F96884">
            <w:pPr>
              <w:pStyle w:val="2-"/>
            </w:pPr>
            <w:r>
              <w:tab/>
            </w:r>
            <w:r w:rsidRPr="006C008B">
              <w:rPr>
                <w:color w:val="FF0000"/>
              </w:rPr>
              <w:t>func1()</w:t>
            </w:r>
            <w:r>
              <w:t>;</w:t>
            </w:r>
          </w:p>
          <w:p w14:paraId="69AD91E6" w14:textId="77777777" w:rsidR="003732D1" w:rsidRDefault="003732D1" w:rsidP="00F96884">
            <w:pPr>
              <w:pStyle w:val="2-"/>
            </w:pPr>
            <w:r>
              <w:tab/>
            </w:r>
            <w:r>
              <w:rPr>
                <w:rFonts w:hint="eastAsia"/>
              </w:rPr>
              <w:t>return 0;</w:t>
            </w:r>
          </w:p>
          <w:p w14:paraId="42C31446" w14:textId="77777777" w:rsidR="003732D1" w:rsidRDefault="003732D1" w:rsidP="00F96884">
            <w:pPr>
              <w:pStyle w:val="2-"/>
            </w:pPr>
            <w:r>
              <w:t>}</w:t>
            </w:r>
          </w:p>
        </w:tc>
      </w:tr>
    </w:tbl>
    <w:p w14:paraId="456AA340" w14:textId="24AFDA6C" w:rsidR="003732D1" w:rsidRPr="0089500A" w:rsidRDefault="003732D1" w:rsidP="003732D1">
      <w:pPr>
        <w:pStyle w:val="a9"/>
        <w:keepNext/>
        <w:widowControl/>
        <w:rPr>
          <w:sz w:val="20"/>
          <w:szCs w:val="20"/>
        </w:rPr>
      </w:pPr>
      <w:r w:rsidRPr="00E32152">
        <w:rPr>
          <w:rFonts w:hint="eastAsia"/>
          <w:color w:val="FF0000"/>
          <w:sz w:val="20"/>
          <w:szCs w:val="20"/>
        </w:rPr>
        <w:t>↓（実行結果）</w:t>
      </w:r>
      <w:r w:rsidRPr="0089500A">
        <w:rPr>
          <w:rFonts w:hint="eastAsia"/>
          <w:sz w:val="20"/>
          <w:szCs w:val="20"/>
        </w:rPr>
        <w:t>※</w:t>
      </w:r>
      <w:r w:rsidRPr="0089500A">
        <w:rPr>
          <w:rFonts w:hint="eastAsia"/>
          <w:sz w:val="20"/>
          <w:szCs w:val="20"/>
        </w:rPr>
        <w:t>Windows</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F1B01EB" w14:textId="77777777" w:rsidTr="00F96884">
        <w:tc>
          <w:tcPr>
            <w:tcW w:w="8494" w:type="dxa"/>
          </w:tcPr>
          <w:p w14:paraId="270596C8" w14:textId="77777777" w:rsidR="003732D1" w:rsidRPr="00E3147A" w:rsidRDefault="003732D1" w:rsidP="00F96884">
            <w:pPr>
              <w:pStyle w:val="2-"/>
              <w:rPr>
                <w:color w:val="auto"/>
              </w:rPr>
            </w:pPr>
            <w:r w:rsidRPr="00E3147A">
              <w:rPr>
                <w:color w:val="auto"/>
              </w:rPr>
              <w:t>main()</w:t>
            </w:r>
          </w:p>
          <w:p w14:paraId="63FA299B" w14:textId="6BD332AC" w:rsidR="003732D1" w:rsidRDefault="003732D1" w:rsidP="00F96884">
            <w:pPr>
              <w:pStyle w:val="2-"/>
            </w:pPr>
            <w:r w:rsidRPr="003732D1">
              <w:rPr>
                <w:rFonts w:hint="eastAsia"/>
                <w:color w:val="FF0000"/>
              </w:rPr>
              <w:t>ハンドルされない例外が</w:t>
            </w:r>
            <w:r>
              <w:rPr>
                <w:rFonts w:hint="eastAsia"/>
                <w:color w:val="FF0000"/>
              </w:rPr>
              <w:t xml:space="preserve"> 0x00C11777 (</w:t>
            </w:r>
            <w:r>
              <w:rPr>
                <w:color w:val="FF0000"/>
              </w:rPr>
              <w:t>test</w:t>
            </w:r>
            <w:r w:rsidRPr="003732D1">
              <w:rPr>
                <w:rFonts w:hint="eastAsia"/>
                <w:color w:val="FF0000"/>
              </w:rPr>
              <w:t>.exe) で発生しました: 0xC00000FD: Stack overflow (パラメーター: 0x00000000, 0x000E2000)。</w:t>
            </w:r>
          </w:p>
        </w:tc>
      </w:tr>
    </w:tbl>
    <w:p w14:paraId="7C45CEB9" w14:textId="6433CF75" w:rsidR="003732D1" w:rsidRPr="0089500A" w:rsidRDefault="003732D1" w:rsidP="003732D1">
      <w:pPr>
        <w:pStyle w:val="a9"/>
        <w:keepNext/>
        <w:widowControl/>
        <w:rPr>
          <w:sz w:val="20"/>
          <w:szCs w:val="20"/>
        </w:rPr>
      </w:pPr>
      <w:r w:rsidRPr="00E32152">
        <w:rPr>
          <w:rFonts w:hint="eastAsia"/>
          <w:color w:val="FF0000"/>
          <w:sz w:val="20"/>
          <w:szCs w:val="20"/>
        </w:rPr>
        <w:t>↓（実行結果）</w:t>
      </w:r>
      <w:r w:rsidRPr="0089500A">
        <w:rPr>
          <w:rFonts w:hint="eastAsia"/>
          <w:sz w:val="20"/>
          <w:szCs w:val="20"/>
        </w:rPr>
        <w:t>※</w:t>
      </w:r>
      <w:r w:rsidRPr="0089500A">
        <w:rPr>
          <w:sz w:val="20"/>
          <w:szCs w:val="20"/>
        </w:rPr>
        <w:t>Linux</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7A481E1" w14:textId="77777777" w:rsidTr="00F96884">
        <w:tc>
          <w:tcPr>
            <w:tcW w:w="8494" w:type="dxa"/>
          </w:tcPr>
          <w:p w14:paraId="1D189050" w14:textId="77777777" w:rsidR="003732D1" w:rsidRPr="00E3147A" w:rsidRDefault="003732D1" w:rsidP="00F96884">
            <w:pPr>
              <w:pStyle w:val="2-"/>
              <w:rPr>
                <w:color w:val="auto"/>
              </w:rPr>
            </w:pPr>
            <w:r w:rsidRPr="00E3147A">
              <w:rPr>
                <w:color w:val="auto"/>
              </w:rPr>
              <w:t>main()</w:t>
            </w:r>
          </w:p>
          <w:p w14:paraId="5264FF57" w14:textId="134348B7" w:rsidR="003732D1" w:rsidRDefault="003732D1" w:rsidP="003732D1">
            <w:pPr>
              <w:pStyle w:val="2-"/>
            </w:pPr>
            <w:r w:rsidRPr="003732D1">
              <w:rPr>
                <w:rFonts w:hint="eastAsia"/>
                <w:color w:val="FF0000"/>
              </w:rPr>
              <w:t>セグメンテーション違反です (コアダンプ)</w:t>
            </w:r>
            <w:r>
              <w:rPr>
                <w:color w:val="FF0000"/>
              </w:rPr>
              <w:t xml:space="preserve"> </w:t>
            </w:r>
          </w:p>
        </w:tc>
      </w:tr>
    </w:tbl>
    <w:p w14:paraId="756E8CA0" w14:textId="1CDFE83E" w:rsidR="003732D1" w:rsidRDefault="003732D1" w:rsidP="003732D1">
      <w:pPr>
        <w:pStyle w:val="a9"/>
        <w:keepNext/>
        <w:widowControl/>
        <w:spacing w:beforeLines="50" w:before="180"/>
        <w:ind w:firstLineChars="0" w:firstLine="0"/>
      </w:pPr>
      <w:r>
        <w:rPr>
          <w:rFonts w:hint="eastAsia"/>
        </w:rPr>
        <w:t>スタックオーバーフローのサンプル②：無限再帰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2A2B585C" w14:textId="77777777" w:rsidTr="00F96884">
        <w:tc>
          <w:tcPr>
            <w:tcW w:w="8494" w:type="dxa"/>
          </w:tcPr>
          <w:p w14:paraId="2D15C6AB" w14:textId="77777777" w:rsidR="003732D1" w:rsidRPr="00E3147A" w:rsidRDefault="003732D1" w:rsidP="00F96884">
            <w:pPr>
              <w:pStyle w:val="2-"/>
              <w:rPr>
                <w:color w:val="00B050"/>
              </w:rPr>
            </w:pPr>
            <w:r w:rsidRPr="00E3147A">
              <w:rPr>
                <w:rFonts w:hint="eastAsia"/>
                <w:color w:val="00B050"/>
              </w:rPr>
              <w:t>//関数１</w:t>
            </w:r>
          </w:p>
          <w:p w14:paraId="3773615E" w14:textId="77777777" w:rsidR="003732D1" w:rsidRPr="006C008B" w:rsidRDefault="003732D1" w:rsidP="00F96884">
            <w:pPr>
              <w:pStyle w:val="2-"/>
              <w:rPr>
                <w:color w:val="FF0000"/>
              </w:rPr>
            </w:pPr>
            <w:r>
              <w:t xml:space="preserve">void </w:t>
            </w:r>
            <w:r w:rsidRPr="006C008B">
              <w:rPr>
                <w:color w:val="FF0000"/>
              </w:rPr>
              <w:t>func1()</w:t>
            </w:r>
          </w:p>
          <w:p w14:paraId="606B256B" w14:textId="77777777" w:rsidR="003732D1" w:rsidRDefault="003732D1" w:rsidP="00F96884">
            <w:pPr>
              <w:pStyle w:val="2-"/>
            </w:pPr>
            <w:r>
              <w:t>{</w:t>
            </w:r>
          </w:p>
          <w:p w14:paraId="2A2CE190" w14:textId="2323E41B" w:rsidR="003732D1" w:rsidRDefault="003732D1" w:rsidP="00F96884">
            <w:pPr>
              <w:pStyle w:val="2-"/>
            </w:pPr>
            <w:r>
              <w:tab/>
            </w:r>
            <w:r w:rsidRPr="003732D1">
              <w:rPr>
                <w:color w:val="FF0000"/>
              </w:rPr>
              <w:t>f</w:t>
            </w:r>
            <w:r>
              <w:rPr>
                <w:rFonts w:hint="eastAsia"/>
                <w:color w:val="FF0000"/>
              </w:rPr>
              <w:t>unc</w:t>
            </w:r>
            <w:r>
              <w:rPr>
                <w:color w:val="FF0000"/>
              </w:rPr>
              <w:t>1</w:t>
            </w:r>
            <w:r>
              <w:rPr>
                <w:rFonts w:hint="eastAsia"/>
                <w:color w:val="FF0000"/>
              </w:rPr>
              <w:t>();</w:t>
            </w:r>
            <w:r>
              <w:rPr>
                <w:color w:val="FF0000"/>
              </w:rPr>
              <w:tab/>
              <w:t>//</w:t>
            </w:r>
            <w:r>
              <w:rPr>
                <w:rFonts w:hint="eastAsia"/>
                <w:color w:val="FF0000"/>
              </w:rPr>
              <w:t>←【問題の箇所】</w:t>
            </w:r>
          </w:p>
          <w:p w14:paraId="16D62011" w14:textId="77777777" w:rsidR="003732D1" w:rsidRDefault="003732D1" w:rsidP="00F96884">
            <w:pPr>
              <w:pStyle w:val="2-"/>
            </w:pPr>
            <w:r>
              <w:t>}</w:t>
            </w:r>
          </w:p>
          <w:p w14:paraId="2F98DBFB" w14:textId="77777777" w:rsidR="003732D1" w:rsidRDefault="003732D1" w:rsidP="00F96884">
            <w:pPr>
              <w:pStyle w:val="2-"/>
            </w:pPr>
          </w:p>
          <w:p w14:paraId="163C01AE" w14:textId="77777777" w:rsidR="003732D1" w:rsidRPr="00E3147A" w:rsidRDefault="003732D1" w:rsidP="00F96884">
            <w:pPr>
              <w:pStyle w:val="2-"/>
              <w:rPr>
                <w:color w:val="00B050"/>
              </w:rPr>
            </w:pPr>
            <w:r w:rsidRPr="00E3147A">
              <w:rPr>
                <w:rFonts w:hint="eastAsia"/>
                <w:color w:val="00B050"/>
              </w:rPr>
              <w:t>//メイン</w:t>
            </w:r>
          </w:p>
          <w:p w14:paraId="17192D5B" w14:textId="77777777" w:rsidR="003732D1" w:rsidRDefault="003732D1" w:rsidP="00F96884">
            <w:pPr>
              <w:pStyle w:val="2-"/>
            </w:pPr>
            <w:r>
              <w:t>int main(const int argc, const char* argv[])</w:t>
            </w:r>
          </w:p>
          <w:p w14:paraId="3BEDB7ED" w14:textId="77777777" w:rsidR="003732D1" w:rsidRDefault="003732D1" w:rsidP="00F96884">
            <w:pPr>
              <w:pStyle w:val="2-"/>
            </w:pPr>
            <w:r>
              <w:t>{</w:t>
            </w:r>
          </w:p>
          <w:p w14:paraId="29B5DDF5" w14:textId="77777777" w:rsidR="003732D1" w:rsidRDefault="003732D1" w:rsidP="00F96884">
            <w:pPr>
              <w:pStyle w:val="2-"/>
            </w:pPr>
            <w:r>
              <w:tab/>
              <w:t>printf("main()\n");</w:t>
            </w:r>
          </w:p>
          <w:p w14:paraId="4110D832" w14:textId="77777777" w:rsidR="003732D1" w:rsidRDefault="003732D1" w:rsidP="00F96884">
            <w:pPr>
              <w:pStyle w:val="2-"/>
            </w:pPr>
            <w:r>
              <w:tab/>
            </w:r>
            <w:r w:rsidRPr="006C008B">
              <w:rPr>
                <w:color w:val="FF0000"/>
              </w:rPr>
              <w:t>func1()</w:t>
            </w:r>
            <w:r>
              <w:t>;</w:t>
            </w:r>
          </w:p>
          <w:p w14:paraId="3E42C7FC" w14:textId="77777777" w:rsidR="003732D1" w:rsidRDefault="003732D1" w:rsidP="00F96884">
            <w:pPr>
              <w:pStyle w:val="2-"/>
            </w:pPr>
            <w:r>
              <w:tab/>
            </w:r>
            <w:r>
              <w:rPr>
                <w:rFonts w:hint="eastAsia"/>
              </w:rPr>
              <w:t>return 0;</w:t>
            </w:r>
          </w:p>
          <w:p w14:paraId="22FEF5E0" w14:textId="77777777" w:rsidR="003732D1" w:rsidRDefault="003732D1" w:rsidP="00F96884">
            <w:pPr>
              <w:pStyle w:val="2-"/>
            </w:pPr>
            <w:r>
              <w:t>}</w:t>
            </w:r>
          </w:p>
        </w:tc>
      </w:tr>
    </w:tbl>
    <w:p w14:paraId="48D4B59F" w14:textId="23945F89" w:rsidR="003732D1" w:rsidRPr="00E32152" w:rsidRDefault="003732D1" w:rsidP="003732D1">
      <w:pPr>
        <w:pStyle w:val="a9"/>
        <w:keepNext/>
        <w:widowControl/>
        <w:rPr>
          <w:color w:val="FF0000"/>
          <w:sz w:val="20"/>
          <w:szCs w:val="20"/>
        </w:rPr>
      </w:pPr>
      <w:r>
        <w:rPr>
          <w:rFonts w:hint="eastAsia"/>
          <w:color w:val="FF0000"/>
          <w:sz w:val="20"/>
          <w:szCs w:val="20"/>
        </w:rPr>
        <w:t>※</w:t>
      </w:r>
      <w:r w:rsidRPr="00E32152">
        <w:rPr>
          <w:rFonts w:hint="eastAsia"/>
          <w:color w:val="FF0000"/>
          <w:sz w:val="20"/>
          <w:szCs w:val="20"/>
        </w:rPr>
        <w:t>実行結果</w:t>
      </w:r>
      <w:r>
        <w:rPr>
          <w:rFonts w:hint="eastAsia"/>
          <w:color w:val="FF0000"/>
          <w:sz w:val="20"/>
          <w:szCs w:val="20"/>
        </w:rPr>
        <w:t>はサンプル①と同じ</w:t>
      </w:r>
    </w:p>
    <w:p w14:paraId="10902512" w14:textId="1D75A60F" w:rsidR="00B76262" w:rsidRDefault="00B76262" w:rsidP="00B76262">
      <w:pPr>
        <w:pStyle w:val="a9"/>
        <w:spacing w:beforeLines="50" w:before="180"/>
        <w:ind w:firstLine="283"/>
      </w:pPr>
      <w:r>
        <w:t xml:space="preserve">GCC 4.6 </w:t>
      </w:r>
      <w:r>
        <w:t>以降のコンパイラを使用している場合、</w:t>
      </w:r>
      <w:r>
        <w:rPr>
          <w:rFonts w:hint="eastAsia"/>
        </w:rPr>
        <w:t xml:space="preserve"> -fstack-usege</w:t>
      </w:r>
      <w:r w:rsidR="00C02692">
        <w:fldChar w:fldCharType="begin"/>
      </w:r>
      <w:r w:rsidR="00C02692">
        <w:instrText xml:space="preserve"> XE "GCC:--fstack-usage</w:instrText>
      </w:r>
      <w:r w:rsidR="00C02692">
        <w:rPr>
          <w:rFonts w:hint="eastAsia"/>
        </w:rPr>
        <w:instrText>オプション</w:instrText>
      </w:r>
      <w:r w:rsidR="00C02692">
        <w:instrText>" \y “GCC:--fstack-usage</w:instrText>
      </w:r>
      <w:r w:rsidR="00C02692">
        <w:rPr>
          <w:rFonts w:hint="eastAsia"/>
        </w:rPr>
        <w:instrText>おぷしょん</w:instrText>
      </w:r>
      <w:r w:rsidR="00C02692">
        <w:instrText xml:space="preserve">” </w:instrText>
      </w:r>
      <w:r w:rsidR="00C02692">
        <w:fldChar w:fldCharType="end"/>
      </w:r>
      <w:r>
        <w:rPr>
          <w:rFonts w:hint="eastAsia"/>
        </w:rPr>
        <w:t xml:space="preserve"> </w:t>
      </w:r>
      <w:r>
        <w:rPr>
          <w:rFonts w:hint="eastAsia"/>
        </w:rPr>
        <w:t>というオプションを付けてコンパイルすると、関数ごとのスタック所要量を</w:t>
      </w:r>
      <w:r w:rsidR="00DF1FE4">
        <w:rPr>
          <w:rFonts w:hint="eastAsia"/>
        </w:rPr>
        <w:t>確認</w:t>
      </w:r>
      <w:r>
        <w:rPr>
          <w:rFonts w:hint="eastAsia"/>
        </w:rPr>
        <w:t>できる。</w:t>
      </w:r>
      <w:r>
        <w:t>上記オーバーフローのサンプル</w:t>
      </w:r>
      <w:r>
        <w:rPr>
          <w:rFonts w:hint="eastAsia"/>
        </w:rPr>
        <w:t>①</w:t>
      </w:r>
      <w:r w:rsidR="00DF1FE4">
        <w:rPr>
          <w:rFonts w:hint="eastAsia"/>
        </w:rPr>
        <w:t>の</w:t>
      </w:r>
      <w:r w:rsidR="001C3209">
        <w:rPr>
          <w:rFonts w:hint="eastAsia"/>
        </w:rPr>
        <w:t>コードの</w:t>
      </w:r>
      <w:r w:rsidR="002D2F12">
        <w:rPr>
          <w:rFonts w:hint="eastAsia"/>
        </w:rPr>
        <w:t>確認</w:t>
      </w:r>
      <w:r w:rsidR="00DF1FE4">
        <w:rPr>
          <w:rFonts w:hint="eastAsia"/>
        </w:rPr>
        <w:t>結果</w:t>
      </w:r>
      <w:r>
        <w:rPr>
          <w:rFonts w:hint="eastAsia"/>
        </w:rPr>
        <w:t>を示す。</w:t>
      </w:r>
    </w:p>
    <w:p w14:paraId="04EADE96" w14:textId="4B88B855" w:rsidR="00B76262" w:rsidRDefault="00B76262" w:rsidP="00B76262">
      <w:pPr>
        <w:pStyle w:val="a9"/>
        <w:keepNext/>
        <w:widowControl/>
        <w:spacing w:beforeLines="50" w:before="180"/>
        <w:ind w:firstLineChars="0" w:firstLine="0"/>
      </w:pPr>
      <w:r>
        <w:rPr>
          <w:rFonts w:hint="eastAsia"/>
        </w:rPr>
        <w:t>スタック</w:t>
      </w:r>
      <w:r w:rsidR="00DF1FE4">
        <w:rPr>
          <w:rFonts w:hint="eastAsia"/>
        </w:rPr>
        <w:t>所要量</w:t>
      </w:r>
      <w:r>
        <w:rPr>
          <w:rFonts w:hint="eastAsia"/>
        </w:rPr>
        <w:t>の確認例：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6262" w14:paraId="6A4A3D13" w14:textId="77777777" w:rsidTr="00F96884">
        <w:tc>
          <w:tcPr>
            <w:tcW w:w="8494" w:type="dxa"/>
          </w:tcPr>
          <w:p w14:paraId="48A4026C" w14:textId="77777777" w:rsidR="00B76262" w:rsidRDefault="00B76262" w:rsidP="00B76262">
            <w:pPr>
              <w:pStyle w:val="2-"/>
            </w:pPr>
            <w:r>
              <w:t>$ g++ --version</w:t>
            </w:r>
          </w:p>
          <w:p w14:paraId="56FDC4CC" w14:textId="77777777" w:rsidR="00B76262" w:rsidRPr="00AA43C8" w:rsidRDefault="00B76262" w:rsidP="00B76262">
            <w:pPr>
              <w:pStyle w:val="2-"/>
              <w:rPr>
                <w:color w:val="auto"/>
              </w:rPr>
            </w:pPr>
            <w:r w:rsidRPr="00AA43C8">
              <w:rPr>
                <w:color w:val="auto"/>
              </w:rPr>
              <w:t>g++ (GCC) 4.8.2</w:t>
            </w:r>
          </w:p>
          <w:p w14:paraId="60739E99" w14:textId="77777777" w:rsidR="00B76262" w:rsidRDefault="00B76262" w:rsidP="00B76262">
            <w:pPr>
              <w:pStyle w:val="2-"/>
            </w:pPr>
            <w:r>
              <w:rPr>
                <w:rFonts w:hint="eastAsia"/>
              </w:rPr>
              <w:t>$ g++ -fstack-usage a.cpp</w:t>
            </w:r>
          </w:p>
          <w:p w14:paraId="4E984147" w14:textId="77777777" w:rsidR="00B76262" w:rsidRDefault="00B76262" w:rsidP="00B76262">
            <w:pPr>
              <w:pStyle w:val="2-"/>
            </w:pPr>
            <w:r>
              <w:t>$ a.su</w:t>
            </w:r>
          </w:p>
          <w:p w14:paraId="1EDC9433" w14:textId="77777777" w:rsidR="00B76262" w:rsidRPr="00B76262" w:rsidRDefault="00B76262" w:rsidP="00B76262">
            <w:pPr>
              <w:pStyle w:val="2-"/>
              <w:rPr>
                <w:color w:val="auto"/>
              </w:rPr>
            </w:pPr>
            <w:r w:rsidRPr="00B76262">
              <w:rPr>
                <w:color w:val="auto"/>
              </w:rPr>
              <w:t xml:space="preserve">a.cpp:14:6:void func1() </w:t>
            </w:r>
            <w:r w:rsidRPr="00B76262">
              <w:rPr>
                <w:color w:val="FF0000"/>
              </w:rPr>
              <w:t>67108896</w:t>
            </w:r>
            <w:r w:rsidRPr="00B76262">
              <w:rPr>
                <w:color w:val="auto"/>
              </w:rPr>
              <w:t xml:space="preserve">        static</w:t>
            </w:r>
          </w:p>
          <w:p w14:paraId="09D277CA" w14:textId="0F2E20BA" w:rsidR="00B76262" w:rsidRPr="00B76262" w:rsidRDefault="00B76262" w:rsidP="00B76262">
            <w:pPr>
              <w:pStyle w:val="2-"/>
            </w:pPr>
            <w:r w:rsidRPr="00B76262">
              <w:rPr>
                <w:color w:val="auto"/>
              </w:rPr>
              <w:t xml:space="preserve">a.cpp:27:5:int main(int, const char**)  </w:t>
            </w:r>
            <w:r w:rsidRPr="00B76262">
              <w:rPr>
                <w:color w:val="FF0000"/>
              </w:rPr>
              <w:t>32</w:t>
            </w:r>
            <w:r w:rsidRPr="00B76262">
              <w:rPr>
                <w:color w:val="auto"/>
              </w:rPr>
              <w:t xml:space="preserve">      static</w:t>
            </w:r>
          </w:p>
        </w:tc>
      </w:tr>
    </w:tbl>
    <w:p w14:paraId="50A89B21" w14:textId="56B8A3AE" w:rsidR="00F048FC" w:rsidRDefault="00FD6DA6" w:rsidP="00F048FC">
      <w:pPr>
        <w:pStyle w:val="2"/>
      </w:pPr>
      <w:bookmarkStart w:id="53" w:name="_Toc379777964"/>
      <w:r>
        <w:rPr>
          <w:rFonts w:hint="eastAsia"/>
        </w:rPr>
        <w:t>スレッドと</w:t>
      </w:r>
      <w:r w:rsidR="00326CDF">
        <w:rPr>
          <w:rFonts w:hint="eastAsia"/>
        </w:rPr>
        <w:t>コンテキスト</w:t>
      </w:r>
      <w:r w:rsidR="006C7D64">
        <w:rPr>
          <w:rFonts w:hint="eastAsia"/>
        </w:rPr>
        <w:t>スイッチ</w:t>
      </w:r>
      <w:bookmarkEnd w:id="53"/>
    </w:p>
    <w:p w14:paraId="6F5410DC" w14:textId="65768AAA" w:rsidR="00F048FC" w:rsidRDefault="00574A8B" w:rsidP="00F048FC">
      <w:pPr>
        <w:pStyle w:val="a9"/>
        <w:ind w:firstLine="283"/>
      </w:pPr>
      <w:r>
        <w:t>アクティブなタスクが切り替わることを「コンテキストスイッチ</w:t>
      </w:r>
      <w:r w:rsidR="00483449">
        <w:fldChar w:fldCharType="begin"/>
      </w:r>
      <w:r w:rsidR="00483449">
        <w:instrText xml:space="preserve"> XE "</w:instrText>
      </w:r>
      <w:r w:rsidR="00483449">
        <w:rPr>
          <w:rFonts w:hint="eastAsia"/>
        </w:rPr>
        <w:instrText>コンテキストスイッチ</w:instrText>
      </w:r>
      <w:r w:rsidR="00483449">
        <w:instrText>" \y “</w:instrText>
      </w:r>
      <w:r w:rsidR="00483449">
        <w:rPr>
          <w:rFonts w:hint="eastAsia"/>
        </w:rPr>
        <w:instrText>こんてきすとすいっち</w:instrText>
      </w:r>
      <w:r w:rsidR="00483449">
        <w:instrText xml:space="preserve">” </w:instrText>
      </w:r>
      <w:r w:rsidR="00483449">
        <w:fldChar w:fldCharType="end"/>
      </w:r>
      <w:r>
        <w:t>」と呼ぶ。</w:t>
      </w:r>
    </w:p>
    <w:p w14:paraId="00E81EAA" w14:textId="17F367FD" w:rsidR="00574A8B" w:rsidRDefault="00574A8B" w:rsidP="00F048FC">
      <w:pPr>
        <w:pStyle w:val="a9"/>
        <w:ind w:firstLine="283"/>
      </w:pPr>
      <w:r>
        <w:lastRenderedPageBreak/>
        <w:t>「コンテキスト</w:t>
      </w:r>
      <w:r w:rsidR="00483449">
        <w:fldChar w:fldCharType="begin"/>
      </w:r>
      <w:r w:rsidR="00483449">
        <w:instrText xml:space="preserve"> XE "</w:instrText>
      </w:r>
      <w:r w:rsidR="00483449">
        <w:rPr>
          <w:rFonts w:hint="eastAsia"/>
        </w:rPr>
        <w:instrText>コンテキスト</w:instrText>
      </w:r>
      <w:r w:rsidR="00483449">
        <w:instrText>" \y “</w:instrText>
      </w:r>
      <w:r w:rsidR="00483449">
        <w:rPr>
          <w:rFonts w:hint="eastAsia"/>
        </w:rPr>
        <w:instrText>こんてきすと</w:instrText>
      </w:r>
      <w:r w:rsidR="00483449">
        <w:instrText xml:space="preserve">” </w:instrText>
      </w:r>
      <w:r w:rsidR="00483449">
        <w:fldChar w:fldCharType="end"/>
      </w:r>
      <w:r>
        <w:t>」とは、タスクを実行中の</w:t>
      </w:r>
      <w:r>
        <w:t>CPU</w:t>
      </w:r>
      <w:r>
        <w:t>の状態のことで、スイッチする際に全てのレジスタの情報を退避・復元する。</w:t>
      </w:r>
      <w:r w:rsidR="00FD6DA6">
        <w:t>レジスタの中にはプログラムカウンタとスタックポインタも含まれる。</w:t>
      </w:r>
    </w:p>
    <w:p w14:paraId="5097E77B" w14:textId="74440267" w:rsidR="00FD6DA6" w:rsidRDefault="00F617FE" w:rsidP="00F617FE">
      <w:pPr>
        <w:pStyle w:val="a9"/>
        <w:spacing w:beforeLines="50" w:before="180"/>
        <w:ind w:firstLine="283"/>
      </w:pPr>
      <w:r>
        <w:t>スレッドの挙動としては、スレッドが</w:t>
      </w:r>
      <w:r w:rsidR="00FD6DA6">
        <w:t>タイムスライスの所要時間（「クォンタム</w:t>
      </w:r>
      <w:r w:rsidR="00483449">
        <w:fldChar w:fldCharType="begin"/>
      </w:r>
      <w:r w:rsidR="00483449">
        <w:instrText xml:space="preserve"> XE "</w:instrText>
      </w:r>
      <w:r w:rsidR="00483449">
        <w:rPr>
          <w:rFonts w:hint="eastAsia"/>
        </w:rPr>
        <w:instrText>タイムスライス</w:instrText>
      </w:r>
      <w:r w:rsidR="00483449">
        <w:rPr>
          <w:rFonts w:hint="eastAsia"/>
        </w:rPr>
        <w:instrText>:</w:instrText>
      </w:r>
      <w:r w:rsidR="00483449">
        <w:rPr>
          <w:rFonts w:hint="eastAsia"/>
        </w:rPr>
        <w:instrText>クォンタム</w:instrText>
      </w:r>
      <w:r w:rsidR="00483449">
        <w:instrText>" \y “</w:instrText>
      </w:r>
      <w:r w:rsidR="00483449">
        <w:rPr>
          <w:rFonts w:hint="eastAsia"/>
        </w:rPr>
        <w:instrText>たいむすらいす</w:instrText>
      </w:r>
      <w:r w:rsidR="00483449">
        <w:rPr>
          <w:rFonts w:hint="eastAsia"/>
        </w:rPr>
        <w:instrText>:</w:instrText>
      </w:r>
      <w:r w:rsidR="00483449">
        <w:rPr>
          <w:rFonts w:hint="eastAsia"/>
        </w:rPr>
        <w:instrText>くぉんたむ</w:instrText>
      </w:r>
      <w:r w:rsidR="00483449">
        <w:instrText xml:space="preserve">” </w:instrText>
      </w:r>
      <w:r w:rsidR="00483449">
        <w:fldChar w:fldCharType="end"/>
      </w:r>
      <w:r w:rsidR="00FD6DA6">
        <w:t>」とも言う）を使い切った時か、スレッドが待機状態（スリープ）に入った時に</w:t>
      </w:r>
      <w:r>
        <w:t>コンテキストスイッチが発生する。</w:t>
      </w:r>
    </w:p>
    <w:p w14:paraId="57298058" w14:textId="0ACC904E" w:rsidR="00F617FE" w:rsidRDefault="00F617FE" w:rsidP="00F617FE">
      <w:pPr>
        <w:pStyle w:val="a9"/>
        <w:spacing w:beforeLines="50" w:before="180"/>
        <w:ind w:firstLine="283"/>
      </w:pPr>
      <w:r>
        <w:t>なお、コンテキストスイッチはスレッドの切り替えだけではなく、</w:t>
      </w:r>
      <w:r>
        <w:t>OS</w:t>
      </w:r>
      <w:r>
        <w:t>のカーネルモードとユーザーモードが切り替わる時や、割り込み処理が発生した際にも行われる。</w:t>
      </w:r>
    </w:p>
    <w:p w14:paraId="6A6BC5B6" w14:textId="4FCF3193" w:rsidR="00F617FE" w:rsidRDefault="00F617FE" w:rsidP="00F617FE">
      <w:pPr>
        <w:pStyle w:val="2"/>
      </w:pPr>
      <w:bookmarkStart w:id="54" w:name="_Toc379777965"/>
      <w:r>
        <w:rPr>
          <w:rFonts w:hint="eastAsia"/>
        </w:rPr>
        <w:t>スレッドスケジューリング</w:t>
      </w:r>
      <w:bookmarkEnd w:id="54"/>
      <w:r w:rsidR="00483449">
        <w:fldChar w:fldCharType="begin"/>
      </w:r>
      <w:r w:rsidR="00483449">
        <w:instrText xml:space="preserve"> XE "</w:instrText>
      </w:r>
      <w:r w:rsidR="00483449">
        <w:rPr>
          <w:rFonts w:hint="eastAsia"/>
        </w:rPr>
        <w:instrText>スレッド</w:instrText>
      </w:r>
      <w:r w:rsidR="00483449">
        <w:rPr>
          <w:rFonts w:hint="eastAsia"/>
        </w:rPr>
        <w:instrText>:</w:instrText>
      </w:r>
      <w:r w:rsidR="00483449">
        <w:rPr>
          <w:rFonts w:hint="eastAsia"/>
        </w:rPr>
        <w:instrText>スケジューリング</w:instrText>
      </w:r>
      <w:r w:rsidR="00483449">
        <w:instrText>" \y “</w:instrText>
      </w:r>
      <w:r w:rsidR="00483449">
        <w:rPr>
          <w:rFonts w:hint="eastAsia"/>
        </w:rPr>
        <w:instrText>すれっど</w:instrText>
      </w:r>
      <w:r w:rsidR="00483449">
        <w:rPr>
          <w:rFonts w:hint="eastAsia"/>
        </w:rPr>
        <w:instrText>:</w:instrText>
      </w:r>
      <w:r w:rsidR="00483449">
        <w:rPr>
          <w:rFonts w:hint="eastAsia"/>
        </w:rPr>
        <w:instrText>すけじゅーりんぐ</w:instrText>
      </w:r>
      <w:r w:rsidR="00483449">
        <w:instrText xml:space="preserve">” </w:instrText>
      </w:r>
      <w:r w:rsidR="00483449">
        <w:fldChar w:fldCharType="end"/>
      </w:r>
    </w:p>
    <w:p w14:paraId="129EDB5B" w14:textId="0DC7772E" w:rsidR="00F617FE" w:rsidRDefault="00F617FE" w:rsidP="00F617FE">
      <w:pPr>
        <w:pStyle w:val="a9"/>
        <w:ind w:firstLine="283"/>
      </w:pPr>
      <w:r>
        <w:rPr>
          <w:rFonts w:hint="eastAsia"/>
        </w:rPr>
        <w:t>スレッドの切り替えは</w:t>
      </w:r>
      <w:r>
        <w:rPr>
          <w:rFonts w:hint="eastAsia"/>
        </w:rPr>
        <w:t>OS</w:t>
      </w:r>
      <w:r>
        <w:rPr>
          <w:rFonts w:hint="eastAsia"/>
        </w:rPr>
        <w:t>が管理する。スレッドの実行順序は</w:t>
      </w:r>
      <w:r>
        <w:rPr>
          <w:rFonts w:hint="eastAsia"/>
        </w:rPr>
        <w:t>OS</w:t>
      </w:r>
      <w:r>
        <w:rPr>
          <w:rFonts w:hint="eastAsia"/>
        </w:rPr>
        <w:t>にスケジューリングされる。スレッドは順番にタイムスライスで区切りながらローテーションで実行されていく。</w:t>
      </w:r>
    </w:p>
    <w:p w14:paraId="555265B6" w14:textId="53EE44F8" w:rsidR="00574A8B" w:rsidRDefault="00574A8B" w:rsidP="00574A8B">
      <w:pPr>
        <w:pStyle w:val="2"/>
      </w:pPr>
      <w:bookmarkStart w:id="55" w:name="_Toc379777966"/>
      <w:r>
        <w:rPr>
          <w:rFonts w:hint="eastAsia"/>
        </w:rPr>
        <w:t>スレッド優先度</w:t>
      </w:r>
      <w:bookmarkEnd w:id="55"/>
      <w:r w:rsidR="00483449">
        <w:fldChar w:fldCharType="begin"/>
      </w:r>
      <w:r w:rsidR="00483449">
        <w:instrText xml:space="preserve"> XE "</w:instrText>
      </w:r>
      <w:r w:rsidR="00483449">
        <w:rPr>
          <w:rFonts w:hint="eastAsia"/>
        </w:rPr>
        <w:instrText>スレッド</w:instrText>
      </w:r>
      <w:r w:rsidR="00483449">
        <w:rPr>
          <w:rFonts w:hint="eastAsia"/>
        </w:rPr>
        <w:instrText>:</w:instrText>
      </w:r>
      <w:r w:rsidR="00483449">
        <w:rPr>
          <w:rFonts w:hint="eastAsia"/>
        </w:rPr>
        <w:instrText>優先度</w:instrText>
      </w:r>
      <w:r w:rsidR="00483449">
        <w:instrText>" \y “</w:instrText>
      </w:r>
      <w:r w:rsidR="00483449">
        <w:rPr>
          <w:rFonts w:hint="eastAsia"/>
        </w:rPr>
        <w:instrText>すれっど</w:instrText>
      </w:r>
      <w:r w:rsidR="00483449">
        <w:rPr>
          <w:rFonts w:hint="eastAsia"/>
        </w:rPr>
        <w:instrText>:</w:instrText>
      </w:r>
      <w:r w:rsidR="00483449">
        <w:rPr>
          <w:rFonts w:hint="eastAsia"/>
        </w:rPr>
        <w:instrText>ゆうせんど</w:instrText>
      </w:r>
      <w:r w:rsidR="00483449">
        <w:instrText xml:space="preserve">” </w:instrText>
      </w:r>
      <w:r w:rsidR="00483449">
        <w:fldChar w:fldCharType="end"/>
      </w:r>
    </w:p>
    <w:p w14:paraId="32EABE14" w14:textId="3D27C55E" w:rsidR="00F617FE" w:rsidRDefault="00574A8B" w:rsidP="00574A8B">
      <w:pPr>
        <w:pStyle w:val="a9"/>
        <w:ind w:firstLine="283"/>
      </w:pPr>
      <w:r>
        <w:rPr>
          <w:rFonts w:hint="eastAsia"/>
        </w:rPr>
        <w:t>スレッドには優先度が</w:t>
      </w:r>
      <w:r w:rsidR="00F617FE">
        <w:rPr>
          <w:rFonts w:hint="eastAsia"/>
        </w:rPr>
        <w:t>ある。</w:t>
      </w:r>
    </w:p>
    <w:p w14:paraId="6BB1EED2" w14:textId="77777777" w:rsidR="00D00E70" w:rsidRDefault="00B94220" w:rsidP="00574A8B">
      <w:pPr>
        <w:pStyle w:val="a9"/>
        <w:ind w:firstLine="283"/>
      </w:pPr>
      <w:r>
        <w:t>スレッドスケジューリングは</w:t>
      </w:r>
      <w:r w:rsidR="00F617FE">
        <w:t>優先度の高いスレッド</w:t>
      </w:r>
      <w:r>
        <w:t>を</w:t>
      </w:r>
      <w:r w:rsidR="00F617FE">
        <w:t>先に実行</w:t>
      </w:r>
      <w:r>
        <w:t>し、それらが</w:t>
      </w:r>
      <w:r w:rsidR="00275BB7">
        <w:t>全て</w:t>
      </w:r>
      <w:r>
        <w:t>待機状態にならない限り、低いスレッド</w:t>
      </w:r>
      <w:r w:rsidR="00275BB7">
        <w:t>に</w:t>
      </w:r>
      <w:r>
        <w:t>実行</w:t>
      </w:r>
      <w:r w:rsidR="00275BB7">
        <w:t>を移さない</w:t>
      </w:r>
      <w:r>
        <w:t>。優先度の同じスレッドはタイムスライスで順次</w:t>
      </w:r>
      <w:r w:rsidR="00275BB7">
        <w:t>実行す</w:t>
      </w:r>
      <w:r>
        <w:t>る。</w:t>
      </w:r>
    </w:p>
    <w:p w14:paraId="6FB576EF" w14:textId="00ED45C3" w:rsidR="00574A8B" w:rsidRDefault="00D00E70" w:rsidP="00574A8B">
      <w:pPr>
        <w:pStyle w:val="a9"/>
        <w:ind w:firstLine="283"/>
      </w:pPr>
      <w:r>
        <w:t>要するに、待ち状態に入らず</w:t>
      </w:r>
      <w:r w:rsidR="008E74EF">
        <w:t>に</w:t>
      </w:r>
      <w:r>
        <w:t>タイムスライスを使い切ってばかりの</w:t>
      </w:r>
      <w:r w:rsidR="008E74EF">
        <w:t>重い</w:t>
      </w:r>
      <w:r>
        <w:t>スレッドがあると、それより優先度の低いスレッドに処理が</w:t>
      </w:r>
      <w:r w:rsidR="008E74EF">
        <w:t>移らなくなる。</w:t>
      </w:r>
    </w:p>
    <w:p w14:paraId="1309388E" w14:textId="67A131CD" w:rsidR="004064AB" w:rsidRDefault="004064AB" w:rsidP="004064AB">
      <w:pPr>
        <w:pStyle w:val="a9"/>
        <w:keepNext/>
        <w:widowControl/>
        <w:spacing w:beforeLines="50" w:before="180"/>
        <w:ind w:firstLineChars="0" w:firstLine="0"/>
      </w:pPr>
      <w:r>
        <w:rPr>
          <w:rFonts w:hint="eastAsia"/>
        </w:rPr>
        <w:lastRenderedPageBreak/>
        <w:t>スレッド優先度のイメージ：</w:t>
      </w:r>
    </w:p>
    <w:p w14:paraId="43D7BE87" w14:textId="450D5550" w:rsidR="004064AB" w:rsidRDefault="004064AB" w:rsidP="004064AB">
      <w:pPr>
        <w:pStyle w:val="a9"/>
        <w:ind w:firstLineChars="0" w:firstLine="0"/>
      </w:pPr>
      <w:r>
        <w:object w:dxaOrig="7171" w:dyaOrig="4336" w14:anchorId="6E6ABB95">
          <v:shape id="_x0000_i1035" type="#_x0000_t75" style="width:396.85pt;height:222.9pt" o:ole="">
            <v:imagedata r:id="rId38" o:title="" cropbottom="4720f"/>
          </v:shape>
          <o:OLEObject Type="Embed" ProgID="Visio.Drawing.15" ShapeID="_x0000_i1035" DrawAspect="Content" ObjectID="_1453519957" r:id="rId39"/>
        </w:object>
      </w:r>
    </w:p>
    <w:p w14:paraId="5E025C2A" w14:textId="07A43DC2" w:rsidR="0041473E" w:rsidRDefault="00D00E70" w:rsidP="00021527">
      <w:pPr>
        <w:pStyle w:val="a9"/>
        <w:keepNext/>
        <w:widowControl/>
        <w:spacing w:beforeLines="50" w:before="180"/>
        <w:ind w:firstLine="283"/>
      </w:pPr>
      <w:r>
        <w:t>なお、</w:t>
      </w:r>
      <w:r w:rsidR="0041473E">
        <w:t>スレッド優先度は</w:t>
      </w:r>
      <w:r w:rsidR="00275BB7">
        <w:t>、</w:t>
      </w:r>
      <w:r w:rsidR="0041473E">
        <w:t>スレッド生成時</w:t>
      </w:r>
      <w:r w:rsidR="00275BB7">
        <w:t>、</w:t>
      </w:r>
      <w:r w:rsidR="0041473E">
        <w:t>もしくは実行中に切り替えることができる。</w:t>
      </w:r>
    </w:p>
    <w:p w14:paraId="42E1E4D6" w14:textId="2D145802" w:rsidR="00D00E70" w:rsidRDefault="00D00E70" w:rsidP="00021527">
      <w:pPr>
        <w:pStyle w:val="a9"/>
        <w:keepNext/>
        <w:widowControl/>
        <w:ind w:firstLine="283"/>
      </w:pPr>
      <w:r>
        <w:t>Windows</w:t>
      </w:r>
      <w:r>
        <w:t>では、プロセスの優先度をタスクマネージャから切り替えることもできる。</w:t>
      </w:r>
      <w:r w:rsidR="008E74EF">
        <w:t>これは、プロセス内のスレッドの優先度に影響する。</w:t>
      </w:r>
    </w:p>
    <w:p w14:paraId="149D559C" w14:textId="04C2085B" w:rsidR="00D00E70" w:rsidRDefault="006448E5" w:rsidP="00D00E70">
      <w:pPr>
        <w:pStyle w:val="a9"/>
        <w:ind w:firstLine="283"/>
      </w:pPr>
      <w:r w:rsidRPr="006448E5">
        <w:rPr>
          <w:rFonts w:hint="eastAsia"/>
          <w:noProof/>
        </w:rPr>
        <mc:AlternateContent>
          <mc:Choice Requires="wps">
            <w:drawing>
              <wp:anchor distT="0" distB="0" distL="114300" distR="114300" simplePos="0" relativeHeight="251677696" behindDoc="0" locked="0" layoutInCell="1" allowOverlap="1" wp14:anchorId="22C746B4" wp14:editId="27AD50BB">
                <wp:simplePos x="0" y="0"/>
                <wp:positionH relativeFrom="margin">
                  <wp:posOffset>2400072</wp:posOffset>
                </wp:positionH>
                <wp:positionV relativeFrom="paragraph">
                  <wp:posOffset>1134109</wp:posOffset>
                </wp:positionV>
                <wp:extent cx="277495" cy="160655"/>
                <wp:effectExtent l="0" t="38100" r="27305" b="48895"/>
                <wp:wrapNone/>
                <wp:docPr id="13" name="右矢印 13"/>
                <wp:cNvGraphicFramePr/>
                <a:graphic xmlns:a="http://schemas.openxmlformats.org/drawingml/2006/main">
                  <a:graphicData uri="http://schemas.microsoft.com/office/word/2010/wordprocessingShape">
                    <wps:wsp>
                      <wps:cNvSpPr/>
                      <wps:spPr>
                        <a:xfrm rot="12986420">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39AEF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3" o:spid="_x0000_s1026" type="#_x0000_t13" style="position:absolute;left:0;text-align:left;margin-left:189pt;margin-top:89.3pt;width:21.85pt;height:12.65pt;rotation:-9408326fd;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5648" behindDoc="0" locked="0" layoutInCell="1" allowOverlap="1" wp14:anchorId="1814E6B3" wp14:editId="02C3EB6F">
                <wp:simplePos x="0" y="0"/>
                <wp:positionH relativeFrom="column">
                  <wp:posOffset>360959</wp:posOffset>
                </wp:positionH>
                <wp:positionV relativeFrom="paragraph">
                  <wp:posOffset>950544</wp:posOffset>
                </wp:positionV>
                <wp:extent cx="2055572" cy="153619"/>
                <wp:effectExtent l="0" t="0" r="20955" b="18415"/>
                <wp:wrapNone/>
                <wp:docPr id="12" name="角丸四角形 12"/>
                <wp:cNvGraphicFramePr/>
                <a:graphic xmlns:a="http://schemas.openxmlformats.org/drawingml/2006/main">
                  <a:graphicData uri="http://schemas.microsoft.com/office/word/2010/wordprocessingShape">
                    <wps:wsp>
                      <wps:cNvSpPr/>
                      <wps:spPr>
                        <a:xfrm>
                          <a:off x="0" y="0"/>
                          <a:ext cx="2055572" cy="153619"/>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54BC1" id="角丸四角形 12" o:spid="_x0000_s1026" style="position:absolute;left:0;text-align:left;margin-left:28.4pt;margin-top:74.85pt;width:161.85pt;height:1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64384" behindDoc="0" locked="0" layoutInCell="1" allowOverlap="1" wp14:anchorId="76E2FD91" wp14:editId="7E528A38">
                <wp:simplePos x="0" y="0"/>
                <wp:positionH relativeFrom="column">
                  <wp:posOffset>1216660</wp:posOffset>
                </wp:positionH>
                <wp:positionV relativeFrom="paragraph">
                  <wp:posOffset>232740</wp:posOffset>
                </wp:positionV>
                <wp:extent cx="438785" cy="146050"/>
                <wp:effectExtent l="0" t="0" r="18415" b="25400"/>
                <wp:wrapNone/>
                <wp:docPr id="4" name="角丸四角形 4"/>
                <wp:cNvGraphicFramePr/>
                <a:graphic xmlns:a="http://schemas.openxmlformats.org/drawingml/2006/main">
                  <a:graphicData uri="http://schemas.microsoft.com/office/word/2010/wordprocessingShape">
                    <wps:wsp>
                      <wps:cNvSpPr/>
                      <wps:spPr>
                        <a:xfrm>
                          <a:off x="0" y="0"/>
                          <a:ext cx="438785" cy="1460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44B968" id="角丸四角形 4" o:spid="_x0000_s1026" style="position:absolute;left:0;text-align:left;margin-left:95.8pt;margin-top:18.35pt;width:34.55pt;height: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73600" behindDoc="0" locked="0" layoutInCell="1" allowOverlap="1" wp14:anchorId="6DE77F48" wp14:editId="6EDD8AE7">
                <wp:simplePos x="0" y="0"/>
                <wp:positionH relativeFrom="margin">
                  <wp:posOffset>3514878</wp:posOffset>
                </wp:positionH>
                <wp:positionV relativeFrom="paragraph">
                  <wp:posOffset>357785</wp:posOffset>
                </wp:positionV>
                <wp:extent cx="277495" cy="160655"/>
                <wp:effectExtent l="19050" t="38100" r="27305" b="48895"/>
                <wp:wrapNone/>
                <wp:docPr id="11" name="右矢印 11"/>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B56518" id="右矢印 11" o:spid="_x0000_s1026" type="#_x0000_t13" style="position:absolute;left:0;text-align:left;margin-left:276.75pt;margin-top:28.15pt;width:21.85pt;height:12.65pt;rotation:10348507fd;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1552" behindDoc="0" locked="0" layoutInCell="1" allowOverlap="1" wp14:anchorId="4F85A247" wp14:editId="4E3D8CEC">
                <wp:simplePos x="0" y="0"/>
                <wp:positionH relativeFrom="margin">
                  <wp:align>center</wp:align>
                </wp:positionH>
                <wp:positionV relativeFrom="paragraph">
                  <wp:posOffset>380262</wp:posOffset>
                </wp:positionV>
                <wp:extent cx="277495" cy="160655"/>
                <wp:effectExtent l="19050" t="38100" r="27305" b="48895"/>
                <wp:wrapNone/>
                <wp:docPr id="9" name="右矢印 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CF5ECC" id="右矢印 9" o:spid="_x0000_s1026" type="#_x0000_t13" style="position:absolute;left:0;text-align:left;margin-left:0;margin-top:29.95pt;width:21.85pt;height:12.65pt;rotation:10348507fd;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65408" behindDoc="0" locked="0" layoutInCell="1" allowOverlap="1" wp14:anchorId="4FD9AFEE" wp14:editId="63B40692">
                <wp:simplePos x="0" y="0"/>
                <wp:positionH relativeFrom="column">
                  <wp:posOffset>1647825</wp:posOffset>
                </wp:positionH>
                <wp:positionV relativeFrom="paragraph">
                  <wp:posOffset>73025</wp:posOffset>
                </wp:positionV>
                <wp:extent cx="277495" cy="160655"/>
                <wp:effectExtent l="19050" t="38100" r="27305" b="48895"/>
                <wp:wrapNone/>
                <wp:docPr id="5" name="右矢印 5"/>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773405" id="右矢印 5" o:spid="_x0000_s1026" type="#_x0000_t13" style="position:absolute;left:0;text-align:left;margin-left:129.75pt;margin-top:5.75pt;width:21.85pt;height:12.65pt;rotation:10348507fd;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" adj="15347" fillcolor="#ffc000 [3207]" strokecolor="#7f5f00 [1607]" strokeweight="1pt"/>
            </w:pict>
          </mc:Fallback>
        </mc:AlternateContent>
      </w:r>
      <w:r w:rsidRPr="006448E5">
        <w:rPr>
          <w:rFonts w:hint="eastAsia"/>
          <w:noProof/>
        </w:rPr>
        <mc:AlternateContent>
          <mc:Choice Requires="wps">
            <w:drawing>
              <wp:anchor distT="0" distB="0" distL="114300" distR="114300" simplePos="0" relativeHeight="251669504" behindDoc="0" locked="0" layoutInCell="1" allowOverlap="1" wp14:anchorId="38A455D6" wp14:editId="66D73C7B">
                <wp:simplePos x="0" y="0"/>
                <wp:positionH relativeFrom="margin">
                  <wp:posOffset>2548204</wp:posOffset>
                </wp:positionH>
                <wp:positionV relativeFrom="paragraph">
                  <wp:posOffset>504316</wp:posOffset>
                </wp:positionV>
                <wp:extent cx="972922" cy="577901"/>
                <wp:effectExtent l="0" t="0" r="17780" b="12700"/>
                <wp:wrapNone/>
                <wp:docPr id="7" name="角丸四角形 7"/>
                <wp:cNvGraphicFramePr/>
                <a:graphic xmlns:a="http://schemas.openxmlformats.org/drawingml/2006/main">
                  <a:graphicData uri="http://schemas.microsoft.com/office/word/2010/wordprocessingShape">
                    <wps:wsp>
                      <wps:cNvSpPr/>
                      <wps:spPr>
                        <a:xfrm>
                          <a:off x="0" y="0"/>
                          <a:ext cx="972922" cy="577901"/>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EB3ECC" id="角丸四角形 7" o:spid="_x0000_s1026" style="position:absolute;left:0;text-align:left;margin-left:200.65pt;margin-top:39.7pt;width:76.6pt;height:4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" filled="f" strokecolor="red" strokeweight="1pt">
                <v:stroke joinstyle="miter"/>
                <w10:wrap anchorx="margin"/>
              </v:roundrect>
            </w:pict>
          </mc:Fallback>
        </mc:AlternateContent>
      </w:r>
      <w:r w:rsidRPr="006448E5">
        <w:rPr>
          <w:rFonts w:hint="eastAsia"/>
          <w:noProof/>
        </w:rPr>
        <mc:AlternateContent>
          <mc:Choice Requires="wps">
            <w:drawing>
              <wp:anchor distT="0" distB="0" distL="114300" distR="114300" simplePos="0" relativeHeight="251667456" behindDoc="0" locked="0" layoutInCell="1" allowOverlap="1" wp14:anchorId="6A2D7E39" wp14:editId="732AC9B6">
                <wp:simplePos x="0" y="0"/>
                <wp:positionH relativeFrom="column">
                  <wp:posOffset>1238783</wp:posOffset>
                </wp:positionH>
                <wp:positionV relativeFrom="paragraph">
                  <wp:posOffset>533578</wp:posOffset>
                </wp:positionV>
                <wp:extent cx="1294791" cy="117043"/>
                <wp:effectExtent l="0" t="0" r="19685" b="16510"/>
                <wp:wrapNone/>
                <wp:docPr id="6" name="角丸四角形 6"/>
                <wp:cNvGraphicFramePr/>
                <a:graphic xmlns:a="http://schemas.openxmlformats.org/drawingml/2006/main">
                  <a:graphicData uri="http://schemas.microsoft.com/office/word/2010/wordprocessingShape">
                    <wps:wsp>
                      <wps:cNvSpPr/>
                      <wps:spPr>
                        <a:xfrm>
                          <a:off x="0" y="0"/>
                          <a:ext cx="1294791" cy="117043"/>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AC5D1" id="角丸四角形 6" o:spid="_x0000_s1026" style="position:absolute;left:0;text-align:left;margin-left:97.55pt;margin-top:42pt;width:101.95pt;height: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" filled="f" strokecolor="red" strokeweight="1pt">
                <v:stroke joinstyle="miter"/>
              </v:roundrect>
            </w:pict>
          </mc:Fallback>
        </mc:AlternateContent>
      </w:r>
      <w:r w:rsidR="00021527">
        <w:rPr>
          <w:rFonts w:hint="eastAsia"/>
          <w:noProof/>
        </w:rPr>
        <w:drawing>
          <wp:inline distT="0" distB="0" distL="0" distR="0" wp14:anchorId="7343A630" wp14:editId="23B5B8F3">
            <wp:extent cx="3600000" cy="2611440"/>
            <wp:effectExtent l="0" t="0" r="63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マルチスレッドプログラミングの基礎プロセスの優先度.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00000" cy="2611440"/>
                    </a:xfrm>
                    <a:prstGeom prst="rect">
                      <a:avLst/>
                    </a:prstGeom>
                  </pic:spPr>
                </pic:pic>
              </a:graphicData>
            </a:graphic>
          </wp:inline>
        </w:drawing>
      </w:r>
    </w:p>
    <w:p w14:paraId="6CD87271" w14:textId="24B0F150" w:rsidR="00CF0B94" w:rsidRDefault="00CF0B94" w:rsidP="00CF0B94">
      <w:pPr>
        <w:pStyle w:val="a9"/>
        <w:spacing w:beforeLines="50" w:before="180"/>
        <w:ind w:firstLine="283"/>
      </w:pPr>
      <w:r>
        <w:t>余談になるが、</w:t>
      </w:r>
      <w:r>
        <w:t>Windows8.1</w:t>
      </w:r>
      <w:r>
        <w:rPr>
          <w:rFonts w:hint="eastAsia"/>
        </w:rPr>
        <w:t>の環境で</w:t>
      </w:r>
      <w:r w:rsidR="00454F6C">
        <w:rPr>
          <w:rFonts w:hint="eastAsia"/>
        </w:rPr>
        <w:t>試してみたところ、</w:t>
      </w:r>
      <w:r>
        <w:rPr>
          <w:rFonts w:hint="eastAsia"/>
        </w:rPr>
        <w:t>無限ループを行う処理を優先度最高で実行しても（プログラム内で最高レベルに強制変更しても）、</w:t>
      </w:r>
      <w:r w:rsidR="00454F6C">
        <w:rPr>
          <w:rFonts w:hint="eastAsia"/>
        </w:rPr>
        <w:t>（</w:t>
      </w:r>
      <w:r w:rsidR="00483449">
        <w:rPr>
          <w:rFonts w:hint="eastAsia"/>
        </w:rPr>
        <w:t>論理プロセッサ</w:t>
      </w:r>
      <w:r>
        <w:rPr>
          <w:rFonts w:hint="eastAsia"/>
        </w:rPr>
        <w:t>の一つが</w:t>
      </w:r>
      <w:r w:rsidR="00454F6C">
        <w:rPr>
          <w:rFonts w:hint="eastAsia"/>
        </w:rPr>
        <w:t>）</w:t>
      </w:r>
      <w:r>
        <w:rPr>
          <w:rFonts w:hint="eastAsia"/>
        </w:rPr>
        <w:t>100%</w:t>
      </w:r>
      <w:r>
        <w:rPr>
          <w:rFonts w:hint="eastAsia"/>
        </w:rPr>
        <w:t>になるようなことにはならなかったので、</w:t>
      </w:r>
      <w:r w:rsidR="00454F6C">
        <w:rPr>
          <w:rFonts w:hint="eastAsia"/>
        </w:rPr>
        <w:t>ある程度処理が続いたら強制的に待機状態になっているようである。ただし、この挙動は</w:t>
      </w:r>
      <w:r w:rsidR="00454F6C">
        <w:rPr>
          <w:rFonts w:hint="eastAsia"/>
        </w:rPr>
        <w:t>OS</w:t>
      </w:r>
      <w:r w:rsidR="00454F6C">
        <w:rPr>
          <w:rFonts w:hint="eastAsia"/>
        </w:rPr>
        <w:t>によって異なると思われる。</w:t>
      </w:r>
    </w:p>
    <w:p w14:paraId="5E3BBBB0" w14:textId="4A6558F9" w:rsidR="00A30AAF" w:rsidRDefault="00A30AAF" w:rsidP="00A30AAF">
      <w:pPr>
        <w:pStyle w:val="1"/>
      </w:pPr>
      <w:bookmarkStart w:id="56" w:name="_Toc379777967"/>
      <w:r>
        <w:rPr>
          <w:rFonts w:hint="eastAsia"/>
        </w:rPr>
        <w:lastRenderedPageBreak/>
        <w:t>様々なスレッド</w:t>
      </w:r>
      <w:bookmarkEnd w:id="56"/>
    </w:p>
    <w:p w14:paraId="43A8360F" w14:textId="3F6EA09C" w:rsidR="000B1780" w:rsidRPr="005E5037" w:rsidRDefault="000B1780" w:rsidP="000B1780">
      <w:pPr>
        <w:pStyle w:val="a8"/>
        <w:spacing w:beforeLines="50" w:before="180"/>
        <w:ind w:firstLine="283"/>
      </w:pPr>
      <w:r>
        <w:rPr>
          <w:rFonts w:hint="eastAsia"/>
        </w:rPr>
        <w:t>幾つかのマルチスレッドプログラミング</w:t>
      </w:r>
      <w:r w:rsidR="00736B1A">
        <w:rPr>
          <w:rFonts w:hint="eastAsia"/>
        </w:rPr>
        <w:t>技法</w:t>
      </w:r>
      <w:r>
        <w:rPr>
          <w:rFonts w:hint="eastAsia"/>
        </w:rPr>
        <w:t>の説明とサンプルプログラムを示す。</w:t>
      </w:r>
    </w:p>
    <w:p w14:paraId="20F1002D" w14:textId="3D009BE3" w:rsidR="00416B87" w:rsidRDefault="00416B87" w:rsidP="000B1780">
      <w:pPr>
        <w:pStyle w:val="a8"/>
        <w:spacing w:beforeLines="50" w:before="180"/>
        <w:ind w:firstLine="283"/>
      </w:pPr>
      <w:r>
        <w:rPr>
          <w:rFonts w:hint="eastAsia"/>
        </w:rPr>
        <w:t>ゲームプログラミングにおけるスレッドは、スタック領域のサイズやスレッド優先度に対して特に神経質になったほうがよい。できれば</w:t>
      </w:r>
      <w:r>
        <w:rPr>
          <w:rFonts w:hint="eastAsia"/>
        </w:rPr>
        <w:t>C++11</w:t>
      </w:r>
      <w:r>
        <w:rPr>
          <w:rFonts w:hint="eastAsia"/>
        </w:rPr>
        <w:t>のスタイルで汎用性の高いプログラミングを行いたいところだが、</w:t>
      </w:r>
      <w:r w:rsidR="000C0A14">
        <w:rPr>
          <w:rFonts w:hint="eastAsia"/>
        </w:rPr>
        <w:t>今のところ、そうした細かい調整には対応できていないようである。ゲームプログラミングでは、</w:t>
      </w:r>
      <w:r>
        <w:rPr>
          <w:rFonts w:hint="eastAsia"/>
        </w:rPr>
        <w:t>ゲーム用</w:t>
      </w:r>
      <w:r>
        <w:rPr>
          <w:rFonts w:hint="eastAsia"/>
        </w:rPr>
        <w:t>SDK</w:t>
      </w:r>
      <w:r>
        <w:rPr>
          <w:rFonts w:hint="eastAsia"/>
        </w:rPr>
        <w:t>に基づいて細かく</w:t>
      </w:r>
      <w:r w:rsidR="000C0A14">
        <w:rPr>
          <w:rFonts w:hint="eastAsia"/>
        </w:rPr>
        <w:t>制御</w:t>
      </w:r>
      <w:r>
        <w:rPr>
          <w:rFonts w:hint="eastAsia"/>
        </w:rPr>
        <w:t>した方が良い。</w:t>
      </w:r>
    </w:p>
    <w:p w14:paraId="67936F91" w14:textId="361D759A" w:rsidR="004E6E76" w:rsidRDefault="00C303A9" w:rsidP="004E6E76">
      <w:pPr>
        <w:pStyle w:val="2"/>
      </w:pPr>
      <w:bookmarkStart w:id="57" w:name="_Toc379777968"/>
      <w:r>
        <w:t>f</w:t>
      </w:r>
      <w:r w:rsidR="004E6E76">
        <w:t>ork</w:t>
      </w:r>
      <w:bookmarkEnd w:id="57"/>
      <w:r w:rsidR="0014327E">
        <w:fldChar w:fldCharType="begin"/>
      </w:r>
      <w:r w:rsidR="0014327E">
        <w:instrText xml:space="preserve"> XE "fork" \y “fork” </w:instrText>
      </w:r>
      <w:r w:rsidR="0014327E">
        <w:fldChar w:fldCharType="end"/>
      </w:r>
    </w:p>
    <w:p w14:paraId="0285A06B" w14:textId="2FC5A3E9" w:rsidR="000D7241" w:rsidRDefault="00BD259A" w:rsidP="00B25A61">
      <w:pPr>
        <w:pStyle w:val="a9"/>
        <w:ind w:firstLine="283"/>
      </w:pPr>
      <w:r>
        <w:t>まずは</w:t>
      </w:r>
      <w:r w:rsidR="00F66D92">
        <w:rPr>
          <w:rFonts w:hint="eastAsia"/>
        </w:rPr>
        <w:t>「</w:t>
      </w:r>
      <w:r w:rsidR="00C303A9">
        <w:rPr>
          <w:rFonts w:hint="eastAsia"/>
        </w:rPr>
        <w:t>f</w:t>
      </w:r>
      <w:r>
        <w:rPr>
          <w:rFonts w:hint="eastAsia"/>
        </w:rPr>
        <w:t>ork</w:t>
      </w:r>
      <w:r w:rsidR="00F66D92">
        <w:rPr>
          <w:rFonts w:hint="eastAsia"/>
        </w:rPr>
        <w:t>」</w:t>
      </w:r>
      <w:r w:rsidR="00C303A9">
        <w:rPr>
          <w:rFonts w:hint="eastAsia"/>
        </w:rPr>
        <w:t>（フォーク）</w:t>
      </w:r>
      <w:r w:rsidR="000D7241">
        <w:rPr>
          <w:rFonts w:hint="eastAsia"/>
        </w:rPr>
        <w:t>を説明する</w:t>
      </w:r>
      <w:r>
        <w:rPr>
          <w:rFonts w:hint="eastAsia"/>
        </w:rPr>
        <w:t>。</w:t>
      </w:r>
    </w:p>
    <w:p w14:paraId="397A5FA5" w14:textId="17C2BC00" w:rsidR="000D7241" w:rsidRDefault="000D7241" w:rsidP="000D7241">
      <w:pPr>
        <w:pStyle w:val="a9"/>
        <w:spacing w:beforeLines="50" w:before="180"/>
        <w:ind w:firstLine="283"/>
      </w:pPr>
      <w:r>
        <w:t>マルチスレッド</w:t>
      </w:r>
      <w:r>
        <w:rPr>
          <w:rFonts w:hint="eastAsia"/>
        </w:rPr>
        <w:t>プログラミングを学習すると、</w:t>
      </w:r>
      <w:r>
        <w:t>同じ言葉で意味の異なる「</w:t>
      </w:r>
      <w:r>
        <w:rPr>
          <w:rFonts w:hint="eastAsia"/>
        </w:rPr>
        <w:t>fork-join</w:t>
      </w:r>
      <w:r>
        <w:rPr>
          <w:rFonts w:hint="eastAsia"/>
        </w:rPr>
        <w:t>モデル</w:t>
      </w:r>
      <w:r w:rsidR="0014327E">
        <w:fldChar w:fldCharType="begin"/>
      </w:r>
      <w:r w:rsidR="0014327E">
        <w:instrText xml:space="preserve"> XE "fork-join</w:instrText>
      </w:r>
      <w:r w:rsidR="0014327E">
        <w:rPr>
          <w:rFonts w:hint="eastAsia"/>
        </w:rPr>
        <w:instrText>モデル</w:instrText>
      </w:r>
      <w:r w:rsidR="0014327E">
        <w:instrText>" \y “fork-join</w:instrText>
      </w:r>
      <w:r w:rsidR="0014327E">
        <w:rPr>
          <w:rFonts w:hint="eastAsia"/>
        </w:rPr>
        <w:instrText>もでる</w:instrText>
      </w:r>
      <w:r w:rsidR="0014327E">
        <w:instrText xml:space="preserve">” </w:instrText>
      </w:r>
      <w:r w:rsidR="0014327E">
        <w:fldChar w:fldCharType="end"/>
      </w:r>
      <w:r>
        <w:rPr>
          <w:rFonts w:hint="eastAsia"/>
        </w:rPr>
        <w:t>」という言葉もあり、混乱を招きかねないので、あえて旧来</w:t>
      </w:r>
      <w:r w:rsidR="0014327E">
        <w:rPr>
          <w:rFonts w:hint="eastAsia"/>
        </w:rPr>
        <w:t>から</w:t>
      </w:r>
      <w:r>
        <w:rPr>
          <w:rFonts w:hint="eastAsia"/>
        </w:rPr>
        <w:t>の</w:t>
      </w:r>
      <w:r>
        <w:rPr>
          <w:rFonts w:hint="eastAsia"/>
        </w:rPr>
        <w:t>fork</w:t>
      </w:r>
      <w:r>
        <w:rPr>
          <w:rFonts w:hint="eastAsia"/>
        </w:rPr>
        <w:t>を説明する。なお、</w:t>
      </w:r>
      <w:r>
        <w:t>「</w:t>
      </w:r>
      <w:r>
        <w:rPr>
          <w:rFonts w:hint="eastAsia"/>
        </w:rPr>
        <w:t>fork-join</w:t>
      </w:r>
      <w:r>
        <w:rPr>
          <w:rFonts w:hint="eastAsia"/>
        </w:rPr>
        <w:t>モデル」は、</w:t>
      </w:r>
      <w:r w:rsidR="002177DA">
        <w:rPr>
          <w:rFonts w:hint="eastAsia"/>
        </w:rPr>
        <w:t>分散・並列処理の処理モデルのこと。</w:t>
      </w:r>
    </w:p>
    <w:p w14:paraId="3448994F" w14:textId="3097C45E" w:rsidR="000A2E1D" w:rsidRDefault="000D7241" w:rsidP="000D7241">
      <w:pPr>
        <w:pStyle w:val="a9"/>
        <w:spacing w:beforeLines="50" w:before="180"/>
        <w:ind w:firstLine="283"/>
      </w:pPr>
      <w:r>
        <w:rPr>
          <w:rFonts w:hint="eastAsia"/>
        </w:rPr>
        <w:t>f</w:t>
      </w:r>
      <w:r>
        <w:t>ork</w:t>
      </w:r>
      <w:r>
        <w:t>は、</w:t>
      </w:r>
      <w:r w:rsidR="000A2E1D">
        <w:rPr>
          <w:rFonts w:hint="eastAsia"/>
        </w:rPr>
        <w:t>Unix</w:t>
      </w:r>
      <w:r w:rsidR="000A2E1D">
        <w:rPr>
          <w:rFonts w:hint="eastAsia"/>
        </w:rPr>
        <w:t>系</w:t>
      </w:r>
      <w:r w:rsidR="000A2E1D">
        <w:rPr>
          <w:rFonts w:hint="eastAsia"/>
        </w:rPr>
        <w:t>OS</w:t>
      </w:r>
      <w:r w:rsidR="000A2E1D">
        <w:rPr>
          <w:rFonts w:hint="eastAsia"/>
        </w:rPr>
        <w:t>で伝統的な</w:t>
      </w:r>
      <w:r w:rsidR="00B25A61">
        <w:rPr>
          <w:rFonts w:hint="eastAsia"/>
        </w:rPr>
        <w:t>マルチタスクプログラミングの</w:t>
      </w:r>
      <w:r w:rsidR="000A2E1D">
        <w:rPr>
          <w:rFonts w:hint="eastAsia"/>
        </w:rPr>
        <w:t>手法。</w:t>
      </w:r>
      <w:r w:rsidR="00BD259A">
        <w:rPr>
          <w:rFonts w:hint="eastAsia"/>
        </w:rPr>
        <w:t>マルチスレッドではなく、マルチプロセスで</w:t>
      </w:r>
      <w:r w:rsidR="000A2E1D">
        <w:rPr>
          <w:rFonts w:hint="eastAsia"/>
        </w:rPr>
        <w:t>ある</w:t>
      </w:r>
      <w:r w:rsidR="00BD259A">
        <w:rPr>
          <w:rFonts w:hint="eastAsia"/>
        </w:rPr>
        <w:t>。</w:t>
      </w:r>
      <w:r w:rsidR="0014327E">
        <w:rPr>
          <w:rFonts w:hint="eastAsia"/>
        </w:rPr>
        <w:t>マルチスレッドの原点的な技術。</w:t>
      </w:r>
    </w:p>
    <w:p w14:paraId="591D7A49" w14:textId="08943002" w:rsidR="00BD259A" w:rsidRDefault="000A2E1D" w:rsidP="000260B7">
      <w:pPr>
        <w:pStyle w:val="a9"/>
        <w:spacing w:beforeLines="50" w:before="180"/>
        <w:ind w:firstLine="283"/>
      </w:pPr>
      <w:r>
        <w:rPr>
          <w:rFonts w:hint="eastAsia"/>
        </w:rPr>
        <w:t>関数をスレッド化する</w:t>
      </w:r>
      <w:r w:rsidR="0014327E">
        <w:rPr>
          <w:rFonts w:hint="eastAsia"/>
        </w:rPr>
        <w:t>普通</w:t>
      </w:r>
      <w:r>
        <w:rPr>
          <w:rFonts w:hint="eastAsia"/>
        </w:rPr>
        <w:t>のマルチスレッドプログラミングを先に学習していると奇妙に見えるコードである。マルチスレッドよりもコードを短くまとめることができる。</w:t>
      </w:r>
    </w:p>
    <w:p w14:paraId="16CBF363" w14:textId="78DCC109" w:rsidR="000A2E1D" w:rsidRDefault="000A2E1D" w:rsidP="004E6E76">
      <w:pPr>
        <w:pStyle w:val="a9"/>
        <w:ind w:firstLine="283"/>
      </w:pPr>
      <w:r>
        <w:t>マルチプロセスなので</w:t>
      </w:r>
      <w:r w:rsidR="00C303A9">
        <w:t>メモリ空間の共有</w:t>
      </w:r>
      <w:r w:rsidR="0014327E">
        <w:rPr>
          <w:rFonts w:hint="eastAsia"/>
        </w:rPr>
        <w:t>が</w:t>
      </w:r>
      <w:r w:rsidR="0014327E">
        <w:t>でき</w:t>
      </w:r>
      <w:r w:rsidR="0014327E">
        <w:rPr>
          <w:rFonts w:hint="eastAsia"/>
        </w:rPr>
        <w:t>ず、また、</w:t>
      </w:r>
      <w:r w:rsidR="0014327E">
        <w:t>スレッドに比べて所用メモリ量が大き</w:t>
      </w:r>
      <w:r w:rsidR="0014327E">
        <w:rPr>
          <w:rFonts w:hint="eastAsia"/>
        </w:rPr>
        <w:t>い。</w:t>
      </w:r>
    </w:p>
    <w:p w14:paraId="1D789063" w14:textId="5C1CBB10" w:rsidR="00C303A9" w:rsidRDefault="00C303A9" w:rsidP="00C303A9">
      <w:pPr>
        <w:pStyle w:val="a9"/>
        <w:keepNext/>
        <w:widowControl/>
        <w:spacing w:beforeLines="50" w:before="180"/>
        <w:ind w:firstLineChars="0" w:firstLine="0"/>
      </w:pPr>
      <w:r>
        <w:t>f</w:t>
      </w:r>
      <w:r>
        <w:rPr>
          <w:rFonts w:hint="eastAsia"/>
        </w:rPr>
        <w:t>ork</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6BF82894" w14:textId="77777777" w:rsidTr="00F96884">
        <w:tc>
          <w:tcPr>
            <w:tcW w:w="8494" w:type="dxa"/>
          </w:tcPr>
          <w:p w14:paraId="23096A99" w14:textId="77777777" w:rsidR="000260B7" w:rsidRDefault="000260B7" w:rsidP="000260B7">
            <w:pPr>
              <w:pStyle w:val="2-"/>
            </w:pPr>
            <w:r>
              <w:t>#include &lt;stdio.h&gt;</w:t>
            </w:r>
          </w:p>
          <w:p w14:paraId="3B4B2EBF" w14:textId="77777777" w:rsidR="000260B7" w:rsidRDefault="000260B7" w:rsidP="000260B7">
            <w:pPr>
              <w:pStyle w:val="2-"/>
            </w:pPr>
            <w:r>
              <w:t>#include &lt;stdlib.h&gt;</w:t>
            </w:r>
          </w:p>
          <w:p w14:paraId="4E4D33F2" w14:textId="77777777" w:rsidR="000260B7" w:rsidRDefault="000260B7" w:rsidP="000260B7">
            <w:pPr>
              <w:pStyle w:val="2-"/>
            </w:pPr>
            <w:r>
              <w:t>#include &lt;string.h&gt;</w:t>
            </w:r>
          </w:p>
          <w:p w14:paraId="02CEAD99" w14:textId="77777777" w:rsidR="000260B7" w:rsidRDefault="000260B7" w:rsidP="000260B7">
            <w:pPr>
              <w:pStyle w:val="2-"/>
            </w:pPr>
            <w:r>
              <w:t>#include &lt;errno.h&gt;</w:t>
            </w:r>
          </w:p>
          <w:p w14:paraId="4DE68286" w14:textId="77777777" w:rsidR="000260B7" w:rsidRDefault="000260B7" w:rsidP="000260B7">
            <w:pPr>
              <w:pStyle w:val="2-"/>
            </w:pPr>
            <w:r w:rsidRPr="00B46227">
              <w:rPr>
                <w:color w:val="FF0000"/>
              </w:rPr>
              <w:t>#include &lt;sys/types.h&gt;</w:t>
            </w:r>
          </w:p>
          <w:p w14:paraId="1F2A3483" w14:textId="77777777" w:rsidR="000260B7" w:rsidRDefault="000260B7" w:rsidP="000260B7">
            <w:pPr>
              <w:pStyle w:val="2-"/>
            </w:pPr>
          </w:p>
          <w:p w14:paraId="312D4A4D" w14:textId="77777777" w:rsidR="000260B7" w:rsidRPr="00B46227" w:rsidRDefault="000260B7" w:rsidP="000260B7">
            <w:pPr>
              <w:pStyle w:val="2-"/>
              <w:rPr>
                <w:color w:val="FF0000"/>
              </w:rPr>
            </w:pPr>
            <w:r w:rsidRPr="00B46227">
              <w:rPr>
                <w:color w:val="FF0000"/>
              </w:rPr>
              <w:t>#include &lt;unistd.h&gt;</w:t>
            </w:r>
          </w:p>
          <w:p w14:paraId="3188351B" w14:textId="77777777" w:rsidR="000260B7" w:rsidRPr="00B46227" w:rsidRDefault="000260B7" w:rsidP="000260B7">
            <w:pPr>
              <w:pStyle w:val="2-"/>
              <w:rPr>
                <w:color w:val="FF0000"/>
              </w:rPr>
            </w:pPr>
            <w:r w:rsidRPr="00B46227">
              <w:rPr>
                <w:color w:val="FF0000"/>
              </w:rPr>
              <w:t>#include &lt;sys/wait.h&gt;</w:t>
            </w:r>
          </w:p>
          <w:p w14:paraId="516A0B13" w14:textId="77777777" w:rsidR="000260B7" w:rsidRDefault="000260B7" w:rsidP="000260B7">
            <w:pPr>
              <w:pStyle w:val="2-"/>
            </w:pPr>
          </w:p>
          <w:p w14:paraId="6C37AF91" w14:textId="77777777" w:rsidR="000260B7" w:rsidRPr="000260B7" w:rsidRDefault="000260B7" w:rsidP="000260B7">
            <w:pPr>
              <w:pStyle w:val="2-"/>
              <w:rPr>
                <w:color w:val="00B050"/>
              </w:rPr>
            </w:pPr>
            <w:r w:rsidRPr="000260B7">
              <w:rPr>
                <w:rFonts w:hint="eastAsia"/>
                <w:color w:val="00B050"/>
              </w:rPr>
              <w:t>//fork テスト</w:t>
            </w:r>
          </w:p>
          <w:p w14:paraId="2F573B72" w14:textId="77777777" w:rsidR="000260B7" w:rsidRDefault="000260B7" w:rsidP="000260B7">
            <w:pPr>
              <w:pStyle w:val="2-"/>
            </w:pPr>
            <w:r>
              <w:t>int main(const int argc, const char* argv[])</w:t>
            </w:r>
          </w:p>
          <w:p w14:paraId="4090624D" w14:textId="77777777" w:rsidR="000260B7" w:rsidRDefault="000260B7" w:rsidP="000260B7">
            <w:pPr>
              <w:pStyle w:val="2-"/>
            </w:pPr>
            <w:r>
              <w:t>{</w:t>
            </w:r>
          </w:p>
          <w:p w14:paraId="7E17EE4C" w14:textId="77777777" w:rsidR="000260B7" w:rsidRPr="000260B7" w:rsidRDefault="000260B7" w:rsidP="000260B7">
            <w:pPr>
              <w:pStyle w:val="2-"/>
              <w:rPr>
                <w:color w:val="00B050"/>
              </w:rPr>
            </w:pPr>
            <w:r>
              <w:rPr>
                <w:rFonts w:hint="eastAsia"/>
              </w:rPr>
              <w:tab/>
            </w:r>
            <w:r w:rsidRPr="000260B7">
              <w:rPr>
                <w:rFonts w:hint="eastAsia"/>
                <w:color w:val="00B050"/>
              </w:rPr>
              <w:t>//プログラム実行開始</w:t>
            </w:r>
          </w:p>
          <w:p w14:paraId="771DE100" w14:textId="77777777" w:rsidR="000260B7" w:rsidRDefault="000260B7" w:rsidP="000260B7">
            <w:pPr>
              <w:pStyle w:val="2-"/>
            </w:pPr>
            <w:r>
              <w:tab/>
              <w:t>printf("- Start Fork Test -\n");</w:t>
            </w:r>
          </w:p>
          <w:p w14:paraId="504DC5E5" w14:textId="77777777" w:rsidR="000260B7" w:rsidRDefault="000260B7" w:rsidP="000260B7">
            <w:pPr>
              <w:pStyle w:val="2-"/>
            </w:pPr>
            <w:r>
              <w:tab/>
              <w:t>fflush(stdout);</w:t>
            </w:r>
          </w:p>
          <w:p w14:paraId="52ADB6A3" w14:textId="77777777" w:rsidR="000260B7" w:rsidRDefault="000260B7" w:rsidP="000260B7">
            <w:pPr>
              <w:pStyle w:val="2-"/>
            </w:pPr>
            <w:r>
              <w:tab/>
            </w:r>
          </w:p>
          <w:p w14:paraId="6D4459E3" w14:textId="77777777" w:rsidR="000260B7" w:rsidRPr="000260B7" w:rsidRDefault="000260B7" w:rsidP="000260B7">
            <w:pPr>
              <w:pStyle w:val="2-"/>
              <w:rPr>
                <w:color w:val="00B050"/>
              </w:rPr>
            </w:pPr>
            <w:r>
              <w:rPr>
                <w:rFonts w:hint="eastAsia"/>
              </w:rPr>
              <w:tab/>
            </w:r>
            <w:r w:rsidRPr="000260B7">
              <w:rPr>
                <w:rFonts w:hint="eastAsia"/>
                <w:color w:val="00B050"/>
              </w:rPr>
              <w:t>//テスト用変数</w:t>
            </w:r>
          </w:p>
          <w:p w14:paraId="72394F06" w14:textId="77777777" w:rsidR="000260B7" w:rsidRDefault="000260B7" w:rsidP="000260B7">
            <w:pPr>
              <w:pStyle w:val="2-"/>
            </w:pPr>
            <w:r>
              <w:tab/>
              <w:t>const char* test_text = "TEST";</w:t>
            </w:r>
          </w:p>
          <w:p w14:paraId="1B99993C" w14:textId="77777777" w:rsidR="000260B7" w:rsidRDefault="000260B7" w:rsidP="000260B7">
            <w:pPr>
              <w:pStyle w:val="2-"/>
            </w:pPr>
            <w:r>
              <w:tab/>
              <w:t>int test_value = 1000;</w:t>
            </w:r>
          </w:p>
          <w:p w14:paraId="6E98569B" w14:textId="77777777" w:rsidR="000260B7" w:rsidRDefault="000260B7" w:rsidP="000260B7">
            <w:pPr>
              <w:pStyle w:val="2-"/>
            </w:pPr>
            <w:r>
              <w:tab/>
              <w:t>int test_loop_max = 1;</w:t>
            </w:r>
          </w:p>
          <w:p w14:paraId="653F60E8" w14:textId="77777777" w:rsidR="000260B7" w:rsidRDefault="000260B7" w:rsidP="000260B7">
            <w:pPr>
              <w:pStyle w:val="2-"/>
            </w:pPr>
            <w:r>
              <w:tab/>
            </w:r>
          </w:p>
          <w:p w14:paraId="4B759400" w14:textId="77777777" w:rsidR="000260B7" w:rsidRPr="000260B7" w:rsidRDefault="000260B7" w:rsidP="000260B7">
            <w:pPr>
              <w:pStyle w:val="2-"/>
              <w:rPr>
                <w:color w:val="00B050"/>
              </w:rPr>
            </w:pPr>
            <w:r>
              <w:rPr>
                <w:rFonts w:hint="eastAsia"/>
              </w:rPr>
              <w:tab/>
            </w:r>
            <w:r w:rsidRPr="000260B7">
              <w:rPr>
                <w:rFonts w:hint="eastAsia"/>
                <w:color w:val="00B050"/>
              </w:rPr>
              <w:t>//プロセス名を作成</w:t>
            </w:r>
          </w:p>
          <w:p w14:paraId="78BB972B" w14:textId="77777777" w:rsidR="000260B7" w:rsidRPr="000260B7" w:rsidRDefault="000260B7" w:rsidP="000260B7">
            <w:pPr>
              <w:pStyle w:val="2-"/>
              <w:rPr>
                <w:color w:val="00B050"/>
              </w:rPr>
            </w:pPr>
            <w:r w:rsidRPr="000260B7">
              <w:rPr>
                <w:rFonts w:hint="eastAsia"/>
                <w:color w:val="00B050"/>
              </w:rPr>
              <w:lastRenderedPageBreak/>
              <w:tab/>
              <w:t>// P + 子プロセスのレベル + ( 自プロセスID , 親プロセスID )</w:t>
            </w:r>
          </w:p>
          <w:p w14:paraId="4FA33E49" w14:textId="77777777" w:rsidR="000260B7" w:rsidRDefault="000260B7" w:rsidP="000260B7">
            <w:pPr>
              <w:pStyle w:val="2-"/>
            </w:pPr>
            <w:r>
              <w:tab/>
              <w:t>char process_name[32];</w:t>
            </w:r>
          </w:p>
          <w:p w14:paraId="4499657D" w14:textId="77777777" w:rsidR="000260B7" w:rsidRDefault="000260B7" w:rsidP="000260B7">
            <w:pPr>
              <w:pStyle w:val="2-"/>
            </w:pPr>
            <w:r>
              <w:tab/>
              <w:t>sprintf(process_name, "P0(%5d,%5d)", getpid(), getppid());</w:t>
            </w:r>
          </w:p>
          <w:p w14:paraId="4BD746A0" w14:textId="77777777" w:rsidR="000260B7" w:rsidRDefault="000260B7" w:rsidP="000260B7">
            <w:pPr>
              <w:pStyle w:val="2-"/>
            </w:pPr>
            <w:r>
              <w:tab/>
              <w:t>int level = 0;</w:t>
            </w:r>
          </w:p>
          <w:p w14:paraId="1CBD3647" w14:textId="77777777" w:rsidR="000260B7" w:rsidRDefault="000260B7" w:rsidP="000260B7">
            <w:pPr>
              <w:pStyle w:val="2-"/>
            </w:pPr>
            <w:r>
              <w:tab/>
            </w:r>
          </w:p>
          <w:p w14:paraId="21D80694" w14:textId="77777777" w:rsidR="000260B7" w:rsidRPr="000260B7" w:rsidRDefault="000260B7" w:rsidP="000260B7">
            <w:pPr>
              <w:pStyle w:val="2-"/>
              <w:rPr>
                <w:color w:val="00B050"/>
              </w:rPr>
            </w:pPr>
            <w:r>
              <w:rPr>
                <w:rFonts w:hint="eastAsia"/>
              </w:rPr>
              <w:tab/>
            </w:r>
            <w:r w:rsidRPr="000260B7">
              <w:rPr>
                <w:rFonts w:hint="eastAsia"/>
                <w:color w:val="00B050"/>
              </w:rPr>
              <w:t>//大元のプロセス判定用フラグ（初期値は true）</w:t>
            </w:r>
          </w:p>
          <w:p w14:paraId="77812BDC" w14:textId="77777777" w:rsidR="000260B7" w:rsidRDefault="000260B7" w:rsidP="000260B7">
            <w:pPr>
              <w:pStyle w:val="2-"/>
            </w:pPr>
            <w:r>
              <w:tab/>
              <w:t>bool is_root_process = true;</w:t>
            </w:r>
          </w:p>
          <w:p w14:paraId="317C9DCB" w14:textId="77777777" w:rsidR="000260B7" w:rsidRDefault="000260B7" w:rsidP="000260B7">
            <w:pPr>
              <w:pStyle w:val="2-"/>
            </w:pPr>
            <w:r>
              <w:tab/>
            </w:r>
          </w:p>
          <w:p w14:paraId="14BE4CCA" w14:textId="77777777" w:rsidR="000260B7" w:rsidRPr="000260B7" w:rsidRDefault="000260B7" w:rsidP="000260B7">
            <w:pPr>
              <w:pStyle w:val="2-"/>
              <w:rPr>
                <w:color w:val="00B050"/>
              </w:rPr>
            </w:pPr>
            <w:r>
              <w:rPr>
                <w:rFonts w:hint="eastAsia"/>
              </w:rPr>
              <w:tab/>
            </w:r>
            <w:r w:rsidRPr="000260B7">
              <w:rPr>
                <w:rFonts w:hint="eastAsia"/>
                <w:color w:val="00B050"/>
              </w:rPr>
              <w:t>//子プロセス生成ループ</w:t>
            </w:r>
          </w:p>
          <w:p w14:paraId="6394A544" w14:textId="77777777" w:rsidR="000260B7" w:rsidRDefault="000260B7" w:rsidP="000260B7">
            <w:pPr>
              <w:pStyle w:val="2-"/>
            </w:pPr>
            <w:r>
              <w:tab/>
              <w:t>const int CHILD_THREAD_NUM = 3;</w:t>
            </w:r>
          </w:p>
          <w:p w14:paraId="58951145" w14:textId="77777777" w:rsidR="000260B7" w:rsidRDefault="000260B7" w:rsidP="000260B7">
            <w:pPr>
              <w:pStyle w:val="2-"/>
            </w:pPr>
            <w:r>
              <w:rPr>
                <w:rFonts w:hint="eastAsia"/>
              </w:rPr>
              <w:tab/>
              <w:t>pid_t pid[CHILD_THREAD_NUM];</w:t>
            </w:r>
            <w:r w:rsidRPr="000260B7">
              <w:rPr>
                <w:rFonts w:hint="eastAsia"/>
                <w:color w:val="00B050"/>
              </w:rPr>
              <w:t>//生成した子プロセスのプロセスID</w:t>
            </w:r>
          </w:p>
          <w:p w14:paraId="69C46FA9" w14:textId="77777777" w:rsidR="000260B7" w:rsidRDefault="000260B7" w:rsidP="000260B7">
            <w:pPr>
              <w:pStyle w:val="2-"/>
            </w:pPr>
            <w:r>
              <w:tab/>
              <w:t>for(int i = 0; i &lt; CHILD_THREAD_NUM; ++i)</w:t>
            </w:r>
          </w:p>
          <w:p w14:paraId="2FFCA04E" w14:textId="77777777" w:rsidR="000260B7" w:rsidRDefault="000260B7" w:rsidP="000260B7">
            <w:pPr>
              <w:pStyle w:val="2-"/>
            </w:pPr>
            <w:r>
              <w:tab/>
              <w:t>{</w:t>
            </w:r>
          </w:p>
          <w:p w14:paraId="099E981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//子プロセス生成</w:t>
            </w:r>
          </w:p>
          <w:p w14:paraId="243E9130" w14:textId="77777777" w:rsidR="000260B7" w:rsidRPr="00305003" w:rsidRDefault="000260B7" w:rsidP="000260B7">
            <w:pPr>
              <w:pStyle w:val="2-"/>
              <w:rPr>
                <w:color w:val="FF0000"/>
              </w:rPr>
            </w:pPr>
            <w:r>
              <w:tab/>
            </w:r>
            <w:r>
              <w:tab/>
              <w:t xml:space="preserve">pid_t pid_tmp = </w:t>
            </w:r>
            <w:r w:rsidRPr="00305003">
              <w:rPr>
                <w:color w:val="FF0000"/>
              </w:rPr>
              <w:t>fork();</w:t>
            </w:r>
          </w:p>
          <w:p w14:paraId="0F54B38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//※fork()が実行された瞬間に子プロセスが生成される。</w:t>
            </w:r>
          </w:p>
          <w:p w14:paraId="3F79359D" w14:textId="77D35CE1" w:rsidR="000260B7" w:rsidRPr="000260B7" w:rsidRDefault="000260B7" w:rsidP="000260B7">
            <w:pPr>
              <w:pStyle w:val="2-"/>
              <w:rPr>
                <w:color w:val="00B050"/>
              </w:rPr>
            </w:pPr>
            <w:r w:rsidRPr="000260B7">
              <w:rPr>
                <w:rFonts w:hint="eastAsia"/>
                <w:color w:val="00B050"/>
              </w:rPr>
              <w:tab/>
            </w:r>
            <w:r w:rsidRPr="000260B7">
              <w:rPr>
                <w:rFonts w:hint="eastAsia"/>
                <w:color w:val="00B050"/>
              </w:rPr>
              <w:tab/>
              <w:t>//※子プロセスは、</w:t>
            </w:r>
            <w:r w:rsidRPr="000260B7">
              <w:rPr>
                <w:rFonts w:hint="eastAsia"/>
                <w:color w:val="FF0000"/>
              </w:rPr>
              <w:t>親プロセスの静的変数やスタック（</w:t>
            </w:r>
            <w:r>
              <w:rPr>
                <w:rFonts w:hint="eastAsia"/>
                <w:color w:val="FF0000"/>
              </w:rPr>
              <w:t>ローカル</w:t>
            </w:r>
            <w:r w:rsidRPr="000260B7">
              <w:rPr>
                <w:rFonts w:hint="eastAsia"/>
                <w:color w:val="FF0000"/>
              </w:rPr>
              <w:t>変数）、実行位置（プログラムカウンタ）、</w:t>
            </w:r>
          </w:p>
          <w:p w14:paraId="280A9883"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および、オープン中のファイルディスクリプタをコピーして</w:t>
            </w:r>
            <w:r w:rsidRPr="000260B7">
              <w:rPr>
                <w:rFonts w:hint="eastAsia"/>
                <w:color w:val="00B050"/>
              </w:rPr>
              <w:t>、新しいプロセスを作る。</w:t>
            </w:r>
          </w:p>
          <w:p w14:paraId="39899037"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//※実行位置もコピーされるため、</w:t>
            </w:r>
            <w:r w:rsidRPr="000260B7">
              <w:rPr>
                <w:rFonts w:hint="eastAsia"/>
                <w:color w:val="FF0000"/>
              </w:rPr>
              <w:t>子プロセスはこの位置からスタートする</w:t>
            </w:r>
            <w:r w:rsidRPr="000260B7">
              <w:rPr>
                <w:rFonts w:hint="eastAsia"/>
                <w:color w:val="00B050"/>
              </w:rPr>
              <w:t>。</w:t>
            </w:r>
          </w:p>
          <w:p w14:paraId="6D6E516A"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すべての変数の値も引き継がられるが、メモリを共有するわけではない</w:t>
            </w:r>
            <w:r w:rsidRPr="000260B7">
              <w:rPr>
                <w:rFonts w:hint="eastAsia"/>
                <w:color w:val="00B050"/>
              </w:rPr>
              <w:t>。</w:t>
            </w:r>
          </w:p>
          <w:p w14:paraId="3C363BA1"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あくまでもその時点の内容がコピーされるだけ。</w:t>
            </w:r>
          </w:p>
          <w:p w14:paraId="079A6D87" w14:textId="77777777" w:rsidR="000260B7" w:rsidRDefault="000260B7" w:rsidP="000260B7">
            <w:pPr>
              <w:pStyle w:val="2-"/>
            </w:pPr>
            <w:r>
              <w:tab/>
            </w:r>
            <w:r>
              <w:tab/>
            </w:r>
          </w:p>
          <w:p w14:paraId="4A6885F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//生成結果確認</w:t>
            </w:r>
          </w:p>
          <w:p w14:paraId="26E76DB5" w14:textId="77777777" w:rsidR="000260B7" w:rsidRDefault="000260B7" w:rsidP="000260B7">
            <w:pPr>
              <w:pStyle w:val="2-"/>
            </w:pPr>
            <w:r>
              <w:tab/>
            </w:r>
            <w:r>
              <w:tab/>
              <w:t>switch(pid_tmp)</w:t>
            </w:r>
          </w:p>
          <w:p w14:paraId="17687599" w14:textId="77777777" w:rsidR="000260B7" w:rsidRDefault="000260B7" w:rsidP="000260B7">
            <w:pPr>
              <w:pStyle w:val="2-"/>
            </w:pPr>
            <w:r>
              <w:tab/>
            </w:r>
            <w:r>
              <w:tab/>
              <w:t>{</w:t>
            </w:r>
          </w:p>
          <w:p w14:paraId="1D7434F1" w14:textId="77777777" w:rsidR="000260B7" w:rsidRDefault="000260B7" w:rsidP="000260B7">
            <w:pPr>
              <w:pStyle w:val="2-"/>
            </w:pPr>
            <w:r>
              <w:rPr>
                <w:rFonts w:hint="eastAsia"/>
              </w:rPr>
              <w:tab/>
            </w:r>
            <w:r>
              <w:rPr>
                <w:rFonts w:hint="eastAsia"/>
              </w:rPr>
              <w:tab/>
            </w:r>
            <w:r w:rsidRPr="000260B7">
              <w:rPr>
                <w:rFonts w:hint="eastAsia"/>
                <w:color w:val="00B050"/>
              </w:rPr>
              <w:t>//fork 成功：自プロセスが「生成された子プロセス」の場合</w:t>
            </w:r>
          </w:p>
          <w:p w14:paraId="0E1FCA89" w14:textId="77777777" w:rsidR="000260B7" w:rsidRDefault="000260B7" w:rsidP="000260B7">
            <w:pPr>
              <w:pStyle w:val="2-"/>
            </w:pPr>
            <w:r>
              <w:tab/>
            </w:r>
            <w:r>
              <w:tab/>
              <w:t>case 0:</w:t>
            </w:r>
          </w:p>
          <w:p w14:paraId="74A99A1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//大元のプロセス判定用フラグをOFF</w:t>
            </w:r>
          </w:p>
          <w:p w14:paraId="298990FE" w14:textId="77777777" w:rsidR="000260B7" w:rsidRDefault="000260B7" w:rsidP="000260B7">
            <w:pPr>
              <w:pStyle w:val="2-"/>
            </w:pPr>
            <w:r>
              <w:tab/>
            </w:r>
            <w:r>
              <w:tab/>
            </w:r>
            <w:r>
              <w:tab/>
              <w:t>is_root_process = false;</w:t>
            </w:r>
          </w:p>
          <w:p w14:paraId="1D8C26EF" w14:textId="77777777" w:rsidR="000260B7" w:rsidRDefault="000260B7" w:rsidP="000260B7">
            <w:pPr>
              <w:pStyle w:val="2-"/>
            </w:pPr>
            <w:r>
              <w:tab/>
            </w:r>
            <w:r>
              <w:tab/>
            </w:r>
            <w:r>
              <w:tab/>
            </w:r>
          </w:p>
          <w:p w14:paraId="24BE5D51"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//プロセス名を作成</w:t>
            </w:r>
          </w:p>
          <w:p w14:paraId="360EB2A2" w14:textId="77777777" w:rsidR="000260B7" w:rsidRDefault="000260B7" w:rsidP="000260B7">
            <w:pPr>
              <w:pStyle w:val="2-"/>
            </w:pPr>
            <w:r>
              <w:tab/>
            </w:r>
            <w:r>
              <w:tab/>
            </w:r>
            <w:r>
              <w:tab/>
              <w:t>++ level;</w:t>
            </w:r>
          </w:p>
          <w:p w14:paraId="6CE7D242" w14:textId="77777777" w:rsidR="000260B7" w:rsidRDefault="000260B7" w:rsidP="000260B7">
            <w:pPr>
              <w:pStyle w:val="2-"/>
            </w:pPr>
            <w:r>
              <w:tab/>
            </w:r>
            <w:r>
              <w:tab/>
            </w:r>
            <w:r>
              <w:tab/>
              <w:t>sprintf(process_name, "C%d(%5d,%5d)", level, getpid(), getppid());</w:t>
            </w:r>
          </w:p>
          <w:p w14:paraId="147A0CE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 C + 子プロセスのレベル + ( 自プロセスID , 親プロセスID )</w:t>
            </w:r>
          </w:p>
          <w:p w14:paraId="294E25E1" w14:textId="77777777" w:rsidR="000260B7" w:rsidRDefault="000260B7" w:rsidP="000260B7">
            <w:pPr>
              <w:pStyle w:val="2-"/>
            </w:pPr>
            <w:r>
              <w:tab/>
            </w:r>
            <w:r>
              <w:tab/>
            </w:r>
            <w:r>
              <w:tab/>
            </w:r>
          </w:p>
          <w:p w14:paraId="360FFD6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//子プロセス開始メッセージ</w:t>
            </w:r>
          </w:p>
          <w:p w14:paraId="1E79625D" w14:textId="77777777" w:rsidR="000260B7" w:rsidRDefault="000260B7" w:rsidP="000260B7">
            <w:pPr>
              <w:pStyle w:val="2-"/>
            </w:pPr>
            <w:r>
              <w:tab/>
            </w:r>
            <w:r>
              <w:tab/>
            </w:r>
            <w:r>
              <w:tab/>
              <w:t>printf("START: %s\n", process_name);</w:t>
            </w:r>
          </w:p>
          <w:p w14:paraId="31BF4C9F" w14:textId="77777777" w:rsidR="000260B7" w:rsidRDefault="000260B7" w:rsidP="000260B7">
            <w:pPr>
              <w:pStyle w:val="2-"/>
            </w:pPr>
            <w:r>
              <w:tab/>
            </w:r>
            <w:r>
              <w:tab/>
            </w:r>
            <w:r>
              <w:tab/>
              <w:t>fflush(stdout);</w:t>
            </w:r>
          </w:p>
          <w:p w14:paraId="12EB4A81" w14:textId="77777777" w:rsidR="000260B7" w:rsidRDefault="000260B7" w:rsidP="000260B7">
            <w:pPr>
              <w:pStyle w:val="2-"/>
            </w:pPr>
            <w:r>
              <w:tab/>
            </w:r>
            <w:r>
              <w:tab/>
            </w:r>
            <w:r>
              <w:tab/>
            </w:r>
          </w:p>
          <w:p w14:paraId="6795E910"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//テスト用変数を更新</w:t>
            </w:r>
          </w:p>
          <w:p w14:paraId="7D1AFF79" w14:textId="77777777" w:rsidR="000260B7" w:rsidRDefault="000260B7" w:rsidP="000260B7">
            <w:pPr>
              <w:pStyle w:val="2-"/>
            </w:pPr>
            <w:r>
              <w:tab/>
            </w:r>
            <w:r>
              <w:tab/>
            </w:r>
            <w:r>
              <w:tab/>
              <w:t>++test_value;</w:t>
            </w:r>
          </w:p>
          <w:p w14:paraId="0FC7BE0B" w14:textId="77777777" w:rsidR="000260B7" w:rsidRDefault="000260B7" w:rsidP="000260B7">
            <w:pPr>
              <w:pStyle w:val="2-"/>
            </w:pPr>
            <w:r>
              <w:tab/>
            </w:r>
            <w:r>
              <w:tab/>
            </w:r>
            <w:r>
              <w:tab/>
              <w:t>++test_loop_max;</w:t>
            </w:r>
          </w:p>
          <w:p w14:paraId="7CD273D9" w14:textId="77777777" w:rsidR="000260B7" w:rsidRDefault="000260B7" w:rsidP="000260B7">
            <w:pPr>
              <w:pStyle w:val="2-"/>
            </w:pPr>
            <w:r>
              <w:tab/>
            </w:r>
            <w:r>
              <w:tab/>
            </w:r>
            <w:r>
              <w:tab/>
            </w:r>
          </w:p>
          <w:p w14:paraId="30B35374"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//親プロセスが生成した子プロセスのIDのコピーされてしまっているのでクリアする</w:t>
            </w:r>
          </w:p>
          <w:p w14:paraId="6A955A49" w14:textId="77777777" w:rsidR="000260B7" w:rsidRDefault="000260B7" w:rsidP="000260B7">
            <w:pPr>
              <w:pStyle w:val="2-"/>
            </w:pPr>
            <w:r>
              <w:tab/>
            </w:r>
            <w:r>
              <w:tab/>
            </w:r>
            <w:r>
              <w:tab/>
              <w:t>for(int ii = 0; ii &lt;= i; ++ ii)</w:t>
            </w:r>
          </w:p>
          <w:p w14:paraId="7EB597DB" w14:textId="77777777" w:rsidR="000260B7" w:rsidRDefault="000260B7" w:rsidP="000260B7">
            <w:pPr>
              <w:pStyle w:val="2-"/>
            </w:pPr>
            <w:r>
              <w:tab/>
            </w:r>
            <w:r>
              <w:tab/>
            </w:r>
            <w:r>
              <w:tab/>
            </w:r>
            <w:r>
              <w:tab/>
              <w:t>pid[ii] = -1;</w:t>
            </w:r>
          </w:p>
          <w:p w14:paraId="178F97A2" w14:textId="77777777" w:rsidR="000260B7" w:rsidRDefault="000260B7" w:rsidP="000260B7">
            <w:pPr>
              <w:pStyle w:val="2-"/>
            </w:pPr>
            <w:r>
              <w:tab/>
            </w:r>
            <w:r>
              <w:tab/>
            </w:r>
            <w:r>
              <w:tab/>
            </w:r>
          </w:p>
          <w:p w14:paraId="7AB8EB0E"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//1秒スリープ</w:t>
            </w:r>
          </w:p>
          <w:p w14:paraId="231E63AF" w14:textId="77777777" w:rsidR="000260B7" w:rsidRPr="00305003" w:rsidRDefault="000260B7" w:rsidP="000260B7">
            <w:pPr>
              <w:pStyle w:val="2-"/>
              <w:rPr>
                <w:color w:val="FF0000"/>
              </w:rPr>
            </w:pPr>
            <w:r>
              <w:tab/>
            </w:r>
            <w:r>
              <w:tab/>
            </w:r>
            <w:r>
              <w:tab/>
            </w:r>
            <w:r w:rsidRPr="00305003">
              <w:rPr>
                <w:color w:val="FF0000"/>
              </w:rPr>
              <w:t>sleep(1);</w:t>
            </w:r>
          </w:p>
          <w:p w14:paraId="5FE3041E" w14:textId="77777777" w:rsidR="000260B7" w:rsidRDefault="000260B7" w:rsidP="000260B7">
            <w:pPr>
              <w:pStyle w:val="2-"/>
            </w:pPr>
            <w:r>
              <w:tab/>
            </w:r>
            <w:r>
              <w:tab/>
            </w:r>
            <w:r>
              <w:tab/>
            </w:r>
          </w:p>
          <w:p w14:paraId="2321E10C" w14:textId="77777777" w:rsidR="000260B7" w:rsidRDefault="000260B7" w:rsidP="000260B7">
            <w:pPr>
              <w:pStyle w:val="2-"/>
            </w:pPr>
            <w:r>
              <w:tab/>
            </w:r>
            <w:r>
              <w:tab/>
            </w:r>
            <w:r>
              <w:tab/>
              <w:t>break;</w:t>
            </w:r>
          </w:p>
          <w:p w14:paraId="65C33D48" w14:textId="77777777" w:rsidR="000260B7" w:rsidRDefault="000260B7" w:rsidP="000260B7">
            <w:pPr>
              <w:pStyle w:val="2-"/>
            </w:pPr>
            <w:r>
              <w:tab/>
            </w:r>
            <w:r>
              <w:tab/>
            </w:r>
          </w:p>
          <w:p w14:paraId="0E12EEA4" w14:textId="77777777" w:rsidR="000260B7" w:rsidRDefault="000260B7" w:rsidP="000260B7">
            <w:pPr>
              <w:pStyle w:val="2-"/>
            </w:pPr>
            <w:r>
              <w:rPr>
                <w:rFonts w:hint="eastAsia"/>
              </w:rPr>
              <w:tab/>
            </w:r>
            <w:r>
              <w:rPr>
                <w:rFonts w:hint="eastAsia"/>
              </w:rPr>
              <w:tab/>
            </w:r>
            <w:r w:rsidRPr="000260B7">
              <w:rPr>
                <w:rFonts w:hint="eastAsia"/>
                <w:color w:val="00B050"/>
              </w:rPr>
              <w:t>//fork 失敗</w:t>
            </w:r>
          </w:p>
          <w:p w14:paraId="0759CA3F" w14:textId="77777777" w:rsidR="000260B7" w:rsidRDefault="000260B7" w:rsidP="000260B7">
            <w:pPr>
              <w:pStyle w:val="2-"/>
            </w:pPr>
            <w:r>
              <w:tab/>
            </w:r>
            <w:r>
              <w:tab/>
              <w:t>case -1:</w:t>
            </w:r>
          </w:p>
          <w:p w14:paraId="1AB07D00"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//エラーメッセージ</w:t>
            </w:r>
          </w:p>
          <w:p w14:paraId="7FB81F9F" w14:textId="77777777" w:rsidR="000260B7" w:rsidRDefault="000260B7" w:rsidP="000260B7">
            <w:pPr>
              <w:pStyle w:val="2-"/>
            </w:pPr>
            <w:r>
              <w:tab/>
            </w:r>
            <w:r>
              <w:tab/>
            </w:r>
            <w:r>
              <w:tab/>
              <w:t>if(is_root_process)</w:t>
            </w:r>
          </w:p>
          <w:p w14:paraId="55A2008F" w14:textId="77777777" w:rsidR="000260B7" w:rsidRDefault="000260B7" w:rsidP="000260B7">
            <w:pPr>
              <w:pStyle w:val="2-"/>
            </w:pPr>
            <w:r>
              <w:tab/>
            </w:r>
            <w:r>
              <w:tab/>
            </w:r>
            <w:r>
              <w:tab/>
            </w:r>
            <w:r>
              <w:tab/>
              <w:t>fprintf(stderr, "%s -&gt; [%d] FAILED (errno=%d)\n", process_name, i, errno);</w:t>
            </w:r>
          </w:p>
          <w:p w14:paraId="42FC5A12" w14:textId="77777777" w:rsidR="000260B7" w:rsidRDefault="000260B7" w:rsidP="000260B7">
            <w:pPr>
              <w:pStyle w:val="2-"/>
            </w:pPr>
            <w:r>
              <w:tab/>
            </w:r>
            <w:r>
              <w:tab/>
            </w:r>
            <w:r>
              <w:tab/>
              <w:t>else</w:t>
            </w:r>
          </w:p>
          <w:p w14:paraId="6618427F" w14:textId="77777777" w:rsidR="000260B7" w:rsidRDefault="000260B7" w:rsidP="000260B7">
            <w:pPr>
              <w:pStyle w:val="2-"/>
            </w:pPr>
            <w:r>
              <w:tab/>
            </w:r>
            <w:r>
              <w:tab/>
            </w:r>
            <w:r>
              <w:tab/>
            </w:r>
            <w:r>
              <w:tab/>
              <w:t>fprintf(stderr, "%s -&gt; [%d] FAILED (errno=%d)\n", process_name, i, errno);</w:t>
            </w:r>
          </w:p>
          <w:p w14:paraId="4BBBF9CC" w14:textId="77777777" w:rsidR="000260B7" w:rsidRDefault="000260B7" w:rsidP="000260B7">
            <w:pPr>
              <w:pStyle w:val="2-"/>
            </w:pPr>
            <w:r>
              <w:tab/>
            </w:r>
            <w:r>
              <w:tab/>
            </w:r>
            <w:r>
              <w:tab/>
              <w:t>fflush(stderr);</w:t>
            </w:r>
          </w:p>
          <w:p w14:paraId="056AE406" w14:textId="77777777" w:rsidR="000260B7" w:rsidRDefault="000260B7" w:rsidP="000260B7">
            <w:pPr>
              <w:pStyle w:val="2-"/>
            </w:pPr>
            <w:r>
              <w:tab/>
            </w:r>
            <w:r>
              <w:tab/>
            </w:r>
            <w:r>
              <w:tab/>
            </w:r>
          </w:p>
          <w:p w14:paraId="70BA76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//1秒スリープ</w:t>
            </w:r>
          </w:p>
          <w:p w14:paraId="3C66882F" w14:textId="77777777" w:rsidR="000260B7" w:rsidRPr="00305003" w:rsidRDefault="000260B7" w:rsidP="000260B7">
            <w:pPr>
              <w:pStyle w:val="2-"/>
              <w:rPr>
                <w:color w:val="FF0000"/>
              </w:rPr>
            </w:pPr>
            <w:r>
              <w:tab/>
            </w:r>
            <w:r>
              <w:tab/>
            </w:r>
            <w:r>
              <w:tab/>
            </w:r>
            <w:r w:rsidRPr="00305003">
              <w:rPr>
                <w:color w:val="FF0000"/>
              </w:rPr>
              <w:t>sleep(1);</w:t>
            </w:r>
          </w:p>
          <w:p w14:paraId="448350CF" w14:textId="77777777" w:rsidR="000260B7" w:rsidRDefault="000260B7" w:rsidP="000260B7">
            <w:pPr>
              <w:pStyle w:val="2-"/>
            </w:pPr>
            <w:r>
              <w:tab/>
            </w:r>
            <w:r>
              <w:tab/>
            </w:r>
            <w:r>
              <w:tab/>
            </w:r>
          </w:p>
          <w:p w14:paraId="7CBFF7F4" w14:textId="77777777" w:rsidR="000260B7" w:rsidRDefault="000260B7" w:rsidP="000260B7">
            <w:pPr>
              <w:pStyle w:val="2-"/>
            </w:pPr>
            <w:r>
              <w:tab/>
            </w:r>
            <w:r>
              <w:tab/>
            </w:r>
            <w:r>
              <w:tab/>
              <w:t>break;</w:t>
            </w:r>
          </w:p>
          <w:p w14:paraId="6B9834EA" w14:textId="77777777" w:rsidR="000260B7" w:rsidRDefault="000260B7" w:rsidP="000260B7">
            <w:pPr>
              <w:pStyle w:val="2-"/>
            </w:pPr>
            <w:r>
              <w:lastRenderedPageBreak/>
              <w:tab/>
            </w:r>
            <w:r>
              <w:tab/>
            </w:r>
          </w:p>
          <w:p w14:paraId="4932D6CA" w14:textId="77777777" w:rsidR="000260B7" w:rsidRDefault="000260B7" w:rsidP="000260B7">
            <w:pPr>
              <w:pStyle w:val="2-"/>
            </w:pPr>
            <w:r>
              <w:rPr>
                <w:rFonts w:hint="eastAsia"/>
              </w:rPr>
              <w:tab/>
            </w:r>
            <w:r>
              <w:rPr>
                <w:rFonts w:hint="eastAsia"/>
              </w:rPr>
              <w:tab/>
            </w:r>
            <w:r w:rsidRPr="000260B7">
              <w:rPr>
                <w:rFonts w:hint="eastAsia"/>
                <w:color w:val="00B050"/>
              </w:rPr>
              <w:t>//fork 成功：子プロセスの生成に成功し、子プロセスのプロセスIDを取得</w:t>
            </w:r>
          </w:p>
          <w:p w14:paraId="3E66DEDF" w14:textId="77777777" w:rsidR="000260B7" w:rsidRDefault="000260B7" w:rsidP="000260B7">
            <w:pPr>
              <w:pStyle w:val="2-"/>
            </w:pPr>
            <w:r>
              <w:tab/>
            </w:r>
            <w:r>
              <w:tab/>
              <w:t>default:</w:t>
            </w:r>
          </w:p>
          <w:p w14:paraId="0B80E28A"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//子プロセスのプロセスIDを記録（最後の終了待ち用）</w:t>
            </w:r>
          </w:p>
          <w:p w14:paraId="6A7F6D38" w14:textId="77777777" w:rsidR="000260B7" w:rsidRDefault="000260B7" w:rsidP="000260B7">
            <w:pPr>
              <w:pStyle w:val="2-"/>
            </w:pPr>
            <w:r>
              <w:tab/>
            </w:r>
            <w:r>
              <w:tab/>
            </w:r>
            <w:r>
              <w:tab/>
              <w:t>pid[i] = pid_tmp;</w:t>
            </w:r>
          </w:p>
          <w:p w14:paraId="358DFA2D" w14:textId="77777777" w:rsidR="000260B7" w:rsidRDefault="000260B7" w:rsidP="000260B7">
            <w:pPr>
              <w:pStyle w:val="2-"/>
            </w:pPr>
            <w:r>
              <w:tab/>
            </w:r>
            <w:r>
              <w:tab/>
            </w:r>
            <w:r>
              <w:tab/>
            </w:r>
          </w:p>
          <w:p w14:paraId="22C35B5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//子プロセス生成メッセージ</w:t>
            </w:r>
          </w:p>
          <w:p w14:paraId="3B945EB7" w14:textId="77777777" w:rsidR="000260B7" w:rsidRDefault="000260B7" w:rsidP="000260B7">
            <w:pPr>
              <w:pStyle w:val="2-"/>
            </w:pPr>
            <w:r>
              <w:tab/>
            </w:r>
            <w:r>
              <w:tab/>
            </w:r>
            <w:r>
              <w:tab/>
              <w:t>if(is_root_process)</w:t>
            </w:r>
          </w:p>
          <w:p w14:paraId="46027636" w14:textId="77777777" w:rsidR="000260B7" w:rsidRDefault="000260B7" w:rsidP="000260B7">
            <w:pPr>
              <w:pStyle w:val="2-"/>
            </w:pPr>
            <w:r>
              <w:tab/>
            </w:r>
            <w:r>
              <w:tab/>
            </w:r>
            <w:r>
              <w:tab/>
            </w:r>
            <w:r>
              <w:tab/>
              <w:t>printf("%s -&gt; [%d] CREATED:C%d(%5d,%5d)\n", process_name, i, level + 1, pid_tmp, getpid());</w:t>
            </w:r>
          </w:p>
          <w:p w14:paraId="677DC663" w14:textId="77777777" w:rsidR="000260B7" w:rsidRDefault="000260B7" w:rsidP="000260B7">
            <w:pPr>
              <w:pStyle w:val="2-"/>
            </w:pPr>
            <w:r>
              <w:tab/>
            </w:r>
            <w:r>
              <w:tab/>
            </w:r>
            <w:r>
              <w:tab/>
              <w:t>else</w:t>
            </w:r>
          </w:p>
          <w:p w14:paraId="5F30BCD3" w14:textId="77777777" w:rsidR="000260B7" w:rsidRDefault="000260B7" w:rsidP="000260B7">
            <w:pPr>
              <w:pStyle w:val="2-"/>
            </w:pPr>
            <w:r>
              <w:tab/>
            </w:r>
            <w:r>
              <w:tab/>
            </w:r>
            <w:r>
              <w:tab/>
            </w:r>
            <w:r>
              <w:tab/>
              <w:t>printf("%s -&gt; [%d] CREATED:C%d(%5d,%5d)\n", process_name, i, level + 1, pid_tmp, getpid());</w:t>
            </w:r>
          </w:p>
          <w:p w14:paraId="6BC8C3F7" w14:textId="77777777" w:rsidR="000260B7" w:rsidRDefault="000260B7" w:rsidP="000260B7">
            <w:pPr>
              <w:pStyle w:val="2-"/>
            </w:pPr>
            <w:r>
              <w:tab/>
            </w:r>
            <w:r>
              <w:tab/>
            </w:r>
            <w:r>
              <w:tab/>
              <w:t>fflush(stdout);</w:t>
            </w:r>
          </w:p>
          <w:p w14:paraId="1012C85B" w14:textId="77777777" w:rsidR="000260B7" w:rsidRDefault="000260B7" w:rsidP="000260B7">
            <w:pPr>
              <w:pStyle w:val="2-"/>
            </w:pPr>
            <w:r>
              <w:tab/>
            </w:r>
            <w:r>
              <w:tab/>
            </w:r>
            <w:r>
              <w:tab/>
            </w:r>
          </w:p>
          <w:p w14:paraId="3B9CF4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//2秒スリープ</w:t>
            </w:r>
          </w:p>
          <w:p w14:paraId="0F623084" w14:textId="77777777" w:rsidR="000260B7" w:rsidRDefault="000260B7" w:rsidP="000260B7">
            <w:pPr>
              <w:pStyle w:val="2-"/>
            </w:pPr>
            <w:r>
              <w:tab/>
            </w:r>
            <w:r>
              <w:tab/>
            </w:r>
            <w:r>
              <w:tab/>
            </w:r>
            <w:r w:rsidRPr="00305003">
              <w:rPr>
                <w:color w:val="FF0000"/>
              </w:rPr>
              <w:t>sleep(2);</w:t>
            </w:r>
          </w:p>
          <w:p w14:paraId="44EBF1DF" w14:textId="77777777" w:rsidR="000260B7" w:rsidRDefault="000260B7" w:rsidP="000260B7">
            <w:pPr>
              <w:pStyle w:val="2-"/>
            </w:pPr>
            <w:r>
              <w:tab/>
            </w:r>
            <w:r>
              <w:tab/>
            </w:r>
            <w:r>
              <w:tab/>
            </w:r>
          </w:p>
          <w:p w14:paraId="2AAAE183" w14:textId="77777777" w:rsidR="000260B7" w:rsidRDefault="000260B7" w:rsidP="000260B7">
            <w:pPr>
              <w:pStyle w:val="2-"/>
            </w:pPr>
            <w:r>
              <w:tab/>
            </w:r>
            <w:r>
              <w:tab/>
            </w:r>
            <w:r>
              <w:tab/>
              <w:t>break;</w:t>
            </w:r>
          </w:p>
          <w:p w14:paraId="789A2ED6" w14:textId="77777777" w:rsidR="000260B7" w:rsidRDefault="000260B7" w:rsidP="000260B7">
            <w:pPr>
              <w:pStyle w:val="2-"/>
            </w:pPr>
            <w:r>
              <w:tab/>
            </w:r>
            <w:r>
              <w:tab/>
              <w:t>}</w:t>
            </w:r>
          </w:p>
          <w:p w14:paraId="4E03B630" w14:textId="77777777" w:rsidR="000260B7" w:rsidRDefault="000260B7" w:rsidP="000260B7">
            <w:pPr>
              <w:pStyle w:val="2-"/>
            </w:pPr>
            <w:r>
              <w:tab/>
              <w:t>}</w:t>
            </w:r>
          </w:p>
          <w:p w14:paraId="7F711F62" w14:textId="77777777" w:rsidR="000260B7" w:rsidRDefault="000260B7" w:rsidP="000260B7">
            <w:pPr>
              <w:pStyle w:val="2-"/>
            </w:pPr>
            <w:r>
              <w:tab/>
            </w:r>
          </w:p>
          <w:p w14:paraId="31CDEB89" w14:textId="77777777" w:rsidR="000260B7" w:rsidRPr="000260B7" w:rsidRDefault="000260B7" w:rsidP="000260B7">
            <w:pPr>
              <w:pStyle w:val="2-"/>
              <w:rPr>
                <w:color w:val="00B050"/>
              </w:rPr>
            </w:pPr>
            <w:r>
              <w:rPr>
                <w:rFonts w:hint="eastAsia"/>
              </w:rPr>
              <w:tab/>
            </w:r>
            <w:r w:rsidRPr="000260B7">
              <w:rPr>
                <w:rFonts w:hint="eastAsia"/>
                <w:color w:val="00B050"/>
              </w:rPr>
              <w:t>//ダミー処理</w:t>
            </w:r>
          </w:p>
          <w:p w14:paraId="43D1C734" w14:textId="77777777" w:rsidR="000260B7" w:rsidRDefault="000260B7" w:rsidP="000260B7">
            <w:pPr>
              <w:pStyle w:val="2-"/>
            </w:pPr>
            <w:r>
              <w:tab/>
              <w:t>for(int i = 0; i &lt; test_loop_max; ++i)</w:t>
            </w:r>
          </w:p>
          <w:p w14:paraId="61D3E6F6" w14:textId="77777777" w:rsidR="000260B7" w:rsidRDefault="000260B7" w:rsidP="000260B7">
            <w:pPr>
              <w:pStyle w:val="2-"/>
            </w:pPr>
            <w:r>
              <w:tab/>
              <w:t>{</w:t>
            </w:r>
          </w:p>
          <w:p w14:paraId="195059BD"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//ダミーメッセージ表示</w:t>
            </w:r>
          </w:p>
          <w:p w14:paraId="3A8F707E" w14:textId="77777777" w:rsidR="000260B7" w:rsidRDefault="000260B7" w:rsidP="000260B7">
            <w:pPr>
              <w:pStyle w:val="2-"/>
            </w:pPr>
            <w:r>
              <w:tab/>
            </w:r>
            <w:r>
              <w:tab/>
              <w:t>printf("[%s] ... Process(%d/%d): text=\"%s\",value=%d\n", process_name, i + 1, test_loop_max, test_text, test_value);</w:t>
            </w:r>
          </w:p>
          <w:p w14:paraId="2BDB5A88" w14:textId="77777777" w:rsidR="000260B7" w:rsidRDefault="000260B7" w:rsidP="000260B7">
            <w:pPr>
              <w:pStyle w:val="2-"/>
            </w:pPr>
            <w:r>
              <w:tab/>
            </w:r>
            <w:r>
              <w:tab/>
              <w:t>fflush(stdout);</w:t>
            </w:r>
          </w:p>
          <w:p w14:paraId="192CD532" w14:textId="77777777" w:rsidR="000260B7" w:rsidRDefault="000260B7" w:rsidP="000260B7">
            <w:pPr>
              <w:pStyle w:val="2-"/>
            </w:pPr>
            <w:r>
              <w:tab/>
            </w:r>
            <w:r>
              <w:tab/>
              <w:t>test_value += 10;</w:t>
            </w:r>
          </w:p>
          <w:p w14:paraId="67FBA512" w14:textId="77777777" w:rsidR="000260B7" w:rsidRDefault="000260B7" w:rsidP="000260B7">
            <w:pPr>
              <w:pStyle w:val="2-"/>
            </w:pPr>
            <w:r>
              <w:tab/>
            </w:r>
            <w:r>
              <w:tab/>
            </w:r>
          </w:p>
          <w:p w14:paraId="3BF88F70"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//1秒スリープ</w:t>
            </w:r>
          </w:p>
          <w:p w14:paraId="49A384BE" w14:textId="77777777" w:rsidR="000260B7" w:rsidRPr="00305003" w:rsidRDefault="000260B7" w:rsidP="000260B7">
            <w:pPr>
              <w:pStyle w:val="2-"/>
              <w:rPr>
                <w:color w:val="FF0000"/>
              </w:rPr>
            </w:pPr>
            <w:r>
              <w:tab/>
            </w:r>
            <w:r>
              <w:tab/>
            </w:r>
            <w:r w:rsidRPr="00305003">
              <w:rPr>
                <w:color w:val="FF0000"/>
              </w:rPr>
              <w:t>sleep(1);</w:t>
            </w:r>
          </w:p>
          <w:p w14:paraId="21284AB0" w14:textId="77777777" w:rsidR="000260B7" w:rsidRDefault="000260B7" w:rsidP="000260B7">
            <w:pPr>
              <w:pStyle w:val="2-"/>
            </w:pPr>
            <w:r>
              <w:tab/>
              <w:t>}</w:t>
            </w:r>
          </w:p>
          <w:p w14:paraId="21C5F75D" w14:textId="77777777" w:rsidR="000260B7" w:rsidRDefault="000260B7" w:rsidP="000260B7">
            <w:pPr>
              <w:pStyle w:val="2-"/>
            </w:pPr>
            <w:r>
              <w:tab/>
            </w:r>
          </w:p>
          <w:p w14:paraId="42AF71D1" w14:textId="77777777" w:rsidR="000260B7" w:rsidRPr="000260B7" w:rsidRDefault="000260B7" w:rsidP="000260B7">
            <w:pPr>
              <w:pStyle w:val="2-"/>
              <w:rPr>
                <w:color w:val="00B050"/>
              </w:rPr>
            </w:pPr>
            <w:r>
              <w:rPr>
                <w:rFonts w:hint="eastAsia"/>
              </w:rPr>
              <w:tab/>
            </w:r>
            <w:r w:rsidRPr="000260B7">
              <w:rPr>
                <w:rFonts w:hint="eastAsia"/>
                <w:color w:val="00B050"/>
              </w:rPr>
              <w:t>//子プロセスの終了待ち</w:t>
            </w:r>
          </w:p>
          <w:p w14:paraId="5FAE4042" w14:textId="77777777" w:rsidR="000260B7" w:rsidRDefault="000260B7" w:rsidP="000260B7">
            <w:pPr>
              <w:pStyle w:val="2-"/>
            </w:pPr>
            <w:r>
              <w:tab/>
              <w:t>for(int i = 0; i &lt; CHILD_THREAD_NUM; ++i)</w:t>
            </w:r>
          </w:p>
          <w:p w14:paraId="3AE3FBF1" w14:textId="77777777" w:rsidR="000260B7" w:rsidRDefault="000260B7" w:rsidP="000260B7">
            <w:pPr>
              <w:pStyle w:val="2-"/>
            </w:pPr>
            <w:r>
              <w:tab/>
              <w:t>{</w:t>
            </w:r>
          </w:p>
          <w:p w14:paraId="57452FD4" w14:textId="77777777" w:rsidR="000260B7" w:rsidRDefault="000260B7" w:rsidP="000260B7">
            <w:pPr>
              <w:pStyle w:val="2-"/>
            </w:pPr>
            <w:r>
              <w:tab/>
            </w:r>
            <w:r>
              <w:tab/>
              <w:t>pid_t pid_tmp = pid[i];</w:t>
            </w:r>
          </w:p>
          <w:p w14:paraId="1448CBB5" w14:textId="77777777" w:rsidR="000260B7" w:rsidRDefault="000260B7" w:rsidP="000260B7">
            <w:pPr>
              <w:pStyle w:val="2-"/>
            </w:pPr>
            <w:r>
              <w:tab/>
            </w:r>
            <w:r>
              <w:tab/>
              <w:t>if(pid_tmp &gt; 0)</w:t>
            </w:r>
          </w:p>
          <w:p w14:paraId="47BBA39D" w14:textId="77777777" w:rsidR="000260B7" w:rsidRDefault="000260B7" w:rsidP="000260B7">
            <w:pPr>
              <w:pStyle w:val="2-"/>
            </w:pPr>
            <w:r>
              <w:tab/>
            </w:r>
            <w:r>
              <w:tab/>
              <w:t>{</w:t>
            </w:r>
          </w:p>
          <w:p w14:paraId="0480951B"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//ウェイト開始メッセージ</w:t>
            </w:r>
          </w:p>
          <w:p w14:paraId="53E4E2D5" w14:textId="77777777" w:rsidR="000260B7" w:rsidRDefault="000260B7" w:rsidP="000260B7">
            <w:pPr>
              <w:pStyle w:val="2-"/>
            </w:pPr>
            <w:r>
              <w:tab/>
            </w:r>
            <w:r>
              <w:tab/>
            </w:r>
            <w:r>
              <w:tab/>
              <w:t>printf("[%s] ... Wait(%5d) ...\n", process_name, pid_tmp);</w:t>
            </w:r>
          </w:p>
          <w:p w14:paraId="0EDEDDCC" w14:textId="77777777" w:rsidR="000260B7" w:rsidRDefault="000260B7" w:rsidP="000260B7">
            <w:pPr>
              <w:pStyle w:val="2-"/>
            </w:pPr>
            <w:r>
              <w:tab/>
            </w:r>
            <w:r>
              <w:tab/>
            </w:r>
            <w:r>
              <w:tab/>
              <w:t>fflush(stdout);</w:t>
            </w:r>
          </w:p>
          <w:p w14:paraId="16EF9B7A" w14:textId="77777777" w:rsidR="000260B7" w:rsidRDefault="000260B7" w:rsidP="000260B7">
            <w:pPr>
              <w:pStyle w:val="2-"/>
            </w:pPr>
            <w:r>
              <w:tab/>
            </w:r>
            <w:r>
              <w:tab/>
            </w:r>
            <w:r>
              <w:tab/>
            </w:r>
          </w:p>
          <w:p w14:paraId="012C4BED" w14:textId="30613A11"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w:t>
            </w:r>
            <w:r>
              <w:rPr>
                <w:rFonts w:hint="eastAsia"/>
                <w:color w:val="00B050"/>
              </w:rPr>
              <w:t>：子プロセス終了待ち</w:t>
            </w:r>
          </w:p>
          <w:p w14:paraId="1B6963D8" w14:textId="77777777" w:rsidR="000260B7" w:rsidRDefault="000260B7" w:rsidP="000260B7">
            <w:pPr>
              <w:pStyle w:val="2-"/>
            </w:pPr>
            <w:r>
              <w:tab/>
            </w:r>
            <w:r>
              <w:tab/>
            </w:r>
            <w:r>
              <w:tab/>
              <w:t>int status = -1;</w:t>
            </w:r>
          </w:p>
          <w:p w14:paraId="35281768" w14:textId="77777777" w:rsidR="000260B7" w:rsidRDefault="000260B7" w:rsidP="000260B7">
            <w:pPr>
              <w:pStyle w:val="2-"/>
            </w:pPr>
            <w:r>
              <w:tab/>
            </w:r>
            <w:r>
              <w:tab/>
            </w:r>
            <w:r>
              <w:tab/>
            </w:r>
            <w:r w:rsidRPr="00305003">
              <w:rPr>
                <w:color w:val="FF0000"/>
              </w:rPr>
              <w:t>waitpid(pid_tmp, &amp;status, WUNTRACED);</w:t>
            </w:r>
          </w:p>
          <w:p w14:paraId="5E16D020" w14:textId="77777777" w:rsidR="000260B7" w:rsidRDefault="000260B7" w:rsidP="000260B7">
            <w:pPr>
              <w:pStyle w:val="2-"/>
            </w:pPr>
            <w:r>
              <w:tab/>
            </w:r>
            <w:r>
              <w:tab/>
            </w:r>
            <w:r>
              <w:tab/>
            </w:r>
          </w:p>
          <w:p w14:paraId="2C3B4DEE"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//ウェイト完了メッセージ</w:t>
            </w:r>
          </w:p>
          <w:p w14:paraId="7A296DA3" w14:textId="77777777" w:rsidR="000260B7" w:rsidRDefault="000260B7" w:rsidP="000260B7">
            <w:pPr>
              <w:pStyle w:val="2-"/>
            </w:pPr>
            <w:r>
              <w:tab/>
            </w:r>
            <w:r>
              <w:tab/>
            </w:r>
            <w:r>
              <w:tab/>
              <w:t>printf("[%s] ... Wait(%5d) End status=%d\n", process_name, pid_tmp, status);</w:t>
            </w:r>
          </w:p>
          <w:p w14:paraId="225FFFAD" w14:textId="77777777" w:rsidR="000260B7" w:rsidRDefault="000260B7" w:rsidP="000260B7">
            <w:pPr>
              <w:pStyle w:val="2-"/>
            </w:pPr>
            <w:r>
              <w:tab/>
            </w:r>
            <w:r>
              <w:tab/>
            </w:r>
            <w:r>
              <w:tab/>
              <w:t>fflush(stdout);</w:t>
            </w:r>
          </w:p>
          <w:p w14:paraId="57E05442" w14:textId="77777777" w:rsidR="000260B7" w:rsidRDefault="000260B7" w:rsidP="000260B7">
            <w:pPr>
              <w:pStyle w:val="2-"/>
            </w:pPr>
            <w:r>
              <w:tab/>
            </w:r>
            <w:r>
              <w:tab/>
              <w:t>}</w:t>
            </w:r>
          </w:p>
          <w:p w14:paraId="540D3B98" w14:textId="77777777" w:rsidR="000260B7" w:rsidRDefault="000260B7" w:rsidP="000260B7">
            <w:pPr>
              <w:pStyle w:val="2-"/>
            </w:pPr>
            <w:r>
              <w:tab/>
              <w:t>}</w:t>
            </w:r>
          </w:p>
          <w:p w14:paraId="1AB42B56" w14:textId="77777777" w:rsidR="000260B7" w:rsidRDefault="000260B7" w:rsidP="000260B7">
            <w:pPr>
              <w:pStyle w:val="2-"/>
            </w:pPr>
            <w:r>
              <w:tab/>
            </w:r>
          </w:p>
          <w:p w14:paraId="0CEF320D" w14:textId="77777777" w:rsidR="000260B7" w:rsidRDefault="000260B7" w:rsidP="000260B7">
            <w:pPr>
              <w:pStyle w:val="2-"/>
            </w:pPr>
            <w:r>
              <w:rPr>
                <w:rFonts w:hint="eastAsia"/>
              </w:rPr>
              <w:tab/>
            </w:r>
            <w:r w:rsidRPr="000260B7">
              <w:rPr>
                <w:rFonts w:hint="eastAsia"/>
                <w:color w:val="00B050"/>
              </w:rPr>
              <w:t>//自プロセスが子プロセスならこの時点で実行終了</w:t>
            </w:r>
          </w:p>
          <w:p w14:paraId="4F5FCBDA" w14:textId="77777777" w:rsidR="000260B7" w:rsidRDefault="000260B7" w:rsidP="000260B7">
            <w:pPr>
              <w:pStyle w:val="2-"/>
            </w:pPr>
            <w:r>
              <w:tab/>
              <w:t>if(!is_root_process)</w:t>
            </w:r>
          </w:p>
          <w:p w14:paraId="291C4DB4" w14:textId="77777777" w:rsidR="000260B7" w:rsidRDefault="000260B7" w:rsidP="000260B7">
            <w:pPr>
              <w:pStyle w:val="2-"/>
            </w:pPr>
            <w:r>
              <w:tab/>
              <w:t>{</w:t>
            </w:r>
          </w:p>
          <w:p w14:paraId="3DDDAE4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//子プロセス終了メッセージ</w:t>
            </w:r>
          </w:p>
          <w:p w14:paraId="7C72F8D5" w14:textId="77777777" w:rsidR="000260B7" w:rsidRDefault="000260B7" w:rsidP="000260B7">
            <w:pPr>
              <w:pStyle w:val="2-"/>
            </w:pPr>
            <w:r>
              <w:tab/>
            </w:r>
            <w:r>
              <w:tab/>
              <w:t>printf("END: %s\n", process_name);</w:t>
            </w:r>
          </w:p>
          <w:p w14:paraId="61C101EE" w14:textId="77777777" w:rsidR="000260B7" w:rsidRDefault="000260B7" w:rsidP="000260B7">
            <w:pPr>
              <w:pStyle w:val="2-"/>
            </w:pPr>
            <w:r>
              <w:tab/>
            </w:r>
            <w:r>
              <w:tab/>
              <w:t>fflush(stdout);</w:t>
            </w:r>
          </w:p>
          <w:p w14:paraId="4473FFB9" w14:textId="77777777" w:rsidR="000260B7" w:rsidRDefault="000260B7" w:rsidP="000260B7">
            <w:pPr>
              <w:pStyle w:val="2-"/>
            </w:pPr>
            <w:r>
              <w:tab/>
            </w:r>
            <w:r>
              <w:tab/>
            </w:r>
          </w:p>
          <w:p w14:paraId="31262424"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//プロセス終了</w:t>
            </w:r>
          </w:p>
          <w:p w14:paraId="1F453AF1" w14:textId="77777777" w:rsidR="000260B7" w:rsidRPr="000260B7" w:rsidRDefault="000260B7" w:rsidP="000260B7">
            <w:pPr>
              <w:pStyle w:val="2-"/>
              <w:rPr>
                <w:color w:val="FF0000"/>
              </w:rPr>
            </w:pPr>
            <w:r>
              <w:tab/>
            </w:r>
            <w:r>
              <w:tab/>
            </w:r>
            <w:r w:rsidRPr="000260B7">
              <w:rPr>
                <w:color w:val="FF0000"/>
              </w:rPr>
              <w:t>exit(0);</w:t>
            </w:r>
          </w:p>
          <w:p w14:paraId="3DF2FC6D" w14:textId="77777777" w:rsidR="000260B7" w:rsidRDefault="000260B7" w:rsidP="000260B7">
            <w:pPr>
              <w:pStyle w:val="2-"/>
            </w:pPr>
            <w:r>
              <w:tab/>
              <w:t>}</w:t>
            </w:r>
          </w:p>
          <w:p w14:paraId="2DCAC960" w14:textId="77777777" w:rsidR="000260B7" w:rsidRDefault="000260B7" w:rsidP="000260B7">
            <w:pPr>
              <w:pStyle w:val="2-"/>
            </w:pPr>
            <w:r>
              <w:tab/>
            </w:r>
          </w:p>
          <w:p w14:paraId="579C314E" w14:textId="77777777" w:rsidR="000260B7" w:rsidRPr="000260B7" w:rsidRDefault="000260B7" w:rsidP="000260B7">
            <w:pPr>
              <w:pStyle w:val="2-"/>
              <w:rPr>
                <w:color w:val="00B050"/>
              </w:rPr>
            </w:pPr>
            <w:r>
              <w:rPr>
                <w:rFonts w:hint="eastAsia"/>
              </w:rPr>
              <w:tab/>
            </w:r>
            <w:r w:rsidRPr="000260B7">
              <w:rPr>
                <w:rFonts w:hint="eastAsia"/>
                <w:color w:val="00B050"/>
              </w:rPr>
              <w:t>//プログラム実行終了</w:t>
            </w:r>
          </w:p>
          <w:p w14:paraId="1E1C577A" w14:textId="77777777" w:rsidR="000260B7" w:rsidRDefault="000260B7" w:rsidP="000260B7">
            <w:pPr>
              <w:pStyle w:val="2-"/>
            </w:pPr>
            <w:r>
              <w:lastRenderedPageBreak/>
              <w:tab/>
              <w:t>printf("- End Fork Test -\n");</w:t>
            </w:r>
          </w:p>
          <w:p w14:paraId="4054AA81" w14:textId="77777777" w:rsidR="000260B7" w:rsidRDefault="000260B7" w:rsidP="000260B7">
            <w:pPr>
              <w:pStyle w:val="2-"/>
            </w:pPr>
            <w:r>
              <w:tab/>
              <w:t>fflush(stdout);</w:t>
            </w:r>
          </w:p>
          <w:p w14:paraId="0B1DDFC6" w14:textId="77777777" w:rsidR="000260B7" w:rsidRDefault="000260B7" w:rsidP="000260B7">
            <w:pPr>
              <w:pStyle w:val="2-"/>
            </w:pPr>
            <w:r>
              <w:tab/>
              <w:t>return EXIT_SUCCESS;</w:t>
            </w:r>
          </w:p>
          <w:p w14:paraId="26998E63" w14:textId="20300400" w:rsidR="00C303A9" w:rsidRDefault="000260B7" w:rsidP="000260B7">
            <w:pPr>
              <w:pStyle w:val="2-"/>
            </w:pPr>
            <w:r>
              <w:t>}</w:t>
            </w:r>
          </w:p>
        </w:tc>
      </w:tr>
    </w:tbl>
    <w:p w14:paraId="2A39B3F2" w14:textId="19B20636" w:rsidR="00C303A9" w:rsidRPr="0089500A" w:rsidRDefault="00C303A9" w:rsidP="00C303A9">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01D313FA" w14:textId="77777777" w:rsidTr="00F96884">
        <w:tc>
          <w:tcPr>
            <w:tcW w:w="8494" w:type="dxa"/>
          </w:tcPr>
          <w:p w14:paraId="0C76BE0C" w14:textId="517935B4" w:rsidR="000260B7" w:rsidRDefault="000260B7" w:rsidP="000260B7">
            <w:pPr>
              <w:pStyle w:val="2-"/>
            </w:pPr>
            <w:r>
              <w:t>$ ./fork.exe</w:t>
            </w:r>
            <w:r w:rsidR="00F96884">
              <w:tab/>
            </w:r>
            <w:r w:rsidR="00F96884">
              <w:tab/>
            </w:r>
            <w:r w:rsidR="00F96884">
              <w:tab/>
            </w:r>
            <w:r w:rsidR="00B46227" w:rsidRPr="00B46227">
              <w:rPr>
                <w:color w:val="FF0000"/>
              </w:rPr>
              <w:t>※プロセスの親子関係が分かるように着色している</w:t>
            </w:r>
          </w:p>
          <w:p w14:paraId="426586CF" w14:textId="77777777" w:rsidR="000260B7" w:rsidRPr="000260B7" w:rsidRDefault="000260B7" w:rsidP="000260B7">
            <w:pPr>
              <w:pStyle w:val="2-"/>
              <w:rPr>
                <w:color w:val="auto"/>
              </w:rPr>
            </w:pPr>
            <w:r w:rsidRPr="000260B7">
              <w:rPr>
                <w:color w:val="auto"/>
              </w:rPr>
              <w:t>- Start Fork Test -</w:t>
            </w:r>
          </w:p>
          <w:p w14:paraId="4BF192BB"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[0] </w:t>
            </w:r>
            <w:r w:rsidRPr="00D44F57">
              <w:rPr>
                <w:color w:val="FF0000"/>
              </w:rPr>
              <w:t>CREATED</w:t>
            </w:r>
            <w:r w:rsidRPr="000260B7">
              <w:rPr>
                <w:color w:val="auto"/>
              </w:rPr>
              <w:t xml:space="preserve">:C1( </w:t>
            </w:r>
            <w:r w:rsidRPr="00541EC6">
              <w:rPr>
                <w:color w:val="00B0F0"/>
              </w:rPr>
              <w:t>6464</w:t>
            </w:r>
            <w:r w:rsidRPr="000260B7">
              <w:rPr>
                <w:color w:val="auto"/>
              </w:rPr>
              <w:t xml:space="preserve">, </w:t>
            </w:r>
            <w:r w:rsidRPr="000260B7">
              <w:rPr>
                <w:color w:val="FF0000"/>
              </w:rPr>
              <w:t>5348</w:t>
            </w:r>
            <w:r w:rsidRPr="000260B7">
              <w:rPr>
                <w:color w:val="auto"/>
              </w:rPr>
              <w:t>)</w:t>
            </w:r>
          </w:p>
          <w:p w14:paraId="0D97007B" w14:textId="77777777" w:rsidR="000260B7" w:rsidRPr="000260B7" w:rsidRDefault="000260B7" w:rsidP="000260B7">
            <w:pPr>
              <w:pStyle w:val="2-"/>
              <w:rPr>
                <w:color w:val="auto"/>
              </w:rPr>
            </w:pPr>
            <w:r w:rsidRPr="004D2ABB">
              <w:rPr>
                <w:color w:val="00B0F0"/>
              </w:rPr>
              <w:t>START</w:t>
            </w:r>
            <w:r w:rsidRPr="000260B7">
              <w:rPr>
                <w:color w:val="auto"/>
              </w:rPr>
              <w:t xml:space="preserve">: C1( </w:t>
            </w:r>
            <w:r w:rsidRPr="00541EC6">
              <w:rPr>
                <w:color w:val="00B0F0"/>
              </w:rPr>
              <w:t>6464</w:t>
            </w:r>
            <w:r w:rsidRPr="000260B7">
              <w:rPr>
                <w:color w:val="auto"/>
              </w:rPr>
              <w:t xml:space="preserve">, </w:t>
            </w:r>
            <w:r w:rsidRPr="000260B7">
              <w:rPr>
                <w:color w:val="FF0000"/>
              </w:rPr>
              <w:t>5348</w:t>
            </w:r>
            <w:r w:rsidRPr="000260B7">
              <w:rPr>
                <w:color w:val="auto"/>
              </w:rPr>
              <w:t>)</w:t>
            </w:r>
          </w:p>
          <w:p w14:paraId="74FA1B6A" w14:textId="77777777" w:rsidR="000260B7" w:rsidRPr="000260B7" w:rsidRDefault="000260B7" w:rsidP="000260B7">
            <w:pPr>
              <w:pStyle w:val="2-"/>
              <w:rPr>
                <w:color w:val="auto"/>
              </w:rPr>
            </w:pPr>
            <w:r w:rsidRPr="000260B7">
              <w:rPr>
                <w:color w:val="auto"/>
              </w:rPr>
              <w:t xml:space="preserve">C1( </w:t>
            </w:r>
            <w:r w:rsidRPr="009C409D">
              <w:rPr>
                <w:color w:val="00B0F0"/>
              </w:rPr>
              <w:t>6464</w:t>
            </w:r>
            <w:r w:rsidRPr="000260B7">
              <w:rPr>
                <w:color w:val="auto"/>
              </w:rPr>
              <w:t>,</w:t>
            </w:r>
            <w:r w:rsidRPr="000260B7">
              <w:rPr>
                <w:color w:val="FF0000"/>
              </w:rPr>
              <w:t xml:space="preserve"> 5348</w:t>
            </w:r>
            <w:r w:rsidRPr="000260B7">
              <w:rPr>
                <w:color w:val="auto"/>
              </w:rPr>
              <w:t xml:space="preserve">) -&gt; [1] </w:t>
            </w:r>
            <w:r w:rsidRPr="00D44F57">
              <w:rPr>
                <w:color w:val="00B0F0"/>
              </w:rPr>
              <w:t>CREATED</w:t>
            </w: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w:t>
            </w:r>
          </w:p>
          <w:p w14:paraId="39FA9C35" w14:textId="77777777" w:rsidR="000260B7" w:rsidRPr="000260B7" w:rsidRDefault="000260B7" w:rsidP="000260B7">
            <w:pPr>
              <w:pStyle w:val="2-"/>
              <w:rPr>
                <w:color w:val="auto"/>
              </w:rPr>
            </w:pPr>
            <w:r w:rsidRPr="004D2ABB">
              <w:rPr>
                <w:color w:val="FFC000"/>
              </w:rPr>
              <w:t>START</w:t>
            </w:r>
            <w:r w:rsidRPr="000260B7">
              <w:rPr>
                <w:color w:val="auto"/>
              </w:rPr>
              <w:t xml:space="preserve">: C2( </w:t>
            </w:r>
            <w:r w:rsidRPr="009C409D">
              <w:rPr>
                <w:color w:val="FFC000"/>
              </w:rPr>
              <w:t>6752</w:t>
            </w:r>
            <w:r w:rsidRPr="000260B7">
              <w:rPr>
                <w:color w:val="auto"/>
              </w:rPr>
              <w:t>,</w:t>
            </w:r>
            <w:r w:rsidRPr="00541EC6">
              <w:rPr>
                <w:color w:val="00B0F0"/>
              </w:rPr>
              <w:t xml:space="preserve"> 6464</w:t>
            </w:r>
            <w:r w:rsidRPr="000260B7">
              <w:rPr>
                <w:color w:val="auto"/>
              </w:rPr>
              <w:t>)</w:t>
            </w:r>
          </w:p>
          <w:p w14:paraId="5E4769E7"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-&gt; [1] </w:t>
            </w:r>
            <w:r w:rsidRPr="00D44F57">
              <w:rPr>
                <w:color w:val="FF0000"/>
              </w:rPr>
              <w:t>CREATED</w:t>
            </w:r>
            <w:r w:rsidRPr="000260B7">
              <w:rPr>
                <w:color w:val="auto"/>
              </w:rPr>
              <w:t>:C1(</w:t>
            </w:r>
            <w:r w:rsidRPr="007E3B48">
              <w:rPr>
                <w:color w:val="2E74B5" w:themeColor="accent1" w:themeShade="BF"/>
              </w:rPr>
              <w:t>11556</w:t>
            </w:r>
            <w:r w:rsidRPr="000260B7">
              <w:rPr>
                <w:color w:val="auto"/>
              </w:rPr>
              <w:t xml:space="preserve">, </w:t>
            </w:r>
            <w:r w:rsidRPr="000260B7">
              <w:rPr>
                <w:color w:val="FF0000"/>
              </w:rPr>
              <w:t>5348</w:t>
            </w:r>
            <w:r w:rsidRPr="000260B7">
              <w:rPr>
                <w:color w:val="auto"/>
              </w:rPr>
              <w:t>)</w:t>
            </w:r>
          </w:p>
          <w:p w14:paraId="74B6BC26" w14:textId="77777777" w:rsidR="000260B7" w:rsidRPr="000260B7" w:rsidRDefault="000260B7" w:rsidP="000260B7">
            <w:pPr>
              <w:pStyle w:val="2-"/>
              <w:rPr>
                <w:color w:val="auto"/>
              </w:rPr>
            </w:pPr>
            <w:r w:rsidRPr="004D2ABB">
              <w:rPr>
                <w:color w:val="2E74B5" w:themeColor="accent1" w:themeShade="BF"/>
              </w:rPr>
              <w:t>START</w:t>
            </w:r>
            <w:r w:rsidRPr="000260B7">
              <w:rPr>
                <w:color w:val="auto"/>
              </w:rPr>
              <w:t>: C1(</w:t>
            </w:r>
            <w:r w:rsidRPr="00787DEB">
              <w:rPr>
                <w:color w:val="2E74B5" w:themeColor="accent1" w:themeShade="BF"/>
              </w:rPr>
              <w:t>11556</w:t>
            </w:r>
            <w:r w:rsidRPr="000260B7">
              <w:rPr>
                <w:color w:val="auto"/>
              </w:rPr>
              <w:t xml:space="preserve">, </w:t>
            </w:r>
            <w:r w:rsidRPr="000260B7">
              <w:rPr>
                <w:color w:val="FF0000"/>
              </w:rPr>
              <w:t>5348</w:t>
            </w:r>
            <w:r w:rsidRPr="000260B7">
              <w:rPr>
                <w:color w:val="auto"/>
              </w:rPr>
              <w:t>)</w:t>
            </w:r>
          </w:p>
          <w:p w14:paraId="215CF9F7" w14:textId="77777777" w:rsidR="000260B7" w:rsidRPr="000260B7" w:rsidRDefault="000260B7" w:rsidP="000260B7">
            <w:pPr>
              <w:pStyle w:val="2-"/>
              <w:rPr>
                <w:color w:val="auto"/>
              </w:rPr>
            </w:pPr>
            <w:r w:rsidRPr="000260B7">
              <w:rPr>
                <w:color w:val="auto"/>
              </w:rPr>
              <w:t xml:space="preserve">C2( </w:t>
            </w:r>
            <w:r w:rsidRPr="007E3B48">
              <w:rPr>
                <w:color w:val="FFC000"/>
              </w:rPr>
              <w:t>6752</w:t>
            </w:r>
            <w:r w:rsidRPr="000260B7">
              <w:rPr>
                <w:color w:val="auto"/>
              </w:rPr>
              <w:t xml:space="preserve">, </w:t>
            </w:r>
            <w:r w:rsidRPr="009C409D">
              <w:rPr>
                <w:color w:val="00B0F0"/>
              </w:rPr>
              <w:t>6464</w:t>
            </w:r>
            <w:r w:rsidRPr="000260B7">
              <w:rPr>
                <w:color w:val="auto"/>
              </w:rPr>
              <w:t xml:space="preserve">) -&gt; [2] </w:t>
            </w:r>
            <w:r w:rsidRPr="00D44F57">
              <w:rPr>
                <w:color w:val="FFC000"/>
              </w:rPr>
              <w:t>CREATED</w:t>
            </w: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w:t>
            </w:r>
          </w:p>
          <w:p w14:paraId="06EE2B76" w14:textId="77777777" w:rsidR="000260B7" w:rsidRPr="000260B7" w:rsidRDefault="000260B7" w:rsidP="000260B7">
            <w:pPr>
              <w:pStyle w:val="2-"/>
              <w:rPr>
                <w:color w:val="auto"/>
              </w:rPr>
            </w:pPr>
            <w:r w:rsidRPr="004D2ABB">
              <w:rPr>
                <w:color w:val="00B050"/>
              </w:rPr>
              <w:t>START</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7A060037"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(1/4): text="TEST",value=1003</w:t>
            </w:r>
          </w:p>
          <w:p w14:paraId="53434094" w14:textId="77777777" w:rsidR="000260B7" w:rsidRPr="000260B7" w:rsidRDefault="000260B7" w:rsidP="000260B7">
            <w:pPr>
              <w:pStyle w:val="2-"/>
              <w:rPr>
                <w:color w:val="auto"/>
              </w:rPr>
            </w:pPr>
            <w:r w:rsidRPr="000260B7">
              <w:rPr>
                <w:color w:val="auto"/>
              </w:rPr>
              <w:t xml:space="preserve">C1( </w:t>
            </w:r>
            <w:r w:rsidRPr="00541EC6">
              <w:rPr>
                <w:color w:val="00B0F0"/>
              </w:rPr>
              <w:t>6464</w:t>
            </w:r>
            <w:r w:rsidRPr="000260B7">
              <w:rPr>
                <w:color w:val="auto"/>
              </w:rPr>
              <w:t xml:space="preserve">, </w:t>
            </w:r>
            <w:r w:rsidRPr="00541EC6">
              <w:rPr>
                <w:color w:val="FF0000"/>
              </w:rPr>
              <w:t>5348</w:t>
            </w:r>
            <w:r w:rsidRPr="000260B7">
              <w:rPr>
                <w:color w:val="auto"/>
              </w:rPr>
              <w:t xml:space="preserve">) -&gt; [2] </w:t>
            </w:r>
            <w:r w:rsidRPr="00D44F57">
              <w:rPr>
                <w:color w:val="00B0F0"/>
              </w:rPr>
              <w:t>CREATED</w:t>
            </w: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56115EAE" w14:textId="77777777" w:rsidR="000260B7" w:rsidRPr="000260B7" w:rsidRDefault="000260B7" w:rsidP="000260B7">
            <w:pPr>
              <w:pStyle w:val="2-"/>
              <w:rPr>
                <w:color w:val="auto"/>
              </w:rPr>
            </w:pPr>
            <w:r w:rsidRPr="004D2ABB">
              <w:rPr>
                <w:color w:val="BF8F00" w:themeColor="accent4" w:themeShade="BF"/>
              </w:rPr>
              <w:t>START</w:t>
            </w:r>
            <w:r w:rsidRPr="000260B7">
              <w:rPr>
                <w:color w:val="auto"/>
              </w:rPr>
              <w:t>: 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736A2F25"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541EC6">
              <w:rPr>
                <w:color w:val="FF0000"/>
              </w:rPr>
              <w:t>5348</w:t>
            </w:r>
            <w:r w:rsidRPr="000260B7">
              <w:rPr>
                <w:color w:val="auto"/>
              </w:rPr>
              <w:t xml:space="preserve">) -&gt; [2] </w:t>
            </w:r>
            <w:r w:rsidRPr="00D44F57">
              <w:rPr>
                <w:color w:val="2E74B5" w:themeColor="accent1" w:themeShade="BF"/>
              </w:rPr>
              <w:t>CREATED</w:t>
            </w:r>
            <w:r w:rsidRPr="000260B7">
              <w:rPr>
                <w:color w:val="auto"/>
              </w:rPr>
              <w:t>:C2(</w:t>
            </w:r>
            <w:r w:rsidRPr="004D2ABB">
              <w:rPr>
                <w:color w:val="7030A0"/>
              </w:rPr>
              <w:t>10372</w:t>
            </w:r>
            <w:r w:rsidRPr="000260B7">
              <w:rPr>
                <w:color w:val="auto"/>
              </w:rPr>
              <w:t>,</w:t>
            </w:r>
            <w:r w:rsidRPr="00787DEB">
              <w:rPr>
                <w:color w:val="2E74B5" w:themeColor="accent1" w:themeShade="BF"/>
              </w:rPr>
              <w:t>11556</w:t>
            </w:r>
            <w:r w:rsidRPr="000260B7">
              <w:rPr>
                <w:color w:val="auto"/>
              </w:rPr>
              <w:t>)</w:t>
            </w:r>
          </w:p>
          <w:p w14:paraId="4B9F9AE6" w14:textId="77777777" w:rsidR="000260B7" w:rsidRPr="000260B7" w:rsidRDefault="000260B7" w:rsidP="000260B7">
            <w:pPr>
              <w:pStyle w:val="2-"/>
              <w:rPr>
                <w:color w:val="auto"/>
              </w:rPr>
            </w:pPr>
            <w:r w:rsidRPr="004D2ABB">
              <w:rPr>
                <w:color w:val="7030A0"/>
              </w:rPr>
              <w:t>START</w:t>
            </w:r>
            <w:r w:rsidRPr="000260B7">
              <w:rPr>
                <w:color w:val="auto"/>
              </w:rPr>
              <w:t>: C2(</w:t>
            </w:r>
            <w:r w:rsidRPr="009E620F">
              <w:rPr>
                <w:color w:val="BF8F00" w:themeColor="accent4" w:themeShade="BF"/>
              </w:rPr>
              <w:t>10372</w:t>
            </w:r>
            <w:r w:rsidRPr="000260B7">
              <w:rPr>
                <w:color w:val="auto"/>
              </w:rPr>
              <w:t>,</w:t>
            </w:r>
            <w:r w:rsidRPr="007E3B48">
              <w:rPr>
                <w:color w:val="2E74B5" w:themeColor="accent1" w:themeShade="BF"/>
              </w:rPr>
              <w:t>11556</w:t>
            </w:r>
            <w:r w:rsidRPr="000260B7">
              <w:rPr>
                <w:color w:val="auto"/>
              </w:rPr>
              <w:t>)</w:t>
            </w:r>
          </w:p>
          <w:p w14:paraId="45063828"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w:t>
            </w:r>
            <w:r w:rsidRPr="00541EC6">
              <w:rPr>
                <w:color w:val="00B0F0"/>
              </w:rPr>
              <w:t xml:space="preserve"> 6464</w:t>
            </w:r>
            <w:r w:rsidRPr="000260B7">
              <w:rPr>
                <w:color w:val="auto"/>
              </w:rPr>
              <w:t xml:space="preserve">)] ... </w:t>
            </w:r>
            <w:r w:rsidRPr="00C940AC">
              <w:rPr>
                <w:color w:val="FFC000"/>
              </w:rPr>
              <w:t>Process</w:t>
            </w:r>
            <w:r w:rsidRPr="000260B7">
              <w:rPr>
                <w:color w:val="auto"/>
              </w:rPr>
              <w:t>(1/3): text="TEST",value=1002</w:t>
            </w:r>
          </w:p>
          <w:p w14:paraId="1AA51EC4"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(2/4): text="TEST",value=1013</w:t>
            </w:r>
          </w:p>
          <w:p w14:paraId="4B99FC93"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[2] </w:t>
            </w:r>
            <w:r w:rsidRPr="00D44F57">
              <w:rPr>
                <w:color w:val="FF0000"/>
              </w:rPr>
              <w:t>CREATED</w:t>
            </w:r>
            <w:r w:rsidRPr="000260B7">
              <w:rPr>
                <w:color w:val="auto"/>
              </w:rPr>
              <w:t xml:space="preserve">:C1(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6D7B7628" w14:textId="77777777" w:rsidR="000260B7" w:rsidRPr="000260B7" w:rsidRDefault="000260B7" w:rsidP="000260B7">
            <w:pPr>
              <w:pStyle w:val="2-"/>
              <w:rPr>
                <w:color w:val="auto"/>
              </w:rPr>
            </w:pPr>
            <w:r w:rsidRPr="004D2ABB">
              <w:rPr>
                <w:color w:val="9CC2E5" w:themeColor="accent1" w:themeTint="99"/>
              </w:rPr>
              <w:t>START</w:t>
            </w:r>
            <w:r w:rsidRPr="000260B7">
              <w:rPr>
                <w:color w:val="auto"/>
              </w:rPr>
              <w:t xml:space="preserve">: 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3470C5C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(1/3): text="TEST",value=1002</w:t>
            </w:r>
          </w:p>
          <w:p w14:paraId="6561519E"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(1/3): text="TEST",value=1002</w:t>
            </w:r>
          </w:p>
          <w:p w14:paraId="6184F5CF"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(2/3): text="TEST",value=1012</w:t>
            </w:r>
          </w:p>
          <w:p w14:paraId="44D6F71E"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(3/4): text="TEST",value=1023</w:t>
            </w:r>
          </w:p>
          <w:p w14:paraId="05D3097A" w14:textId="77777777" w:rsidR="000260B7" w:rsidRPr="000260B7" w:rsidRDefault="000260B7" w:rsidP="000260B7">
            <w:pPr>
              <w:pStyle w:val="2-"/>
              <w:rPr>
                <w:color w:val="auto"/>
              </w:rPr>
            </w:pPr>
            <w:r w:rsidRPr="000260B7">
              <w:rPr>
                <w:color w:val="auto"/>
              </w:rPr>
              <w:t xml:space="preserve">[C1( </w:t>
            </w:r>
            <w:r w:rsidRPr="00787DEB">
              <w:rPr>
                <w:color w:val="9CC2E5" w:themeColor="accent1" w:themeTint="99"/>
              </w:rPr>
              <w:t>8972</w:t>
            </w:r>
            <w:r w:rsidRPr="000260B7">
              <w:rPr>
                <w:color w:val="auto"/>
              </w:rPr>
              <w:t>,</w:t>
            </w:r>
            <w:r w:rsidRPr="00541EC6">
              <w:rPr>
                <w:color w:val="FF0000"/>
              </w:rPr>
              <w:t xml:space="preserve"> 5348</w:t>
            </w:r>
            <w:r w:rsidRPr="000260B7">
              <w:rPr>
                <w:color w:val="auto"/>
              </w:rPr>
              <w:t xml:space="preserve">)] ... </w:t>
            </w:r>
            <w:r w:rsidRPr="00C940AC">
              <w:rPr>
                <w:color w:val="9CC2E5" w:themeColor="accent1" w:themeTint="99"/>
              </w:rPr>
              <w:t>Process</w:t>
            </w:r>
            <w:r w:rsidRPr="000260B7">
              <w:rPr>
                <w:color w:val="auto"/>
              </w:rPr>
              <w:t>(1/2): text="TEST",value=1001</w:t>
            </w:r>
          </w:p>
          <w:p w14:paraId="0C1F3D0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(2/3): text="TEST",value=1012</w:t>
            </w:r>
          </w:p>
          <w:p w14:paraId="2575EA40" w14:textId="77777777" w:rsidR="000260B7" w:rsidRPr="000260B7" w:rsidRDefault="000260B7" w:rsidP="000260B7">
            <w:pPr>
              <w:pStyle w:val="2-"/>
              <w:rPr>
                <w:color w:val="auto"/>
              </w:rPr>
            </w:pPr>
            <w:r w:rsidRPr="000260B7">
              <w:rPr>
                <w:color w:val="auto"/>
              </w:rPr>
              <w:t>[C1(</w:t>
            </w:r>
            <w:r w:rsidRPr="00541EC6">
              <w:rPr>
                <w:color w:val="00B0F0"/>
              </w:rPr>
              <w:t xml:space="preserve"> 6464</w:t>
            </w:r>
            <w:r w:rsidRPr="000260B7">
              <w:rPr>
                <w:color w:val="auto"/>
              </w:rPr>
              <w:t xml:space="preserve">, </w:t>
            </w:r>
            <w:r w:rsidRPr="00541EC6">
              <w:rPr>
                <w:color w:val="FF0000"/>
              </w:rPr>
              <w:t>5348</w:t>
            </w:r>
            <w:r w:rsidRPr="000260B7">
              <w:rPr>
                <w:color w:val="auto"/>
              </w:rPr>
              <w:t xml:space="preserve">)] ... </w:t>
            </w:r>
            <w:r w:rsidRPr="00C940AC">
              <w:rPr>
                <w:color w:val="00B0F0"/>
              </w:rPr>
              <w:t>Process</w:t>
            </w:r>
            <w:r w:rsidRPr="000260B7">
              <w:rPr>
                <w:color w:val="auto"/>
              </w:rPr>
              <w:t>(1/2): text="TEST",value=1001</w:t>
            </w:r>
          </w:p>
          <w:p w14:paraId="37A85A8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w:t>
            </w:r>
            <w:r w:rsidRPr="00541EC6">
              <w:rPr>
                <w:color w:val="FF0000"/>
              </w:rPr>
              <w:t xml:space="preserve"> 5348</w:t>
            </w:r>
            <w:r w:rsidRPr="000260B7">
              <w:rPr>
                <w:color w:val="auto"/>
              </w:rPr>
              <w:t xml:space="preserve">)] ... </w:t>
            </w:r>
            <w:r w:rsidRPr="00C940AC">
              <w:rPr>
                <w:color w:val="2E74B5" w:themeColor="accent1" w:themeShade="BF"/>
              </w:rPr>
              <w:t>Process</w:t>
            </w:r>
            <w:r w:rsidRPr="000260B7">
              <w:rPr>
                <w:color w:val="auto"/>
              </w:rPr>
              <w:t>(1/2): text="TEST",value=1001</w:t>
            </w:r>
          </w:p>
          <w:p w14:paraId="50A53572"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(2/3): text="TEST",value=1012</w:t>
            </w:r>
          </w:p>
          <w:p w14:paraId="6D0038CB"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(3/3): text="TEST",value=1022</w:t>
            </w:r>
          </w:p>
          <w:p w14:paraId="3C8FB08B"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 xml:space="preserve">)] ... </w:t>
            </w:r>
            <w:r w:rsidRPr="00C940AC">
              <w:rPr>
                <w:color w:val="00B050"/>
              </w:rPr>
              <w:t>Process</w:t>
            </w:r>
            <w:r w:rsidRPr="000260B7">
              <w:rPr>
                <w:color w:val="auto"/>
              </w:rPr>
              <w:t>(4/4): text="TEST",value=1033</w:t>
            </w:r>
          </w:p>
          <w:p w14:paraId="6F749471" w14:textId="77777777" w:rsidR="000260B7" w:rsidRPr="000260B7" w:rsidRDefault="000260B7" w:rsidP="000260B7">
            <w:pPr>
              <w:pStyle w:val="2-"/>
              <w:rPr>
                <w:color w:val="auto"/>
              </w:rPr>
            </w:pPr>
            <w:r w:rsidRPr="000260B7">
              <w:rPr>
                <w:color w:val="auto"/>
              </w:rPr>
              <w:t xml:space="preserve">[P0( </w:t>
            </w:r>
            <w:r w:rsidRPr="00787DEB">
              <w:rPr>
                <w:color w:val="FF0000"/>
              </w:rPr>
              <w:t>5348</w:t>
            </w:r>
            <w:r w:rsidRPr="000260B7">
              <w:rPr>
                <w:color w:val="auto"/>
              </w:rPr>
              <w:t>,</w:t>
            </w:r>
            <w:r w:rsidRPr="00787DEB">
              <w:rPr>
                <w:color w:val="808080" w:themeColor="background1" w:themeShade="80"/>
              </w:rPr>
              <w:t>12044</w:t>
            </w:r>
            <w:r w:rsidRPr="000260B7">
              <w:rPr>
                <w:color w:val="auto"/>
              </w:rPr>
              <w:t>)] ...</w:t>
            </w:r>
            <w:r w:rsidRPr="00C940AC">
              <w:rPr>
                <w:color w:val="FF0000"/>
              </w:rPr>
              <w:t xml:space="preserve"> Process</w:t>
            </w:r>
            <w:r w:rsidRPr="000260B7">
              <w:rPr>
                <w:color w:val="auto"/>
              </w:rPr>
              <w:t>(1/1): text="TEST",value=1000</w:t>
            </w:r>
          </w:p>
          <w:p w14:paraId="666FABFC" w14:textId="77777777" w:rsidR="000260B7" w:rsidRPr="000260B7" w:rsidRDefault="000260B7" w:rsidP="000260B7">
            <w:pPr>
              <w:pStyle w:val="2-"/>
              <w:rPr>
                <w:color w:val="auto"/>
              </w:rPr>
            </w:pPr>
            <w:r w:rsidRPr="000260B7">
              <w:rPr>
                <w:color w:val="auto"/>
              </w:rPr>
              <w:t xml:space="preserve">[C1( </w:t>
            </w:r>
            <w:r w:rsidRPr="00787DEB">
              <w:rPr>
                <w:color w:val="BDD6EE" w:themeColor="accent1" w:themeTint="66"/>
              </w:rPr>
              <w:t>8972</w:t>
            </w:r>
            <w:r w:rsidRPr="000260B7">
              <w:rPr>
                <w:color w:val="auto"/>
              </w:rPr>
              <w:t xml:space="preserve">, </w:t>
            </w:r>
            <w:r w:rsidRPr="00541EC6">
              <w:rPr>
                <w:color w:val="FF0000"/>
              </w:rPr>
              <w:t>5348</w:t>
            </w:r>
            <w:r w:rsidRPr="000260B7">
              <w:rPr>
                <w:color w:val="auto"/>
              </w:rPr>
              <w:t xml:space="preserve">)] ... </w:t>
            </w:r>
            <w:r w:rsidRPr="00C940AC">
              <w:rPr>
                <w:color w:val="9CC2E5" w:themeColor="accent1" w:themeTint="99"/>
              </w:rPr>
              <w:t>Process</w:t>
            </w:r>
            <w:r w:rsidRPr="000260B7">
              <w:rPr>
                <w:color w:val="auto"/>
              </w:rPr>
              <w:t>(2/2): text="TEST",value=1011</w:t>
            </w:r>
          </w:p>
          <w:p w14:paraId="6525C2FA" w14:textId="77777777" w:rsidR="000260B7" w:rsidRPr="000260B7" w:rsidRDefault="000260B7" w:rsidP="000260B7">
            <w:pPr>
              <w:pStyle w:val="2-"/>
              <w:rPr>
                <w:color w:val="auto"/>
              </w:rPr>
            </w:pPr>
            <w:r w:rsidRPr="000260B7">
              <w:rPr>
                <w:color w:val="auto"/>
              </w:rPr>
              <w:t xml:space="preserve">[C1( </w:t>
            </w:r>
            <w:r w:rsidRPr="00787DEB">
              <w:rPr>
                <w:color w:val="00B0F0"/>
              </w:rPr>
              <w:t>6464</w:t>
            </w:r>
            <w:r w:rsidRPr="000260B7">
              <w:rPr>
                <w:color w:val="auto"/>
              </w:rPr>
              <w:t xml:space="preserve">, </w:t>
            </w:r>
            <w:r w:rsidRPr="00541EC6">
              <w:rPr>
                <w:color w:val="FF0000"/>
              </w:rPr>
              <w:t>5348</w:t>
            </w:r>
            <w:r w:rsidRPr="000260B7">
              <w:rPr>
                <w:color w:val="auto"/>
              </w:rPr>
              <w:t>)] ...</w:t>
            </w:r>
            <w:r w:rsidRPr="00C940AC">
              <w:rPr>
                <w:color w:val="00B0F0"/>
              </w:rPr>
              <w:t xml:space="preserve"> Process</w:t>
            </w:r>
            <w:r w:rsidRPr="000260B7">
              <w:rPr>
                <w:color w:val="auto"/>
              </w:rPr>
              <w:t>(2/2): text="TEST",value=1011</w:t>
            </w:r>
          </w:p>
          <w:p w14:paraId="74B5E841"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(3/3): text="TEST",value=1022</w:t>
            </w:r>
          </w:p>
          <w:p w14:paraId="019BF3FD"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(3/3): text="TEST",value=1022</w:t>
            </w:r>
          </w:p>
          <w:p w14:paraId="56EBD37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Process</w:t>
            </w:r>
            <w:r w:rsidRPr="000260B7">
              <w:rPr>
                <w:color w:val="auto"/>
              </w:rPr>
              <w:t>(2/2): text="TEST",value=1011</w:t>
            </w:r>
          </w:p>
          <w:p w14:paraId="301BD8DE" w14:textId="77777777" w:rsidR="000260B7" w:rsidRPr="000260B7" w:rsidRDefault="000260B7" w:rsidP="000260B7">
            <w:pPr>
              <w:pStyle w:val="2-"/>
              <w:rPr>
                <w:color w:val="auto"/>
              </w:rPr>
            </w:pPr>
            <w:r w:rsidRPr="004D2ABB">
              <w:rPr>
                <w:color w:val="00B050"/>
              </w:rPr>
              <w:t>END</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375B85C8"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w:t>
            </w:r>
          </w:p>
          <w:p w14:paraId="4D2807EC"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End status=0</w:t>
            </w:r>
          </w:p>
          <w:p w14:paraId="13C4C067" w14:textId="77777777" w:rsidR="000260B7" w:rsidRPr="000260B7" w:rsidRDefault="000260B7" w:rsidP="000260B7">
            <w:pPr>
              <w:pStyle w:val="2-"/>
              <w:rPr>
                <w:color w:val="auto"/>
              </w:rPr>
            </w:pPr>
            <w:r w:rsidRPr="004D2ABB">
              <w:rPr>
                <w:color w:val="FFC000"/>
              </w:rPr>
              <w:t>END</w:t>
            </w:r>
            <w:r w:rsidRPr="000260B7">
              <w:rPr>
                <w:color w:val="auto"/>
              </w:rPr>
              <w:t xml:space="preserve">: C2( </w:t>
            </w:r>
            <w:r w:rsidRPr="009C409D">
              <w:rPr>
                <w:color w:val="FFC000"/>
              </w:rPr>
              <w:t>6752</w:t>
            </w:r>
            <w:r w:rsidRPr="000260B7">
              <w:rPr>
                <w:color w:val="auto"/>
              </w:rPr>
              <w:t xml:space="preserve">, </w:t>
            </w:r>
            <w:r w:rsidRPr="001C05DA">
              <w:rPr>
                <w:color w:val="00B0F0"/>
              </w:rPr>
              <w:t>6464</w:t>
            </w:r>
            <w:r w:rsidRPr="000260B7">
              <w:rPr>
                <w:color w:val="auto"/>
              </w:rPr>
              <w:t>)</w:t>
            </w:r>
          </w:p>
          <w:p w14:paraId="7E15F6D2" w14:textId="77777777" w:rsidR="000260B7" w:rsidRPr="000260B7" w:rsidRDefault="000260B7" w:rsidP="000260B7">
            <w:pPr>
              <w:pStyle w:val="2-"/>
              <w:rPr>
                <w:color w:val="auto"/>
              </w:rPr>
            </w:pPr>
            <w:r w:rsidRPr="004D2ABB">
              <w:rPr>
                <w:color w:val="9CC2E5" w:themeColor="accent1" w:themeTint="99"/>
              </w:rPr>
              <w:t>END</w:t>
            </w:r>
            <w:r w:rsidRPr="000260B7">
              <w:rPr>
                <w:color w:val="auto"/>
              </w:rPr>
              <w:t xml:space="preserve">: C1( </w:t>
            </w:r>
            <w:r w:rsidRPr="00787DEB">
              <w:rPr>
                <w:color w:val="BDD6EE" w:themeColor="accent1" w:themeTint="66"/>
              </w:rPr>
              <w:t>8972</w:t>
            </w:r>
            <w:r w:rsidRPr="000260B7">
              <w:rPr>
                <w:color w:val="auto"/>
              </w:rPr>
              <w:t>,</w:t>
            </w:r>
            <w:r w:rsidRPr="00541EC6">
              <w:rPr>
                <w:color w:val="FF0000"/>
              </w:rPr>
              <w:t xml:space="preserve"> 5348</w:t>
            </w:r>
            <w:r w:rsidRPr="000260B7">
              <w:rPr>
                <w:color w:val="auto"/>
              </w:rPr>
              <w:t>)</w:t>
            </w:r>
          </w:p>
          <w:p w14:paraId="2BAADA77"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787DEB">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1C05DA">
              <w:rPr>
                <w:color w:val="00B0F0"/>
              </w:rPr>
              <w:t>6464</w:t>
            </w:r>
            <w:r w:rsidRPr="000260B7">
              <w:rPr>
                <w:color w:val="auto"/>
              </w:rPr>
              <w:t>) ...</w:t>
            </w:r>
          </w:p>
          <w:p w14:paraId="548BCA97" w14:textId="77777777" w:rsidR="000260B7" w:rsidRPr="000260B7" w:rsidRDefault="000260B7" w:rsidP="000260B7">
            <w:pPr>
              <w:pStyle w:val="2-"/>
              <w:rPr>
                <w:color w:val="auto"/>
              </w:rPr>
            </w:pPr>
            <w:r w:rsidRPr="004D2ABB">
              <w:rPr>
                <w:color w:val="BF8F00" w:themeColor="accent4" w:themeShade="BF"/>
              </w:rPr>
              <w:t>END</w:t>
            </w:r>
            <w:r w:rsidRPr="000260B7">
              <w:rPr>
                <w:color w:val="auto"/>
              </w:rPr>
              <w:t>: C2(</w:t>
            </w:r>
            <w:r w:rsidRPr="00787DEB">
              <w:rPr>
                <w:color w:val="BF8F00" w:themeColor="accent4" w:themeShade="BF"/>
              </w:rPr>
              <w:t>12152</w:t>
            </w:r>
            <w:r w:rsidRPr="000260B7">
              <w:rPr>
                <w:color w:val="auto"/>
              </w:rPr>
              <w:t>,</w:t>
            </w:r>
            <w:r w:rsidRPr="001C05DA">
              <w:rPr>
                <w:color w:val="00B0F0"/>
              </w:rPr>
              <w:t xml:space="preserve"> 6464</w:t>
            </w:r>
            <w:r w:rsidRPr="000260B7">
              <w:rPr>
                <w:color w:val="auto"/>
              </w:rPr>
              <w:t>)</w:t>
            </w:r>
          </w:p>
          <w:p w14:paraId="11E7E80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w:t>
            </w:r>
          </w:p>
          <w:p w14:paraId="08BC76D0" w14:textId="77777777" w:rsidR="000260B7" w:rsidRPr="000260B7" w:rsidRDefault="000260B7" w:rsidP="000260B7">
            <w:pPr>
              <w:pStyle w:val="2-"/>
              <w:rPr>
                <w:color w:val="auto"/>
              </w:rPr>
            </w:pPr>
            <w:r w:rsidRPr="004D2ABB">
              <w:rPr>
                <w:color w:val="7030A0"/>
              </w:rPr>
              <w:t>END</w:t>
            </w:r>
            <w:r w:rsidRPr="000260B7">
              <w:rPr>
                <w:color w:val="auto"/>
              </w:rPr>
              <w:t>: C2(</w:t>
            </w:r>
            <w:r w:rsidRPr="004D2ABB">
              <w:rPr>
                <w:color w:val="7030A0"/>
              </w:rPr>
              <w:t>10372</w:t>
            </w:r>
            <w:r w:rsidRPr="000260B7">
              <w:rPr>
                <w:color w:val="auto"/>
              </w:rPr>
              <w:t>,</w:t>
            </w:r>
            <w:r w:rsidRPr="007E3B48">
              <w:rPr>
                <w:color w:val="2E74B5" w:themeColor="accent1" w:themeShade="BF"/>
              </w:rPr>
              <w:t>11556</w:t>
            </w:r>
            <w:r w:rsidRPr="000260B7">
              <w:rPr>
                <w:color w:val="auto"/>
              </w:rPr>
              <w:t>)</w:t>
            </w:r>
          </w:p>
          <w:p w14:paraId="4126B41F" w14:textId="77777777" w:rsidR="000260B7" w:rsidRPr="000260B7" w:rsidRDefault="000260B7" w:rsidP="000260B7">
            <w:pPr>
              <w:pStyle w:val="2-"/>
              <w:rPr>
                <w:color w:val="auto"/>
              </w:rPr>
            </w:pPr>
            <w:r w:rsidRPr="000260B7">
              <w:rPr>
                <w:color w:val="auto"/>
              </w:rPr>
              <w:t>[C1(</w:t>
            </w:r>
            <w:r w:rsidRPr="009E620F">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w:t>
            </w:r>
          </w:p>
          <w:p w14:paraId="04D8E9B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End status=0</w:t>
            </w:r>
          </w:p>
          <w:p w14:paraId="108A22BD"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w:t>
            </w:r>
          </w:p>
          <w:p w14:paraId="1E6374AB"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End status=0</w:t>
            </w:r>
          </w:p>
          <w:p w14:paraId="687F8CF3" w14:textId="77777777" w:rsidR="000260B7" w:rsidRPr="000260B7" w:rsidRDefault="000260B7" w:rsidP="000260B7">
            <w:pPr>
              <w:pStyle w:val="2-"/>
              <w:rPr>
                <w:color w:val="auto"/>
              </w:rPr>
            </w:pPr>
            <w:r w:rsidRPr="004D2ABB">
              <w:rPr>
                <w:color w:val="00B0F0"/>
              </w:rPr>
              <w:t>END</w:t>
            </w:r>
            <w:r w:rsidRPr="000260B7">
              <w:rPr>
                <w:color w:val="auto"/>
              </w:rPr>
              <w:t xml:space="preserve">: C1( </w:t>
            </w:r>
            <w:r w:rsidRPr="00787DEB">
              <w:rPr>
                <w:color w:val="00B0F0"/>
              </w:rPr>
              <w:t>6464</w:t>
            </w:r>
            <w:r w:rsidRPr="000260B7">
              <w:rPr>
                <w:color w:val="auto"/>
              </w:rPr>
              <w:t xml:space="preserve">, </w:t>
            </w:r>
            <w:r w:rsidRPr="00541EC6">
              <w:rPr>
                <w:color w:val="FF0000"/>
              </w:rPr>
              <w:t>5348</w:t>
            </w:r>
            <w:r w:rsidRPr="000260B7">
              <w:rPr>
                <w:color w:val="auto"/>
              </w:rPr>
              <w:t>)</w:t>
            </w:r>
          </w:p>
          <w:p w14:paraId="004F3566"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1C05DA">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End status=0</w:t>
            </w:r>
          </w:p>
          <w:p w14:paraId="79C04BD7" w14:textId="77777777" w:rsidR="000260B7" w:rsidRPr="000260B7" w:rsidRDefault="000260B7" w:rsidP="000260B7">
            <w:pPr>
              <w:pStyle w:val="2-"/>
              <w:rPr>
                <w:color w:val="auto"/>
              </w:rPr>
            </w:pPr>
            <w:r w:rsidRPr="004D2ABB">
              <w:rPr>
                <w:color w:val="2E74B5" w:themeColor="accent1" w:themeShade="BF"/>
              </w:rPr>
              <w:t>END</w:t>
            </w:r>
            <w:r w:rsidRPr="000260B7">
              <w:rPr>
                <w:color w:val="auto"/>
              </w:rPr>
              <w:t>: 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w:t>
            </w:r>
          </w:p>
          <w:p w14:paraId="612A6360"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1C05DA">
              <w:rPr>
                <w:color w:val="00B0F0"/>
              </w:rPr>
              <w:t xml:space="preserve"> 6464</w:t>
            </w:r>
            <w:r w:rsidRPr="000260B7">
              <w:rPr>
                <w:color w:val="auto"/>
              </w:rPr>
              <w:t>) End status=0</w:t>
            </w:r>
          </w:p>
          <w:p w14:paraId="3233543C"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w:t>
            </w:r>
          </w:p>
          <w:p w14:paraId="76334D06"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End status=0</w:t>
            </w:r>
          </w:p>
          <w:p w14:paraId="291EC71B"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87DEB">
              <w:rPr>
                <w:color w:val="BDD6EE" w:themeColor="accent1" w:themeTint="66"/>
              </w:rPr>
              <w:t xml:space="preserve"> 8972</w:t>
            </w:r>
            <w:r w:rsidRPr="000260B7">
              <w:rPr>
                <w:color w:val="auto"/>
              </w:rPr>
              <w:t>) ...</w:t>
            </w:r>
          </w:p>
          <w:p w14:paraId="1CC92E41"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787DEB">
              <w:rPr>
                <w:color w:val="BDD6EE" w:themeColor="accent1" w:themeTint="66"/>
              </w:rPr>
              <w:t>8972</w:t>
            </w:r>
            <w:r w:rsidRPr="000260B7">
              <w:rPr>
                <w:color w:val="auto"/>
              </w:rPr>
              <w:t>) End status=0</w:t>
            </w:r>
          </w:p>
          <w:p w14:paraId="1317598C" w14:textId="6D00261D" w:rsidR="00C303A9" w:rsidRDefault="000260B7" w:rsidP="000260B7">
            <w:pPr>
              <w:pStyle w:val="2-"/>
            </w:pPr>
            <w:r w:rsidRPr="000260B7">
              <w:rPr>
                <w:color w:val="auto"/>
              </w:rPr>
              <w:t>- End Fork Test -</w:t>
            </w:r>
          </w:p>
        </w:tc>
      </w:tr>
    </w:tbl>
    <w:p w14:paraId="36CFC449" w14:textId="6E30857C" w:rsidR="000260B7" w:rsidRDefault="000260B7" w:rsidP="000260B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260B7" w14:paraId="32472A11" w14:textId="77777777" w:rsidTr="00F96884">
        <w:tc>
          <w:tcPr>
            <w:tcW w:w="8494" w:type="dxa"/>
          </w:tcPr>
          <w:p w14:paraId="0CCA4A3A" w14:textId="28312473" w:rsidR="000260B7" w:rsidRPr="000260B7" w:rsidRDefault="000260B7" w:rsidP="000260B7">
            <w:pPr>
              <w:pStyle w:val="2-"/>
              <w:rPr>
                <w:color w:val="FF0000"/>
              </w:rPr>
            </w:pPr>
            <w:r>
              <w:t xml:space="preserve">$ ps </w:t>
            </w:r>
            <w:r w:rsidR="007B6174">
              <w:t>–</w:t>
            </w:r>
            <w:r>
              <w:t>ef</w:t>
            </w:r>
            <w:r w:rsidR="007B6174">
              <w:t xml:space="preserve"> </w:t>
            </w:r>
            <w:r>
              <w:t>| grep fork</w:t>
            </w:r>
            <w:r w:rsidR="00F96884">
              <w:tab/>
            </w:r>
            <w:r w:rsidR="00F96884">
              <w:tab/>
            </w:r>
            <w:r w:rsidRPr="000260B7">
              <w:rPr>
                <w:color w:val="FF0000"/>
              </w:rPr>
              <w:t>※多数のプロセスが生成されていることがわかる</w:t>
            </w:r>
          </w:p>
          <w:p w14:paraId="478E5635" w14:textId="721A7A74" w:rsidR="000260B7" w:rsidRPr="000260B7" w:rsidRDefault="000260B7" w:rsidP="000260B7">
            <w:pPr>
              <w:pStyle w:val="2-"/>
              <w:rPr>
                <w:color w:val="auto"/>
              </w:rPr>
            </w:pPr>
            <w:r w:rsidRPr="000260B7">
              <w:rPr>
                <w:color w:val="auto"/>
              </w:rPr>
              <w:t xml:space="preserve">     </w:t>
            </w:r>
            <w:r w:rsidR="001119EA">
              <w:rPr>
                <w:color w:val="auto"/>
              </w:rPr>
              <w:t>u</w:t>
            </w:r>
            <w:r w:rsidRPr="000260B7">
              <w:rPr>
                <w:color w:val="auto"/>
              </w:rPr>
              <w:t>ser</w:t>
            </w:r>
            <w:r w:rsidR="001119EA">
              <w:rPr>
                <w:color w:val="auto"/>
              </w:rPr>
              <w:t>_name</w:t>
            </w:r>
            <w:r w:rsidRPr="000260B7">
              <w:rPr>
                <w:color w:val="auto"/>
              </w:rPr>
              <w:t xml:space="preserve">    </w:t>
            </w:r>
            <w:r w:rsidRPr="00D44F57">
              <w:rPr>
                <w:color w:val="FF0000"/>
              </w:rPr>
              <w:t>5348</w:t>
            </w:r>
            <w:r w:rsidRPr="000260B7">
              <w:rPr>
                <w:color w:val="auto"/>
              </w:rPr>
              <w:t xml:space="preserve">   </w:t>
            </w:r>
            <w:r w:rsidRPr="00D44F57">
              <w:rPr>
                <w:color w:val="808080" w:themeColor="background1" w:themeShade="80"/>
              </w:rPr>
              <w:t>12044</w:t>
            </w:r>
            <w:r w:rsidRPr="000260B7">
              <w:rPr>
                <w:color w:val="auto"/>
              </w:rPr>
              <w:t xml:space="preserve"> pty0     07:48:54 /cygdrive/c/Work/test/Program/C++/Thread/fork/fork</w:t>
            </w:r>
          </w:p>
          <w:p w14:paraId="3A8DFF81" w14:textId="09F50A4B"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00B050"/>
              </w:rPr>
              <w:t>1760</w:t>
            </w:r>
            <w:r w:rsidRPr="000260B7">
              <w:rPr>
                <w:color w:val="auto"/>
              </w:rPr>
              <w:t xml:space="preserve">    </w:t>
            </w:r>
            <w:r w:rsidRPr="00D44F57">
              <w:rPr>
                <w:color w:val="FFC000"/>
              </w:rPr>
              <w:t>6752</w:t>
            </w:r>
            <w:r w:rsidRPr="000260B7">
              <w:rPr>
                <w:color w:val="auto"/>
              </w:rPr>
              <w:t xml:space="preserve"> pty0     07:48:56 /cygdrive/c/Work/test/Program/C++/Thread/fork/fork</w:t>
            </w:r>
          </w:p>
          <w:p w14:paraId="748FBFF1" w14:textId="166A52D8"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2E74B5" w:themeColor="accent1" w:themeShade="BF"/>
              </w:rPr>
              <w:t>11556</w:t>
            </w:r>
            <w:r w:rsidRPr="000260B7">
              <w:rPr>
                <w:color w:val="auto"/>
              </w:rPr>
              <w:t xml:space="preserve">    </w:t>
            </w:r>
            <w:r w:rsidRPr="00D44F57">
              <w:rPr>
                <w:color w:val="FF0000"/>
              </w:rPr>
              <w:t>5348</w:t>
            </w:r>
            <w:r w:rsidRPr="000260B7">
              <w:rPr>
                <w:color w:val="auto"/>
              </w:rPr>
              <w:t xml:space="preserve"> pty0     07:48:56 /cygdrive/c/Work/test/Program/C++/Thread/fork/fork</w:t>
            </w:r>
          </w:p>
          <w:p w14:paraId="49C376B6" w14:textId="71C43CF4"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BF8F00" w:themeColor="accent4" w:themeShade="BF"/>
              </w:rPr>
              <w:t>12152</w:t>
            </w:r>
            <w:r w:rsidRPr="000260B7">
              <w:rPr>
                <w:color w:val="auto"/>
              </w:rPr>
              <w:t xml:space="preserve">    </w:t>
            </w:r>
            <w:r w:rsidRPr="00D44F57">
              <w:rPr>
                <w:color w:val="00B0F0"/>
              </w:rPr>
              <w:t>6464</w:t>
            </w:r>
            <w:r w:rsidRPr="000260B7">
              <w:rPr>
                <w:color w:val="auto"/>
              </w:rPr>
              <w:t xml:space="preserve"> pty0     07:48:57 /cygdrive/c/Work/test/Program/C++/Thread/fork/fork</w:t>
            </w:r>
          </w:p>
          <w:p w14:paraId="6AAE0F30" w14:textId="4CEB134A"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9CC2E5" w:themeColor="accent1" w:themeTint="99"/>
              </w:rPr>
              <w:t>8972</w:t>
            </w:r>
            <w:r w:rsidRPr="000260B7">
              <w:rPr>
                <w:color w:val="auto"/>
              </w:rPr>
              <w:t xml:space="preserve">    </w:t>
            </w:r>
            <w:r w:rsidRPr="00D44F57">
              <w:rPr>
                <w:color w:val="FF0000"/>
              </w:rPr>
              <w:t xml:space="preserve">5348 </w:t>
            </w:r>
            <w:r w:rsidRPr="000260B7">
              <w:rPr>
                <w:color w:val="auto"/>
              </w:rPr>
              <w:t>pty0     07:48:58 /cygdrive/c/Work/test/Program/C++/Thread/fork/fork</w:t>
            </w:r>
          </w:p>
          <w:p w14:paraId="328993EF" w14:textId="2052B787"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FFC000"/>
              </w:rPr>
              <w:t>6752</w:t>
            </w:r>
            <w:r w:rsidRPr="000260B7">
              <w:rPr>
                <w:color w:val="auto"/>
              </w:rPr>
              <w:t xml:space="preserve">    </w:t>
            </w:r>
            <w:r w:rsidRPr="00D44F57">
              <w:rPr>
                <w:color w:val="00B0F0"/>
              </w:rPr>
              <w:t>6464</w:t>
            </w:r>
            <w:r w:rsidRPr="000260B7">
              <w:rPr>
                <w:color w:val="auto"/>
              </w:rPr>
              <w:t xml:space="preserve"> pty0     07:48:55 /cygdrive/c/Work/test/Program/C++/Thread/fork/fork</w:t>
            </w:r>
          </w:p>
          <w:p w14:paraId="62FCF616" w14:textId="54D9A097"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00B0F0"/>
              </w:rPr>
              <w:t>6464</w:t>
            </w:r>
            <w:r w:rsidRPr="000260B7">
              <w:rPr>
                <w:color w:val="auto"/>
              </w:rPr>
              <w:t xml:space="preserve">    </w:t>
            </w:r>
            <w:r w:rsidRPr="00D44F57">
              <w:rPr>
                <w:color w:val="FF0000"/>
              </w:rPr>
              <w:t>5348</w:t>
            </w:r>
            <w:r w:rsidRPr="000260B7">
              <w:rPr>
                <w:color w:val="auto"/>
              </w:rPr>
              <w:t xml:space="preserve"> pty0     07:48:54 /cygdrive/c/Work/test/Program/C++/Thread/fork/fork</w:t>
            </w:r>
          </w:p>
          <w:p w14:paraId="4C715142" w14:textId="6713DA17" w:rsidR="000260B7" w:rsidRDefault="000260B7" w:rsidP="000260B7">
            <w:pPr>
              <w:pStyle w:val="2-"/>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7030A0"/>
              </w:rPr>
              <w:t>10372</w:t>
            </w:r>
            <w:r w:rsidRPr="000260B7">
              <w:rPr>
                <w:color w:val="auto"/>
              </w:rPr>
              <w:t xml:space="preserve">   </w:t>
            </w:r>
            <w:r w:rsidRPr="00D44F57">
              <w:rPr>
                <w:color w:val="2E74B5" w:themeColor="accent1" w:themeShade="BF"/>
              </w:rPr>
              <w:t>11556</w:t>
            </w:r>
            <w:r w:rsidRPr="000260B7">
              <w:rPr>
                <w:color w:val="auto"/>
              </w:rPr>
              <w:t xml:space="preserve"> pty0     07:48:57 /cygdrive/c/Work/test/Program/C++/Thread/fork/fork</w:t>
            </w:r>
          </w:p>
        </w:tc>
      </w:tr>
    </w:tbl>
    <w:p w14:paraId="349C4061" w14:textId="56CFE9FD" w:rsidR="00A30AAF" w:rsidRDefault="00A30AAF" w:rsidP="00A30AAF">
      <w:pPr>
        <w:pStyle w:val="2"/>
      </w:pPr>
      <w:bookmarkStart w:id="58" w:name="_Toc379777969"/>
      <w:r>
        <w:rPr>
          <w:rFonts w:hint="eastAsia"/>
        </w:rPr>
        <w:t>P</w:t>
      </w:r>
      <w:r w:rsidR="0014327E">
        <w:t>OSIX</w:t>
      </w:r>
      <w:r w:rsidR="0014327E">
        <w:rPr>
          <w:rFonts w:hint="eastAsia"/>
        </w:rPr>
        <w:t>スレッド</w:t>
      </w:r>
      <w:r w:rsidR="00021A25">
        <w:rPr>
          <w:rFonts w:hint="eastAsia"/>
        </w:rPr>
        <w:t>ライブラリ</w:t>
      </w:r>
      <w:r w:rsidR="00F66D92">
        <w:rPr>
          <w:rFonts w:hint="eastAsia"/>
        </w:rPr>
        <w:t>版スレッド</w:t>
      </w:r>
      <w:bookmarkEnd w:id="58"/>
      <w:r w:rsidR="0014327E">
        <w:fldChar w:fldCharType="begin"/>
      </w:r>
      <w:r w:rsidR="0014327E">
        <w:instrText xml:space="preserve"> XE "</w:instrText>
      </w:r>
      <w:r w:rsidR="00F66D92">
        <w:rPr>
          <w:rFonts w:hint="eastAsia"/>
        </w:rPr>
        <w:instrText>スレッド</w:instrText>
      </w:r>
      <w:r w:rsidR="00F66D92">
        <w:rPr>
          <w:rFonts w:hint="eastAsia"/>
        </w:rPr>
        <w:instrText>:</w:instrText>
      </w:r>
      <w:r w:rsidR="0014327E">
        <w:rPr>
          <w:rFonts w:hint="eastAsia"/>
        </w:rPr>
        <w:instrText>P</w:instrText>
      </w:r>
      <w:r w:rsidR="0014327E">
        <w:instrText>OSIX</w:instrText>
      </w:r>
      <w:r w:rsidR="0014327E">
        <w:rPr>
          <w:rFonts w:hint="eastAsia"/>
        </w:rPr>
        <w:instrText>スレッドライブラリ</w:instrText>
      </w:r>
      <w:r w:rsidR="00F66D92">
        <w:rPr>
          <w:rFonts w:hint="eastAsia"/>
        </w:rPr>
        <w:instrText>版</w:instrText>
      </w:r>
      <w:r w:rsidR="0014327E">
        <w:instrText>" \y “</w:instrText>
      </w:r>
      <w:r w:rsidR="00F66D92">
        <w:rPr>
          <w:rFonts w:hint="eastAsia"/>
        </w:rPr>
        <w:instrText>すれっど</w:instrText>
      </w:r>
      <w:r w:rsidR="00F66D92">
        <w:rPr>
          <w:rFonts w:hint="eastAsia"/>
        </w:rPr>
        <w:instrText>:</w:instrText>
      </w:r>
      <w:r w:rsidR="0014327E">
        <w:rPr>
          <w:rFonts w:hint="eastAsia"/>
        </w:rPr>
        <w:instrText>P</w:instrText>
      </w:r>
      <w:r w:rsidR="0014327E">
        <w:instrText>OSIX</w:instrText>
      </w:r>
      <w:r w:rsidR="0014327E">
        <w:rPr>
          <w:rFonts w:hint="eastAsia"/>
        </w:rPr>
        <w:instrText>すれっどらいぶらり</w:instrText>
      </w:r>
      <w:r w:rsidR="00F66D92">
        <w:rPr>
          <w:rFonts w:hint="eastAsia"/>
        </w:rPr>
        <w:instrText>ばん</w:instrText>
      </w:r>
      <w:r w:rsidR="0014327E">
        <w:instrText xml:space="preserve">” </w:instrText>
      </w:r>
      <w:r w:rsidR="0014327E">
        <w:fldChar w:fldCharType="end"/>
      </w:r>
    </w:p>
    <w:p w14:paraId="6BCADCE9" w14:textId="163790C6" w:rsidR="00D44F57" w:rsidRDefault="0014327E" w:rsidP="00D44F57">
      <w:pPr>
        <w:pStyle w:val="a9"/>
        <w:ind w:firstLine="283"/>
      </w:pPr>
      <w:r>
        <w:rPr>
          <w:rFonts w:hint="eastAsia"/>
        </w:rPr>
        <w:t>POSIX</w:t>
      </w:r>
      <w:r>
        <w:rPr>
          <w:rFonts w:hint="eastAsia"/>
        </w:rPr>
        <w:t>スレッド</w:t>
      </w:r>
      <w:r w:rsidR="00021A25">
        <w:rPr>
          <w:rFonts w:hint="eastAsia"/>
        </w:rPr>
        <w:t>ライブラリ</w:t>
      </w:r>
      <w:r w:rsidR="00F96884">
        <w:rPr>
          <w:rFonts w:hint="eastAsia"/>
        </w:rPr>
        <w:t>は、</w:t>
      </w:r>
      <w:r w:rsidR="00D44F57">
        <w:rPr>
          <w:rFonts w:hint="eastAsia"/>
        </w:rPr>
        <w:t>Unix</w:t>
      </w:r>
      <w:r w:rsidR="00D44F57">
        <w:rPr>
          <w:rFonts w:hint="eastAsia"/>
        </w:rPr>
        <w:t>系</w:t>
      </w:r>
      <w:r w:rsidR="00D44F57">
        <w:rPr>
          <w:rFonts w:hint="eastAsia"/>
        </w:rPr>
        <w:t>OS</w:t>
      </w:r>
      <w:r w:rsidR="00D44F57">
        <w:rPr>
          <w:rFonts w:hint="eastAsia"/>
        </w:rPr>
        <w:t>で標準的なライブラリ。</w:t>
      </w:r>
    </w:p>
    <w:p w14:paraId="573DAA12" w14:textId="77777777" w:rsidR="002177DA" w:rsidRDefault="002177DA" w:rsidP="002177DA">
      <w:pPr>
        <w:pStyle w:val="a9"/>
        <w:spacing w:beforeLines="50" w:before="180"/>
        <w:ind w:firstLine="283"/>
      </w:pPr>
      <w:r>
        <w:t>前述の</w:t>
      </w:r>
      <w:r w:rsidR="00D44F57">
        <w:t>fork</w:t>
      </w:r>
      <w:r w:rsidR="00D44F57">
        <w:t>版と同じ挙動のサンプル</w:t>
      </w:r>
      <w:r>
        <w:t>を示す</w:t>
      </w:r>
      <w:r w:rsidR="00D44F57">
        <w:t>。</w:t>
      </w:r>
    </w:p>
    <w:p w14:paraId="13E6DD34" w14:textId="73B26BF9" w:rsidR="00B46227" w:rsidRDefault="00B46227" w:rsidP="00D44F57">
      <w:pPr>
        <w:pStyle w:val="a9"/>
        <w:ind w:firstLine="283"/>
      </w:pPr>
      <w:r>
        <w:t>関数の切り分けと変数の受け渡しを明示的に行う必要がある都合から、</w:t>
      </w:r>
      <w:r>
        <w:rPr>
          <w:rFonts w:hint="eastAsia"/>
        </w:rPr>
        <w:t>fork</w:t>
      </w:r>
      <w:r>
        <w:rPr>
          <w:rFonts w:hint="eastAsia"/>
        </w:rPr>
        <w:t>と</w:t>
      </w:r>
      <w:r>
        <w:t>同じ挙動にしようとすると、少し複雑になることが分かる。</w:t>
      </w:r>
    </w:p>
    <w:p w14:paraId="2C259FDC" w14:textId="6918F0C6" w:rsidR="0014327E" w:rsidRDefault="0014327E" w:rsidP="0014327E">
      <w:pPr>
        <w:pStyle w:val="a9"/>
        <w:ind w:firstLine="283"/>
      </w:pPr>
      <w:r w:rsidRPr="0014327E">
        <w:rPr>
          <w:color w:val="FF0000"/>
        </w:rPr>
        <w:t>f</w:t>
      </w:r>
      <w:r w:rsidRPr="0014327E">
        <w:rPr>
          <w:rFonts w:hint="eastAsia"/>
          <w:color w:val="FF0000"/>
        </w:rPr>
        <w:t>ork</w:t>
      </w:r>
      <w:r w:rsidRPr="0014327E">
        <w:rPr>
          <w:color w:val="FF0000"/>
        </w:rPr>
        <w:t>版</w:t>
      </w:r>
      <w:r w:rsidRPr="0014327E">
        <w:rPr>
          <w:rFonts w:hint="eastAsia"/>
          <w:color w:val="FF0000"/>
        </w:rPr>
        <w:t>との比較</w:t>
      </w:r>
      <w:r>
        <w:rPr>
          <w:rFonts w:hint="eastAsia"/>
          <w:color w:val="FF0000"/>
        </w:rPr>
        <w:t>用に</w:t>
      </w:r>
      <w:r w:rsidRPr="0014327E">
        <w:rPr>
          <w:rFonts w:hint="eastAsia"/>
          <w:color w:val="FF0000"/>
        </w:rPr>
        <w:t>用意したサンプルだが、</w:t>
      </w:r>
      <w:r w:rsidRPr="0014327E">
        <w:rPr>
          <w:color w:val="FF0000"/>
        </w:rPr>
        <w:t>スレッドのサンプルとしては少し複雑すぎる。後述する同期処理のサンプルがもっとシンプルで分かり易い。</w:t>
      </w:r>
    </w:p>
    <w:p w14:paraId="1321029A" w14:textId="2B86B0B2" w:rsidR="00F96884" w:rsidRDefault="0014327E" w:rsidP="002177DA">
      <w:pPr>
        <w:pStyle w:val="a9"/>
        <w:spacing w:beforeLines="50" w:before="180"/>
        <w:ind w:firstLine="283"/>
      </w:pPr>
      <w:r>
        <w:rPr>
          <w:rFonts w:hint="eastAsia"/>
        </w:rPr>
        <w:t>このサンプルプログラムでは、</w:t>
      </w:r>
      <w:r w:rsidR="00F96884">
        <w:t xml:space="preserve">malloc() </w:t>
      </w:r>
      <w:r w:rsidR="00F96884">
        <w:t>で</w:t>
      </w:r>
      <w:r w:rsidR="00F66D92">
        <w:rPr>
          <w:rFonts w:hint="eastAsia"/>
        </w:rPr>
        <w:t>確保</w:t>
      </w:r>
      <w:r w:rsidR="00F96884">
        <w:t>したメモリ</w:t>
      </w:r>
      <w:r w:rsidR="00F66D92">
        <w:rPr>
          <w:rFonts w:hint="eastAsia"/>
        </w:rPr>
        <w:t>を</w:t>
      </w:r>
      <w:r w:rsidR="00F96884">
        <w:t>子スレッドに受け渡</w:t>
      </w:r>
      <w:r w:rsidR="00F66D92">
        <w:rPr>
          <w:rFonts w:hint="eastAsia"/>
        </w:rPr>
        <w:t>している。子スレッド側では受け取って</w:t>
      </w:r>
      <w:r w:rsidR="00F96884">
        <w:t>すぐに不要にな</w:t>
      </w:r>
      <w:r w:rsidR="00F66D92">
        <w:rPr>
          <w:rFonts w:hint="eastAsia"/>
        </w:rPr>
        <w:t>メモリだ</w:t>
      </w:r>
      <w:r w:rsidR="00F96884">
        <w:t>が、</w:t>
      </w:r>
      <w:r w:rsidR="00F66D92">
        <w:rPr>
          <w:rFonts w:hint="eastAsia"/>
        </w:rPr>
        <w:t>すぐに</w:t>
      </w:r>
      <w:r w:rsidR="00F66D92">
        <w:rPr>
          <w:rFonts w:hint="eastAsia"/>
        </w:rPr>
        <w:t>free(</w:t>
      </w:r>
      <w:r w:rsidR="00F66D92">
        <w:t xml:space="preserve">) </w:t>
      </w:r>
      <w:r w:rsidR="00F66D92">
        <w:rPr>
          <w:rFonts w:hint="eastAsia"/>
        </w:rPr>
        <w:t>していない。</w:t>
      </w:r>
      <w:r w:rsidR="00F66D92">
        <w:rPr>
          <w:rFonts w:hint="eastAsia"/>
        </w:rPr>
        <w:t>malloc()</w:t>
      </w:r>
      <w:r w:rsidR="00F66D92">
        <w:t xml:space="preserve"> </w:t>
      </w:r>
      <w:r w:rsidR="00F66D92">
        <w:rPr>
          <w:rFonts w:hint="eastAsia"/>
        </w:rPr>
        <w:t>時と同じ</w:t>
      </w:r>
      <w:r w:rsidR="00F96884">
        <w:t>スレッドで</w:t>
      </w:r>
      <w:r w:rsidR="00F96884">
        <w:rPr>
          <w:rFonts w:hint="eastAsia"/>
        </w:rPr>
        <w:t>free</w:t>
      </w:r>
      <w:r w:rsidR="00F96884">
        <w:t>()</w:t>
      </w:r>
      <w:r w:rsidR="00F96884">
        <w:rPr>
          <w:rFonts w:hint="eastAsia"/>
        </w:rPr>
        <w:t xml:space="preserve"> </w:t>
      </w:r>
      <w:r w:rsidR="00F96884">
        <w:rPr>
          <w:rFonts w:hint="eastAsia"/>
        </w:rPr>
        <w:t>しないとハングする</w:t>
      </w:r>
      <w:r w:rsidR="00F66D92">
        <w:rPr>
          <w:rFonts w:hint="eastAsia"/>
        </w:rPr>
        <w:t>のでそのままにしている</w:t>
      </w:r>
      <w:r w:rsidR="00F96884">
        <w:rPr>
          <w:rFonts w:hint="eastAsia"/>
        </w:rPr>
        <w:t>。</w:t>
      </w:r>
    </w:p>
    <w:p w14:paraId="20FBCC10" w14:textId="1B3953A8" w:rsidR="00D44F57" w:rsidRDefault="00C67540" w:rsidP="00D44F57">
      <w:pPr>
        <w:pStyle w:val="a9"/>
        <w:ind w:firstLine="283"/>
      </w:pPr>
      <w:r>
        <w:rPr>
          <w:rFonts w:hint="eastAsia"/>
        </w:rPr>
        <w:t>あわせて</w:t>
      </w:r>
      <w:r w:rsidR="00B46227">
        <w:rPr>
          <w:rFonts w:hint="eastAsia"/>
        </w:rPr>
        <w:t>TLS</w:t>
      </w:r>
      <w:r w:rsidR="00B46227">
        <w:rPr>
          <w:rFonts w:hint="eastAsia"/>
        </w:rPr>
        <w:t>（スレッドローカルストレージ）の動作もテスト。</w:t>
      </w:r>
    </w:p>
    <w:p w14:paraId="2FB327A9" w14:textId="02174904" w:rsidR="00C67540" w:rsidRDefault="00C67540" w:rsidP="00C67540">
      <w:pPr>
        <w:pStyle w:val="a9"/>
        <w:spacing w:beforeLines="50" w:before="180"/>
        <w:ind w:firstLine="283"/>
      </w:pPr>
      <w:r>
        <w:t>サンプルには示していないが、スレッド生成時の属性指定により、スタック領域のサイズやスレッド優先度などを設定することが可能。</w:t>
      </w:r>
    </w:p>
    <w:p w14:paraId="76D053C8" w14:textId="2BBE8C9E" w:rsidR="00D44F57" w:rsidRDefault="0014327E" w:rsidP="00D44F57">
      <w:pPr>
        <w:pStyle w:val="a9"/>
        <w:keepNext/>
        <w:widowControl/>
        <w:spacing w:beforeLines="50" w:before="180"/>
        <w:ind w:firstLineChars="0" w:firstLine="0"/>
      </w:pPr>
      <w:r>
        <w:t>POSIX</w:t>
      </w:r>
      <w:r>
        <w:rPr>
          <w:rFonts w:hint="eastAsia"/>
        </w:rPr>
        <w:t>スレッド</w:t>
      </w:r>
      <w:r w:rsidR="00021A25">
        <w:t>ライブラリ</w:t>
      </w:r>
      <w:r w:rsidR="005A5AF6">
        <w:t>版スレッド</w:t>
      </w:r>
      <w:r w:rsidR="00D44F57">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53779B0" w14:textId="77777777" w:rsidTr="00F96884">
        <w:tc>
          <w:tcPr>
            <w:tcW w:w="8494" w:type="dxa"/>
          </w:tcPr>
          <w:p w14:paraId="3927068B" w14:textId="77777777" w:rsidR="007B6174" w:rsidRDefault="007B6174" w:rsidP="007B6174">
            <w:pPr>
              <w:pStyle w:val="2-"/>
            </w:pPr>
            <w:r>
              <w:t>#include &lt;stdio.h&gt;</w:t>
            </w:r>
          </w:p>
          <w:p w14:paraId="2932CDE0" w14:textId="77777777" w:rsidR="007B6174" w:rsidRDefault="007B6174" w:rsidP="007B6174">
            <w:pPr>
              <w:pStyle w:val="2-"/>
            </w:pPr>
            <w:r>
              <w:t>#include &lt;stdlib.h&gt;</w:t>
            </w:r>
          </w:p>
          <w:p w14:paraId="1D10D9E0" w14:textId="77777777" w:rsidR="007B6174" w:rsidRDefault="007B6174" w:rsidP="007B6174">
            <w:pPr>
              <w:pStyle w:val="2-"/>
            </w:pPr>
            <w:r>
              <w:t>#include &lt;string.h&gt;</w:t>
            </w:r>
          </w:p>
          <w:p w14:paraId="2A833580" w14:textId="77777777" w:rsidR="007B6174" w:rsidRDefault="007B6174" w:rsidP="007B6174">
            <w:pPr>
              <w:pStyle w:val="2-"/>
            </w:pPr>
            <w:r>
              <w:t>#include &lt;errno.h&gt;</w:t>
            </w:r>
          </w:p>
          <w:p w14:paraId="06A84226" w14:textId="77777777" w:rsidR="007B6174" w:rsidRPr="00305003" w:rsidRDefault="007B6174" w:rsidP="007B6174">
            <w:pPr>
              <w:pStyle w:val="2-"/>
              <w:rPr>
                <w:color w:val="FF0000"/>
              </w:rPr>
            </w:pPr>
            <w:r w:rsidRPr="00305003">
              <w:rPr>
                <w:color w:val="FF0000"/>
              </w:rPr>
              <w:t>#include &lt;sys/types.h&gt;</w:t>
            </w:r>
          </w:p>
          <w:p w14:paraId="7FFE6CB0" w14:textId="77777777" w:rsidR="007B6174" w:rsidRPr="00305003" w:rsidRDefault="007B6174" w:rsidP="007B6174">
            <w:pPr>
              <w:pStyle w:val="2-"/>
              <w:rPr>
                <w:color w:val="FF0000"/>
              </w:rPr>
            </w:pPr>
          </w:p>
          <w:p w14:paraId="5E9CA7AD" w14:textId="77777777" w:rsidR="007B6174" w:rsidRPr="00305003" w:rsidRDefault="007B6174" w:rsidP="007B6174">
            <w:pPr>
              <w:pStyle w:val="2-"/>
              <w:rPr>
                <w:color w:val="FF0000"/>
              </w:rPr>
            </w:pPr>
            <w:r w:rsidRPr="00305003">
              <w:rPr>
                <w:color w:val="FF0000"/>
              </w:rPr>
              <w:t>#include &lt;pthread.h&gt;</w:t>
            </w:r>
          </w:p>
          <w:p w14:paraId="3AD98EE9" w14:textId="77777777" w:rsidR="007B6174" w:rsidRPr="00305003" w:rsidRDefault="007B6174" w:rsidP="007B6174">
            <w:pPr>
              <w:pStyle w:val="2-"/>
              <w:rPr>
                <w:color w:val="FF0000"/>
              </w:rPr>
            </w:pPr>
            <w:r w:rsidRPr="00305003">
              <w:rPr>
                <w:color w:val="FF0000"/>
              </w:rPr>
              <w:t>#include &lt;unistd.h&gt;</w:t>
            </w:r>
          </w:p>
          <w:p w14:paraId="474C4C2C" w14:textId="77777777" w:rsidR="007B6174" w:rsidRDefault="007B6174" w:rsidP="007B6174">
            <w:pPr>
              <w:pStyle w:val="2-"/>
            </w:pPr>
          </w:p>
          <w:p w14:paraId="5513116B" w14:textId="77777777" w:rsidR="007B6174" w:rsidRPr="00B46227" w:rsidRDefault="007B6174" w:rsidP="007B6174">
            <w:pPr>
              <w:pStyle w:val="2-"/>
              <w:rPr>
                <w:color w:val="00B050"/>
              </w:rPr>
            </w:pPr>
            <w:r w:rsidRPr="00B46227">
              <w:rPr>
                <w:rFonts w:hint="eastAsia"/>
                <w:color w:val="00B050"/>
              </w:rPr>
              <w:t>//スレッドローカルストレージ(TLS)テスト</w:t>
            </w:r>
          </w:p>
          <w:p w14:paraId="5790231E" w14:textId="19318EC5" w:rsidR="007B6174" w:rsidRDefault="007B6174" w:rsidP="007B6174">
            <w:pPr>
              <w:pStyle w:val="2-"/>
            </w:pPr>
            <w:r w:rsidRPr="00F96884">
              <w:rPr>
                <w:rFonts w:hint="eastAsia"/>
                <w:color w:val="FF0000"/>
              </w:rPr>
              <w:t>__thread</w:t>
            </w:r>
            <w:r>
              <w:rPr>
                <w:rFonts w:hint="eastAsia"/>
              </w:rPr>
              <w:t xml:space="preserve"> pthread_t tls_pth = 0;</w:t>
            </w:r>
            <w:r w:rsidR="0014327E" w:rsidRPr="00BC5C9F">
              <w:rPr>
                <w:rFonts w:hint="eastAsia"/>
                <w:color w:val="00B050"/>
              </w:rPr>
              <w:t xml:space="preserve"> //</w:t>
            </w:r>
            <w:r w:rsidR="0014327E">
              <w:rPr>
                <w:rFonts w:hint="eastAsia"/>
                <w:color w:val="00B050"/>
              </w:rPr>
              <w:t>POSIXスレッドライブラリ</w:t>
            </w:r>
            <w:r w:rsidR="0014327E" w:rsidRPr="00BC5C9F">
              <w:rPr>
                <w:rFonts w:hint="eastAsia"/>
                <w:color w:val="00B050"/>
              </w:rPr>
              <w:t>版TLS指定</w:t>
            </w:r>
          </w:p>
          <w:p w14:paraId="49916274" w14:textId="77777777" w:rsidR="007B6174" w:rsidRDefault="007B6174" w:rsidP="007B6174">
            <w:pPr>
              <w:pStyle w:val="2-"/>
            </w:pPr>
          </w:p>
          <w:p w14:paraId="697ADEAB" w14:textId="77777777" w:rsidR="007B6174" w:rsidRPr="00B46227" w:rsidRDefault="007B6174" w:rsidP="007B6174">
            <w:pPr>
              <w:pStyle w:val="2-"/>
              <w:rPr>
                <w:color w:val="00B050"/>
              </w:rPr>
            </w:pPr>
            <w:r w:rsidRPr="00B46227">
              <w:rPr>
                <w:rFonts w:hint="eastAsia"/>
                <w:color w:val="00B050"/>
              </w:rPr>
              <w:t>//テスト用情報</w:t>
            </w:r>
          </w:p>
          <w:p w14:paraId="29BD40DB" w14:textId="77777777" w:rsidR="007B6174" w:rsidRDefault="007B6174" w:rsidP="007B6174">
            <w:pPr>
              <w:pStyle w:val="2-"/>
            </w:pPr>
            <w:r>
              <w:t>struct TEST_INFO</w:t>
            </w:r>
          </w:p>
          <w:p w14:paraId="5C6DD943" w14:textId="77777777" w:rsidR="007B6174" w:rsidRDefault="007B6174" w:rsidP="007B6174">
            <w:pPr>
              <w:pStyle w:val="2-"/>
            </w:pPr>
            <w:r>
              <w:t>{</w:t>
            </w:r>
          </w:p>
          <w:p w14:paraId="7D34D905" w14:textId="77777777" w:rsidR="007B6174" w:rsidRDefault="007B6174" w:rsidP="007B6174">
            <w:pPr>
              <w:pStyle w:val="2-"/>
            </w:pPr>
            <w:r>
              <w:rPr>
                <w:rFonts w:hint="eastAsia"/>
              </w:rPr>
              <w:tab/>
              <w:t>const char* text;</w:t>
            </w:r>
            <w:r w:rsidRPr="00B46227">
              <w:rPr>
                <w:rFonts w:hint="eastAsia"/>
                <w:color w:val="00B050"/>
              </w:rPr>
              <w:t>//文字列</w:t>
            </w:r>
          </w:p>
          <w:p w14:paraId="6F76946B" w14:textId="77777777" w:rsidR="007B6174" w:rsidRDefault="007B6174" w:rsidP="007B6174">
            <w:pPr>
              <w:pStyle w:val="2-"/>
            </w:pPr>
            <w:r>
              <w:rPr>
                <w:rFonts w:hint="eastAsia"/>
              </w:rPr>
              <w:tab/>
              <w:t xml:space="preserve">int value;       </w:t>
            </w:r>
            <w:r w:rsidRPr="00B46227">
              <w:rPr>
                <w:rFonts w:hint="eastAsia"/>
                <w:color w:val="00B050"/>
              </w:rPr>
              <w:t>//数値</w:t>
            </w:r>
          </w:p>
          <w:p w14:paraId="3328B399" w14:textId="77777777" w:rsidR="007B6174" w:rsidRPr="00B46227" w:rsidRDefault="007B6174" w:rsidP="007B6174">
            <w:pPr>
              <w:pStyle w:val="2-"/>
              <w:rPr>
                <w:color w:val="00B050"/>
              </w:rPr>
            </w:pPr>
            <w:r>
              <w:rPr>
                <w:rFonts w:hint="eastAsia"/>
              </w:rPr>
              <w:tab/>
              <w:t xml:space="preserve">int loop_max;    </w:t>
            </w:r>
            <w:r w:rsidRPr="00B46227">
              <w:rPr>
                <w:rFonts w:hint="eastAsia"/>
                <w:color w:val="00B050"/>
              </w:rPr>
              <w:t>//テストループ回数</w:t>
            </w:r>
          </w:p>
          <w:p w14:paraId="3B7ECF9F" w14:textId="77777777" w:rsidR="007B6174" w:rsidRPr="00B46227" w:rsidRDefault="007B6174" w:rsidP="007B6174">
            <w:pPr>
              <w:pStyle w:val="2-"/>
              <w:rPr>
                <w:color w:val="00B050"/>
              </w:rPr>
            </w:pPr>
            <w:r>
              <w:rPr>
                <w:rFonts w:hint="eastAsia"/>
              </w:rPr>
              <w:tab/>
              <w:t xml:space="preserve">int start_i;     </w:t>
            </w:r>
            <w:r w:rsidRPr="00B46227">
              <w:rPr>
                <w:rFonts w:hint="eastAsia"/>
                <w:color w:val="00B050"/>
              </w:rPr>
              <w:t>//スレッド生成ループ開始値</w:t>
            </w:r>
          </w:p>
          <w:p w14:paraId="0AEFD4D7" w14:textId="77777777" w:rsidR="007B6174" w:rsidRDefault="007B6174" w:rsidP="007B6174">
            <w:pPr>
              <w:pStyle w:val="2-"/>
            </w:pPr>
            <w:r>
              <w:t>};</w:t>
            </w:r>
          </w:p>
          <w:p w14:paraId="2DC4F9EC" w14:textId="77777777" w:rsidR="007B6174" w:rsidRDefault="007B6174" w:rsidP="007B6174">
            <w:pPr>
              <w:pStyle w:val="2-"/>
            </w:pPr>
          </w:p>
          <w:p w14:paraId="78B4A6F3" w14:textId="77777777" w:rsidR="007B6174" w:rsidRDefault="007B6174" w:rsidP="007B6174">
            <w:pPr>
              <w:pStyle w:val="2-"/>
            </w:pPr>
            <w:r w:rsidRPr="00B46227">
              <w:rPr>
                <w:rFonts w:hint="eastAsia"/>
                <w:color w:val="00B050"/>
              </w:rPr>
              <w:t>//スレッド情報</w:t>
            </w:r>
          </w:p>
          <w:p w14:paraId="4575BEC6" w14:textId="77777777" w:rsidR="007B6174" w:rsidRDefault="007B6174" w:rsidP="007B6174">
            <w:pPr>
              <w:pStyle w:val="2-"/>
            </w:pPr>
            <w:r>
              <w:lastRenderedPageBreak/>
              <w:t>struct THREAD_INFO</w:t>
            </w:r>
          </w:p>
          <w:p w14:paraId="51248D91" w14:textId="77777777" w:rsidR="007B6174" w:rsidRDefault="007B6174" w:rsidP="007B6174">
            <w:pPr>
              <w:pStyle w:val="2-"/>
            </w:pPr>
            <w:r>
              <w:t>{</w:t>
            </w:r>
          </w:p>
          <w:p w14:paraId="0257D323" w14:textId="77777777" w:rsidR="007B6174" w:rsidRPr="00B46227" w:rsidRDefault="007B6174" w:rsidP="007B6174">
            <w:pPr>
              <w:pStyle w:val="2-"/>
              <w:rPr>
                <w:color w:val="00B050"/>
              </w:rPr>
            </w:pPr>
            <w:r>
              <w:rPr>
                <w:rFonts w:hint="eastAsia"/>
              </w:rPr>
              <w:tab/>
              <w:t xml:space="preserve">int level;           </w:t>
            </w:r>
            <w:r w:rsidRPr="00B46227">
              <w:rPr>
                <w:rFonts w:hint="eastAsia"/>
                <w:color w:val="00B050"/>
              </w:rPr>
              <w:t>//子スレッドレベル</w:t>
            </w:r>
          </w:p>
          <w:p w14:paraId="7E4BA8EC" w14:textId="77777777" w:rsidR="007B6174" w:rsidRPr="00B46227" w:rsidRDefault="007B6174" w:rsidP="007B6174">
            <w:pPr>
              <w:pStyle w:val="2-"/>
              <w:rPr>
                <w:color w:val="00B050"/>
              </w:rPr>
            </w:pPr>
            <w:r>
              <w:rPr>
                <w:rFonts w:hint="eastAsia"/>
              </w:rPr>
              <w:tab/>
              <w:t>pthread_t parent_pth;</w:t>
            </w:r>
            <w:r w:rsidRPr="00B46227">
              <w:rPr>
                <w:rFonts w:hint="eastAsia"/>
                <w:color w:val="00B050"/>
              </w:rPr>
              <w:t>//親スレッド_t</w:t>
            </w:r>
          </w:p>
          <w:p w14:paraId="379C6351" w14:textId="77777777" w:rsidR="007B6174" w:rsidRPr="00B46227" w:rsidRDefault="007B6174" w:rsidP="007B6174">
            <w:pPr>
              <w:pStyle w:val="2-"/>
              <w:rPr>
                <w:color w:val="00B050"/>
              </w:rPr>
            </w:pPr>
            <w:r>
              <w:rPr>
                <w:rFonts w:hint="eastAsia"/>
              </w:rPr>
              <w:tab/>
              <w:t xml:space="preserve">bool is_root_thread; </w:t>
            </w:r>
            <w:r w:rsidRPr="00B46227">
              <w:rPr>
                <w:rFonts w:hint="eastAsia"/>
                <w:color w:val="00B050"/>
              </w:rPr>
              <w:t>//大元のスレッド判定用フラグ</w:t>
            </w:r>
          </w:p>
          <w:p w14:paraId="059AF578" w14:textId="77777777" w:rsidR="007B6174" w:rsidRDefault="007B6174" w:rsidP="007B6174">
            <w:pPr>
              <w:pStyle w:val="2-"/>
            </w:pPr>
            <w:r>
              <w:t>};</w:t>
            </w:r>
          </w:p>
          <w:p w14:paraId="24C7A44F" w14:textId="77777777" w:rsidR="007B6174" w:rsidRDefault="007B6174" w:rsidP="007B6174">
            <w:pPr>
              <w:pStyle w:val="2-"/>
            </w:pPr>
          </w:p>
          <w:p w14:paraId="19F72885" w14:textId="77777777" w:rsidR="007B6174" w:rsidRDefault="007B6174" w:rsidP="007B6174">
            <w:pPr>
              <w:pStyle w:val="2-"/>
            </w:pPr>
            <w:r w:rsidRPr="00B46227">
              <w:rPr>
                <w:rFonts w:hint="eastAsia"/>
                <w:color w:val="00B050"/>
              </w:rPr>
              <w:t>//スレッド受け渡し情報</w:t>
            </w:r>
          </w:p>
          <w:p w14:paraId="39DA242C" w14:textId="77777777" w:rsidR="007B6174" w:rsidRDefault="007B6174" w:rsidP="007B6174">
            <w:pPr>
              <w:pStyle w:val="2-"/>
            </w:pPr>
            <w:r>
              <w:t>struct THREAD_PARAM</w:t>
            </w:r>
          </w:p>
          <w:p w14:paraId="00AA8C1F" w14:textId="77777777" w:rsidR="007B6174" w:rsidRDefault="007B6174" w:rsidP="007B6174">
            <w:pPr>
              <w:pStyle w:val="2-"/>
            </w:pPr>
            <w:r>
              <w:t>{</w:t>
            </w:r>
          </w:p>
          <w:p w14:paraId="29CE3676" w14:textId="77777777" w:rsidR="007B6174" w:rsidRDefault="007B6174" w:rsidP="007B6174">
            <w:pPr>
              <w:pStyle w:val="2-"/>
            </w:pPr>
            <w:r>
              <w:rPr>
                <w:rFonts w:hint="eastAsia"/>
              </w:rPr>
              <w:tab/>
              <w:t xml:space="preserve">TEST_INFO test;    </w:t>
            </w:r>
            <w:r w:rsidRPr="00B46227">
              <w:rPr>
                <w:rFonts w:hint="eastAsia"/>
                <w:color w:val="00B050"/>
              </w:rPr>
              <w:t>//テスト用情報</w:t>
            </w:r>
          </w:p>
          <w:p w14:paraId="670C255B" w14:textId="77777777" w:rsidR="007B6174" w:rsidRPr="00B46227" w:rsidRDefault="007B6174" w:rsidP="007B6174">
            <w:pPr>
              <w:pStyle w:val="2-"/>
              <w:rPr>
                <w:color w:val="00B050"/>
              </w:rPr>
            </w:pPr>
            <w:r>
              <w:rPr>
                <w:rFonts w:hint="eastAsia"/>
              </w:rPr>
              <w:tab/>
              <w:t>THREAD_INFO thread;</w:t>
            </w:r>
            <w:r w:rsidRPr="00B46227">
              <w:rPr>
                <w:rFonts w:hint="eastAsia"/>
                <w:color w:val="00B050"/>
              </w:rPr>
              <w:t>//スレッド情報</w:t>
            </w:r>
          </w:p>
          <w:p w14:paraId="58020D41" w14:textId="77777777" w:rsidR="007B6174" w:rsidRDefault="007B6174" w:rsidP="007B6174">
            <w:pPr>
              <w:pStyle w:val="2-"/>
            </w:pPr>
            <w:r>
              <w:t>};</w:t>
            </w:r>
          </w:p>
          <w:p w14:paraId="61C35C10" w14:textId="77777777" w:rsidR="007B6174" w:rsidRDefault="007B6174" w:rsidP="007B6174">
            <w:pPr>
              <w:pStyle w:val="2-"/>
            </w:pPr>
          </w:p>
          <w:p w14:paraId="1EAFCFC5" w14:textId="77777777" w:rsidR="007B6174" w:rsidRPr="00B46227" w:rsidRDefault="007B6174" w:rsidP="007B6174">
            <w:pPr>
              <w:pStyle w:val="2-"/>
              <w:rPr>
                <w:color w:val="00B050"/>
              </w:rPr>
            </w:pPr>
            <w:r w:rsidRPr="00B46227">
              <w:rPr>
                <w:rFonts w:hint="eastAsia"/>
                <w:color w:val="00B050"/>
              </w:rPr>
              <w:t>//子スレッドの生成と終了待ち</w:t>
            </w:r>
          </w:p>
          <w:p w14:paraId="59C27901" w14:textId="77777777" w:rsidR="007B6174" w:rsidRDefault="007B6174" w:rsidP="007B6174">
            <w:pPr>
              <w:pStyle w:val="2-"/>
            </w:pPr>
            <w:r>
              <w:t>extern void createChildThreads(const char* thread_name, TEST_INFO&amp; test, THREAD_INFO&amp; tinfo);</w:t>
            </w:r>
          </w:p>
          <w:p w14:paraId="14A8FD4C" w14:textId="77777777" w:rsidR="007B6174" w:rsidRDefault="007B6174" w:rsidP="007B6174">
            <w:pPr>
              <w:pStyle w:val="2-"/>
            </w:pPr>
          </w:p>
          <w:p w14:paraId="320A0F99" w14:textId="77777777" w:rsidR="007B6174" w:rsidRPr="00B46227" w:rsidRDefault="007B6174" w:rsidP="007B6174">
            <w:pPr>
              <w:pStyle w:val="2-"/>
              <w:rPr>
                <w:color w:val="00B050"/>
              </w:rPr>
            </w:pPr>
            <w:r w:rsidRPr="00B46227">
              <w:rPr>
                <w:rFonts w:hint="eastAsia"/>
                <w:color w:val="00B050"/>
              </w:rPr>
              <w:t>//スレッド関数</w:t>
            </w:r>
          </w:p>
          <w:p w14:paraId="470522E5" w14:textId="77777777" w:rsidR="007B6174" w:rsidRPr="00F96884" w:rsidRDefault="007B6174" w:rsidP="007B6174">
            <w:pPr>
              <w:pStyle w:val="2-"/>
              <w:rPr>
                <w:color w:val="FF0000"/>
              </w:rPr>
            </w:pPr>
            <w:r w:rsidRPr="00F96884">
              <w:rPr>
                <w:color w:val="FF0000"/>
              </w:rPr>
              <w:t>void* threadFunc(void* param_p)</w:t>
            </w:r>
          </w:p>
          <w:p w14:paraId="2B187B84" w14:textId="77777777" w:rsidR="007B6174" w:rsidRDefault="007B6174" w:rsidP="007B6174">
            <w:pPr>
              <w:pStyle w:val="2-"/>
            </w:pPr>
            <w:r>
              <w:t>{</w:t>
            </w:r>
          </w:p>
          <w:p w14:paraId="65474600" w14:textId="77777777" w:rsidR="007B6174" w:rsidRPr="00B46227" w:rsidRDefault="007B6174" w:rsidP="007B6174">
            <w:pPr>
              <w:pStyle w:val="2-"/>
              <w:rPr>
                <w:color w:val="00B050"/>
              </w:rPr>
            </w:pPr>
            <w:r>
              <w:rPr>
                <w:rFonts w:hint="eastAsia"/>
              </w:rPr>
              <w:tab/>
            </w:r>
            <w:r w:rsidRPr="00B46227">
              <w:rPr>
                <w:rFonts w:hint="eastAsia"/>
                <w:color w:val="00B050"/>
              </w:rPr>
              <w:t>//パラメータ受け取り</w:t>
            </w:r>
          </w:p>
          <w:p w14:paraId="7A55600A" w14:textId="77777777" w:rsidR="007B6174" w:rsidRDefault="007B6174" w:rsidP="007B6174">
            <w:pPr>
              <w:pStyle w:val="2-"/>
            </w:pPr>
            <w:r>
              <w:tab/>
              <w:t>TEST_INFO test;</w:t>
            </w:r>
          </w:p>
          <w:p w14:paraId="38524B01" w14:textId="77777777" w:rsidR="007B6174" w:rsidRDefault="007B6174" w:rsidP="007B6174">
            <w:pPr>
              <w:pStyle w:val="2-"/>
            </w:pPr>
            <w:r>
              <w:tab/>
              <w:t>THREAD_INFO tinfo;</w:t>
            </w:r>
          </w:p>
          <w:p w14:paraId="48144A71" w14:textId="77777777" w:rsidR="007B6174" w:rsidRDefault="007B6174" w:rsidP="007B6174">
            <w:pPr>
              <w:pStyle w:val="2-"/>
            </w:pPr>
            <w:r>
              <w:tab/>
              <w:t>{</w:t>
            </w:r>
          </w:p>
          <w:p w14:paraId="4D78AC2A" w14:textId="77777777" w:rsidR="007B6174" w:rsidRDefault="007B6174" w:rsidP="007B6174">
            <w:pPr>
              <w:pStyle w:val="2-"/>
            </w:pPr>
            <w:r>
              <w:tab/>
            </w:r>
            <w:r>
              <w:tab/>
              <w:t>THREAD_PARAM* param = (THREAD_PARAM*)param_p;</w:t>
            </w:r>
          </w:p>
          <w:p w14:paraId="29719C4E" w14:textId="77777777" w:rsidR="007B6174" w:rsidRDefault="007B6174" w:rsidP="007B6174">
            <w:pPr>
              <w:pStyle w:val="2-"/>
            </w:pPr>
            <w:r>
              <w:tab/>
            </w:r>
            <w:r>
              <w:tab/>
              <w:t>memcpy(&amp;test, &amp;param-&gt;test, sizeof(TEST_INFO));</w:t>
            </w:r>
          </w:p>
          <w:p w14:paraId="06861609" w14:textId="77777777" w:rsidR="007B6174" w:rsidRDefault="007B6174" w:rsidP="007B6174">
            <w:pPr>
              <w:pStyle w:val="2-"/>
            </w:pPr>
            <w:r>
              <w:tab/>
            </w:r>
            <w:r>
              <w:tab/>
              <w:t>memcpy(&amp;tinfo, &amp;param-&gt;thread, sizeof(THREAD_INFO));</w:t>
            </w:r>
          </w:p>
          <w:p w14:paraId="223AD99B" w14:textId="2CA61BF6" w:rsidR="00F96884" w:rsidRPr="00F96884" w:rsidRDefault="00F96884" w:rsidP="007B6174">
            <w:pPr>
              <w:pStyle w:val="2-"/>
              <w:rPr>
                <w:color w:val="FF0000"/>
              </w:rPr>
            </w:pPr>
            <w:r>
              <w:tab/>
            </w:r>
            <w:r w:rsidRPr="00F96884">
              <w:rPr>
                <w:color w:val="00B050"/>
              </w:rPr>
              <w:t>//</w:t>
            </w:r>
            <w:r w:rsidRPr="00F96884">
              <w:rPr>
                <w:color w:val="00B050"/>
              </w:rPr>
              <w:tab/>
              <w:t>free(param_p);</w:t>
            </w:r>
            <w:r w:rsidRPr="00F96884">
              <w:rPr>
                <w:color w:val="00B050"/>
              </w:rPr>
              <w:tab/>
            </w:r>
            <w:r w:rsidRPr="00F96884">
              <w:rPr>
                <w:color w:val="FF0000"/>
              </w:rPr>
              <w:t>//この時点で受け取ったメモリは不要だが、元のスレッドで</w:t>
            </w:r>
            <w:r w:rsidRPr="00F96884">
              <w:rPr>
                <w:rFonts w:hint="eastAsia"/>
                <w:color w:val="FF0000"/>
              </w:rPr>
              <w:t>free しないとハングする</w:t>
            </w:r>
          </w:p>
          <w:p w14:paraId="61080580" w14:textId="77777777" w:rsidR="007B6174" w:rsidRDefault="007B6174" w:rsidP="007B6174">
            <w:pPr>
              <w:pStyle w:val="2-"/>
            </w:pPr>
            <w:r>
              <w:tab/>
              <w:t>}</w:t>
            </w:r>
          </w:p>
          <w:p w14:paraId="0BC7DC1D" w14:textId="77777777" w:rsidR="007B6174" w:rsidRDefault="007B6174" w:rsidP="007B6174">
            <w:pPr>
              <w:pStyle w:val="2-"/>
            </w:pPr>
            <w:r>
              <w:tab/>
            </w:r>
          </w:p>
          <w:p w14:paraId="0D540B7F"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6C49BB22" w14:textId="77777777" w:rsidR="007B6174" w:rsidRDefault="007B6174" w:rsidP="007B6174">
            <w:pPr>
              <w:pStyle w:val="2-"/>
            </w:pPr>
            <w:r>
              <w:tab/>
              <w:t>pthread_t pth_tmp = pthread_self();</w:t>
            </w:r>
          </w:p>
          <w:p w14:paraId="639D09CD" w14:textId="77777777" w:rsidR="007B6174" w:rsidRDefault="007B6174" w:rsidP="007B6174">
            <w:pPr>
              <w:pStyle w:val="2-"/>
            </w:pPr>
            <w:r>
              <w:tab/>
            </w:r>
          </w:p>
          <w:p w14:paraId="1A8DE075"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FE899F5" w14:textId="77777777" w:rsidR="007B6174" w:rsidRDefault="007B6174" w:rsidP="007B6174">
            <w:pPr>
              <w:pStyle w:val="2-"/>
            </w:pPr>
            <w:r>
              <w:tab/>
            </w:r>
            <w:r w:rsidRPr="00305003">
              <w:rPr>
                <w:color w:val="FF0000"/>
              </w:rPr>
              <w:t>tls_pth = pth_tmp;</w:t>
            </w:r>
          </w:p>
          <w:p w14:paraId="29672159" w14:textId="77777777" w:rsidR="007B6174" w:rsidRDefault="007B6174" w:rsidP="007B6174">
            <w:pPr>
              <w:pStyle w:val="2-"/>
            </w:pPr>
            <w:r>
              <w:tab/>
            </w:r>
          </w:p>
          <w:p w14:paraId="747728E6" w14:textId="77777777" w:rsidR="007B6174" w:rsidRDefault="007B6174" w:rsidP="007B6174">
            <w:pPr>
              <w:pStyle w:val="2-"/>
            </w:pPr>
            <w:r>
              <w:rPr>
                <w:rFonts w:hint="eastAsia"/>
              </w:rPr>
              <w:tab/>
            </w:r>
            <w:r w:rsidRPr="00B46227">
              <w:rPr>
                <w:rFonts w:hint="eastAsia"/>
                <w:color w:val="00B050"/>
              </w:rPr>
              <w:t>//大元のスレッド判定用フラグをOFF</w:t>
            </w:r>
          </w:p>
          <w:p w14:paraId="1A68EA08" w14:textId="77777777" w:rsidR="007B6174" w:rsidRDefault="007B6174" w:rsidP="007B6174">
            <w:pPr>
              <w:pStyle w:val="2-"/>
            </w:pPr>
            <w:r>
              <w:tab/>
              <w:t>tinfo.is_root_thread = false;</w:t>
            </w:r>
          </w:p>
          <w:p w14:paraId="45E6ECBA" w14:textId="77777777" w:rsidR="007B6174" w:rsidRDefault="007B6174" w:rsidP="007B6174">
            <w:pPr>
              <w:pStyle w:val="2-"/>
            </w:pPr>
            <w:r>
              <w:tab/>
            </w:r>
          </w:p>
          <w:p w14:paraId="471481C6" w14:textId="77777777" w:rsidR="007B6174" w:rsidRDefault="007B6174" w:rsidP="007B6174">
            <w:pPr>
              <w:pStyle w:val="2-"/>
            </w:pPr>
            <w:r>
              <w:rPr>
                <w:rFonts w:hint="eastAsia"/>
              </w:rPr>
              <w:tab/>
            </w:r>
            <w:r w:rsidRPr="00B46227">
              <w:rPr>
                <w:rFonts w:hint="eastAsia"/>
                <w:color w:val="00B050"/>
              </w:rPr>
              <w:t>//スレッド名を作成</w:t>
            </w:r>
          </w:p>
          <w:p w14:paraId="78C35979" w14:textId="77777777" w:rsidR="007B6174" w:rsidRDefault="007B6174" w:rsidP="007B6174">
            <w:pPr>
              <w:pStyle w:val="2-"/>
            </w:pPr>
            <w:r>
              <w:tab/>
              <w:t>++ tinfo.level;</w:t>
            </w:r>
          </w:p>
          <w:p w14:paraId="794C8146" w14:textId="77777777" w:rsidR="007B6174" w:rsidRDefault="007B6174" w:rsidP="007B6174">
            <w:pPr>
              <w:pStyle w:val="2-"/>
            </w:pPr>
            <w:r>
              <w:tab/>
              <w:t>char thread_name[32];</w:t>
            </w:r>
          </w:p>
          <w:p w14:paraId="07084043" w14:textId="77777777" w:rsidR="007B6174" w:rsidRDefault="007B6174" w:rsidP="007B6174">
            <w:pPr>
              <w:pStyle w:val="2-"/>
            </w:pPr>
            <w:r>
              <w:tab/>
              <w:t>sprintf(thread_name, "C%d(%010p,%010p)", tinfo.level, pth_tmp, tinfo.parent_pth);</w:t>
            </w:r>
          </w:p>
          <w:p w14:paraId="6295F81F" w14:textId="77777777" w:rsidR="007B6174" w:rsidRPr="00B46227" w:rsidRDefault="007B6174" w:rsidP="007B6174">
            <w:pPr>
              <w:pStyle w:val="2-"/>
              <w:rPr>
                <w:color w:val="00B050"/>
              </w:rPr>
            </w:pPr>
            <w:r>
              <w:rPr>
                <w:rFonts w:hint="eastAsia"/>
              </w:rPr>
              <w:tab/>
            </w:r>
            <w:r w:rsidRPr="00B46227">
              <w:rPr>
                <w:rFonts w:hint="eastAsia"/>
                <w:color w:val="00B050"/>
              </w:rPr>
              <w:t>// C + 子スレッドのレベル + ( 自スレッド_t , 親スレッド_t )</w:t>
            </w:r>
          </w:p>
          <w:p w14:paraId="2E5C966E" w14:textId="77777777" w:rsidR="007B6174" w:rsidRDefault="007B6174" w:rsidP="007B6174">
            <w:pPr>
              <w:pStyle w:val="2-"/>
            </w:pPr>
            <w:r>
              <w:tab/>
            </w:r>
          </w:p>
          <w:p w14:paraId="3103B348" w14:textId="77777777" w:rsidR="007B6174" w:rsidRDefault="007B6174" w:rsidP="007B6174">
            <w:pPr>
              <w:pStyle w:val="2-"/>
            </w:pPr>
            <w:r>
              <w:rPr>
                <w:rFonts w:hint="eastAsia"/>
              </w:rPr>
              <w:tab/>
            </w:r>
            <w:r w:rsidRPr="00B46227">
              <w:rPr>
                <w:rFonts w:hint="eastAsia"/>
                <w:color w:val="00B050"/>
              </w:rPr>
              <w:t>//子スレッド開始メッセージ</w:t>
            </w:r>
          </w:p>
          <w:p w14:paraId="7601A945" w14:textId="77777777" w:rsidR="007B6174" w:rsidRDefault="007B6174" w:rsidP="007B6174">
            <w:pPr>
              <w:pStyle w:val="2-"/>
            </w:pPr>
            <w:r>
              <w:tab/>
              <w:t>printf("START: %s\n", thread_name);</w:t>
            </w:r>
          </w:p>
          <w:p w14:paraId="38C7AD49" w14:textId="77777777" w:rsidR="007B6174" w:rsidRDefault="007B6174" w:rsidP="007B6174">
            <w:pPr>
              <w:pStyle w:val="2-"/>
            </w:pPr>
            <w:r>
              <w:tab/>
              <w:t>fflush(stdout);</w:t>
            </w:r>
          </w:p>
          <w:p w14:paraId="5F4F8EAD" w14:textId="77777777" w:rsidR="007B6174" w:rsidRDefault="007B6174" w:rsidP="007B6174">
            <w:pPr>
              <w:pStyle w:val="2-"/>
            </w:pPr>
            <w:r>
              <w:tab/>
            </w:r>
          </w:p>
          <w:p w14:paraId="0A2175CB" w14:textId="77777777" w:rsidR="007B6174" w:rsidRPr="00B46227" w:rsidRDefault="007B6174" w:rsidP="007B6174">
            <w:pPr>
              <w:pStyle w:val="2-"/>
              <w:rPr>
                <w:color w:val="00B050"/>
              </w:rPr>
            </w:pPr>
            <w:r>
              <w:rPr>
                <w:rFonts w:hint="eastAsia"/>
              </w:rPr>
              <w:tab/>
            </w:r>
            <w:r w:rsidRPr="00B46227">
              <w:rPr>
                <w:rFonts w:hint="eastAsia"/>
                <w:color w:val="00B050"/>
              </w:rPr>
              <w:t>//テスト用変数を更新</w:t>
            </w:r>
          </w:p>
          <w:p w14:paraId="40B09249" w14:textId="77777777" w:rsidR="007B6174" w:rsidRDefault="007B6174" w:rsidP="007B6174">
            <w:pPr>
              <w:pStyle w:val="2-"/>
            </w:pPr>
            <w:r>
              <w:tab/>
              <w:t>++ test.value;</w:t>
            </w:r>
          </w:p>
          <w:p w14:paraId="50E8D46F" w14:textId="77777777" w:rsidR="007B6174" w:rsidRDefault="007B6174" w:rsidP="007B6174">
            <w:pPr>
              <w:pStyle w:val="2-"/>
            </w:pPr>
            <w:r>
              <w:tab/>
              <w:t>++ test.loop_max;</w:t>
            </w:r>
          </w:p>
          <w:p w14:paraId="0F2A7EF8" w14:textId="77777777" w:rsidR="007B6174" w:rsidRDefault="007B6174" w:rsidP="007B6174">
            <w:pPr>
              <w:pStyle w:val="2-"/>
            </w:pPr>
            <w:r>
              <w:tab/>
            </w:r>
          </w:p>
          <w:p w14:paraId="6C559EFF" w14:textId="77777777" w:rsidR="007B6174" w:rsidRPr="00B46227" w:rsidRDefault="007B6174" w:rsidP="007B6174">
            <w:pPr>
              <w:pStyle w:val="2-"/>
              <w:rPr>
                <w:color w:val="00B050"/>
              </w:rPr>
            </w:pPr>
            <w:r>
              <w:rPr>
                <w:rFonts w:hint="eastAsia"/>
              </w:rPr>
              <w:tab/>
            </w:r>
            <w:r w:rsidRPr="00B46227">
              <w:rPr>
                <w:rFonts w:hint="eastAsia"/>
                <w:color w:val="00B050"/>
              </w:rPr>
              <w:t>//親スレッド_tを格納</w:t>
            </w:r>
          </w:p>
          <w:p w14:paraId="2BC1919A" w14:textId="77777777" w:rsidR="007B6174" w:rsidRDefault="007B6174" w:rsidP="007B6174">
            <w:pPr>
              <w:pStyle w:val="2-"/>
            </w:pPr>
            <w:r>
              <w:tab/>
              <w:t>tinfo.parent_pth = pth_tmp;</w:t>
            </w:r>
          </w:p>
          <w:p w14:paraId="3BFB8940" w14:textId="77777777" w:rsidR="007B6174" w:rsidRDefault="007B6174" w:rsidP="007B6174">
            <w:pPr>
              <w:pStyle w:val="2-"/>
            </w:pPr>
            <w:r>
              <w:tab/>
            </w:r>
          </w:p>
          <w:p w14:paraId="3BCD40F4" w14:textId="77777777" w:rsidR="007B6174" w:rsidRPr="00B46227" w:rsidRDefault="007B6174" w:rsidP="007B6174">
            <w:pPr>
              <w:pStyle w:val="2-"/>
              <w:rPr>
                <w:color w:val="00B050"/>
              </w:rPr>
            </w:pPr>
            <w:r>
              <w:rPr>
                <w:rFonts w:hint="eastAsia"/>
              </w:rPr>
              <w:tab/>
            </w:r>
            <w:r w:rsidRPr="00B46227">
              <w:rPr>
                <w:rFonts w:hint="eastAsia"/>
                <w:color w:val="00B050"/>
              </w:rPr>
              <w:t>//1秒スリープ</w:t>
            </w:r>
          </w:p>
          <w:p w14:paraId="4C41AF46" w14:textId="77777777" w:rsidR="007B6174" w:rsidRPr="00305003" w:rsidRDefault="007B6174" w:rsidP="007B6174">
            <w:pPr>
              <w:pStyle w:val="2-"/>
              <w:rPr>
                <w:color w:val="FF0000"/>
              </w:rPr>
            </w:pPr>
            <w:r>
              <w:tab/>
            </w:r>
            <w:r w:rsidRPr="00305003">
              <w:rPr>
                <w:color w:val="FF0000"/>
              </w:rPr>
              <w:t>sleep(1);</w:t>
            </w:r>
          </w:p>
          <w:p w14:paraId="0EEDFA15" w14:textId="77777777" w:rsidR="007B6174" w:rsidRDefault="007B6174" w:rsidP="007B6174">
            <w:pPr>
              <w:pStyle w:val="2-"/>
            </w:pPr>
            <w:r>
              <w:tab/>
            </w:r>
          </w:p>
          <w:p w14:paraId="5A9FAF73" w14:textId="77777777" w:rsidR="007B6174" w:rsidRPr="00F96884" w:rsidRDefault="007B6174" w:rsidP="007B6174">
            <w:pPr>
              <w:pStyle w:val="2-"/>
              <w:rPr>
                <w:color w:val="00B050"/>
              </w:rPr>
            </w:pPr>
            <w:r>
              <w:rPr>
                <w:rFonts w:hint="eastAsia"/>
              </w:rPr>
              <w:tab/>
            </w:r>
            <w:r w:rsidRPr="00F96884">
              <w:rPr>
                <w:rFonts w:hint="eastAsia"/>
                <w:color w:val="00B050"/>
              </w:rPr>
              <w:t>//子スレッドの生成と終了待ち</w:t>
            </w:r>
          </w:p>
          <w:p w14:paraId="3B1AB4FB" w14:textId="77777777" w:rsidR="007B6174" w:rsidRDefault="007B6174" w:rsidP="007B6174">
            <w:pPr>
              <w:pStyle w:val="2-"/>
            </w:pPr>
            <w:r>
              <w:tab/>
              <w:t>createChildThreads(thread_name, test, tinfo);</w:t>
            </w:r>
          </w:p>
          <w:p w14:paraId="0A9DD1BC" w14:textId="77777777" w:rsidR="007B6174" w:rsidRDefault="007B6174" w:rsidP="007B6174">
            <w:pPr>
              <w:pStyle w:val="2-"/>
            </w:pPr>
            <w:r>
              <w:tab/>
            </w:r>
          </w:p>
          <w:p w14:paraId="6383D6E3" w14:textId="77777777" w:rsidR="007B6174" w:rsidRPr="00F96884" w:rsidRDefault="007B6174" w:rsidP="007B6174">
            <w:pPr>
              <w:pStyle w:val="2-"/>
              <w:rPr>
                <w:color w:val="00B050"/>
              </w:rPr>
            </w:pPr>
            <w:r>
              <w:rPr>
                <w:rFonts w:hint="eastAsia"/>
              </w:rPr>
              <w:tab/>
            </w:r>
            <w:r w:rsidRPr="00F96884">
              <w:rPr>
                <w:rFonts w:hint="eastAsia"/>
                <w:color w:val="00B050"/>
              </w:rPr>
              <w:t>//子スレッド終了メッセージ</w:t>
            </w:r>
          </w:p>
          <w:p w14:paraId="53D7A824" w14:textId="77777777" w:rsidR="007B6174" w:rsidRDefault="007B6174" w:rsidP="007B6174">
            <w:pPr>
              <w:pStyle w:val="2-"/>
            </w:pPr>
            <w:r>
              <w:tab/>
              <w:t>printf("END: %s\n", thread_name);</w:t>
            </w:r>
          </w:p>
          <w:p w14:paraId="135A5994" w14:textId="77777777" w:rsidR="007B6174" w:rsidRDefault="007B6174" w:rsidP="007B6174">
            <w:pPr>
              <w:pStyle w:val="2-"/>
            </w:pPr>
            <w:r>
              <w:tab/>
              <w:t>fflush(stdout);</w:t>
            </w:r>
          </w:p>
          <w:p w14:paraId="0C2B36D8" w14:textId="77777777" w:rsidR="007B6174" w:rsidRDefault="007B6174" w:rsidP="007B6174">
            <w:pPr>
              <w:pStyle w:val="2-"/>
            </w:pPr>
            <w:r>
              <w:lastRenderedPageBreak/>
              <w:tab/>
            </w:r>
          </w:p>
          <w:p w14:paraId="70E3B928" w14:textId="77777777" w:rsidR="007B6174" w:rsidRDefault="007B6174" w:rsidP="007B6174">
            <w:pPr>
              <w:pStyle w:val="2-"/>
            </w:pPr>
            <w:r>
              <w:tab/>
              <w:t>return NULL;</w:t>
            </w:r>
          </w:p>
          <w:p w14:paraId="6B4338AD" w14:textId="77777777" w:rsidR="007B6174" w:rsidRDefault="007B6174" w:rsidP="007B6174">
            <w:pPr>
              <w:pStyle w:val="2-"/>
            </w:pPr>
            <w:r>
              <w:t>}</w:t>
            </w:r>
          </w:p>
          <w:p w14:paraId="0CE23C83" w14:textId="77777777" w:rsidR="007B6174" w:rsidRDefault="007B6174" w:rsidP="007B6174">
            <w:pPr>
              <w:pStyle w:val="2-"/>
            </w:pPr>
          </w:p>
          <w:p w14:paraId="5E382436" w14:textId="77777777" w:rsidR="007B6174" w:rsidRPr="00B46227" w:rsidRDefault="007B6174" w:rsidP="007B6174">
            <w:pPr>
              <w:pStyle w:val="2-"/>
              <w:rPr>
                <w:color w:val="00B050"/>
              </w:rPr>
            </w:pPr>
            <w:r w:rsidRPr="00B46227">
              <w:rPr>
                <w:rFonts w:hint="eastAsia"/>
                <w:color w:val="00B050"/>
              </w:rPr>
              <w:t>//子スレッドの生成と終了待ち</w:t>
            </w:r>
          </w:p>
          <w:p w14:paraId="2AD2156B" w14:textId="77777777" w:rsidR="007B6174" w:rsidRDefault="007B6174" w:rsidP="007B6174">
            <w:pPr>
              <w:pStyle w:val="2-"/>
            </w:pPr>
            <w:r>
              <w:t>void createChildThreads(const char* thread_name, TEST_INFO&amp; test, THREAD_INFO&amp; tinfo)</w:t>
            </w:r>
          </w:p>
          <w:p w14:paraId="588C6FA1" w14:textId="77777777" w:rsidR="007B6174" w:rsidRDefault="007B6174" w:rsidP="007B6174">
            <w:pPr>
              <w:pStyle w:val="2-"/>
            </w:pPr>
            <w:r>
              <w:t>{</w:t>
            </w:r>
          </w:p>
          <w:p w14:paraId="1EA35173" w14:textId="77777777" w:rsidR="007B6174" w:rsidRPr="00B46227" w:rsidRDefault="007B6174" w:rsidP="007B6174">
            <w:pPr>
              <w:pStyle w:val="2-"/>
              <w:rPr>
                <w:color w:val="00B050"/>
              </w:rPr>
            </w:pPr>
            <w:r>
              <w:rPr>
                <w:rFonts w:hint="eastAsia"/>
              </w:rPr>
              <w:tab/>
            </w:r>
            <w:r w:rsidRPr="00B46227">
              <w:rPr>
                <w:rFonts w:hint="eastAsia"/>
                <w:color w:val="00B050"/>
              </w:rPr>
              <w:t>//子スレッド生成ループ</w:t>
            </w:r>
          </w:p>
          <w:p w14:paraId="7A787A12" w14:textId="77777777" w:rsidR="007B6174" w:rsidRDefault="007B6174" w:rsidP="007B6174">
            <w:pPr>
              <w:pStyle w:val="2-"/>
            </w:pPr>
            <w:r>
              <w:tab/>
              <w:t>const int CHILD_THREAD_NUM = 3;</w:t>
            </w:r>
          </w:p>
          <w:p w14:paraId="7AF007CF" w14:textId="77777777" w:rsidR="007B6174" w:rsidRPr="00B46227" w:rsidRDefault="007B6174" w:rsidP="007B6174">
            <w:pPr>
              <w:pStyle w:val="2-"/>
              <w:rPr>
                <w:color w:val="00B050"/>
              </w:rPr>
            </w:pPr>
            <w:r>
              <w:rPr>
                <w:rFonts w:hint="eastAsia"/>
              </w:rPr>
              <w:tab/>
              <w:t xml:space="preserve">pthread_t pth[CHILD_THREAD_NUM];     </w:t>
            </w:r>
            <w:r w:rsidRPr="00B46227">
              <w:rPr>
                <w:rFonts w:hint="eastAsia"/>
                <w:color w:val="00B050"/>
              </w:rPr>
              <w:t xml:space="preserve"> //生成した子スレッドのスレッド_t</w:t>
            </w:r>
          </w:p>
          <w:p w14:paraId="65689964" w14:textId="77777777" w:rsidR="007B6174" w:rsidRPr="00B46227" w:rsidRDefault="007B6174" w:rsidP="007B6174">
            <w:pPr>
              <w:pStyle w:val="2-"/>
              <w:rPr>
                <w:color w:val="00B050"/>
              </w:rPr>
            </w:pPr>
            <w:r>
              <w:rPr>
                <w:rFonts w:hint="eastAsia"/>
              </w:rPr>
              <w:tab/>
              <w:t>THREAD_PARAM* param[CHILD_THREAD_NUM];</w:t>
            </w:r>
            <w:r w:rsidRPr="00B46227">
              <w:rPr>
                <w:rFonts w:hint="eastAsia"/>
                <w:color w:val="00B050"/>
              </w:rPr>
              <w:t>//スレッド受け渡し用データ</w:t>
            </w:r>
          </w:p>
          <w:p w14:paraId="78D181A4" w14:textId="77777777" w:rsidR="007B6174" w:rsidRDefault="007B6174" w:rsidP="007B6174">
            <w:pPr>
              <w:pStyle w:val="2-"/>
            </w:pPr>
            <w:r>
              <w:tab/>
              <w:t>for(int i = 0; i &lt; test.start_i; ++i)</w:t>
            </w:r>
          </w:p>
          <w:p w14:paraId="18677B7F" w14:textId="77777777" w:rsidR="007B6174" w:rsidRDefault="007B6174" w:rsidP="007B6174">
            <w:pPr>
              <w:pStyle w:val="2-"/>
            </w:pPr>
            <w:r>
              <w:tab/>
              <w:t>{</w:t>
            </w:r>
          </w:p>
          <w:p w14:paraId="54F987FC" w14:textId="77777777" w:rsidR="007B6174" w:rsidRDefault="007B6174" w:rsidP="007B6174">
            <w:pPr>
              <w:pStyle w:val="2-"/>
            </w:pPr>
            <w:r>
              <w:tab/>
            </w:r>
            <w:r>
              <w:tab/>
              <w:t>pth[i] = 0;</w:t>
            </w:r>
          </w:p>
          <w:p w14:paraId="03E2A804" w14:textId="77777777" w:rsidR="007B6174" w:rsidRDefault="007B6174" w:rsidP="007B6174">
            <w:pPr>
              <w:pStyle w:val="2-"/>
            </w:pPr>
            <w:r>
              <w:tab/>
            </w:r>
            <w:r>
              <w:tab/>
              <w:t>param[i] = NULL;</w:t>
            </w:r>
          </w:p>
          <w:p w14:paraId="29545049" w14:textId="77777777" w:rsidR="007B6174" w:rsidRDefault="007B6174" w:rsidP="007B6174">
            <w:pPr>
              <w:pStyle w:val="2-"/>
            </w:pPr>
            <w:r>
              <w:tab/>
              <w:t>}</w:t>
            </w:r>
          </w:p>
          <w:p w14:paraId="2298C827" w14:textId="77777777" w:rsidR="007B6174" w:rsidRDefault="007B6174" w:rsidP="007B6174">
            <w:pPr>
              <w:pStyle w:val="2-"/>
            </w:pPr>
            <w:r>
              <w:tab/>
              <w:t>for(int i = test.start_i; i &lt; CHILD_THREAD_NUM; ++i)</w:t>
            </w:r>
          </w:p>
          <w:p w14:paraId="5A434C85" w14:textId="77777777" w:rsidR="007B6174" w:rsidRDefault="007B6174" w:rsidP="007B6174">
            <w:pPr>
              <w:pStyle w:val="2-"/>
            </w:pPr>
            <w:r>
              <w:tab/>
              <w:t>{</w:t>
            </w:r>
          </w:p>
          <w:p w14:paraId="62DB67AD"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//子スレッド用パラメータ作成</w:t>
            </w:r>
          </w:p>
          <w:p w14:paraId="16253E21" w14:textId="77777777" w:rsidR="007B6174" w:rsidRDefault="007B6174" w:rsidP="007B6174">
            <w:pPr>
              <w:pStyle w:val="2-"/>
            </w:pPr>
            <w:r>
              <w:tab/>
            </w:r>
            <w:r>
              <w:tab/>
              <w:t>param[i] = (THREAD_PARAM*)malloc(sizeof(THREAD_PARAM));</w:t>
            </w:r>
          </w:p>
          <w:p w14:paraId="2DCD2925" w14:textId="77777777" w:rsidR="007B6174" w:rsidRDefault="007B6174" w:rsidP="007B6174">
            <w:pPr>
              <w:pStyle w:val="2-"/>
            </w:pPr>
            <w:r>
              <w:tab/>
            </w:r>
            <w:r>
              <w:tab/>
              <w:t>memcpy(&amp;param[i]-&gt;test, &amp;test, sizeof(TEST_INFO));</w:t>
            </w:r>
          </w:p>
          <w:p w14:paraId="32B029EA" w14:textId="77777777" w:rsidR="007B6174" w:rsidRDefault="007B6174" w:rsidP="007B6174">
            <w:pPr>
              <w:pStyle w:val="2-"/>
            </w:pPr>
            <w:r>
              <w:tab/>
            </w:r>
            <w:r>
              <w:tab/>
              <w:t>memcpy(&amp;param[i]-&gt;thread, &amp;tinfo, sizeof(THREAD_INFO));</w:t>
            </w:r>
          </w:p>
          <w:p w14:paraId="2B44B5B3" w14:textId="77777777" w:rsidR="007B6174" w:rsidRDefault="007B6174" w:rsidP="007B6174">
            <w:pPr>
              <w:pStyle w:val="2-"/>
            </w:pPr>
            <w:r>
              <w:tab/>
            </w:r>
            <w:r>
              <w:tab/>
              <w:t>param[i]-&gt;test.start_i = i + 1;</w:t>
            </w:r>
          </w:p>
          <w:p w14:paraId="05FB56A4" w14:textId="77777777" w:rsidR="007B6174" w:rsidRDefault="007B6174" w:rsidP="007B6174">
            <w:pPr>
              <w:pStyle w:val="2-"/>
            </w:pPr>
            <w:r>
              <w:tab/>
            </w:r>
            <w:r>
              <w:tab/>
            </w:r>
          </w:p>
          <w:p w14:paraId="1637976A"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//子スレッド生成</w:t>
            </w:r>
          </w:p>
          <w:p w14:paraId="6DB87C12" w14:textId="77777777" w:rsidR="007B6174" w:rsidRDefault="007B6174" w:rsidP="007B6174">
            <w:pPr>
              <w:pStyle w:val="2-"/>
            </w:pPr>
            <w:r>
              <w:tab/>
            </w:r>
            <w:r>
              <w:tab/>
              <w:t>pthread_t pth_tmp = 0;</w:t>
            </w:r>
          </w:p>
          <w:p w14:paraId="597CB214" w14:textId="77777777" w:rsidR="007B6174" w:rsidRPr="00305003" w:rsidRDefault="007B6174" w:rsidP="007B6174">
            <w:pPr>
              <w:pStyle w:val="2-"/>
              <w:rPr>
                <w:color w:val="FF0000"/>
              </w:rPr>
            </w:pPr>
            <w:r>
              <w:tab/>
            </w:r>
            <w:r>
              <w:tab/>
              <w:t xml:space="preserve">int ret = </w:t>
            </w:r>
            <w:r w:rsidRPr="00305003">
              <w:rPr>
                <w:color w:val="FF0000"/>
              </w:rPr>
              <w:t>pthread_create((pthread_t*)&amp;pth_tmp, NULL, threadFunc, (void*)(param[i]));</w:t>
            </w:r>
          </w:p>
          <w:p w14:paraId="1FC886B4" w14:textId="77777777" w:rsidR="007B6174" w:rsidRDefault="007B6174" w:rsidP="007B6174">
            <w:pPr>
              <w:pStyle w:val="2-"/>
            </w:pPr>
            <w:r>
              <w:tab/>
            </w:r>
            <w:r>
              <w:tab/>
              <w:t>if(ret != 0)</w:t>
            </w:r>
          </w:p>
          <w:p w14:paraId="6AE46E45" w14:textId="77777777" w:rsidR="007B6174" w:rsidRDefault="007B6174" w:rsidP="007B6174">
            <w:pPr>
              <w:pStyle w:val="2-"/>
            </w:pPr>
            <w:r>
              <w:tab/>
            </w:r>
            <w:r>
              <w:tab/>
              <w:t>{</w:t>
            </w:r>
          </w:p>
          <w:p w14:paraId="586746D3"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//子スレッド生成失敗</w:t>
            </w:r>
          </w:p>
          <w:p w14:paraId="0D14ECF0" w14:textId="77777777" w:rsidR="007B6174" w:rsidRDefault="007B6174" w:rsidP="007B6174">
            <w:pPr>
              <w:pStyle w:val="2-"/>
            </w:pPr>
            <w:r>
              <w:tab/>
            </w:r>
            <w:r>
              <w:tab/>
            </w:r>
            <w:r>
              <w:tab/>
              <w:t>free(param[i]);</w:t>
            </w:r>
          </w:p>
          <w:p w14:paraId="76D27652" w14:textId="77777777" w:rsidR="007B6174" w:rsidRDefault="007B6174" w:rsidP="007B6174">
            <w:pPr>
              <w:pStyle w:val="2-"/>
            </w:pPr>
            <w:r>
              <w:tab/>
            </w:r>
            <w:r>
              <w:tab/>
            </w:r>
            <w:r>
              <w:tab/>
              <w:t>param[i] = NULL;</w:t>
            </w:r>
          </w:p>
          <w:p w14:paraId="03121E68" w14:textId="77777777" w:rsidR="007B6174" w:rsidRDefault="007B6174" w:rsidP="007B6174">
            <w:pPr>
              <w:pStyle w:val="2-"/>
            </w:pPr>
            <w:r>
              <w:tab/>
            </w:r>
            <w:r>
              <w:tab/>
            </w:r>
            <w:r>
              <w:tab/>
            </w:r>
          </w:p>
          <w:p w14:paraId="69251D9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//エラーメッセージ</w:t>
            </w:r>
          </w:p>
          <w:p w14:paraId="4FEC672C" w14:textId="77777777" w:rsidR="007B6174" w:rsidRDefault="007B6174" w:rsidP="007B6174">
            <w:pPr>
              <w:pStyle w:val="2-"/>
            </w:pPr>
            <w:r>
              <w:tab/>
            </w:r>
            <w:r>
              <w:tab/>
            </w:r>
            <w:r>
              <w:tab/>
              <w:t>if(tinfo.is_root_thread)</w:t>
            </w:r>
          </w:p>
          <w:p w14:paraId="3B3EDA80" w14:textId="77777777" w:rsidR="007B6174" w:rsidRDefault="007B6174" w:rsidP="007B6174">
            <w:pPr>
              <w:pStyle w:val="2-"/>
            </w:pPr>
            <w:r>
              <w:tab/>
            </w:r>
            <w:r>
              <w:tab/>
            </w:r>
            <w:r>
              <w:tab/>
            </w:r>
            <w:r>
              <w:tab/>
              <w:t>fprintf(stderr, "%s -&gt; [%d] FAILED (errno=%d)\n", thread_name, i, ret, errno);</w:t>
            </w:r>
          </w:p>
          <w:p w14:paraId="75514055" w14:textId="77777777" w:rsidR="007B6174" w:rsidRDefault="007B6174" w:rsidP="007B6174">
            <w:pPr>
              <w:pStyle w:val="2-"/>
            </w:pPr>
            <w:r>
              <w:tab/>
            </w:r>
            <w:r>
              <w:tab/>
            </w:r>
            <w:r>
              <w:tab/>
              <w:t>else</w:t>
            </w:r>
          </w:p>
          <w:p w14:paraId="491DE2EE" w14:textId="77777777" w:rsidR="007B6174" w:rsidRDefault="007B6174" w:rsidP="007B6174">
            <w:pPr>
              <w:pStyle w:val="2-"/>
            </w:pPr>
            <w:r>
              <w:tab/>
            </w:r>
            <w:r>
              <w:tab/>
            </w:r>
            <w:r>
              <w:tab/>
            </w:r>
            <w:r>
              <w:tab/>
              <w:t>fprintf(stderr, "%s -&gt; [%d] FAILED (errno=%d)\n", thread_name, i, ret, errno);</w:t>
            </w:r>
          </w:p>
          <w:p w14:paraId="1A97AD97" w14:textId="77777777" w:rsidR="007B6174" w:rsidRDefault="007B6174" w:rsidP="007B6174">
            <w:pPr>
              <w:pStyle w:val="2-"/>
            </w:pPr>
            <w:r>
              <w:tab/>
            </w:r>
            <w:r>
              <w:tab/>
            </w:r>
            <w:r>
              <w:tab/>
              <w:t>fflush(stderr);</w:t>
            </w:r>
          </w:p>
          <w:p w14:paraId="47EB2743" w14:textId="77777777" w:rsidR="007B6174" w:rsidRDefault="007B6174" w:rsidP="007B6174">
            <w:pPr>
              <w:pStyle w:val="2-"/>
            </w:pPr>
            <w:r>
              <w:tab/>
            </w:r>
            <w:r>
              <w:tab/>
            </w:r>
            <w:r>
              <w:tab/>
            </w:r>
          </w:p>
          <w:p w14:paraId="234E1207"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//1秒スリープ</w:t>
            </w:r>
          </w:p>
          <w:p w14:paraId="05166479" w14:textId="77777777" w:rsidR="007B6174" w:rsidRPr="00305003" w:rsidRDefault="007B6174" w:rsidP="007B6174">
            <w:pPr>
              <w:pStyle w:val="2-"/>
              <w:rPr>
                <w:color w:val="FF0000"/>
              </w:rPr>
            </w:pPr>
            <w:r>
              <w:tab/>
            </w:r>
            <w:r>
              <w:tab/>
            </w:r>
            <w:r>
              <w:tab/>
            </w:r>
            <w:r w:rsidRPr="00305003">
              <w:rPr>
                <w:color w:val="FF0000"/>
              </w:rPr>
              <w:t>sleep(1);</w:t>
            </w:r>
          </w:p>
          <w:p w14:paraId="471925D6" w14:textId="77777777" w:rsidR="007B6174" w:rsidRDefault="007B6174" w:rsidP="007B6174">
            <w:pPr>
              <w:pStyle w:val="2-"/>
            </w:pPr>
            <w:r>
              <w:tab/>
            </w:r>
            <w:r>
              <w:tab/>
              <w:t>}</w:t>
            </w:r>
          </w:p>
          <w:p w14:paraId="2ACD5F35" w14:textId="77777777" w:rsidR="007B6174" w:rsidRDefault="007B6174" w:rsidP="007B6174">
            <w:pPr>
              <w:pStyle w:val="2-"/>
            </w:pPr>
            <w:r>
              <w:tab/>
            </w:r>
            <w:r>
              <w:tab/>
              <w:t>else</w:t>
            </w:r>
          </w:p>
          <w:p w14:paraId="23CA2D47" w14:textId="77777777" w:rsidR="007B6174" w:rsidRDefault="007B6174" w:rsidP="007B6174">
            <w:pPr>
              <w:pStyle w:val="2-"/>
            </w:pPr>
            <w:r>
              <w:tab/>
            </w:r>
            <w:r>
              <w:tab/>
              <w:t>{</w:t>
            </w:r>
          </w:p>
          <w:p w14:paraId="1E37B90A"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//子スレッド生成成功</w:t>
            </w:r>
          </w:p>
          <w:p w14:paraId="5AC2699B" w14:textId="77777777" w:rsidR="007B6174" w:rsidRDefault="007B6174" w:rsidP="007B6174">
            <w:pPr>
              <w:pStyle w:val="2-"/>
            </w:pPr>
            <w:r>
              <w:tab/>
            </w:r>
            <w:r>
              <w:tab/>
            </w:r>
            <w:r>
              <w:tab/>
            </w:r>
          </w:p>
          <w:p w14:paraId="6F5A4941"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//子スレッドのスレッド_tを記録（最後の終了待ち用）</w:t>
            </w:r>
          </w:p>
          <w:p w14:paraId="75B93CAB" w14:textId="77777777" w:rsidR="007B6174" w:rsidRDefault="007B6174" w:rsidP="007B6174">
            <w:pPr>
              <w:pStyle w:val="2-"/>
            </w:pPr>
            <w:r>
              <w:tab/>
            </w:r>
            <w:r>
              <w:tab/>
            </w:r>
            <w:r>
              <w:tab/>
              <w:t>pth[i] = pth_tmp;</w:t>
            </w:r>
          </w:p>
          <w:p w14:paraId="5E596847" w14:textId="77777777" w:rsidR="007B6174" w:rsidRDefault="007B6174" w:rsidP="007B6174">
            <w:pPr>
              <w:pStyle w:val="2-"/>
            </w:pPr>
            <w:r>
              <w:tab/>
            </w:r>
            <w:r>
              <w:tab/>
            </w:r>
            <w:r>
              <w:tab/>
            </w:r>
          </w:p>
          <w:p w14:paraId="270244E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//子スレッド生成メッセージ</w:t>
            </w:r>
          </w:p>
          <w:p w14:paraId="1D196AD2" w14:textId="77777777" w:rsidR="007B6174" w:rsidRDefault="007B6174" w:rsidP="007B6174">
            <w:pPr>
              <w:pStyle w:val="2-"/>
            </w:pPr>
            <w:r>
              <w:tab/>
            </w:r>
            <w:r>
              <w:tab/>
            </w:r>
            <w:r>
              <w:tab/>
              <w:t>if(tinfo.is_root_thread)</w:t>
            </w:r>
          </w:p>
          <w:p w14:paraId="7323B029" w14:textId="77777777" w:rsidR="007B6174" w:rsidRDefault="007B6174" w:rsidP="007B6174">
            <w:pPr>
              <w:pStyle w:val="2-"/>
            </w:pPr>
            <w:r>
              <w:tab/>
            </w:r>
            <w:r>
              <w:tab/>
            </w:r>
            <w:r>
              <w:tab/>
            </w:r>
            <w:r>
              <w:tab/>
              <w:t>printf("%s -&gt; [%d] CREATED:C%d(%010p,%010p)\n", thread_name, i, tinfo.level + 1, pth_tmp, tinfo.parent_pth);</w:t>
            </w:r>
          </w:p>
          <w:p w14:paraId="3B2A05BD" w14:textId="77777777" w:rsidR="007B6174" w:rsidRDefault="007B6174" w:rsidP="007B6174">
            <w:pPr>
              <w:pStyle w:val="2-"/>
            </w:pPr>
            <w:r>
              <w:tab/>
            </w:r>
            <w:r>
              <w:tab/>
            </w:r>
            <w:r>
              <w:tab/>
              <w:t>else</w:t>
            </w:r>
          </w:p>
          <w:p w14:paraId="562AEC6A" w14:textId="77777777" w:rsidR="007B6174" w:rsidRDefault="007B6174" w:rsidP="007B6174">
            <w:pPr>
              <w:pStyle w:val="2-"/>
            </w:pPr>
            <w:r>
              <w:tab/>
            </w:r>
            <w:r>
              <w:tab/>
            </w:r>
            <w:r>
              <w:tab/>
            </w:r>
            <w:r>
              <w:tab/>
              <w:t>printf("%s -&gt; [%d] CREATED:C%d(%010p,%010p)\n", thread_name, i, tinfo.level + 1, pth_tmp, tinfo.parent_pth);</w:t>
            </w:r>
          </w:p>
          <w:p w14:paraId="47BC86A8" w14:textId="77777777" w:rsidR="007B6174" w:rsidRDefault="007B6174" w:rsidP="007B6174">
            <w:pPr>
              <w:pStyle w:val="2-"/>
            </w:pPr>
            <w:r>
              <w:tab/>
            </w:r>
            <w:r>
              <w:tab/>
            </w:r>
            <w:r>
              <w:tab/>
              <w:t>fflush(stdout);</w:t>
            </w:r>
          </w:p>
          <w:p w14:paraId="2686C74E" w14:textId="77777777" w:rsidR="007B6174" w:rsidRDefault="007B6174" w:rsidP="007B6174">
            <w:pPr>
              <w:pStyle w:val="2-"/>
            </w:pPr>
            <w:r>
              <w:tab/>
            </w:r>
            <w:r>
              <w:tab/>
            </w:r>
            <w:r>
              <w:tab/>
            </w:r>
          </w:p>
          <w:p w14:paraId="1B98C0DF"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//2秒スリープ</w:t>
            </w:r>
          </w:p>
          <w:p w14:paraId="4E2BF411" w14:textId="77777777" w:rsidR="007B6174" w:rsidRPr="00305003" w:rsidRDefault="007B6174" w:rsidP="007B6174">
            <w:pPr>
              <w:pStyle w:val="2-"/>
              <w:rPr>
                <w:color w:val="FF0000"/>
              </w:rPr>
            </w:pPr>
            <w:r>
              <w:tab/>
            </w:r>
            <w:r>
              <w:tab/>
            </w:r>
            <w:r>
              <w:tab/>
            </w:r>
            <w:r w:rsidRPr="00305003">
              <w:rPr>
                <w:color w:val="FF0000"/>
              </w:rPr>
              <w:t>sleep(2);</w:t>
            </w:r>
          </w:p>
          <w:p w14:paraId="073F0DD7" w14:textId="77777777" w:rsidR="007B6174" w:rsidRDefault="007B6174" w:rsidP="007B6174">
            <w:pPr>
              <w:pStyle w:val="2-"/>
            </w:pPr>
            <w:r>
              <w:tab/>
            </w:r>
            <w:r>
              <w:tab/>
              <w:t>}</w:t>
            </w:r>
          </w:p>
          <w:p w14:paraId="1902A688" w14:textId="77777777" w:rsidR="007B6174" w:rsidRDefault="007B6174" w:rsidP="007B6174">
            <w:pPr>
              <w:pStyle w:val="2-"/>
            </w:pPr>
            <w:r>
              <w:tab/>
              <w:t>}</w:t>
            </w:r>
          </w:p>
          <w:p w14:paraId="15BB7671" w14:textId="77777777" w:rsidR="007B6174" w:rsidRDefault="007B6174" w:rsidP="007B6174">
            <w:pPr>
              <w:pStyle w:val="2-"/>
            </w:pPr>
            <w:r>
              <w:tab/>
            </w:r>
          </w:p>
          <w:p w14:paraId="53BB8805" w14:textId="77777777" w:rsidR="007B6174" w:rsidRPr="00B46227" w:rsidRDefault="007B6174" w:rsidP="007B6174">
            <w:pPr>
              <w:pStyle w:val="2-"/>
              <w:rPr>
                <w:color w:val="00B050"/>
              </w:rPr>
            </w:pPr>
            <w:r>
              <w:rPr>
                <w:rFonts w:hint="eastAsia"/>
              </w:rPr>
              <w:tab/>
            </w:r>
            <w:r w:rsidRPr="00B46227">
              <w:rPr>
                <w:rFonts w:hint="eastAsia"/>
                <w:color w:val="00B050"/>
              </w:rPr>
              <w:t>//ダミー処理</w:t>
            </w:r>
          </w:p>
          <w:p w14:paraId="5C5DFFC8" w14:textId="77777777" w:rsidR="007B6174" w:rsidRDefault="007B6174" w:rsidP="007B6174">
            <w:pPr>
              <w:pStyle w:val="2-"/>
            </w:pPr>
            <w:r>
              <w:lastRenderedPageBreak/>
              <w:tab/>
              <w:t>for(int i = 0; i &lt; test.loop_max; ++i)</w:t>
            </w:r>
          </w:p>
          <w:p w14:paraId="1D2A7EF0" w14:textId="77777777" w:rsidR="007B6174" w:rsidRDefault="007B6174" w:rsidP="007B6174">
            <w:pPr>
              <w:pStyle w:val="2-"/>
            </w:pPr>
            <w:r>
              <w:tab/>
              <w:t>{</w:t>
            </w:r>
          </w:p>
          <w:p w14:paraId="02548A85"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//ダミーメッセージ表示</w:t>
            </w:r>
          </w:p>
          <w:p w14:paraId="0052AED1" w14:textId="77777777" w:rsidR="007B6174" w:rsidRDefault="007B6174" w:rsidP="007B6174">
            <w:pPr>
              <w:pStyle w:val="2-"/>
            </w:pPr>
            <w:r>
              <w:tab/>
            </w:r>
            <w:r>
              <w:tab/>
              <w:t>printf("[%s] ... Process(%d/%d): text=\"%s\",value=%d (tls_tid=%010p)\n", thread_name, i + 1, test.loop_max, test.text, test.value, tls_pth);</w:t>
            </w:r>
          </w:p>
          <w:p w14:paraId="7F0938A1" w14:textId="77777777" w:rsidR="007B6174" w:rsidRDefault="007B6174" w:rsidP="007B6174">
            <w:pPr>
              <w:pStyle w:val="2-"/>
            </w:pPr>
            <w:r>
              <w:tab/>
            </w:r>
            <w:r>
              <w:tab/>
              <w:t>fflush(stdout);</w:t>
            </w:r>
          </w:p>
          <w:p w14:paraId="1FCE6BE0" w14:textId="77777777" w:rsidR="007B6174" w:rsidRDefault="007B6174" w:rsidP="007B6174">
            <w:pPr>
              <w:pStyle w:val="2-"/>
            </w:pPr>
            <w:r>
              <w:tab/>
            </w:r>
            <w:r>
              <w:tab/>
              <w:t>test.value += 10;</w:t>
            </w:r>
          </w:p>
          <w:p w14:paraId="4D0D2F8A" w14:textId="77777777" w:rsidR="007B6174" w:rsidRDefault="007B6174" w:rsidP="007B6174">
            <w:pPr>
              <w:pStyle w:val="2-"/>
            </w:pPr>
            <w:r>
              <w:tab/>
            </w:r>
            <w:r>
              <w:tab/>
            </w:r>
          </w:p>
          <w:p w14:paraId="0DE59FB2"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//1秒スリープ</w:t>
            </w:r>
          </w:p>
          <w:p w14:paraId="3D2C2BFB" w14:textId="77777777" w:rsidR="007B6174" w:rsidRPr="00305003" w:rsidRDefault="007B6174" w:rsidP="007B6174">
            <w:pPr>
              <w:pStyle w:val="2-"/>
              <w:rPr>
                <w:color w:val="FF0000"/>
              </w:rPr>
            </w:pPr>
            <w:r>
              <w:tab/>
            </w:r>
            <w:r>
              <w:tab/>
            </w:r>
            <w:r w:rsidRPr="00305003">
              <w:rPr>
                <w:color w:val="FF0000"/>
              </w:rPr>
              <w:t>sleep(1);</w:t>
            </w:r>
          </w:p>
          <w:p w14:paraId="62A01E7D" w14:textId="77777777" w:rsidR="007B6174" w:rsidRDefault="007B6174" w:rsidP="007B6174">
            <w:pPr>
              <w:pStyle w:val="2-"/>
            </w:pPr>
            <w:r>
              <w:tab/>
              <w:t>}</w:t>
            </w:r>
          </w:p>
          <w:p w14:paraId="33BE873D" w14:textId="77777777" w:rsidR="007B6174" w:rsidRDefault="007B6174" w:rsidP="007B6174">
            <w:pPr>
              <w:pStyle w:val="2-"/>
            </w:pPr>
            <w:r>
              <w:tab/>
            </w:r>
          </w:p>
          <w:p w14:paraId="2F57033B" w14:textId="77777777" w:rsidR="007B6174" w:rsidRPr="00B46227" w:rsidRDefault="007B6174" w:rsidP="007B6174">
            <w:pPr>
              <w:pStyle w:val="2-"/>
              <w:rPr>
                <w:color w:val="00B050"/>
              </w:rPr>
            </w:pPr>
            <w:r>
              <w:rPr>
                <w:rFonts w:hint="eastAsia"/>
              </w:rPr>
              <w:tab/>
            </w:r>
            <w:r w:rsidRPr="00B46227">
              <w:rPr>
                <w:rFonts w:hint="eastAsia"/>
                <w:color w:val="00B050"/>
              </w:rPr>
              <w:t>//子スレッドの終了待ち</w:t>
            </w:r>
          </w:p>
          <w:p w14:paraId="3823C0A1" w14:textId="77777777" w:rsidR="007B6174" w:rsidRDefault="007B6174" w:rsidP="007B6174">
            <w:pPr>
              <w:pStyle w:val="2-"/>
            </w:pPr>
            <w:r>
              <w:tab/>
              <w:t>for(int i = 0; i &lt; CHILD_THREAD_NUM; ++i)</w:t>
            </w:r>
          </w:p>
          <w:p w14:paraId="4EA1C44B" w14:textId="77777777" w:rsidR="007B6174" w:rsidRDefault="007B6174" w:rsidP="007B6174">
            <w:pPr>
              <w:pStyle w:val="2-"/>
            </w:pPr>
            <w:r>
              <w:tab/>
              <w:t>{</w:t>
            </w:r>
          </w:p>
          <w:p w14:paraId="2EF448FD" w14:textId="77777777" w:rsidR="007B6174" w:rsidRDefault="007B6174" w:rsidP="007B6174">
            <w:pPr>
              <w:pStyle w:val="2-"/>
            </w:pPr>
            <w:r>
              <w:tab/>
            </w:r>
            <w:r>
              <w:tab/>
              <w:t>pthread_t pth_tmp = pth[i];</w:t>
            </w:r>
          </w:p>
          <w:p w14:paraId="6CA0E048" w14:textId="77777777" w:rsidR="007B6174" w:rsidRDefault="007B6174" w:rsidP="007B6174">
            <w:pPr>
              <w:pStyle w:val="2-"/>
            </w:pPr>
            <w:r>
              <w:tab/>
            </w:r>
            <w:r>
              <w:tab/>
              <w:t>if(pth_tmp &gt; 0)</w:t>
            </w:r>
          </w:p>
          <w:p w14:paraId="72C92A35" w14:textId="77777777" w:rsidR="007B6174" w:rsidRDefault="007B6174" w:rsidP="007B6174">
            <w:pPr>
              <w:pStyle w:val="2-"/>
            </w:pPr>
            <w:r>
              <w:tab/>
            </w:r>
            <w:r>
              <w:tab/>
              <w:t>{</w:t>
            </w:r>
          </w:p>
          <w:p w14:paraId="2A651D6E"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//ウェイト開始メッセージ</w:t>
            </w:r>
          </w:p>
          <w:p w14:paraId="0426C747" w14:textId="77777777" w:rsidR="007B6174" w:rsidRDefault="007B6174" w:rsidP="007B6174">
            <w:pPr>
              <w:pStyle w:val="2-"/>
            </w:pPr>
            <w:r>
              <w:tab/>
            </w:r>
            <w:r>
              <w:tab/>
            </w:r>
            <w:r>
              <w:tab/>
              <w:t>printf("[%s] ... Wait(%010p) ...\n", thread_name, pth_tmp);</w:t>
            </w:r>
          </w:p>
          <w:p w14:paraId="5EB798C0" w14:textId="77777777" w:rsidR="007B6174" w:rsidRDefault="007B6174" w:rsidP="007B6174">
            <w:pPr>
              <w:pStyle w:val="2-"/>
            </w:pPr>
            <w:r>
              <w:tab/>
            </w:r>
            <w:r>
              <w:tab/>
            </w:r>
            <w:r>
              <w:tab/>
              <w:t>fflush(stdout);</w:t>
            </w:r>
          </w:p>
          <w:p w14:paraId="446BF32A" w14:textId="77777777" w:rsidR="007B6174" w:rsidRDefault="007B6174" w:rsidP="007B6174">
            <w:pPr>
              <w:pStyle w:val="2-"/>
            </w:pPr>
            <w:r>
              <w:tab/>
            </w:r>
            <w:r>
              <w:tab/>
            </w:r>
            <w:r>
              <w:tab/>
            </w:r>
          </w:p>
          <w:p w14:paraId="7C5C5DEF" w14:textId="640728F3"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w:t>
            </w:r>
            <w:r w:rsidR="00305003">
              <w:rPr>
                <w:rFonts w:hint="eastAsia"/>
                <w:color w:val="00B050"/>
              </w:rPr>
              <w:t>：子スレッド終了待ち</w:t>
            </w:r>
          </w:p>
          <w:p w14:paraId="7E8C8531" w14:textId="77777777" w:rsidR="007B6174" w:rsidRPr="00305003" w:rsidRDefault="007B6174" w:rsidP="007B6174">
            <w:pPr>
              <w:pStyle w:val="2-"/>
              <w:rPr>
                <w:color w:val="FF0000"/>
              </w:rPr>
            </w:pPr>
            <w:r>
              <w:tab/>
            </w:r>
            <w:r>
              <w:tab/>
            </w:r>
            <w:r>
              <w:tab/>
            </w:r>
            <w:r w:rsidRPr="00305003">
              <w:rPr>
                <w:color w:val="FF0000"/>
              </w:rPr>
              <w:t>pthread_join((pthread_t)pth_tmp, NULL);</w:t>
            </w:r>
          </w:p>
          <w:p w14:paraId="6FDEB43D" w14:textId="77777777" w:rsidR="007B6174" w:rsidRDefault="007B6174" w:rsidP="007B6174">
            <w:pPr>
              <w:pStyle w:val="2-"/>
            </w:pPr>
            <w:r>
              <w:tab/>
            </w:r>
            <w:r>
              <w:tab/>
            </w:r>
            <w:r>
              <w:tab/>
            </w:r>
          </w:p>
          <w:p w14:paraId="4DB589B6"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//メモリ解放</w:t>
            </w:r>
          </w:p>
          <w:p w14:paraId="4870E734" w14:textId="77777777" w:rsidR="007B6174" w:rsidRDefault="007B6174" w:rsidP="007B6174">
            <w:pPr>
              <w:pStyle w:val="2-"/>
            </w:pPr>
            <w:r>
              <w:tab/>
            </w:r>
            <w:r>
              <w:tab/>
            </w:r>
            <w:r>
              <w:tab/>
              <w:t>free(param[i]);</w:t>
            </w:r>
          </w:p>
          <w:p w14:paraId="2E6298CC" w14:textId="77777777" w:rsidR="007B6174" w:rsidRDefault="007B6174" w:rsidP="007B6174">
            <w:pPr>
              <w:pStyle w:val="2-"/>
            </w:pPr>
            <w:r>
              <w:tab/>
            </w:r>
            <w:r>
              <w:tab/>
            </w:r>
            <w:r>
              <w:tab/>
              <w:t>param[i] = NULL;</w:t>
            </w:r>
          </w:p>
          <w:p w14:paraId="178C9AF6" w14:textId="77777777" w:rsidR="007B6174" w:rsidRDefault="007B6174" w:rsidP="007B6174">
            <w:pPr>
              <w:pStyle w:val="2-"/>
            </w:pPr>
            <w:r>
              <w:tab/>
            </w:r>
            <w:r>
              <w:tab/>
            </w:r>
            <w:r>
              <w:tab/>
            </w:r>
          </w:p>
          <w:p w14:paraId="08218279"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//ウェイト完了メッセージ</w:t>
            </w:r>
          </w:p>
          <w:p w14:paraId="08970ACA" w14:textId="77777777" w:rsidR="007B6174" w:rsidRDefault="007B6174" w:rsidP="007B6174">
            <w:pPr>
              <w:pStyle w:val="2-"/>
            </w:pPr>
            <w:r>
              <w:tab/>
            </w:r>
            <w:r>
              <w:tab/>
            </w:r>
            <w:r>
              <w:tab/>
              <w:t>printf("[%s] ... Wait(%010p) End\n", thread_name, pth_tmp);</w:t>
            </w:r>
          </w:p>
          <w:p w14:paraId="2585AF04" w14:textId="77777777" w:rsidR="007B6174" w:rsidRDefault="007B6174" w:rsidP="007B6174">
            <w:pPr>
              <w:pStyle w:val="2-"/>
            </w:pPr>
            <w:r>
              <w:tab/>
            </w:r>
            <w:r>
              <w:tab/>
            </w:r>
            <w:r>
              <w:tab/>
              <w:t>fflush(stdout);</w:t>
            </w:r>
          </w:p>
          <w:p w14:paraId="1497F8CF" w14:textId="77777777" w:rsidR="007B6174" w:rsidRDefault="007B6174" w:rsidP="007B6174">
            <w:pPr>
              <w:pStyle w:val="2-"/>
            </w:pPr>
            <w:r>
              <w:tab/>
            </w:r>
            <w:r>
              <w:tab/>
              <w:t>}</w:t>
            </w:r>
          </w:p>
          <w:p w14:paraId="2530D433" w14:textId="77777777" w:rsidR="007B6174" w:rsidRDefault="007B6174" w:rsidP="007B6174">
            <w:pPr>
              <w:pStyle w:val="2-"/>
            </w:pPr>
            <w:r>
              <w:tab/>
              <w:t>}</w:t>
            </w:r>
          </w:p>
          <w:p w14:paraId="5D496871" w14:textId="77777777" w:rsidR="007B6174" w:rsidRDefault="007B6174" w:rsidP="007B6174">
            <w:pPr>
              <w:pStyle w:val="2-"/>
            </w:pPr>
            <w:r>
              <w:t>}</w:t>
            </w:r>
          </w:p>
          <w:p w14:paraId="64388E91" w14:textId="77777777" w:rsidR="007B6174" w:rsidRDefault="007B6174" w:rsidP="007B6174">
            <w:pPr>
              <w:pStyle w:val="2-"/>
            </w:pPr>
          </w:p>
          <w:p w14:paraId="68C23082" w14:textId="77777777" w:rsidR="007B6174" w:rsidRDefault="007B6174" w:rsidP="007B6174">
            <w:pPr>
              <w:pStyle w:val="2-"/>
            </w:pPr>
            <w:r w:rsidRPr="00B46227">
              <w:rPr>
                <w:rFonts w:hint="eastAsia"/>
                <w:color w:val="00B050"/>
              </w:rPr>
              <w:t>//posix thread テスト</w:t>
            </w:r>
          </w:p>
          <w:p w14:paraId="7CCBD147" w14:textId="77777777" w:rsidR="007B6174" w:rsidRDefault="007B6174" w:rsidP="007B6174">
            <w:pPr>
              <w:pStyle w:val="2-"/>
            </w:pPr>
            <w:r>
              <w:t>int main(const int argc, const char* argv[])</w:t>
            </w:r>
          </w:p>
          <w:p w14:paraId="322879C5" w14:textId="77777777" w:rsidR="007B6174" w:rsidRDefault="007B6174" w:rsidP="007B6174">
            <w:pPr>
              <w:pStyle w:val="2-"/>
            </w:pPr>
            <w:r>
              <w:t>{</w:t>
            </w:r>
          </w:p>
          <w:p w14:paraId="55D44079" w14:textId="77777777" w:rsidR="007B6174" w:rsidRDefault="007B6174" w:rsidP="007B6174">
            <w:pPr>
              <w:pStyle w:val="2-"/>
            </w:pPr>
            <w:r>
              <w:rPr>
                <w:rFonts w:hint="eastAsia"/>
              </w:rPr>
              <w:tab/>
            </w:r>
            <w:r w:rsidRPr="00B46227">
              <w:rPr>
                <w:rFonts w:hint="eastAsia"/>
                <w:color w:val="00B050"/>
              </w:rPr>
              <w:t>//プログラム実行開始</w:t>
            </w:r>
          </w:p>
          <w:p w14:paraId="4ABA4DDA" w14:textId="77777777" w:rsidR="007B6174" w:rsidRDefault="007B6174" w:rsidP="007B6174">
            <w:pPr>
              <w:pStyle w:val="2-"/>
            </w:pPr>
            <w:r>
              <w:tab/>
              <w:t>printf("- Start Thread Test -\n");</w:t>
            </w:r>
          </w:p>
          <w:p w14:paraId="6849939D" w14:textId="77777777" w:rsidR="007B6174" w:rsidRDefault="007B6174" w:rsidP="007B6174">
            <w:pPr>
              <w:pStyle w:val="2-"/>
            </w:pPr>
            <w:r>
              <w:tab/>
              <w:t>fflush(stdout);</w:t>
            </w:r>
          </w:p>
          <w:p w14:paraId="69B0CBB1" w14:textId="77777777" w:rsidR="007B6174" w:rsidRDefault="007B6174" w:rsidP="007B6174">
            <w:pPr>
              <w:pStyle w:val="2-"/>
            </w:pPr>
            <w:r>
              <w:tab/>
            </w:r>
          </w:p>
          <w:p w14:paraId="3E834774" w14:textId="77777777" w:rsidR="007B6174" w:rsidRDefault="007B6174" w:rsidP="007B6174">
            <w:pPr>
              <w:pStyle w:val="2-"/>
            </w:pPr>
            <w:r>
              <w:rPr>
                <w:rFonts w:hint="eastAsia"/>
              </w:rPr>
              <w:tab/>
            </w:r>
            <w:r w:rsidRPr="00B46227">
              <w:rPr>
                <w:rFonts w:hint="eastAsia"/>
                <w:color w:val="00B050"/>
              </w:rPr>
              <w:t>//テスト用変数</w:t>
            </w:r>
          </w:p>
          <w:p w14:paraId="4D58F42C" w14:textId="77777777" w:rsidR="007B6174" w:rsidRDefault="007B6174" w:rsidP="007B6174">
            <w:pPr>
              <w:pStyle w:val="2-"/>
            </w:pPr>
            <w:r>
              <w:tab/>
              <w:t>TEST_INFO test =</w:t>
            </w:r>
          </w:p>
          <w:p w14:paraId="689C1D50" w14:textId="77777777" w:rsidR="007B6174" w:rsidRDefault="007B6174" w:rsidP="007B6174">
            <w:pPr>
              <w:pStyle w:val="2-"/>
            </w:pPr>
            <w:r>
              <w:tab/>
              <w:t>{</w:t>
            </w:r>
          </w:p>
          <w:p w14:paraId="481D8464" w14:textId="77777777" w:rsidR="007B6174" w:rsidRDefault="007B6174" w:rsidP="007B6174">
            <w:pPr>
              <w:pStyle w:val="2-"/>
            </w:pPr>
            <w:r>
              <w:tab/>
            </w:r>
            <w:r>
              <w:tab/>
              <w:t>"TEST",   //text</w:t>
            </w:r>
          </w:p>
          <w:p w14:paraId="2F6CD39C" w14:textId="77777777" w:rsidR="007B6174" w:rsidRDefault="007B6174" w:rsidP="007B6174">
            <w:pPr>
              <w:pStyle w:val="2-"/>
            </w:pPr>
            <w:r>
              <w:tab/>
            </w:r>
            <w:r>
              <w:tab/>
              <w:t>1000,     //value</w:t>
            </w:r>
          </w:p>
          <w:p w14:paraId="7CFED4FF" w14:textId="77777777" w:rsidR="007B6174" w:rsidRDefault="007B6174" w:rsidP="007B6174">
            <w:pPr>
              <w:pStyle w:val="2-"/>
            </w:pPr>
            <w:r>
              <w:tab/>
            </w:r>
            <w:r>
              <w:tab/>
              <w:t>1,        //loop_max</w:t>
            </w:r>
          </w:p>
          <w:p w14:paraId="573E25DC" w14:textId="77777777" w:rsidR="007B6174" w:rsidRDefault="007B6174" w:rsidP="007B6174">
            <w:pPr>
              <w:pStyle w:val="2-"/>
            </w:pPr>
            <w:r>
              <w:tab/>
            </w:r>
            <w:r>
              <w:tab/>
              <w:t>0,        //start_i</w:t>
            </w:r>
          </w:p>
          <w:p w14:paraId="063F4011" w14:textId="77777777" w:rsidR="007B6174" w:rsidRDefault="007B6174" w:rsidP="007B6174">
            <w:pPr>
              <w:pStyle w:val="2-"/>
            </w:pPr>
            <w:r>
              <w:tab/>
              <w:t>};</w:t>
            </w:r>
          </w:p>
          <w:p w14:paraId="4389892B" w14:textId="77777777" w:rsidR="007B6174" w:rsidRDefault="007B6174" w:rsidP="007B6174">
            <w:pPr>
              <w:pStyle w:val="2-"/>
            </w:pPr>
            <w:r>
              <w:tab/>
            </w:r>
          </w:p>
          <w:p w14:paraId="0E600AEB"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158F9A1D" w14:textId="77777777" w:rsidR="007B6174" w:rsidRDefault="007B6174" w:rsidP="007B6174">
            <w:pPr>
              <w:pStyle w:val="2-"/>
            </w:pPr>
            <w:r>
              <w:tab/>
              <w:t>THREAD_INFO tinfo =</w:t>
            </w:r>
          </w:p>
          <w:p w14:paraId="4117FB9D" w14:textId="77777777" w:rsidR="007B6174" w:rsidRDefault="007B6174" w:rsidP="007B6174">
            <w:pPr>
              <w:pStyle w:val="2-"/>
            </w:pPr>
            <w:r>
              <w:tab/>
              <w:t>{</w:t>
            </w:r>
          </w:p>
          <w:p w14:paraId="501C8EE6" w14:textId="77777777" w:rsidR="007B6174" w:rsidRDefault="007B6174" w:rsidP="007B6174">
            <w:pPr>
              <w:pStyle w:val="2-"/>
            </w:pPr>
            <w:r>
              <w:tab/>
            </w:r>
            <w:r>
              <w:tab/>
              <w:t>0,   //level</w:t>
            </w:r>
          </w:p>
          <w:p w14:paraId="72A2F7BA" w14:textId="77777777" w:rsidR="007B6174" w:rsidRDefault="007B6174" w:rsidP="007B6174">
            <w:pPr>
              <w:pStyle w:val="2-"/>
            </w:pPr>
            <w:r>
              <w:tab/>
            </w:r>
            <w:r>
              <w:tab/>
              <w:t>pthread_self(),</w:t>
            </w:r>
          </w:p>
          <w:p w14:paraId="7106832B" w14:textId="77777777" w:rsidR="007B6174" w:rsidRDefault="007B6174" w:rsidP="007B6174">
            <w:pPr>
              <w:pStyle w:val="2-"/>
            </w:pPr>
            <w:r>
              <w:tab/>
            </w:r>
            <w:r>
              <w:tab/>
              <w:t xml:space="preserve">     //pareant_pth</w:t>
            </w:r>
          </w:p>
          <w:p w14:paraId="21E2F857" w14:textId="77777777" w:rsidR="007B6174" w:rsidRDefault="007B6174" w:rsidP="007B6174">
            <w:pPr>
              <w:pStyle w:val="2-"/>
            </w:pPr>
            <w:r>
              <w:tab/>
            </w:r>
            <w:r>
              <w:tab/>
              <w:t>true,//is_root_thread</w:t>
            </w:r>
          </w:p>
          <w:p w14:paraId="1B5DF4DA" w14:textId="77777777" w:rsidR="007B6174" w:rsidRDefault="007B6174" w:rsidP="007B6174">
            <w:pPr>
              <w:pStyle w:val="2-"/>
            </w:pPr>
            <w:r>
              <w:tab/>
              <w:t>};</w:t>
            </w:r>
          </w:p>
          <w:p w14:paraId="7E872177" w14:textId="77777777" w:rsidR="007B6174" w:rsidRDefault="007B6174" w:rsidP="007B6174">
            <w:pPr>
              <w:pStyle w:val="2-"/>
            </w:pPr>
            <w:r>
              <w:tab/>
            </w:r>
          </w:p>
          <w:p w14:paraId="211BBD01"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02EA30F" w14:textId="77777777" w:rsidR="007B6174" w:rsidRDefault="007B6174" w:rsidP="007B6174">
            <w:pPr>
              <w:pStyle w:val="2-"/>
            </w:pPr>
            <w:r>
              <w:tab/>
            </w:r>
            <w:r w:rsidRPr="00316B73">
              <w:rPr>
                <w:color w:val="FF0000"/>
              </w:rPr>
              <w:t>tls_pth = tinfo.parent_pth;</w:t>
            </w:r>
          </w:p>
          <w:p w14:paraId="58324C2B" w14:textId="77777777" w:rsidR="007B6174" w:rsidRDefault="007B6174" w:rsidP="007B6174">
            <w:pPr>
              <w:pStyle w:val="2-"/>
            </w:pPr>
            <w:r>
              <w:tab/>
            </w:r>
          </w:p>
          <w:p w14:paraId="1CA0DFAC" w14:textId="77777777" w:rsidR="007B6174" w:rsidRPr="00B46227" w:rsidRDefault="007B6174" w:rsidP="007B6174">
            <w:pPr>
              <w:pStyle w:val="2-"/>
              <w:rPr>
                <w:color w:val="00B050"/>
              </w:rPr>
            </w:pPr>
            <w:r>
              <w:rPr>
                <w:rFonts w:hint="eastAsia"/>
              </w:rPr>
              <w:tab/>
            </w:r>
            <w:r w:rsidRPr="00B46227">
              <w:rPr>
                <w:rFonts w:hint="eastAsia"/>
                <w:color w:val="00B050"/>
              </w:rPr>
              <w:t>//スレッド名を作成</w:t>
            </w:r>
          </w:p>
          <w:p w14:paraId="62B178FD" w14:textId="77777777" w:rsidR="007B6174" w:rsidRDefault="007B6174" w:rsidP="007B6174">
            <w:pPr>
              <w:pStyle w:val="2-"/>
            </w:pPr>
            <w:r>
              <w:rPr>
                <w:rFonts w:hint="eastAsia"/>
              </w:rPr>
              <w:lastRenderedPageBreak/>
              <w:tab/>
              <w:t>// P + 子スレッドのレベル + ( 自スレッド_t , 親スレッド_t )</w:t>
            </w:r>
          </w:p>
          <w:p w14:paraId="4D7B61E5" w14:textId="77777777" w:rsidR="007B6174" w:rsidRDefault="007B6174" w:rsidP="007B6174">
            <w:pPr>
              <w:pStyle w:val="2-"/>
            </w:pPr>
            <w:r>
              <w:tab/>
              <w:t>char thread_name[32];</w:t>
            </w:r>
          </w:p>
          <w:p w14:paraId="11675BD2" w14:textId="77777777" w:rsidR="007B6174" w:rsidRDefault="007B6174" w:rsidP="007B6174">
            <w:pPr>
              <w:pStyle w:val="2-"/>
            </w:pPr>
            <w:r>
              <w:tab/>
              <w:t>sprintf(thread_name, "P0(%010p,%010p)", tinfo.parent_pth, 0);</w:t>
            </w:r>
          </w:p>
          <w:p w14:paraId="453A41A9" w14:textId="77777777" w:rsidR="007B6174" w:rsidRDefault="007B6174" w:rsidP="007B6174">
            <w:pPr>
              <w:pStyle w:val="2-"/>
            </w:pPr>
            <w:r>
              <w:tab/>
            </w:r>
          </w:p>
          <w:p w14:paraId="66F5B6FA" w14:textId="77777777" w:rsidR="007B6174" w:rsidRDefault="007B6174" w:rsidP="007B6174">
            <w:pPr>
              <w:pStyle w:val="2-"/>
            </w:pPr>
            <w:r>
              <w:rPr>
                <w:rFonts w:hint="eastAsia"/>
              </w:rPr>
              <w:tab/>
            </w:r>
            <w:r w:rsidRPr="00B46227">
              <w:rPr>
                <w:rFonts w:hint="eastAsia"/>
                <w:color w:val="00B050"/>
              </w:rPr>
              <w:t>//子スレッドの生成と終了待ち</w:t>
            </w:r>
          </w:p>
          <w:p w14:paraId="7B7972B4" w14:textId="77777777" w:rsidR="007B6174" w:rsidRDefault="007B6174" w:rsidP="007B6174">
            <w:pPr>
              <w:pStyle w:val="2-"/>
            </w:pPr>
            <w:r>
              <w:tab/>
              <w:t>createChildThreads(thread_name, test, tinfo);</w:t>
            </w:r>
          </w:p>
          <w:p w14:paraId="7D325414" w14:textId="77777777" w:rsidR="007B6174" w:rsidRDefault="007B6174" w:rsidP="007B6174">
            <w:pPr>
              <w:pStyle w:val="2-"/>
            </w:pPr>
            <w:r>
              <w:tab/>
            </w:r>
          </w:p>
          <w:p w14:paraId="0ED08AAA" w14:textId="77777777" w:rsidR="007B6174" w:rsidRDefault="007B6174" w:rsidP="007B6174">
            <w:pPr>
              <w:pStyle w:val="2-"/>
            </w:pPr>
            <w:r>
              <w:rPr>
                <w:rFonts w:hint="eastAsia"/>
              </w:rPr>
              <w:tab/>
            </w:r>
            <w:r w:rsidRPr="00B46227">
              <w:rPr>
                <w:rFonts w:hint="eastAsia"/>
                <w:color w:val="00B050"/>
              </w:rPr>
              <w:t>//プログラム実行終了</w:t>
            </w:r>
          </w:p>
          <w:p w14:paraId="716457EC" w14:textId="77777777" w:rsidR="007B6174" w:rsidRDefault="007B6174" w:rsidP="007B6174">
            <w:pPr>
              <w:pStyle w:val="2-"/>
            </w:pPr>
            <w:r>
              <w:tab/>
              <w:t>printf("- End Thread Test -\n");</w:t>
            </w:r>
          </w:p>
          <w:p w14:paraId="318DF378" w14:textId="77777777" w:rsidR="007B6174" w:rsidRDefault="007B6174" w:rsidP="007B6174">
            <w:pPr>
              <w:pStyle w:val="2-"/>
            </w:pPr>
            <w:r>
              <w:tab/>
              <w:t>fflush(stdout);</w:t>
            </w:r>
          </w:p>
          <w:p w14:paraId="2DC20A74" w14:textId="77777777" w:rsidR="007B6174" w:rsidRDefault="007B6174" w:rsidP="007B6174">
            <w:pPr>
              <w:pStyle w:val="2-"/>
            </w:pPr>
            <w:r>
              <w:tab/>
              <w:t>return EXIT_SUCCESS;</w:t>
            </w:r>
          </w:p>
          <w:p w14:paraId="7F6AF49F" w14:textId="6985124B" w:rsidR="00D44F57" w:rsidRDefault="007B6174" w:rsidP="007B6174">
            <w:pPr>
              <w:pStyle w:val="2-"/>
            </w:pPr>
            <w:r>
              <w:t>}</w:t>
            </w:r>
          </w:p>
        </w:tc>
      </w:tr>
    </w:tbl>
    <w:p w14:paraId="7C442D93" w14:textId="77777777" w:rsidR="00D44F57" w:rsidRPr="0089500A" w:rsidRDefault="00D44F57" w:rsidP="00D44F57">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5C9C7FE0" w14:textId="77777777" w:rsidTr="00F96884">
        <w:tc>
          <w:tcPr>
            <w:tcW w:w="8494" w:type="dxa"/>
          </w:tcPr>
          <w:p w14:paraId="0BD4265E" w14:textId="7B105DAF" w:rsidR="007B6174" w:rsidRPr="00F96884" w:rsidRDefault="007B6174" w:rsidP="007B6174">
            <w:pPr>
              <w:pStyle w:val="2-"/>
              <w:rPr>
                <w:color w:val="FF0000"/>
              </w:rPr>
            </w:pPr>
            <w:r>
              <w:t>$ ./pthread.exe</w:t>
            </w:r>
            <w:r w:rsidR="00F96884">
              <w:tab/>
            </w:r>
            <w:r w:rsidR="00F96884">
              <w:tab/>
            </w:r>
            <w:r w:rsidR="00F96884">
              <w:tab/>
            </w:r>
            <w:r w:rsidR="00F96884" w:rsidRPr="00F96884">
              <w:rPr>
                <w:color w:val="FF0000"/>
              </w:rPr>
              <w:t>※スレッドの親子関係は</w:t>
            </w:r>
            <w:r w:rsidR="00F96884" w:rsidRPr="00F96884">
              <w:rPr>
                <w:rFonts w:hint="eastAsia"/>
                <w:color w:val="FF0000"/>
              </w:rPr>
              <w:t xml:space="preserve"> fork 版と同じなので着色は省略</w:t>
            </w:r>
          </w:p>
          <w:p w14:paraId="64D0A9C1" w14:textId="1E6B5022" w:rsidR="007B6174" w:rsidRPr="007B6174" w:rsidRDefault="007B6174" w:rsidP="007B6174">
            <w:pPr>
              <w:pStyle w:val="2-"/>
              <w:rPr>
                <w:color w:val="auto"/>
              </w:rPr>
            </w:pPr>
            <w:r w:rsidRPr="007B6174">
              <w:rPr>
                <w:color w:val="auto"/>
              </w:rPr>
              <w:t>- Start Thread Test -</w:t>
            </w:r>
            <w:r w:rsidR="00F96884">
              <w:rPr>
                <w:color w:val="auto"/>
              </w:rPr>
              <w:tab/>
            </w:r>
            <w:r w:rsidR="00F96884">
              <w:rPr>
                <w:color w:val="auto"/>
              </w:rPr>
              <w:tab/>
            </w:r>
            <w:r w:rsidR="00F96884" w:rsidRPr="00F96884">
              <w:rPr>
                <w:color w:val="FF0000"/>
              </w:rPr>
              <w:t>※TLS属性のついたグローバル変数</w:t>
            </w:r>
            <w:r w:rsidR="00F96884" w:rsidRPr="00F96884">
              <w:rPr>
                <w:rFonts w:hint="eastAsia"/>
                <w:color w:val="FF0000"/>
              </w:rPr>
              <w:t xml:space="preserve"> tls_pth</w:t>
            </w:r>
            <w:r w:rsidR="00F96884" w:rsidRPr="00F96884">
              <w:rPr>
                <w:color w:val="FF0000"/>
              </w:rPr>
              <w:t xml:space="preserve"> が、スレッド毎に異なる値になっている点に注目</w:t>
            </w:r>
          </w:p>
          <w:p w14:paraId="340D4780" w14:textId="77777777" w:rsidR="007B6174" w:rsidRPr="007B6174" w:rsidRDefault="007B6174" w:rsidP="007B6174">
            <w:pPr>
              <w:pStyle w:val="2-"/>
              <w:rPr>
                <w:color w:val="auto"/>
              </w:rPr>
            </w:pPr>
            <w:r w:rsidRPr="007B6174">
              <w:rPr>
                <w:color w:val="auto"/>
              </w:rPr>
              <w:t>P0(0x80000038,0x00000000) -&gt; [0] CREATED:C1(0x800203d0,0x80000038)</w:t>
            </w:r>
          </w:p>
          <w:p w14:paraId="7C7CD309" w14:textId="77777777" w:rsidR="007B6174" w:rsidRPr="007B6174" w:rsidRDefault="007B6174" w:rsidP="007B6174">
            <w:pPr>
              <w:pStyle w:val="2-"/>
              <w:rPr>
                <w:color w:val="auto"/>
              </w:rPr>
            </w:pPr>
            <w:r w:rsidRPr="007B6174">
              <w:rPr>
                <w:color w:val="auto"/>
              </w:rPr>
              <w:t>START: C1(0x800203d0,0x80000038)</w:t>
            </w:r>
          </w:p>
          <w:p w14:paraId="5BB902CB" w14:textId="77777777" w:rsidR="007B6174" w:rsidRPr="007B6174" w:rsidRDefault="007B6174" w:rsidP="007B6174">
            <w:pPr>
              <w:pStyle w:val="2-"/>
              <w:rPr>
                <w:color w:val="auto"/>
              </w:rPr>
            </w:pPr>
            <w:r w:rsidRPr="007B6174">
              <w:rPr>
                <w:color w:val="auto"/>
              </w:rPr>
              <w:t>C1(0x800203d0,0x80000038) -&gt; [1] CREATED:C2(0x80020520,0x800203d0)</w:t>
            </w:r>
          </w:p>
          <w:p w14:paraId="63AD0FC5" w14:textId="77777777" w:rsidR="007B6174" w:rsidRPr="007B6174" w:rsidRDefault="007B6174" w:rsidP="007B6174">
            <w:pPr>
              <w:pStyle w:val="2-"/>
              <w:rPr>
                <w:color w:val="auto"/>
              </w:rPr>
            </w:pPr>
            <w:r w:rsidRPr="007B6174">
              <w:rPr>
                <w:color w:val="auto"/>
              </w:rPr>
              <w:t>START: C2(0x80020520,0x800203d0)</w:t>
            </w:r>
          </w:p>
          <w:p w14:paraId="0142D33C" w14:textId="77777777" w:rsidR="007B6174" w:rsidRPr="007B6174" w:rsidRDefault="007B6174" w:rsidP="007B6174">
            <w:pPr>
              <w:pStyle w:val="2-"/>
              <w:rPr>
                <w:color w:val="auto"/>
              </w:rPr>
            </w:pPr>
            <w:r w:rsidRPr="007B6174">
              <w:rPr>
                <w:color w:val="auto"/>
              </w:rPr>
              <w:t>P0(0x80000038,0x00000000) -&gt; [1] CREATED:C1(0x80020720,0x80000038)</w:t>
            </w:r>
          </w:p>
          <w:p w14:paraId="7BAE5007" w14:textId="77777777" w:rsidR="007B6174" w:rsidRPr="007B6174" w:rsidRDefault="007B6174" w:rsidP="007B6174">
            <w:pPr>
              <w:pStyle w:val="2-"/>
              <w:rPr>
                <w:color w:val="auto"/>
              </w:rPr>
            </w:pPr>
            <w:r w:rsidRPr="007B6174">
              <w:rPr>
                <w:color w:val="auto"/>
              </w:rPr>
              <w:t>START: C1(0x80020720,0x80000038)</w:t>
            </w:r>
          </w:p>
          <w:p w14:paraId="69411554" w14:textId="77777777" w:rsidR="007B6174" w:rsidRPr="007B6174" w:rsidRDefault="007B6174" w:rsidP="007B6174">
            <w:pPr>
              <w:pStyle w:val="2-"/>
              <w:rPr>
                <w:color w:val="auto"/>
              </w:rPr>
            </w:pPr>
            <w:r w:rsidRPr="007B6174">
              <w:rPr>
                <w:color w:val="auto"/>
              </w:rPr>
              <w:t>C2(0x80020520,0x800203d0) -&gt; [2] CREATED:C3(0x80020690,0x80020520)</w:t>
            </w:r>
          </w:p>
          <w:p w14:paraId="00DC1568" w14:textId="77777777" w:rsidR="007B6174" w:rsidRPr="007B6174" w:rsidRDefault="007B6174" w:rsidP="007B6174">
            <w:pPr>
              <w:pStyle w:val="2-"/>
              <w:rPr>
                <w:color w:val="auto"/>
              </w:rPr>
            </w:pPr>
            <w:r w:rsidRPr="007B6174">
              <w:rPr>
                <w:color w:val="auto"/>
              </w:rPr>
              <w:t>START: C3(0x80020690,0x80020520)</w:t>
            </w:r>
          </w:p>
          <w:p w14:paraId="162DDAC0" w14:textId="77777777" w:rsidR="007B6174" w:rsidRPr="007B6174" w:rsidRDefault="007B6174" w:rsidP="007B6174">
            <w:pPr>
              <w:pStyle w:val="2-"/>
              <w:rPr>
                <w:color w:val="auto"/>
              </w:rPr>
            </w:pPr>
            <w:r w:rsidRPr="007B6174">
              <w:rPr>
                <w:color w:val="auto"/>
              </w:rPr>
              <w:t xml:space="preserve">[C3(0x80020690,0x80020520)] ... Process(1/4): text="TEST",value=1003 </w:t>
            </w:r>
            <w:r w:rsidRPr="00F96884">
              <w:rPr>
                <w:color w:val="00B050"/>
              </w:rPr>
              <w:t>(tls_tid=0x80020690)</w:t>
            </w:r>
          </w:p>
          <w:p w14:paraId="782DB26B" w14:textId="77777777" w:rsidR="007B6174" w:rsidRPr="007B6174" w:rsidRDefault="007B6174" w:rsidP="007B6174">
            <w:pPr>
              <w:pStyle w:val="2-"/>
              <w:rPr>
                <w:color w:val="auto"/>
              </w:rPr>
            </w:pPr>
            <w:r w:rsidRPr="007B6174">
              <w:rPr>
                <w:color w:val="auto"/>
              </w:rPr>
              <w:t>C1(0x800203d0,0x80000038) -&gt; [2] CREATED:C2(0x80020930,0x800203d0)</w:t>
            </w:r>
          </w:p>
          <w:p w14:paraId="0C22A0D5" w14:textId="77777777" w:rsidR="007B6174" w:rsidRPr="007B6174" w:rsidRDefault="007B6174" w:rsidP="007B6174">
            <w:pPr>
              <w:pStyle w:val="2-"/>
              <w:rPr>
                <w:color w:val="auto"/>
              </w:rPr>
            </w:pPr>
            <w:r w:rsidRPr="007B6174">
              <w:rPr>
                <w:color w:val="auto"/>
              </w:rPr>
              <w:t>START: C2(0x80020930,0x800203d0)</w:t>
            </w:r>
          </w:p>
          <w:p w14:paraId="2780C11B" w14:textId="77777777" w:rsidR="007B6174" w:rsidRPr="007B6174" w:rsidRDefault="007B6174" w:rsidP="007B6174">
            <w:pPr>
              <w:pStyle w:val="2-"/>
              <w:rPr>
                <w:color w:val="auto"/>
              </w:rPr>
            </w:pPr>
            <w:r w:rsidRPr="007B6174">
              <w:rPr>
                <w:color w:val="auto"/>
              </w:rPr>
              <w:t>C1(0x80020720,0x80000038) -&gt; [2] CREATED:C2(0x800209c0,0x80020720)</w:t>
            </w:r>
          </w:p>
          <w:p w14:paraId="117CE55B" w14:textId="77777777" w:rsidR="007B6174" w:rsidRPr="007B6174" w:rsidRDefault="007B6174" w:rsidP="007B6174">
            <w:pPr>
              <w:pStyle w:val="2-"/>
              <w:rPr>
                <w:color w:val="auto"/>
              </w:rPr>
            </w:pPr>
            <w:r w:rsidRPr="007B6174">
              <w:rPr>
                <w:color w:val="auto"/>
              </w:rPr>
              <w:t>START: C2(0x800209c0,0x80020720)</w:t>
            </w:r>
          </w:p>
          <w:p w14:paraId="7F777E8A" w14:textId="77777777" w:rsidR="007B6174" w:rsidRPr="007B6174" w:rsidRDefault="007B6174" w:rsidP="007B6174">
            <w:pPr>
              <w:pStyle w:val="2-"/>
              <w:rPr>
                <w:color w:val="auto"/>
              </w:rPr>
            </w:pPr>
            <w:r w:rsidRPr="007B6174">
              <w:rPr>
                <w:color w:val="auto"/>
              </w:rPr>
              <w:t xml:space="preserve">[C2(0x800209c0,0x80020720)] ... Process(1/3): text="TEST",value=1002 </w:t>
            </w:r>
            <w:r w:rsidRPr="00F96884">
              <w:rPr>
                <w:color w:val="FFC000"/>
              </w:rPr>
              <w:t>(tls_tid=0x800209c0)</w:t>
            </w:r>
          </w:p>
          <w:p w14:paraId="263E73F6" w14:textId="77777777" w:rsidR="007B6174" w:rsidRPr="007B6174" w:rsidRDefault="007B6174" w:rsidP="007B6174">
            <w:pPr>
              <w:pStyle w:val="2-"/>
              <w:rPr>
                <w:color w:val="auto"/>
              </w:rPr>
            </w:pPr>
            <w:r w:rsidRPr="007B6174">
              <w:rPr>
                <w:color w:val="auto"/>
              </w:rPr>
              <w:t xml:space="preserve">[C3(0x80020690,0x80020520)] ... Process(2/4): text="TEST",value=1013 </w:t>
            </w:r>
            <w:r w:rsidRPr="00F96884">
              <w:rPr>
                <w:color w:val="00B050"/>
              </w:rPr>
              <w:t>(tls_tid=0x80020690)</w:t>
            </w:r>
          </w:p>
          <w:p w14:paraId="44F379B6" w14:textId="77777777" w:rsidR="007B6174" w:rsidRPr="00F96884" w:rsidRDefault="007B6174" w:rsidP="007B6174">
            <w:pPr>
              <w:pStyle w:val="2-"/>
              <w:rPr>
                <w:color w:val="BF8F00" w:themeColor="accent4" w:themeShade="BF"/>
              </w:rPr>
            </w:pPr>
            <w:r w:rsidRPr="007B6174">
              <w:rPr>
                <w:color w:val="auto"/>
              </w:rPr>
              <w:t xml:space="preserve">[C2(0x80020930,0x800203d0)] ... Process(1/3): text="TEST",value=1002 </w:t>
            </w:r>
            <w:r w:rsidRPr="00F96884">
              <w:rPr>
                <w:color w:val="BF8F00" w:themeColor="accent4" w:themeShade="BF"/>
              </w:rPr>
              <w:t>(tls_tid=0x80020930)</w:t>
            </w:r>
          </w:p>
          <w:p w14:paraId="4B9110AF" w14:textId="77777777" w:rsidR="007B6174" w:rsidRPr="007B6174" w:rsidRDefault="007B6174" w:rsidP="007B6174">
            <w:pPr>
              <w:pStyle w:val="2-"/>
              <w:rPr>
                <w:color w:val="auto"/>
              </w:rPr>
            </w:pPr>
            <w:r w:rsidRPr="007B6174">
              <w:rPr>
                <w:color w:val="auto"/>
              </w:rPr>
              <w:t xml:space="preserve">[C2(0x80020520,0x800203d0)] ... Process(1/3): text="TEST",value=1002 </w:t>
            </w:r>
            <w:r w:rsidRPr="00F96884">
              <w:rPr>
                <w:color w:val="7030A0"/>
              </w:rPr>
              <w:t>(tls_tid=0x80020520)</w:t>
            </w:r>
          </w:p>
          <w:p w14:paraId="1739F40D" w14:textId="77777777" w:rsidR="007B6174" w:rsidRPr="007B6174" w:rsidRDefault="007B6174" w:rsidP="007B6174">
            <w:pPr>
              <w:pStyle w:val="2-"/>
              <w:rPr>
                <w:color w:val="auto"/>
              </w:rPr>
            </w:pPr>
            <w:r w:rsidRPr="007B6174">
              <w:rPr>
                <w:color w:val="auto"/>
              </w:rPr>
              <w:t>P0(0x80000038,0x00000000) -&gt; [2] CREATED:C1(0x80020bb0,0x80000038)</w:t>
            </w:r>
          </w:p>
          <w:p w14:paraId="25544E79" w14:textId="77777777" w:rsidR="007B6174" w:rsidRPr="007B6174" w:rsidRDefault="007B6174" w:rsidP="007B6174">
            <w:pPr>
              <w:pStyle w:val="2-"/>
              <w:rPr>
                <w:color w:val="auto"/>
              </w:rPr>
            </w:pPr>
            <w:r w:rsidRPr="007B6174">
              <w:rPr>
                <w:color w:val="auto"/>
              </w:rPr>
              <w:t>START: C1(0x80020bb0,0x80000038)</w:t>
            </w:r>
          </w:p>
          <w:p w14:paraId="2E5330D4" w14:textId="77777777" w:rsidR="007B6174" w:rsidRPr="00F96884" w:rsidRDefault="007B6174" w:rsidP="007B6174">
            <w:pPr>
              <w:pStyle w:val="2-"/>
              <w:rPr>
                <w:color w:val="7030A0"/>
              </w:rPr>
            </w:pPr>
            <w:r w:rsidRPr="007B6174">
              <w:rPr>
                <w:color w:val="auto"/>
              </w:rPr>
              <w:t xml:space="preserve">[C2(0x80020520,0x800203d0)] ... Process(2/3): text="TEST",value=1012 </w:t>
            </w:r>
            <w:r w:rsidRPr="00F96884">
              <w:rPr>
                <w:color w:val="7030A0"/>
              </w:rPr>
              <w:t>(tls_tid=0x80020520)</w:t>
            </w:r>
          </w:p>
          <w:p w14:paraId="488509AF" w14:textId="77777777" w:rsidR="007B6174" w:rsidRPr="007B6174" w:rsidRDefault="007B6174" w:rsidP="007B6174">
            <w:pPr>
              <w:pStyle w:val="2-"/>
              <w:rPr>
                <w:color w:val="auto"/>
              </w:rPr>
            </w:pPr>
            <w:r w:rsidRPr="007B6174">
              <w:rPr>
                <w:color w:val="auto"/>
              </w:rPr>
              <w:t xml:space="preserve">[C2(0x800209c0,0x80020720)] ... Process(2/3): text="TEST",value=1012 </w:t>
            </w:r>
            <w:r w:rsidRPr="00F96884">
              <w:rPr>
                <w:color w:val="FFC000"/>
              </w:rPr>
              <w:t>(tls_tid=0x800209c0)</w:t>
            </w:r>
          </w:p>
          <w:p w14:paraId="32D16228" w14:textId="77777777" w:rsidR="007B6174" w:rsidRPr="007B6174" w:rsidRDefault="007B6174" w:rsidP="007B6174">
            <w:pPr>
              <w:pStyle w:val="2-"/>
              <w:rPr>
                <w:color w:val="auto"/>
              </w:rPr>
            </w:pPr>
            <w:r w:rsidRPr="007B6174">
              <w:rPr>
                <w:color w:val="auto"/>
              </w:rPr>
              <w:t>[C2(0x80020930,0x800203d0)] ... Process(2/3): text="TEST",value=1012</w:t>
            </w:r>
            <w:r w:rsidRPr="00683B63">
              <w:rPr>
                <w:color w:val="BF8F00" w:themeColor="accent4" w:themeShade="BF"/>
              </w:rPr>
              <w:t xml:space="preserve"> (tls_tid=0x80020930)</w:t>
            </w:r>
          </w:p>
          <w:p w14:paraId="25AF5B5F" w14:textId="77777777" w:rsidR="007B6174" w:rsidRPr="007B6174" w:rsidRDefault="007B6174" w:rsidP="007B6174">
            <w:pPr>
              <w:pStyle w:val="2-"/>
              <w:rPr>
                <w:color w:val="auto"/>
              </w:rPr>
            </w:pPr>
            <w:r w:rsidRPr="007B6174">
              <w:rPr>
                <w:color w:val="auto"/>
              </w:rPr>
              <w:t>[C3(0x80020690,0x80020520)] ... Process(3/4): text="TEST",value=1023</w:t>
            </w:r>
            <w:r w:rsidRPr="00F96884">
              <w:rPr>
                <w:color w:val="00B050"/>
              </w:rPr>
              <w:t xml:space="preserve"> (tls_tid=0x80020690)</w:t>
            </w:r>
          </w:p>
          <w:p w14:paraId="5350FFE3" w14:textId="77777777" w:rsidR="007B6174" w:rsidRPr="00683B63" w:rsidRDefault="007B6174" w:rsidP="007B6174">
            <w:pPr>
              <w:pStyle w:val="2-"/>
              <w:rPr>
                <w:color w:val="9CC2E5" w:themeColor="accent1" w:themeTint="99"/>
              </w:rPr>
            </w:pPr>
            <w:r w:rsidRPr="007B6174">
              <w:rPr>
                <w:color w:val="auto"/>
              </w:rPr>
              <w:t xml:space="preserve">[C1(0x80020720,0x80000038)] ... Process(1/2): text="TEST",value=1001 </w:t>
            </w:r>
            <w:r w:rsidRPr="00683B63">
              <w:rPr>
                <w:color w:val="9CC2E5" w:themeColor="accent1" w:themeTint="99"/>
              </w:rPr>
              <w:t>(tls_tid=0x80020720)</w:t>
            </w:r>
          </w:p>
          <w:p w14:paraId="65758007" w14:textId="77777777" w:rsidR="007B6174" w:rsidRPr="007B6174" w:rsidRDefault="007B6174" w:rsidP="007B6174">
            <w:pPr>
              <w:pStyle w:val="2-"/>
              <w:rPr>
                <w:color w:val="auto"/>
              </w:rPr>
            </w:pPr>
            <w:r w:rsidRPr="007B6174">
              <w:rPr>
                <w:color w:val="auto"/>
              </w:rPr>
              <w:t xml:space="preserve">[C1(0x800203d0,0x80000038)] ... Process(1/2): text="TEST",value=1001 </w:t>
            </w:r>
            <w:r w:rsidRPr="00683B63">
              <w:rPr>
                <w:color w:val="00B0F0"/>
              </w:rPr>
              <w:t>(tls_tid=0x800203d0)</w:t>
            </w:r>
          </w:p>
          <w:p w14:paraId="67BD8134" w14:textId="77777777" w:rsidR="007B6174" w:rsidRPr="007B6174" w:rsidRDefault="007B6174" w:rsidP="007B6174">
            <w:pPr>
              <w:pStyle w:val="2-"/>
              <w:rPr>
                <w:color w:val="auto"/>
              </w:rPr>
            </w:pPr>
            <w:r w:rsidRPr="007B6174">
              <w:rPr>
                <w:color w:val="auto"/>
              </w:rPr>
              <w:t xml:space="preserve">[C1(0x80020bb0,0x80000038)] ... Process(1/2): text="TEST",value=1001 </w:t>
            </w:r>
            <w:r w:rsidRPr="00683B63">
              <w:rPr>
                <w:color w:val="2E74B5" w:themeColor="accent1" w:themeShade="BF"/>
              </w:rPr>
              <w:t>(tls_tid=0x80020bb0)</w:t>
            </w:r>
          </w:p>
          <w:p w14:paraId="6C12A0F9" w14:textId="77777777" w:rsidR="007B6174" w:rsidRPr="007B6174" w:rsidRDefault="007B6174" w:rsidP="007B6174">
            <w:pPr>
              <w:pStyle w:val="2-"/>
              <w:rPr>
                <w:color w:val="auto"/>
              </w:rPr>
            </w:pPr>
            <w:r w:rsidRPr="007B6174">
              <w:rPr>
                <w:color w:val="auto"/>
              </w:rPr>
              <w:t>[C1(0x80020720,0x80000038)] ... Process(2/2): text="TEST",value=1011</w:t>
            </w:r>
            <w:r w:rsidRPr="00683B63">
              <w:rPr>
                <w:color w:val="9CC2E5" w:themeColor="accent1" w:themeTint="99"/>
              </w:rPr>
              <w:t xml:space="preserve"> (tls_tid=0x80020720)</w:t>
            </w:r>
          </w:p>
          <w:p w14:paraId="21B65EAE" w14:textId="77777777" w:rsidR="007B6174" w:rsidRPr="007B6174" w:rsidRDefault="007B6174" w:rsidP="007B6174">
            <w:pPr>
              <w:pStyle w:val="2-"/>
              <w:rPr>
                <w:color w:val="auto"/>
              </w:rPr>
            </w:pPr>
            <w:r w:rsidRPr="007B6174">
              <w:rPr>
                <w:color w:val="auto"/>
              </w:rPr>
              <w:t>[C2(0x80020930,0x800203d0)] ... Process(3/3): text="TEST",value=1022</w:t>
            </w:r>
            <w:r w:rsidRPr="00683B63">
              <w:rPr>
                <w:color w:val="BF8F00" w:themeColor="accent4" w:themeShade="BF"/>
              </w:rPr>
              <w:t xml:space="preserve"> (tls_tid=0x80020930)</w:t>
            </w:r>
          </w:p>
          <w:p w14:paraId="6C5AF42D" w14:textId="77777777" w:rsidR="007B6174" w:rsidRPr="00F96884" w:rsidRDefault="007B6174" w:rsidP="007B6174">
            <w:pPr>
              <w:pStyle w:val="2-"/>
              <w:rPr>
                <w:color w:val="FF0000"/>
              </w:rPr>
            </w:pPr>
            <w:r w:rsidRPr="007B6174">
              <w:rPr>
                <w:color w:val="auto"/>
              </w:rPr>
              <w:t>[P0(0x80000038,0x00000000)] ... Process(1/1): text="TEST",value=1000</w:t>
            </w:r>
            <w:r w:rsidRPr="00F96884">
              <w:rPr>
                <w:color w:val="FF0000"/>
              </w:rPr>
              <w:t xml:space="preserve"> (tls_tid=0x80000038)</w:t>
            </w:r>
          </w:p>
          <w:p w14:paraId="785660AC" w14:textId="77777777" w:rsidR="007B6174" w:rsidRPr="007B6174" w:rsidRDefault="007B6174" w:rsidP="007B6174">
            <w:pPr>
              <w:pStyle w:val="2-"/>
              <w:rPr>
                <w:color w:val="auto"/>
              </w:rPr>
            </w:pPr>
            <w:r w:rsidRPr="007B6174">
              <w:rPr>
                <w:color w:val="auto"/>
              </w:rPr>
              <w:t xml:space="preserve">[C1(0x800203d0,0x80000038)] ... Process(2/2): text="TEST",value=1011 </w:t>
            </w:r>
            <w:r w:rsidRPr="00683B63">
              <w:rPr>
                <w:color w:val="00B0F0"/>
              </w:rPr>
              <w:t>(tls_tid=0x800203d0)</w:t>
            </w:r>
          </w:p>
          <w:p w14:paraId="24C7B048" w14:textId="77777777" w:rsidR="007B6174" w:rsidRPr="007B6174" w:rsidRDefault="007B6174" w:rsidP="007B6174">
            <w:pPr>
              <w:pStyle w:val="2-"/>
              <w:rPr>
                <w:color w:val="auto"/>
              </w:rPr>
            </w:pPr>
            <w:r w:rsidRPr="007B6174">
              <w:rPr>
                <w:color w:val="auto"/>
              </w:rPr>
              <w:t xml:space="preserve">[C3(0x80020690,0x80020520)] ... Process(4/4): text="TEST",value=1033 </w:t>
            </w:r>
            <w:r w:rsidRPr="00F96884">
              <w:rPr>
                <w:color w:val="00B050"/>
              </w:rPr>
              <w:t>(tls_tid=0x80020690)</w:t>
            </w:r>
          </w:p>
          <w:p w14:paraId="1BC26F22" w14:textId="77777777" w:rsidR="007B6174" w:rsidRPr="00683B63" w:rsidRDefault="007B6174" w:rsidP="007B6174">
            <w:pPr>
              <w:pStyle w:val="2-"/>
              <w:rPr>
                <w:color w:val="2E74B5" w:themeColor="accent1" w:themeShade="BF"/>
              </w:rPr>
            </w:pPr>
            <w:r w:rsidRPr="007B6174">
              <w:rPr>
                <w:color w:val="auto"/>
              </w:rPr>
              <w:t xml:space="preserve">[C1(0x80020bb0,0x80000038)] ... Process(2/2): text="TEST",value=1011 </w:t>
            </w:r>
            <w:r w:rsidRPr="00683B63">
              <w:rPr>
                <w:color w:val="2E74B5" w:themeColor="accent1" w:themeShade="BF"/>
              </w:rPr>
              <w:t>(tls_tid=0x80020bb0)</w:t>
            </w:r>
          </w:p>
          <w:p w14:paraId="0D2E2EF1" w14:textId="77777777" w:rsidR="007B6174" w:rsidRPr="007B6174" w:rsidRDefault="007B6174" w:rsidP="007B6174">
            <w:pPr>
              <w:pStyle w:val="2-"/>
              <w:rPr>
                <w:color w:val="auto"/>
              </w:rPr>
            </w:pPr>
            <w:r w:rsidRPr="007B6174">
              <w:rPr>
                <w:color w:val="auto"/>
              </w:rPr>
              <w:t xml:space="preserve">[C2(0x80020520,0x800203d0)] ... Process(3/3): text="TEST",value=1022 </w:t>
            </w:r>
            <w:r w:rsidRPr="00683B63">
              <w:rPr>
                <w:color w:val="7030A0"/>
              </w:rPr>
              <w:t>(tls_tid=0x80020520)</w:t>
            </w:r>
          </w:p>
          <w:p w14:paraId="3FCB80E2" w14:textId="77777777" w:rsidR="007B6174" w:rsidRPr="007B6174" w:rsidRDefault="007B6174" w:rsidP="007B6174">
            <w:pPr>
              <w:pStyle w:val="2-"/>
              <w:rPr>
                <w:color w:val="auto"/>
              </w:rPr>
            </w:pPr>
            <w:r w:rsidRPr="007B6174">
              <w:rPr>
                <w:color w:val="auto"/>
              </w:rPr>
              <w:t xml:space="preserve">[C2(0x800209c0,0x80020720)] ... Process(3/3): text="TEST",value=1022 </w:t>
            </w:r>
            <w:r w:rsidRPr="00F96884">
              <w:rPr>
                <w:color w:val="FFC000"/>
              </w:rPr>
              <w:t>(tls_tid=0x800209c0)</w:t>
            </w:r>
          </w:p>
          <w:p w14:paraId="7D1C33D1" w14:textId="77777777" w:rsidR="007B6174" w:rsidRPr="007B6174" w:rsidRDefault="007B6174" w:rsidP="007B6174">
            <w:pPr>
              <w:pStyle w:val="2-"/>
              <w:rPr>
                <w:color w:val="auto"/>
              </w:rPr>
            </w:pPr>
            <w:r w:rsidRPr="007B6174">
              <w:rPr>
                <w:color w:val="auto"/>
              </w:rPr>
              <w:t>END: C1(0x80020bb0,0x80000038)</w:t>
            </w:r>
          </w:p>
          <w:p w14:paraId="3DFCD156" w14:textId="77777777" w:rsidR="007B6174" w:rsidRPr="007B6174" w:rsidRDefault="007B6174" w:rsidP="007B6174">
            <w:pPr>
              <w:pStyle w:val="2-"/>
              <w:rPr>
                <w:color w:val="auto"/>
              </w:rPr>
            </w:pPr>
            <w:r w:rsidRPr="007B6174">
              <w:rPr>
                <w:color w:val="auto"/>
              </w:rPr>
              <w:t>END: C2(0x80020930,0x800203d0)</w:t>
            </w:r>
          </w:p>
          <w:p w14:paraId="26F7A630" w14:textId="77777777" w:rsidR="007B6174" w:rsidRPr="007B6174" w:rsidRDefault="007B6174" w:rsidP="007B6174">
            <w:pPr>
              <w:pStyle w:val="2-"/>
              <w:rPr>
                <w:color w:val="auto"/>
              </w:rPr>
            </w:pPr>
            <w:r w:rsidRPr="007B6174">
              <w:rPr>
                <w:color w:val="auto"/>
              </w:rPr>
              <w:t>END: C3(0x80020690,0x80020520)</w:t>
            </w:r>
          </w:p>
          <w:p w14:paraId="05AF4008" w14:textId="77777777" w:rsidR="007B6174" w:rsidRPr="007B6174" w:rsidRDefault="007B6174" w:rsidP="007B6174">
            <w:pPr>
              <w:pStyle w:val="2-"/>
              <w:rPr>
                <w:color w:val="auto"/>
              </w:rPr>
            </w:pPr>
            <w:r w:rsidRPr="007B6174">
              <w:rPr>
                <w:color w:val="auto"/>
              </w:rPr>
              <w:t>END: C2(0x800209c0,0x80020720)</w:t>
            </w:r>
          </w:p>
          <w:p w14:paraId="2F38160D" w14:textId="77777777" w:rsidR="007B6174" w:rsidRPr="007B6174" w:rsidRDefault="007B6174" w:rsidP="007B6174">
            <w:pPr>
              <w:pStyle w:val="2-"/>
              <w:rPr>
                <w:color w:val="auto"/>
              </w:rPr>
            </w:pPr>
            <w:r w:rsidRPr="007B6174">
              <w:rPr>
                <w:color w:val="auto"/>
              </w:rPr>
              <w:t>[P0(0x80000038,0x00000000)] ... Wait(0x800203d0) ...</w:t>
            </w:r>
          </w:p>
          <w:p w14:paraId="15B2AB78" w14:textId="77777777" w:rsidR="007B6174" w:rsidRPr="007B6174" w:rsidRDefault="007B6174" w:rsidP="007B6174">
            <w:pPr>
              <w:pStyle w:val="2-"/>
              <w:rPr>
                <w:color w:val="auto"/>
              </w:rPr>
            </w:pPr>
            <w:r w:rsidRPr="007B6174">
              <w:rPr>
                <w:color w:val="auto"/>
              </w:rPr>
              <w:t>[C1(0x800203d0,0x80000038)] ... Wait(0x80020520) ...</w:t>
            </w:r>
          </w:p>
          <w:p w14:paraId="0268DDA9" w14:textId="77777777" w:rsidR="007B6174" w:rsidRPr="007B6174" w:rsidRDefault="007B6174" w:rsidP="007B6174">
            <w:pPr>
              <w:pStyle w:val="2-"/>
              <w:rPr>
                <w:color w:val="auto"/>
              </w:rPr>
            </w:pPr>
            <w:r w:rsidRPr="007B6174">
              <w:rPr>
                <w:color w:val="auto"/>
              </w:rPr>
              <w:t>[C2(0x80020520,0x800203d0)] ... Wait(0x80020690) ...</w:t>
            </w:r>
          </w:p>
          <w:p w14:paraId="0C0C3F51" w14:textId="77777777" w:rsidR="007B6174" w:rsidRPr="007B6174" w:rsidRDefault="007B6174" w:rsidP="007B6174">
            <w:pPr>
              <w:pStyle w:val="2-"/>
              <w:rPr>
                <w:color w:val="auto"/>
              </w:rPr>
            </w:pPr>
            <w:r w:rsidRPr="007B6174">
              <w:rPr>
                <w:color w:val="auto"/>
              </w:rPr>
              <w:t>[C1(0x80020720,0x80000038)] ... Wait(0x800209c0) ...</w:t>
            </w:r>
          </w:p>
          <w:p w14:paraId="4CE5AC44" w14:textId="77777777" w:rsidR="007B6174" w:rsidRPr="007B6174" w:rsidRDefault="007B6174" w:rsidP="007B6174">
            <w:pPr>
              <w:pStyle w:val="2-"/>
              <w:rPr>
                <w:color w:val="auto"/>
              </w:rPr>
            </w:pPr>
            <w:r w:rsidRPr="007B6174">
              <w:rPr>
                <w:color w:val="auto"/>
              </w:rPr>
              <w:t>[C2(0x80020520,0x800203d0)] ... Wait(0x80020690) End</w:t>
            </w:r>
          </w:p>
          <w:p w14:paraId="220E931F" w14:textId="77777777" w:rsidR="007B6174" w:rsidRPr="007B6174" w:rsidRDefault="007B6174" w:rsidP="007B6174">
            <w:pPr>
              <w:pStyle w:val="2-"/>
              <w:rPr>
                <w:color w:val="auto"/>
              </w:rPr>
            </w:pPr>
            <w:r w:rsidRPr="007B6174">
              <w:rPr>
                <w:color w:val="auto"/>
              </w:rPr>
              <w:t>END: C2(0x80020520,0x800203d0)</w:t>
            </w:r>
          </w:p>
          <w:p w14:paraId="242EE26E" w14:textId="77777777" w:rsidR="007B6174" w:rsidRPr="007B6174" w:rsidRDefault="007B6174" w:rsidP="007B6174">
            <w:pPr>
              <w:pStyle w:val="2-"/>
              <w:rPr>
                <w:color w:val="auto"/>
              </w:rPr>
            </w:pPr>
            <w:r w:rsidRPr="007B6174">
              <w:rPr>
                <w:color w:val="auto"/>
              </w:rPr>
              <w:t>[C1(0x80020720,0x80000038)] ... Wait(0x800209c0) End</w:t>
            </w:r>
          </w:p>
          <w:p w14:paraId="35B16B74" w14:textId="77777777" w:rsidR="007B6174" w:rsidRPr="007B6174" w:rsidRDefault="007B6174" w:rsidP="007B6174">
            <w:pPr>
              <w:pStyle w:val="2-"/>
              <w:rPr>
                <w:color w:val="auto"/>
              </w:rPr>
            </w:pPr>
            <w:r w:rsidRPr="007B6174">
              <w:rPr>
                <w:color w:val="auto"/>
              </w:rPr>
              <w:t>END: C1(0x80020720,0x80000038)</w:t>
            </w:r>
          </w:p>
          <w:p w14:paraId="727424A5" w14:textId="77777777" w:rsidR="007B6174" w:rsidRPr="007B6174" w:rsidRDefault="007B6174" w:rsidP="007B6174">
            <w:pPr>
              <w:pStyle w:val="2-"/>
              <w:rPr>
                <w:color w:val="auto"/>
              </w:rPr>
            </w:pPr>
            <w:r w:rsidRPr="007B6174">
              <w:rPr>
                <w:color w:val="auto"/>
              </w:rPr>
              <w:t>[C1(0x800203d0,0x80000038)] ... Wait(0x80020520) End</w:t>
            </w:r>
          </w:p>
          <w:p w14:paraId="6CAEB02C" w14:textId="77777777" w:rsidR="007B6174" w:rsidRPr="007B6174" w:rsidRDefault="007B6174" w:rsidP="007B6174">
            <w:pPr>
              <w:pStyle w:val="2-"/>
              <w:rPr>
                <w:color w:val="auto"/>
              </w:rPr>
            </w:pPr>
            <w:r w:rsidRPr="007B6174">
              <w:rPr>
                <w:color w:val="auto"/>
              </w:rPr>
              <w:t>[C1(0x800203d0,0x80000038)] ... Wait(0x80020930) ...</w:t>
            </w:r>
          </w:p>
          <w:p w14:paraId="04A966EC" w14:textId="77777777" w:rsidR="007B6174" w:rsidRPr="007B6174" w:rsidRDefault="007B6174" w:rsidP="007B6174">
            <w:pPr>
              <w:pStyle w:val="2-"/>
              <w:rPr>
                <w:color w:val="auto"/>
              </w:rPr>
            </w:pPr>
            <w:r w:rsidRPr="007B6174">
              <w:rPr>
                <w:color w:val="auto"/>
              </w:rPr>
              <w:t>[C1(0x800203d0,0x80000038)] ... Wait(0x80020930) End</w:t>
            </w:r>
          </w:p>
          <w:p w14:paraId="71DE249A" w14:textId="77777777" w:rsidR="007B6174" w:rsidRPr="007B6174" w:rsidRDefault="007B6174" w:rsidP="007B6174">
            <w:pPr>
              <w:pStyle w:val="2-"/>
              <w:rPr>
                <w:color w:val="auto"/>
              </w:rPr>
            </w:pPr>
            <w:r w:rsidRPr="007B6174">
              <w:rPr>
                <w:color w:val="auto"/>
              </w:rPr>
              <w:lastRenderedPageBreak/>
              <w:t>END: C1(0x800203d0,0x80000038)</w:t>
            </w:r>
          </w:p>
          <w:p w14:paraId="722F22FA" w14:textId="77777777" w:rsidR="007B6174" w:rsidRPr="007B6174" w:rsidRDefault="007B6174" w:rsidP="007B6174">
            <w:pPr>
              <w:pStyle w:val="2-"/>
              <w:rPr>
                <w:color w:val="auto"/>
              </w:rPr>
            </w:pPr>
            <w:r w:rsidRPr="007B6174">
              <w:rPr>
                <w:color w:val="auto"/>
              </w:rPr>
              <w:t>[P0(0x80000038,0x00000000)] ... Wait(0x800203d0) End</w:t>
            </w:r>
          </w:p>
          <w:p w14:paraId="155DB48E" w14:textId="77777777" w:rsidR="007B6174" w:rsidRPr="007B6174" w:rsidRDefault="007B6174" w:rsidP="007B6174">
            <w:pPr>
              <w:pStyle w:val="2-"/>
              <w:rPr>
                <w:color w:val="auto"/>
              </w:rPr>
            </w:pPr>
            <w:r w:rsidRPr="007B6174">
              <w:rPr>
                <w:color w:val="auto"/>
              </w:rPr>
              <w:t>[P0(0x80000038,0x00000000)] ... Wait(0x80020720) ...</w:t>
            </w:r>
          </w:p>
          <w:p w14:paraId="46E45612" w14:textId="77777777" w:rsidR="007B6174" w:rsidRPr="007B6174" w:rsidRDefault="007B6174" w:rsidP="007B6174">
            <w:pPr>
              <w:pStyle w:val="2-"/>
              <w:rPr>
                <w:color w:val="auto"/>
              </w:rPr>
            </w:pPr>
            <w:r w:rsidRPr="007B6174">
              <w:rPr>
                <w:color w:val="auto"/>
              </w:rPr>
              <w:t>[P0(0x80000038,0x00000000)] ... Wait(0x80020720) End</w:t>
            </w:r>
          </w:p>
          <w:p w14:paraId="40C6CA01" w14:textId="77777777" w:rsidR="007B6174" w:rsidRPr="007B6174" w:rsidRDefault="007B6174" w:rsidP="007B6174">
            <w:pPr>
              <w:pStyle w:val="2-"/>
              <w:rPr>
                <w:color w:val="auto"/>
              </w:rPr>
            </w:pPr>
            <w:r w:rsidRPr="007B6174">
              <w:rPr>
                <w:color w:val="auto"/>
              </w:rPr>
              <w:t>[P0(0x80000038,0x00000000)] ... Wait(0x80020bb0) ...</w:t>
            </w:r>
          </w:p>
          <w:p w14:paraId="25405D8F" w14:textId="77777777" w:rsidR="007B6174" w:rsidRPr="007B6174" w:rsidRDefault="007B6174" w:rsidP="007B6174">
            <w:pPr>
              <w:pStyle w:val="2-"/>
              <w:rPr>
                <w:color w:val="auto"/>
              </w:rPr>
            </w:pPr>
            <w:r w:rsidRPr="007B6174">
              <w:rPr>
                <w:color w:val="auto"/>
              </w:rPr>
              <w:t>[P0(0x80000038,0x00000000)] ... Wait(0x80020bb0) End</w:t>
            </w:r>
          </w:p>
          <w:p w14:paraId="4A87F3B0" w14:textId="3151FE95" w:rsidR="00D44F57" w:rsidRDefault="007B6174" w:rsidP="007B6174">
            <w:pPr>
              <w:pStyle w:val="2-"/>
            </w:pPr>
            <w:r w:rsidRPr="007B6174">
              <w:rPr>
                <w:color w:val="auto"/>
              </w:rPr>
              <w:t>- End Thread Test -</w:t>
            </w:r>
          </w:p>
        </w:tc>
      </w:tr>
    </w:tbl>
    <w:p w14:paraId="7AE2A583" w14:textId="77777777" w:rsidR="00D44F57" w:rsidRDefault="00D44F57" w:rsidP="00D44F5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D665366" w14:textId="77777777" w:rsidTr="00F96884">
        <w:tc>
          <w:tcPr>
            <w:tcW w:w="8494" w:type="dxa"/>
          </w:tcPr>
          <w:p w14:paraId="63F49D6E" w14:textId="7D100321" w:rsidR="00D44F57" w:rsidRPr="000260B7" w:rsidRDefault="007B6174" w:rsidP="00F96884">
            <w:pPr>
              <w:pStyle w:val="2-"/>
              <w:rPr>
                <w:color w:val="FF0000"/>
              </w:rPr>
            </w:pPr>
            <w:r>
              <w:t>$ ps -ef | grep pthread</w:t>
            </w:r>
            <w:r w:rsidR="00D44F57">
              <w:t xml:space="preserve">       </w:t>
            </w:r>
            <w:r w:rsidR="00D44F57" w:rsidRPr="000260B7">
              <w:rPr>
                <w:color w:val="FF0000"/>
              </w:rPr>
              <w:t>※プロセスが</w:t>
            </w:r>
            <w:r w:rsidR="00D44F57">
              <w:rPr>
                <w:rFonts w:hint="eastAsia"/>
                <w:color w:val="FF0000"/>
              </w:rPr>
              <w:t>一つしか</w:t>
            </w:r>
            <w:r w:rsidR="00D44F57" w:rsidRPr="000260B7">
              <w:rPr>
                <w:color w:val="FF0000"/>
              </w:rPr>
              <w:t>生成されていることがわかる</w:t>
            </w:r>
          </w:p>
          <w:p w14:paraId="12E09950" w14:textId="1AC133F5" w:rsidR="00D44F57" w:rsidRDefault="007B6174" w:rsidP="007B6174">
            <w:pPr>
              <w:pStyle w:val="2-"/>
            </w:pPr>
            <w:r w:rsidRPr="007B6174">
              <w:rPr>
                <w:color w:val="auto"/>
              </w:rPr>
              <w:t xml:space="preserve">     </w:t>
            </w:r>
            <w:r w:rsidR="001119EA">
              <w:rPr>
                <w:color w:val="auto"/>
              </w:rPr>
              <w:t>u</w:t>
            </w:r>
            <w:r w:rsidR="001119EA" w:rsidRPr="000260B7">
              <w:rPr>
                <w:color w:val="auto"/>
              </w:rPr>
              <w:t>ser</w:t>
            </w:r>
            <w:r w:rsidR="001119EA">
              <w:rPr>
                <w:color w:val="auto"/>
              </w:rPr>
              <w:t>_name</w:t>
            </w:r>
            <w:r w:rsidRPr="007B6174">
              <w:rPr>
                <w:color w:val="auto"/>
              </w:rPr>
              <w:t xml:space="preserve">    8140   11912 pty0     11:38:07 /cygdrive/e/Work/test/Program/C++/Thread/pthread/pthread</w:t>
            </w:r>
          </w:p>
        </w:tc>
      </w:tr>
    </w:tbl>
    <w:p w14:paraId="31266E76" w14:textId="68E239A9" w:rsidR="00A30AAF" w:rsidRDefault="00A30AAF" w:rsidP="00A30AAF">
      <w:pPr>
        <w:pStyle w:val="2"/>
      </w:pPr>
      <w:bookmarkStart w:id="59" w:name="_Toc379777970"/>
      <w:r>
        <w:rPr>
          <w:rFonts w:hint="eastAsia"/>
        </w:rPr>
        <w:t>Win</w:t>
      </w:r>
      <w:r w:rsidR="00F66D92">
        <w:t>32AP</w:t>
      </w:r>
      <w:r w:rsidR="00F66D92">
        <w:rPr>
          <w:rFonts w:hint="eastAsia"/>
        </w:rPr>
        <w:t>I</w:t>
      </w:r>
      <w:r w:rsidR="00F66D92">
        <w:rPr>
          <w:rFonts w:hint="eastAsia"/>
        </w:rPr>
        <w:t>版スレッド</w:t>
      </w:r>
      <w:bookmarkEnd w:id="59"/>
      <w:r w:rsidR="00F66D92">
        <w:fldChar w:fldCharType="begin"/>
      </w:r>
      <w:r w:rsidR="00F66D92">
        <w:instrText xml:space="preserve"> XE "</w:instrText>
      </w:r>
      <w:r w:rsidR="00F66D92">
        <w:rPr>
          <w:rFonts w:hint="eastAsia"/>
        </w:rPr>
        <w:instrText>スレッド</w:instrText>
      </w:r>
      <w:r w:rsidR="00F66D92">
        <w:rPr>
          <w:rFonts w:hint="eastAsia"/>
        </w:rPr>
        <w:instrText>:</w:instrText>
      </w:r>
      <w:r w:rsidR="00F66D92">
        <w:instrText>WIN32API</w:instrText>
      </w:r>
      <w:r w:rsidR="00F66D92">
        <w:rPr>
          <w:rFonts w:hint="eastAsia"/>
        </w:rPr>
        <w:instrText>版</w:instrText>
      </w:r>
      <w:r w:rsidR="00F66D92">
        <w:instrText>" \y “</w:instrText>
      </w:r>
      <w:r w:rsidR="00F66D92">
        <w:rPr>
          <w:rFonts w:hint="eastAsia"/>
        </w:rPr>
        <w:instrText>すれっど</w:instrText>
      </w:r>
      <w:r w:rsidR="00F66D92">
        <w:rPr>
          <w:rFonts w:hint="eastAsia"/>
        </w:rPr>
        <w:instrText>:</w:instrText>
      </w:r>
      <w:r w:rsidR="00F66D92">
        <w:instrText>WIN32API</w:instrText>
      </w:r>
      <w:r w:rsidR="00F66D92">
        <w:rPr>
          <w:rFonts w:hint="eastAsia"/>
        </w:rPr>
        <w:instrText>ばん</w:instrText>
      </w:r>
      <w:r w:rsidR="00F66D92">
        <w:instrText xml:space="preserve">” </w:instrText>
      </w:r>
      <w:r w:rsidR="00F66D92">
        <w:fldChar w:fldCharType="end"/>
      </w:r>
    </w:p>
    <w:p w14:paraId="36185683" w14:textId="1778B594" w:rsidR="00C67540" w:rsidRDefault="00C67540" w:rsidP="001E63EA">
      <w:pPr>
        <w:pStyle w:val="a9"/>
        <w:ind w:firstLine="283"/>
      </w:pPr>
      <w:r>
        <w:t>前述の</w:t>
      </w:r>
      <w:r w:rsidR="00E3409D">
        <w:t>fork</w:t>
      </w:r>
      <w:r w:rsidR="00E3409D">
        <w:t>版</w:t>
      </w:r>
      <w:r w:rsidR="001E63EA">
        <w:t>、</w:t>
      </w:r>
      <w:r w:rsidR="001E63EA">
        <w:rPr>
          <w:rFonts w:hint="eastAsia"/>
        </w:rPr>
        <w:t>P</w:t>
      </w:r>
      <w:r w:rsidR="0014327E">
        <w:t>OSIX</w:t>
      </w:r>
      <w:r w:rsidR="0014327E">
        <w:rPr>
          <w:rFonts w:hint="eastAsia"/>
        </w:rPr>
        <w:t>スレッド</w:t>
      </w:r>
      <w:r w:rsidR="001E63EA">
        <w:rPr>
          <w:rFonts w:hint="eastAsia"/>
        </w:rPr>
        <w:t>ライブラリ版</w:t>
      </w:r>
      <w:r w:rsidR="00F66D92">
        <w:rPr>
          <w:rFonts w:hint="eastAsia"/>
        </w:rPr>
        <w:t>スレッド</w:t>
      </w:r>
      <w:r w:rsidR="00E3409D">
        <w:t>と同じ挙動のサンプル</w:t>
      </w:r>
      <w:r>
        <w:t>を示す</w:t>
      </w:r>
      <w:r w:rsidR="00E3409D">
        <w:t>。</w:t>
      </w:r>
    </w:p>
    <w:p w14:paraId="5ABEB6DF" w14:textId="5D444DAF" w:rsidR="00C67540" w:rsidRPr="0014327E" w:rsidRDefault="00C67540" w:rsidP="00C67540">
      <w:pPr>
        <w:pStyle w:val="a9"/>
        <w:ind w:firstLine="283"/>
        <w:rPr>
          <w:color w:val="FF0000"/>
        </w:rPr>
      </w:pPr>
      <w:r w:rsidRPr="0014327E">
        <w:rPr>
          <w:rFonts w:hint="eastAsia"/>
          <w:color w:val="FF0000"/>
        </w:rPr>
        <w:t>比較</w:t>
      </w:r>
      <w:r w:rsidR="0014327E">
        <w:rPr>
          <w:rFonts w:hint="eastAsia"/>
          <w:color w:val="FF0000"/>
        </w:rPr>
        <w:t>用に</w:t>
      </w:r>
      <w:r w:rsidRPr="0014327E">
        <w:rPr>
          <w:rFonts w:hint="eastAsia"/>
          <w:color w:val="FF0000"/>
        </w:rPr>
        <w:t>用意したサンプルだが、</w:t>
      </w:r>
      <w:r w:rsidRPr="0014327E">
        <w:rPr>
          <w:color w:val="FF0000"/>
        </w:rPr>
        <w:t>スレッドのサンプルとしては少し複雑すぎる。後述する同期処理のサンプルがもっとシンプルで分かり易い。</w:t>
      </w:r>
    </w:p>
    <w:p w14:paraId="2B6F8FDA" w14:textId="29A49E39" w:rsidR="001E63EA" w:rsidRDefault="00316B73" w:rsidP="007F28C4">
      <w:pPr>
        <w:pStyle w:val="a9"/>
        <w:spacing w:beforeLines="50" w:before="180"/>
        <w:ind w:firstLine="283"/>
      </w:pPr>
      <w:r>
        <w:rPr>
          <w:rFonts w:hint="eastAsia"/>
        </w:rPr>
        <w:t>スレッド生成関数、終了待ち関数、</w:t>
      </w:r>
      <w:r w:rsidR="001E63EA">
        <w:rPr>
          <w:rFonts w:hint="eastAsia"/>
        </w:rPr>
        <w:t>Sleep()</w:t>
      </w:r>
      <w:r w:rsidR="001E63EA">
        <w:rPr>
          <w:rFonts w:hint="eastAsia"/>
        </w:rPr>
        <w:t>関数の扱いが</w:t>
      </w:r>
      <w:r w:rsidR="0014327E">
        <w:t>POSIX</w:t>
      </w:r>
      <w:r w:rsidR="0014327E">
        <w:rPr>
          <w:rFonts w:hint="eastAsia"/>
        </w:rPr>
        <w:t>スレッド</w:t>
      </w:r>
      <w:r w:rsidR="00C67540">
        <w:t>ライブラリ</w:t>
      </w:r>
      <w:r w:rsidR="001E63EA">
        <w:rPr>
          <w:rFonts w:hint="eastAsia"/>
        </w:rPr>
        <w:t>版と異なる。</w:t>
      </w:r>
    </w:p>
    <w:p w14:paraId="602FF49A" w14:textId="084A0524" w:rsidR="00E3409D" w:rsidRDefault="0014327E" w:rsidP="00E3409D">
      <w:pPr>
        <w:pStyle w:val="a9"/>
        <w:ind w:firstLine="283"/>
      </w:pPr>
      <w:r>
        <w:rPr>
          <w:rFonts w:hint="eastAsia"/>
        </w:rPr>
        <w:t>あわせて、</w:t>
      </w:r>
      <w:r w:rsidR="001E63EA">
        <w:rPr>
          <w:rFonts w:hint="eastAsia"/>
        </w:rPr>
        <w:t>Windows</w:t>
      </w:r>
      <w:r w:rsidR="001E63EA">
        <w:rPr>
          <w:rFonts w:hint="eastAsia"/>
        </w:rPr>
        <w:t>版の</w:t>
      </w:r>
      <w:r w:rsidR="00E3409D">
        <w:rPr>
          <w:rFonts w:hint="eastAsia"/>
        </w:rPr>
        <w:t>TLS</w:t>
      </w:r>
      <w:r w:rsidR="00E3409D">
        <w:rPr>
          <w:rFonts w:hint="eastAsia"/>
        </w:rPr>
        <w:t>（スレッドローカルストレージ）の動作もテスト。</w:t>
      </w:r>
    </w:p>
    <w:p w14:paraId="6374DABE" w14:textId="3735CE02" w:rsidR="00C67540" w:rsidRDefault="00C67540" w:rsidP="00C67540">
      <w:pPr>
        <w:pStyle w:val="a9"/>
        <w:spacing w:beforeLines="50" w:before="180"/>
        <w:ind w:firstLine="283"/>
      </w:pPr>
      <w:r>
        <w:t>サンプルには示していないが、スレッド生成時にスタック領域（のサイズ）やスレッド優先度などを設定することが可能。</w:t>
      </w:r>
    </w:p>
    <w:p w14:paraId="34725EE6" w14:textId="77777777" w:rsidR="00576268" w:rsidRDefault="00576268" w:rsidP="003F1110">
      <w:pPr>
        <w:pStyle w:val="a9"/>
        <w:spacing w:beforeLines="50" w:before="180"/>
        <w:ind w:firstLine="283"/>
      </w:pPr>
      <w:r>
        <w:rPr>
          <w:rFonts w:hint="eastAsia"/>
        </w:rPr>
        <w:t>Windows</w:t>
      </w:r>
      <w:r>
        <w:rPr>
          <w:rFonts w:hint="eastAsia"/>
        </w:rPr>
        <w:t>のスレッド生成用関数には、</w:t>
      </w:r>
      <w:r w:rsidRPr="00576268">
        <w:t>CreateThread</w:t>
      </w:r>
      <w:r>
        <w:t xml:space="preserve">() </w:t>
      </w:r>
      <w:r>
        <w:rPr>
          <w:rFonts w:hint="eastAsia"/>
        </w:rPr>
        <w:t>関数、</w:t>
      </w:r>
      <w:r w:rsidRPr="00576268">
        <w:t>_beginthread</w:t>
      </w:r>
      <w:r>
        <w:t xml:space="preserve">() </w:t>
      </w:r>
      <w:r>
        <w:rPr>
          <w:rFonts w:hint="eastAsia"/>
        </w:rPr>
        <w:t>関数、</w:t>
      </w:r>
      <w:r w:rsidRPr="00576268">
        <w:t>_beginthreadex</w:t>
      </w:r>
      <w:r>
        <w:rPr>
          <w:rFonts w:hint="eastAsia"/>
        </w:rPr>
        <w:t>(</w:t>
      </w:r>
      <w:r>
        <w:t xml:space="preserve">) </w:t>
      </w:r>
      <w:r>
        <w:rPr>
          <w:rFonts w:hint="eastAsia"/>
        </w:rPr>
        <w:t>関数がある。</w:t>
      </w:r>
    </w:p>
    <w:p w14:paraId="4B6B14D9" w14:textId="77777777" w:rsidR="00576268" w:rsidRDefault="00576268" w:rsidP="00576268">
      <w:pPr>
        <w:pStyle w:val="a9"/>
        <w:ind w:firstLine="283"/>
      </w:pPr>
      <w:r w:rsidRPr="00576268">
        <w:t>CreateThread</w:t>
      </w:r>
      <w:r>
        <w:t xml:space="preserve">() </w:t>
      </w:r>
      <w:r>
        <w:rPr>
          <w:rFonts w:hint="eastAsia"/>
        </w:rPr>
        <w:t>関数で呼び出したスレッド関数の中では</w:t>
      </w:r>
      <w:r>
        <w:rPr>
          <w:rFonts w:hint="eastAsia"/>
        </w:rPr>
        <w:t>C</w:t>
      </w:r>
      <w:r>
        <w:rPr>
          <w:rFonts w:hint="eastAsia"/>
        </w:rPr>
        <w:t>ランタイムライブラリが使えず、また自身のスレッドハンドルをクローズできないという問題があるため、基本的に使用しないこと。</w:t>
      </w:r>
    </w:p>
    <w:p w14:paraId="5F7D5017" w14:textId="0E47EA15" w:rsidR="001E63EA" w:rsidRDefault="00576268" w:rsidP="00576268">
      <w:pPr>
        <w:pStyle w:val="a9"/>
        <w:ind w:firstLine="283"/>
      </w:pPr>
      <w:r w:rsidRPr="00576268">
        <w:t>_beginthread</w:t>
      </w:r>
      <w:r>
        <w:t xml:space="preserve">() </w:t>
      </w:r>
      <w:r>
        <w:rPr>
          <w:rFonts w:hint="eastAsia"/>
        </w:rPr>
        <w:t>関数と</w:t>
      </w:r>
      <w:r w:rsidRPr="00576268">
        <w:t>_beginthreadex</w:t>
      </w:r>
      <w:r>
        <w:rPr>
          <w:rFonts w:hint="eastAsia"/>
        </w:rPr>
        <w:t>(</w:t>
      </w:r>
      <w:r>
        <w:t xml:space="preserve">) </w:t>
      </w:r>
      <w:r>
        <w:rPr>
          <w:rFonts w:hint="eastAsia"/>
        </w:rPr>
        <w:t>関数の違いは、スレッド生成時に細かい制御ができるかどうかという点。</w:t>
      </w:r>
    </w:p>
    <w:p w14:paraId="2C048EBF" w14:textId="5F14E461" w:rsidR="00C67540" w:rsidRPr="00C67540" w:rsidRDefault="00C67540" w:rsidP="00C67540">
      <w:pPr>
        <w:pStyle w:val="a9"/>
        <w:spacing w:beforeLines="50" w:before="180"/>
        <w:ind w:firstLine="283"/>
      </w:pPr>
      <w:r>
        <w:t>なお、</w:t>
      </w:r>
      <w:r>
        <w:rPr>
          <w:rFonts w:hint="eastAsia"/>
        </w:rPr>
        <w:t xml:space="preserve">fork </w:t>
      </w:r>
      <w:r>
        <w:rPr>
          <w:rFonts w:hint="eastAsia"/>
        </w:rPr>
        <w:t>と同様のコピープロセスを生成する仕組みは</w:t>
      </w:r>
      <w:r>
        <w:rPr>
          <w:rFonts w:hint="eastAsia"/>
        </w:rPr>
        <w:t>W</w:t>
      </w:r>
      <w:r>
        <w:t>indows</w:t>
      </w:r>
      <w:r>
        <w:t>にはないが、実行ファイル（</w:t>
      </w:r>
      <w:r>
        <w:rPr>
          <w:rFonts w:hint="eastAsia"/>
        </w:rPr>
        <w:t>.exe</w:t>
      </w:r>
      <w:r>
        <w:rPr>
          <w:rFonts w:hint="eastAsia"/>
        </w:rPr>
        <w:t>）を指定してプロセス／子プロセスを作成する仕組みは用意されている。（サンプルは割愛）</w:t>
      </w:r>
    </w:p>
    <w:p w14:paraId="2AC79B14" w14:textId="38EB38CA" w:rsidR="00E3409D" w:rsidRDefault="001E63EA" w:rsidP="00E3409D">
      <w:pPr>
        <w:pStyle w:val="a9"/>
        <w:keepNext/>
        <w:widowControl/>
        <w:spacing w:beforeLines="50" w:before="180"/>
        <w:ind w:firstLineChars="0" w:firstLine="0"/>
      </w:pPr>
      <w:r>
        <w:rPr>
          <w:rFonts w:hint="eastAsia"/>
        </w:rPr>
        <w:t>Win</w:t>
      </w:r>
      <w:r w:rsidR="005A5AF6">
        <w:t>32API</w:t>
      </w:r>
      <w:r w:rsidR="005A5AF6">
        <w:t>版</w:t>
      </w:r>
      <w:r w:rsidR="00E3409D">
        <w:t>スレッド</w:t>
      </w:r>
      <w:r w:rsidR="00E3409D">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056FC4E4" w14:textId="77777777" w:rsidTr="00566D74">
        <w:tc>
          <w:tcPr>
            <w:tcW w:w="8494" w:type="dxa"/>
          </w:tcPr>
          <w:p w14:paraId="0D16AD72" w14:textId="77777777" w:rsidR="00305003" w:rsidRDefault="00305003" w:rsidP="00305003">
            <w:pPr>
              <w:pStyle w:val="2-"/>
            </w:pPr>
            <w:r>
              <w:t>#include &lt;stdio.h&gt;</w:t>
            </w:r>
          </w:p>
          <w:p w14:paraId="3A089D52" w14:textId="77777777" w:rsidR="00305003" w:rsidRDefault="00305003" w:rsidP="00305003">
            <w:pPr>
              <w:pStyle w:val="2-"/>
            </w:pPr>
            <w:r>
              <w:t>#include &lt;stdlib.h&gt;</w:t>
            </w:r>
          </w:p>
          <w:p w14:paraId="74AFE454" w14:textId="77777777" w:rsidR="00305003" w:rsidRPr="00305003" w:rsidRDefault="00305003" w:rsidP="00305003">
            <w:pPr>
              <w:pStyle w:val="2-"/>
              <w:rPr>
                <w:color w:val="FF0000"/>
              </w:rPr>
            </w:pPr>
          </w:p>
          <w:p w14:paraId="1AD753CB" w14:textId="77777777" w:rsidR="00305003" w:rsidRPr="00305003" w:rsidRDefault="00305003" w:rsidP="00305003">
            <w:pPr>
              <w:pStyle w:val="2-"/>
              <w:rPr>
                <w:color w:val="FF0000"/>
              </w:rPr>
            </w:pPr>
            <w:r w:rsidRPr="00305003">
              <w:rPr>
                <w:color w:val="FF0000"/>
              </w:rPr>
              <w:t>#include &lt;windows.h&gt;</w:t>
            </w:r>
          </w:p>
          <w:p w14:paraId="51B64E2A" w14:textId="77777777" w:rsidR="00305003" w:rsidRPr="00305003" w:rsidRDefault="00305003" w:rsidP="00305003">
            <w:pPr>
              <w:pStyle w:val="2-"/>
              <w:rPr>
                <w:color w:val="FF0000"/>
              </w:rPr>
            </w:pPr>
            <w:r w:rsidRPr="00305003">
              <w:rPr>
                <w:color w:val="FF0000"/>
              </w:rPr>
              <w:t>#include &lt;process.h&gt;</w:t>
            </w:r>
          </w:p>
          <w:p w14:paraId="59E17CAB" w14:textId="77777777" w:rsidR="00305003" w:rsidRDefault="00305003" w:rsidP="00305003">
            <w:pPr>
              <w:pStyle w:val="2-"/>
            </w:pPr>
          </w:p>
          <w:p w14:paraId="3A789D0A" w14:textId="77777777" w:rsidR="00305003" w:rsidRPr="00305003" w:rsidRDefault="00305003" w:rsidP="00305003">
            <w:pPr>
              <w:pStyle w:val="2-"/>
              <w:rPr>
                <w:color w:val="00B050"/>
              </w:rPr>
            </w:pPr>
            <w:r w:rsidRPr="00305003">
              <w:rPr>
                <w:rFonts w:hint="eastAsia"/>
                <w:color w:val="00B050"/>
              </w:rPr>
              <w:t>//スレッドローカルストレージ(TLS)テスト</w:t>
            </w:r>
          </w:p>
          <w:p w14:paraId="402D5835" w14:textId="77777777" w:rsidR="00305003" w:rsidRDefault="00305003" w:rsidP="00305003">
            <w:pPr>
              <w:pStyle w:val="2-"/>
            </w:pPr>
            <w:r w:rsidRPr="00305003">
              <w:rPr>
                <w:rFonts w:hint="eastAsia"/>
                <w:color w:val="FF0000"/>
              </w:rPr>
              <w:t>__declspec(thread)</w:t>
            </w:r>
            <w:r>
              <w:rPr>
                <w:rFonts w:hint="eastAsia"/>
              </w:rPr>
              <w:t xml:space="preserve"> unsigned int tls_tid = 0;</w:t>
            </w:r>
            <w:r w:rsidRPr="00305003">
              <w:rPr>
                <w:rFonts w:hint="eastAsia"/>
                <w:color w:val="00B050"/>
              </w:rPr>
              <w:t>//Visual C++固有版TLS指定</w:t>
            </w:r>
          </w:p>
          <w:p w14:paraId="0CC287DC" w14:textId="77777777" w:rsidR="00305003" w:rsidRDefault="00305003" w:rsidP="00305003">
            <w:pPr>
              <w:pStyle w:val="2-"/>
            </w:pPr>
          </w:p>
          <w:p w14:paraId="1DE2C430" w14:textId="77777777" w:rsidR="00305003" w:rsidRPr="00305003" w:rsidRDefault="00305003" w:rsidP="00305003">
            <w:pPr>
              <w:pStyle w:val="2-"/>
              <w:rPr>
                <w:color w:val="00B050"/>
              </w:rPr>
            </w:pPr>
            <w:r w:rsidRPr="00305003">
              <w:rPr>
                <w:rFonts w:hint="eastAsia"/>
                <w:color w:val="00B050"/>
              </w:rPr>
              <w:t>//テスト用情報</w:t>
            </w:r>
          </w:p>
          <w:p w14:paraId="1F8D20EF" w14:textId="77777777" w:rsidR="00305003" w:rsidRDefault="00305003" w:rsidP="00305003">
            <w:pPr>
              <w:pStyle w:val="2-"/>
            </w:pPr>
            <w:r>
              <w:lastRenderedPageBreak/>
              <w:t>struct TEST_INFO</w:t>
            </w:r>
          </w:p>
          <w:p w14:paraId="04352CD9" w14:textId="77777777" w:rsidR="00305003" w:rsidRDefault="00305003" w:rsidP="00305003">
            <w:pPr>
              <w:pStyle w:val="2-"/>
            </w:pPr>
            <w:r>
              <w:t>{</w:t>
            </w:r>
          </w:p>
          <w:p w14:paraId="070620E8" w14:textId="77777777" w:rsidR="00305003" w:rsidRPr="00305003" w:rsidRDefault="00305003" w:rsidP="00305003">
            <w:pPr>
              <w:pStyle w:val="2-"/>
              <w:rPr>
                <w:color w:val="00B050"/>
              </w:rPr>
            </w:pPr>
            <w:r>
              <w:rPr>
                <w:rFonts w:hint="eastAsia"/>
              </w:rPr>
              <w:tab/>
              <w:t>const char* text;</w:t>
            </w:r>
            <w:r w:rsidRPr="00305003">
              <w:rPr>
                <w:rFonts w:hint="eastAsia"/>
                <w:color w:val="00B050"/>
              </w:rPr>
              <w:t>//文字列</w:t>
            </w:r>
          </w:p>
          <w:p w14:paraId="11290DDF" w14:textId="77777777" w:rsidR="00305003" w:rsidRPr="00305003" w:rsidRDefault="00305003" w:rsidP="00305003">
            <w:pPr>
              <w:pStyle w:val="2-"/>
              <w:rPr>
                <w:color w:val="00B050"/>
              </w:rPr>
            </w:pPr>
            <w:r>
              <w:rPr>
                <w:rFonts w:hint="eastAsia"/>
              </w:rPr>
              <w:tab/>
              <w:t xml:space="preserve">int value;      </w:t>
            </w:r>
            <w:r w:rsidRPr="00305003">
              <w:rPr>
                <w:rFonts w:hint="eastAsia"/>
                <w:color w:val="00B050"/>
              </w:rPr>
              <w:t xml:space="preserve"> //数値</w:t>
            </w:r>
          </w:p>
          <w:p w14:paraId="6F05D038" w14:textId="77777777" w:rsidR="00305003" w:rsidRPr="00305003" w:rsidRDefault="00305003" w:rsidP="00305003">
            <w:pPr>
              <w:pStyle w:val="2-"/>
              <w:rPr>
                <w:color w:val="00B050"/>
              </w:rPr>
            </w:pPr>
            <w:r>
              <w:rPr>
                <w:rFonts w:hint="eastAsia"/>
              </w:rPr>
              <w:tab/>
              <w:t xml:space="preserve">int loop_max;   </w:t>
            </w:r>
            <w:r w:rsidRPr="00305003">
              <w:rPr>
                <w:rFonts w:hint="eastAsia"/>
                <w:color w:val="00B050"/>
              </w:rPr>
              <w:t xml:space="preserve"> //テストループ回数</w:t>
            </w:r>
          </w:p>
          <w:p w14:paraId="4D11D4A0" w14:textId="77777777" w:rsidR="00305003" w:rsidRPr="00305003" w:rsidRDefault="00305003" w:rsidP="00305003">
            <w:pPr>
              <w:pStyle w:val="2-"/>
              <w:rPr>
                <w:color w:val="00B050"/>
              </w:rPr>
            </w:pPr>
            <w:r>
              <w:rPr>
                <w:rFonts w:hint="eastAsia"/>
              </w:rPr>
              <w:tab/>
              <w:t xml:space="preserve">int start_i;    </w:t>
            </w:r>
            <w:r w:rsidRPr="00305003">
              <w:rPr>
                <w:rFonts w:hint="eastAsia"/>
                <w:color w:val="00B050"/>
              </w:rPr>
              <w:t xml:space="preserve"> //スレッド生成ループ開始値</w:t>
            </w:r>
          </w:p>
          <w:p w14:paraId="4016E7B3" w14:textId="77777777" w:rsidR="00305003" w:rsidRDefault="00305003" w:rsidP="00305003">
            <w:pPr>
              <w:pStyle w:val="2-"/>
            </w:pPr>
            <w:r>
              <w:t>};</w:t>
            </w:r>
          </w:p>
          <w:p w14:paraId="49C3953E" w14:textId="77777777" w:rsidR="00305003" w:rsidRDefault="00305003" w:rsidP="00305003">
            <w:pPr>
              <w:pStyle w:val="2-"/>
            </w:pPr>
          </w:p>
          <w:p w14:paraId="6F4155D8" w14:textId="77777777" w:rsidR="00305003" w:rsidRPr="00305003" w:rsidRDefault="00305003" w:rsidP="00305003">
            <w:pPr>
              <w:pStyle w:val="2-"/>
              <w:rPr>
                <w:color w:val="00B050"/>
              </w:rPr>
            </w:pPr>
            <w:r w:rsidRPr="00305003">
              <w:rPr>
                <w:rFonts w:hint="eastAsia"/>
                <w:color w:val="00B050"/>
              </w:rPr>
              <w:t>//スレッド情報</w:t>
            </w:r>
          </w:p>
          <w:p w14:paraId="38873602" w14:textId="77777777" w:rsidR="00305003" w:rsidRDefault="00305003" w:rsidP="00305003">
            <w:pPr>
              <w:pStyle w:val="2-"/>
            </w:pPr>
            <w:r>
              <w:t>struct THREAD_INFO</w:t>
            </w:r>
          </w:p>
          <w:p w14:paraId="362FABFD" w14:textId="77777777" w:rsidR="00305003" w:rsidRDefault="00305003" w:rsidP="00305003">
            <w:pPr>
              <w:pStyle w:val="2-"/>
            </w:pPr>
            <w:r>
              <w:t>{</w:t>
            </w:r>
          </w:p>
          <w:p w14:paraId="5DE5EAC4" w14:textId="77777777" w:rsidR="00305003" w:rsidRPr="00305003" w:rsidRDefault="00305003" w:rsidP="00305003">
            <w:pPr>
              <w:pStyle w:val="2-"/>
              <w:rPr>
                <w:color w:val="00B050"/>
              </w:rPr>
            </w:pPr>
            <w:r>
              <w:rPr>
                <w:rFonts w:hint="eastAsia"/>
              </w:rPr>
              <w:tab/>
              <w:t xml:space="preserve">int level;              </w:t>
            </w:r>
            <w:r w:rsidRPr="00305003">
              <w:rPr>
                <w:rFonts w:hint="eastAsia"/>
                <w:color w:val="00B050"/>
              </w:rPr>
              <w:t>//子スレッドレベル</w:t>
            </w:r>
          </w:p>
          <w:p w14:paraId="586C4395" w14:textId="77777777" w:rsidR="00305003" w:rsidRDefault="00305003" w:rsidP="00305003">
            <w:pPr>
              <w:pStyle w:val="2-"/>
            </w:pPr>
            <w:r>
              <w:rPr>
                <w:rFonts w:hint="eastAsia"/>
              </w:rPr>
              <w:tab/>
              <w:t>unsigned int parent_tid;</w:t>
            </w:r>
            <w:r w:rsidRPr="00305003">
              <w:rPr>
                <w:rFonts w:hint="eastAsia"/>
                <w:color w:val="00B050"/>
              </w:rPr>
              <w:t>//親スレッドID</w:t>
            </w:r>
          </w:p>
          <w:p w14:paraId="4C6997ED" w14:textId="77777777" w:rsidR="00305003" w:rsidRPr="00305003" w:rsidRDefault="00305003" w:rsidP="00305003">
            <w:pPr>
              <w:pStyle w:val="2-"/>
              <w:rPr>
                <w:color w:val="00B050"/>
              </w:rPr>
            </w:pPr>
            <w:r>
              <w:rPr>
                <w:rFonts w:hint="eastAsia"/>
              </w:rPr>
              <w:tab/>
              <w:t xml:space="preserve">bool is_root_thread;    </w:t>
            </w:r>
            <w:r w:rsidRPr="00305003">
              <w:rPr>
                <w:rFonts w:hint="eastAsia"/>
                <w:color w:val="00B050"/>
              </w:rPr>
              <w:t>//大元のスレッド判定用フラグ</w:t>
            </w:r>
          </w:p>
          <w:p w14:paraId="09F62F0D" w14:textId="77777777" w:rsidR="00305003" w:rsidRDefault="00305003" w:rsidP="00305003">
            <w:pPr>
              <w:pStyle w:val="2-"/>
            </w:pPr>
            <w:r>
              <w:t>};</w:t>
            </w:r>
          </w:p>
          <w:p w14:paraId="4477B1EE" w14:textId="77777777" w:rsidR="00305003" w:rsidRDefault="00305003" w:rsidP="00305003">
            <w:pPr>
              <w:pStyle w:val="2-"/>
            </w:pPr>
          </w:p>
          <w:p w14:paraId="3EF1D7BF" w14:textId="77777777" w:rsidR="00305003" w:rsidRPr="00305003" w:rsidRDefault="00305003" w:rsidP="00305003">
            <w:pPr>
              <w:pStyle w:val="2-"/>
              <w:rPr>
                <w:color w:val="00B050"/>
              </w:rPr>
            </w:pPr>
            <w:r w:rsidRPr="00305003">
              <w:rPr>
                <w:rFonts w:hint="eastAsia"/>
                <w:color w:val="00B050"/>
              </w:rPr>
              <w:t>//スレッド受け渡し情報</w:t>
            </w:r>
          </w:p>
          <w:p w14:paraId="5EEE7D85" w14:textId="77777777" w:rsidR="00305003" w:rsidRDefault="00305003" w:rsidP="00305003">
            <w:pPr>
              <w:pStyle w:val="2-"/>
            </w:pPr>
            <w:r>
              <w:t>struct THREAD_PARAM</w:t>
            </w:r>
          </w:p>
          <w:p w14:paraId="7E524DED" w14:textId="77777777" w:rsidR="00305003" w:rsidRDefault="00305003" w:rsidP="00305003">
            <w:pPr>
              <w:pStyle w:val="2-"/>
            </w:pPr>
            <w:r>
              <w:t>{</w:t>
            </w:r>
          </w:p>
          <w:p w14:paraId="36846B8B" w14:textId="77777777" w:rsidR="00305003" w:rsidRPr="00305003" w:rsidRDefault="00305003" w:rsidP="00305003">
            <w:pPr>
              <w:pStyle w:val="2-"/>
              <w:rPr>
                <w:color w:val="00B050"/>
              </w:rPr>
            </w:pPr>
            <w:r>
              <w:rPr>
                <w:rFonts w:hint="eastAsia"/>
              </w:rPr>
              <w:tab/>
              <w:t xml:space="preserve">TEST_INFO test;   </w:t>
            </w:r>
            <w:r w:rsidRPr="00305003">
              <w:rPr>
                <w:rFonts w:hint="eastAsia"/>
                <w:color w:val="00B050"/>
              </w:rPr>
              <w:t xml:space="preserve"> //テスト用情報</w:t>
            </w:r>
          </w:p>
          <w:p w14:paraId="111E8373" w14:textId="77777777" w:rsidR="00305003" w:rsidRDefault="00305003" w:rsidP="00305003">
            <w:pPr>
              <w:pStyle w:val="2-"/>
            </w:pPr>
            <w:r>
              <w:rPr>
                <w:rFonts w:hint="eastAsia"/>
              </w:rPr>
              <w:tab/>
              <w:t>THREAD_INFO thread;</w:t>
            </w:r>
            <w:r w:rsidRPr="00305003">
              <w:rPr>
                <w:rFonts w:hint="eastAsia"/>
                <w:color w:val="00B050"/>
              </w:rPr>
              <w:t>//スレッド情報</w:t>
            </w:r>
          </w:p>
          <w:p w14:paraId="5AA57EFC" w14:textId="77777777" w:rsidR="00305003" w:rsidRDefault="00305003" w:rsidP="00305003">
            <w:pPr>
              <w:pStyle w:val="2-"/>
            </w:pPr>
            <w:r>
              <w:t>};</w:t>
            </w:r>
          </w:p>
          <w:p w14:paraId="1A0569D5" w14:textId="77777777" w:rsidR="00305003" w:rsidRDefault="00305003" w:rsidP="00305003">
            <w:pPr>
              <w:pStyle w:val="2-"/>
            </w:pPr>
          </w:p>
          <w:p w14:paraId="5CB9D383" w14:textId="77777777" w:rsidR="00305003" w:rsidRDefault="00305003" w:rsidP="00305003">
            <w:pPr>
              <w:pStyle w:val="2-"/>
            </w:pPr>
            <w:r w:rsidRPr="00305003">
              <w:rPr>
                <w:rFonts w:hint="eastAsia"/>
                <w:color w:val="00B050"/>
              </w:rPr>
              <w:t>//子スレッドの生成と終了待ち</w:t>
            </w:r>
          </w:p>
          <w:p w14:paraId="5FF43F33" w14:textId="77777777" w:rsidR="00305003" w:rsidRDefault="00305003" w:rsidP="00305003">
            <w:pPr>
              <w:pStyle w:val="2-"/>
            </w:pPr>
            <w:r>
              <w:t>extern void createChildThreads(const char* thread_name, TEST_INFO&amp; test, THREAD_INFO&amp; tinfo);</w:t>
            </w:r>
          </w:p>
          <w:p w14:paraId="382975F9" w14:textId="77777777" w:rsidR="00305003" w:rsidRDefault="00305003" w:rsidP="00305003">
            <w:pPr>
              <w:pStyle w:val="2-"/>
            </w:pPr>
          </w:p>
          <w:p w14:paraId="299FA142" w14:textId="77777777" w:rsidR="00305003" w:rsidRPr="00305003" w:rsidRDefault="00305003" w:rsidP="00305003">
            <w:pPr>
              <w:pStyle w:val="2-"/>
              <w:rPr>
                <w:color w:val="00B050"/>
              </w:rPr>
            </w:pPr>
            <w:r w:rsidRPr="00305003">
              <w:rPr>
                <w:rFonts w:hint="eastAsia"/>
                <w:color w:val="00B050"/>
              </w:rPr>
              <w:t>//スレッド関数</w:t>
            </w:r>
          </w:p>
          <w:p w14:paraId="6BFA259C" w14:textId="77777777" w:rsidR="00305003" w:rsidRPr="00305003" w:rsidRDefault="00305003" w:rsidP="00305003">
            <w:pPr>
              <w:pStyle w:val="2-"/>
              <w:rPr>
                <w:color w:val="FF0000"/>
              </w:rPr>
            </w:pPr>
            <w:r w:rsidRPr="00305003">
              <w:rPr>
                <w:color w:val="FF0000"/>
              </w:rPr>
              <w:t>unsigned int WINAPI threadFunc(void* param_p)</w:t>
            </w:r>
          </w:p>
          <w:p w14:paraId="7681BA32" w14:textId="77777777" w:rsidR="00305003" w:rsidRDefault="00305003" w:rsidP="00305003">
            <w:pPr>
              <w:pStyle w:val="2-"/>
            </w:pPr>
            <w:r>
              <w:t>{</w:t>
            </w:r>
          </w:p>
          <w:p w14:paraId="69D0F8FD" w14:textId="77777777" w:rsidR="00305003" w:rsidRPr="00305003" w:rsidRDefault="00305003" w:rsidP="00305003">
            <w:pPr>
              <w:pStyle w:val="2-"/>
              <w:rPr>
                <w:color w:val="00B050"/>
              </w:rPr>
            </w:pPr>
            <w:r>
              <w:rPr>
                <w:rFonts w:hint="eastAsia"/>
              </w:rPr>
              <w:tab/>
            </w:r>
            <w:r w:rsidRPr="00305003">
              <w:rPr>
                <w:rFonts w:hint="eastAsia"/>
                <w:color w:val="00B050"/>
              </w:rPr>
              <w:t>//パラメータ受け取り</w:t>
            </w:r>
          </w:p>
          <w:p w14:paraId="10ECE040" w14:textId="77777777" w:rsidR="00305003" w:rsidRDefault="00305003" w:rsidP="00305003">
            <w:pPr>
              <w:pStyle w:val="2-"/>
            </w:pPr>
            <w:r>
              <w:tab/>
              <w:t>TEST_INFO test;</w:t>
            </w:r>
          </w:p>
          <w:p w14:paraId="6A639EA9" w14:textId="77777777" w:rsidR="00305003" w:rsidRDefault="00305003" w:rsidP="00305003">
            <w:pPr>
              <w:pStyle w:val="2-"/>
            </w:pPr>
            <w:r>
              <w:tab/>
              <w:t>THREAD_INFO tinfo;</w:t>
            </w:r>
          </w:p>
          <w:p w14:paraId="0ACAA811" w14:textId="77777777" w:rsidR="00305003" w:rsidRDefault="00305003" w:rsidP="00305003">
            <w:pPr>
              <w:pStyle w:val="2-"/>
            </w:pPr>
            <w:r>
              <w:tab/>
              <w:t>{</w:t>
            </w:r>
          </w:p>
          <w:p w14:paraId="1B9E5285" w14:textId="77777777" w:rsidR="00305003" w:rsidRDefault="00305003" w:rsidP="00305003">
            <w:pPr>
              <w:pStyle w:val="2-"/>
            </w:pPr>
            <w:r>
              <w:tab/>
            </w:r>
            <w:r>
              <w:tab/>
              <w:t>THREAD_PARAM* param = (THREAD_PARAM*)param_p;</w:t>
            </w:r>
          </w:p>
          <w:p w14:paraId="23D07097" w14:textId="77777777" w:rsidR="00305003" w:rsidRDefault="00305003" w:rsidP="00305003">
            <w:pPr>
              <w:pStyle w:val="2-"/>
            </w:pPr>
            <w:r>
              <w:tab/>
            </w:r>
            <w:r>
              <w:tab/>
              <w:t>memcpy(&amp;test, &amp;param-&gt;test, sizeof(TEST_INFO));</w:t>
            </w:r>
          </w:p>
          <w:p w14:paraId="0E7C1425" w14:textId="77777777" w:rsidR="00305003" w:rsidRDefault="00305003" w:rsidP="00305003">
            <w:pPr>
              <w:pStyle w:val="2-"/>
            </w:pPr>
            <w:r>
              <w:tab/>
            </w:r>
            <w:r>
              <w:tab/>
              <w:t>memcpy(&amp;tinfo, &amp;param-&gt;thread, sizeof(THREAD_INFO));</w:t>
            </w:r>
          </w:p>
          <w:p w14:paraId="491D8743" w14:textId="77777777" w:rsidR="00305003" w:rsidRDefault="00305003" w:rsidP="00305003">
            <w:pPr>
              <w:pStyle w:val="2-"/>
            </w:pPr>
            <w:r>
              <w:tab/>
              <w:t>}</w:t>
            </w:r>
          </w:p>
          <w:p w14:paraId="0CDAFB8C" w14:textId="77777777" w:rsidR="00305003" w:rsidRDefault="00305003" w:rsidP="00305003">
            <w:pPr>
              <w:pStyle w:val="2-"/>
            </w:pPr>
          </w:p>
          <w:p w14:paraId="47F0D40B" w14:textId="77777777" w:rsidR="00305003" w:rsidRPr="00305003" w:rsidRDefault="00305003" w:rsidP="00305003">
            <w:pPr>
              <w:pStyle w:val="2-"/>
              <w:rPr>
                <w:color w:val="00B050"/>
              </w:rPr>
            </w:pPr>
            <w:r>
              <w:rPr>
                <w:rFonts w:hint="eastAsia"/>
              </w:rPr>
              <w:tab/>
            </w:r>
            <w:r w:rsidRPr="00305003">
              <w:rPr>
                <w:rFonts w:hint="eastAsia"/>
                <w:color w:val="00B050"/>
              </w:rPr>
              <w:t>//スレッド情報</w:t>
            </w:r>
          </w:p>
          <w:p w14:paraId="7D038DF2" w14:textId="77777777" w:rsidR="00305003" w:rsidRDefault="00305003" w:rsidP="00305003">
            <w:pPr>
              <w:pStyle w:val="2-"/>
            </w:pPr>
            <w:r>
              <w:tab/>
              <w:t>unsigned int tid_tmp = GetCurrentThreadId();</w:t>
            </w:r>
          </w:p>
          <w:p w14:paraId="0C6988F5" w14:textId="77777777" w:rsidR="00305003" w:rsidRDefault="00305003" w:rsidP="00305003">
            <w:pPr>
              <w:pStyle w:val="2-"/>
            </w:pPr>
          </w:p>
          <w:p w14:paraId="47B7E536" w14:textId="77777777" w:rsidR="00305003" w:rsidRDefault="00305003" w:rsidP="00305003">
            <w:pPr>
              <w:pStyle w:val="2-"/>
            </w:pPr>
            <w:r>
              <w:rPr>
                <w:rFonts w:hint="eastAsia"/>
              </w:rPr>
              <w:tab/>
            </w:r>
            <w:r w:rsidRPr="00305003">
              <w:rPr>
                <w:rFonts w:hint="eastAsia"/>
                <w:color w:val="00B050"/>
              </w:rPr>
              <w:t>//スレッドローカルストレージ(TLS)テスト</w:t>
            </w:r>
          </w:p>
          <w:p w14:paraId="74E12A05" w14:textId="77777777" w:rsidR="00305003" w:rsidRDefault="00305003" w:rsidP="00305003">
            <w:pPr>
              <w:pStyle w:val="2-"/>
            </w:pPr>
            <w:r>
              <w:tab/>
            </w:r>
            <w:r w:rsidRPr="00305003">
              <w:rPr>
                <w:color w:val="FF0000"/>
              </w:rPr>
              <w:t>tls_tid = tid_tmp;</w:t>
            </w:r>
          </w:p>
          <w:p w14:paraId="7D16071C" w14:textId="77777777" w:rsidR="00305003" w:rsidRDefault="00305003" w:rsidP="00305003">
            <w:pPr>
              <w:pStyle w:val="2-"/>
            </w:pPr>
          </w:p>
          <w:p w14:paraId="511BC2C5" w14:textId="77777777" w:rsidR="00305003" w:rsidRDefault="00305003" w:rsidP="00305003">
            <w:pPr>
              <w:pStyle w:val="2-"/>
            </w:pPr>
            <w:r>
              <w:rPr>
                <w:rFonts w:hint="eastAsia"/>
              </w:rPr>
              <w:tab/>
            </w:r>
            <w:r w:rsidRPr="00305003">
              <w:rPr>
                <w:rFonts w:hint="eastAsia"/>
                <w:color w:val="00B050"/>
              </w:rPr>
              <w:t>//大元のスレッド判定用フラグをOFF</w:t>
            </w:r>
          </w:p>
          <w:p w14:paraId="310BD450" w14:textId="77777777" w:rsidR="00305003" w:rsidRDefault="00305003" w:rsidP="00305003">
            <w:pPr>
              <w:pStyle w:val="2-"/>
            </w:pPr>
            <w:r>
              <w:tab/>
              <w:t>tinfo.is_root_thread = false;</w:t>
            </w:r>
          </w:p>
          <w:p w14:paraId="2DDCC540" w14:textId="77777777" w:rsidR="00305003" w:rsidRDefault="00305003" w:rsidP="00305003">
            <w:pPr>
              <w:pStyle w:val="2-"/>
            </w:pPr>
          </w:p>
          <w:p w14:paraId="0987E6F8" w14:textId="77777777" w:rsidR="00305003" w:rsidRDefault="00305003" w:rsidP="00305003">
            <w:pPr>
              <w:pStyle w:val="2-"/>
            </w:pPr>
            <w:r>
              <w:rPr>
                <w:rFonts w:hint="eastAsia"/>
              </w:rPr>
              <w:tab/>
            </w:r>
            <w:r w:rsidRPr="00305003">
              <w:rPr>
                <w:rFonts w:hint="eastAsia"/>
                <w:color w:val="00B050"/>
              </w:rPr>
              <w:t>//スレッド名を作成</w:t>
            </w:r>
          </w:p>
          <w:p w14:paraId="3DB46CD8" w14:textId="77777777" w:rsidR="00305003" w:rsidRDefault="00305003" w:rsidP="00305003">
            <w:pPr>
              <w:pStyle w:val="2-"/>
            </w:pPr>
            <w:r>
              <w:tab/>
              <w:t>++tinfo.level;</w:t>
            </w:r>
          </w:p>
          <w:p w14:paraId="4DC06F83" w14:textId="77777777" w:rsidR="00305003" w:rsidRDefault="00305003" w:rsidP="00305003">
            <w:pPr>
              <w:pStyle w:val="2-"/>
            </w:pPr>
            <w:r>
              <w:tab/>
              <w:t>char thread_name[32];</w:t>
            </w:r>
          </w:p>
          <w:p w14:paraId="6A82D4A5" w14:textId="77777777" w:rsidR="00305003" w:rsidRDefault="00305003" w:rsidP="00305003">
            <w:pPr>
              <w:pStyle w:val="2-"/>
            </w:pPr>
            <w:r>
              <w:tab/>
              <w:t>sprintf_s(thread_name, sizeof(thread_name), "C%d(%5d,%5d)", tinfo.level, tid_tmp, tinfo.parent_tid);</w:t>
            </w:r>
          </w:p>
          <w:p w14:paraId="3824B8E6" w14:textId="77777777" w:rsidR="00305003" w:rsidRPr="00305003" w:rsidRDefault="00305003" w:rsidP="00305003">
            <w:pPr>
              <w:pStyle w:val="2-"/>
              <w:rPr>
                <w:color w:val="00B050"/>
              </w:rPr>
            </w:pPr>
            <w:r>
              <w:rPr>
                <w:rFonts w:hint="eastAsia"/>
              </w:rPr>
              <w:tab/>
            </w:r>
            <w:r w:rsidRPr="00305003">
              <w:rPr>
                <w:rFonts w:hint="eastAsia"/>
                <w:color w:val="00B050"/>
              </w:rPr>
              <w:t>// C + 子スレッドのレベル + ( 自スレッドID , 親スレッドID )</w:t>
            </w:r>
          </w:p>
          <w:p w14:paraId="73D62C2A" w14:textId="77777777" w:rsidR="00305003" w:rsidRDefault="00305003" w:rsidP="00305003">
            <w:pPr>
              <w:pStyle w:val="2-"/>
            </w:pPr>
          </w:p>
          <w:p w14:paraId="7A693493" w14:textId="77777777" w:rsidR="00305003" w:rsidRPr="00305003" w:rsidRDefault="00305003" w:rsidP="00305003">
            <w:pPr>
              <w:pStyle w:val="2-"/>
              <w:rPr>
                <w:color w:val="00B050"/>
              </w:rPr>
            </w:pPr>
            <w:r>
              <w:rPr>
                <w:rFonts w:hint="eastAsia"/>
              </w:rPr>
              <w:tab/>
            </w:r>
            <w:r w:rsidRPr="00305003">
              <w:rPr>
                <w:rFonts w:hint="eastAsia"/>
                <w:color w:val="00B050"/>
              </w:rPr>
              <w:t>//子スレッド開始メッセージ</w:t>
            </w:r>
          </w:p>
          <w:p w14:paraId="3112EC35" w14:textId="77777777" w:rsidR="00305003" w:rsidRDefault="00305003" w:rsidP="00305003">
            <w:pPr>
              <w:pStyle w:val="2-"/>
            </w:pPr>
            <w:r>
              <w:tab/>
              <w:t>printf("START: %s\n", thread_name);</w:t>
            </w:r>
          </w:p>
          <w:p w14:paraId="3DFC6A05" w14:textId="77777777" w:rsidR="00305003" w:rsidRDefault="00305003" w:rsidP="00305003">
            <w:pPr>
              <w:pStyle w:val="2-"/>
            </w:pPr>
            <w:r>
              <w:tab/>
              <w:t>fflush(stdout);</w:t>
            </w:r>
          </w:p>
          <w:p w14:paraId="177C2792" w14:textId="77777777" w:rsidR="00305003" w:rsidRDefault="00305003" w:rsidP="00305003">
            <w:pPr>
              <w:pStyle w:val="2-"/>
            </w:pPr>
          </w:p>
          <w:p w14:paraId="1106D925" w14:textId="77777777" w:rsidR="00305003" w:rsidRPr="00305003" w:rsidRDefault="00305003" w:rsidP="00305003">
            <w:pPr>
              <w:pStyle w:val="2-"/>
              <w:rPr>
                <w:color w:val="00B050"/>
              </w:rPr>
            </w:pPr>
            <w:r>
              <w:rPr>
                <w:rFonts w:hint="eastAsia"/>
              </w:rPr>
              <w:tab/>
            </w:r>
            <w:r w:rsidRPr="00305003">
              <w:rPr>
                <w:rFonts w:hint="eastAsia"/>
                <w:color w:val="00B050"/>
              </w:rPr>
              <w:t>//テスト用変数を更新</w:t>
            </w:r>
          </w:p>
          <w:p w14:paraId="4EC51065" w14:textId="77777777" w:rsidR="00305003" w:rsidRDefault="00305003" w:rsidP="00305003">
            <w:pPr>
              <w:pStyle w:val="2-"/>
            </w:pPr>
            <w:r>
              <w:tab/>
              <w:t>++test.value;</w:t>
            </w:r>
          </w:p>
          <w:p w14:paraId="7912D61E" w14:textId="77777777" w:rsidR="00305003" w:rsidRDefault="00305003" w:rsidP="00305003">
            <w:pPr>
              <w:pStyle w:val="2-"/>
            </w:pPr>
            <w:r>
              <w:tab/>
              <w:t>++test.loop_max;</w:t>
            </w:r>
          </w:p>
          <w:p w14:paraId="62AD3E86" w14:textId="77777777" w:rsidR="00305003" w:rsidRDefault="00305003" w:rsidP="00305003">
            <w:pPr>
              <w:pStyle w:val="2-"/>
            </w:pPr>
          </w:p>
          <w:p w14:paraId="2B447DD0" w14:textId="77777777" w:rsidR="00305003" w:rsidRPr="00305003" w:rsidRDefault="00305003" w:rsidP="00305003">
            <w:pPr>
              <w:pStyle w:val="2-"/>
              <w:rPr>
                <w:color w:val="00B050"/>
              </w:rPr>
            </w:pPr>
            <w:r>
              <w:rPr>
                <w:rFonts w:hint="eastAsia"/>
              </w:rPr>
              <w:tab/>
            </w:r>
            <w:r w:rsidRPr="00305003">
              <w:rPr>
                <w:rFonts w:hint="eastAsia"/>
                <w:color w:val="00B050"/>
              </w:rPr>
              <w:t>//親スレッドIDを格納</w:t>
            </w:r>
          </w:p>
          <w:p w14:paraId="7D9B53F3" w14:textId="77777777" w:rsidR="00305003" w:rsidRDefault="00305003" w:rsidP="00305003">
            <w:pPr>
              <w:pStyle w:val="2-"/>
            </w:pPr>
            <w:r>
              <w:tab/>
              <w:t>tinfo.parent_tid = tid_tmp;</w:t>
            </w:r>
          </w:p>
          <w:p w14:paraId="4AF084BE" w14:textId="77777777" w:rsidR="00305003" w:rsidRDefault="00305003" w:rsidP="00305003">
            <w:pPr>
              <w:pStyle w:val="2-"/>
            </w:pPr>
          </w:p>
          <w:p w14:paraId="0821436B" w14:textId="77777777" w:rsidR="00305003" w:rsidRPr="00305003" w:rsidRDefault="00305003" w:rsidP="00305003">
            <w:pPr>
              <w:pStyle w:val="2-"/>
              <w:rPr>
                <w:color w:val="00B050"/>
              </w:rPr>
            </w:pPr>
            <w:r>
              <w:rPr>
                <w:rFonts w:hint="eastAsia"/>
              </w:rPr>
              <w:tab/>
            </w:r>
            <w:r w:rsidRPr="00305003">
              <w:rPr>
                <w:rFonts w:hint="eastAsia"/>
                <w:color w:val="00B050"/>
              </w:rPr>
              <w:t>//1秒スリープ</w:t>
            </w:r>
          </w:p>
          <w:p w14:paraId="7F2423E7" w14:textId="77777777" w:rsidR="00305003" w:rsidRDefault="00305003" w:rsidP="00305003">
            <w:pPr>
              <w:pStyle w:val="2-"/>
            </w:pPr>
            <w:r>
              <w:lastRenderedPageBreak/>
              <w:tab/>
            </w:r>
            <w:r w:rsidRPr="00305003">
              <w:rPr>
                <w:color w:val="FF0000"/>
              </w:rPr>
              <w:t>Sleep(1000);</w:t>
            </w:r>
          </w:p>
          <w:p w14:paraId="2882526D" w14:textId="77777777" w:rsidR="00305003" w:rsidRDefault="00305003" w:rsidP="00305003">
            <w:pPr>
              <w:pStyle w:val="2-"/>
            </w:pPr>
          </w:p>
          <w:p w14:paraId="2AA0DCAA" w14:textId="77777777" w:rsidR="00305003" w:rsidRDefault="00305003" w:rsidP="00305003">
            <w:pPr>
              <w:pStyle w:val="2-"/>
            </w:pPr>
            <w:r>
              <w:rPr>
                <w:rFonts w:hint="eastAsia"/>
              </w:rPr>
              <w:tab/>
            </w:r>
            <w:r w:rsidRPr="00305003">
              <w:rPr>
                <w:rFonts w:hint="eastAsia"/>
                <w:color w:val="00B050"/>
              </w:rPr>
              <w:t>//子スレッドの生成と終了待ち</w:t>
            </w:r>
          </w:p>
          <w:p w14:paraId="783E4104" w14:textId="77777777" w:rsidR="00305003" w:rsidRDefault="00305003" w:rsidP="00305003">
            <w:pPr>
              <w:pStyle w:val="2-"/>
            </w:pPr>
            <w:r>
              <w:tab/>
              <w:t>createChildThreads(thread_name, test, tinfo);</w:t>
            </w:r>
          </w:p>
          <w:p w14:paraId="07513FCD" w14:textId="77777777" w:rsidR="00305003" w:rsidRDefault="00305003" w:rsidP="00305003">
            <w:pPr>
              <w:pStyle w:val="2-"/>
            </w:pPr>
          </w:p>
          <w:p w14:paraId="53094D00" w14:textId="77777777" w:rsidR="00305003" w:rsidRPr="00305003" w:rsidRDefault="00305003" w:rsidP="00305003">
            <w:pPr>
              <w:pStyle w:val="2-"/>
              <w:rPr>
                <w:color w:val="00B050"/>
              </w:rPr>
            </w:pPr>
            <w:r>
              <w:rPr>
                <w:rFonts w:hint="eastAsia"/>
              </w:rPr>
              <w:tab/>
            </w:r>
            <w:r w:rsidRPr="00305003">
              <w:rPr>
                <w:rFonts w:hint="eastAsia"/>
                <w:color w:val="00B050"/>
              </w:rPr>
              <w:t>//子スレッド終了メッセージ</w:t>
            </w:r>
          </w:p>
          <w:p w14:paraId="26DBD550" w14:textId="77777777" w:rsidR="00305003" w:rsidRDefault="00305003" w:rsidP="00305003">
            <w:pPr>
              <w:pStyle w:val="2-"/>
            </w:pPr>
            <w:r>
              <w:tab/>
              <w:t>printf("END: %s\n", thread_name);</w:t>
            </w:r>
          </w:p>
          <w:p w14:paraId="5A932F82" w14:textId="77777777" w:rsidR="00305003" w:rsidRDefault="00305003" w:rsidP="00305003">
            <w:pPr>
              <w:pStyle w:val="2-"/>
            </w:pPr>
            <w:r>
              <w:tab/>
              <w:t>fflush(stdout);</w:t>
            </w:r>
          </w:p>
          <w:p w14:paraId="5B927913" w14:textId="6C7AB6CC" w:rsidR="00305003" w:rsidRDefault="00AD6B14" w:rsidP="00305003">
            <w:pPr>
              <w:pStyle w:val="2-"/>
            </w:pPr>
            <w:r>
              <w:tab/>
            </w:r>
          </w:p>
          <w:p w14:paraId="7448C581" w14:textId="2D7A8E12" w:rsidR="00AD6B14" w:rsidRDefault="00AD6B14" w:rsidP="00305003">
            <w:pPr>
              <w:pStyle w:val="2-"/>
            </w:pPr>
            <w:r>
              <w:tab/>
            </w:r>
            <w:r w:rsidRPr="00AD6B14">
              <w:rPr>
                <w:rFonts w:hint="eastAsia"/>
                <w:color w:val="00B050"/>
              </w:rPr>
              <w:t>//スレッド終了</w:t>
            </w:r>
          </w:p>
          <w:p w14:paraId="07EE9608" w14:textId="2700DDF9" w:rsidR="00AD6B14" w:rsidRDefault="00AD6B14" w:rsidP="00AD6B14">
            <w:pPr>
              <w:pStyle w:val="2-"/>
            </w:pPr>
            <w:r>
              <w:rPr>
                <w:rFonts w:hint="eastAsia"/>
              </w:rPr>
              <w:tab/>
            </w:r>
            <w:r w:rsidRPr="00AD6B14">
              <w:rPr>
                <w:rFonts w:hint="eastAsia"/>
                <w:color w:val="FF0000"/>
              </w:rPr>
              <w:t>_endthreadex(0);</w:t>
            </w:r>
            <w:r w:rsidRPr="004D4BE0">
              <w:rPr>
                <w:color w:val="FF0000"/>
              </w:rPr>
              <w:tab/>
            </w:r>
            <w:r w:rsidRPr="004D4BE0">
              <w:rPr>
                <w:rFonts w:hint="eastAsia"/>
                <w:color w:val="FF0000"/>
              </w:rPr>
              <w:t>//これを呼ぶ場合、呼び出し元でCloseHandle() してはダメ</w:t>
            </w:r>
          </w:p>
          <w:p w14:paraId="0D2F8014" w14:textId="4D100742" w:rsidR="00AD6B14" w:rsidRPr="004D4BE0" w:rsidRDefault="00AD6B14" w:rsidP="00AD6B14">
            <w:pPr>
              <w:pStyle w:val="2-"/>
              <w:rPr>
                <w:color w:val="FF0000"/>
              </w:rPr>
            </w:pPr>
            <w:r>
              <w:rPr>
                <w:rFonts w:hint="eastAsia"/>
              </w:rPr>
              <w:tab/>
            </w:r>
            <w:r>
              <w:tab/>
            </w:r>
            <w:r>
              <w:tab/>
            </w:r>
            <w:r>
              <w:tab/>
            </w:r>
            <w:r w:rsidRPr="004D4BE0">
              <w:rPr>
                <w:rFonts w:hint="eastAsia"/>
                <w:color w:val="FF0000"/>
              </w:rPr>
              <w:t>//また、ローカル変数オブジェクトのデストラクタが呼び出されないので注意！</w:t>
            </w:r>
          </w:p>
          <w:p w14:paraId="354D7419" w14:textId="0F776921" w:rsidR="00AD6B14" w:rsidRPr="004D4BE0" w:rsidRDefault="00AD6B14" w:rsidP="00AD6B14">
            <w:pPr>
              <w:pStyle w:val="2-"/>
              <w:rPr>
                <w:color w:val="FF0000"/>
              </w:rPr>
            </w:pPr>
            <w:r w:rsidRPr="004D4BE0">
              <w:rPr>
                <w:color w:val="FF0000"/>
              </w:rPr>
              <w:tab/>
            </w:r>
            <w:r w:rsidRPr="004D4BE0">
              <w:rPr>
                <w:color w:val="FF0000"/>
              </w:rPr>
              <w:tab/>
            </w:r>
            <w:r w:rsidRPr="004D4BE0">
              <w:rPr>
                <w:color w:val="FF0000"/>
              </w:rPr>
              <w:tab/>
            </w:r>
            <w:r w:rsidRPr="004D4BE0">
              <w:rPr>
                <w:color w:val="FF0000"/>
              </w:rPr>
              <w:tab/>
              <w:t>//</w:t>
            </w:r>
            <w:r w:rsidRPr="004D4BE0">
              <w:rPr>
                <w:rFonts w:hint="eastAsia"/>
                <w:color w:val="FF0000"/>
              </w:rPr>
              <w:t>呼ばない場合は、呼び出し元で CloseHandle() すること</w:t>
            </w:r>
          </w:p>
          <w:p w14:paraId="1D3BA87E" w14:textId="0482081D" w:rsidR="00305003" w:rsidRDefault="00305003" w:rsidP="00AD6B14">
            <w:pPr>
              <w:pStyle w:val="2-"/>
            </w:pPr>
            <w:r>
              <w:tab/>
              <w:t>return 0;</w:t>
            </w:r>
          </w:p>
          <w:p w14:paraId="14BBB468" w14:textId="77777777" w:rsidR="00305003" w:rsidRDefault="00305003" w:rsidP="00305003">
            <w:pPr>
              <w:pStyle w:val="2-"/>
            </w:pPr>
            <w:r>
              <w:t>}</w:t>
            </w:r>
          </w:p>
          <w:p w14:paraId="0004A9F7" w14:textId="77777777" w:rsidR="00305003" w:rsidRDefault="00305003" w:rsidP="00305003">
            <w:pPr>
              <w:pStyle w:val="2-"/>
            </w:pPr>
          </w:p>
          <w:p w14:paraId="4DF91457" w14:textId="77777777" w:rsidR="00305003" w:rsidRPr="00305003" w:rsidRDefault="00305003" w:rsidP="00305003">
            <w:pPr>
              <w:pStyle w:val="2-"/>
              <w:rPr>
                <w:color w:val="00B050"/>
              </w:rPr>
            </w:pPr>
            <w:r w:rsidRPr="00305003">
              <w:rPr>
                <w:rFonts w:hint="eastAsia"/>
                <w:color w:val="00B050"/>
              </w:rPr>
              <w:t>//子スレッドの生成と終了待ち</w:t>
            </w:r>
          </w:p>
          <w:p w14:paraId="678E1C81" w14:textId="77777777" w:rsidR="00305003" w:rsidRDefault="00305003" w:rsidP="00305003">
            <w:pPr>
              <w:pStyle w:val="2-"/>
            </w:pPr>
            <w:r>
              <w:t>void createChildThreads(const char* thread_name, TEST_INFO&amp; test, THREAD_INFO&amp; tinfo)</w:t>
            </w:r>
          </w:p>
          <w:p w14:paraId="51E872D4" w14:textId="77777777" w:rsidR="00305003" w:rsidRDefault="00305003" w:rsidP="00305003">
            <w:pPr>
              <w:pStyle w:val="2-"/>
            </w:pPr>
            <w:r>
              <w:t>{</w:t>
            </w:r>
          </w:p>
          <w:p w14:paraId="5D8A136B" w14:textId="77777777" w:rsidR="00305003" w:rsidRPr="00305003" w:rsidRDefault="00305003" w:rsidP="00305003">
            <w:pPr>
              <w:pStyle w:val="2-"/>
              <w:rPr>
                <w:color w:val="00B050"/>
              </w:rPr>
            </w:pPr>
            <w:r>
              <w:rPr>
                <w:rFonts w:hint="eastAsia"/>
              </w:rPr>
              <w:tab/>
            </w:r>
            <w:r w:rsidRPr="00305003">
              <w:rPr>
                <w:rFonts w:hint="eastAsia"/>
                <w:color w:val="00B050"/>
              </w:rPr>
              <w:t>//子スレッド生成ループ</w:t>
            </w:r>
          </w:p>
          <w:p w14:paraId="1517D900" w14:textId="77777777" w:rsidR="00305003" w:rsidRDefault="00305003" w:rsidP="00305003">
            <w:pPr>
              <w:pStyle w:val="2-"/>
            </w:pPr>
            <w:r>
              <w:tab/>
              <w:t>const int CHILD_THREAD_NUM = 3;</w:t>
            </w:r>
          </w:p>
          <w:p w14:paraId="4EEC8268" w14:textId="77777777" w:rsidR="00305003" w:rsidRPr="00316B73" w:rsidRDefault="00305003" w:rsidP="00305003">
            <w:pPr>
              <w:pStyle w:val="2-"/>
              <w:rPr>
                <w:color w:val="00B050"/>
              </w:rPr>
            </w:pPr>
            <w:r>
              <w:rPr>
                <w:rFonts w:hint="eastAsia"/>
              </w:rPr>
              <w:tab/>
              <w:t xml:space="preserve">HANDLE hthread[CHILD_THREAD_NUM];     </w:t>
            </w:r>
            <w:r w:rsidRPr="00316B73">
              <w:rPr>
                <w:rFonts w:hint="eastAsia"/>
                <w:color w:val="00B050"/>
              </w:rPr>
              <w:t>//生成した子スレッドのスレッドハンドル</w:t>
            </w:r>
          </w:p>
          <w:p w14:paraId="6253AC77" w14:textId="77777777" w:rsidR="00305003" w:rsidRPr="00316B73" w:rsidRDefault="00305003" w:rsidP="00305003">
            <w:pPr>
              <w:pStyle w:val="2-"/>
              <w:rPr>
                <w:color w:val="00B050"/>
              </w:rPr>
            </w:pPr>
            <w:r>
              <w:rPr>
                <w:rFonts w:hint="eastAsia"/>
              </w:rPr>
              <w:tab/>
              <w:t xml:space="preserve">unsigned int tid[CHILD_THREAD_NUM];  </w:t>
            </w:r>
            <w:r w:rsidRPr="00316B73">
              <w:rPr>
                <w:rFonts w:hint="eastAsia"/>
                <w:color w:val="00B050"/>
              </w:rPr>
              <w:t xml:space="preserve"> //生成した子スレッドのスレッドID</w:t>
            </w:r>
          </w:p>
          <w:p w14:paraId="3F0C4585" w14:textId="77777777" w:rsidR="00305003" w:rsidRDefault="00305003" w:rsidP="00305003">
            <w:pPr>
              <w:pStyle w:val="2-"/>
            </w:pPr>
            <w:r>
              <w:rPr>
                <w:rFonts w:hint="eastAsia"/>
              </w:rPr>
              <w:tab/>
              <w:t>THREAD_PARAM* param[CHILD_THREAD_NUM];</w:t>
            </w:r>
            <w:r w:rsidRPr="00316B73">
              <w:rPr>
                <w:rFonts w:hint="eastAsia"/>
                <w:color w:val="00B050"/>
              </w:rPr>
              <w:t>//スレッド受け渡し用データ</w:t>
            </w:r>
          </w:p>
          <w:p w14:paraId="54D3D58F" w14:textId="77777777" w:rsidR="00305003" w:rsidRDefault="00305003" w:rsidP="00305003">
            <w:pPr>
              <w:pStyle w:val="2-"/>
            </w:pPr>
            <w:r>
              <w:tab/>
              <w:t>for (int i = 0; i &lt; test.start_i; ++i)</w:t>
            </w:r>
          </w:p>
          <w:p w14:paraId="5DB4AB69" w14:textId="77777777" w:rsidR="00305003" w:rsidRDefault="00305003" w:rsidP="00305003">
            <w:pPr>
              <w:pStyle w:val="2-"/>
            </w:pPr>
            <w:r>
              <w:tab/>
              <w:t>{</w:t>
            </w:r>
          </w:p>
          <w:p w14:paraId="7720BA86" w14:textId="77777777" w:rsidR="00305003" w:rsidRDefault="00305003" w:rsidP="00305003">
            <w:pPr>
              <w:pStyle w:val="2-"/>
            </w:pPr>
            <w:r>
              <w:tab/>
            </w:r>
            <w:r>
              <w:tab/>
              <w:t>hthread[i] = INVALID_HANDLE_VALUE;</w:t>
            </w:r>
          </w:p>
          <w:p w14:paraId="3DA0AFA6" w14:textId="77777777" w:rsidR="00305003" w:rsidRDefault="00305003" w:rsidP="00305003">
            <w:pPr>
              <w:pStyle w:val="2-"/>
            </w:pPr>
            <w:r>
              <w:tab/>
            </w:r>
            <w:r>
              <w:tab/>
              <w:t>tid[i] = 0;</w:t>
            </w:r>
          </w:p>
          <w:p w14:paraId="587F4EA4" w14:textId="77777777" w:rsidR="00305003" w:rsidRDefault="00305003" w:rsidP="00305003">
            <w:pPr>
              <w:pStyle w:val="2-"/>
            </w:pPr>
            <w:r>
              <w:tab/>
            </w:r>
            <w:r>
              <w:tab/>
              <w:t>param[i] = NULL;</w:t>
            </w:r>
          </w:p>
          <w:p w14:paraId="26F8D387" w14:textId="77777777" w:rsidR="00305003" w:rsidRDefault="00305003" w:rsidP="00305003">
            <w:pPr>
              <w:pStyle w:val="2-"/>
            </w:pPr>
            <w:r>
              <w:tab/>
              <w:t>}</w:t>
            </w:r>
          </w:p>
          <w:p w14:paraId="32D7B5BD" w14:textId="77777777" w:rsidR="00305003" w:rsidRDefault="00305003" w:rsidP="00305003">
            <w:pPr>
              <w:pStyle w:val="2-"/>
            </w:pPr>
            <w:r>
              <w:tab/>
              <w:t>for (int i = test.start_i; i &lt; CHILD_THREAD_NUM; ++i)</w:t>
            </w:r>
          </w:p>
          <w:p w14:paraId="1863E962" w14:textId="77777777" w:rsidR="00305003" w:rsidRDefault="00305003" w:rsidP="00305003">
            <w:pPr>
              <w:pStyle w:val="2-"/>
            </w:pPr>
            <w:r>
              <w:tab/>
              <w:t>{</w:t>
            </w:r>
          </w:p>
          <w:p w14:paraId="4BFD0049"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//子スレッド用パラメータ作成</w:t>
            </w:r>
          </w:p>
          <w:p w14:paraId="4400C663" w14:textId="77777777" w:rsidR="00305003" w:rsidRDefault="00305003" w:rsidP="00305003">
            <w:pPr>
              <w:pStyle w:val="2-"/>
            </w:pPr>
            <w:r>
              <w:tab/>
            </w:r>
            <w:r>
              <w:tab/>
              <w:t>param[i] = (THREAD_PARAM*)malloc(sizeof(THREAD_PARAM));</w:t>
            </w:r>
          </w:p>
          <w:p w14:paraId="6CC7A3F2" w14:textId="77777777" w:rsidR="00305003" w:rsidRDefault="00305003" w:rsidP="00305003">
            <w:pPr>
              <w:pStyle w:val="2-"/>
            </w:pPr>
            <w:r>
              <w:tab/>
            </w:r>
            <w:r>
              <w:tab/>
              <w:t>memcpy(&amp;param[i]-&gt;test, &amp;test, sizeof(TEST_INFO));</w:t>
            </w:r>
          </w:p>
          <w:p w14:paraId="41E96EE7" w14:textId="77777777" w:rsidR="00305003" w:rsidRDefault="00305003" w:rsidP="00305003">
            <w:pPr>
              <w:pStyle w:val="2-"/>
            </w:pPr>
            <w:r>
              <w:tab/>
            </w:r>
            <w:r>
              <w:tab/>
              <w:t>memcpy(&amp;param[i]-&gt;thread, &amp;tinfo, sizeof(THREAD_INFO));</w:t>
            </w:r>
          </w:p>
          <w:p w14:paraId="335074A7" w14:textId="77777777" w:rsidR="00305003" w:rsidRDefault="00305003" w:rsidP="00305003">
            <w:pPr>
              <w:pStyle w:val="2-"/>
            </w:pPr>
            <w:r>
              <w:tab/>
            </w:r>
            <w:r>
              <w:tab/>
              <w:t>param[i]-&gt;test.start_i = i + 1;</w:t>
            </w:r>
          </w:p>
          <w:p w14:paraId="3097F140" w14:textId="77777777" w:rsidR="00305003" w:rsidRDefault="00305003" w:rsidP="00305003">
            <w:pPr>
              <w:pStyle w:val="2-"/>
            </w:pPr>
          </w:p>
          <w:p w14:paraId="500F0222" w14:textId="77777777" w:rsidR="00305003" w:rsidRDefault="00305003" w:rsidP="00305003">
            <w:pPr>
              <w:pStyle w:val="2-"/>
            </w:pPr>
            <w:r>
              <w:rPr>
                <w:rFonts w:hint="eastAsia"/>
              </w:rPr>
              <w:tab/>
            </w:r>
            <w:r>
              <w:rPr>
                <w:rFonts w:hint="eastAsia"/>
              </w:rPr>
              <w:tab/>
            </w:r>
            <w:r w:rsidRPr="00316B73">
              <w:rPr>
                <w:rFonts w:hint="eastAsia"/>
                <w:color w:val="00B050"/>
              </w:rPr>
              <w:t>//子スレッド生成</w:t>
            </w:r>
          </w:p>
          <w:p w14:paraId="6AD1C30B" w14:textId="77777777" w:rsidR="00305003" w:rsidRDefault="00305003" w:rsidP="00305003">
            <w:pPr>
              <w:pStyle w:val="2-"/>
            </w:pPr>
            <w:r>
              <w:tab/>
            </w:r>
            <w:r>
              <w:tab/>
              <w:t>unsigned int tid_tmp = 0;</w:t>
            </w:r>
          </w:p>
          <w:p w14:paraId="0C345E08" w14:textId="77777777" w:rsidR="00305003" w:rsidRDefault="00305003" w:rsidP="00305003">
            <w:pPr>
              <w:pStyle w:val="2-"/>
            </w:pPr>
            <w:r>
              <w:tab/>
            </w:r>
            <w:r>
              <w:tab/>
              <w:t xml:space="preserve">HANDLE hthread_tmp = </w:t>
            </w:r>
            <w:r w:rsidRPr="00316B73">
              <w:rPr>
                <w:color w:val="FF0000"/>
              </w:rPr>
              <w:t>(HANDLE)_beginthreadex(NULL, 0, threadFunc, (void*)(param[i]), 0, &amp;tid_tmp);</w:t>
            </w:r>
          </w:p>
          <w:p w14:paraId="50081513" w14:textId="77777777" w:rsidR="00305003" w:rsidRDefault="00305003" w:rsidP="00305003">
            <w:pPr>
              <w:pStyle w:val="2-"/>
            </w:pPr>
            <w:r>
              <w:tab/>
            </w:r>
            <w:r>
              <w:tab/>
              <w:t>if (hthread_tmp == (HANDLE)1L || hthread_tmp == INVALID_HANDLE_VALUE)</w:t>
            </w:r>
          </w:p>
          <w:p w14:paraId="611D4E45" w14:textId="77777777" w:rsidR="00305003" w:rsidRDefault="00305003" w:rsidP="00305003">
            <w:pPr>
              <w:pStyle w:val="2-"/>
            </w:pPr>
            <w:r>
              <w:tab/>
            </w:r>
            <w:r>
              <w:tab/>
              <w:t>{</w:t>
            </w:r>
          </w:p>
          <w:p w14:paraId="3C509B23"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//子スレッド生成失敗</w:t>
            </w:r>
          </w:p>
          <w:p w14:paraId="7B5C6108" w14:textId="77777777" w:rsidR="00305003" w:rsidRDefault="00305003" w:rsidP="00305003">
            <w:pPr>
              <w:pStyle w:val="2-"/>
            </w:pPr>
            <w:r>
              <w:tab/>
            </w:r>
            <w:r>
              <w:tab/>
            </w:r>
            <w:r>
              <w:tab/>
              <w:t>free(param[i]);</w:t>
            </w:r>
          </w:p>
          <w:p w14:paraId="22036F83" w14:textId="77777777" w:rsidR="00305003" w:rsidRDefault="00305003" w:rsidP="00305003">
            <w:pPr>
              <w:pStyle w:val="2-"/>
            </w:pPr>
            <w:r>
              <w:tab/>
            </w:r>
            <w:r>
              <w:tab/>
            </w:r>
            <w:r>
              <w:tab/>
              <w:t>param[i] = NULL;</w:t>
            </w:r>
          </w:p>
          <w:p w14:paraId="78D9B4F3" w14:textId="77777777" w:rsidR="00305003" w:rsidRDefault="00305003" w:rsidP="00305003">
            <w:pPr>
              <w:pStyle w:val="2-"/>
            </w:pPr>
          </w:p>
          <w:p w14:paraId="52FFCF9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//エラーメッセージ</w:t>
            </w:r>
          </w:p>
          <w:p w14:paraId="3ACC3491" w14:textId="77777777" w:rsidR="00305003" w:rsidRDefault="00305003" w:rsidP="00305003">
            <w:pPr>
              <w:pStyle w:val="2-"/>
            </w:pPr>
            <w:r>
              <w:tab/>
            </w:r>
            <w:r>
              <w:tab/>
            </w:r>
            <w:r>
              <w:tab/>
              <w:t>if (tinfo.is_root_thread)</w:t>
            </w:r>
          </w:p>
          <w:p w14:paraId="47096E8D" w14:textId="77777777" w:rsidR="00305003" w:rsidRDefault="00305003" w:rsidP="00305003">
            <w:pPr>
              <w:pStyle w:val="2-"/>
            </w:pPr>
            <w:r>
              <w:tab/>
            </w:r>
            <w:r>
              <w:tab/>
            </w:r>
            <w:r>
              <w:tab/>
            </w:r>
            <w:r>
              <w:tab/>
              <w:t>fprintf(stderr, "%s -&gt; [%d] FAILED (errno=%d)\n", thread_name, i, errno);</w:t>
            </w:r>
          </w:p>
          <w:p w14:paraId="4FE2E2D3" w14:textId="77777777" w:rsidR="00305003" w:rsidRDefault="00305003" w:rsidP="00305003">
            <w:pPr>
              <w:pStyle w:val="2-"/>
            </w:pPr>
            <w:r>
              <w:tab/>
            </w:r>
            <w:r>
              <w:tab/>
            </w:r>
            <w:r>
              <w:tab/>
              <w:t>else</w:t>
            </w:r>
          </w:p>
          <w:p w14:paraId="4E249D0E" w14:textId="77777777" w:rsidR="00305003" w:rsidRDefault="00305003" w:rsidP="00305003">
            <w:pPr>
              <w:pStyle w:val="2-"/>
            </w:pPr>
            <w:r>
              <w:tab/>
            </w:r>
            <w:r>
              <w:tab/>
            </w:r>
            <w:r>
              <w:tab/>
            </w:r>
            <w:r>
              <w:tab/>
              <w:t>fprintf(stderr, "%s -&gt; [%d] FAILED (errno=%d)\n", thread_name, i, errno);</w:t>
            </w:r>
          </w:p>
          <w:p w14:paraId="6DAA0B35" w14:textId="77777777" w:rsidR="00305003" w:rsidRDefault="00305003" w:rsidP="00305003">
            <w:pPr>
              <w:pStyle w:val="2-"/>
            </w:pPr>
            <w:r>
              <w:tab/>
            </w:r>
            <w:r>
              <w:tab/>
            </w:r>
            <w:r>
              <w:tab/>
              <w:t>fflush(stderr);</w:t>
            </w:r>
          </w:p>
          <w:p w14:paraId="2F7CEA63" w14:textId="77777777" w:rsidR="00305003" w:rsidRDefault="00305003" w:rsidP="00305003">
            <w:pPr>
              <w:pStyle w:val="2-"/>
            </w:pPr>
          </w:p>
          <w:p w14:paraId="6638B4CD"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//1秒スリープ</w:t>
            </w:r>
          </w:p>
          <w:p w14:paraId="287CF856" w14:textId="77777777" w:rsidR="00305003" w:rsidRPr="00316B73" w:rsidRDefault="00305003" w:rsidP="00305003">
            <w:pPr>
              <w:pStyle w:val="2-"/>
              <w:rPr>
                <w:color w:val="FF0000"/>
              </w:rPr>
            </w:pPr>
            <w:r>
              <w:tab/>
            </w:r>
            <w:r>
              <w:tab/>
            </w:r>
            <w:r>
              <w:tab/>
            </w:r>
            <w:r w:rsidRPr="00316B73">
              <w:rPr>
                <w:color w:val="FF0000"/>
              </w:rPr>
              <w:t>Sleep(1000);</w:t>
            </w:r>
          </w:p>
          <w:p w14:paraId="5D4FC93E" w14:textId="77777777" w:rsidR="00305003" w:rsidRDefault="00305003" w:rsidP="00305003">
            <w:pPr>
              <w:pStyle w:val="2-"/>
            </w:pPr>
            <w:r>
              <w:tab/>
            </w:r>
            <w:r>
              <w:tab/>
              <w:t>}</w:t>
            </w:r>
          </w:p>
          <w:p w14:paraId="58E82CBC" w14:textId="77777777" w:rsidR="00305003" w:rsidRDefault="00305003" w:rsidP="00305003">
            <w:pPr>
              <w:pStyle w:val="2-"/>
            </w:pPr>
            <w:r>
              <w:tab/>
            </w:r>
            <w:r>
              <w:tab/>
              <w:t>else</w:t>
            </w:r>
          </w:p>
          <w:p w14:paraId="5E0900A3" w14:textId="77777777" w:rsidR="00305003" w:rsidRDefault="00305003" w:rsidP="00305003">
            <w:pPr>
              <w:pStyle w:val="2-"/>
            </w:pPr>
            <w:r>
              <w:tab/>
            </w:r>
            <w:r>
              <w:tab/>
              <w:t>{</w:t>
            </w:r>
          </w:p>
          <w:p w14:paraId="1A6A4CF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//子スレッド生成成功</w:t>
            </w:r>
          </w:p>
          <w:p w14:paraId="7B17CB8A" w14:textId="77777777" w:rsidR="00305003" w:rsidRDefault="00305003" w:rsidP="00305003">
            <w:pPr>
              <w:pStyle w:val="2-"/>
            </w:pPr>
          </w:p>
          <w:p w14:paraId="5AE85A3A"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//子スレッドのスレッドハンドルとIDを記録（最後の終了待ち用）</w:t>
            </w:r>
          </w:p>
          <w:p w14:paraId="1EDA4EE5" w14:textId="77777777" w:rsidR="00305003" w:rsidRDefault="00305003" w:rsidP="00305003">
            <w:pPr>
              <w:pStyle w:val="2-"/>
            </w:pPr>
            <w:r>
              <w:tab/>
            </w:r>
            <w:r>
              <w:tab/>
            </w:r>
            <w:r>
              <w:tab/>
              <w:t>hthread[i] = hthread_tmp;</w:t>
            </w:r>
          </w:p>
          <w:p w14:paraId="38116947" w14:textId="77777777" w:rsidR="00305003" w:rsidRDefault="00305003" w:rsidP="00305003">
            <w:pPr>
              <w:pStyle w:val="2-"/>
            </w:pPr>
            <w:r>
              <w:tab/>
            </w:r>
            <w:r>
              <w:tab/>
            </w:r>
            <w:r>
              <w:tab/>
              <w:t>tid[i] = tid_tmp;</w:t>
            </w:r>
          </w:p>
          <w:p w14:paraId="0F00AA94" w14:textId="77777777" w:rsidR="00305003" w:rsidRDefault="00305003" w:rsidP="00305003">
            <w:pPr>
              <w:pStyle w:val="2-"/>
            </w:pPr>
          </w:p>
          <w:p w14:paraId="279CA4D1" w14:textId="77777777" w:rsidR="00305003" w:rsidRPr="00316B73" w:rsidRDefault="00305003" w:rsidP="00305003">
            <w:pPr>
              <w:pStyle w:val="2-"/>
              <w:rPr>
                <w:color w:val="00B050"/>
              </w:rPr>
            </w:pPr>
            <w:r>
              <w:rPr>
                <w:rFonts w:hint="eastAsia"/>
              </w:rPr>
              <w:lastRenderedPageBreak/>
              <w:tab/>
            </w:r>
            <w:r>
              <w:rPr>
                <w:rFonts w:hint="eastAsia"/>
              </w:rPr>
              <w:tab/>
            </w:r>
            <w:r>
              <w:rPr>
                <w:rFonts w:hint="eastAsia"/>
              </w:rPr>
              <w:tab/>
            </w:r>
            <w:r w:rsidRPr="00316B73">
              <w:rPr>
                <w:rFonts w:hint="eastAsia"/>
                <w:color w:val="00B050"/>
              </w:rPr>
              <w:t>//子スレッド生成メッセージ</w:t>
            </w:r>
          </w:p>
          <w:p w14:paraId="3F6BB07B" w14:textId="77777777" w:rsidR="00305003" w:rsidRDefault="00305003" w:rsidP="00305003">
            <w:pPr>
              <w:pStyle w:val="2-"/>
            </w:pPr>
            <w:r>
              <w:tab/>
            </w:r>
            <w:r>
              <w:tab/>
            </w:r>
            <w:r>
              <w:tab/>
              <w:t>if (tinfo.is_root_thread)</w:t>
            </w:r>
          </w:p>
          <w:p w14:paraId="215E2E42" w14:textId="77777777" w:rsidR="00305003" w:rsidRDefault="00305003" w:rsidP="00305003">
            <w:pPr>
              <w:pStyle w:val="2-"/>
            </w:pPr>
            <w:r>
              <w:tab/>
            </w:r>
            <w:r>
              <w:tab/>
            </w:r>
            <w:r>
              <w:tab/>
            </w:r>
            <w:r>
              <w:tab/>
              <w:t>printf("%s -&gt; [%d] CREATED:C%d(%5d,%5d)\n", thread_name, i, tinfo.level + 1, tid_tmp, tinfo.parent_tid);</w:t>
            </w:r>
          </w:p>
          <w:p w14:paraId="35217012" w14:textId="77777777" w:rsidR="00305003" w:rsidRDefault="00305003" w:rsidP="00305003">
            <w:pPr>
              <w:pStyle w:val="2-"/>
            </w:pPr>
            <w:r>
              <w:tab/>
            </w:r>
            <w:r>
              <w:tab/>
            </w:r>
            <w:r>
              <w:tab/>
              <w:t>else</w:t>
            </w:r>
          </w:p>
          <w:p w14:paraId="5ED53110" w14:textId="77777777" w:rsidR="00305003" w:rsidRDefault="00305003" w:rsidP="00305003">
            <w:pPr>
              <w:pStyle w:val="2-"/>
            </w:pPr>
            <w:r>
              <w:tab/>
            </w:r>
            <w:r>
              <w:tab/>
            </w:r>
            <w:r>
              <w:tab/>
            </w:r>
            <w:r>
              <w:tab/>
              <w:t>printf("%s -&gt; [%d] CREATED:C%d(%5d,%5d)\n", thread_name, i, tinfo.level + 1, tid_tmp, tinfo.parent_tid);</w:t>
            </w:r>
          </w:p>
          <w:p w14:paraId="33C81A70" w14:textId="77777777" w:rsidR="00305003" w:rsidRDefault="00305003" w:rsidP="00305003">
            <w:pPr>
              <w:pStyle w:val="2-"/>
            </w:pPr>
            <w:r>
              <w:tab/>
            </w:r>
            <w:r>
              <w:tab/>
            </w:r>
            <w:r>
              <w:tab/>
              <w:t>fflush(stdout);</w:t>
            </w:r>
          </w:p>
          <w:p w14:paraId="1EAB1C8C" w14:textId="77777777" w:rsidR="00305003" w:rsidRDefault="00305003" w:rsidP="00305003">
            <w:pPr>
              <w:pStyle w:val="2-"/>
            </w:pPr>
          </w:p>
          <w:p w14:paraId="2572E2E1"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//2秒スリープ</w:t>
            </w:r>
          </w:p>
          <w:p w14:paraId="4376982C" w14:textId="77777777" w:rsidR="00305003" w:rsidRPr="00316B73" w:rsidRDefault="00305003" w:rsidP="00305003">
            <w:pPr>
              <w:pStyle w:val="2-"/>
              <w:rPr>
                <w:color w:val="FF0000"/>
              </w:rPr>
            </w:pPr>
            <w:r>
              <w:tab/>
            </w:r>
            <w:r>
              <w:tab/>
            </w:r>
            <w:r>
              <w:tab/>
            </w:r>
            <w:r w:rsidRPr="00316B73">
              <w:rPr>
                <w:color w:val="FF0000"/>
              </w:rPr>
              <w:t>Sleep(2000);</w:t>
            </w:r>
          </w:p>
          <w:p w14:paraId="37B89FEF" w14:textId="77777777" w:rsidR="00305003" w:rsidRDefault="00305003" w:rsidP="00305003">
            <w:pPr>
              <w:pStyle w:val="2-"/>
            </w:pPr>
            <w:r>
              <w:tab/>
            </w:r>
            <w:r>
              <w:tab/>
              <w:t>}</w:t>
            </w:r>
          </w:p>
          <w:p w14:paraId="40DC6665" w14:textId="77777777" w:rsidR="00305003" w:rsidRDefault="00305003" w:rsidP="00305003">
            <w:pPr>
              <w:pStyle w:val="2-"/>
            </w:pPr>
            <w:r>
              <w:tab/>
              <w:t>}</w:t>
            </w:r>
          </w:p>
          <w:p w14:paraId="625110F9" w14:textId="77777777" w:rsidR="00305003" w:rsidRDefault="00305003" w:rsidP="00305003">
            <w:pPr>
              <w:pStyle w:val="2-"/>
            </w:pPr>
          </w:p>
          <w:p w14:paraId="5B0509F4" w14:textId="77777777" w:rsidR="00305003" w:rsidRDefault="00305003" w:rsidP="00305003">
            <w:pPr>
              <w:pStyle w:val="2-"/>
            </w:pPr>
            <w:r>
              <w:rPr>
                <w:rFonts w:hint="eastAsia"/>
              </w:rPr>
              <w:tab/>
            </w:r>
            <w:r w:rsidRPr="00316B73">
              <w:rPr>
                <w:rFonts w:hint="eastAsia"/>
                <w:color w:val="00B050"/>
              </w:rPr>
              <w:t>//ダミー処理</w:t>
            </w:r>
          </w:p>
          <w:p w14:paraId="6B5BCC40" w14:textId="77777777" w:rsidR="00305003" w:rsidRDefault="00305003" w:rsidP="00305003">
            <w:pPr>
              <w:pStyle w:val="2-"/>
            </w:pPr>
            <w:r>
              <w:tab/>
              <w:t>for (int i = 0; i &lt; test.loop_max; ++i)</w:t>
            </w:r>
          </w:p>
          <w:p w14:paraId="3BB7A1B2" w14:textId="77777777" w:rsidR="00305003" w:rsidRDefault="00305003" w:rsidP="00305003">
            <w:pPr>
              <w:pStyle w:val="2-"/>
            </w:pPr>
            <w:r>
              <w:tab/>
              <w:t>{</w:t>
            </w:r>
          </w:p>
          <w:p w14:paraId="0EC2F99E"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//ダミーメッセージ表示</w:t>
            </w:r>
          </w:p>
          <w:p w14:paraId="68EECE9B" w14:textId="77777777" w:rsidR="00305003" w:rsidRDefault="00305003" w:rsidP="00305003">
            <w:pPr>
              <w:pStyle w:val="2-"/>
            </w:pPr>
            <w:r>
              <w:tab/>
            </w:r>
            <w:r>
              <w:tab/>
              <w:t>printf("[%s] ... Process(%d/%d): text=\"%s\",value=%d (tls_tid=%d)\n", thread_name, i + 1, test.loop_max, test.text, test.value, tls_tid);</w:t>
            </w:r>
          </w:p>
          <w:p w14:paraId="2C78F098" w14:textId="77777777" w:rsidR="00305003" w:rsidRDefault="00305003" w:rsidP="00305003">
            <w:pPr>
              <w:pStyle w:val="2-"/>
            </w:pPr>
            <w:r>
              <w:tab/>
            </w:r>
            <w:r>
              <w:tab/>
              <w:t>fflush(stdout);</w:t>
            </w:r>
          </w:p>
          <w:p w14:paraId="36B2BA5B" w14:textId="77777777" w:rsidR="00305003" w:rsidRDefault="00305003" w:rsidP="00305003">
            <w:pPr>
              <w:pStyle w:val="2-"/>
            </w:pPr>
            <w:r>
              <w:tab/>
            </w:r>
            <w:r>
              <w:tab/>
              <w:t>test.value += 10;</w:t>
            </w:r>
          </w:p>
          <w:p w14:paraId="01A40550" w14:textId="77777777" w:rsidR="00305003" w:rsidRDefault="00305003" w:rsidP="00305003">
            <w:pPr>
              <w:pStyle w:val="2-"/>
            </w:pPr>
          </w:p>
          <w:p w14:paraId="0C6C6FC9" w14:textId="77777777" w:rsidR="00305003" w:rsidRDefault="00305003" w:rsidP="00305003">
            <w:pPr>
              <w:pStyle w:val="2-"/>
            </w:pPr>
            <w:r>
              <w:rPr>
                <w:rFonts w:hint="eastAsia"/>
              </w:rPr>
              <w:tab/>
            </w:r>
            <w:r>
              <w:rPr>
                <w:rFonts w:hint="eastAsia"/>
              </w:rPr>
              <w:tab/>
            </w:r>
            <w:r w:rsidRPr="00316B73">
              <w:rPr>
                <w:rFonts w:hint="eastAsia"/>
                <w:color w:val="00B050"/>
              </w:rPr>
              <w:t>//1秒スリープ</w:t>
            </w:r>
          </w:p>
          <w:p w14:paraId="37091B75" w14:textId="77777777" w:rsidR="00305003" w:rsidRDefault="00305003" w:rsidP="00305003">
            <w:pPr>
              <w:pStyle w:val="2-"/>
            </w:pPr>
            <w:r>
              <w:tab/>
            </w:r>
            <w:r>
              <w:tab/>
            </w:r>
            <w:r w:rsidRPr="00316B73">
              <w:rPr>
                <w:color w:val="FF0000"/>
              </w:rPr>
              <w:t>Sleep(1000);</w:t>
            </w:r>
          </w:p>
          <w:p w14:paraId="736F27A3" w14:textId="77777777" w:rsidR="00305003" w:rsidRDefault="00305003" w:rsidP="00305003">
            <w:pPr>
              <w:pStyle w:val="2-"/>
            </w:pPr>
            <w:r>
              <w:tab/>
              <w:t>}</w:t>
            </w:r>
          </w:p>
          <w:p w14:paraId="011D8DD3" w14:textId="77777777" w:rsidR="00305003" w:rsidRDefault="00305003" w:rsidP="00305003">
            <w:pPr>
              <w:pStyle w:val="2-"/>
            </w:pPr>
          </w:p>
          <w:p w14:paraId="65D677CB" w14:textId="77777777" w:rsidR="00305003" w:rsidRDefault="00305003" w:rsidP="00305003">
            <w:pPr>
              <w:pStyle w:val="2-"/>
            </w:pPr>
            <w:r>
              <w:rPr>
                <w:rFonts w:hint="eastAsia"/>
              </w:rPr>
              <w:tab/>
            </w:r>
            <w:r w:rsidRPr="00316B73">
              <w:rPr>
                <w:rFonts w:hint="eastAsia"/>
                <w:color w:val="00B050"/>
              </w:rPr>
              <w:t>//子スレッドの終了待ち</w:t>
            </w:r>
          </w:p>
          <w:p w14:paraId="6FBEA406" w14:textId="77777777" w:rsidR="00305003" w:rsidRDefault="00305003" w:rsidP="00305003">
            <w:pPr>
              <w:pStyle w:val="2-"/>
            </w:pPr>
            <w:r>
              <w:tab/>
              <w:t>for (int i = 0; i &lt; CHILD_THREAD_NUM; ++i)</w:t>
            </w:r>
          </w:p>
          <w:p w14:paraId="7FA77A74" w14:textId="77777777" w:rsidR="00305003" w:rsidRDefault="00305003" w:rsidP="00305003">
            <w:pPr>
              <w:pStyle w:val="2-"/>
            </w:pPr>
            <w:r>
              <w:tab/>
              <w:t>{</w:t>
            </w:r>
          </w:p>
          <w:p w14:paraId="5711B325" w14:textId="77777777" w:rsidR="00305003" w:rsidRDefault="00305003" w:rsidP="00305003">
            <w:pPr>
              <w:pStyle w:val="2-"/>
            </w:pPr>
            <w:r>
              <w:tab/>
            </w:r>
            <w:r>
              <w:tab/>
              <w:t>HANDLE hthread_tmp = hthread[i];</w:t>
            </w:r>
          </w:p>
          <w:p w14:paraId="5D1267C9" w14:textId="77777777" w:rsidR="00305003" w:rsidRDefault="00305003" w:rsidP="00305003">
            <w:pPr>
              <w:pStyle w:val="2-"/>
            </w:pPr>
            <w:r>
              <w:tab/>
            </w:r>
            <w:r>
              <w:tab/>
              <w:t>unsigned int tid_tmp = tid[i];</w:t>
            </w:r>
          </w:p>
          <w:p w14:paraId="26245F97" w14:textId="77777777" w:rsidR="00305003" w:rsidRDefault="00305003" w:rsidP="00305003">
            <w:pPr>
              <w:pStyle w:val="2-"/>
            </w:pPr>
            <w:r>
              <w:tab/>
            </w:r>
            <w:r>
              <w:tab/>
              <w:t>if (hthread_tmp != (HANDLE)1L &amp;&amp; hthread_tmp != INVALID_HANDLE_VALUE)</w:t>
            </w:r>
          </w:p>
          <w:p w14:paraId="5C73E7F7" w14:textId="77777777" w:rsidR="00305003" w:rsidRDefault="00305003" w:rsidP="00305003">
            <w:pPr>
              <w:pStyle w:val="2-"/>
            </w:pPr>
            <w:r>
              <w:tab/>
            </w:r>
            <w:r>
              <w:tab/>
              <w:t>{</w:t>
            </w:r>
          </w:p>
          <w:p w14:paraId="6596CCD7"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//ウェイト開始メッセージ</w:t>
            </w:r>
          </w:p>
          <w:p w14:paraId="653D3356" w14:textId="77777777" w:rsidR="00305003" w:rsidRDefault="00305003" w:rsidP="00305003">
            <w:pPr>
              <w:pStyle w:val="2-"/>
            </w:pPr>
            <w:r>
              <w:tab/>
            </w:r>
            <w:r>
              <w:tab/>
            </w:r>
            <w:r>
              <w:tab/>
              <w:t>printf("[%s] ... Wait(%5d) ...\n", thread_name, tid_tmp);</w:t>
            </w:r>
          </w:p>
          <w:p w14:paraId="77E76545" w14:textId="77777777" w:rsidR="00305003" w:rsidRDefault="00305003" w:rsidP="00305003">
            <w:pPr>
              <w:pStyle w:val="2-"/>
            </w:pPr>
            <w:r>
              <w:tab/>
            </w:r>
            <w:r>
              <w:tab/>
            </w:r>
            <w:r>
              <w:tab/>
              <w:t>fflush(stdout);</w:t>
            </w:r>
          </w:p>
          <w:p w14:paraId="03251203" w14:textId="77777777" w:rsidR="00305003" w:rsidRDefault="00305003" w:rsidP="00305003">
            <w:pPr>
              <w:pStyle w:val="2-"/>
            </w:pPr>
          </w:p>
          <w:p w14:paraId="4030C000" w14:textId="6041E2AF"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w:t>
            </w:r>
            <w:r w:rsidR="00316B73" w:rsidRPr="00316B73">
              <w:rPr>
                <w:rFonts w:hint="eastAsia"/>
                <w:color w:val="00B050"/>
              </w:rPr>
              <w:t>：子スレッド終了待ち</w:t>
            </w:r>
          </w:p>
          <w:p w14:paraId="2942A1B6" w14:textId="77777777" w:rsidR="00305003" w:rsidRDefault="00305003" w:rsidP="00305003">
            <w:pPr>
              <w:pStyle w:val="2-"/>
              <w:rPr>
                <w:color w:val="FF0000"/>
              </w:rPr>
            </w:pPr>
            <w:r>
              <w:tab/>
            </w:r>
            <w:r>
              <w:tab/>
            </w:r>
            <w:r>
              <w:tab/>
            </w:r>
            <w:r w:rsidRPr="00316B73">
              <w:rPr>
                <w:color w:val="FF0000"/>
              </w:rPr>
              <w:t>WaitForSingleObject(hthread_tmp, INFINITE);</w:t>
            </w:r>
          </w:p>
          <w:p w14:paraId="5019992A" w14:textId="77777777" w:rsidR="004D4BE0" w:rsidRPr="004D4BE0" w:rsidRDefault="004D4BE0" w:rsidP="004D4BE0">
            <w:pPr>
              <w:pStyle w:val="2-"/>
              <w:rPr>
                <w:color w:val="FF0000"/>
              </w:rPr>
            </w:pPr>
            <w:r w:rsidRPr="004D4BE0">
              <w:rPr>
                <w:color w:val="FF0000"/>
              </w:rPr>
              <w:tab/>
            </w:r>
            <w:r w:rsidRPr="004D4BE0">
              <w:rPr>
                <w:color w:val="FF0000"/>
              </w:rPr>
              <w:tab/>
            </w:r>
            <w:r w:rsidRPr="004D4BE0">
              <w:rPr>
                <w:color w:val="FF0000"/>
              </w:rPr>
              <w:tab/>
            </w:r>
          </w:p>
          <w:p w14:paraId="0115D1C7" w14:textId="2C8B4396" w:rsidR="004D4BE0" w:rsidRPr="004D4BE0" w:rsidRDefault="004D4BE0" w:rsidP="004D4BE0">
            <w:pPr>
              <w:pStyle w:val="2-"/>
              <w:rPr>
                <w:color w:val="FF0000"/>
              </w:rPr>
            </w:pPr>
            <w:r w:rsidRPr="004D4BE0">
              <w:rPr>
                <w:rFonts w:hint="eastAsia"/>
                <w:color w:val="FF0000"/>
              </w:rPr>
              <w:tab/>
            </w:r>
            <w:r w:rsidRPr="004D4BE0">
              <w:rPr>
                <w:rFonts w:hint="eastAsia"/>
                <w:color w:val="FF0000"/>
              </w:rPr>
              <w:tab/>
            </w:r>
            <w:r w:rsidRPr="004D4BE0">
              <w:rPr>
                <w:rFonts w:hint="eastAsia"/>
                <w:color w:val="FF0000"/>
              </w:rPr>
              <w:tab/>
            </w:r>
            <w:r w:rsidRPr="004D4BE0">
              <w:rPr>
                <w:rFonts w:hint="eastAsia"/>
                <w:color w:val="00B050"/>
              </w:rPr>
              <w:t>//</w:t>
            </w:r>
            <w:r w:rsidR="003F0EC2">
              <w:rPr>
                <w:rFonts w:hint="eastAsia"/>
                <w:color w:val="00B050"/>
              </w:rPr>
              <w:t>子スレッド</w:t>
            </w:r>
            <w:r w:rsidRPr="004D4BE0">
              <w:rPr>
                <w:rFonts w:hint="eastAsia"/>
                <w:color w:val="00B050"/>
              </w:rPr>
              <w:t>のハンドルをクローズ</w:t>
            </w:r>
          </w:p>
          <w:p w14:paraId="7C428833" w14:textId="2ED9D4F4" w:rsidR="00305003" w:rsidRDefault="004D4BE0" w:rsidP="00305003">
            <w:pPr>
              <w:pStyle w:val="2-"/>
              <w:rPr>
                <w:color w:val="FF0000"/>
              </w:rPr>
            </w:pPr>
            <w:r w:rsidRPr="004D4BE0">
              <w:rPr>
                <w:rFonts w:hint="eastAsia"/>
                <w:color w:val="FF0000"/>
              </w:rPr>
              <w:tab/>
            </w:r>
            <w:r w:rsidRPr="004D4BE0">
              <w:rPr>
                <w:rFonts w:hint="eastAsia"/>
                <w:color w:val="FF0000"/>
              </w:rPr>
              <w:tab/>
              <w:t>//</w:t>
            </w:r>
            <w:r w:rsidRPr="004D4BE0">
              <w:rPr>
                <w:rFonts w:hint="eastAsia"/>
                <w:color w:val="FF0000"/>
              </w:rPr>
              <w:tab/>
              <w:t>CloseHandle(hthread_tmp);//スレッド終了時に _endthreadex() を呼んでいるなら CloseHandle() 不要</w:t>
            </w:r>
          </w:p>
          <w:p w14:paraId="75CB71A0" w14:textId="2F0E26DC" w:rsidR="004D4BE0" w:rsidRDefault="004D4BE0" w:rsidP="00305003">
            <w:pPr>
              <w:pStyle w:val="2-"/>
            </w:pPr>
            <w:r>
              <w:tab/>
            </w:r>
            <w:r>
              <w:tab/>
            </w:r>
            <w:r>
              <w:tab/>
            </w:r>
          </w:p>
          <w:p w14:paraId="1F6FF880"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//メモリ解放</w:t>
            </w:r>
          </w:p>
          <w:p w14:paraId="259D169A" w14:textId="77777777" w:rsidR="00305003" w:rsidRDefault="00305003" w:rsidP="00305003">
            <w:pPr>
              <w:pStyle w:val="2-"/>
            </w:pPr>
            <w:r>
              <w:tab/>
            </w:r>
            <w:r>
              <w:tab/>
            </w:r>
            <w:r>
              <w:tab/>
              <w:t>free(param[i]);</w:t>
            </w:r>
          </w:p>
          <w:p w14:paraId="1678CC18" w14:textId="77777777" w:rsidR="00305003" w:rsidRDefault="00305003" w:rsidP="00305003">
            <w:pPr>
              <w:pStyle w:val="2-"/>
            </w:pPr>
            <w:r>
              <w:tab/>
            </w:r>
            <w:r>
              <w:tab/>
            </w:r>
            <w:r>
              <w:tab/>
              <w:t>param[i] = NULL;</w:t>
            </w:r>
          </w:p>
          <w:p w14:paraId="333A6666" w14:textId="77777777" w:rsidR="00305003" w:rsidRDefault="00305003" w:rsidP="00305003">
            <w:pPr>
              <w:pStyle w:val="2-"/>
            </w:pPr>
          </w:p>
          <w:p w14:paraId="62771AF0"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//ウェイト完了メッセージ</w:t>
            </w:r>
          </w:p>
          <w:p w14:paraId="0E5158C2" w14:textId="77777777" w:rsidR="00305003" w:rsidRDefault="00305003" w:rsidP="00305003">
            <w:pPr>
              <w:pStyle w:val="2-"/>
            </w:pPr>
            <w:r>
              <w:tab/>
            </w:r>
            <w:r>
              <w:tab/>
            </w:r>
            <w:r>
              <w:tab/>
              <w:t>printf("[%s] ... Wait(%5d) End\n", thread_name, tid_tmp);</w:t>
            </w:r>
          </w:p>
          <w:p w14:paraId="61C6CFB5" w14:textId="77777777" w:rsidR="00305003" w:rsidRDefault="00305003" w:rsidP="00305003">
            <w:pPr>
              <w:pStyle w:val="2-"/>
            </w:pPr>
            <w:r>
              <w:tab/>
            </w:r>
            <w:r>
              <w:tab/>
            </w:r>
            <w:r>
              <w:tab/>
              <w:t>fflush(stdout);</w:t>
            </w:r>
          </w:p>
          <w:p w14:paraId="231B4CAA" w14:textId="77777777" w:rsidR="00305003" w:rsidRDefault="00305003" w:rsidP="00305003">
            <w:pPr>
              <w:pStyle w:val="2-"/>
            </w:pPr>
            <w:r>
              <w:tab/>
            </w:r>
            <w:r>
              <w:tab/>
              <w:t>}</w:t>
            </w:r>
          </w:p>
          <w:p w14:paraId="6958DD89" w14:textId="77777777" w:rsidR="00305003" w:rsidRDefault="00305003" w:rsidP="00305003">
            <w:pPr>
              <w:pStyle w:val="2-"/>
            </w:pPr>
            <w:r>
              <w:tab/>
              <w:t>}</w:t>
            </w:r>
          </w:p>
          <w:p w14:paraId="1137D16D" w14:textId="77777777" w:rsidR="00305003" w:rsidRDefault="00305003" w:rsidP="00305003">
            <w:pPr>
              <w:pStyle w:val="2-"/>
            </w:pPr>
            <w:r>
              <w:t>}</w:t>
            </w:r>
          </w:p>
          <w:p w14:paraId="2569F15B" w14:textId="77777777" w:rsidR="00305003" w:rsidRDefault="00305003" w:rsidP="00305003">
            <w:pPr>
              <w:pStyle w:val="2-"/>
            </w:pPr>
          </w:p>
          <w:p w14:paraId="6C5CF0B8" w14:textId="2C4C8DB5" w:rsidR="00305003" w:rsidRPr="00316B73" w:rsidRDefault="00305003" w:rsidP="00305003">
            <w:pPr>
              <w:pStyle w:val="2-"/>
              <w:rPr>
                <w:color w:val="00B050"/>
              </w:rPr>
            </w:pPr>
            <w:r w:rsidRPr="00316B73">
              <w:rPr>
                <w:rFonts w:hint="eastAsia"/>
                <w:color w:val="00B050"/>
              </w:rPr>
              <w:t>//</w:t>
            </w:r>
            <w:r w:rsidR="00316B73" w:rsidRPr="00316B73">
              <w:rPr>
                <w:color w:val="00B050"/>
              </w:rPr>
              <w:t xml:space="preserve">Windows </w:t>
            </w:r>
            <w:r w:rsidRPr="00316B73">
              <w:rPr>
                <w:rFonts w:hint="eastAsia"/>
                <w:color w:val="00B050"/>
              </w:rPr>
              <w:t>thread テスト</w:t>
            </w:r>
          </w:p>
          <w:p w14:paraId="448BB9AE" w14:textId="77777777" w:rsidR="00305003" w:rsidRDefault="00305003" w:rsidP="00305003">
            <w:pPr>
              <w:pStyle w:val="2-"/>
            </w:pPr>
            <w:r>
              <w:t>int main(const int argc, const char* argv[])</w:t>
            </w:r>
          </w:p>
          <w:p w14:paraId="3F5F2559" w14:textId="77777777" w:rsidR="00305003" w:rsidRDefault="00305003" w:rsidP="00305003">
            <w:pPr>
              <w:pStyle w:val="2-"/>
            </w:pPr>
            <w:r>
              <w:t>{</w:t>
            </w:r>
          </w:p>
          <w:p w14:paraId="402898B4" w14:textId="77777777" w:rsidR="00305003" w:rsidRPr="00316B73" w:rsidRDefault="00305003" w:rsidP="00305003">
            <w:pPr>
              <w:pStyle w:val="2-"/>
              <w:rPr>
                <w:color w:val="00B050"/>
              </w:rPr>
            </w:pPr>
            <w:r>
              <w:rPr>
                <w:rFonts w:hint="eastAsia"/>
              </w:rPr>
              <w:tab/>
            </w:r>
            <w:r w:rsidRPr="00316B73">
              <w:rPr>
                <w:rFonts w:hint="eastAsia"/>
                <w:color w:val="00B050"/>
              </w:rPr>
              <w:t>//プログラム実行開始</w:t>
            </w:r>
          </w:p>
          <w:p w14:paraId="70771544" w14:textId="77777777" w:rsidR="00305003" w:rsidRDefault="00305003" w:rsidP="00305003">
            <w:pPr>
              <w:pStyle w:val="2-"/>
            </w:pPr>
            <w:r>
              <w:tab/>
              <w:t>printf("- Start Thread Test -\n");</w:t>
            </w:r>
          </w:p>
          <w:p w14:paraId="2377D6C7" w14:textId="77777777" w:rsidR="00305003" w:rsidRDefault="00305003" w:rsidP="00305003">
            <w:pPr>
              <w:pStyle w:val="2-"/>
            </w:pPr>
            <w:r>
              <w:tab/>
              <w:t>fflush(stdout);</w:t>
            </w:r>
          </w:p>
          <w:p w14:paraId="47775A8C" w14:textId="77777777" w:rsidR="00305003" w:rsidRDefault="00305003" w:rsidP="00305003">
            <w:pPr>
              <w:pStyle w:val="2-"/>
            </w:pPr>
          </w:p>
          <w:p w14:paraId="48D986EC" w14:textId="77777777" w:rsidR="00305003" w:rsidRPr="00316B73" w:rsidRDefault="00305003" w:rsidP="00305003">
            <w:pPr>
              <w:pStyle w:val="2-"/>
              <w:rPr>
                <w:color w:val="00B050"/>
              </w:rPr>
            </w:pPr>
            <w:r>
              <w:rPr>
                <w:rFonts w:hint="eastAsia"/>
              </w:rPr>
              <w:tab/>
            </w:r>
            <w:r w:rsidRPr="00316B73">
              <w:rPr>
                <w:rFonts w:hint="eastAsia"/>
                <w:color w:val="00B050"/>
              </w:rPr>
              <w:t>//テスト用変数</w:t>
            </w:r>
          </w:p>
          <w:p w14:paraId="5C19F24F" w14:textId="77777777" w:rsidR="00305003" w:rsidRDefault="00305003" w:rsidP="00305003">
            <w:pPr>
              <w:pStyle w:val="2-"/>
            </w:pPr>
            <w:r>
              <w:tab/>
              <w:t>TEST_INFO test =</w:t>
            </w:r>
          </w:p>
          <w:p w14:paraId="6A71B416" w14:textId="77777777" w:rsidR="00305003" w:rsidRDefault="00305003" w:rsidP="00305003">
            <w:pPr>
              <w:pStyle w:val="2-"/>
            </w:pPr>
            <w:r>
              <w:tab/>
              <w:t>{</w:t>
            </w:r>
          </w:p>
          <w:p w14:paraId="2716A5B5" w14:textId="77777777" w:rsidR="00305003" w:rsidRDefault="00305003" w:rsidP="00305003">
            <w:pPr>
              <w:pStyle w:val="2-"/>
            </w:pPr>
            <w:r>
              <w:lastRenderedPageBreak/>
              <w:tab/>
            </w:r>
            <w:r>
              <w:tab/>
              <w:t>"TEST",   //text</w:t>
            </w:r>
          </w:p>
          <w:p w14:paraId="2ADFD1F1" w14:textId="77777777" w:rsidR="00305003" w:rsidRDefault="00305003" w:rsidP="00305003">
            <w:pPr>
              <w:pStyle w:val="2-"/>
            </w:pPr>
            <w:r>
              <w:tab/>
            </w:r>
            <w:r>
              <w:tab/>
              <w:t>1000,     //value</w:t>
            </w:r>
          </w:p>
          <w:p w14:paraId="6785E570" w14:textId="77777777" w:rsidR="00305003" w:rsidRDefault="00305003" w:rsidP="00305003">
            <w:pPr>
              <w:pStyle w:val="2-"/>
            </w:pPr>
            <w:r>
              <w:tab/>
            </w:r>
            <w:r>
              <w:tab/>
              <w:t>1,        //loop_max</w:t>
            </w:r>
          </w:p>
          <w:p w14:paraId="16BFE031" w14:textId="77777777" w:rsidR="00305003" w:rsidRDefault="00305003" w:rsidP="00305003">
            <w:pPr>
              <w:pStyle w:val="2-"/>
            </w:pPr>
            <w:r>
              <w:tab/>
            </w:r>
            <w:r>
              <w:tab/>
              <w:t>0,        //start_i</w:t>
            </w:r>
          </w:p>
          <w:p w14:paraId="5A087DDC" w14:textId="77777777" w:rsidR="00305003" w:rsidRDefault="00305003" w:rsidP="00305003">
            <w:pPr>
              <w:pStyle w:val="2-"/>
            </w:pPr>
            <w:r>
              <w:tab/>
              <w:t>};</w:t>
            </w:r>
          </w:p>
          <w:p w14:paraId="12D13465" w14:textId="77777777" w:rsidR="00305003" w:rsidRDefault="00305003" w:rsidP="00305003">
            <w:pPr>
              <w:pStyle w:val="2-"/>
            </w:pPr>
          </w:p>
          <w:p w14:paraId="7ED3C780" w14:textId="77777777" w:rsidR="00305003" w:rsidRPr="00316B73" w:rsidRDefault="00305003" w:rsidP="00305003">
            <w:pPr>
              <w:pStyle w:val="2-"/>
              <w:rPr>
                <w:color w:val="00B050"/>
              </w:rPr>
            </w:pPr>
            <w:r>
              <w:rPr>
                <w:rFonts w:hint="eastAsia"/>
              </w:rPr>
              <w:tab/>
            </w:r>
            <w:r w:rsidRPr="00316B73">
              <w:rPr>
                <w:rFonts w:hint="eastAsia"/>
                <w:color w:val="00B050"/>
              </w:rPr>
              <w:t>//スレッド情報</w:t>
            </w:r>
          </w:p>
          <w:p w14:paraId="1D997E46" w14:textId="77777777" w:rsidR="00305003" w:rsidRDefault="00305003" w:rsidP="00305003">
            <w:pPr>
              <w:pStyle w:val="2-"/>
            </w:pPr>
            <w:r>
              <w:tab/>
              <w:t>THREAD_INFO tinfo =</w:t>
            </w:r>
          </w:p>
          <w:p w14:paraId="248E182D" w14:textId="77777777" w:rsidR="00305003" w:rsidRDefault="00305003" w:rsidP="00305003">
            <w:pPr>
              <w:pStyle w:val="2-"/>
            </w:pPr>
            <w:r>
              <w:tab/>
              <w:t>{</w:t>
            </w:r>
          </w:p>
          <w:p w14:paraId="7A423A87" w14:textId="77777777" w:rsidR="00305003" w:rsidRDefault="00305003" w:rsidP="00305003">
            <w:pPr>
              <w:pStyle w:val="2-"/>
            </w:pPr>
            <w:r>
              <w:tab/>
            </w:r>
            <w:r>
              <w:tab/>
              <w:t>0,   //level</w:t>
            </w:r>
          </w:p>
          <w:p w14:paraId="59CC587C" w14:textId="77777777" w:rsidR="00305003" w:rsidRDefault="00305003" w:rsidP="00305003">
            <w:pPr>
              <w:pStyle w:val="2-"/>
            </w:pPr>
            <w:r>
              <w:tab/>
            </w:r>
            <w:r>
              <w:tab/>
              <w:t>GetCurrentThreadId(),</w:t>
            </w:r>
          </w:p>
          <w:p w14:paraId="0F6B683D" w14:textId="77777777" w:rsidR="00305003" w:rsidRDefault="00305003" w:rsidP="00305003">
            <w:pPr>
              <w:pStyle w:val="2-"/>
            </w:pPr>
            <w:r>
              <w:tab/>
            </w:r>
            <w:r>
              <w:tab/>
              <w:t xml:space="preserve">     //parent_tid</w:t>
            </w:r>
          </w:p>
          <w:p w14:paraId="268AA1D0" w14:textId="77777777" w:rsidR="00305003" w:rsidRDefault="00305003" w:rsidP="00305003">
            <w:pPr>
              <w:pStyle w:val="2-"/>
            </w:pPr>
            <w:r>
              <w:tab/>
            </w:r>
            <w:r>
              <w:tab/>
              <w:t>true,//is_root_thread</w:t>
            </w:r>
          </w:p>
          <w:p w14:paraId="2F6E5E23" w14:textId="77777777" w:rsidR="00305003" w:rsidRDefault="00305003" w:rsidP="00305003">
            <w:pPr>
              <w:pStyle w:val="2-"/>
            </w:pPr>
            <w:r>
              <w:tab/>
              <w:t>};</w:t>
            </w:r>
          </w:p>
          <w:p w14:paraId="381E39AF" w14:textId="77777777" w:rsidR="00305003" w:rsidRDefault="00305003" w:rsidP="00305003">
            <w:pPr>
              <w:pStyle w:val="2-"/>
            </w:pPr>
          </w:p>
          <w:p w14:paraId="7A97C7A9" w14:textId="77777777" w:rsidR="00305003" w:rsidRDefault="00305003" w:rsidP="00305003">
            <w:pPr>
              <w:pStyle w:val="2-"/>
            </w:pPr>
            <w:r>
              <w:rPr>
                <w:rFonts w:hint="eastAsia"/>
              </w:rPr>
              <w:tab/>
            </w:r>
            <w:r w:rsidRPr="00316B73">
              <w:rPr>
                <w:rFonts w:hint="eastAsia"/>
                <w:color w:val="00B050"/>
              </w:rPr>
              <w:t>//スレッドローカルストレージ(TLS)テスト</w:t>
            </w:r>
          </w:p>
          <w:p w14:paraId="2BD39D79" w14:textId="77777777" w:rsidR="00305003" w:rsidRPr="00316B73" w:rsidRDefault="00305003" w:rsidP="00305003">
            <w:pPr>
              <w:pStyle w:val="2-"/>
              <w:rPr>
                <w:color w:val="FF0000"/>
              </w:rPr>
            </w:pPr>
            <w:r>
              <w:tab/>
            </w:r>
            <w:r w:rsidRPr="00316B73">
              <w:rPr>
                <w:color w:val="FF0000"/>
              </w:rPr>
              <w:t>tls_tid = tinfo.parent_tid;</w:t>
            </w:r>
          </w:p>
          <w:p w14:paraId="704D0731" w14:textId="77777777" w:rsidR="00305003" w:rsidRDefault="00305003" w:rsidP="00305003">
            <w:pPr>
              <w:pStyle w:val="2-"/>
            </w:pPr>
          </w:p>
          <w:p w14:paraId="5619D3A4" w14:textId="77777777" w:rsidR="00305003" w:rsidRPr="00316B73" w:rsidRDefault="00305003" w:rsidP="00305003">
            <w:pPr>
              <w:pStyle w:val="2-"/>
              <w:rPr>
                <w:color w:val="00B050"/>
              </w:rPr>
            </w:pPr>
            <w:r>
              <w:rPr>
                <w:rFonts w:hint="eastAsia"/>
              </w:rPr>
              <w:tab/>
            </w:r>
            <w:r w:rsidRPr="00316B73">
              <w:rPr>
                <w:rFonts w:hint="eastAsia"/>
                <w:color w:val="00B050"/>
              </w:rPr>
              <w:t>//スレッド名を作成</w:t>
            </w:r>
          </w:p>
          <w:p w14:paraId="37D929B3" w14:textId="77777777" w:rsidR="00305003" w:rsidRPr="00316B73" w:rsidRDefault="00305003" w:rsidP="00305003">
            <w:pPr>
              <w:pStyle w:val="2-"/>
              <w:rPr>
                <w:color w:val="00B050"/>
              </w:rPr>
            </w:pPr>
            <w:r w:rsidRPr="00316B73">
              <w:rPr>
                <w:rFonts w:hint="eastAsia"/>
                <w:color w:val="00B050"/>
              </w:rPr>
              <w:tab/>
              <w:t>// P + 子スレッドのレベル + ( 自スレッドID , 親スレッドID )</w:t>
            </w:r>
          </w:p>
          <w:p w14:paraId="212179D1" w14:textId="77777777" w:rsidR="00305003" w:rsidRDefault="00305003" w:rsidP="00305003">
            <w:pPr>
              <w:pStyle w:val="2-"/>
            </w:pPr>
            <w:r>
              <w:tab/>
              <w:t>char thread_name[32];</w:t>
            </w:r>
          </w:p>
          <w:p w14:paraId="1C4B0CD6" w14:textId="77777777" w:rsidR="00305003" w:rsidRDefault="00305003" w:rsidP="00305003">
            <w:pPr>
              <w:pStyle w:val="2-"/>
            </w:pPr>
            <w:r>
              <w:tab/>
              <w:t>sprintf_s(thread_name, sizeof(thread_name), "P0(%5d,%5d)", tinfo.parent_tid, 0);</w:t>
            </w:r>
          </w:p>
          <w:p w14:paraId="06383348" w14:textId="77777777" w:rsidR="00305003" w:rsidRDefault="00305003" w:rsidP="00305003">
            <w:pPr>
              <w:pStyle w:val="2-"/>
            </w:pPr>
          </w:p>
          <w:p w14:paraId="3513F3D9" w14:textId="77777777" w:rsidR="00305003" w:rsidRDefault="00305003" w:rsidP="00305003">
            <w:pPr>
              <w:pStyle w:val="2-"/>
            </w:pPr>
            <w:r>
              <w:rPr>
                <w:rFonts w:hint="eastAsia"/>
              </w:rPr>
              <w:tab/>
            </w:r>
            <w:r w:rsidRPr="00316B73">
              <w:rPr>
                <w:rFonts w:hint="eastAsia"/>
                <w:color w:val="00B050"/>
              </w:rPr>
              <w:t>//子スレッドの生成と終了待ち</w:t>
            </w:r>
          </w:p>
          <w:p w14:paraId="597EA97E" w14:textId="77777777" w:rsidR="00305003" w:rsidRDefault="00305003" w:rsidP="00305003">
            <w:pPr>
              <w:pStyle w:val="2-"/>
            </w:pPr>
            <w:r>
              <w:tab/>
              <w:t>createChildThreads(thread_name, test, tinfo);</w:t>
            </w:r>
          </w:p>
          <w:p w14:paraId="6B39228F" w14:textId="77777777" w:rsidR="00305003" w:rsidRDefault="00305003" w:rsidP="00305003">
            <w:pPr>
              <w:pStyle w:val="2-"/>
            </w:pPr>
          </w:p>
          <w:p w14:paraId="09EFB559" w14:textId="77777777" w:rsidR="00305003" w:rsidRPr="00316B73" w:rsidRDefault="00305003" w:rsidP="00305003">
            <w:pPr>
              <w:pStyle w:val="2-"/>
              <w:rPr>
                <w:color w:val="00B050"/>
              </w:rPr>
            </w:pPr>
            <w:r>
              <w:rPr>
                <w:rFonts w:hint="eastAsia"/>
              </w:rPr>
              <w:tab/>
            </w:r>
            <w:r w:rsidRPr="00316B73">
              <w:rPr>
                <w:rFonts w:hint="eastAsia"/>
                <w:color w:val="00B050"/>
              </w:rPr>
              <w:t>//プログラム実行終了</w:t>
            </w:r>
          </w:p>
          <w:p w14:paraId="4C0CD24D" w14:textId="77777777" w:rsidR="00305003" w:rsidRDefault="00305003" w:rsidP="00305003">
            <w:pPr>
              <w:pStyle w:val="2-"/>
            </w:pPr>
            <w:r>
              <w:tab/>
              <w:t>printf("- End Thread Test -\n");</w:t>
            </w:r>
          </w:p>
          <w:p w14:paraId="22ECABF1" w14:textId="77777777" w:rsidR="00305003" w:rsidRDefault="00305003" w:rsidP="00305003">
            <w:pPr>
              <w:pStyle w:val="2-"/>
            </w:pPr>
            <w:r>
              <w:tab/>
              <w:t>fflush(stdout);</w:t>
            </w:r>
          </w:p>
          <w:p w14:paraId="6C8CF977" w14:textId="77777777" w:rsidR="00305003" w:rsidRDefault="00305003" w:rsidP="00305003">
            <w:pPr>
              <w:pStyle w:val="2-"/>
            </w:pPr>
            <w:r>
              <w:tab/>
              <w:t>return EXIT_SUCCESS;</w:t>
            </w:r>
          </w:p>
          <w:p w14:paraId="4F7CE526" w14:textId="5878A796" w:rsidR="00E3409D" w:rsidRDefault="00305003" w:rsidP="00305003">
            <w:pPr>
              <w:pStyle w:val="2-"/>
            </w:pPr>
            <w:r>
              <w:t>}</w:t>
            </w:r>
          </w:p>
        </w:tc>
      </w:tr>
    </w:tbl>
    <w:p w14:paraId="2BE10964" w14:textId="77777777" w:rsidR="00E3409D" w:rsidRPr="0089500A" w:rsidRDefault="00E3409D" w:rsidP="00E3409D">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1914D1C4" w14:textId="77777777" w:rsidTr="00566D74">
        <w:tc>
          <w:tcPr>
            <w:tcW w:w="8494" w:type="dxa"/>
          </w:tcPr>
          <w:p w14:paraId="7331FB65" w14:textId="53E3DAC5" w:rsidR="00E3409D" w:rsidRPr="00F96884" w:rsidRDefault="00305003" w:rsidP="00566D74">
            <w:pPr>
              <w:pStyle w:val="2-"/>
              <w:rPr>
                <w:color w:val="FF0000"/>
              </w:rPr>
            </w:pPr>
            <w:r>
              <w:tab/>
            </w:r>
            <w:r>
              <w:tab/>
            </w:r>
            <w:r w:rsidR="00E3409D">
              <w:tab/>
            </w:r>
            <w:r w:rsidR="00E3409D">
              <w:tab/>
            </w:r>
            <w:r w:rsidR="00E3409D">
              <w:tab/>
            </w:r>
            <w:r w:rsidR="00E3409D" w:rsidRPr="00F96884">
              <w:rPr>
                <w:color w:val="FF0000"/>
              </w:rPr>
              <w:t>※スレッドの親子関係は</w:t>
            </w:r>
            <w:r w:rsidR="00E3409D" w:rsidRPr="00F96884">
              <w:rPr>
                <w:rFonts w:hint="eastAsia"/>
                <w:color w:val="FF0000"/>
              </w:rPr>
              <w:t xml:space="preserve"> fork 版と同じなので着色は省略</w:t>
            </w:r>
          </w:p>
          <w:p w14:paraId="5F864920" w14:textId="77777777" w:rsidR="00E3409D" w:rsidRPr="007B6174" w:rsidRDefault="00E3409D" w:rsidP="00566D74">
            <w:pPr>
              <w:pStyle w:val="2-"/>
              <w:rPr>
                <w:color w:val="auto"/>
              </w:rPr>
            </w:pPr>
            <w:r w:rsidRPr="007B6174">
              <w:rPr>
                <w:color w:val="auto"/>
              </w:rPr>
              <w:t>- Start Thread Test -</w:t>
            </w:r>
            <w:r>
              <w:rPr>
                <w:color w:val="auto"/>
              </w:rPr>
              <w:tab/>
            </w:r>
            <w:r>
              <w:rPr>
                <w:color w:val="auto"/>
              </w:rPr>
              <w:tab/>
            </w:r>
            <w:r w:rsidRPr="00F96884">
              <w:rPr>
                <w:color w:val="FF0000"/>
              </w:rPr>
              <w:t>※TLS属性のついたグローバル変数</w:t>
            </w:r>
            <w:r w:rsidRPr="00F96884">
              <w:rPr>
                <w:rFonts w:hint="eastAsia"/>
                <w:color w:val="FF0000"/>
              </w:rPr>
              <w:t xml:space="preserve"> tls_pth</w:t>
            </w:r>
            <w:r w:rsidRPr="00F96884">
              <w:rPr>
                <w:color w:val="FF0000"/>
              </w:rPr>
              <w:t xml:space="preserve"> が、スレッド毎に異なる値になっている点に注目</w:t>
            </w:r>
          </w:p>
          <w:p w14:paraId="268E9B91" w14:textId="77777777" w:rsidR="00316B73" w:rsidRPr="00316B73" w:rsidRDefault="00316B73" w:rsidP="00316B73">
            <w:pPr>
              <w:pStyle w:val="2-"/>
              <w:rPr>
                <w:color w:val="auto"/>
              </w:rPr>
            </w:pPr>
            <w:r w:rsidRPr="00316B73">
              <w:rPr>
                <w:color w:val="auto"/>
              </w:rPr>
              <w:t>P0(14168,    0) -&gt; [0] CREATED:C1(13368,14168)</w:t>
            </w:r>
          </w:p>
          <w:p w14:paraId="47F2DBDF" w14:textId="77777777" w:rsidR="00316B73" w:rsidRPr="00316B73" w:rsidRDefault="00316B73" w:rsidP="00316B73">
            <w:pPr>
              <w:pStyle w:val="2-"/>
              <w:rPr>
                <w:color w:val="auto"/>
              </w:rPr>
            </w:pPr>
            <w:r w:rsidRPr="00316B73">
              <w:rPr>
                <w:color w:val="auto"/>
              </w:rPr>
              <w:t>START: C1(13368,14168)</w:t>
            </w:r>
          </w:p>
          <w:p w14:paraId="4AE9DDD1" w14:textId="77777777" w:rsidR="00316B73" w:rsidRPr="00316B73" w:rsidRDefault="00316B73" w:rsidP="00316B73">
            <w:pPr>
              <w:pStyle w:val="2-"/>
              <w:rPr>
                <w:color w:val="auto"/>
              </w:rPr>
            </w:pPr>
            <w:r w:rsidRPr="00316B73">
              <w:rPr>
                <w:color w:val="auto"/>
              </w:rPr>
              <w:t>C1(13368,14168) -&gt; [1] CREATED:C2(  472,13368)</w:t>
            </w:r>
          </w:p>
          <w:p w14:paraId="08EF72AC" w14:textId="77777777" w:rsidR="00316B73" w:rsidRPr="00316B73" w:rsidRDefault="00316B73" w:rsidP="00316B73">
            <w:pPr>
              <w:pStyle w:val="2-"/>
              <w:rPr>
                <w:color w:val="auto"/>
              </w:rPr>
            </w:pPr>
            <w:r w:rsidRPr="00316B73">
              <w:rPr>
                <w:color w:val="auto"/>
              </w:rPr>
              <w:t>START: C2(  472,13368)</w:t>
            </w:r>
          </w:p>
          <w:p w14:paraId="650ED87F" w14:textId="77777777" w:rsidR="00316B73" w:rsidRPr="00316B73" w:rsidRDefault="00316B73" w:rsidP="00316B73">
            <w:pPr>
              <w:pStyle w:val="2-"/>
              <w:rPr>
                <w:color w:val="auto"/>
              </w:rPr>
            </w:pPr>
            <w:r w:rsidRPr="00316B73">
              <w:rPr>
                <w:color w:val="auto"/>
              </w:rPr>
              <w:t>P0(14168,    0) -&gt; [1] CREATED:C1(11400,14168)</w:t>
            </w:r>
          </w:p>
          <w:p w14:paraId="059459D4" w14:textId="77777777" w:rsidR="00316B73" w:rsidRPr="00316B73" w:rsidRDefault="00316B73" w:rsidP="00316B73">
            <w:pPr>
              <w:pStyle w:val="2-"/>
              <w:rPr>
                <w:color w:val="auto"/>
              </w:rPr>
            </w:pPr>
            <w:r w:rsidRPr="00316B73">
              <w:rPr>
                <w:color w:val="auto"/>
              </w:rPr>
              <w:t>START: C1(11400,14168)</w:t>
            </w:r>
          </w:p>
          <w:p w14:paraId="2746DDC1" w14:textId="77777777" w:rsidR="00316B73" w:rsidRPr="00316B73" w:rsidRDefault="00316B73" w:rsidP="00316B73">
            <w:pPr>
              <w:pStyle w:val="2-"/>
              <w:rPr>
                <w:color w:val="auto"/>
              </w:rPr>
            </w:pPr>
            <w:r w:rsidRPr="00316B73">
              <w:rPr>
                <w:color w:val="auto"/>
              </w:rPr>
              <w:t>C2(  472,13368) -&gt; [2] CREATED:C3(  336,  472)</w:t>
            </w:r>
          </w:p>
          <w:p w14:paraId="64B5F061" w14:textId="77777777" w:rsidR="00316B73" w:rsidRPr="00316B73" w:rsidRDefault="00316B73" w:rsidP="00316B73">
            <w:pPr>
              <w:pStyle w:val="2-"/>
              <w:rPr>
                <w:color w:val="auto"/>
              </w:rPr>
            </w:pPr>
            <w:r w:rsidRPr="00316B73">
              <w:rPr>
                <w:color w:val="auto"/>
              </w:rPr>
              <w:t>START: C3(  336,  472)</w:t>
            </w:r>
          </w:p>
          <w:p w14:paraId="32D3AD14" w14:textId="77777777" w:rsidR="00316B73" w:rsidRPr="00316B73" w:rsidRDefault="00316B73" w:rsidP="00316B73">
            <w:pPr>
              <w:pStyle w:val="2-"/>
              <w:rPr>
                <w:color w:val="auto"/>
              </w:rPr>
            </w:pPr>
            <w:r w:rsidRPr="00316B73">
              <w:rPr>
                <w:color w:val="auto"/>
              </w:rPr>
              <w:t>C1(13368,14168) -&gt; [2] CREATED:C2(12888,13368)</w:t>
            </w:r>
          </w:p>
          <w:p w14:paraId="7DA3AB0F" w14:textId="77777777" w:rsidR="00316B73" w:rsidRPr="00316B73" w:rsidRDefault="00316B73" w:rsidP="00316B73">
            <w:pPr>
              <w:pStyle w:val="2-"/>
              <w:rPr>
                <w:color w:val="auto"/>
              </w:rPr>
            </w:pPr>
            <w:r w:rsidRPr="00316B73">
              <w:rPr>
                <w:color w:val="auto"/>
              </w:rPr>
              <w:t>START: C2(12888,13368)</w:t>
            </w:r>
          </w:p>
          <w:p w14:paraId="0AE653A4" w14:textId="77777777" w:rsidR="00316B73" w:rsidRPr="00316B73" w:rsidRDefault="00316B73" w:rsidP="00316B73">
            <w:pPr>
              <w:pStyle w:val="2-"/>
              <w:rPr>
                <w:color w:val="auto"/>
              </w:rPr>
            </w:pPr>
            <w:r w:rsidRPr="00316B73">
              <w:rPr>
                <w:color w:val="auto"/>
              </w:rPr>
              <w:t>C1(11400,14168) -&gt; [2] CREATED:C2(14400,11400)</w:t>
            </w:r>
          </w:p>
          <w:p w14:paraId="4123715A" w14:textId="77777777" w:rsidR="00316B73" w:rsidRPr="00316B73" w:rsidRDefault="00316B73" w:rsidP="00316B73">
            <w:pPr>
              <w:pStyle w:val="2-"/>
              <w:rPr>
                <w:color w:val="auto"/>
              </w:rPr>
            </w:pPr>
            <w:r w:rsidRPr="00316B73">
              <w:rPr>
                <w:color w:val="auto"/>
              </w:rPr>
              <w:t>START: C2(14400,11400)</w:t>
            </w:r>
          </w:p>
          <w:p w14:paraId="07C05B12" w14:textId="77777777" w:rsidR="00316B73" w:rsidRPr="00316B73" w:rsidRDefault="00316B73" w:rsidP="00316B73">
            <w:pPr>
              <w:pStyle w:val="2-"/>
              <w:rPr>
                <w:color w:val="auto"/>
              </w:rPr>
            </w:pPr>
            <w:r w:rsidRPr="00316B73">
              <w:rPr>
                <w:color w:val="auto"/>
              </w:rPr>
              <w:t xml:space="preserve">[C3(  336,  472)] ... Process(1/4): text="TEST",value=1003 </w:t>
            </w:r>
            <w:r w:rsidRPr="00EC160D">
              <w:rPr>
                <w:color w:val="00B050"/>
              </w:rPr>
              <w:t>(tls_tid=336)</w:t>
            </w:r>
          </w:p>
          <w:p w14:paraId="79727F0D" w14:textId="77777777" w:rsidR="00316B73" w:rsidRPr="00316B73" w:rsidRDefault="00316B73" w:rsidP="00316B73">
            <w:pPr>
              <w:pStyle w:val="2-"/>
              <w:rPr>
                <w:color w:val="auto"/>
              </w:rPr>
            </w:pPr>
            <w:r w:rsidRPr="00316B73">
              <w:rPr>
                <w:color w:val="auto"/>
              </w:rPr>
              <w:t xml:space="preserve">[C2(12888,13368)] ... Process(1/3): text="TEST",value=1002 </w:t>
            </w:r>
            <w:r w:rsidRPr="00EC160D">
              <w:rPr>
                <w:color w:val="FFC000"/>
              </w:rPr>
              <w:t>(tls_tid=12888)</w:t>
            </w:r>
          </w:p>
          <w:p w14:paraId="38811ACC" w14:textId="77777777" w:rsidR="00316B73" w:rsidRPr="00316B73" w:rsidRDefault="00316B73" w:rsidP="00316B73">
            <w:pPr>
              <w:pStyle w:val="2-"/>
              <w:rPr>
                <w:color w:val="auto"/>
              </w:rPr>
            </w:pPr>
            <w:r w:rsidRPr="00316B73">
              <w:rPr>
                <w:color w:val="auto"/>
              </w:rPr>
              <w:t>P0(14168,    0) -&gt; [2] CREATED:C1(11304,14168)</w:t>
            </w:r>
          </w:p>
          <w:p w14:paraId="4BEDCE5D" w14:textId="77777777" w:rsidR="00316B73" w:rsidRPr="00316B73" w:rsidRDefault="00316B73" w:rsidP="00316B73">
            <w:pPr>
              <w:pStyle w:val="2-"/>
              <w:rPr>
                <w:color w:val="auto"/>
              </w:rPr>
            </w:pPr>
            <w:r w:rsidRPr="00316B73">
              <w:rPr>
                <w:color w:val="auto"/>
              </w:rPr>
              <w:t>START: C1(11304,14168)</w:t>
            </w:r>
          </w:p>
          <w:p w14:paraId="7D129FD8" w14:textId="77777777" w:rsidR="00316B73" w:rsidRPr="00316B73" w:rsidRDefault="00316B73" w:rsidP="00316B73">
            <w:pPr>
              <w:pStyle w:val="2-"/>
              <w:rPr>
                <w:color w:val="auto"/>
              </w:rPr>
            </w:pPr>
            <w:r w:rsidRPr="00316B73">
              <w:rPr>
                <w:color w:val="auto"/>
              </w:rPr>
              <w:t xml:space="preserve">[C2(  472,13368)] ... Process(1/3): text="TEST",value=1002 </w:t>
            </w:r>
            <w:r w:rsidRPr="00EC160D">
              <w:rPr>
                <w:color w:val="BF8F00" w:themeColor="accent4" w:themeShade="BF"/>
              </w:rPr>
              <w:t>(tls_tid=472)</w:t>
            </w:r>
          </w:p>
          <w:p w14:paraId="4E8B2E69" w14:textId="77777777" w:rsidR="00316B73" w:rsidRPr="00EC160D" w:rsidRDefault="00316B73" w:rsidP="00316B73">
            <w:pPr>
              <w:pStyle w:val="2-"/>
              <w:rPr>
                <w:color w:val="00B050"/>
              </w:rPr>
            </w:pPr>
            <w:r w:rsidRPr="00316B73">
              <w:rPr>
                <w:color w:val="auto"/>
              </w:rPr>
              <w:t xml:space="preserve">[C3(  336,  472)] ... Process(2/4): text="TEST",value=1013 </w:t>
            </w:r>
            <w:r w:rsidRPr="00EC160D">
              <w:rPr>
                <w:color w:val="00B050"/>
              </w:rPr>
              <w:t>(tls_tid=336)</w:t>
            </w:r>
          </w:p>
          <w:p w14:paraId="4C803F3F" w14:textId="77777777" w:rsidR="00316B73" w:rsidRPr="00316B73" w:rsidRDefault="00316B73" w:rsidP="00316B73">
            <w:pPr>
              <w:pStyle w:val="2-"/>
              <w:rPr>
                <w:color w:val="auto"/>
              </w:rPr>
            </w:pPr>
            <w:r w:rsidRPr="00316B73">
              <w:rPr>
                <w:color w:val="auto"/>
              </w:rPr>
              <w:t xml:space="preserve">[C2(14400,11400)] ... Process(1/3): text="TEST",value=1002 </w:t>
            </w:r>
            <w:r w:rsidRPr="00EC160D">
              <w:rPr>
                <w:color w:val="7030A0"/>
              </w:rPr>
              <w:t>(tls_tid=14400)</w:t>
            </w:r>
          </w:p>
          <w:p w14:paraId="6F072A34" w14:textId="77777777" w:rsidR="00316B73" w:rsidRPr="00316B73" w:rsidRDefault="00316B73" w:rsidP="00316B73">
            <w:pPr>
              <w:pStyle w:val="2-"/>
              <w:rPr>
                <w:color w:val="auto"/>
              </w:rPr>
            </w:pPr>
            <w:r w:rsidRPr="00316B73">
              <w:rPr>
                <w:color w:val="auto"/>
              </w:rPr>
              <w:t xml:space="preserve">[C1(13368,14168)] ... Process(1/2): text="TEST",value=1001 </w:t>
            </w:r>
            <w:r w:rsidRPr="00EC160D">
              <w:rPr>
                <w:color w:val="9CC2E5" w:themeColor="accent1" w:themeTint="99"/>
              </w:rPr>
              <w:t>(tls_tid=13368)</w:t>
            </w:r>
          </w:p>
          <w:p w14:paraId="00EAF053" w14:textId="77777777" w:rsidR="00316B73" w:rsidRPr="00EC160D" w:rsidRDefault="00316B73" w:rsidP="00316B73">
            <w:pPr>
              <w:pStyle w:val="2-"/>
              <w:rPr>
                <w:color w:val="FFC000"/>
              </w:rPr>
            </w:pPr>
            <w:r w:rsidRPr="00316B73">
              <w:rPr>
                <w:color w:val="auto"/>
              </w:rPr>
              <w:t xml:space="preserve">[C2(12888,13368)] ... Process(2/3): text="TEST",value=1012 </w:t>
            </w:r>
            <w:r w:rsidRPr="00EC160D">
              <w:rPr>
                <w:color w:val="FFC000"/>
              </w:rPr>
              <w:t>(tls_tid=12888)</w:t>
            </w:r>
          </w:p>
          <w:p w14:paraId="50125520" w14:textId="77777777" w:rsidR="00316B73" w:rsidRPr="00316B73" w:rsidRDefault="00316B73" w:rsidP="00316B73">
            <w:pPr>
              <w:pStyle w:val="2-"/>
              <w:rPr>
                <w:color w:val="auto"/>
              </w:rPr>
            </w:pPr>
            <w:r w:rsidRPr="00316B73">
              <w:rPr>
                <w:color w:val="auto"/>
              </w:rPr>
              <w:t xml:space="preserve">[C1(11304,14168)] ... Process(1/2): text="TEST",value=1001 </w:t>
            </w:r>
            <w:r w:rsidRPr="00EC160D">
              <w:rPr>
                <w:color w:val="00B0F0"/>
              </w:rPr>
              <w:t>(tls_tid=11304)</w:t>
            </w:r>
          </w:p>
          <w:p w14:paraId="6A589693" w14:textId="77777777" w:rsidR="00316B73" w:rsidRPr="00316B73" w:rsidRDefault="00316B73" w:rsidP="00316B73">
            <w:pPr>
              <w:pStyle w:val="2-"/>
              <w:rPr>
                <w:color w:val="auto"/>
              </w:rPr>
            </w:pPr>
            <w:r w:rsidRPr="00316B73">
              <w:rPr>
                <w:color w:val="auto"/>
              </w:rPr>
              <w:t>[C1(11400,14168)] ... Process(1/2): text="TEST",value=1001</w:t>
            </w:r>
            <w:r w:rsidRPr="00EC160D">
              <w:rPr>
                <w:color w:val="2E74B5" w:themeColor="accent1" w:themeShade="BF"/>
              </w:rPr>
              <w:t xml:space="preserve"> (tls_tid=11400)</w:t>
            </w:r>
          </w:p>
          <w:p w14:paraId="6395648F" w14:textId="77777777" w:rsidR="00316B73" w:rsidRPr="00316B73" w:rsidRDefault="00316B73" w:rsidP="00316B73">
            <w:pPr>
              <w:pStyle w:val="2-"/>
              <w:rPr>
                <w:color w:val="auto"/>
              </w:rPr>
            </w:pPr>
            <w:r w:rsidRPr="00316B73">
              <w:rPr>
                <w:color w:val="auto"/>
              </w:rPr>
              <w:t>[C2(  472,13368)] ... Process(2/3): text="TEST",value=1012</w:t>
            </w:r>
            <w:r w:rsidRPr="00EC160D">
              <w:rPr>
                <w:color w:val="BF8F00" w:themeColor="accent4" w:themeShade="BF"/>
              </w:rPr>
              <w:t xml:space="preserve"> (tls_tid=472)</w:t>
            </w:r>
          </w:p>
          <w:p w14:paraId="753FB603" w14:textId="77777777" w:rsidR="00316B73" w:rsidRPr="00EC160D" w:rsidRDefault="00316B73" w:rsidP="00316B73">
            <w:pPr>
              <w:pStyle w:val="2-"/>
              <w:rPr>
                <w:color w:val="00B050"/>
              </w:rPr>
            </w:pPr>
            <w:r w:rsidRPr="00316B73">
              <w:rPr>
                <w:color w:val="auto"/>
              </w:rPr>
              <w:t xml:space="preserve">[C3(  336,  472)] ... Process(3/4): text="TEST",value=1023 </w:t>
            </w:r>
            <w:r w:rsidRPr="00EC160D">
              <w:rPr>
                <w:color w:val="00B050"/>
              </w:rPr>
              <w:t>(tls_tid=336)</w:t>
            </w:r>
          </w:p>
          <w:p w14:paraId="283678CB" w14:textId="77777777" w:rsidR="00316B73" w:rsidRPr="00316B73" w:rsidRDefault="00316B73" w:rsidP="00316B73">
            <w:pPr>
              <w:pStyle w:val="2-"/>
              <w:rPr>
                <w:color w:val="auto"/>
              </w:rPr>
            </w:pPr>
            <w:r w:rsidRPr="00316B73">
              <w:rPr>
                <w:color w:val="auto"/>
              </w:rPr>
              <w:t>[C2(14400,11400)] ... Process(2/3): text="TEST",value=1012</w:t>
            </w:r>
            <w:r w:rsidRPr="00EC160D">
              <w:rPr>
                <w:color w:val="7030A0"/>
              </w:rPr>
              <w:t xml:space="preserve"> (tls_tid=14400)</w:t>
            </w:r>
          </w:p>
          <w:p w14:paraId="4CC4C635" w14:textId="77777777" w:rsidR="00316B73" w:rsidRPr="00316B73" w:rsidRDefault="00316B73" w:rsidP="00316B73">
            <w:pPr>
              <w:pStyle w:val="2-"/>
              <w:rPr>
                <w:color w:val="auto"/>
              </w:rPr>
            </w:pPr>
            <w:r w:rsidRPr="00316B73">
              <w:rPr>
                <w:color w:val="auto"/>
              </w:rPr>
              <w:t xml:space="preserve">[C1(13368,14168)] ... Process(2/2): text="TEST",value=1011 </w:t>
            </w:r>
            <w:r w:rsidRPr="00EC160D">
              <w:rPr>
                <w:color w:val="9CC2E5" w:themeColor="accent1" w:themeTint="99"/>
              </w:rPr>
              <w:t>(tls_tid=13368)</w:t>
            </w:r>
          </w:p>
          <w:p w14:paraId="33F4BD84" w14:textId="77777777" w:rsidR="00316B73" w:rsidRPr="00316B73" w:rsidRDefault="00316B73" w:rsidP="00316B73">
            <w:pPr>
              <w:pStyle w:val="2-"/>
              <w:rPr>
                <w:color w:val="auto"/>
              </w:rPr>
            </w:pPr>
            <w:r w:rsidRPr="00316B73">
              <w:rPr>
                <w:color w:val="auto"/>
              </w:rPr>
              <w:t xml:space="preserve">[P0(14168,    0)] ... Process(1/1): text="TEST",value=1000 </w:t>
            </w:r>
            <w:r w:rsidRPr="00EC160D">
              <w:rPr>
                <w:color w:val="FF0000"/>
              </w:rPr>
              <w:t>(tls_tid=14168)</w:t>
            </w:r>
          </w:p>
          <w:p w14:paraId="4F1737C3" w14:textId="77777777" w:rsidR="00316B73" w:rsidRPr="00316B73" w:rsidRDefault="00316B73" w:rsidP="00316B73">
            <w:pPr>
              <w:pStyle w:val="2-"/>
              <w:rPr>
                <w:color w:val="auto"/>
              </w:rPr>
            </w:pPr>
            <w:r w:rsidRPr="00316B73">
              <w:rPr>
                <w:color w:val="auto"/>
              </w:rPr>
              <w:t>[C1(11304,14168)] ... Process(2/2): text="TEST",value=1011</w:t>
            </w:r>
            <w:r w:rsidRPr="00EC160D">
              <w:rPr>
                <w:color w:val="00B0F0"/>
              </w:rPr>
              <w:t xml:space="preserve"> (tls_tid=11304)</w:t>
            </w:r>
          </w:p>
          <w:p w14:paraId="48C30044" w14:textId="77777777" w:rsidR="00316B73" w:rsidRPr="00EC160D" w:rsidRDefault="00316B73" w:rsidP="00316B73">
            <w:pPr>
              <w:pStyle w:val="2-"/>
              <w:rPr>
                <w:color w:val="FFC000"/>
              </w:rPr>
            </w:pPr>
            <w:r w:rsidRPr="00316B73">
              <w:rPr>
                <w:color w:val="auto"/>
              </w:rPr>
              <w:t>[C2(12888,13368)] ... Process(3/3): text="TEST",value=1022</w:t>
            </w:r>
            <w:r w:rsidRPr="00EC160D">
              <w:rPr>
                <w:color w:val="FFC000"/>
              </w:rPr>
              <w:t xml:space="preserve"> (tls_tid=12888)</w:t>
            </w:r>
          </w:p>
          <w:p w14:paraId="7BEE1507" w14:textId="77777777" w:rsidR="00316B73" w:rsidRPr="00316B73" w:rsidRDefault="00316B73" w:rsidP="00316B73">
            <w:pPr>
              <w:pStyle w:val="2-"/>
              <w:rPr>
                <w:color w:val="auto"/>
              </w:rPr>
            </w:pPr>
            <w:r w:rsidRPr="00316B73">
              <w:rPr>
                <w:color w:val="auto"/>
              </w:rPr>
              <w:lastRenderedPageBreak/>
              <w:t>[C1(11400,14168)] ... Process(2/2): text="TEST",value=1011</w:t>
            </w:r>
            <w:r w:rsidRPr="00EC160D">
              <w:rPr>
                <w:color w:val="7030A0"/>
              </w:rPr>
              <w:t xml:space="preserve"> </w:t>
            </w:r>
            <w:r w:rsidRPr="00EC160D">
              <w:rPr>
                <w:color w:val="2E74B5" w:themeColor="accent1" w:themeShade="BF"/>
              </w:rPr>
              <w:t>(tls_tid=11400)</w:t>
            </w:r>
          </w:p>
          <w:p w14:paraId="77A9B60F" w14:textId="77777777" w:rsidR="00316B73" w:rsidRPr="00316B73" w:rsidRDefault="00316B73" w:rsidP="00316B73">
            <w:pPr>
              <w:pStyle w:val="2-"/>
              <w:rPr>
                <w:color w:val="auto"/>
              </w:rPr>
            </w:pPr>
            <w:r w:rsidRPr="00316B73">
              <w:rPr>
                <w:color w:val="auto"/>
              </w:rPr>
              <w:t xml:space="preserve">[C2(  472,13368)] ... Process(3/3): text="TEST",value=1022 </w:t>
            </w:r>
            <w:r w:rsidRPr="00EC160D">
              <w:rPr>
                <w:color w:val="BF8F00" w:themeColor="accent4" w:themeShade="BF"/>
              </w:rPr>
              <w:t>(tls_tid=472)</w:t>
            </w:r>
          </w:p>
          <w:p w14:paraId="44BA5BDA" w14:textId="77777777" w:rsidR="00316B73" w:rsidRPr="00EC160D" w:rsidRDefault="00316B73" w:rsidP="00316B73">
            <w:pPr>
              <w:pStyle w:val="2-"/>
              <w:rPr>
                <w:color w:val="00B050"/>
              </w:rPr>
            </w:pPr>
            <w:r w:rsidRPr="00316B73">
              <w:rPr>
                <w:color w:val="auto"/>
              </w:rPr>
              <w:t>[C3(  336,  472)] ... Process(4/4): text="TEST",value=1033</w:t>
            </w:r>
            <w:r w:rsidRPr="00EC160D">
              <w:rPr>
                <w:color w:val="00B050"/>
              </w:rPr>
              <w:t xml:space="preserve"> (tls_tid=336)</w:t>
            </w:r>
          </w:p>
          <w:p w14:paraId="3C62A485" w14:textId="77777777" w:rsidR="00316B73" w:rsidRPr="00316B73" w:rsidRDefault="00316B73" w:rsidP="00316B73">
            <w:pPr>
              <w:pStyle w:val="2-"/>
              <w:rPr>
                <w:color w:val="auto"/>
              </w:rPr>
            </w:pPr>
            <w:r w:rsidRPr="00316B73">
              <w:rPr>
                <w:color w:val="auto"/>
              </w:rPr>
              <w:t xml:space="preserve">[C2(14400,11400)] ... Process(3/3): text="TEST",value=1022 </w:t>
            </w:r>
            <w:r w:rsidRPr="00EC160D">
              <w:rPr>
                <w:color w:val="7030A0"/>
              </w:rPr>
              <w:t>(tls_tid=14400)</w:t>
            </w:r>
          </w:p>
          <w:p w14:paraId="2F4E527E" w14:textId="77777777" w:rsidR="00316B73" w:rsidRPr="00316B73" w:rsidRDefault="00316B73" w:rsidP="00316B73">
            <w:pPr>
              <w:pStyle w:val="2-"/>
              <w:rPr>
                <w:color w:val="auto"/>
              </w:rPr>
            </w:pPr>
            <w:r w:rsidRPr="00316B73">
              <w:rPr>
                <w:color w:val="auto"/>
              </w:rPr>
              <w:t>[C1(13368,14168)] ... Wait(  472) ...</w:t>
            </w:r>
          </w:p>
          <w:p w14:paraId="6ABF6CE2" w14:textId="77777777" w:rsidR="00316B73" w:rsidRPr="00316B73" w:rsidRDefault="00316B73" w:rsidP="00316B73">
            <w:pPr>
              <w:pStyle w:val="2-"/>
              <w:rPr>
                <w:color w:val="auto"/>
              </w:rPr>
            </w:pPr>
            <w:r w:rsidRPr="00316B73">
              <w:rPr>
                <w:color w:val="auto"/>
              </w:rPr>
              <w:t>[P0(14168,    0)] ... Wait(13368) ...</w:t>
            </w:r>
          </w:p>
          <w:p w14:paraId="4CC11462" w14:textId="77777777" w:rsidR="00316B73" w:rsidRPr="00316B73" w:rsidRDefault="00316B73" w:rsidP="00316B73">
            <w:pPr>
              <w:pStyle w:val="2-"/>
              <w:rPr>
                <w:color w:val="auto"/>
              </w:rPr>
            </w:pPr>
            <w:r w:rsidRPr="00316B73">
              <w:rPr>
                <w:color w:val="auto"/>
              </w:rPr>
              <w:t>END: C1(11304,14168)</w:t>
            </w:r>
          </w:p>
          <w:p w14:paraId="2637DE3A" w14:textId="77777777" w:rsidR="00316B73" w:rsidRPr="00316B73" w:rsidRDefault="00316B73" w:rsidP="00316B73">
            <w:pPr>
              <w:pStyle w:val="2-"/>
              <w:rPr>
                <w:color w:val="auto"/>
              </w:rPr>
            </w:pPr>
            <w:r w:rsidRPr="00316B73">
              <w:rPr>
                <w:color w:val="auto"/>
              </w:rPr>
              <w:t>END: C2(12888,13368)</w:t>
            </w:r>
          </w:p>
          <w:p w14:paraId="48551CC1" w14:textId="77777777" w:rsidR="00316B73" w:rsidRPr="00316B73" w:rsidRDefault="00316B73" w:rsidP="00316B73">
            <w:pPr>
              <w:pStyle w:val="2-"/>
              <w:rPr>
                <w:color w:val="auto"/>
              </w:rPr>
            </w:pPr>
            <w:r w:rsidRPr="00316B73">
              <w:rPr>
                <w:color w:val="auto"/>
              </w:rPr>
              <w:t>[C1(11400,14168)] ... Wait(14400) ...</w:t>
            </w:r>
          </w:p>
          <w:p w14:paraId="043CEF1C" w14:textId="77777777" w:rsidR="00316B73" w:rsidRPr="00316B73" w:rsidRDefault="00316B73" w:rsidP="00316B73">
            <w:pPr>
              <w:pStyle w:val="2-"/>
              <w:rPr>
                <w:color w:val="auto"/>
              </w:rPr>
            </w:pPr>
            <w:r w:rsidRPr="00316B73">
              <w:rPr>
                <w:color w:val="auto"/>
              </w:rPr>
              <w:t>[C2(  472,13368)] ... Wait(  336) ...</w:t>
            </w:r>
          </w:p>
          <w:p w14:paraId="30ADB43A" w14:textId="77777777" w:rsidR="00316B73" w:rsidRPr="00316B73" w:rsidRDefault="00316B73" w:rsidP="00316B73">
            <w:pPr>
              <w:pStyle w:val="2-"/>
              <w:rPr>
                <w:color w:val="auto"/>
              </w:rPr>
            </w:pPr>
            <w:r w:rsidRPr="00316B73">
              <w:rPr>
                <w:color w:val="auto"/>
              </w:rPr>
              <w:t>END: C3(  336,  472)</w:t>
            </w:r>
          </w:p>
          <w:p w14:paraId="12E7F19C" w14:textId="77777777" w:rsidR="00316B73" w:rsidRPr="00316B73" w:rsidRDefault="00316B73" w:rsidP="00316B73">
            <w:pPr>
              <w:pStyle w:val="2-"/>
              <w:rPr>
                <w:color w:val="auto"/>
              </w:rPr>
            </w:pPr>
            <w:r w:rsidRPr="00316B73">
              <w:rPr>
                <w:color w:val="auto"/>
              </w:rPr>
              <w:t>[C2(  472,13368)] ... Wait(  336) End</w:t>
            </w:r>
          </w:p>
          <w:p w14:paraId="672CADA9" w14:textId="77777777" w:rsidR="00316B73" w:rsidRPr="00316B73" w:rsidRDefault="00316B73" w:rsidP="00316B73">
            <w:pPr>
              <w:pStyle w:val="2-"/>
              <w:rPr>
                <w:color w:val="auto"/>
              </w:rPr>
            </w:pPr>
            <w:r w:rsidRPr="00316B73">
              <w:rPr>
                <w:color w:val="auto"/>
              </w:rPr>
              <w:t>END: C2(  472,13368)</w:t>
            </w:r>
          </w:p>
          <w:p w14:paraId="380F0AE1" w14:textId="77777777" w:rsidR="00316B73" w:rsidRPr="00316B73" w:rsidRDefault="00316B73" w:rsidP="00316B73">
            <w:pPr>
              <w:pStyle w:val="2-"/>
              <w:rPr>
                <w:color w:val="auto"/>
              </w:rPr>
            </w:pPr>
            <w:r w:rsidRPr="00316B73">
              <w:rPr>
                <w:color w:val="auto"/>
              </w:rPr>
              <w:t>END: C2(14400,11400)</w:t>
            </w:r>
          </w:p>
          <w:p w14:paraId="34213574" w14:textId="77777777" w:rsidR="00316B73" w:rsidRPr="00316B73" w:rsidRDefault="00316B73" w:rsidP="00316B73">
            <w:pPr>
              <w:pStyle w:val="2-"/>
              <w:rPr>
                <w:color w:val="auto"/>
              </w:rPr>
            </w:pPr>
            <w:r w:rsidRPr="00316B73">
              <w:rPr>
                <w:color w:val="auto"/>
              </w:rPr>
              <w:t>[C1(13368,14168)] ... Wait(  472) End</w:t>
            </w:r>
          </w:p>
          <w:p w14:paraId="790C6333" w14:textId="77777777" w:rsidR="00316B73" w:rsidRPr="00316B73" w:rsidRDefault="00316B73" w:rsidP="00316B73">
            <w:pPr>
              <w:pStyle w:val="2-"/>
              <w:rPr>
                <w:color w:val="auto"/>
              </w:rPr>
            </w:pPr>
            <w:r w:rsidRPr="00316B73">
              <w:rPr>
                <w:color w:val="auto"/>
              </w:rPr>
              <w:t>[C1(13368,14168)] ... Wait(12888) ...</w:t>
            </w:r>
          </w:p>
          <w:p w14:paraId="6B46A757" w14:textId="77777777" w:rsidR="00316B73" w:rsidRPr="00316B73" w:rsidRDefault="00316B73" w:rsidP="00316B73">
            <w:pPr>
              <w:pStyle w:val="2-"/>
              <w:rPr>
                <w:color w:val="auto"/>
              </w:rPr>
            </w:pPr>
            <w:r w:rsidRPr="00316B73">
              <w:rPr>
                <w:color w:val="auto"/>
              </w:rPr>
              <w:t>[C1(11400,14168)] ... Wait(14400) End</w:t>
            </w:r>
          </w:p>
          <w:p w14:paraId="108EB2B7" w14:textId="77777777" w:rsidR="00316B73" w:rsidRPr="00316B73" w:rsidRDefault="00316B73" w:rsidP="00316B73">
            <w:pPr>
              <w:pStyle w:val="2-"/>
              <w:rPr>
                <w:color w:val="auto"/>
              </w:rPr>
            </w:pPr>
            <w:r w:rsidRPr="00316B73">
              <w:rPr>
                <w:color w:val="auto"/>
              </w:rPr>
              <w:t>END: C1(11400,14168)</w:t>
            </w:r>
          </w:p>
          <w:p w14:paraId="4D6ABE91" w14:textId="77777777" w:rsidR="00316B73" w:rsidRPr="00316B73" w:rsidRDefault="00316B73" w:rsidP="00316B73">
            <w:pPr>
              <w:pStyle w:val="2-"/>
              <w:rPr>
                <w:color w:val="auto"/>
              </w:rPr>
            </w:pPr>
            <w:r w:rsidRPr="00316B73">
              <w:rPr>
                <w:color w:val="auto"/>
              </w:rPr>
              <w:t>[C1(13368,14168)] ... Wait(12888) End</w:t>
            </w:r>
          </w:p>
          <w:p w14:paraId="131DA156" w14:textId="77777777" w:rsidR="00316B73" w:rsidRPr="00316B73" w:rsidRDefault="00316B73" w:rsidP="00316B73">
            <w:pPr>
              <w:pStyle w:val="2-"/>
              <w:rPr>
                <w:color w:val="auto"/>
              </w:rPr>
            </w:pPr>
            <w:r w:rsidRPr="00316B73">
              <w:rPr>
                <w:color w:val="auto"/>
              </w:rPr>
              <w:t>END: C1(13368,14168)</w:t>
            </w:r>
          </w:p>
          <w:p w14:paraId="72C31FDB" w14:textId="77777777" w:rsidR="00316B73" w:rsidRPr="00316B73" w:rsidRDefault="00316B73" w:rsidP="00316B73">
            <w:pPr>
              <w:pStyle w:val="2-"/>
              <w:rPr>
                <w:color w:val="auto"/>
              </w:rPr>
            </w:pPr>
            <w:r w:rsidRPr="00316B73">
              <w:rPr>
                <w:color w:val="auto"/>
              </w:rPr>
              <w:t>[P0(14168,    0)] ... Wait(13368) End</w:t>
            </w:r>
          </w:p>
          <w:p w14:paraId="42A9F691" w14:textId="77777777" w:rsidR="00316B73" w:rsidRPr="00316B73" w:rsidRDefault="00316B73" w:rsidP="00316B73">
            <w:pPr>
              <w:pStyle w:val="2-"/>
              <w:rPr>
                <w:color w:val="auto"/>
              </w:rPr>
            </w:pPr>
            <w:r w:rsidRPr="00316B73">
              <w:rPr>
                <w:color w:val="auto"/>
              </w:rPr>
              <w:t>[P0(14168,    0)] ... Wait(11400) ...</w:t>
            </w:r>
          </w:p>
          <w:p w14:paraId="0D64E2A2" w14:textId="77777777" w:rsidR="00316B73" w:rsidRPr="00316B73" w:rsidRDefault="00316B73" w:rsidP="00316B73">
            <w:pPr>
              <w:pStyle w:val="2-"/>
              <w:rPr>
                <w:color w:val="auto"/>
              </w:rPr>
            </w:pPr>
            <w:r w:rsidRPr="00316B73">
              <w:rPr>
                <w:color w:val="auto"/>
              </w:rPr>
              <w:t>[P0(14168,    0)] ... Wait(11400) End</w:t>
            </w:r>
          </w:p>
          <w:p w14:paraId="72571F0A" w14:textId="77777777" w:rsidR="00316B73" w:rsidRPr="00316B73" w:rsidRDefault="00316B73" w:rsidP="00316B73">
            <w:pPr>
              <w:pStyle w:val="2-"/>
              <w:rPr>
                <w:color w:val="auto"/>
              </w:rPr>
            </w:pPr>
            <w:r w:rsidRPr="00316B73">
              <w:rPr>
                <w:color w:val="auto"/>
              </w:rPr>
              <w:t>[P0(14168,    0)] ... Wait(11304) ...</w:t>
            </w:r>
          </w:p>
          <w:p w14:paraId="134EB9B2" w14:textId="77777777" w:rsidR="00316B73" w:rsidRPr="00316B73" w:rsidRDefault="00316B73" w:rsidP="00316B73">
            <w:pPr>
              <w:pStyle w:val="2-"/>
              <w:rPr>
                <w:color w:val="auto"/>
              </w:rPr>
            </w:pPr>
            <w:r w:rsidRPr="00316B73">
              <w:rPr>
                <w:color w:val="auto"/>
              </w:rPr>
              <w:t>[P0(14168,    0)] ... Wait(11304) End</w:t>
            </w:r>
          </w:p>
          <w:p w14:paraId="268A0CAB" w14:textId="39386AEF" w:rsidR="00E3409D" w:rsidRDefault="00305003" w:rsidP="00316B73">
            <w:pPr>
              <w:pStyle w:val="2-"/>
            </w:pPr>
            <w:r w:rsidRPr="00305003">
              <w:rPr>
                <w:color w:val="auto"/>
              </w:rPr>
              <w:t>- End Thread Test -</w:t>
            </w:r>
          </w:p>
        </w:tc>
      </w:tr>
    </w:tbl>
    <w:p w14:paraId="7E041B03" w14:textId="6DAC5513" w:rsidR="00D21006" w:rsidRDefault="00D21006" w:rsidP="00D21006">
      <w:pPr>
        <w:pStyle w:val="2"/>
      </w:pPr>
      <w:bookmarkStart w:id="60" w:name="_Toc379777971"/>
      <w:r>
        <w:lastRenderedPageBreak/>
        <w:t>C++11</w:t>
      </w:r>
      <w:r w:rsidR="00BC5C9F">
        <w:rPr>
          <w:rFonts w:hint="eastAsia"/>
        </w:rPr>
        <w:t>版</w:t>
      </w:r>
      <w:r>
        <w:rPr>
          <w:rFonts w:hint="eastAsia"/>
        </w:rPr>
        <w:t>スレッド</w:t>
      </w:r>
      <w:bookmarkEnd w:id="60"/>
      <w:r w:rsidR="00F66D92">
        <w:fldChar w:fldCharType="begin"/>
      </w:r>
      <w:r w:rsidR="00F66D92">
        <w:instrText xml:space="preserve"> XE "</w:instrText>
      </w:r>
      <w:r w:rsidR="00F66D92">
        <w:rPr>
          <w:rFonts w:hint="eastAsia"/>
        </w:rPr>
        <w:instrText>スレッド</w:instrText>
      </w:r>
      <w:r w:rsidR="00F66D92">
        <w:rPr>
          <w:rFonts w:hint="eastAsia"/>
        </w:rPr>
        <w:instrText>:</w:instrText>
      </w:r>
      <w:r w:rsidR="00F66D92">
        <w:instrText>C++11</w:instrText>
      </w:r>
      <w:r w:rsidR="00F66D92">
        <w:rPr>
          <w:rFonts w:hint="eastAsia"/>
        </w:rPr>
        <w:instrText>版</w:instrText>
      </w:r>
      <w:r w:rsidR="00F66D92">
        <w:instrText>" \y “</w:instrText>
      </w:r>
      <w:r w:rsidR="00F66D92">
        <w:rPr>
          <w:rFonts w:hint="eastAsia"/>
        </w:rPr>
        <w:instrText>すれっど</w:instrText>
      </w:r>
      <w:r w:rsidR="00F66D92">
        <w:rPr>
          <w:rFonts w:hint="eastAsia"/>
        </w:rPr>
        <w:instrText>:</w:instrText>
      </w:r>
      <w:r w:rsidR="00F66D92">
        <w:instrText>C++11</w:instrText>
      </w:r>
      <w:r w:rsidR="00F66D92">
        <w:rPr>
          <w:rFonts w:hint="eastAsia"/>
        </w:rPr>
        <w:instrText>ばん</w:instrText>
      </w:r>
      <w:r w:rsidR="00F66D92">
        <w:instrText xml:space="preserve">” </w:instrText>
      </w:r>
      <w:r w:rsidR="00F66D92">
        <w:fldChar w:fldCharType="end"/>
      </w:r>
    </w:p>
    <w:p w14:paraId="08FC0E0A" w14:textId="32618626" w:rsidR="00D21006" w:rsidRDefault="00F66D92" w:rsidP="00D21006">
      <w:pPr>
        <w:pStyle w:val="a9"/>
        <w:ind w:firstLine="283"/>
      </w:pPr>
      <w:r>
        <w:rPr>
          <w:rFonts w:hint="eastAsia"/>
        </w:rPr>
        <w:t>前述</w:t>
      </w:r>
      <w:r w:rsidR="00D21006">
        <w:rPr>
          <w:rFonts w:hint="eastAsia"/>
        </w:rPr>
        <w:t>の</w:t>
      </w:r>
      <w:r w:rsidR="00D21006">
        <w:t>Win</w:t>
      </w:r>
      <w:r w:rsidR="002177DA">
        <w:t>32API</w:t>
      </w:r>
      <w:r w:rsidR="00D21006">
        <w:t>版</w:t>
      </w:r>
      <w:r>
        <w:rPr>
          <w:rFonts w:hint="eastAsia"/>
        </w:rPr>
        <w:t>スレッド</w:t>
      </w:r>
      <w:r w:rsidR="00D21006">
        <w:rPr>
          <w:rFonts w:hint="eastAsia"/>
        </w:rPr>
        <w:t>をベースに</w:t>
      </w:r>
      <w:r w:rsidR="00D21006">
        <w:rPr>
          <w:rFonts w:hint="eastAsia"/>
        </w:rPr>
        <w:t>C++11</w:t>
      </w:r>
      <w:r w:rsidR="00D21006">
        <w:rPr>
          <w:rFonts w:hint="eastAsia"/>
        </w:rPr>
        <w:t>版にした</w:t>
      </w:r>
      <w:r>
        <w:rPr>
          <w:rFonts w:hint="eastAsia"/>
        </w:rPr>
        <w:t>サンプルを示す</w:t>
      </w:r>
      <w:r w:rsidR="00D21006">
        <w:rPr>
          <w:rFonts w:hint="eastAsia"/>
        </w:rPr>
        <w:t>。</w:t>
      </w:r>
    </w:p>
    <w:p w14:paraId="3DCE29E5" w14:textId="4999D5ED" w:rsidR="007F28C4" w:rsidRPr="0014327E" w:rsidRDefault="007F28C4" w:rsidP="007F28C4">
      <w:pPr>
        <w:pStyle w:val="a9"/>
        <w:ind w:firstLine="283"/>
        <w:rPr>
          <w:color w:val="FF0000"/>
        </w:rPr>
      </w:pPr>
      <w:r w:rsidRPr="0014327E">
        <w:rPr>
          <w:rFonts w:hint="eastAsia"/>
          <w:color w:val="FF0000"/>
        </w:rPr>
        <w:t>比較</w:t>
      </w:r>
      <w:r w:rsidR="0014327E" w:rsidRPr="0014327E">
        <w:rPr>
          <w:rFonts w:hint="eastAsia"/>
          <w:color w:val="FF0000"/>
        </w:rPr>
        <w:t>用に</w:t>
      </w:r>
      <w:r w:rsidRPr="0014327E">
        <w:rPr>
          <w:rFonts w:hint="eastAsia"/>
          <w:color w:val="FF0000"/>
        </w:rPr>
        <w:t>用意したサンプルだが、</w:t>
      </w:r>
      <w:r w:rsidRPr="0014327E">
        <w:rPr>
          <w:color w:val="FF0000"/>
        </w:rPr>
        <w:t>スレッドのサンプルとしては少し複雑すぎる。後述する同期処理のサンプルがもっとシンプルで分かり易い。</w:t>
      </w:r>
    </w:p>
    <w:p w14:paraId="0E73797E" w14:textId="4CFF1D64" w:rsidR="00205FA2" w:rsidRDefault="00205FA2" w:rsidP="005A5AF6">
      <w:pPr>
        <w:pStyle w:val="a9"/>
        <w:spacing w:beforeLines="50" w:before="180"/>
        <w:ind w:firstLine="283"/>
      </w:pPr>
      <w:r>
        <w:rPr>
          <w:rFonts w:hint="eastAsia"/>
        </w:rPr>
        <w:t>スレッド生成時にテンプレートで柔軟なパラメータを渡せるのが特徴。</w:t>
      </w:r>
      <w:r w:rsidR="007F28C4">
        <w:rPr>
          <w:rFonts w:hint="eastAsia"/>
        </w:rPr>
        <w:t>全体的にクラスベースの操作でシンプルなコードに</w:t>
      </w:r>
      <w:r w:rsidR="00F66D92">
        <w:rPr>
          <w:rFonts w:hint="eastAsia"/>
        </w:rPr>
        <w:t>でき</w:t>
      </w:r>
      <w:r w:rsidR="007F28C4">
        <w:rPr>
          <w:rFonts w:hint="eastAsia"/>
        </w:rPr>
        <w:t>る。</w:t>
      </w:r>
    </w:p>
    <w:p w14:paraId="64738638" w14:textId="77777777" w:rsidR="005A5AF6" w:rsidRDefault="005A5AF6" w:rsidP="005A5AF6">
      <w:pPr>
        <w:pStyle w:val="a9"/>
        <w:ind w:firstLine="283"/>
      </w:pPr>
      <w:r>
        <w:rPr>
          <w:rFonts w:hint="eastAsia"/>
        </w:rPr>
        <w:t>TLS</w:t>
      </w:r>
      <w:r>
        <w:rPr>
          <w:rFonts w:hint="eastAsia"/>
        </w:rPr>
        <w:t>（スレッドローカルストレージ）は、</w:t>
      </w:r>
      <w:r>
        <w:t>Visual C++ 2013</w:t>
      </w:r>
      <w:r>
        <w:rPr>
          <w:rFonts w:hint="eastAsia"/>
        </w:rPr>
        <w:t>では</w:t>
      </w:r>
      <w:r>
        <w:t>C++11</w:t>
      </w:r>
      <w:r>
        <w:rPr>
          <w:rFonts w:hint="eastAsia"/>
        </w:rPr>
        <w:t>版が使えないので、</w:t>
      </w:r>
      <w:r>
        <w:rPr>
          <w:rFonts w:hint="eastAsia"/>
        </w:rPr>
        <w:t>Windows</w:t>
      </w:r>
      <w:r>
        <w:rPr>
          <w:rFonts w:hint="eastAsia"/>
        </w:rPr>
        <w:t>版を使用。</w:t>
      </w:r>
    </w:p>
    <w:p w14:paraId="617F6B7E" w14:textId="3B46D171" w:rsidR="00BC5C9F" w:rsidRPr="005A39A4" w:rsidRDefault="00BC5C9F" w:rsidP="005A5AF6">
      <w:pPr>
        <w:pStyle w:val="a9"/>
        <w:spacing w:beforeLines="50" w:before="180"/>
        <w:ind w:firstLine="283"/>
        <w:rPr>
          <w:color w:val="808080" w:themeColor="background1" w:themeShade="80"/>
        </w:rPr>
      </w:pPr>
      <w:r w:rsidRPr="005A39A4">
        <w:rPr>
          <w:rFonts w:hint="eastAsia"/>
          <w:color w:val="808080" w:themeColor="background1" w:themeShade="80"/>
        </w:rPr>
        <w:t>なお、本書作成時点で、スタック領域サイズの指定方法</w:t>
      </w:r>
      <w:r w:rsidR="00205FA2" w:rsidRPr="005A39A4">
        <w:rPr>
          <w:rFonts w:hint="eastAsia"/>
          <w:color w:val="808080" w:themeColor="background1" w:themeShade="80"/>
        </w:rPr>
        <w:t>とスレッド生成失敗時の判定方法を確認しきれず</w:t>
      </w:r>
      <w:r w:rsidRPr="005A39A4">
        <w:rPr>
          <w:rFonts w:hint="eastAsia"/>
          <w:color w:val="808080" w:themeColor="background1" w:themeShade="80"/>
        </w:rPr>
        <w:t>。</w:t>
      </w:r>
      <w:r w:rsidR="000C0A14" w:rsidRPr="005A39A4">
        <w:rPr>
          <w:rFonts w:hint="eastAsia"/>
          <w:color w:val="808080" w:themeColor="background1" w:themeShade="80"/>
        </w:rPr>
        <w:t>スレッドクラスに</w:t>
      </w:r>
      <w:r w:rsidR="000C0A14" w:rsidRPr="005A39A4">
        <w:rPr>
          <w:rFonts w:hint="eastAsia"/>
          <w:color w:val="808080" w:themeColor="background1" w:themeShade="80"/>
        </w:rPr>
        <w:t xml:space="preserve"> .native_handle</w:t>
      </w:r>
      <w:r w:rsidR="000C0A14" w:rsidRPr="005A39A4">
        <w:rPr>
          <w:color w:val="808080" w:themeColor="background1" w:themeShade="80"/>
        </w:rPr>
        <w:t>()</w:t>
      </w:r>
      <w:r w:rsidR="000C0A14" w:rsidRPr="005A39A4">
        <w:rPr>
          <w:rFonts w:hint="eastAsia"/>
          <w:color w:val="808080" w:themeColor="background1" w:themeShade="80"/>
        </w:rPr>
        <w:t xml:space="preserve"> </w:t>
      </w:r>
      <w:r w:rsidR="000C0A14" w:rsidRPr="005A39A4">
        <w:rPr>
          <w:rFonts w:hint="eastAsia"/>
          <w:color w:val="808080" w:themeColor="background1" w:themeShade="80"/>
        </w:rPr>
        <w:t>というメンバー関数があるので、それを使用して環境依存の調整を行う必要がありそうである。</w:t>
      </w:r>
    </w:p>
    <w:p w14:paraId="0CCFDC9D" w14:textId="64141C91" w:rsidR="00D21006" w:rsidRDefault="00D21006" w:rsidP="00D21006">
      <w:pPr>
        <w:pStyle w:val="a9"/>
        <w:keepNext/>
        <w:widowControl/>
        <w:spacing w:beforeLines="50" w:before="180"/>
        <w:ind w:firstLineChars="0" w:firstLine="0"/>
      </w:pPr>
      <w:r>
        <w:t>C++11</w:t>
      </w:r>
      <w:r w:rsidR="005A5AF6">
        <w:t>版</w:t>
      </w:r>
      <w:r>
        <w:t>スレッド</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21006" w14:paraId="04689E1F" w14:textId="77777777" w:rsidTr="001E74FA">
        <w:tc>
          <w:tcPr>
            <w:tcW w:w="8494" w:type="dxa"/>
          </w:tcPr>
          <w:p w14:paraId="780BE631" w14:textId="77777777" w:rsidR="00BC5C9F" w:rsidRDefault="00BC5C9F" w:rsidP="00BC5C9F">
            <w:pPr>
              <w:pStyle w:val="2-"/>
            </w:pPr>
            <w:r>
              <w:t>#include &lt;stdio.h&gt;</w:t>
            </w:r>
          </w:p>
          <w:p w14:paraId="7B8AD18B" w14:textId="77777777" w:rsidR="00BC5C9F" w:rsidRDefault="00BC5C9F" w:rsidP="00BC5C9F">
            <w:pPr>
              <w:pStyle w:val="2-"/>
            </w:pPr>
            <w:r>
              <w:t>#include &lt;stdlib.h&gt;</w:t>
            </w:r>
          </w:p>
          <w:p w14:paraId="1795C97E" w14:textId="77777777" w:rsidR="00BC5C9F" w:rsidRDefault="00BC5C9F" w:rsidP="00BC5C9F">
            <w:pPr>
              <w:pStyle w:val="2-"/>
            </w:pPr>
          </w:p>
          <w:p w14:paraId="685FB452" w14:textId="77777777" w:rsidR="00BC5C9F" w:rsidRDefault="00BC5C9F" w:rsidP="00BC5C9F">
            <w:pPr>
              <w:pStyle w:val="2-"/>
            </w:pPr>
            <w:r w:rsidRPr="00BC5C9F">
              <w:rPr>
                <w:color w:val="FF0000"/>
              </w:rPr>
              <w:t>#include &lt;thread&gt;</w:t>
            </w:r>
          </w:p>
          <w:p w14:paraId="3A95ADEB" w14:textId="77777777" w:rsidR="00BC5C9F" w:rsidRDefault="00BC5C9F" w:rsidP="00BC5C9F">
            <w:pPr>
              <w:pStyle w:val="2-"/>
            </w:pPr>
          </w:p>
          <w:p w14:paraId="1B3DDB14" w14:textId="77777777" w:rsidR="00BC5C9F" w:rsidRPr="00BC5C9F" w:rsidRDefault="00BC5C9F" w:rsidP="00BC5C9F">
            <w:pPr>
              <w:pStyle w:val="2-"/>
              <w:rPr>
                <w:color w:val="00B050"/>
              </w:rPr>
            </w:pPr>
            <w:r w:rsidRPr="00BC5C9F">
              <w:rPr>
                <w:rFonts w:hint="eastAsia"/>
                <w:color w:val="00B050"/>
              </w:rPr>
              <w:t>//スレッドローカルストレージ(TLS)テスト</w:t>
            </w:r>
          </w:p>
          <w:p w14:paraId="2F0A456A" w14:textId="77777777" w:rsidR="00BC5C9F" w:rsidRDefault="00BC5C9F" w:rsidP="00BC5C9F">
            <w:pPr>
              <w:pStyle w:val="2-"/>
            </w:pPr>
            <w:r>
              <w:rPr>
                <w:rFonts w:hint="eastAsia"/>
              </w:rPr>
              <w:t>__declspec(thread) std::size_t tls_tid = 0;</w:t>
            </w:r>
            <w:r w:rsidRPr="00BC5C9F">
              <w:rPr>
                <w:rFonts w:hint="eastAsia"/>
                <w:color w:val="00B050"/>
              </w:rPr>
              <w:t>//Visual C++固有版TLS指定</w:t>
            </w:r>
          </w:p>
          <w:p w14:paraId="3815C15C" w14:textId="77777777" w:rsidR="00BC5C9F" w:rsidRDefault="00BC5C9F" w:rsidP="00BC5C9F">
            <w:pPr>
              <w:pStyle w:val="2-"/>
            </w:pPr>
            <w:r w:rsidRPr="00BC5C9F">
              <w:rPr>
                <w:rFonts w:hint="eastAsia"/>
                <w:color w:val="00B050"/>
              </w:rPr>
              <w:t>//</w:t>
            </w:r>
            <w:r w:rsidRPr="00DF7C5C">
              <w:rPr>
                <w:rFonts w:hint="eastAsia"/>
                <w:color w:val="FF0000"/>
              </w:rPr>
              <w:t>thread_local</w:t>
            </w:r>
            <w:r w:rsidRPr="00BC5C9F">
              <w:rPr>
                <w:rFonts w:hint="eastAsia"/>
                <w:color w:val="00B050"/>
              </w:rPr>
              <w:t xml:space="preserve"> std::size_t tls_tid = 0;//C++11仕様版TLS指定：Visual C++ 2013 では未対応</w:t>
            </w:r>
          </w:p>
          <w:p w14:paraId="35A7B5B2" w14:textId="77777777" w:rsidR="00BC5C9F" w:rsidRDefault="00BC5C9F" w:rsidP="00BC5C9F">
            <w:pPr>
              <w:pStyle w:val="2-"/>
            </w:pPr>
          </w:p>
          <w:p w14:paraId="7DF24E3E" w14:textId="77777777" w:rsidR="00BC5C9F" w:rsidRDefault="00BC5C9F" w:rsidP="00BC5C9F">
            <w:pPr>
              <w:pStyle w:val="2-"/>
            </w:pPr>
            <w:r w:rsidRPr="00BC5C9F">
              <w:rPr>
                <w:rFonts w:hint="eastAsia"/>
                <w:color w:val="00B050"/>
              </w:rPr>
              <w:t>//テスト用情報</w:t>
            </w:r>
          </w:p>
          <w:p w14:paraId="53B0A5E5" w14:textId="77777777" w:rsidR="00BC5C9F" w:rsidRDefault="00BC5C9F" w:rsidP="00BC5C9F">
            <w:pPr>
              <w:pStyle w:val="2-"/>
            </w:pPr>
            <w:r>
              <w:t>struct TEST_INFO</w:t>
            </w:r>
          </w:p>
          <w:p w14:paraId="3AD92852" w14:textId="77777777" w:rsidR="00BC5C9F" w:rsidRDefault="00BC5C9F" w:rsidP="00BC5C9F">
            <w:pPr>
              <w:pStyle w:val="2-"/>
            </w:pPr>
            <w:r>
              <w:lastRenderedPageBreak/>
              <w:t>{</w:t>
            </w:r>
          </w:p>
          <w:p w14:paraId="37EC9B5F" w14:textId="77777777" w:rsidR="00BC5C9F" w:rsidRDefault="00BC5C9F" w:rsidP="00BC5C9F">
            <w:pPr>
              <w:pStyle w:val="2-"/>
            </w:pPr>
            <w:r>
              <w:rPr>
                <w:rFonts w:hint="eastAsia"/>
              </w:rPr>
              <w:tab/>
              <w:t>const char* text;</w:t>
            </w:r>
            <w:r w:rsidRPr="00BC5C9F">
              <w:rPr>
                <w:rFonts w:hint="eastAsia"/>
                <w:color w:val="00B050"/>
              </w:rPr>
              <w:t>//文字列</w:t>
            </w:r>
          </w:p>
          <w:p w14:paraId="0B114D3A" w14:textId="77777777" w:rsidR="00BC5C9F" w:rsidRDefault="00BC5C9F" w:rsidP="00BC5C9F">
            <w:pPr>
              <w:pStyle w:val="2-"/>
            </w:pPr>
            <w:r>
              <w:rPr>
                <w:rFonts w:hint="eastAsia"/>
              </w:rPr>
              <w:tab/>
              <w:t xml:space="preserve">int value;       </w:t>
            </w:r>
            <w:r w:rsidRPr="00BC5C9F">
              <w:rPr>
                <w:rFonts w:hint="eastAsia"/>
                <w:color w:val="00B050"/>
              </w:rPr>
              <w:t>//数値</w:t>
            </w:r>
          </w:p>
          <w:p w14:paraId="31CC6903" w14:textId="77777777" w:rsidR="00BC5C9F" w:rsidRDefault="00BC5C9F" w:rsidP="00BC5C9F">
            <w:pPr>
              <w:pStyle w:val="2-"/>
            </w:pPr>
            <w:r>
              <w:rPr>
                <w:rFonts w:hint="eastAsia"/>
              </w:rPr>
              <w:tab/>
              <w:t xml:space="preserve">int loop_max;    </w:t>
            </w:r>
            <w:r w:rsidRPr="00BC5C9F">
              <w:rPr>
                <w:rFonts w:hint="eastAsia"/>
                <w:color w:val="00B050"/>
              </w:rPr>
              <w:t>//テストループ回数</w:t>
            </w:r>
          </w:p>
          <w:p w14:paraId="09E561BF" w14:textId="77777777" w:rsidR="00BC5C9F" w:rsidRPr="00BC5C9F" w:rsidRDefault="00BC5C9F" w:rsidP="00BC5C9F">
            <w:pPr>
              <w:pStyle w:val="2-"/>
              <w:rPr>
                <w:color w:val="00B050"/>
              </w:rPr>
            </w:pPr>
            <w:r>
              <w:rPr>
                <w:rFonts w:hint="eastAsia"/>
              </w:rPr>
              <w:tab/>
              <w:t xml:space="preserve">int start_i;    </w:t>
            </w:r>
            <w:r w:rsidRPr="00BC5C9F">
              <w:rPr>
                <w:rFonts w:hint="eastAsia"/>
                <w:color w:val="00B050"/>
              </w:rPr>
              <w:t xml:space="preserve"> //スレッド生成ループ開始値</w:t>
            </w:r>
          </w:p>
          <w:p w14:paraId="3FE3A511" w14:textId="77777777" w:rsidR="00BC5C9F" w:rsidRDefault="00BC5C9F" w:rsidP="00BC5C9F">
            <w:pPr>
              <w:pStyle w:val="2-"/>
            </w:pPr>
            <w:r>
              <w:t>};</w:t>
            </w:r>
          </w:p>
          <w:p w14:paraId="1B405E5C" w14:textId="77777777" w:rsidR="00BC5C9F" w:rsidRDefault="00BC5C9F" w:rsidP="00BC5C9F">
            <w:pPr>
              <w:pStyle w:val="2-"/>
            </w:pPr>
          </w:p>
          <w:p w14:paraId="0F70B974" w14:textId="77777777" w:rsidR="00BC5C9F" w:rsidRPr="00BC5C9F" w:rsidRDefault="00BC5C9F" w:rsidP="00BC5C9F">
            <w:pPr>
              <w:pStyle w:val="2-"/>
              <w:rPr>
                <w:color w:val="00B050"/>
              </w:rPr>
            </w:pPr>
            <w:r w:rsidRPr="00BC5C9F">
              <w:rPr>
                <w:rFonts w:hint="eastAsia"/>
                <w:color w:val="00B050"/>
              </w:rPr>
              <w:t>//スレッド情報</w:t>
            </w:r>
          </w:p>
          <w:p w14:paraId="72875C4C" w14:textId="77777777" w:rsidR="00BC5C9F" w:rsidRDefault="00BC5C9F" w:rsidP="00BC5C9F">
            <w:pPr>
              <w:pStyle w:val="2-"/>
            </w:pPr>
            <w:r>
              <w:t>struct THREAD_INFO</w:t>
            </w:r>
          </w:p>
          <w:p w14:paraId="4DECC28D" w14:textId="77777777" w:rsidR="00BC5C9F" w:rsidRDefault="00BC5C9F" w:rsidP="00BC5C9F">
            <w:pPr>
              <w:pStyle w:val="2-"/>
            </w:pPr>
            <w:r>
              <w:t>{</w:t>
            </w:r>
          </w:p>
          <w:p w14:paraId="0EF06747" w14:textId="77777777" w:rsidR="00BC5C9F" w:rsidRDefault="00BC5C9F" w:rsidP="00BC5C9F">
            <w:pPr>
              <w:pStyle w:val="2-"/>
            </w:pPr>
            <w:r>
              <w:rPr>
                <w:rFonts w:hint="eastAsia"/>
              </w:rPr>
              <w:tab/>
              <w:t xml:space="preserve">int level;                 </w:t>
            </w:r>
            <w:r w:rsidRPr="00BC5C9F">
              <w:rPr>
                <w:rFonts w:hint="eastAsia"/>
                <w:color w:val="00B050"/>
              </w:rPr>
              <w:t>//子スレッドレベル</w:t>
            </w:r>
          </w:p>
          <w:p w14:paraId="37B6D048" w14:textId="77777777" w:rsidR="00BC5C9F" w:rsidRPr="00BC5C9F" w:rsidRDefault="00BC5C9F" w:rsidP="00BC5C9F">
            <w:pPr>
              <w:pStyle w:val="2-"/>
              <w:rPr>
                <w:color w:val="00B050"/>
              </w:rPr>
            </w:pPr>
            <w:r>
              <w:rPr>
                <w:rFonts w:hint="eastAsia"/>
              </w:rPr>
              <w:tab/>
              <w:t>std::thread::id parent_tid;</w:t>
            </w:r>
            <w:r w:rsidRPr="00BC5C9F">
              <w:rPr>
                <w:rFonts w:hint="eastAsia"/>
                <w:color w:val="00B050"/>
              </w:rPr>
              <w:t>//親スレッドID</w:t>
            </w:r>
          </w:p>
          <w:p w14:paraId="7B612A8D" w14:textId="77777777" w:rsidR="00BC5C9F" w:rsidRPr="00BC5C9F" w:rsidRDefault="00BC5C9F" w:rsidP="00BC5C9F">
            <w:pPr>
              <w:pStyle w:val="2-"/>
              <w:rPr>
                <w:color w:val="00B050"/>
              </w:rPr>
            </w:pPr>
            <w:r>
              <w:rPr>
                <w:rFonts w:hint="eastAsia"/>
              </w:rPr>
              <w:tab/>
              <w:t xml:space="preserve">bool is_root_thread;       </w:t>
            </w:r>
            <w:r w:rsidRPr="00BC5C9F">
              <w:rPr>
                <w:rFonts w:hint="eastAsia"/>
                <w:color w:val="00B050"/>
              </w:rPr>
              <w:t>//大元のスレッド判定用フラグ</w:t>
            </w:r>
          </w:p>
          <w:p w14:paraId="59AA5F9A" w14:textId="77777777" w:rsidR="00BC5C9F" w:rsidRDefault="00BC5C9F" w:rsidP="00BC5C9F">
            <w:pPr>
              <w:pStyle w:val="2-"/>
            </w:pPr>
            <w:r>
              <w:t>};</w:t>
            </w:r>
          </w:p>
          <w:p w14:paraId="782284DD" w14:textId="77777777" w:rsidR="00BC5C9F" w:rsidRDefault="00BC5C9F" w:rsidP="00BC5C9F">
            <w:pPr>
              <w:pStyle w:val="2-"/>
            </w:pPr>
          </w:p>
          <w:p w14:paraId="5F4FFE08" w14:textId="77777777" w:rsidR="00BC5C9F" w:rsidRDefault="00BC5C9F" w:rsidP="00BC5C9F">
            <w:pPr>
              <w:pStyle w:val="2-"/>
            </w:pPr>
            <w:r w:rsidRPr="00BC5C9F">
              <w:rPr>
                <w:rFonts w:hint="eastAsia"/>
                <w:color w:val="00B050"/>
              </w:rPr>
              <w:t>//スレッド受け渡し情報</w:t>
            </w:r>
          </w:p>
          <w:p w14:paraId="1AD15A8A" w14:textId="77777777" w:rsidR="00BC5C9F" w:rsidRDefault="00BC5C9F" w:rsidP="00BC5C9F">
            <w:pPr>
              <w:pStyle w:val="2-"/>
            </w:pPr>
            <w:r>
              <w:t>struct THREAD_PARAM</w:t>
            </w:r>
          </w:p>
          <w:p w14:paraId="6C8B2D9B" w14:textId="77777777" w:rsidR="00BC5C9F" w:rsidRDefault="00BC5C9F" w:rsidP="00BC5C9F">
            <w:pPr>
              <w:pStyle w:val="2-"/>
            </w:pPr>
            <w:r>
              <w:t>{</w:t>
            </w:r>
          </w:p>
          <w:p w14:paraId="32618C78" w14:textId="77777777" w:rsidR="00BC5C9F" w:rsidRPr="00BC5C9F" w:rsidRDefault="00BC5C9F" w:rsidP="00BC5C9F">
            <w:pPr>
              <w:pStyle w:val="2-"/>
              <w:rPr>
                <w:color w:val="00B050"/>
              </w:rPr>
            </w:pPr>
            <w:r>
              <w:rPr>
                <w:rFonts w:hint="eastAsia"/>
              </w:rPr>
              <w:tab/>
              <w:t xml:space="preserve">TEST_INFO test;    </w:t>
            </w:r>
            <w:r w:rsidRPr="00BC5C9F">
              <w:rPr>
                <w:rFonts w:hint="eastAsia"/>
                <w:color w:val="00B050"/>
              </w:rPr>
              <w:t>//テスト用情報</w:t>
            </w:r>
          </w:p>
          <w:p w14:paraId="6356A67E" w14:textId="77777777" w:rsidR="00BC5C9F" w:rsidRPr="00BC5C9F" w:rsidRDefault="00BC5C9F" w:rsidP="00BC5C9F">
            <w:pPr>
              <w:pStyle w:val="2-"/>
              <w:rPr>
                <w:color w:val="00B050"/>
              </w:rPr>
            </w:pPr>
            <w:r>
              <w:rPr>
                <w:rFonts w:hint="eastAsia"/>
              </w:rPr>
              <w:tab/>
              <w:t>THREAD_INFO thread;</w:t>
            </w:r>
            <w:r w:rsidRPr="00BC5C9F">
              <w:rPr>
                <w:rFonts w:hint="eastAsia"/>
                <w:color w:val="00B050"/>
              </w:rPr>
              <w:t>//スレッド情報</w:t>
            </w:r>
          </w:p>
          <w:p w14:paraId="0E3E13E2" w14:textId="77777777" w:rsidR="00BC5C9F" w:rsidRDefault="00BC5C9F" w:rsidP="00BC5C9F">
            <w:pPr>
              <w:pStyle w:val="2-"/>
            </w:pPr>
            <w:r>
              <w:t>};</w:t>
            </w:r>
          </w:p>
          <w:p w14:paraId="7E8D6BFC" w14:textId="77777777" w:rsidR="00BC5C9F" w:rsidRDefault="00BC5C9F" w:rsidP="00BC5C9F">
            <w:pPr>
              <w:pStyle w:val="2-"/>
            </w:pPr>
          </w:p>
          <w:p w14:paraId="1274AD2B" w14:textId="77777777" w:rsidR="00BC5C9F" w:rsidRDefault="00BC5C9F" w:rsidP="00BC5C9F">
            <w:pPr>
              <w:pStyle w:val="2-"/>
            </w:pPr>
            <w:r w:rsidRPr="00BC5C9F">
              <w:rPr>
                <w:rFonts w:hint="eastAsia"/>
                <w:color w:val="00B050"/>
              </w:rPr>
              <w:t>//子スレッドの生成と終了待ち</w:t>
            </w:r>
          </w:p>
          <w:p w14:paraId="2123FF99" w14:textId="77777777" w:rsidR="00BC5C9F" w:rsidRDefault="00BC5C9F" w:rsidP="00BC5C9F">
            <w:pPr>
              <w:pStyle w:val="2-"/>
            </w:pPr>
            <w:r>
              <w:t>extern void createChildThreads(const char* thread_name, TEST_INFO&amp; test, THREAD_INFO&amp; tinfo);</w:t>
            </w:r>
          </w:p>
          <w:p w14:paraId="7D11542A" w14:textId="77777777" w:rsidR="00BC5C9F" w:rsidRDefault="00BC5C9F" w:rsidP="00BC5C9F">
            <w:pPr>
              <w:pStyle w:val="2-"/>
            </w:pPr>
          </w:p>
          <w:p w14:paraId="1CD6C952" w14:textId="77777777" w:rsidR="00BC5C9F" w:rsidRPr="00BC5C9F" w:rsidRDefault="00BC5C9F" w:rsidP="00BC5C9F">
            <w:pPr>
              <w:pStyle w:val="2-"/>
              <w:rPr>
                <w:color w:val="00B050"/>
              </w:rPr>
            </w:pPr>
            <w:r w:rsidRPr="00BC5C9F">
              <w:rPr>
                <w:rFonts w:hint="eastAsia"/>
                <w:color w:val="00B050"/>
              </w:rPr>
              <w:t>//スレッド関数</w:t>
            </w:r>
          </w:p>
          <w:p w14:paraId="76F5FE37" w14:textId="77777777" w:rsidR="00BC5C9F" w:rsidRDefault="00BC5C9F" w:rsidP="00BC5C9F">
            <w:pPr>
              <w:pStyle w:val="2-"/>
            </w:pPr>
            <w:r>
              <w:t>void threadFunc(THREAD_PARAM param)</w:t>
            </w:r>
          </w:p>
          <w:p w14:paraId="5626835C" w14:textId="77777777" w:rsidR="00BC5C9F" w:rsidRDefault="00BC5C9F" w:rsidP="00BC5C9F">
            <w:pPr>
              <w:pStyle w:val="2-"/>
            </w:pPr>
            <w:r>
              <w:t>{</w:t>
            </w:r>
          </w:p>
          <w:p w14:paraId="1E8A322C" w14:textId="77777777" w:rsidR="00BC5C9F" w:rsidRDefault="00BC5C9F" w:rsidP="00BC5C9F">
            <w:pPr>
              <w:pStyle w:val="2-"/>
            </w:pPr>
            <w:r>
              <w:rPr>
                <w:rFonts w:hint="eastAsia"/>
              </w:rPr>
              <w:tab/>
            </w:r>
            <w:r w:rsidRPr="00BC5C9F">
              <w:rPr>
                <w:rFonts w:hint="eastAsia"/>
                <w:color w:val="00B050"/>
              </w:rPr>
              <w:t>//パラメータ受け取り</w:t>
            </w:r>
          </w:p>
          <w:p w14:paraId="36B37BFB" w14:textId="77777777" w:rsidR="00BC5C9F" w:rsidRDefault="00BC5C9F" w:rsidP="00BC5C9F">
            <w:pPr>
              <w:pStyle w:val="2-"/>
            </w:pPr>
            <w:r>
              <w:tab/>
              <w:t>TEST_INFO test;</w:t>
            </w:r>
          </w:p>
          <w:p w14:paraId="1EA8164A" w14:textId="77777777" w:rsidR="00BC5C9F" w:rsidRDefault="00BC5C9F" w:rsidP="00BC5C9F">
            <w:pPr>
              <w:pStyle w:val="2-"/>
            </w:pPr>
            <w:r>
              <w:tab/>
              <w:t>THREAD_INFO tinfo;</w:t>
            </w:r>
          </w:p>
          <w:p w14:paraId="316BE103" w14:textId="77777777" w:rsidR="00BC5C9F" w:rsidRDefault="00BC5C9F" w:rsidP="00BC5C9F">
            <w:pPr>
              <w:pStyle w:val="2-"/>
            </w:pPr>
            <w:r>
              <w:tab/>
              <w:t>{</w:t>
            </w:r>
          </w:p>
          <w:p w14:paraId="12A3F88C" w14:textId="77777777" w:rsidR="00BC5C9F" w:rsidRDefault="00BC5C9F" w:rsidP="00BC5C9F">
            <w:pPr>
              <w:pStyle w:val="2-"/>
            </w:pPr>
            <w:r>
              <w:tab/>
            </w:r>
            <w:r>
              <w:tab/>
              <w:t>memcpy(&amp;test, &amp;param.test, sizeof(TEST_INFO));</w:t>
            </w:r>
          </w:p>
          <w:p w14:paraId="3782DF23" w14:textId="77777777" w:rsidR="00BC5C9F" w:rsidRDefault="00BC5C9F" w:rsidP="00BC5C9F">
            <w:pPr>
              <w:pStyle w:val="2-"/>
            </w:pPr>
            <w:r>
              <w:tab/>
            </w:r>
            <w:r>
              <w:tab/>
              <w:t>memcpy(&amp;tinfo, &amp;param.thread, sizeof(THREAD_INFO));</w:t>
            </w:r>
          </w:p>
          <w:p w14:paraId="32B7181C" w14:textId="77777777" w:rsidR="00BC5C9F" w:rsidRDefault="00BC5C9F" w:rsidP="00BC5C9F">
            <w:pPr>
              <w:pStyle w:val="2-"/>
            </w:pPr>
            <w:r>
              <w:tab/>
              <w:t>}</w:t>
            </w:r>
          </w:p>
          <w:p w14:paraId="3524AE35" w14:textId="77777777" w:rsidR="00BC5C9F" w:rsidRDefault="00BC5C9F" w:rsidP="00BC5C9F">
            <w:pPr>
              <w:pStyle w:val="2-"/>
            </w:pPr>
          </w:p>
          <w:p w14:paraId="5B3BFE65" w14:textId="77777777" w:rsidR="00BC5C9F" w:rsidRDefault="00BC5C9F" w:rsidP="00BC5C9F">
            <w:pPr>
              <w:pStyle w:val="2-"/>
            </w:pPr>
            <w:r>
              <w:rPr>
                <w:rFonts w:hint="eastAsia"/>
              </w:rPr>
              <w:tab/>
            </w:r>
            <w:r w:rsidRPr="00BC5C9F">
              <w:rPr>
                <w:rFonts w:hint="eastAsia"/>
                <w:color w:val="00B050"/>
              </w:rPr>
              <w:t>//スレッド情報</w:t>
            </w:r>
          </w:p>
          <w:p w14:paraId="279B4C0C" w14:textId="77777777" w:rsidR="00BC5C9F" w:rsidRDefault="00BC5C9F" w:rsidP="00BC5C9F">
            <w:pPr>
              <w:pStyle w:val="2-"/>
            </w:pPr>
            <w:r>
              <w:tab/>
              <w:t xml:space="preserve">std::thread::id tid_tmp = </w:t>
            </w:r>
            <w:r w:rsidRPr="003F0EC2">
              <w:rPr>
                <w:color w:val="FF0000"/>
              </w:rPr>
              <w:t>std::this_thread::get_id()</w:t>
            </w:r>
            <w:r>
              <w:t>;</w:t>
            </w:r>
          </w:p>
          <w:p w14:paraId="0BC13CA8" w14:textId="77777777" w:rsidR="00BC5C9F" w:rsidRDefault="00BC5C9F" w:rsidP="00BC5C9F">
            <w:pPr>
              <w:pStyle w:val="2-"/>
            </w:pPr>
          </w:p>
          <w:p w14:paraId="0F40B9C6" w14:textId="77777777" w:rsidR="00BC5C9F" w:rsidRDefault="00BC5C9F" w:rsidP="00BC5C9F">
            <w:pPr>
              <w:pStyle w:val="2-"/>
            </w:pPr>
            <w:r>
              <w:rPr>
                <w:rFonts w:hint="eastAsia"/>
              </w:rPr>
              <w:tab/>
            </w:r>
            <w:r w:rsidRPr="003F0EC2">
              <w:rPr>
                <w:rFonts w:hint="eastAsia"/>
                <w:color w:val="00B050"/>
              </w:rPr>
              <w:t>//スレッドローカルストレージ(TLS)テスト</w:t>
            </w:r>
          </w:p>
          <w:p w14:paraId="41239202" w14:textId="77777777" w:rsidR="00BC5C9F" w:rsidRDefault="00BC5C9F" w:rsidP="00BC5C9F">
            <w:pPr>
              <w:pStyle w:val="2-"/>
            </w:pPr>
            <w:r>
              <w:tab/>
              <w:t>tls_tid = tid_tmp.hash();</w:t>
            </w:r>
            <w:r>
              <w:tab/>
            </w:r>
          </w:p>
          <w:p w14:paraId="0CA52F98" w14:textId="77777777" w:rsidR="00BC5C9F" w:rsidRDefault="00BC5C9F" w:rsidP="00BC5C9F">
            <w:pPr>
              <w:pStyle w:val="2-"/>
            </w:pPr>
          </w:p>
          <w:p w14:paraId="381F9E08" w14:textId="77777777" w:rsidR="00BC5C9F" w:rsidRDefault="00BC5C9F" w:rsidP="00BC5C9F">
            <w:pPr>
              <w:pStyle w:val="2-"/>
            </w:pPr>
            <w:r>
              <w:rPr>
                <w:rFonts w:hint="eastAsia"/>
              </w:rPr>
              <w:tab/>
            </w:r>
            <w:r w:rsidRPr="003F0EC2">
              <w:rPr>
                <w:rFonts w:hint="eastAsia"/>
                <w:color w:val="00B050"/>
              </w:rPr>
              <w:t>//大元のスレッド判定用フラグをOFF</w:t>
            </w:r>
          </w:p>
          <w:p w14:paraId="2FFE5B25" w14:textId="77777777" w:rsidR="00BC5C9F" w:rsidRDefault="00BC5C9F" w:rsidP="00BC5C9F">
            <w:pPr>
              <w:pStyle w:val="2-"/>
            </w:pPr>
            <w:r>
              <w:tab/>
              <w:t>tinfo.is_root_thread = false;</w:t>
            </w:r>
          </w:p>
          <w:p w14:paraId="4BFB63CC" w14:textId="77777777" w:rsidR="00BC5C9F" w:rsidRDefault="00BC5C9F" w:rsidP="00BC5C9F">
            <w:pPr>
              <w:pStyle w:val="2-"/>
            </w:pPr>
          </w:p>
          <w:p w14:paraId="06305C49" w14:textId="77777777" w:rsidR="00BC5C9F" w:rsidRDefault="00BC5C9F" w:rsidP="00BC5C9F">
            <w:pPr>
              <w:pStyle w:val="2-"/>
            </w:pPr>
            <w:r>
              <w:rPr>
                <w:rFonts w:hint="eastAsia"/>
              </w:rPr>
              <w:tab/>
            </w:r>
            <w:r w:rsidRPr="003F0EC2">
              <w:rPr>
                <w:rFonts w:hint="eastAsia"/>
                <w:color w:val="00B050"/>
              </w:rPr>
              <w:t>//スレッド名を作成</w:t>
            </w:r>
          </w:p>
          <w:p w14:paraId="08510177" w14:textId="77777777" w:rsidR="00BC5C9F" w:rsidRDefault="00BC5C9F" w:rsidP="00BC5C9F">
            <w:pPr>
              <w:pStyle w:val="2-"/>
            </w:pPr>
            <w:r>
              <w:tab/>
              <w:t>++tinfo.level;</w:t>
            </w:r>
          </w:p>
          <w:p w14:paraId="26B1D466" w14:textId="77777777" w:rsidR="00BC5C9F" w:rsidRDefault="00BC5C9F" w:rsidP="00BC5C9F">
            <w:pPr>
              <w:pStyle w:val="2-"/>
            </w:pPr>
            <w:r>
              <w:tab/>
              <w:t>char thread_name[32];</w:t>
            </w:r>
          </w:p>
          <w:p w14:paraId="0F2E204E" w14:textId="77777777" w:rsidR="00BC5C9F" w:rsidRDefault="00BC5C9F" w:rsidP="00BC5C9F">
            <w:pPr>
              <w:pStyle w:val="2-"/>
            </w:pPr>
            <w:r>
              <w:tab/>
              <w:t>sprintf_s(thread_name, sizeof(thread_name), "C%d(0x%08x,0x%08x)", tinfo.level, tid_tmp.hash(), tinfo.parent_tid.hash());</w:t>
            </w:r>
          </w:p>
          <w:p w14:paraId="7799FC3E" w14:textId="77777777" w:rsidR="00BC5C9F" w:rsidRPr="003F0EC2" w:rsidRDefault="00BC5C9F" w:rsidP="00BC5C9F">
            <w:pPr>
              <w:pStyle w:val="2-"/>
              <w:rPr>
                <w:color w:val="00B050"/>
              </w:rPr>
            </w:pPr>
            <w:r>
              <w:rPr>
                <w:rFonts w:hint="eastAsia"/>
              </w:rPr>
              <w:tab/>
            </w:r>
            <w:r w:rsidRPr="003F0EC2">
              <w:rPr>
                <w:rFonts w:hint="eastAsia"/>
                <w:color w:val="00B050"/>
              </w:rPr>
              <w:t>// C + 子スレッドのレベル + ( 自スレッドID , 親スレッドID )</w:t>
            </w:r>
          </w:p>
          <w:p w14:paraId="696EC14B" w14:textId="77777777" w:rsidR="00BC5C9F" w:rsidRDefault="00BC5C9F" w:rsidP="00BC5C9F">
            <w:pPr>
              <w:pStyle w:val="2-"/>
            </w:pPr>
          </w:p>
          <w:p w14:paraId="58FA544E" w14:textId="77777777" w:rsidR="00BC5C9F" w:rsidRPr="003F0EC2" w:rsidRDefault="00BC5C9F" w:rsidP="00BC5C9F">
            <w:pPr>
              <w:pStyle w:val="2-"/>
              <w:rPr>
                <w:color w:val="00B050"/>
              </w:rPr>
            </w:pPr>
            <w:r>
              <w:rPr>
                <w:rFonts w:hint="eastAsia"/>
              </w:rPr>
              <w:tab/>
            </w:r>
            <w:r w:rsidRPr="003F0EC2">
              <w:rPr>
                <w:rFonts w:hint="eastAsia"/>
                <w:color w:val="00B050"/>
              </w:rPr>
              <w:t>//子スレッド開始メッセージ</w:t>
            </w:r>
          </w:p>
          <w:p w14:paraId="16810A0F" w14:textId="77777777" w:rsidR="00BC5C9F" w:rsidRDefault="00BC5C9F" w:rsidP="00BC5C9F">
            <w:pPr>
              <w:pStyle w:val="2-"/>
            </w:pPr>
            <w:r>
              <w:tab/>
              <w:t>printf("START: %s\n", thread_name);</w:t>
            </w:r>
          </w:p>
          <w:p w14:paraId="6F6B8D21" w14:textId="77777777" w:rsidR="00BC5C9F" w:rsidRDefault="00BC5C9F" w:rsidP="00BC5C9F">
            <w:pPr>
              <w:pStyle w:val="2-"/>
            </w:pPr>
            <w:r>
              <w:tab/>
              <w:t>fflush(stdout);</w:t>
            </w:r>
          </w:p>
          <w:p w14:paraId="0C122739" w14:textId="77777777" w:rsidR="00BC5C9F" w:rsidRDefault="00BC5C9F" w:rsidP="00BC5C9F">
            <w:pPr>
              <w:pStyle w:val="2-"/>
            </w:pPr>
          </w:p>
          <w:p w14:paraId="2F776F7A" w14:textId="77777777" w:rsidR="00BC5C9F" w:rsidRPr="003F0EC2" w:rsidRDefault="00BC5C9F" w:rsidP="00BC5C9F">
            <w:pPr>
              <w:pStyle w:val="2-"/>
              <w:rPr>
                <w:color w:val="00B050"/>
              </w:rPr>
            </w:pPr>
            <w:r>
              <w:rPr>
                <w:rFonts w:hint="eastAsia"/>
              </w:rPr>
              <w:tab/>
            </w:r>
            <w:r w:rsidRPr="003F0EC2">
              <w:rPr>
                <w:rFonts w:hint="eastAsia"/>
                <w:color w:val="00B050"/>
              </w:rPr>
              <w:t>//テスト用変数を更新</w:t>
            </w:r>
          </w:p>
          <w:p w14:paraId="13FC76E3" w14:textId="77777777" w:rsidR="00BC5C9F" w:rsidRDefault="00BC5C9F" w:rsidP="00BC5C9F">
            <w:pPr>
              <w:pStyle w:val="2-"/>
            </w:pPr>
            <w:r>
              <w:tab/>
              <w:t>++test.value;</w:t>
            </w:r>
          </w:p>
          <w:p w14:paraId="57699497" w14:textId="77777777" w:rsidR="00BC5C9F" w:rsidRDefault="00BC5C9F" w:rsidP="00BC5C9F">
            <w:pPr>
              <w:pStyle w:val="2-"/>
            </w:pPr>
            <w:r>
              <w:tab/>
              <w:t>++test.loop_max;</w:t>
            </w:r>
          </w:p>
          <w:p w14:paraId="0876528E" w14:textId="77777777" w:rsidR="00BC5C9F" w:rsidRDefault="00BC5C9F" w:rsidP="00BC5C9F">
            <w:pPr>
              <w:pStyle w:val="2-"/>
            </w:pPr>
          </w:p>
          <w:p w14:paraId="3E49C211" w14:textId="77777777" w:rsidR="00BC5C9F" w:rsidRPr="003F0EC2" w:rsidRDefault="00BC5C9F" w:rsidP="00BC5C9F">
            <w:pPr>
              <w:pStyle w:val="2-"/>
              <w:rPr>
                <w:color w:val="00B050"/>
              </w:rPr>
            </w:pPr>
            <w:r>
              <w:rPr>
                <w:rFonts w:hint="eastAsia"/>
              </w:rPr>
              <w:tab/>
            </w:r>
            <w:r w:rsidRPr="003F0EC2">
              <w:rPr>
                <w:rFonts w:hint="eastAsia"/>
                <w:color w:val="00B050"/>
              </w:rPr>
              <w:t>//親スレッドIDを格納</w:t>
            </w:r>
          </w:p>
          <w:p w14:paraId="2EA6CDA9" w14:textId="77777777" w:rsidR="00BC5C9F" w:rsidRDefault="00BC5C9F" w:rsidP="00BC5C9F">
            <w:pPr>
              <w:pStyle w:val="2-"/>
            </w:pPr>
            <w:r>
              <w:tab/>
              <w:t>tinfo.parent_tid = tid_tmp;</w:t>
            </w:r>
          </w:p>
          <w:p w14:paraId="502C8ACF" w14:textId="77777777" w:rsidR="00BC5C9F" w:rsidRDefault="00BC5C9F" w:rsidP="00BC5C9F">
            <w:pPr>
              <w:pStyle w:val="2-"/>
            </w:pPr>
          </w:p>
          <w:p w14:paraId="57D60CCD" w14:textId="77777777" w:rsidR="00BC5C9F" w:rsidRPr="003F0EC2" w:rsidRDefault="00BC5C9F" w:rsidP="00BC5C9F">
            <w:pPr>
              <w:pStyle w:val="2-"/>
              <w:rPr>
                <w:color w:val="00B050"/>
              </w:rPr>
            </w:pPr>
            <w:r>
              <w:rPr>
                <w:rFonts w:hint="eastAsia"/>
              </w:rPr>
              <w:tab/>
            </w:r>
            <w:r w:rsidRPr="003F0EC2">
              <w:rPr>
                <w:rFonts w:hint="eastAsia"/>
                <w:color w:val="00B050"/>
              </w:rPr>
              <w:t>//1秒スリープ</w:t>
            </w:r>
          </w:p>
          <w:p w14:paraId="49B5FA00" w14:textId="77777777" w:rsidR="00BC5C9F" w:rsidRDefault="00BC5C9F" w:rsidP="00BC5C9F">
            <w:pPr>
              <w:pStyle w:val="2-"/>
            </w:pPr>
            <w:r>
              <w:tab/>
            </w:r>
            <w:r w:rsidRPr="003F0EC2">
              <w:rPr>
                <w:color w:val="FF0000"/>
              </w:rPr>
              <w:t>std::this_thread::sleep_for(std::chrono::milliseconds(1000));</w:t>
            </w:r>
          </w:p>
          <w:p w14:paraId="6544B08F" w14:textId="77777777" w:rsidR="00BC5C9F" w:rsidRDefault="00BC5C9F" w:rsidP="00BC5C9F">
            <w:pPr>
              <w:pStyle w:val="2-"/>
            </w:pPr>
          </w:p>
          <w:p w14:paraId="173640A2" w14:textId="77777777" w:rsidR="00BC5C9F" w:rsidRDefault="00BC5C9F" w:rsidP="00BC5C9F">
            <w:pPr>
              <w:pStyle w:val="2-"/>
            </w:pPr>
            <w:r>
              <w:rPr>
                <w:rFonts w:hint="eastAsia"/>
              </w:rPr>
              <w:tab/>
            </w:r>
            <w:r w:rsidRPr="003F0EC2">
              <w:rPr>
                <w:rFonts w:hint="eastAsia"/>
                <w:color w:val="00B050"/>
              </w:rPr>
              <w:t>//子スレッドの生成と終了待ち</w:t>
            </w:r>
          </w:p>
          <w:p w14:paraId="175A42CC" w14:textId="77777777" w:rsidR="00BC5C9F" w:rsidRDefault="00BC5C9F" w:rsidP="00BC5C9F">
            <w:pPr>
              <w:pStyle w:val="2-"/>
            </w:pPr>
            <w:r>
              <w:tab/>
              <w:t>createChildThreads(thread_name, test, tinfo);</w:t>
            </w:r>
          </w:p>
          <w:p w14:paraId="7CC14B92" w14:textId="77777777" w:rsidR="00BC5C9F" w:rsidRDefault="00BC5C9F" w:rsidP="00BC5C9F">
            <w:pPr>
              <w:pStyle w:val="2-"/>
            </w:pPr>
          </w:p>
          <w:p w14:paraId="1E7D1A79" w14:textId="77777777" w:rsidR="00BC5C9F" w:rsidRDefault="00BC5C9F" w:rsidP="00BC5C9F">
            <w:pPr>
              <w:pStyle w:val="2-"/>
            </w:pPr>
            <w:r>
              <w:rPr>
                <w:rFonts w:hint="eastAsia"/>
              </w:rPr>
              <w:tab/>
            </w:r>
            <w:r w:rsidRPr="003F0EC2">
              <w:rPr>
                <w:rFonts w:hint="eastAsia"/>
                <w:color w:val="00B050"/>
              </w:rPr>
              <w:t>//子スレッド終了メッセージ</w:t>
            </w:r>
          </w:p>
          <w:p w14:paraId="406D664E" w14:textId="77777777" w:rsidR="00BC5C9F" w:rsidRDefault="00BC5C9F" w:rsidP="00BC5C9F">
            <w:pPr>
              <w:pStyle w:val="2-"/>
            </w:pPr>
            <w:r>
              <w:tab/>
              <w:t>printf("END: %s\n", thread_name);</w:t>
            </w:r>
          </w:p>
          <w:p w14:paraId="3FFA89B7" w14:textId="77777777" w:rsidR="00BC5C9F" w:rsidRDefault="00BC5C9F" w:rsidP="00BC5C9F">
            <w:pPr>
              <w:pStyle w:val="2-"/>
            </w:pPr>
            <w:r>
              <w:tab/>
              <w:t>fflush(stdout);</w:t>
            </w:r>
          </w:p>
          <w:p w14:paraId="098200FC" w14:textId="77777777" w:rsidR="00BC5C9F" w:rsidRDefault="00BC5C9F" w:rsidP="00BC5C9F">
            <w:pPr>
              <w:pStyle w:val="2-"/>
            </w:pPr>
            <w:r>
              <w:t>}</w:t>
            </w:r>
          </w:p>
          <w:p w14:paraId="5B6C6C4E" w14:textId="77777777" w:rsidR="00BC5C9F" w:rsidRDefault="00BC5C9F" w:rsidP="00BC5C9F">
            <w:pPr>
              <w:pStyle w:val="2-"/>
            </w:pPr>
          </w:p>
          <w:p w14:paraId="6983E558" w14:textId="77777777" w:rsidR="00BC5C9F" w:rsidRPr="003F0EC2" w:rsidRDefault="00BC5C9F" w:rsidP="00BC5C9F">
            <w:pPr>
              <w:pStyle w:val="2-"/>
              <w:rPr>
                <w:color w:val="00B050"/>
              </w:rPr>
            </w:pPr>
            <w:r w:rsidRPr="003F0EC2">
              <w:rPr>
                <w:rFonts w:hint="eastAsia"/>
                <w:color w:val="00B050"/>
              </w:rPr>
              <w:t>//子スレッドの生成と終了待ち</w:t>
            </w:r>
          </w:p>
          <w:p w14:paraId="04024839" w14:textId="77777777" w:rsidR="00BC5C9F" w:rsidRDefault="00BC5C9F" w:rsidP="00BC5C9F">
            <w:pPr>
              <w:pStyle w:val="2-"/>
            </w:pPr>
            <w:r>
              <w:t>void createChildThreads(const char* thread_name, TEST_INFO&amp; test, THREAD_INFO&amp; tinfo)</w:t>
            </w:r>
          </w:p>
          <w:p w14:paraId="669971B8" w14:textId="77777777" w:rsidR="00BC5C9F" w:rsidRDefault="00BC5C9F" w:rsidP="00BC5C9F">
            <w:pPr>
              <w:pStyle w:val="2-"/>
            </w:pPr>
            <w:r>
              <w:t>{</w:t>
            </w:r>
          </w:p>
          <w:p w14:paraId="27AC96D5" w14:textId="77777777" w:rsidR="00BC5C9F" w:rsidRPr="003F0EC2" w:rsidRDefault="00BC5C9F" w:rsidP="00BC5C9F">
            <w:pPr>
              <w:pStyle w:val="2-"/>
              <w:rPr>
                <w:color w:val="00B050"/>
              </w:rPr>
            </w:pPr>
            <w:r>
              <w:rPr>
                <w:rFonts w:hint="eastAsia"/>
              </w:rPr>
              <w:tab/>
            </w:r>
            <w:r w:rsidRPr="003F0EC2">
              <w:rPr>
                <w:rFonts w:hint="eastAsia"/>
                <w:color w:val="00B050"/>
              </w:rPr>
              <w:t>//子スレッド生成ループ</w:t>
            </w:r>
          </w:p>
          <w:p w14:paraId="23232DF1" w14:textId="77777777" w:rsidR="00BC5C9F" w:rsidRDefault="00BC5C9F" w:rsidP="00BC5C9F">
            <w:pPr>
              <w:pStyle w:val="2-"/>
            </w:pPr>
            <w:r>
              <w:tab/>
              <w:t>const int CHILD_THREAD_NUM = 3;</w:t>
            </w:r>
          </w:p>
          <w:p w14:paraId="17A631BF" w14:textId="77777777" w:rsidR="00BC5C9F" w:rsidRPr="003F0EC2" w:rsidRDefault="00BC5C9F" w:rsidP="00BC5C9F">
            <w:pPr>
              <w:pStyle w:val="2-"/>
              <w:rPr>
                <w:color w:val="00B050"/>
              </w:rPr>
            </w:pPr>
            <w:r>
              <w:rPr>
                <w:rFonts w:hint="eastAsia"/>
              </w:rPr>
              <w:tab/>
              <w:t>std::thread* thread[CHILD_THREAD_NUM];</w:t>
            </w:r>
            <w:r w:rsidRPr="003F0EC2">
              <w:rPr>
                <w:rFonts w:hint="eastAsia"/>
                <w:color w:val="00B050"/>
              </w:rPr>
              <w:t>//生成した子スレッドのスレッドハンドル</w:t>
            </w:r>
          </w:p>
          <w:p w14:paraId="5DCF32E5" w14:textId="77777777" w:rsidR="00BC5C9F" w:rsidRDefault="00BC5C9F" w:rsidP="00BC5C9F">
            <w:pPr>
              <w:pStyle w:val="2-"/>
            </w:pPr>
            <w:r>
              <w:rPr>
                <w:rFonts w:hint="eastAsia"/>
              </w:rPr>
              <w:tab/>
              <w:t>std::thread::id tid[CHILD_THREAD_NUM];</w:t>
            </w:r>
            <w:r w:rsidRPr="003F0EC2">
              <w:rPr>
                <w:rFonts w:hint="eastAsia"/>
                <w:color w:val="00B050"/>
              </w:rPr>
              <w:t>//生成した子スレッドのスレッドID</w:t>
            </w:r>
          </w:p>
          <w:p w14:paraId="70E0521B" w14:textId="77777777" w:rsidR="00BC5C9F" w:rsidRPr="003F0EC2" w:rsidRDefault="00BC5C9F" w:rsidP="00BC5C9F">
            <w:pPr>
              <w:pStyle w:val="2-"/>
              <w:rPr>
                <w:color w:val="00B050"/>
              </w:rPr>
            </w:pPr>
            <w:r>
              <w:rPr>
                <w:rFonts w:hint="eastAsia"/>
              </w:rPr>
              <w:tab/>
              <w:t>THREAD_PARAM* param[CHILD_THREAD_NUM];</w:t>
            </w:r>
            <w:r w:rsidRPr="003F0EC2">
              <w:rPr>
                <w:rFonts w:hint="eastAsia"/>
                <w:color w:val="00B050"/>
              </w:rPr>
              <w:t>//スレッド受け渡し用データ</w:t>
            </w:r>
          </w:p>
          <w:p w14:paraId="68BACA9F" w14:textId="77777777" w:rsidR="00BC5C9F" w:rsidRDefault="00BC5C9F" w:rsidP="00BC5C9F">
            <w:pPr>
              <w:pStyle w:val="2-"/>
            </w:pPr>
            <w:r>
              <w:tab/>
              <w:t>for (int i = 0; i &lt; test.start_i; ++i)</w:t>
            </w:r>
          </w:p>
          <w:p w14:paraId="60FC167E" w14:textId="77777777" w:rsidR="00BC5C9F" w:rsidRDefault="00BC5C9F" w:rsidP="00BC5C9F">
            <w:pPr>
              <w:pStyle w:val="2-"/>
            </w:pPr>
            <w:r>
              <w:tab/>
              <w:t>{</w:t>
            </w:r>
          </w:p>
          <w:p w14:paraId="41F7CCB8" w14:textId="77777777" w:rsidR="00BC5C9F" w:rsidRDefault="00BC5C9F" w:rsidP="00BC5C9F">
            <w:pPr>
              <w:pStyle w:val="2-"/>
            </w:pPr>
            <w:r>
              <w:tab/>
            </w:r>
            <w:r>
              <w:tab/>
              <w:t>thread[i] = nullptr;</w:t>
            </w:r>
          </w:p>
          <w:p w14:paraId="5A758CBA" w14:textId="77777777" w:rsidR="00BC5C9F" w:rsidRDefault="00BC5C9F" w:rsidP="00BC5C9F">
            <w:pPr>
              <w:pStyle w:val="2-"/>
            </w:pPr>
            <w:r>
              <w:tab/>
            </w:r>
            <w:r>
              <w:tab/>
              <w:t>tid[i] = std::thread::id();</w:t>
            </w:r>
          </w:p>
          <w:p w14:paraId="6AA4AC43" w14:textId="77777777" w:rsidR="00BC5C9F" w:rsidRDefault="00BC5C9F" w:rsidP="00BC5C9F">
            <w:pPr>
              <w:pStyle w:val="2-"/>
            </w:pPr>
            <w:r>
              <w:tab/>
            </w:r>
            <w:r>
              <w:tab/>
              <w:t>param[i] = NULL;</w:t>
            </w:r>
          </w:p>
          <w:p w14:paraId="4A71675F" w14:textId="77777777" w:rsidR="00BC5C9F" w:rsidRDefault="00BC5C9F" w:rsidP="00BC5C9F">
            <w:pPr>
              <w:pStyle w:val="2-"/>
            </w:pPr>
            <w:r>
              <w:tab/>
              <w:t>}</w:t>
            </w:r>
          </w:p>
          <w:p w14:paraId="7B9789F7" w14:textId="77777777" w:rsidR="00BC5C9F" w:rsidRDefault="00BC5C9F" w:rsidP="00BC5C9F">
            <w:pPr>
              <w:pStyle w:val="2-"/>
            </w:pPr>
            <w:r>
              <w:tab/>
              <w:t>for (int i = test.start_i; i &lt; CHILD_THREAD_NUM; ++i)</w:t>
            </w:r>
          </w:p>
          <w:p w14:paraId="7F94BC7E" w14:textId="77777777" w:rsidR="00BC5C9F" w:rsidRDefault="00BC5C9F" w:rsidP="00BC5C9F">
            <w:pPr>
              <w:pStyle w:val="2-"/>
            </w:pPr>
            <w:r>
              <w:tab/>
              <w:t>{</w:t>
            </w:r>
          </w:p>
          <w:p w14:paraId="0810200B"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//子スレッド用パラメータ作成</w:t>
            </w:r>
          </w:p>
          <w:p w14:paraId="6DA9F99F" w14:textId="77777777" w:rsidR="00BC5C9F" w:rsidRDefault="00BC5C9F" w:rsidP="00BC5C9F">
            <w:pPr>
              <w:pStyle w:val="2-"/>
            </w:pPr>
            <w:r>
              <w:tab/>
            </w:r>
            <w:r>
              <w:tab/>
              <w:t>param[i] = (THREAD_PARAM*)malloc(sizeof(THREAD_PARAM));</w:t>
            </w:r>
          </w:p>
          <w:p w14:paraId="2CDA285F" w14:textId="77777777" w:rsidR="00BC5C9F" w:rsidRDefault="00BC5C9F" w:rsidP="00BC5C9F">
            <w:pPr>
              <w:pStyle w:val="2-"/>
            </w:pPr>
            <w:r>
              <w:tab/>
            </w:r>
            <w:r>
              <w:tab/>
              <w:t>memcpy(&amp;param[i]-&gt;test, &amp;test, sizeof(TEST_INFO));</w:t>
            </w:r>
          </w:p>
          <w:p w14:paraId="484B95A9" w14:textId="77777777" w:rsidR="00BC5C9F" w:rsidRDefault="00BC5C9F" w:rsidP="00BC5C9F">
            <w:pPr>
              <w:pStyle w:val="2-"/>
            </w:pPr>
            <w:r>
              <w:tab/>
            </w:r>
            <w:r>
              <w:tab/>
              <w:t>memcpy(&amp;param[i]-&gt;thread, &amp;tinfo, sizeof(THREAD_INFO));</w:t>
            </w:r>
          </w:p>
          <w:p w14:paraId="16B9435F" w14:textId="77777777" w:rsidR="00BC5C9F" w:rsidRDefault="00BC5C9F" w:rsidP="00BC5C9F">
            <w:pPr>
              <w:pStyle w:val="2-"/>
            </w:pPr>
            <w:r>
              <w:tab/>
            </w:r>
            <w:r>
              <w:tab/>
              <w:t>param[i]-&gt;test.start_i = i + 1;</w:t>
            </w:r>
          </w:p>
          <w:p w14:paraId="5C5A5838" w14:textId="77777777" w:rsidR="00BC5C9F" w:rsidRDefault="00BC5C9F" w:rsidP="00BC5C9F">
            <w:pPr>
              <w:pStyle w:val="2-"/>
            </w:pPr>
          </w:p>
          <w:p w14:paraId="10F74BD7" w14:textId="77777777" w:rsidR="00BC5C9F" w:rsidRDefault="00BC5C9F" w:rsidP="00BC5C9F">
            <w:pPr>
              <w:pStyle w:val="2-"/>
            </w:pPr>
            <w:r>
              <w:rPr>
                <w:rFonts w:hint="eastAsia"/>
              </w:rPr>
              <w:tab/>
            </w:r>
            <w:r>
              <w:rPr>
                <w:rFonts w:hint="eastAsia"/>
              </w:rPr>
              <w:tab/>
            </w:r>
            <w:r w:rsidRPr="003F0EC2">
              <w:rPr>
                <w:rFonts w:hint="eastAsia"/>
                <w:color w:val="00B050"/>
              </w:rPr>
              <w:t>//子スレッド生成</w:t>
            </w:r>
          </w:p>
          <w:p w14:paraId="7A25355E" w14:textId="77777777" w:rsidR="00BC5C9F" w:rsidRDefault="00BC5C9F" w:rsidP="00BC5C9F">
            <w:pPr>
              <w:pStyle w:val="2-"/>
            </w:pPr>
            <w:r>
              <w:tab/>
            </w:r>
            <w:r>
              <w:tab/>
              <w:t>std::thread::id tid_tmp;</w:t>
            </w:r>
          </w:p>
          <w:p w14:paraId="007D552F" w14:textId="77777777" w:rsidR="00BC5C9F" w:rsidRDefault="00BC5C9F" w:rsidP="00BC5C9F">
            <w:pPr>
              <w:pStyle w:val="2-"/>
            </w:pPr>
            <w:r>
              <w:tab/>
            </w:r>
            <w:r>
              <w:tab/>
              <w:t xml:space="preserve">std::thread* thread_tmp = </w:t>
            </w:r>
            <w:r w:rsidRPr="003F0EC2">
              <w:rPr>
                <w:color w:val="FF0000"/>
              </w:rPr>
              <w:t>new std::thread(threadFunc, *param[i])</w:t>
            </w:r>
            <w:r>
              <w:t>;</w:t>
            </w:r>
          </w:p>
          <w:p w14:paraId="63398D44" w14:textId="77777777" w:rsidR="00BC5C9F" w:rsidRDefault="00BC5C9F" w:rsidP="00BC5C9F">
            <w:pPr>
              <w:pStyle w:val="2-"/>
            </w:pPr>
            <w:r>
              <w:tab/>
            </w:r>
            <w:r>
              <w:tab/>
              <w:t>if (thread_tmp == nullptr)</w:t>
            </w:r>
          </w:p>
          <w:p w14:paraId="31ED5574" w14:textId="77777777" w:rsidR="00BC5C9F" w:rsidRDefault="00BC5C9F" w:rsidP="00BC5C9F">
            <w:pPr>
              <w:pStyle w:val="2-"/>
            </w:pPr>
            <w:r>
              <w:tab/>
            </w:r>
            <w:r>
              <w:tab/>
              <w:t>{</w:t>
            </w:r>
          </w:p>
          <w:p w14:paraId="78F409B8"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//子スレッド生成失敗</w:t>
            </w:r>
          </w:p>
          <w:p w14:paraId="4525DC18" w14:textId="77777777" w:rsidR="00BC5C9F" w:rsidRDefault="00BC5C9F" w:rsidP="00BC5C9F">
            <w:pPr>
              <w:pStyle w:val="2-"/>
            </w:pPr>
            <w:r>
              <w:tab/>
            </w:r>
            <w:r>
              <w:tab/>
            </w:r>
            <w:r>
              <w:tab/>
              <w:t>free(param[i]);</w:t>
            </w:r>
          </w:p>
          <w:p w14:paraId="58794F1F" w14:textId="77777777" w:rsidR="00BC5C9F" w:rsidRDefault="00BC5C9F" w:rsidP="00BC5C9F">
            <w:pPr>
              <w:pStyle w:val="2-"/>
            </w:pPr>
            <w:r>
              <w:tab/>
            </w:r>
            <w:r>
              <w:tab/>
            </w:r>
            <w:r>
              <w:tab/>
              <w:t>param[i] = NULL;</w:t>
            </w:r>
          </w:p>
          <w:p w14:paraId="40DD4043" w14:textId="77777777" w:rsidR="00BC5C9F" w:rsidRDefault="00BC5C9F" w:rsidP="00BC5C9F">
            <w:pPr>
              <w:pStyle w:val="2-"/>
            </w:pPr>
          </w:p>
          <w:p w14:paraId="02F728AE"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//エラーメッセージ</w:t>
            </w:r>
          </w:p>
          <w:p w14:paraId="5EE0429F" w14:textId="77777777" w:rsidR="00BC5C9F" w:rsidRDefault="00BC5C9F" w:rsidP="00BC5C9F">
            <w:pPr>
              <w:pStyle w:val="2-"/>
            </w:pPr>
            <w:r>
              <w:tab/>
            </w:r>
            <w:r>
              <w:tab/>
            </w:r>
            <w:r>
              <w:tab/>
              <w:t>if (tinfo.is_root_thread)</w:t>
            </w:r>
          </w:p>
          <w:p w14:paraId="5C68BC6F" w14:textId="77777777" w:rsidR="00BC5C9F" w:rsidRDefault="00BC5C9F" w:rsidP="00BC5C9F">
            <w:pPr>
              <w:pStyle w:val="2-"/>
            </w:pPr>
            <w:r>
              <w:tab/>
            </w:r>
            <w:r>
              <w:tab/>
            </w:r>
            <w:r>
              <w:tab/>
            </w:r>
            <w:r>
              <w:tab/>
              <w:t>fprintf(stderr, "%s -&gt; [%d] FAILED (errno=%d)\n", thread_name, i, errno);</w:t>
            </w:r>
          </w:p>
          <w:p w14:paraId="3911C3AB" w14:textId="77777777" w:rsidR="00BC5C9F" w:rsidRDefault="00BC5C9F" w:rsidP="00BC5C9F">
            <w:pPr>
              <w:pStyle w:val="2-"/>
            </w:pPr>
            <w:r>
              <w:tab/>
            </w:r>
            <w:r>
              <w:tab/>
            </w:r>
            <w:r>
              <w:tab/>
              <w:t>else</w:t>
            </w:r>
          </w:p>
          <w:p w14:paraId="798C4CB0" w14:textId="77777777" w:rsidR="00BC5C9F" w:rsidRDefault="00BC5C9F" w:rsidP="00BC5C9F">
            <w:pPr>
              <w:pStyle w:val="2-"/>
            </w:pPr>
            <w:r>
              <w:tab/>
            </w:r>
            <w:r>
              <w:tab/>
            </w:r>
            <w:r>
              <w:tab/>
            </w:r>
            <w:r>
              <w:tab/>
              <w:t>fprintf(stderr, "%s -&gt; [%d] FAILED (errno=%d)\n", thread_name, i, errno);</w:t>
            </w:r>
          </w:p>
          <w:p w14:paraId="1666E66A" w14:textId="77777777" w:rsidR="00BC5C9F" w:rsidRDefault="00BC5C9F" w:rsidP="00BC5C9F">
            <w:pPr>
              <w:pStyle w:val="2-"/>
            </w:pPr>
            <w:r>
              <w:tab/>
            </w:r>
            <w:r>
              <w:tab/>
            </w:r>
            <w:r>
              <w:tab/>
              <w:t>fflush(stderr);</w:t>
            </w:r>
          </w:p>
          <w:p w14:paraId="04A22855" w14:textId="77777777" w:rsidR="00BC5C9F" w:rsidRDefault="00BC5C9F" w:rsidP="00BC5C9F">
            <w:pPr>
              <w:pStyle w:val="2-"/>
            </w:pPr>
          </w:p>
          <w:p w14:paraId="5BF204B7"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//1秒スリープ</w:t>
            </w:r>
          </w:p>
          <w:p w14:paraId="6EABD764" w14:textId="77777777" w:rsidR="00BC5C9F" w:rsidRPr="003F0EC2" w:rsidRDefault="00BC5C9F" w:rsidP="00BC5C9F">
            <w:pPr>
              <w:pStyle w:val="2-"/>
              <w:rPr>
                <w:color w:val="FF0000"/>
              </w:rPr>
            </w:pPr>
            <w:r>
              <w:tab/>
            </w:r>
            <w:r>
              <w:tab/>
            </w:r>
            <w:r>
              <w:tab/>
            </w:r>
            <w:r w:rsidRPr="003F0EC2">
              <w:rPr>
                <w:color w:val="FF0000"/>
              </w:rPr>
              <w:t>std::this_thread::sleep_for(std::chrono::milliseconds(1000));</w:t>
            </w:r>
          </w:p>
          <w:p w14:paraId="5172FB48" w14:textId="77777777" w:rsidR="00BC5C9F" w:rsidRDefault="00BC5C9F" w:rsidP="00BC5C9F">
            <w:pPr>
              <w:pStyle w:val="2-"/>
            </w:pPr>
            <w:r>
              <w:tab/>
            </w:r>
            <w:r>
              <w:tab/>
              <w:t>}</w:t>
            </w:r>
          </w:p>
          <w:p w14:paraId="431EDEFC" w14:textId="77777777" w:rsidR="00BC5C9F" w:rsidRDefault="00BC5C9F" w:rsidP="00BC5C9F">
            <w:pPr>
              <w:pStyle w:val="2-"/>
            </w:pPr>
            <w:r>
              <w:tab/>
            </w:r>
            <w:r>
              <w:tab/>
              <w:t>else</w:t>
            </w:r>
          </w:p>
          <w:p w14:paraId="125D3D9F" w14:textId="77777777" w:rsidR="00BC5C9F" w:rsidRDefault="00BC5C9F" w:rsidP="00BC5C9F">
            <w:pPr>
              <w:pStyle w:val="2-"/>
            </w:pPr>
            <w:r>
              <w:tab/>
            </w:r>
            <w:r>
              <w:tab/>
              <w:t>{</w:t>
            </w:r>
          </w:p>
          <w:p w14:paraId="1E11A899"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//子スレッド生成成功</w:t>
            </w:r>
          </w:p>
          <w:p w14:paraId="267DB306" w14:textId="77777777" w:rsidR="00BC5C9F" w:rsidRDefault="00BC5C9F" w:rsidP="00BC5C9F">
            <w:pPr>
              <w:pStyle w:val="2-"/>
            </w:pPr>
          </w:p>
          <w:p w14:paraId="3F49C4EC" w14:textId="47D66B2A" w:rsidR="00BC5C9F" w:rsidRDefault="00BC5C9F" w:rsidP="00BC5C9F">
            <w:pPr>
              <w:pStyle w:val="2-"/>
            </w:pPr>
            <w:r>
              <w:rPr>
                <w:rFonts w:hint="eastAsia"/>
              </w:rPr>
              <w:tab/>
            </w:r>
            <w:r>
              <w:rPr>
                <w:rFonts w:hint="eastAsia"/>
              </w:rPr>
              <w:tab/>
            </w:r>
            <w:r>
              <w:rPr>
                <w:rFonts w:hint="eastAsia"/>
              </w:rPr>
              <w:tab/>
            </w:r>
            <w:r w:rsidRPr="003F0EC2">
              <w:rPr>
                <w:rFonts w:hint="eastAsia"/>
                <w:color w:val="00B050"/>
              </w:rPr>
              <w:t>//子スレッドのスレッド</w:t>
            </w:r>
            <w:r w:rsidR="003F0EC2">
              <w:rPr>
                <w:rFonts w:hint="eastAsia"/>
                <w:color w:val="00B050"/>
              </w:rPr>
              <w:t>オブジェクト</w:t>
            </w:r>
            <w:r w:rsidRPr="003F0EC2">
              <w:rPr>
                <w:rFonts w:hint="eastAsia"/>
                <w:color w:val="00B050"/>
              </w:rPr>
              <w:t>とIDを記録（最後の終了待ち用）</w:t>
            </w:r>
          </w:p>
          <w:p w14:paraId="0C14601D" w14:textId="77777777" w:rsidR="00BC5C9F" w:rsidRDefault="00BC5C9F" w:rsidP="00BC5C9F">
            <w:pPr>
              <w:pStyle w:val="2-"/>
            </w:pPr>
            <w:r>
              <w:tab/>
            </w:r>
            <w:r>
              <w:tab/>
            </w:r>
            <w:r>
              <w:tab/>
              <w:t>thread[i] = thread_tmp;</w:t>
            </w:r>
          </w:p>
          <w:p w14:paraId="04B7EBDD" w14:textId="77777777" w:rsidR="00BC5C9F" w:rsidRDefault="00BC5C9F" w:rsidP="00BC5C9F">
            <w:pPr>
              <w:pStyle w:val="2-"/>
            </w:pPr>
            <w:r>
              <w:tab/>
            </w:r>
            <w:r>
              <w:tab/>
            </w:r>
            <w:r>
              <w:tab/>
              <w:t>tid_tmp = thread_tmp-&gt;get_id();</w:t>
            </w:r>
          </w:p>
          <w:p w14:paraId="1EE04106" w14:textId="77777777" w:rsidR="00BC5C9F" w:rsidRDefault="00BC5C9F" w:rsidP="00BC5C9F">
            <w:pPr>
              <w:pStyle w:val="2-"/>
            </w:pPr>
            <w:r>
              <w:tab/>
            </w:r>
            <w:r>
              <w:tab/>
            </w:r>
            <w:r>
              <w:tab/>
              <w:t>tid[i] = tid_tmp;</w:t>
            </w:r>
          </w:p>
          <w:p w14:paraId="1C2B3E73" w14:textId="77777777" w:rsidR="00BC5C9F" w:rsidRDefault="00BC5C9F" w:rsidP="00BC5C9F">
            <w:pPr>
              <w:pStyle w:val="2-"/>
            </w:pPr>
          </w:p>
          <w:p w14:paraId="42078F41"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//子スレッド生成メッセージ</w:t>
            </w:r>
          </w:p>
          <w:p w14:paraId="370F8369" w14:textId="77777777" w:rsidR="00BC5C9F" w:rsidRDefault="00BC5C9F" w:rsidP="00BC5C9F">
            <w:pPr>
              <w:pStyle w:val="2-"/>
            </w:pPr>
            <w:r>
              <w:tab/>
            </w:r>
            <w:r>
              <w:tab/>
            </w:r>
            <w:r>
              <w:tab/>
              <w:t>if (tinfo.is_root_thread)</w:t>
            </w:r>
          </w:p>
          <w:p w14:paraId="693121F8" w14:textId="77777777" w:rsidR="00BC5C9F" w:rsidRDefault="00BC5C9F" w:rsidP="00BC5C9F">
            <w:pPr>
              <w:pStyle w:val="2-"/>
            </w:pPr>
            <w:r>
              <w:tab/>
            </w:r>
            <w:r>
              <w:tab/>
            </w:r>
            <w:r>
              <w:tab/>
            </w:r>
            <w:r>
              <w:tab/>
              <w:t>printf("%s -&gt; [%d] CREATED:C%d(0x%08x,0x%08x)\n", thread_name, i, tinfo.level + 1, tid_tmp.hash(), tinfo.parent_tid.hash());</w:t>
            </w:r>
          </w:p>
          <w:p w14:paraId="1CF1043B" w14:textId="77777777" w:rsidR="00BC5C9F" w:rsidRDefault="00BC5C9F" w:rsidP="00BC5C9F">
            <w:pPr>
              <w:pStyle w:val="2-"/>
            </w:pPr>
            <w:r>
              <w:tab/>
            </w:r>
            <w:r>
              <w:tab/>
            </w:r>
            <w:r>
              <w:tab/>
              <w:t>else</w:t>
            </w:r>
          </w:p>
          <w:p w14:paraId="653C1CCE" w14:textId="77777777" w:rsidR="00BC5C9F" w:rsidRDefault="00BC5C9F" w:rsidP="00BC5C9F">
            <w:pPr>
              <w:pStyle w:val="2-"/>
            </w:pPr>
            <w:r>
              <w:tab/>
            </w:r>
            <w:r>
              <w:tab/>
            </w:r>
            <w:r>
              <w:tab/>
            </w:r>
            <w:r>
              <w:tab/>
              <w:t xml:space="preserve">printf("%s -&gt; [%d] CREATED:C%d(0x%08x,0x%08x)\n", thread_name, i, tinfo.level + 1, </w:t>
            </w:r>
            <w:r>
              <w:lastRenderedPageBreak/>
              <w:t>tid_tmp.hash(), tinfo.parent_tid.hash());</w:t>
            </w:r>
          </w:p>
          <w:p w14:paraId="4E29EEB7" w14:textId="77777777" w:rsidR="00BC5C9F" w:rsidRDefault="00BC5C9F" w:rsidP="00BC5C9F">
            <w:pPr>
              <w:pStyle w:val="2-"/>
            </w:pPr>
            <w:r>
              <w:tab/>
            </w:r>
            <w:r>
              <w:tab/>
            </w:r>
            <w:r>
              <w:tab/>
              <w:t>fflush(stdout);</w:t>
            </w:r>
          </w:p>
          <w:p w14:paraId="39B7C131" w14:textId="77777777" w:rsidR="00BC5C9F" w:rsidRDefault="00BC5C9F" w:rsidP="00BC5C9F">
            <w:pPr>
              <w:pStyle w:val="2-"/>
            </w:pPr>
          </w:p>
          <w:p w14:paraId="597B3F0E"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//2秒スリープ</w:t>
            </w:r>
          </w:p>
          <w:p w14:paraId="682ED626" w14:textId="77777777" w:rsidR="00BC5C9F" w:rsidRPr="003F0EC2" w:rsidRDefault="00BC5C9F" w:rsidP="00BC5C9F">
            <w:pPr>
              <w:pStyle w:val="2-"/>
              <w:rPr>
                <w:color w:val="FF0000"/>
              </w:rPr>
            </w:pPr>
            <w:r>
              <w:tab/>
            </w:r>
            <w:r>
              <w:tab/>
            </w:r>
            <w:r>
              <w:tab/>
            </w:r>
            <w:r w:rsidRPr="003F0EC2">
              <w:rPr>
                <w:color w:val="FF0000"/>
              </w:rPr>
              <w:t>std::this_thread::sleep_for(std::chrono::milliseconds(2000));</w:t>
            </w:r>
          </w:p>
          <w:p w14:paraId="67DA5661" w14:textId="77777777" w:rsidR="00BC5C9F" w:rsidRDefault="00BC5C9F" w:rsidP="00BC5C9F">
            <w:pPr>
              <w:pStyle w:val="2-"/>
            </w:pPr>
            <w:r>
              <w:tab/>
            </w:r>
            <w:r>
              <w:tab/>
              <w:t>}</w:t>
            </w:r>
          </w:p>
          <w:p w14:paraId="3E30BAA1" w14:textId="77777777" w:rsidR="00BC5C9F" w:rsidRDefault="00BC5C9F" w:rsidP="00BC5C9F">
            <w:pPr>
              <w:pStyle w:val="2-"/>
            </w:pPr>
            <w:r>
              <w:tab/>
              <w:t>}</w:t>
            </w:r>
          </w:p>
          <w:p w14:paraId="6E7481D6" w14:textId="77777777" w:rsidR="00BC5C9F" w:rsidRDefault="00BC5C9F" w:rsidP="00BC5C9F">
            <w:pPr>
              <w:pStyle w:val="2-"/>
            </w:pPr>
          </w:p>
          <w:p w14:paraId="06A5D64C" w14:textId="77777777" w:rsidR="00BC5C9F" w:rsidRDefault="00BC5C9F" w:rsidP="00BC5C9F">
            <w:pPr>
              <w:pStyle w:val="2-"/>
            </w:pPr>
            <w:r>
              <w:rPr>
                <w:rFonts w:hint="eastAsia"/>
              </w:rPr>
              <w:tab/>
            </w:r>
            <w:r w:rsidRPr="003F0EC2">
              <w:rPr>
                <w:rFonts w:hint="eastAsia"/>
                <w:color w:val="00B050"/>
              </w:rPr>
              <w:t>//ダミー処理</w:t>
            </w:r>
          </w:p>
          <w:p w14:paraId="231AD649" w14:textId="77777777" w:rsidR="00BC5C9F" w:rsidRDefault="00BC5C9F" w:rsidP="00BC5C9F">
            <w:pPr>
              <w:pStyle w:val="2-"/>
            </w:pPr>
            <w:r>
              <w:tab/>
              <w:t>for (int i = 0; i &lt; test.loop_max; ++i)</w:t>
            </w:r>
          </w:p>
          <w:p w14:paraId="579B7C98" w14:textId="77777777" w:rsidR="00BC5C9F" w:rsidRDefault="00BC5C9F" w:rsidP="00BC5C9F">
            <w:pPr>
              <w:pStyle w:val="2-"/>
            </w:pPr>
            <w:r>
              <w:tab/>
              <w:t>{</w:t>
            </w:r>
          </w:p>
          <w:p w14:paraId="0307B767"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//ダミーメッセージ表示</w:t>
            </w:r>
          </w:p>
          <w:p w14:paraId="5A139846" w14:textId="77777777" w:rsidR="00BC5C9F" w:rsidRDefault="00BC5C9F" w:rsidP="00BC5C9F">
            <w:pPr>
              <w:pStyle w:val="2-"/>
            </w:pPr>
            <w:r>
              <w:tab/>
            </w:r>
            <w:r>
              <w:tab/>
              <w:t>printf("[%s] ... Process(%d/%d): text=\"%s\",value=%d (tls_tid=0x%08x)\n", thread_name, i + 1, test.loop_max, test.text, test.value, tls_tid);</w:t>
            </w:r>
          </w:p>
          <w:p w14:paraId="3CC59591" w14:textId="77777777" w:rsidR="00BC5C9F" w:rsidRDefault="00BC5C9F" w:rsidP="00BC5C9F">
            <w:pPr>
              <w:pStyle w:val="2-"/>
            </w:pPr>
            <w:r>
              <w:tab/>
            </w:r>
            <w:r>
              <w:tab/>
              <w:t>fflush(stdout);</w:t>
            </w:r>
          </w:p>
          <w:p w14:paraId="0307A7E2" w14:textId="77777777" w:rsidR="00BC5C9F" w:rsidRDefault="00BC5C9F" w:rsidP="00BC5C9F">
            <w:pPr>
              <w:pStyle w:val="2-"/>
            </w:pPr>
            <w:r>
              <w:tab/>
            </w:r>
            <w:r>
              <w:tab/>
              <w:t>test.value += 10;</w:t>
            </w:r>
          </w:p>
          <w:p w14:paraId="57C03229" w14:textId="77777777" w:rsidR="00BC5C9F" w:rsidRDefault="00BC5C9F" w:rsidP="00BC5C9F">
            <w:pPr>
              <w:pStyle w:val="2-"/>
            </w:pPr>
          </w:p>
          <w:p w14:paraId="03513D6C"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//1秒スリープ</w:t>
            </w:r>
          </w:p>
          <w:p w14:paraId="5EADF947" w14:textId="77777777" w:rsidR="00BC5C9F" w:rsidRPr="003F0EC2" w:rsidRDefault="00BC5C9F" w:rsidP="00BC5C9F">
            <w:pPr>
              <w:pStyle w:val="2-"/>
              <w:rPr>
                <w:color w:val="FF0000"/>
              </w:rPr>
            </w:pPr>
            <w:r>
              <w:tab/>
            </w:r>
            <w:r>
              <w:tab/>
            </w:r>
            <w:r w:rsidRPr="003F0EC2">
              <w:rPr>
                <w:color w:val="FF0000"/>
              </w:rPr>
              <w:t>std::this_thread::sleep_for(std::chrono::milliseconds(1000));</w:t>
            </w:r>
          </w:p>
          <w:p w14:paraId="5340F69B" w14:textId="77777777" w:rsidR="00BC5C9F" w:rsidRDefault="00BC5C9F" w:rsidP="00BC5C9F">
            <w:pPr>
              <w:pStyle w:val="2-"/>
            </w:pPr>
            <w:r>
              <w:tab/>
              <w:t>}</w:t>
            </w:r>
          </w:p>
          <w:p w14:paraId="7E4172AB" w14:textId="77777777" w:rsidR="00BC5C9F" w:rsidRDefault="00BC5C9F" w:rsidP="00BC5C9F">
            <w:pPr>
              <w:pStyle w:val="2-"/>
            </w:pPr>
          </w:p>
          <w:p w14:paraId="2FD90C93" w14:textId="77777777" w:rsidR="00BC5C9F" w:rsidRPr="003F0EC2" w:rsidRDefault="00BC5C9F" w:rsidP="00BC5C9F">
            <w:pPr>
              <w:pStyle w:val="2-"/>
              <w:rPr>
                <w:color w:val="00B050"/>
              </w:rPr>
            </w:pPr>
            <w:r>
              <w:rPr>
                <w:rFonts w:hint="eastAsia"/>
              </w:rPr>
              <w:tab/>
            </w:r>
            <w:r w:rsidRPr="003F0EC2">
              <w:rPr>
                <w:rFonts w:hint="eastAsia"/>
                <w:color w:val="00B050"/>
              </w:rPr>
              <w:t>//子スレッドの終了待ち</w:t>
            </w:r>
          </w:p>
          <w:p w14:paraId="34C42005" w14:textId="77777777" w:rsidR="00BC5C9F" w:rsidRDefault="00BC5C9F" w:rsidP="00BC5C9F">
            <w:pPr>
              <w:pStyle w:val="2-"/>
            </w:pPr>
            <w:r>
              <w:tab/>
              <w:t>for (int i = 0; i &lt; CHILD_THREAD_NUM; ++i)</w:t>
            </w:r>
          </w:p>
          <w:p w14:paraId="630D37A1" w14:textId="77777777" w:rsidR="00BC5C9F" w:rsidRDefault="00BC5C9F" w:rsidP="00BC5C9F">
            <w:pPr>
              <w:pStyle w:val="2-"/>
            </w:pPr>
            <w:r>
              <w:tab/>
              <w:t>{</w:t>
            </w:r>
          </w:p>
          <w:p w14:paraId="0D1C1733" w14:textId="77777777" w:rsidR="00BC5C9F" w:rsidRDefault="00BC5C9F" w:rsidP="00BC5C9F">
            <w:pPr>
              <w:pStyle w:val="2-"/>
            </w:pPr>
            <w:r>
              <w:tab/>
            </w:r>
            <w:r>
              <w:tab/>
              <w:t>std::thread* thread_tmp = thread[i];</w:t>
            </w:r>
          </w:p>
          <w:p w14:paraId="09B2AEBC" w14:textId="77777777" w:rsidR="00BC5C9F" w:rsidRDefault="00BC5C9F" w:rsidP="00BC5C9F">
            <w:pPr>
              <w:pStyle w:val="2-"/>
            </w:pPr>
            <w:r>
              <w:tab/>
            </w:r>
            <w:r>
              <w:tab/>
              <w:t>std::thread::id tid_tmp = tid[i];</w:t>
            </w:r>
          </w:p>
          <w:p w14:paraId="26E62669" w14:textId="77777777" w:rsidR="00BC5C9F" w:rsidRDefault="00BC5C9F" w:rsidP="00BC5C9F">
            <w:pPr>
              <w:pStyle w:val="2-"/>
            </w:pPr>
            <w:r>
              <w:tab/>
            </w:r>
            <w:r>
              <w:tab/>
              <w:t>if (thread_tmp)</w:t>
            </w:r>
          </w:p>
          <w:p w14:paraId="665C41E4" w14:textId="77777777" w:rsidR="00BC5C9F" w:rsidRDefault="00BC5C9F" w:rsidP="00BC5C9F">
            <w:pPr>
              <w:pStyle w:val="2-"/>
            </w:pPr>
            <w:r>
              <w:tab/>
            </w:r>
            <w:r>
              <w:tab/>
              <w:t>{</w:t>
            </w:r>
          </w:p>
          <w:p w14:paraId="7C58A70F"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//ウェイト開始メッセージ</w:t>
            </w:r>
          </w:p>
          <w:p w14:paraId="700DE57B" w14:textId="77777777" w:rsidR="00BC5C9F" w:rsidRDefault="00BC5C9F" w:rsidP="00BC5C9F">
            <w:pPr>
              <w:pStyle w:val="2-"/>
            </w:pPr>
            <w:r>
              <w:tab/>
            </w:r>
            <w:r>
              <w:tab/>
            </w:r>
            <w:r>
              <w:tab/>
              <w:t>printf("[%s] ... Wait(0x%08x) ...\n", thread_name, tid_tmp.hash());</w:t>
            </w:r>
          </w:p>
          <w:p w14:paraId="60298369" w14:textId="77777777" w:rsidR="00BC5C9F" w:rsidRDefault="00BC5C9F" w:rsidP="00BC5C9F">
            <w:pPr>
              <w:pStyle w:val="2-"/>
            </w:pPr>
            <w:r>
              <w:tab/>
            </w:r>
            <w:r>
              <w:tab/>
            </w:r>
            <w:r>
              <w:tab/>
              <w:t>fflush(stdout);</w:t>
            </w:r>
          </w:p>
          <w:p w14:paraId="33A34A5B" w14:textId="77777777" w:rsidR="00BC5C9F" w:rsidRDefault="00BC5C9F" w:rsidP="00BC5C9F">
            <w:pPr>
              <w:pStyle w:val="2-"/>
            </w:pPr>
          </w:p>
          <w:p w14:paraId="1A685E87"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w:t>
            </w:r>
          </w:p>
          <w:p w14:paraId="30FF0FE0" w14:textId="77777777" w:rsidR="00BC5C9F" w:rsidRPr="003F0EC2" w:rsidRDefault="00BC5C9F" w:rsidP="00BC5C9F">
            <w:pPr>
              <w:pStyle w:val="2-"/>
              <w:rPr>
                <w:color w:val="FF0000"/>
              </w:rPr>
            </w:pPr>
            <w:r>
              <w:tab/>
            </w:r>
            <w:r>
              <w:tab/>
            </w:r>
            <w:r>
              <w:tab/>
            </w:r>
            <w:r w:rsidRPr="003F0EC2">
              <w:rPr>
                <w:color w:val="FF0000"/>
              </w:rPr>
              <w:t>thread_tmp-&gt;join();</w:t>
            </w:r>
          </w:p>
          <w:p w14:paraId="4410CC02" w14:textId="77777777" w:rsidR="00BC5C9F" w:rsidRDefault="00BC5C9F" w:rsidP="00BC5C9F">
            <w:pPr>
              <w:pStyle w:val="2-"/>
            </w:pPr>
            <w:r>
              <w:tab/>
            </w:r>
            <w:r>
              <w:tab/>
            </w:r>
            <w:r>
              <w:tab/>
            </w:r>
          </w:p>
          <w:p w14:paraId="536F3514" w14:textId="3D21CBD2"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w:t>
            </w:r>
            <w:r w:rsidR="003F0EC2" w:rsidRPr="003F0EC2">
              <w:rPr>
                <w:rFonts w:hint="eastAsia"/>
                <w:color w:val="00B050"/>
              </w:rPr>
              <w:t>スレッドのオブジェクト</w:t>
            </w:r>
            <w:r w:rsidRPr="003F0EC2">
              <w:rPr>
                <w:rFonts w:hint="eastAsia"/>
                <w:color w:val="00B050"/>
              </w:rPr>
              <w:t>を</w:t>
            </w:r>
            <w:r w:rsidR="003F0EC2" w:rsidRPr="003F0EC2">
              <w:rPr>
                <w:rFonts w:hint="eastAsia"/>
                <w:color w:val="00B050"/>
              </w:rPr>
              <w:t>削除</w:t>
            </w:r>
          </w:p>
          <w:p w14:paraId="6C541DA0" w14:textId="77777777" w:rsidR="00BC5C9F" w:rsidRDefault="00BC5C9F" w:rsidP="00BC5C9F">
            <w:pPr>
              <w:pStyle w:val="2-"/>
            </w:pPr>
            <w:r>
              <w:tab/>
            </w:r>
            <w:r>
              <w:tab/>
            </w:r>
            <w:r>
              <w:tab/>
              <w:t>delete thread_tmp;</w:t>
            </w:r>
          </w:p>
          <w:p w14:paraId="72016966" w14:textId="77777777" w:rsidR="00BC5C9F" w:rsidRDefault="00BC5C9F" w:rsidP="00BC5C9F">
            <w:pPr>
              <w:pStyle w:val="2-"/>
            </w:pPr>
            <w:r>
              <w:tab/>
            </w:r>
            <w:r>
              <w:tab/>
            </w:r>
            <w:r>
              <w:tab/>
              <w:t>thread[i] = nullptr;</w:t>
            </w:r>
          </w:p>
          <w:p w14:paraId="3B356C03" w14:textId="77777777" w:rsidR="00BC5C9F" w:rsidRDefault="00BC5C9F" w:rsidP="00BC5C9F">
            <w:pPr>
              <w:pStyle w:val="2-"/>
            </w:pPr>
          </w:p>
          <w:p w14:paraId="0B7D6F9B"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//メモリ解放</w:t>
            </w:r>
          </w:p>
          <w:p w14:paraId="662F4FD8" w14:textId="77777777" w:rsidR="00BC5C9F" w:rsidRDefault="00BC5C9F" w:rsidP="00BC5C9F">
            <w:pPr>
              <w:pStyle w:val="2-"/>
            </w:pPr>
            <w:r>
              <w:tab/>
            </w:r>
            <w:r>
              <w:tab/>
            </w:r>
            <w:r>
              <w:tab/>
              <w:t>free(param[i]);</w:t>
            </w:r>
          </w:p>
          <w:p w14:paraId="4016F6B2" w14:textId="77777777" w:rsidR="00BC5C9F" w:rsidRDefault="00BC5C9F" w:rsidP="00BC5C9F">
            <w:pPr>
              <w:pStyle w:val="2-"/>
            </w:pPr>
            <w:r>
              <w:tab/>
            </w:r>
            <w:r>
              <w:tab/>
            </w:r>
            <w:r>
              <w:tab/>
              <w:t>param[i] = NULL;</w:t>
            </w:r>
          </w:p>
          <w:p w14:paraId="4C02F3B7" w14:textId="77777777" w:rsidR="00BC5C9F" w:rsidRDefault="00BC5C9F" w:rsidP="00BC5C9F">
            <w:pPr>
              <w:pStyle w:val="2-"/>
            </w:pPr>
          </w:p>
          <w:p w14:paraId="284C8049"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//ウェイト完了メッセージ</w:t>
            </w:r>
          </w:p>
          <w:p w14:paraId="19E22AF7" w14:textId="77777777" w:rsidR="00BC5C9F" w:rsidRDefault="00BC5C9F" w:rsidP="00BC5C9F">
            <w:pPr>
              <w:pStyle w:val="2-"/>
            </w:pPr>
            <w:r>
              <w:tab/>
            </w:r>
            <w:r>
              <w:tab/>
            </w:r>
            <w:r>
              <w:tab/>
              <w:t>printf("[%s] ... Wait(0x%08x) End\n", thread_name, tid_tmp.hash());</w:t>
            </w:r>
          </w:p>
          <w:p w14:paraId="14971349" w14:textId="77777777" w:rsidR="00BC5C9F" w:rsidRDefault="00BC5C9F" w:rsidP="00BC5C9F">
            <w:pPr>
              <w:pStyle w:val="2-"/>
            </w:pPr>
            <w:r>
              <w:tab/>
            </w:r>
            <w:r>
              <w:tab/>
            </w:r>
            <w:r>
              <w:tab/>
              <w:t>fflush(stdout);</w:t>
            </w:r>
          </w:p>
          <w:p w14:paraId="02CB8AED" w14:textId="77777777" w:rsidR="00BC5C9F" w:rsidRDefault="00BC5C9F" w:rsidP="00BC5C9F">
            <w:pPr>
              <w:pStyle w:val="2-"/>
            </w:pPr>
            <w:r>
              <w:tab/>
            </w:r>
            <w:r>
              <w:tab/>
              <w:t>}</w:t>
            </w:r>
          </w:p>
          <w:p w14:paraId="559D4A70" w14:textId="77777777" w:rsidR="00BC5C9F" w:rsidRDefault="00BC5C9F" w:rsidP="00BC5C9F">
            <w:pPr>
              <w:pStyle w:val="2-"/>
            </w:pPr>
            <w:r>
              <w:tab/>
              <w:t>}</w:t>
            </w:r>
          </w:p>
          <w:p w14:paraId="0E3D8834" w14:textId="77777777" w:rsidR="00BC5C9F" w:rsidRDefault="00BC5C9F" w:rsidP="00BC5C9F">
            <w:pPr>
              <w:pStyle w:val="2-"/>
            </w:pPr>
            <w:r>
              <w:t>}</w:t>
            </w:r>
          </w:p>
          <w:p w14:paraId="699EF161" w14:textId="77777777" w:rsidR="00BC5C9F" w:rsidRDefault="00BC5C9F" w:rsidP="00BC5C9F">
            <w:pPr>
              <w:pStyle w:val="2-"/>
            </w:pPr>
          </w:p>
          <w:p w14:paraId="119F02D0" w14:textId="6074AA3E" w:rsidR="00BC5C9F" w:rsidRPr="003F0EC2" w:rsidRDefault="00BC5C9F" w:rsidP="00BC5C9F">
            <w:pPr>
              <w:pStyle w:val="2-"/>
              <w:rPr>
                <w:color w:val="00B050"/>
              </w:rPr>
            </w:pPr>
            <w:r w:rsidRPr="003F0EC2">
              <w:rPr>
                <w:rFonts w:hint="eastAsia"/>
                <w:color w:val="00B050"/>
              </w:rPr>
              <w:t>//</w:t>
            </w:r>
            <w:r w:rsidR="003F0EC2" w:rsidRPr="003F0EC2">
              <w:rPr>
                <w:color w:val="00B050"/>
              </w:rPr>
              <w:t xml:space="preserve">C++11 </w:t>
            </w:r>
            <w:r w:rsidRPr="003F0EC2">
              <w:rPr>
                <w:rFonts w:hint="eastAsia"/>
                <w:color w:val="00B050"/>
              </w:rPr>
              <w:t>thread テスト</w:t>
            </w:r>
          </w:p>
          <w:p w14:paraId="1C3BA09C" w14:textId="77777777" w:rsidR="00BC5C9F" w:rsidRDefault="00BC5C9F" w:rsidP="00BC5C9F">
            <w:pPr>
              <w:pStyle w:val="2-"/>
            </w:pPr>
            <w:r>
              <w:t>int main(const int argc, const char* argv[])</w:t>
            </w:r>
          </w:p>
          <w:p w14:paraId="368D393E" w14:textId="77777777" w:rsidR="00BC5C9F" w:rsidRDefault="00BC5C9F" w:rsidP="00BC5C9F">
            <w:pPr>
              <w:pStyle w:val="2-"/>
            </w:pPr>
            <w:r>
              <w:t>{</w:t>
            </w:r>
          </w:p>
          <w:p w14:paraId="62D9DEAE" w14:textId="77777777" w:rsidR="00BC5C9F" w:rsidRDefault="00BC5C9F" w:rsidP="00BC5C9F">
            <w:pPr>
              <w:pStyle w:val="2-"/>
            </w:pPr>
            <w:r>
              <w:rPr>
                <w:rFonts w:hint="eastAsia"/>
              </w:rPr>
              <w:tab/>
            </w:r>
            <w:r w:rsidRPr="003F0EC2">
              <w:rPr>
                <w:rFonts w:hint="eastAsia"/>
                <w:color w:val="00B050"/>
              </w:rPr>
              <w:t>//プログラム実行開始</w:t>
            </w:r>
          </w:p>
          <w:p w14:paraId="5B40AD46" w14:textId="77777777" w:rsidR="00BC5C9F" w:rsidRDefault="00BC5C9F" w:rsidP="00BC5C9F">
            <w:pPr>
              <w:pStyle w:val="2-"/>
            </w:pPr>
            <w:r>
              <w:tab/>
              <w:t>printf("- Start Thread Test -\n");</w:t>
            </w:r>
          </w:p>
          <w:p w14:paraId="5B443E21" w14:textId="77777777" w:rsidR="00BC5C9F" w:rsidRDefault="00BC5C9F" w:rsidP="00BC5C9F">
            <w:pPr>
              <w:pStyle w:val="2-"/>
            </w:pPr>
            <w:r>
              <w:tab/>
              <w:t>fflush(stdout);</w:t>
            </w:r>
          </w:p>
          <w:p w14:paraId="641060D0" w14:textId="77777777" w:rsidR="00BC5C9F" w:rsidRDefault="00BC5C9F" w:rsidP="00BC5C9F">
            <w:pPr>
              <w:pStyle w:val="2-"/>
            </w:pPr>
          </w:p>
          <w:p w14:paraId="635EE9D2" w14:textId="77777777" w:rsidR="00BC5C9F" w:rsidRDefault="00BC5C9F" w:rsidP="00BC5C9F">
            <w:pPr>
              <w:pStyle w:val="2-"/>
            </w:pPr>
            <w:r>
              <w:rPr>
                <w:rFonts w:hint="eastAsia"/>
              </w:rPr>
              <w:tab/>
            </w:r>
            <w:r w:rsidRPr="003F0EC2">
              <w:rPr>
                <w:rFonts w:hint="eastAsia"/>
                <w:color w:val="00B050"/>
              </w:rPr>
              <w:t>//テスト用変数</w:t>
            </w:r>
          </w:p>
          <w:p w14:paraId="4B3D0A76" w14:textId="77777777" w:rsidR="00BC5C9F" w:rsidRDefault="00BC5C9F" w:rsidP="00BC5C9F">
            <w:pPr>
              <w:pStyle w:val="2-"/>
            </w:pPr>
            <w:r>
              <w:tab/>
              <w:t>TEST_INFO test =</w:t>
            </w:r>
          </w:p>
          <w:p w14:paraId="7FC71D4A" w14:textId="77777777" w:rsidR="00BC5C9F" w:rsidRDefault="00BC5C9F" w:rsidP="00BC5C9F">
            <w:pPr>
              <w:pStyle w:val="2-"/>
            </w:pPr>
            <w:r>
              <w:tab/>
              <w:t>{</w:t>
            </w:r>
          </w:p>
          <w:p w14:paraId="14BBAA94" w14:textId="77777777" w:rsidR="00BC5C9F" w:rsidRDefault="00BC5C9F" w:rsidP="00BC5C9F">
            <w:pPr>
              <w:pStyle w:val="2-"/>
            </w:pPr>
            <w:r>
              <w:tab/>
            </w:r>
            <w:r>
              <w:tab/>
              <w:t>"TEST",   //text</w:t>
            </w:r>
          </w:p>
          <w:p w14:paraId="7E8BABA1" w14:textId="77777777" w:rsidR="00BC5C9F" w:rsidRDefault="00BC5C9F" w:rsidP="00BC5C9F">
            <w:pPr>
              <w:pStyle w:val="2-"/>
            </w:pPr>
            <w:r>
              <w:tab/>
            </w:r>
            <w:r>
              <w:tab/>
              <w:t>1000,     //value</w:t>
            </w:r>
          </w:p>
          <w:p w14:paraId="4F4444B6" w14:textId="77777777" w:rsidR="00BC5C9F" w:rsidRDefault="00BC5C9F" w:rsidP="00BC5C9F">
            <w:pPr>
              <w:pStyle w:val="2-"/>
            </w:pPr>
            <w:r>
              <w:tab/>
            </w:r>
            <w:r>
              <w:tab/>
              <w:t>1,        //loop_max</w:t>
            </w:r>
          </w:p>
          <w:p w14:paraId="090CD276" w14:textId="77777777" w:rsidR="00BC5C9F" w:rsidRDefault="00BC5C9F" w:rsidP="00BC5C9F">
            <w:pPr>
              <w:pStyle w:val="2-"/>
            </w:pPr>
            <w:r>
              <w:tab/>
            </w:r>
            <w:r>
              <w:tab/>
              <w:t>0,        //start_i</w:t>
            </w:r>
          </w:p>
          <w:p w14:paraId="4BF2B243" w14:textId="77777777" w:rsidR="00BC5C9F" w:rsidRDefault="00BC5C9F" w:rsidP="00BC5C9F">
            <w:pPr>
              <w:pStyle w:val="2-"/>
            </w:pPr>
            <w:r>
              <w:tab/>
              <w:t>};</w:t>
            </w:r>
          </w:p>
          <w:p w14:paraId="38AD936D" w14:textId="77777777" w:rsidR="00BC5C9F" w:rsidRDefault="00BC5C9F" w:rsidP="00BC5C9F">
            <w:pPr>
              <w:pStyle w:val="2-"/>
            </w:pPr>
          </w:p>
          <w:p w14:paraId="75FD8354" w14:textId="77777777" w:rsidR="00BC5C9F" w:rsidRPr="003F0EC2" w:rsidRDefault="00BC5C9F" w:rsidP="00BC5C9F">
            <w:pPr>
              <w:pStyle w:val="2-"/>
              <w:rPr>
                <w:color w:val="00B050"/>
              </w:rPr>
            </w:pPr>
            <w:r>
              <w:rPr>
                <w:rFonts w:hint="eastAsia"/>
              </w:rPr>
              <w:tab/>
            </w:r>
            <w:r w:rsidRPr="003F0EC2">
              <w:rPr>
                <w:rFonts w:hint="eastAsia"/>
                <w:color w:val="00B050"/>
              </w:rPr>
              <w:t>//スレッド情報</w:t>
            </w:r>
          </w:p>
          <w:p w14:paraId="19A41957" w14:textId="77777777" w:rsidR="00BC5C9F" w:rsidRDefault="00BC5C9F" w:rsidP="00BC5C9F">
            <w:pPr>
              <w:pStyle w:val="2-"/>
            </w:pPr>
            <w:r>
              <w:tab/>
              <w:t>THREAD_INFO tinfo =</w:t>
            </w:r>
          </w:p>
          <w:p w14:paraId="476CE0C4" w14:textId="77777777" w:rsidR="00BC5C9F" w:rsidRDefault="00BC5C9F" w:rsidP="00BC5C9F">
            <w:pPr>
              <w:pStyle w:val="2-"/>
            </w:pPr>
            <w:r>
              <w:tab/>
              <w:t>{</w:t>
            </w:r>
          </w:p>
          <w:p w14:paraId="36F7A7F4" w14:textId="77777777" w:rsidR="00BC5C9F" w:rsidRDefault="00BC5C9F" w:rsidP="00BC5C9F">
            <w:pPr>
              <w:pStyle w:val="2-"/>
            </w:pPr>
            <w:r>
              <w:tab/>
            </w:r>
            <w:r>
              <w:tab/>
              <w:t>0,   //level</w:t>
            </w:r>
          </w:p>
          <w:p w14:paraId="55F312EE" w14:textId="77777777" w:rsidR="00BC5C9F" w:rsidRDefault="00BC5C9F" w:rsidP="00BC5C9F">
            <w:pPr>
              <w:pStyle w:val="2-"/>
            </w:pPr>
            <w:r>
              <w:tab/>
            </w:r>
            <w:r>
              <w:tab/>
            </w:r>
            <w:r w:rsidRPr="003F0EC2">
              <w:rPr>
                <w:color w:val="FF0000"/>
              </w:rPr>
              <w:t>std::this_thread::get_id()</w:t>
            </w:r>
            <w:r>
              <w:t>,</w:t>
            </w:r>
          </w:p>
          <w:p w14:paraId="692A25C0" w14:textId="77777777" w:rsidR="00BC5C9F" w:rsidRDefault="00BC5C9F" w:rsidP="00BC5C9F">
            <w:pPr>
              <w:pStyle w:val="2-"/>
            </w:pPr>
            <w:r>
              <w:tab/>
            </w:r>
            <w:r>
              <w:tab/>
              <w:t xml:space="preserve">     //parent_tid</w:t>
            </w:r>
          </w:p>
          <w:p w14:paraId="10F7292B" w14:textId="77777777" w:rsidR="00BC5C9F" w:rsidRDefault="00BC5C9F" w:rsidP="00BC5C9F">
            <w:pPr>
              <w:pStyle w:val="2-"/>
            </w:pPr>
            <w:r>
              <w:tab/>
            </w:r>
            <w:r>
              <w:tab/>
              <w:t>true,//is_root_thread</w:t>
            </w:r>
          </w:p>
          <w:p w14:paraId="74F3181B" w14:textId="77777777" w:rsidR="00BC5C9F" w:rsidRDefault="00BC5C9F" w:rsidP="00BC5C9F">
            <w:pPr>
              <w:pStyle w:val="2-"/>
            </w:pPr>
            <w:r>
              <w:tab/>
              <w:t>};</w:t>
            </w:r>
          </w:p>
          <w:p w14:paraId="2CF0BA92" w14:textId="77777777" w:rsidR="00BC5C9F" w:rsidRDefault="00BC5C9F" w:rsidP="00BC5C9F">
            <w:pPr>
              <w:pStyle w:val="2-"/>
            </w:pPr>
          </w:p>
          <w:p w14:paraId="2A324922" w14:textId="77777777" w:rsidR="00BC5C9F" w:rsidRPr="003F0EC2" w:rsidRDefault="00BC5C9F" w:rsidP="00BC5C9F">
            <w:pPr>
              <w:pStyle w:val="2-"/>
              <w:rPr>
                <w:color w:val="00B050"/>
              </w:rPr>
            </w:pPr>
            <w:r>
              <w:rPr>
                <w:rFonts w:hint="eastAsia"/>
              </w:rPr>
              <w:tab/>
            </w:r>
            <w:r w:rsidRPr="003F0EC2">
              <w:rPr>
                <w:rFonts w:hint="eastAsia"/>
                <w:color w:val="00B050"/>
              </w:rPr>
              <w:t>//スレッドローカルストレージ(TLS)テスト</w:t>
            </w:r>
          </w:p>
          <w:p w14:paraId="662C6BE0" w14:textId="77777777" w:rsidR="00BC5C9F" w:rsidRDefault="00BC5C9F" w:rsidP="00BC5C9F">
            <w:pPr>
              <w:pStyle w:val="2-"/>
            </w:pPr>
            <w:r>
              <w:tab/>
              <w:t>tls_tid = tinfo.parent_tid.hash();</w:t>
            </w:r>
          </w:p>
          <w:p w14:paraId="51335800" w14:textId="77777777" w:rsidR="00BC5C9F" w:rsidRDefault="00BC5C9F" w:rsidP="00BC5C9F">
            <w:pPr>
              <w:pStyle w:val="2-"/>
            </w:pPr>
          </w:p>
          <w:p w14:paraId="39C3D9DB" w14:textId="77777777" w:rsidR="00BC5C9F" w:rsidRPr="003F0EC2" w:rsidRDefault="00BC5C9F" w:rsidP="00BC5C9F">
            <w:pPr>
              <w:pStyle w:val="2-"/>
              <w:rPr>
                <w:color w:val="00B050"/>
              </w:rPr>
            </w:pPr>
            <w:r>
              <w:rPr>
                <w:rFonts w:hint="eastAsia"/>
              </w:rPr>
              <w:tab/>
            </w:r>
            <w:r w:rsidRPr="003F0EC2">
              <w:rPr>
                <w:rFonts w:hint="eastAsia"/>
                <w:color w:val="00B050"/>
              </w:rPr>
              <w:t>//スレッド名を作成</w:t>
            </w:r>
          </w:p>
          <w:p w14:paraId="298988F1" w14:textId="77777777" w:rsidR="00BC5C9F" w:rsidRPr="003F0EC2" w:rsidRDefault="00BC5C9F" w:rsidP="00BC5C9F">
            <w:pPr>
              <w:pStyle w:val="2-"/>
              <w:rPr>
                <w:color w:val="00B050"/>
              </w:rPr>
            </w:pPr>
            <w:r>
              <w:rPr>
                <w:rFonts w:hint="eastAsia"/>
              </w:rPr>
              <w:tab/>
            </w:r>
            <w:r w:rsidRPr="003F0EC2">
              <w:rPr>
                <w:rFonts w:hint="eastAsia"/>
                <w:color w:val="00B050"/>
              </w:rPr>
              <w:t>// P + 子スレッドのレベル + ( 自スレッドID , 親スレッドID )</w:t>
            </w:r>
          </w:p>
          <w:p w14:paraId="1C574BFC" w14:textId="77777777" w:rsidR="00BC5C9F" w:rsidRDefault="00BC5C9F" w:rsidP="00BC5C9F">
            <w:pPr>
              <w:pStyle w:val="2-"/>
            </w:pPr>
            <w:r>
              <w:tab/>
              <w:t>char thread_name[32];</w:t>
            </w:r>
          </w:p>
          <w:p w14:paraId="5C0AD27E" w14:textId="77777777" w:rsidR="00BC5C9F" w:rsidRDefault="00BC5C9F" w:rsidP="00BC5C9F">
            <w:pPr>
              <w:pStyle w:val="2-"/>
            </w:pPr>
            <w:r>
              <w:tab/>
              <w:t>sprintf_s(thread_name, sizeof(thread_name), "P0(0x%08x,0x%08x)", tinfo.parent_tid.hash(), 0);</w:t>
            </w:r>
          </w:p>
          <w:p w14:paraId="263A24B6" w14:textId="77777777" w:rsidR="00BC5C9F" w:rsidRDefault="00BC5C9F" w:rsidP="00BC5C9F">
            <w:pPr>
              <w:pStyle w:val="2-"/>
            </w:pPr>
          </w:p>
          <w:p w14:paraId="1F9F140A" w14:textId="77777777" w:rsidR="00BC5C9F" w:rsidRPr="003F0EC2" w:rsidRDefault="00BC5C9F" w:rsidP="00BC5C9F">
            <w:pPr>
              <w:pStyle w:val="2-"/>
              <w:rPr>
                <w:color w:val="00B050"/>
              </w:rPr>
            </w:pPr>
            <w:r>
              <w:rPr>
                <w:rFonts w:hint="eastAsia"/>
              </w:rPr>
              <w:tab/>
            </w:r>
            <w:r w:rsidRPr="003F0EC2">
              <w:rPr>
                <w:rFonts w:hint="eastAsia"/>
                <w:color w:val="00B050"/>
              </w:rPr>
              <w:t>//子スレッドの生成と終了待ち</w:t>
            </w:r>
          </w:p>
          <w:p w14:paraId="34D086C5" w14:textId="77777777" w:rsidR="00BC5C9F" w:rsidRDefault="00BC5C9F" w:rsidP="00BC5C9F">
            <w:pPr>
              <w:pStyle w:val="2-"/>
            </w:pPr>
            <w:r>
              <w:tab/>
              <w:t>createChildThreads(thread_name, test, tinfo);</w:t>
            </w:r>
          </w:p>
          <w:p w14:paraId="3ECF03D1" w14:textId="77777777" w:rsidR="00BC5C9F" w:rsidRDefault="00BC5C9F" w:rsidP="00BC5C9F">
            <w:pPr>
              <w:pStyle w:val="2-"/>
            </w:pPr>
          </w:p>
          <w:p w14:paraId="26D23102" w14:textId="77777777" w:rsidR="00BC5C9F" w:rsidRDefault="00BC5C9F" w:rsidP="00BC5C9F">
            <w:pPr>
              <w:pStyle w:val="2-"/>
            </w:pPr>
            <w:r>
              <w:rPr>
                <w:rFonts w:hint="eastAsia"/>
              </w:rPr>
              <w:tab/>
            </w:r>
            <w:r w:rsidRPr="003F0EC2">
              <w:rPr>
                <w:rFonts w:hint="eastAsia"/>
                <w:color w:val="00B050"/>
              </w:rPr>
              <w:t>//プログラム実行終了</w:t>
            </w:r>
          </w:p>
          <w:p w14:paraId="68AEE986" w14:textId="77777777" w:rsidR="00BC5C9F" w:rsidRDefault="00BC5C9F" w:rsidP="00BC5C9F">
            <w:pPr>
              <w:pStyle w:val="2-"/>
            </w:pPr>
            <w:r>
              <w:tab/>
              <w:t>printf("- End Thread Test -\n");</w:t>
            </w:r>
          </w:p>
          <w:p w14:paraId="1941A4AE" w14:textId="77777777" w:rsidR="00BC5C9F" w:rsidRDefault="00BC5C9F" w:rsidP="00BC5C9F">
            <w:pPr>
              <w:pStyle w:val="2-"/>
            </w:pPr>
            <w:r>
              <w:tab/>
              <w:t>fflush(stdout);</w:t>
            </w:r>
          </w:p>
          <w:p w14:paraId="06576960" w14:textId="77777777" w:rsidR="00BC5C9F" w:rsidRDefault="00BC5C9F" w:rsidP="00BC5C9F">
            <w:pPr>
              <w:pStyle w:val="2-"/>
            </w:pPr>
            <w:r>
              <w:tab/>
              <w:t>return EXIT_SUCCESS;</w:t>
            </w:r>
          </w:p>
          <w:p w14:paraId="14D9D90E" w14:textId="541752C5" w:rsidR="00D21006" w:rsidRDefault="00BC5C9F" w:rsidP="00BC5C9F">
            <w:pPr>
              <w:pStyle w:val="2-"/>
            </w:pPr>
            <w:r>
              <w:t>}</w:t>
            </w:r>
          </w:p>
        </w:tc>
      </w:tr>
    </w:tbl>
    <w:p w14:paraId="3C86B46F" w14:textId="77777777" w:rsidR="00D21006" w:rsidRPr="0089500A" w:rsidRDefault="00D21006" w:rsidP="00D21006">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21006" w14:paraId="5B2588B7" w14:textId="77777777" w:rsidTr="001E74FA">
        <w:tc>
          <w:tcPr>
            <w:tcW w:w="8494" w:type="dxa"/>
          </w:tcPr>
          <w:p w14:paraId="16C4EC1E" w14:textId="77777777" w:rsidR="00D21006" w:rsidRPr="00F96884" w:rsidRDefault="00D21006" w:rsidP="001E74FA">
            <w:pPr>
              <w:pStyle w:val="2-"/>
              <w:rPr>
                <w:color w:val="FF0000"/>
              </w:rPr>
            </w:pPr>
            <w:r>
              <w:tab/>
            </w:r>
            <w:r>
              <w:tab/>
            </w:r>
            <w:r>
              <w:tab/>
            </w:r>
            <w:r>
              <w:tab/>
            </w:r>
            <w:r>
              <w:tab/>
            </w:r>
            <w:r w:rsidRPr="00F96884">
              <w:rPr>
                <w:color w:val="FF0000"/>
              </w:rPr>
              <w:t>※スレッドの親子関係は</w:t>
            </w:r>
            <w:r w:rsidRPr="00F96884">
              <w:rPr>
                <w:rFonts w:hint="eastAsia"/>
                <w:color w:val="FF0000"/>
              </w:rPr>
              <w:t xml:space="preserve"> fork 版と同じなので着色は省略</w:t>
            </w:r>
          </w:p>
          <w:p w14:paraId="4FE0E81C" w14:textId="317F9D70" w:rsidR="003F0EC2" w:rsidRPr="003F0EC2" w:rsidRDefault="003F0EC2" w:rsidP="003F0EC2">
            <w:pPr>
              <w:pStyle w:val="2-"/>
              <w:rPr>
                <w:color w:val="auto"/>
              </w:rPr>
            </w:pPr>
            <w:r w:rsidRPr="003F0EC2">
              <w:rPr>
                <w:color w:val="auto"/>
              </w:rPr>
              <w:t>- Start Thread Test -</w:t>
            </w:r>
            <w:r>
              <w:rPr>
                <w:color w:val="auto"/>
              </w:rPr>
              <w:tab/>
            </w:r>
            <w:r>
              <w:rPr>
                <w:color w:val="auto"/>
              </w:rPr>
              <w:tab/>
            </w:r>
          </w:p>
          <w:p w14:paraId="023564A7" w14:textId="13F991AF" w:rsidR="003F0EC2" w:rsidRPr="003F0EC2" w:rsidRDefault="003F0EC2" w:rsidP="003F0EC2">
            <w:pPr>
              <w:pStyle w:val="2-"/>
              <w:rPr>
                <w:color w:val="auto"/>
              </w:rPr>
            </w:pPr>
            <w:r w:rsidRPr="003F0EC2">
              <w:rPr>
                <w:color w:val="auto"/>
              </w:rPr>
              <w:t>START: C1(0xe7088d04,0x792b3321)</w:t>
            </w:r>
            <w:r w:rsidR="0048531D">
              <w:rPr>
                <w:color w:val="auto"/>
              </w:rPr>
              <w:tab/>
            </w:r>
            <w:r w:rsidR="0048531D" w:rsidRPr="0048531D">
              <w:rPr>
                <w:color w:val="FF0000"/>
              </w:rPr>
              <w:t>←</w:t>
            </w:r>
            <w:r w:rsidR="0048531D" w:rsidRPr="0048531D">
              <w:rPr>
                <w:rFonts w:hint="eastAsia"/>
                <w:color w:val="FF0000"/>
              </w:rPr>
              <w:t>W</w:t>
            </w:r>
            <w:r w:rsidR="0048531D" w:rsidRPr="0048531D">
              <w:rPr>
                <w:color w:val="FF0000"/>
              </w:rPr>
              <w:t>indows版と比較して</w:t>
            </w:r>
            <w:r w:rsidR="0048531D">
              <w:rPr>
                <w:rFonts w:hint="eastAsia"/>
                <w:color w:val="FF0000"/>
              </w:rPr>
              <w:t>、</w:t>
            </w:r>
            <w:r w:rsidR="0048531D" w:rsidRPr="0048531D">
              <w:rPr>
                <w:color w:val="FF0000"/>
              </w:rPr>
              <w:t>スレッドがすぐに開始していることがわかる</w:t>
            </w:r>
          </w:p>
          <w:p w14:paraId="5562FA70" w14:textId="77777777" w:rsidR="003F0EC2" w:rsidRPr="003F0EC2" w:rsidRDefault="003F0EC2" w:rsidP="003F0EC2">
            <w:pPr>
              <w:pStyle w:val="2-"/>
              <w:rPr>
                <w:color w:val="auto"/>
              </w:rPr>
            </w:pPr>
            <w:r w:rsidRPr="003F0EC2">
              <w:rPr>
                <w:color w:val="auto"/>
              </w:rPr>
              <w:t>P0(0x792b3321,0x00000000) -&gt; [0] CREATED:C1(0xe7088d04,0x792b3321)</w:t>
            </w:r>
          </w:p>
          <w:p w14:paraId="512E7521" w14:textId="77777777" w:rsidR="003F0EC2" w:rsidRPr="003F0EC2" w:rsidRDefault="003F0EC2" w:rsidP="003F0EC2">
            <w:pPr>
              <w:pStyle w:val="2-"/>
              <w:rPr>
                <w:color w:val="auto"/>
              </w:rPr>
            </w:pPr>
            <w:r w:rsidRPr="003F0EC2">
              <w:rPr>
                <w:color w:val="auto"/>
              </w:rPr>
              <w:t>START: C2(0x089c1d60,0xe7088d04)</w:t>
            </w:r>
          </w:p>
          <w:p w14:paraId="7E5046AE" w14:textId="77777777" w:rsidR="003F0EC2" w:rsidRPr="003F0EC2" w:rsidRDefault="003F0EC2" w:rsidP="003F0EC2">
            <w:pPr>
              <w:pStyle w:val="2-"/>
              <w:rPr>
                <w:color w:val="auto"/>
              </w:rPr>
            </w:pPr>
            <w:r w:rsidRPr="003F0EC2">
              <w:rPr>
                <w:color w:val="auto"/>
              </w:rPr>
              <w:t>C1(0xe7088d04,0x792b3321) -&gt; [1] CREATED:C2(0x089c1d60,0xe7088d04)</w:t>
            </w:r>
          </w:p>
          <w:p w14:paraId="68B47D4A" w14:textId="77777777" w:rsidR="003F0EC2" w:rsidRPr="003F0EC2" w:rsidRDefault="003F0EC2" w:rsidP="003F0EC2">
            <w:pPr>
              <w:pStyle w:val="2-"/>
              <w:rPr>
                <w:color w:val="auto"/>
              </w:rPr>
            </w:pPr>
            <w:r w:rsidRPr="003F0EC2">
              <w:rPr>
                <w:color w:val="auto"/>
              </w:rPr>
              <w:t>START: C1(0xf8c2e2b0,0x792b3321)</w:t>
            </w:r>
          </w:p>
          <w:p w14:paraId="6F37784A" w14:textId="77777777" w:rsidR="003F0EC2" w:rsidRPr="003F0EC2" w:rsidRDefault="003F0EC2" w:rsidP="003F0EC2">
            <w:pPr>
              <w:pStyle w:val="2-"/>
              <w:rPr>
                <w:color w:val="auto"/>
              </w:rPr>
            </w:pPr>
            <w:r w:rsidRPr="003F0EC2">
              <w:rPr>
                <w:color w:val="auto"/>
              </w:rPr>
              <w:t>P0(0x792b3321,0x00000000) -&gt; [1] CREATED:C1(0xf8c2e2b0,0x792b3321)</w:t>
            </w:r>
          </w:p>
          <w:p w14:paraId="3E0EAB1D" w14:textId="77777777" w:rsidR="003F0EC2" w:rsidRPr="003F0EC2" w:rsidRDefault="003F0EC2" w:rsidP="003F0EC2">
            <w:pPr>
              <w:pStyle w:val="2-"/>
              <w:rPr>
                <w:color w:val="auto"/>
              </w:rPr>
            </w:pPr>
            <w:r w:rsidRPr="003F0EC2">
              <w:rPr>
                <w:color w:val="auto"/>
              </w:rPr>
              <w:t>START: C3(0xec799d21,0x089c1d60)</w:t>
            </w:r>
          </w:p>
          <w:p w14:paraId="53C757AB" w14:textId="77777777" w:rsidR="003F0EC2" w:rsidRPr="003F0EC2" w:rsidRDefault="003F0EC2" w:rsidP="003F0EC2">
            <w:pPr>
              <w:pStyle w:val="2-"/>
              <w:rPr>
                <w:color w:val="auto"/>
              </w:rPr>
            </w:pPr>
            <w:r w:rsidRPr="003F0EC2">
              <w:rPr>
                <w:color w:val="auto"/>
              </w:rPr>
              <w:t>C2(0x089c1d60,0xe7088d04) -&gt; [2] CREATED:C3(0xec799d21,0x089c1d60)</w:t>
            </w:r>
          </w:p>
          <w:p w14:paraId="217B16B0" w14:textId="77777777" w:rsidR="003F0EC2" w:rsidRPr="003F0EC2" w:rsidRDefault="003F0EC2" w:rsidP="003F0EC2">
            <w:pPr>
              <w:pStyle w:val="2-"/>
              <w:rPr>
                <w:color w:val="auto"/>
              </w:rPr>
            </w:pPr>
            <w:r w:rsidRPr="003F0EC2">
              <w:rPr>
                <w:color w:val="auto"/>
              </w:rPr>
              <w:t>[C3(0xec799d21,0x089c1d60)] ... Process(1/4): text="TEST",value=1003 (tls_tid=0xec799d21)</w:t>
            </w:r>
          </w:p>
          <w:p w14:paraId="0A221011" w14:textId="77777777" w:rsidR="003F0EC2" w:rsidRPr="003F0EC2" w:rsidRDefault="003F0EC2" w:rsidP="003F0EC2">
            <w:pPr>
              <w:pStyle w:val="2-"/>
              <w:rPr>
                <w:color w:val="auto"/>
              </w:rPr>
            </w:pPr>
            <w:r w:rsidRPr="003F0EC2">
              <w:rPr>
                <w:color w:val="auto"/>
              </w:rPr>
              <w:t>START: C2(0x19c48b6a,0xf8c2e2b0)</w:t>
            </w:r>
          </w:p>
          <w:p w14:paraId="57CF2382" w14:textId="77777777" w:rsidR="003F0EC2" w:rsidRPr="003F0EC2" w:rsidRDefault="003F0EC2" w:rsidP="003F0EC2">
            <w:pPr>
              <w:pStyle w:val="2-"/>
              <w:rPr>
                <w:color w:val="auto"/>
              </w:rPr>
            </w:pPr>
            <w:r w:rsidRPr="003F0EC2">
              <w:rPr>
                <w:color w:val="auto"/>
              </w:rPr>
              <w:t>C1(0xf8c2e2b0,0x792b3321) -&gt; [2] CREATED:C2(0x19c48b6a,0xf8c2e2b0)</w:t>
            </w:r>
          </w:p>
          <w:p w14:paraId="40920912" w14:textId="77777777" w:rsidR="003F0EC2" w:rsidRPr="003F0EC2" w:rsidRDefault="003F0EC2" w:rsidP="003F0EC2">
            <w:pPr>
              <w:pStyle w:val="2-"/>
              <w:rPr>
                <w:color w:val="auto"/>
              </w:rPr>
            </w:pPr>
            <w:r w:rsidRPr="003F0EC2">
              <w:rPr>
                <w:color w:val="auto"/>
              </w:rPr>
              <w:t>START: C2(0xa2ce3a4e,0xe7088d04)</w:t>
            </w:r>
          </w:p>
          <w:p w14:paraId="3D72BF05" w14:textId="77777777" w:rsidR="003F0EC2" w:rsidRPr="003F0EC2" w:rsidRDefault="003F0EC2" w:rsidP="003F0EC2">
            <w:pPr>
              <w:pStyle w:val="2-"/>
              <w:rPr>
                <w:color w:val="auto"/>
              </w:rPr>
            </w:pPr>
            <w:r w:rsidRPr="003F0EC2">
              <w:rPr>
                <w:color w:val="auto"/>
              </w:rPr>
              <w:t>C1(0xe7088d04,0x792b3321) -&gt; [2] CREATED:C2(0xa2ce3a4e,0xe7088d04)</w:t>
            </w:r>
          </w:p>
          <w:p w14:paraId="76170798" w14:textId="77777777" w:rsidR="003F0EC2" w:rsidRPr="003F0EC2" w:rsidRDefault="003F0EC2" w:rsidP="003F0EC2">
            <w:pPr>
              <w:pStyle w:val="2-"/>
              <w:rPr>
                <w:color w:val="auto"/>
              </w:rPr>
            </w:pPr>
            <w:r w:rsidRPr="003F0EC2">
              <w:rPr>
                <w:color w:val="auto"/>
              </w:rPr>
              <w:t>START: C1(0x781ab907,0x792b3321)</w:t>
            </w:r>
          </w:p>
          <w:p w14:paraId="6C8B37D2" w14:textId="77777777" w:rsidR="003F0EC2" w:rsidRPr="003F0EC2" w:rsidRDefault="003F0EC2" w:rsidP="003F0EC2">
            <w:pPr>
              <w:pStyle w:val="2-"/>
              <w:rPr>
                <w:color w:val="auto"/>
              </w:rPr>
            </w:pPr>
            <w:r w:rsidRPr="003F0EC2">
              <w:rPr>
                <w:color w:val="auto"/>
              </w:rPr>
              <w:t>[C3(0xec799d21,0x089c1d60)] ... Process(2/4): text="TEST",value=1013 (tls_tid=0xec799d21)</w:t>
            </w:r>
          </w:p>
          <w:p w14:paraId="33E958D1" w14:textId="77777777" w:rsidR="003F0EC2" w:rsidRPr="003F0EC2" w:rsidRDefault="003F0EC2" w:rsidP="003F0EC2">
            <w:pPr>
              <w:pStyle w:val="2-"/>
              <w:rPr>
                <w:color w:val="auto"/>
              </w:rPr>
            </w:pPr>
            <w:r w:rsidRPr="003F0EC2">
              <w:rPr>
                <w:color w:val="auto"/>
              </w:rPr>
              <w:t>[C2(0x089c1d60,0xe7088d04)] ... Process(1/3): text="TEST",value=1002 (tls_tid=0x089c1d60)</w:t>
            </w:r>
          </w:p>
          <w:p w14:paraId="1A012890" w14:textId="77777777" w:rsidR="003F0EC2" w:rsidRPr="003F0EC2" w:rsidRDefault="003F0EC2" w:rsidP="003F0EC2">
            <w:pPr>
              <w:pStyle w:val="2-"/>
              <w:rPr>
                <w:color w:val="auto"/>
              </w:rPr>
            </w:pPr>
            <w:r w:rsidRPr="003F0EC2">
              <w:rPr>
                <w:color w:val="auto"/>
              </w:rPr>
              <w:t>P0(0x792b3321,0x00000000) -&gt; [2] CREATED:C1(0x781ab907,0x792b3321)</w:t>
            </w:r>
          </w:p>
          <w:p w14:paraId="397DDF99" w14:textId="77777777" w:rsidR="003F0EC2" w:rsidRPr="003F0EC2" w:rsidRDefault="003F0EC2" w:rsidP="003F0EC2">
            <w:pPr>
              <w:pStyle w:val="2-"/>
              <w:rPr>
                <w:color w:val="auto"/>
              </w:rPr>
            </w:pPr>
            <w:r w:rsidRPr="003F0EC2">
              <w:rPr>
                <w:color w:val="auto"/>
              </w:rPr>
              <w:t>[C2(0x19c48b6a,0xf8c2e2b0)] ... Process(1/3): text="TEST",value=1002 (tls_tid=0x19c48b6a)</w:t>
            </w:r>
          </w:p>
          <w:p w14:paraId="2CF7CEC5" w14:textId="77777777" w:rsidR="003F0EC2" w:rsidRPr="003F0EC2" w:rsidRDefault="003F0EC2" w:rsidP="003F0EC2">
            <w:pPr>
              <w:pStyle w:val="2-"/>
              <w:rPr>
                <w:color w:val="auto"/>
              </w:rPr>
            </w:pPr>
            <w:r w:rsidRPr="003F0EC2">
              <w:rPr>
                <w:color w:val="auto"/>
              </w:rPr>
              <w:t>[C2(0xa2ce3a4e,0xe7088d04)] ... Process(1/3): text="TEST",value=1002 (tls_tid=0xa2ce3a4e)</w:t>
            </w:r>
          </w:p>
          <w:p w14:paraId="39C41B68" w14:textId="77777777" w:rsidR="003F0EC2" w:rsidRPr="003F0EC2" w:rsidRDefault="003F0EC2" w:rsidP="003F0EC2">
            <w:pPr>
              <w:pStyle w:val="2-"/>
              <w:rPr>
                <w:color w:val="auto"/>
              </w:rPr>
            </w:pPr>
            <w:r w:rsidRPr="003F0EC2">
              <w:rPr>
                <w:color w:val="auto"/>
              </w:rPr>
              <w:t>[C3(0xec799d21,0x089c1d60)] ... Process(3/4): text="TEST",value=1023 (tls_tid=0xec799d21)</w:t>
            </w:r>
          </w:p>
          <w:p w14:paraId="335C3555" w14:textId="77777777" w:rsidR="003F0EC2" w:rsidRPr="003F0EC2" w:rsidRDefault="003F0EC2" w:rsidP="003F0EC2">
            <w:pPr>
              <w:pStyle w:val="2-"/>
              <w:rPr>
                <w:color w:val="auto"/>
              </w:rPr>
            </w:pPr>
            <w:r w:rsidRPr="003F0EC2">
              <w:rPr>
                <w:color w:val="auto"/>
              </w:rPr>
              <w:t>[C2(0x089c1d60,0xe7088d04)] ... Process(2/3): text="TEST",value=1012 (tls_tid=0x089c1d60)</w:t>
            </w:r>
          </w:p>
          <w:p w14:paraId="7376BB78" w14:textId="77777777" w:rsidR="003F0EC2" w:rsidRPr="003F0EC2" w:rsidRDefault="003F0EC2" w:rsidP="003F0EC2">
            <w:pPr>
              <w:pStyle w:val="2-"/>
              <w:rPr>
                <w:color w:val="auto"/>
              </w:rPr>
            </w:pPr>
            <w:r w:rsidRPr="003F0EC2">
              <w:rPr>
                <w:color w:val="auto"/>
              </w:rPr>
              <w:t>[C1(0x781ab907,0x792b3321)] ... Process(1/2): text="TEST",value=1001 (tls_tid=0x781ab907)</w:t>
            </w:r>
          </w:p>
          <w:p w14:paraId="2D02D046" w14:textId="77777777" w:rsidR="003F0EC2" w:rsidRPr="003F0EC2" w:rsidRDefault="003F0EC2" w:rsidP="003F0EC2">
            <w:pPr>
              <w:pStyle w:val="2-"/>
              <w:rPr>
                <w:color w:val="auto"/>
              </w:rPr>
            </w:pPr>
            <w:r w:rsidRPr="003F0EC2">
              <w:rPr>
                <w:color w:val="auto"/>
              </w:rPr>
              <w:t>[C2(0x19c48b6a,0xf8c2e2b0)] ... Process(2/3): text="TEST",value=1012 (tls_tid=0x19c48b6a)</w:t>
            </w:r>
          </w:p>
          <w:p w14:paraId="5FFCD3A3" w14:textId="77777777" w:rsidR="003F0EC2" w:rsidRPr="003F0EC2" w:rsidRDefault="003F0EC2" w:rsidP="003F0EC2">
            <w:pPr>
              <w:pStyle w:val="2-"/>
              <w:rPr>
                <w:color w:val="auto"/>
              </w:rPr>
            </w:pPr>
            <w:r w:rsidRPr="003F0EC2">
              <w:rPr>
                <w:color w:val="auto"/>
              </w:rPr>
              <w:t>[C1(0xf8c2e2b0,0x792b3321)] ... Process(1/2): text="TEST",value=1001 (tls_tid=0xf8c2e2b0)</w:t>
            </w:r>
          </w:p>
          <w:p w14:paraId="014FF5A0" w14:textId="77777777" w:rsidR="003F0EC2" w:rsidRPr="003F0EC2" w:rsidRDefault="003F0EC2" w:rsidP="003F0EC2">
            <w:pPr>
              <w:pStyle w:val="2-"/>
              <w:rPr>
                <w:color w:val="auto"/>
              </w:rPr>
            </w:pPr>
            <w:r w:rsidRPr="003F0EC2">
              <w:rPr>
                <w:color w:val="auto"/>
              </w:rPr>
              <w:t>[C1(0xe7088d04,0x792b3321)] ... Process(1/2): text="TEST",value=1001 (tls_tid=0xe7088d04)</w:t>
            </w:r>
          </w:p>
          <w:p w14:paraId="738EB3B1" w14:textId="77777777" w:rsidR="003F0EC2" w:rsidRPr="003F0EC2" w:rsidRDefault="003F0EC2" w:rsidP="003F0EC2">
            <w:pPr>
              <w:pStyle w:val="2-"/>
              <w:rPr>
                <w:color w:val="auto"/>
              </w:rPr>
            </w:pPr>
            <w:r w:rsidRPr="003F0EC2">
              <w:rPr>
                <w:color w:val="auto"/>
              </w:rPr>
              <w:t>[C2(0xa2ce3a4e,0xe7088d04)] ... Process(2/3): text="TEST",value=1012 (tls_tid=0xa2ce3a4e)</w:t>
            </w:r>
          </w:p>
          <w:p w14:paraId="449092D3" w14:textId="77777777" w:rsidR="003F0EC2" w:rsidRPr="003F0EC2" w:rsidRDefault="003F0EC2" w:rsidP="003F0EC2">
            <w:pPr>
              <w:pStyle w:val="2-"/>
              <w:rPr>
                <w:color w:val="auto"/>
              </w:rPr>
            </w:pPr>
            <w:r w:rsidRPr="003F0EC2">
              <w:rPr>
                <w:color w:val="auto"/>
              </w:rPr>
              <w:t>[C3(0xec799d21,0x089c1d60)] ... Process(4/4): text="TEST",value=1033 (tls_tid=0xec799d21)</w:t>
            </w:r>
          </w:p>
          <w:p w14:paraId="795D81E4" w14:textId="77777777" w:rsidR="003F0EC2" w:rsidRPr="003F0EC2" w:rsidRDefault="003F0EC2" w:rsidP="003F0EC2">
            <w:pPr>
              <w:pStyle w:val="2-"/>
              <w:rPr>
                <w:color w:val="auto"/>
              </w:rPr>
            </w:pPr>
            <w:r w:rsidRPr="003F0EC2">
              <w:rPr>
                <w:color w:val="auto"/>
              </w:rPr>
              <w:t>[P0(0x792b3321,0x00000000)] ... Process(1/1): text="TEST",value=1000 (tls_tid=0x792b3321)</w:t>
            </w:r>
          </w:p>
          <w:p w14:paraId="134CEE7C" w14:textId="77777777" w:rsidR="003F0EC2" w:rsidRPr="003F0EC2" w:rsidRDefault="003F0EC2" w:rsidP="003F0EC2">
            <w:pPr>
              <w:pStyle w:val="2-"/>
              <w:rPr>
                <w:color w:val="auto"/>
              </w:rPr>
            </w:pPr>
            <w:r w:rsidRPr="003F0EC2">
              <w:rPr>
                <w:color w:val="auto"/>
              </w:rPr>
              <w:t>[C2(0x089c1d60,0xe7088d04)] ... Process(3/3): text="TEST",value=1022 (tls_tid=0x089c1d60)</w:t>
            </w:r>
          </w:p>
          <w:p w14:paraId="0965B8D5" w14:textId="77777777" w:rsidR="003F0EC2" w:rsidRPr="003F0EC2" w:rsidRDefault="003F0EC2" w:rsidP="003F0EC2">
            <w:pPr>
              <w:pStyle w:val="2-"/>
              <w:rPr>
                <w:color w:val="auto"/>
              </w:rPr>
            </w:pPr>
            <w:r w:rsidRPr="003F0EC2">
              <w:rPr>
                <w:color w:val="auto"/>
              </w:rPr>
              <w:t>[C1(0x781ab907,0x792b3321)] ... Process(2/2): text="TEST",value=1011 (tls_tid=0x781ab907)</w:t>
            </w:r>
          </w:p>
          <w:p w14:paraId="1E70762F" w14:textId="77777777" w:rsidR="003F0EC2" w:rsidRPr="003F0EC2" w:rsidRDefault="003F0EC2" w:rsidP="003F0EC2">
            <w:pPr>
              <w:pStyle w:val="2-"/>
              <w:rPr>
                <w:color w:val="auto"/>
              </w:rPr>
            </w:pPr>
            <w:r w:rsidRPr="003F0EC2">
              <w:rPr>
                <w:color w:val="auto"/>
              </w:rPr>
              <w:t>[C2(0x19c48b6a,0xf8c2e2b0)] ... Process(3/3): text="TEST",value=1022 (tls_tid=0x19c48b6a)</w:t>
            </w:r>
          </w:p>
          <w:p w14:paraId="5B72A265" w14:textId="77777777" w:rsidR="003F0EC2" w:rsidRPr="003F0EC2" w:rsidRDefault="003F0EC2" w:rsidP="003F0EC2">
            <w:pPr>
              <w:pStyle w:val="2-"/>
              <w:rPr>
                <w:color w:val="auto"/>
              </w:rPr>
            </w:pPr>
            <w:r w:rsidRPr="003F0EC2">
              <w:rPr>
                <w:color w:val="auto"/>
              </w:rPr>
              <w:t>[C1(0xf8c2e2b0,0x792b3321)] ... Process(2/2): text="TEST",value=1011 (tls_tid=0xf8c2e2b0)</w:t>
            </w:r>
          </w:p>
          <w:p w14:paraId="57CCD4CE" w14:textId="77777777" w:rsidR="003F0EC2" w:rsidRPr="003F0EC2" w:rsidRDefault="003F0EC2" w:rsidP="003F0EC2">
            <w:pPr>
              <w:pStyle w:val="2-"/>
              <w:rPr>
                <w:color w:val="auto"/>
              </w:rPr>
            </w:pPr>
            <w:r w:rsidRPr="003F0EC2">
              <w:rPr>
                <w:color w:val="auto"/>
              </w:rPr>
              <w:t>[C1(0xe7088d04,0x792b3321)] ... Process(2/2): text="TEST",value=1011 (tls_tid=0xe7088d04)</w:t>
            </w:r>
          </w:p>
          <w:p w14:paraId="680CD40D" w14:textId="77777777" w:rsidR="003F0EC2" w:rsidRPr="003F0EC2" w:rsidRDefault="003F0EC2" w:rsidP="003F0EC2">
            <w:pPr>
              <w:pStyle w:val="2-"/>
              <w:rPr>
                <w:color w:val="auto"/>
              </w:rPr>
            </w:pPr>
            <w:r w:rsidRPr="003F0EC2">
              <w:rPr>
                <w:color w:val="auto"/>
              </w:rPr>
              <w:t>[C2(0xa2ce3a4e,0xe7088d04)] ... Process(3/3): text="TEST",value=1022 (tls_tid=0xa2ce3a4e)</w:t>
            </w:r>
          </w:p>
          <w:p w14:paraId="4F2FE22B" w14:textId="77777777" w:rsidR="003F0EC2" w:rsidRPr="003F0EC2" w:rsidRDefault="003F0EC2" w:rsidP="003F0EC2">
            <w:pPr>
              <w:pStyle w:val="2-"/>
              <w:rPr>
                <w:color w:val="auto"/>
              </w:rPr>
            </w:pPr>
            <w:r w:rsidRPr="003F0EC2">
              <w:rPr>
                <w:color w:val="auto"/>
              </w:rPr>
              <w:t>END: C3(0xec799d21,0x089c1d60)</w:t>
            </w:r>
          </w:p>
          <w:p w14:paraId="7B047797" w14:textId="77777777" w:rsidR="003F0EC2" w:rsidRPr="003F0EC2" w:rsidRDefault="003F0EC2" w:rsidP="003F0EC2">
            <w:pPr>
              <w:pStyle w:val="2-"/>
              <w:rPr>
                <w:color w:val="auto"/>
              </w:rPr>
            </w:pPr>
            <w:r w:rsidRPr="003F0EC2">
              <w:rPr>
                <w:color w:val="auto"/>
              </w:rPr>
              <w:lastRenderedPageBreak/>
              <w:t>[P0(0x792b3321,0x00000000)] ... Wait(0xe7088d04) ...</w:t>
            </w:r>
          </w:p>
          <w:p w14:paraId="756CD23D" w14:textId="77777777" w:rsidR="003F0EC2" w:rsidRPr="003F0EC2" w:rsidRDefault="003F0EC2" w:rsidP="003F0EC2">
            <w:pPr>
              <w:pStyle w:val="2-"/>
              <w:rPr>
                <w:color w:val="auto"/>
              </w:rPr>
            </w:pPr>
            <w:r w:rsidRPr="003F0EC2">
              <w:rPr>
                <w:color w:val="auto"/>
              </w:rPr>
              <w:t>[C2(0x089c1d60,0xe7088d04)] ... Wait(0xec799d21) ...</w:t>
            </w:r>
          </w:p>
          <w:p w14:paraId="6ACA6E0F" w14:textId="77777777" w:rsidR="003F0EC2" w:rsidRPr="003F0EC2" w:rsidRDefault="003F0EC2" w:rsidP="003F0EC2">
            <w:pPr>
              <w:pStyle w:val="2-"/>
              <w:rPr>
                <w:color w:val="auto"/>
              </w:rPr>
            </w:pPr>
            <w:r w:rsidRPr="003F0EC2">
              <w:rPr>
                <w:color w:val="auto"/>
              </w:rPr>
              <w:t>[C2(0x089c1d60,0xe7088d04)] ... Wait(0xec799d21) End</w:t>
            </w:r>
          </w:p>
          <w:p w14:paraId="72ED380C" w14:textId="77777777" w:rsidR="003F0EC2" w:rsidRPr="003F0EC2" w:rsidRDefault="003F0EC2" w:rsidP="003F0EC2">
            <w:pPr>
              <w:pStyle w:val="2-"/>
              <w:rPr>
                <w:color w:val="auto"/>
              </w:rPr>
            </w:pPr>
            <w:r w:rsidRPr="003F0EC2">
              <w:rPr>
                <w:color w:val="auto"/>
              </w:rPr>
              <w:t>END: C2(0x089c1d60,0xe7088d04)</w:t>
            </w:r>
          </w:p>
          <w:p w14:paraId="118C1548" w14:textId="77777777" w:rsidR="003F0EC2" w:rsidRPr="003F0EC2" w:rsidRDefault="003F0EC2" w:rsidP="003F0EC2">
            <w:pPr>
              <w:pStyle w:val="2-"/>
              <w:rPr>
                <w:color w:val="auto"/>
              </w:rPr>
            </w:pPr>
            <w:r w:rsidRPr="003F0EC2">
              <w:rPr>
                <w:color w:val="auto"/>
              </w:rPr>
              <w:t>END: C1(0x781ab907,0x792b3321)</w:t>
            </w:r>
          </w:p>
          <w:p w14:paraId="46191471" w14:textId="77777777" w:rsidR="003F0EC2" w:rsidRPr="003F0EC2" w:rsidRDefault="003F0EC2" w:rsidP="003F0EC2">
            <w:pPr>
              <w:pStyle w:val="2-"/>
              <w:rPr>
                <w:color w:val="auto"/>
              </w:rPr>
            </w:pPr>
            <w:r w:rsidRPr="003F0EC2">
              <w:rPr>
                <w:color w:val="auto"/>
              </w:rPr>
              <w:t>END: C2(0x19c48b6a,0xf8c2e2b0)</w:t>
            </w:r>
          </w:p>
          <w:p w14:paraId="4B32101D" w14:textId="77777777" w:rsidR="003F0EC2" w:rsidRPr="003F0EC2" w:rsidRDefault="003F0EC2" w:rsidP="003F0EC2">
            <w:pPr>
              <w:pStyle w:val="2-"/>
              <w:rPr>
                <w:color w:val="auto"/>
              </w:rPr>
            </w:pPr>
            <w:r w:rsidRPr="003F0EC2">
              <w:rPr>
                <w:color w:val="auto"/>
              </w:rPr>
              <w:t>[C1(0xf8c2e2b0,0x792b3321)] ... Wait(0x19c48b6a) ...</w:t>
            </w:r>
          </w:p>
          <w:p w14:paraId="5AA0F2F0" w14:textId="77777777" w:rsidR="003F0EC2" w:rsidRPr="003F0EC2" w:rsidRDefault="003F0EC2" w:rsidP="003F0EC2">
            <w:pPr>
              <w:pStyle w:val="2-"/>
              <w:rPr>
                <w:color w:val="auto"/>
              </w:rPr>
            </w:pPr>
            <w:r w:rsidRPr="003F0EC2">
              <w:rPr>
                <w:color w:val="auto"/>
              </w:rPr>
              <w:t>[C1(0xf8c2e2b0,0x792b3321)] ... Wait(0x19c48b6a) End</w:t>
            </w:r>
          </w:p>
          <w:p w14:paraId="6B94C930" w14:textId="77777777" w:rsidR="003F0EC2" w:rsidRPr="003F0EC2" w:rsidRDefault="003F0EC2" w:rsidP="003F0EC2">
            <w:pPr>
              <w:pStyle w:val="2-"/>
              <w:rPr>
                <w:color w:val="auto"/>
              </w:rPr>
            </w:pPr>
            <w:r w:rsidRPr="003F0EC2">
              <w:rPr>
                <w:color w:val="auto"/>
              </w:rPr>
              <w:t>END: C1(0xf8c2e2b0,0x792b3321)</w:t>
            </w:r>
          </w:p>
          <w:p w14:paraId="45F714C6" w14:textId="77777777" w:rsidR="003F0EC2" w:rsidRPr="003F0EC2" w:rsidRDefault="003F0EC2" w:rsidP="003F0EC2">
            <w:pPr>
              <w:pStyle w:val="2-"/>
              <w:rPr>
                <w:color w:val="auto"/>
              </w:rPr>
            </w:pPr>
            <w:r w:rsidRPr="003F0EC2">
              <w:rPr>
                <w:color w:val="auto"/>
              </w:rPr>
              <w:t>END: C2(0xa2ce3a4e,0xe7088d04)</w:t>
            </w:r>
          </w:p>
          <w:p w14:paraId="32E4BDC8" w14:textId="77777777" w:rsidR="003F0EC2" w:rsidRPr="003F0EC2" w:rsidRDefault="003F0EC2" w:rsidP="003F0EC2">
            <w:pPr>
              <w:pStyle w:val="2-"/>
              <w:rPr>
                <w:color w:val="auto"/>
              </w:rPr>
            </w:pPr>
            <w:r w:rsidRPr="003F0EC2">
              <w:rPr>
                <w:color w:val="auto"/>
              </w:rPr>
              <w:t>[C1(0xe7088d04,0x792b3321)] ... Wait(0x089c1d60) ...</w:t>
            </w:r>
          </w:p>
          <w:p w14:paraId="0C5170EF" w14:textId="77777777" w:rsidR="003F0EC2" w:rsidRPr="003F0EC2" w:rsidRDefault="003F0EC2" w:rsidP="003F0EC2">
            <w:pPr>
              <w:pStyle w:val="2-"/>
              <w:rPr>
                <w:color w:val="auto"/>
              </w:rPr>
            </w:pPr>
            <w:r w:rsidRPr="003F0EC2">
              <w:rPr>
                <w:color w:val="auto"/>
              </w:rPr>
              <w:t>[C1(0xe7088d04,0x792b3321)] ... Wait(0x089c1d60) End</w:t>
            </w:r>
          </w:p>
          <w:p w14:paraId="2B663B0C" w14:textId="77777777" w:rsidR="003F0EC2" w:rsidRPr="003F0EC2" w:rsidRDefault="003F0EC2" w:rsidP="003F0EC2">
            <w:pPr>
              <w:pStyle w:val="2-"/>
              <w:rPr>
                <w:color w:val="auto"/>
              </w:rPr>
            </w:pPr>
            <w:r w:rsidRPr="003F0EC2">
              <w:rPr>
                <w:color w:val="auto"/>
              </w:rPr>
              <w:t>[C1(0xe7088d04,0x792b3321)] ... Wait(0xa2ce3a4e) ...</w:t>
            </w:r>
          </w:p>
          <w:p w14:paraId="0BF3F402" w14:textId="77777777" w:rsidR="003F0EC2" w:rsidRPr="003F0EC2" w:rsidRDefault="003F0EC2" w:rsidP="003F0EC2">
            <w:pPr>
              <w:pStyle w:val="2-"/>
              <w:rPr>
                <w:color w:val="auto"/>
              </w:rPr>
            </w:pPr>
            <w:r w:rsidRPr="003F0EC2">
              <w:rPr>
                <w:color w:val="auto"/>
              </w:rPr>
              <w:t>[C1(0xe7088d04,0x792b3321)] ... Wait(0xa2ce3a4e) End</w:t>
            </w:r>
          </w:p>
          <w:p w14:paraId="28E4B07E" w14:textId="77777777" w:rsidR="003F0EC2" w:rsidRPr="003F0EC2" w:rsidRDefault="003F0EC2" w:rsidP="003F0EC2">
            <w:pPr>
              <w:pStyle w:val="2-"/>
              <w:rPr>
                <w:color w:val="auto"/>
              </w:rPr>
            </w:pPr>
            <w:r w:rsidRPr="003F0EC2">
              <w:rPr>
                <w:color w:val="auto"/>
              </w:rPr>
              <w:t>END: C1(0xe7088d04,0x792b3321)</w:t>
            </w:r>
          </w:p>
          <w:p w14:paraId="68539B5A" w14:textId="77777777" w:rsidR="003F0EC2" w:rsidRPr="003F0EC2" w:rsidRDefault="003F0EC2" w:rsidP="003F0EC2">
            <w:pPr>
              <w:pStyle w:val="2-"/>
              <w:rPr>
                <w:color w:val="auto"/>
              </w:rPr>
            </w:pPr>
            <w:r w:rsidRPr="003F0EC2">
              <w:rPr>
                <w:color w:val="auto"/>
              </w:rPr>
              <w:t>[P0(0x792b3321,0x00000000)] ... Wait(0xe7088d04) End</w:t>
            </w:r>
          </w:p>
          <w:p w14:paraId="6A7BB3C5" w14:textId="77777777" w:rsidR="003F0EC2" w:rsidRPr="003F0EC2" w:rsidRDefault="003F0EC2" w:rsidP="003F0EC2">
            <w:pPr>
              <w:pStyle w:val="2-"/>
              <w:rPr>
                <w:color w:val="auto"/>
              </w:rPr>
            </w:pPr>
            <w:r w:rsidRPr="003F0EC2">
              <w:rPr>
                <w:color w:val="auto"/>
              </w:rPr>
              <w:t>[P0(0x792b3321,0x00000000)] ... Wait(0xf8c2e2b0) ...</w:t>
            </w:r>
          </w:p>
          <w:p w14:paraId="26AC71DF" w14:textId="77777777" w:rsidR="003F0EC2" w:rsidRPr="003F0EC2" w:rsidRDefault="003F0EC2" w:rsidP="003F0EC2">
            <w:pPr>
              <w:pStyle w:val="2-"/>
              <w:rPr>
                <w:color w:val="auto"/>
              </w:rPr>
            </w:pPr>
            <w:r w:rsidRPr="003F0EC2">
              <w:rPr>
                <w:color w:val="auto"/>
              </w:rPr>
              <w:t>[P0(0x792b3321,0x00000000)] ... Wait(0xf8c2e2b0) End</w:t>
            </w:r>
          </w:p>
          <w:p w14:paraId="409941AB" w14:textId="77777777" w:rsidR="003F0EC2" w:rsidRPr="003F0EC2" w:rsidRDefault="003F0EC2" w:rsidP="003F0EC2">
            <w:pPr>
              <w:pStyle w:val="2-"/>
              <w:rPr>
                <w:color w:val="auto"/>
              </w:rPr>
            </w:pPr>
            <w:r w:rsidRPr="003F0EC2">
              <w:rPr>
                <w:color w:val="auto"/>
              </w:rPr>
              <w:t>[P0(0x792b3321,0x00000000)] ... Wait(0x781ab907) ...</w:t>
            </w:r>
          </w:p>
          <w:p w14:paraId="527905CD" w14:textId="77777777" w:rsidR="003F0EC2" w:rsidRPr="003F0EC2" w:rsidRDefault="003F0EC2" w:rsidP="003F0EC2">
            <w:pPr>
              <w:pStyle w:val="2-"/>
              <w:rPr>
                <w:color w:val="auto"/>
              </w:rPr>
            </w:pPr>
            <w:r w:rsidRPr="003F0EC2">
              <w:rPr>
                <w:color w:val="auto"/>
              </w:rPr>
              <w:t>[P0(0x792b3321,0x00000000)] ... Wait(0x781ab907) End</w:t>
            </w:r>
          </w:p>
          <w:p w14:paraId="5A5DCA44" w14:textId="07E06AA9" w:rsidR="00D21006" w:rsidRDefault="003F0EC2" w:rsidP="003F0EC2">
            <w:pPr>
              <w:pStyle w:val="2-"/>
            </w:pPr>
            <w:r w:rsidRPr="003F0EC2">
              <w:rPr>
                <w:color w:val="auto"/>
              </w:rPr>
              <w:t>- End Thread Test -</w:t>
            </w:r>
          </w:p>
        </w:tc>
      </w:tr>
    </w:tbl>
    <w:p w14:paraId="076D4A53" w14:textId="5F79BA6C" w:rsidR="00D2349E" w:rsidRDefault="00D2349E" w:rsidP="00D2349E">
      <w:pPr>
        <w:pStyle w:val="2"/>
      </w:pPr>
      <w:bookmarkStart w:id="61" w:name="_Toc379777972"/>
      <w:r>
        <w:lastRenderedPageBreak/>
        <w:t>OpenMP</w:t>
      </w:r>
      <w:bookmarkEnd w:id="61"/>
      <w:r w:rsidR="00F66D92">
        <w:fldChar w:fldCharType="begin"/>
      </w:r>
      <w:r w:rsidR="00F66D92">
        <w:instrText xml:space="preserve"> XE "OpenMP" \y “OpenMP” </w:instrText>
      </w:r>
      <w:r w:rsidR="00F66D92">
        <w:fldChar w:fldCharType="end"/>
      </w:r>
    </w:p>
    <w:p w14:paraId="06C90794" w14:textId="09AAEFFC" w:rsidR="00D2349E" w:rsidRDefault="00F809CD" w:rsidP="00D2349E">
      <w:pPr>
        <w:pStyle w:val="a9"/>
        <w:ind w:firstLine="283"/>
      </w:pPr>
      <w:r>
        <w:rPr>
          <w:rFonts w:hint="eastAsia"/>
        </w:rPr>
        <w:t>O</w:t>
      </w:r>
      <w:r>
        <w:t>penMP</w:t>
      </w:r>
      <w:r>
        <w:rPr>
          <w:rFonts w:hint="eastAsia"/>
        </w:rPr>
        <w:t>は、</w:t>
      </w:r>
      <w:r w:rsidR="003950BD">
        <w:rPr>
          <w:rFonts w:hint="eastAsia"/>
        </w:rPr>
        <w:t>圧倒的に簡単にマルチスレッドの記述が可能</w:t>
      </w:r>
      <w:r>
        <w:rPr>
          <w:rFonts w:hint="eastAsia"/>
        </w:rPr>
        <w:t>である</w:t>
      </w:r>
      <w:r w:rsidR="003950BD">
        <w:rPr>
          <w:rFonts w:hint="eastAsia"/>
        </w:rPr>
        <w:t>。マルチコアを活用した並列処理が書き</w:t>
      </w:r>
      <w:r w:rsidR="003C29D1">
        <w:rPr>
          <w:rFonts w:hint="eastAsia"/>
        </w:rPr>
        <w:t>易い</w:t>
      </w:r>
      <w:r w:rsidR="003950BD">
        <w:rPr>
          <w:rFonts w:hint="eastAsia"/>
        </w:rPr>
        <w:t>。</w:t>
      </w:r>
    </w:p>
    <w:p w14:paraId="6F0A4B43" w14:textId="208659A9" w:rsidR="003950BD" w:rsidRDefault="003950BD" w:rsidP="00D2349E">
      <w:pPr>
        <w:pStyle w:val="a9"/>
        <w:ind w:firstLine="283"/>
      </w:pPr>
      <w:r>
        <w:t>常駐スレッド</w:t>
      </w:r>
      <w:r w:rsidR="00993BE6">
        <w:t>のようなスレッドを作るのにはあまり向いておらず、部分的な処理を分散処理で効率化することに向いている。</w:t>
      </w:r>
    </w:p>
    <w:p w14:paraId="46FA3CC4" w14:textId="36C2C48F" w:rsidR="00E50552" w:rsidRDefault="001E121F" w:rsidP="00D2349E">
      <w:pPr>
        <w:pStyle w:val="a9"/>
        <w:ind w:firstLine="283"/>
      </w:pPr>
      <w:r>
        <w:rPr>
          <w:rFonts w:hint="eastAsia"/>
        </w:rPr>
        <w:t>OpenMP</w:t>
      </w:r>
      <w:r>
        <w:rPr>
          <w:rFonts w:hint="eastAsia"/>
        </w:rPr>
        <w:t>は基本的に</w:t>
      </w:r>
      <w:r>
        <w:rPr>
          <w:rFonts w:hint="eastAsia"/>
        </w:rPr>
        <w:t xml:space="preserve"> #pragam </w:t>
      </w:r>
      <w:r>
        <w:t>でスレッドを制御する。</w:t>
      </w:r>
      <w:r w:rsidR="00E50552">
        <w:rPr>
          <w:rFonts w:hint="eastAsia"/>
        </w:rPr>
        <w:t>幾つかサンプルコードを示す。</w:t>
      </w:r>
    </w:p>
    <w:p w14:paraId="50FAB274" w14:textId="0BBD95CE" w:rsidR="00DD51B6" w:rsidRDefault="00DD51B6" w:rsidP="00DD51B6">
      <w:pPr>
        <w:pStyle w:val="a9"/>
        <w:keepNext/>
        <w:widowControl/>
        <w:spacing w:beforeLines="50" w:before="180"/>
        <w:ind w:firstLineChars="0" w:firstLine="0"/>
      </w:pPr>
      <w:r>
        <w:rPr>
          <w:rFonts w:hint="eastAsia"/>
        </w:rPr>
        <w:t>OpneMP</w:t>
      </w:r>
      <w:r>
        <w:rPr>
          <w:rFonts w:hint="eastAsia"/>
        </w:rPr>
        <w:t>のサンプル①：</w:t>
      </w:r>
      <w:r w:rsidR="001E121F">
        <w:t xml:space="preserve"> Hello, World</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67BC3045" w14:textId="77777777" w:rsidTr="0002519B">
        <w:tc>
          <w:tcPr>
            <w:tcW w:w="8494" w:type="dxa"/>
          </w:tcPr>
          <w:p w14:paraId="77E80F44" w14:textId="77777777" w:rsidR="00DD51B6" w:rsidRDefault="00DD51B6" w:rsidP="00DD51B6">
            <w:pPr>
              <w:pStyle w:val="2-"/>
            </w:pPr>
            <w:r>
              <w:t>#include &lt;stdio.h&gt;</w:t>
            </w:r>
          </w:p>
          <w:p w14:paraId="1C9E9E37" w14:textId="77777777" w:rsidR="00DD51B6" w:rsidRDefault="00DD51B6" w:rsidP="00DD51B6">
            <w:pPr>
              <w:pStyle w:val="2-"/>
            </w:pPr>
            <w:r>
              <w:t>#include &lt;stdlib.h&gt;</w:t>
            </w:r>
          </w:p>
          <w:p w14:paraId="0C2856DC" w14:textId="77777777" w:rsidR="00DD51B6" w:rsidRDefault="00DD51B6" w:rsidP="00DD51B6">
            <w:pPr>
              <w:pStyle w:val="2-"/>
            </w:pPr>
          </w:p>
          <w:p w14:paraId="0298F637" w14:textId="77777777" w:rsidR="00DD51B6" w:rsidRDefault="00DD51B6" w:rsidP="00DD51B6">
            <w:pPr>
              <w:pStyle w:val="2-"/>
            </w:pPr>
            <w:r>
              <w:t>int main(const int argc, const char* argv[])</w:t>
            </w:r>
          </w:p>
          <w:p w14:paraId="412A499D" w14:textId="77777777" w:rsidR="00DD51B6" w:rsidRDefault="00DD51B6" w:rsidP="00DD51B6">
            <w:pPr>
              <w:pStyle w:val="2-"/>
            </w:pPr>
            <w:r>
              <w:t>{</w:t>
            </w:r>
          </w:p>
          <w:p w14:paraId="6AF7F55C" w14:textId="544A4504" w:rsidR="00BD126C" w:rsidRDefault="00BD126C" w:rsidP="00DD51B6">
            <w:pPr>
              <w:pStyle w:val="2-"/>
            </w:pPr>
            <w:r>
              <w:tab/>
            </w:r>
            <w:r w:rsidRPr="00BD126C">
              <w:t>printf("[BEGIN]\n");</w:t>
            </w:r>
          </w:p>
          <w:p w14:paraId="0E56D745" w14:textId="77777777" w:rsidR="00DD51B6" w:rsidRDefault="00DD51B6" w:rsidP="00DD51B6">
            <w:pPr>
              <w:pStyle w:val="2-"/>
            </w:pPr>
            <w:r w:rsidRPr="00DD51B6">
              <w:rPr>
                <w:color w:val="FF0000"/>
              </w:rPr>
              <w:t>#pragma omp parallel</w:t>
            </w:r>
          </w:p>
          <w:p w14:paraId="25B5395E" w14:textId="77777777" w:rsidR="00DD51B6" w:rsidRDefault="00DD51B6" w:rsidP="00DD51B6">
            <w:pPr>
              <w:pStyle w:val="2-"/>
            </w:pPr>
            <w:r>
              <w:tab/>
              <w:t>printf("Hello, OpenMP!\n");</w:t>
            </w:r>
          </w:p>
          <w:p w14:paraId="609638C0" w14:textId="77777777" w:rsidR="00BD126C" w:rsidRDefault="00DD51B6" w:rsidP="00DD51B6">
            <w:pPr>
              <w:pStyle w:val="2-"/>
            </w:pPr>
            <w:r>
              <w:tab/>
            </w:r>
            <w:r w:rsidR="00BD126C" w:rsidRPr="00BD126C">
              <w:t>printf("[END]\n");</w:t>
            </w:r>
          </w:p>
          <w:p w14:paraId="5FC33BDE" w14:textId="3047FDF0" w:rsidR="00DD51B6" w:rsidRDefault="00BD126C" w:rsidP="00DD51B6">
            <w:pPr>
              <w:pStyle w:val="2-"/>
            </w:pPr>
            <w:r>
              <w:tab/>
            </w:r>
            <w:r w:rsidR="00DD51B6" w:rsidRPr="00DD51B6">
              <w:t>return EXIT_SUCCESS;</w:t>
            </w:r>
          </w:p>
          <w:p w14:paraId="3CF03F61" w14:textId="34669DDF" w:rsidR="00DD51B6" w:rsidRDefault="00DD51B6" w:rsidP="00DD51B6">
            <w:pPr>
              <w:pStyle w:val="2-"/>
            </w:pPr>
            <w:r>
              <w:t>}</w:t>
            </w:r>
          </w:p>
        </w:tc>
      </w:tr>
    </w:tbl>
    <w:p w14:paraId="3994C492" w14:textId="461EB31D" w:rsidR="00DD51B6" w:rsidRPr="0089500A" w:rsidRDefault="00DD51B6" w:rsidP="00DD51B6">
      <w:pPr>
        <w:pStyle w:val="a9"/>
        <w:keepNext/>
        <w:widowControl/>
        <w:rPr>
          <w:sz w:val="20"/>
          <w:szCs w:val="20"/>
        </w:rPr>
      </w:pPr>
      <w:r w:rsidRPr="00E32152">
        <w:rPr>
          <w:rFonts w:hint="eastAsia"/>
          <w:color w:val="FF0000"/>
          <w:sz w:val="20"/>
          <w:szCs w:val="20"/>
        </w:rPr>
        <w:t>↓（実行結果）</w:t>
      </w:r>
      <w:r w:rsidR="001E121F">
        <w:rPr>
          <w:rFonts w:hint="eastAsia"/>
          <w:color w:val="FF0000"/>
          <w:sz w:val="20"/>
          <w:szCs w:val="20"/>
        </w:rPr>
        <w:t xml:space="preserve"> </w:t>
      </w:r>
      <w:r w:rsidR="001E121F" w:rsidRPr="001E121F">
        <w:rPr>
          <w:rFonts w:hint="eastAsia"/>
          <w:sz w:val="20"/>
          <w:szCs w:val="20"/>
        </w:rPr>
        <w:t>※</w:t>
      </w:r>
      <w:r w:rsidR="001E121F" w:rsidRPr="001E121F">
        <w:rPr>
          <w:rFonts w:hint="eastAsia"/>
        </w:rPr>
        <w:t>OpenMP</w:t>
      </w:r>
      <w:r w:rsidR="001E121F" w:rsidRPr="001E121F">
        <w:rPr>
          <w:rFonts w:hint="eastAsia"/>
        </w:rPr>
        <w:t>有効化前</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533CAFA0" w14:textId="77777777" w:rsidTr="0002519B">
        <w:tc>
          <w:tcPr>
            <w:tcW w:w="8494" w:type="dxa"/>
          </w:tcPr>
          <w:p w14:paraId="68C1EAA0" w14:textId="7252DEF4" w:rsidR="00BD126C" w:rsidRDefault="00BD126C" w:rsidP="0002519B">
            <w:pPr>
              <w:pStyle w:val="2-"/>
              <w:rPr>
                <w:color w:val="auto"/>
              </w:rPr>
            </w:pPr>
            <w:r>
              <w:rPr>
                <w:color w:val="auto"/>
              </w:rPr>
              <w:t>[BEGIN]</w:t>
            </w:r>
          </w:p>
          <w:p w14:paraId="704026E1" w14:textId="77777777" w:rsidR="00DD51B6" w:rsidRDefault="00DD51B6" w:rsidP="0002519B">
            <w:pPr>
              <w:pStyle w:val="2-"/>
              <w:rPr>
                <w:color w:val="auto"/>
              </w:rPr>
            </w:pPr>
            <w:r w:rsidRPr="00DD51B6">
              <w:rPr>
                <w:color w:val="auto"/>
              </w:rPr>
              <w:t>Hello, OpenMP!</w:t>
            </w:r>
          </w:p>
          <w:p w14:paraId="2FA47581" w14:textId="682089D6" w:rsidR="00BD126C" w:rsidRPr="00DD51B6" w:rsidRDefault="00BD126C" w:rsidP="0002519B">
            <w:pPr>
              <w:pStyle w:val="2-"/>
              <w:rPr>
                <w:color w:val="auto"/>
              </w:rPr>
            </w:pPr>
            <w:r>
              <w:rPr>
                <w:color w:val="auto"/>
              </w:rPr>
              <w:t>[END]</w:t>
            </w:r>
          </w:p>
        </w:tc>
      </w:tr>
    </w:tbl>
    <w:p w14:paraId="71748C48" w14:textId="4973853A" w:rsidR="00DD51B6" w:rsidRDefault="00DD51B6" w:rsidP="001E121F">
      <w:pPr>
        <w:pStyle w:val="a9"/>
        <w:keepNext/>
        <w:widowControl/>
        <w:spacing w:beforeLines="50" w:before="180"/>
        <w:ind w:firstLine="283"/>
      </w:pPr>
      <w:r>
        <w:rPr>
          <w:rFonts w:hint="eastAsia"/>
        </w:rPr>
        <w:lastRenderedPageBreak/>
        <w:t>下記のプロジェクト設定を変更し、</w:t>
      </w:r>
      <w:r>
        <w:rPr>
          <w:rFonts w:hint="eastAsia"/>
        </w:rPr>
        <w:t>OpneMP</w:t>
      </w:r>
      <w:r>
        <w:rPr>
          <w:rFonts w:hint="eastAsia"/>
        </w:rPr>
        <w:t>を有効化する。</w:t>
      </w:r>
    </w:p>
    <w:p w14:paraId="006FDA2A" w14:textId="131B38B7" w:rsidR="001E121F" w:rsidRDefault="001E121F" w:rsidP="001E121F">
      <w:pPr>
        <w:pStyle w:val="a9"/>
        <w:keepNext/>
        <w:widowControl/>
        <w:spacing w:beforeLines="50" w:before="180"/>
        <w:ind w:firstLineChars="0" w:firstLine="0"/>
      </w:pPr>
      <w:r>
        <w:rPr>
          <w:rFonts w:hint="eastAsia"/>
        </w:rPr>
        <w:t>Visual</w:t>
      </w:r>
      <w:r>
        <w:t xml:space="preserve"> C++ 2013 </w:t>
      </w:r>
      <w:r>
        <w:t>の</w:t>
      </w:r>
      <w:r>
        <w:rPr>
          <w:rFonts w:hint="eastAsia"/>
        </w:rPr>
        <w:t xml:space="preserve"> OpenMP</w:t>
      </w:r>
      <w:r>
        <w:rPr>
          <w:rFonts w:hint="eastAsia"/>
        </w:rPr>
        <w:t>有効化設定：</w:t>
      </w:r>
    </w:p>
    <w:p w14:paraId="5F926626" w14:textId="4CD52712" w:rsidR="00E50552" w:rsidRDefault="001E121F" w:rsidP="001E121F">
      <w:pPr>
        <w:pStyle w:val="a9"/>
        <w:ind w:firstLineChars="0" w:firstLine="0"/>
      </w:pPr>
      <w:r w:rsidRPr="001E121F">
        <w:rPr>
          <w:rFonts w:hint="eastAsia"/>
          <w:noProof/>
        </w:rPr>
        <mc:AlternateContent>
          <mc:Choice Requires="wps">
            <w:drawing>
              <wp:anchor distT="0" distB="0" distL="114300" distR="114300" simplePos="0" relativeHeight="251662336" behindDoc="0" locked="0" layoutInCell="1" allowOverlap="1" wp14:anchorId="30718A5A" wp14:editId="1E9B0D53">
                <wp:simplePos x="0" y="0"/>
                <wp:positionH relativeFrom="column">
                  <wp:posOffset>3300730</wp:posOffset>
                </wp:positionH>
                <wp:positionV relativeFrom="paragraph">
                  <wp:posOffset>791210</wp:posOffset>
                </wp:positionV>
                <wp:extent cx="277495" cy="160655"/>
                <wp:effectExtent l="19050" t="38100" r="27305" b="48895"/>
                <wp:wrapNone/>
                <wp:docPr id="19" name="右矢印 1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1B2B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9" o:spid="_x0000_s1026" type="#_x0000_t13" style="position:absolute;left:0;text-align:left;margin-left:259.9pt;margin-top:62.3pt;width:21.85pt;height:12.65pt;rotation:10348507fd;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" adj="15347" fillcolor="#ffc000 [3207]" strokecolor="#7f5f00 [1607]" strokeweight="1pt"/>
            </w:pict>
          </mc:Fallback>
        </mc:AlternateContent>
      </w:r>
      <w:r w:rsidRPr="001E121F">
        <w:rPr>
          <w:rFonts w:hint="eastAsia"/>
          <w:noProof/>
        </w:rPr>
        <mc:AlternateContent>
          <mc:Choice Requires="wps">
            <w:drawing>
              <wp:anchor distT="0" distB="0" distL="114300" distR="114300" simplePos="0" relativeHeight="251660288" behindDoc="0" locked="0" layoutInCell="1" allowOverlap="1" wp14:anchorId="13A4D4CA" wp14:editId="03D8614A">
                <wp:simplePos x="0" y="0"/>
                <wp:positionH relativeFrom="column">
                  <wp:posOffset>2683612</wp:posOffset>
                </wp:positionH>
                <wp:positionV relativeFrom="paragraph">
                  <wp:posOffset>840766</wp:posOffset>
                </wp:positionV>
                <wp:extent cx="577850" cy="138430"/>
                <wp:effectExtent l="0" t="0" r="12700" b="13970"/>
                <wp:wrapNone/>
                <wp:docPr id="10" name="角丸四角形 10"/>
                <wp:cNvGraphicFramePr/>
                <a:graphic xmlns:a="http://schemas.openxmlformats.org/drawingml/2006/main">
                  <a:graphicData uri="http://schemas.microsoft.com/office/word/2010/wordprocessingShape">
                    <wps:wsp>
                      <wps:cNvSpPr/>
                      <wps:spPr>
                        <a:xfrm>
                          <a:off x="0" y="0"/>
                          <a:ext cx="577850" cy="13843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1E1E6A" id="角丸四角形 10" o:spid="_x0000_s1026" style="position:absolute;left:0;text-align:left;margin-left:211.3pt;margin-top:66.2pt;width:45.5pt;height:1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59264" behindDoc="0" locked="0" layoutInCell="1" allowOverlap="1" wp14:anchorId="4273A1F8" wp14:editId="46E88C95">
                <wp:simplePos x="0" y="0"/>
                <wp:positionH relativeFrom="column">
                  <wp:posOffset>182880</wp:posOffset>
                </wp:positionH>
                <wp:positionV relativeFrom="paragraph">
                  <wp:posOffset>1376680</wp:posOffset>
                </wp:positionV>
                <wp:extent cx="840740" cy="131445"/>
                <wp:effectExtent l="0" t="0" r="16510" b="20955"/>
                <wp:wrapNone/>
                <wp:docPr id="8" name="角丸四角形 8"/>
                <wp:cNvGraphicFramePr/>
                <a:graphic xmlns:a="http://schemas.openxmlformats.org/drawingml/2006/main">
                  <a:graphicData uri="http://schemas.microsoft.com/office/word/2010/wordprocessingShape">
                    <wps:wsp>
                      <wps:cNvSpPr/>
                      <wps:spPr>
                        <a:xfrm>
                          <a:off x="0" y="0"/>
                          <a:ext cx="840740" cy="131445"/>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632440" id="角丸四角形 8" o:spid="_x0000_s1026" style="position:absolute;left:0;text-align:left;margin-left:14.4pt;margin-top:108.4pt;width:66.2pt;height:1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61312" behindDoc="0" locked="0" layoutInCell="1" allowOverlap="1" wp14:anchorId="26FDADC3" wp14:editId="62661475">
                <wp:simplePos x="0" y="0"/>
                <wp:positionH relativeFrom="column">
                  <wp:posOffset>1043940</wp:posOffset>
                </wp:positionH>
                <wp:positionV relativeFrom="paragraph">
                  <wp:posOffset>1275080</wp:posOffset>
                </wp:positionV>
                <wp:extent cx="277495" cy="160655"/>
                <wp:effectExtent l="19050" t="38100" r="27305" b="48895"/>
                <wp:wrapNone/>
                <wp:docPr id="17" name="右矢印 17"/>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544406" id="右矢印 17" o:spid="_x0000_s1026" type="#_x0000_t13" style="position:absolute;left:0;text-align:left;margin-left:82.2pt;margin-top:100.4pt;width:21.85pt;height:12.65pt;rotation:10348507fd;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" adj="15347" fillcolor="#ffc000 [3207]" strokecolor="#7f5f00 [1607]" strokeweight="1pt"/>
            </w:pict>
          </mc:Fallback>
        </mc:AlternateContent>
      </w:r>
      <w:r>
        <w:rPr>
          <w:rFonts w:hint="eastAsia"/>
          <w:noProof/>
        </w:rPr>
        <w:drawing>
          <wp:inline distT="0" distB="0" distL="0" distR="0" wp14:anchorId="3E951CAC" wp14:editId="3C8CCBB6">
            <wp:extent cx="5040000" cy="2626560"/>
            <wp:effectExtent l="0" t="0" r="8255" b="254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マルチスレッドプログラミングの基礎OpenMP設定有効化.png"/>
                    <pic:cNvPicPr/>
                  </pic:nvPicPr>
                  <pic:blipFill>
                    <a:blip r:embed="rId41">
                      <a:extLst>
                        <a:ext uri="{28A0092B-C50C-407E-A947-70E740481C1C}">
                          <a14:useLocalDpi xmlns:a14="http://schemas.microsoft.com/office/drawing/2010/main" val="0"/>
                        </a:ext>
                      </a:extLst>
                    </a:blip>
                    <a:stretch>
                      <a:fillRect/>
                    </a:stretch>
                  </pic:blipFill>
                  <pic:spPr>
                    <a:xfrm>
                      <a:off x="0" y="0"/>
                      <a:ext cx="5040000" cy="2626560"/>
                    </a:xfrm>
                    <a:prstGeom prst="rect">
                      <a:avLst/>
                    </a:prstGeom>
                  </pic:spPr>
                </pic:pic>
              </a:graphicData>
            </a:graphic>
          </wp:inline>
        </w:drawing>
      </w:r>
    </w:p>
    <w:p w14:paraId="6E1E56AF" w14:textId="00AB10E0" w:rsidR="001E121F" w:rsidRPr="0089500A" w:rsidRDefault="001E121F" w:rsidP="001E121F">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sidRPr="001E121F">
        <w:rPr>
          <w:rFonts w:hint="eastAsia"/>
        </w:rPr>
        <w:t>OpenMP</w:t>
      </w:r>
      <w:r w:rsidRPr="001E121F">
        <w:rPr>
          <w:rFonts w:hint="eastAsia"/>
        </w:rPr>
        <w:t>有効化</w:t>
      </w:r>
      <w:r>
        <w:rPr>
          <w:rFonts w:hint="eastAsia"/>
        </w:rPr>
        <w:t>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1E121F" w14:paraId="4F750785" w14:textId="77777777" w:rsidTr="0002519B">
        <w:tc>
          <w:tcPr>
            <w:tcW w:w="8494" w:type="dxa"/>
          </w:tcPr>
          <w:p w14:paraId="4354B993" w14:textId="44CE6109" w:rsidR="00BD126C" w:rsidRDefault="00BD126C" w:rsidP="001E121F">
            <w:pPr>
              <w:pStyle w:val="2-"/>
              <w:rPr>
                <w:color w:val="auto"/>
              </w:rPr>
            </w:pPr>
            <w:r>
              <w:rPr>
                <w:color w:val="auto"/>
              </w:rPr>
              <w:t xml:space="preserve">[BEGIN] </w:t>
            </w:r>
            <w:r>
              <w:rPr>
                <w:color w:val="auto"/>
              </w:rPr>
              <w:tab/>
            </w:r>
            <w:r>
              <w:rPr>
                <w:color w:val="auto"/>
              </w:rPr>
              <w:tab/>
            </w:r>
            <w:r w:rsidRPr="001E121F">
              <w:rPr>
                <w:color w:val="FF0000"/>
              </w:rPr>
              <w:t>※１</w:t>
            </w:r>
            <w:r w:rsidRPr="001E121F">
              <w:rPr>
                <w:rFonts w:hint="eastAsia"/>
                <w:color w:val="FF0000"/>
              </w:rPr>
              <w:t>プロセッサ、４コア、HT有効 = ８論理プロセッサのPCで実行した結果</w:t>
            </w:r>
          </w:p>
          <w:p w14:paraId="488F6E98" w14:textId="664035F5" w:rsidR="001E121F" w:rsidRPr="001E121F" w:rsidRDefault="001E121F" w:rsidP="001E121F">
            <w:pPr>
              <w:pStyle w:val="2-"/>
              <w:rPr>
                <w:color w:val="auto"/>
              </w:rPr>
            </w:pPr>
            <w:r w:rsidRPr="001E121F">
              <w:rPr>
                <w:color w:val="auto"/>
              </w:rPr>
              <w:t>Hello, OpenMP!</w:t>
            </w:r>
            <w:r w:rsidR="00BD126C" w:rsidRPr="001E121F">
              <w:rPr>
                <w:rFonts w:hint="eastAsia"/>
                <w:color w:val="auto"/>
              </w:rPr>
              <w:t xml:space="preserve"> </w:t>
            </w:r>
          </w:p>
          <w:p w14:paraId="4192AB97" w14:textId="77777777" w:rsidR="001E121F" w:rsidRPr="001E121F" w:rsidRDefault="001E121F" w:rsidP="001E121F">
            <w:pPr>
              <w:pStyle w:val="2-"/>
              <w:rPr>
                <w:color w:val="auto"/>
              </w:rPr>
            </w:pPr>
            <w:r w:rsidRPr="001E121F">
              <w:rPr>
                <w:color w:val="auto"/>
              </w:rPr>
              <w:t>Hello, OpenMP!</w:t>
            </w:r>
          </w:p>
          <w:p w14:paraId="32CD88B0" w14:textId="77777777" w:rsidR="001E121F" w:rsidRPr="001E121F" w:rsidRDefault="001E121F" w:rsidP="001E121F">
            <w:pPr>
              <w:pStyle w:val="2-"/>
              <w:rPr>
                <w:color w:val="auto"/>
              </w:rPr>
            </w:pPr>
            <w:r w:rsidRPr="001E121F">
              <w:rPr>
                <w:color w:val="auto"/>
              </w:rPr>
              <w:t>Hello, OpenMP!</w:t>
            </w:r>
          </w:p>
          <w:p w14:paraId="120190B2" w14:textId="77777777" w:rsidR="001E121F" w:rsidRPr="001E121F" w:rsidRDefault="001E121F" w:rsidP="001E121F">
            <w:pPr>
              <w:pStyle w:val="2-"/>
              <w:rPr>
                <w:color w:val="auto"/>
              </w:rPr>
            </w:pPr>
            <w:r w:rsidRPr="001E121F">
              <w:rPr>
                <w:color w:val="auto"/>
              </w:rPr>
              <w:t>Hello, OpenMP!</w:t>
            </w:r>
          </w:p>
          <w:p w14:paraId="6118BE73" w14:textId="77777777" w:rsidR="001E121F" w:rsidRPr="001E121F" w:rsidRDefault="001E121F" w:rsidP="001E121F">
            <w:pPr>
              <w:pStyle w:val="2-"/>
              <w:rPr>
                <w:color w:val="auto"/>
              </w:rPr>
            </w:pPr>
            <w:r w:rsidRPr="001E121F">
              <w:rPr>
                <w:color w:val="auto"/>
              </w:rPr>
              <w:t>Hello, OpenMP!</w:t>
            </w:r>
          </w:p>
          <w:p w14:paraId="0D4F2E0D" w14:textId="77777777" w:rsidR="001E121F" w:rsidRPr="001E121F" w:rsidRDefault="001E121F" w:rsidP="001E121F">
            <w:pPr>
              <w:pStyle w:val="2-"/>
              <w:rPr>
                <w:color w:val="auto"/>
              </w:rPr>
            </w:pPr>
            <w:r w:rsidRPr="001E121F">
              <w:rPr>
                <w:color w:val="auto"/>
              </w:rPr>
              <w:t>Hello, OpenMP!</w:t>
            </w:r>
          </w:p>
          <w:p w14:paraId="31A66E42" w14:textId="77777777" w:rsidR="001E121F" w:rsidRPr="001E121F" w:rsidRDefault="001E121F" w:rsidP="001E121F">
            <w:pPr>
              <w:pStyle w:val="2-"/>
              <w:rPr>
                <w:color w:val="auto"/>
              </w:rPr>
            </w:pPr>
            <w:r w:rsidRPr="001E121F">
              <w:rPr>
                <w:color w:val="auto"/>
              </w:rPr>
              <w:t>Hello, OpenMP!</w:t>
            </w:r>
          </w:p>
          <w:p w14:paraId="12DDD5BF" w14:textId="77777777" w:rsidR="001E121F" w:rsidRDefault="001E121F" w:rsidP="001E121F">
            <w:pPr>
              <w:pStyle w:val="2-"/>
              <w:rPr>
                <w:color w:val="auto"/>
              </w:rPr>
            </w:pPr>
            <w:r w:rsidRPr="001E121F">
              <w:rPr>
                <w:color w:val="auto"/>
              </w:rPr>
              <w:t>Hello, OpenMP!</w:t>
            </w:r>
          </w:p>
          <w:p w14:paraId="1CF072E9" w14:textId="635DAED7" w:rsidR="00BD126C" w:rsidRPr="00DD51B6" w:rsidRDefault="00BD126C" w:rsidP="001E121F">
            <w:pPr>
              <w:pStyle w:val="2-"/>
              <w:rPr>
                <w:color w:val="auto"/>
              </w:rPr>
            </w:pPr>
            <w:r>
              <w:rPr>
                <w:color w:val="auto"/>
              </w:rPr>
              <w:t>[END]</w:t>
            </w:r>
          </w:p>
        </w:tc>
      </w:tr>
    </w:tbl>
    <w:p w14:paraId="21B88CD2" w14:textId="542DF684" w:rsidR="001E121F" w:rsidRDefault="001E121F" w:rsidP="001E121F">
      <w:pPr>
        <w:pStyle w:val="a9"/>
        <w:spacing w:beforeLines="50" w:before="180"/>
        <w:ind w:firstLine="283"/>
      </w:pPr>
      <w:r>
        <w:rPr>
          <w:rFonts w:hint="eastAsia"/>
        </w:rPr>
        <w:t>OpenMP</w:t>
      </w:r>
      <w:r>
        <w:rPr>
          <w:rFonts w:hint="eastAsia"/>
        </w:rPr>
        <w:t>が無効の環境では、</w:t>
      </w:r>
      <w:r>
        <w:rPr>
          <w:rFonts w:hint="eastAsia"/>
        </w:rPr>
        <w:t xml:space="preserve">#pragma </w:t>
      </w:r>
      <w:r>
        <w:rPr>
          <w:rFonts w:hint="eastAsia"/>
        </w:rPr>
        <w:t>が無視されるだけなのでコンパイルエラーにはならない。</w:t>
      </w:r>
    </w:p>
    <w:p w14:paraId="28DE7CB8" w14:textId="6E4F157B" w:rsidR="00BD126C" w:rsidRDefault="00BD126C" w:rsidP="00BD126C">
      <w:pPr>
        <w:pStyle w:val="a9"/>
        <w:keepNext/>
        <w:widowControl/>
        <w:spacing w:beforeLines="50" w:before="180"/>
        <w:ind w:firstLineChars="0" w:firstLine="0"/>
      </w:pPr>
      <w:r>
        <w:rPr>
          <w:rFonts w:hint="eastAsia"/>
        </w:rPr>
        <w:t>OpneMP</w:t>
      </w:r>
      <w:r>
        <w:rPr>
          <w:rFonts w:hint="eastAsia"/>
        </w:rPr>
        <w:t>のサンプル②：</w:t>
      </w:r>
      <w:r>
        <w:t xml:space="preserve"> </w:t>
      </w:r>
      <w:r>
        <w:t>論理プロセッサより少ないスレッド数を指定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1C29A9B" w14:textId="77777777" w:rsidTr="0002519B">
        <w:tc>
          <w:tcPr>
            <w:tcW w:w="8494" w:type="dxa"/>
          </w:tcPr>
          <w:p w14:paraId="7A63632D" w14:textId="77777777" w:rsidR="00BD126C" w:rsidRDefault="00BD126C" w:rsidP="0002519B">
            <w:pPr>
              <w:pStyle w:val="2-"/>
            </w:pPr>
            <w:r>
              <w:t>#include &lt;stdio.h&gt;</w:t>
            </w:r>
          </w:p>
          <w:p w14:paraId="51E0A85D" w14:textId="77777777" w:rsidR="00BD126C" w:rsidRDefault="00BD126C" w:rsidP="0002519B">
            <w:pPr>
              <w:pStyle w:val="2-"/>
            </w:pPr>
            <w:r>
              <w:t>#include &lt;stdlib.h&gt;</w:t>
            </w:r>
          </w:p>
          <w:p w14:paraId="32A7CABB" w14:textId="77777777" w:rsidR="00BD126C" w:rsidRDefault="00BD126C" w:rsidP="0002519B">
            <w:pPr>
              <w:pStyle w:val="2-"/>
            </w:pPr>
          </w:p>
          <w:p w14:paraId="6A1944B1" w14:textId="77777777" w:rsidR="00BD126C" w:rsidRDefault="00BD126C" w:rsidP="0002519B">
            <w:pPr>
              <w:pStyle w:val="2-"/>
            </w:pPr>
            <w:r>
              <w:t>int main(const int argc, const char* argv[])</w:t>
            </w:r>
          </w:p>
          <w:p w14:paraId="666D358E" w14:textId="77777777" w:rsidR="00BD126C" w:rsidRDefault="00BD126C" w:rsidP="0002519B">
            <w:pPr>
              <w:pStyle w:val="2-"/>
            </w:pPr>
            <w:r>
              <w:t>{</w:t>
            </w:r>
          </w:p>
          <w:p w14:paraId="4046857E" w14:textId="1A10D2C8" w:rsidR="00BD126C" w:rsidRDefault="00BD126C" w:rsidP="0002519B">
            <w:pPr>
              <w:pStyle w:val="2-"/>
            </w:pPr>
            <w:r>
              <w:tab/>
            </w:r>
            <w:r w:rsidRPr="00BD126C">
              <w:t>printf("[BEGIN]\n");</w:t>
            </w:r>
          </w:p>
          <w:p w14:paraId="06AC8113" w14:textId="240A9AA3" w:rsidR="00BD126C" w:rsidRDefault="00BD126C" w:rsidP="0002519B">
            <w:pPr>
              <w:pStyle w:val="2-"/>
            </w:pPr>
            <w:r w:rsidRPr="00BD126C">
              <w:rPr>
                <w:color w:val="7030A0"/>
              </w:rPr>
              <w:t>#pragma omp parallel</w:t>
            </w:r>
            <w:r w:rsidRPr="00BD126C">
              <w:rPr>
                <w:color w:val="FF0000"/>
              </w:rPr>
              <w:t xml:space="preserve"> num_threads(3)</w:t>
            </w:r>
          </w:p>
          <w:p w14:paraId="22E06C61" w14:textId="77777777" w:rsidR="00BD126C" w:rsidRDefault="00BD126C" w:rsidP="0002519B">
            <w:pPr>
              <w:pStyle w:val="2-"/>
            </w:pPr>
            <w:r>
              <w:tab/>
              <w:t>printf("Hello, OpenMP!\n");</w:t>
            </w:r>
          </w:p>
          <w:p w14:paraId="453806D6" w14:textId="77777777" w:rsidR="00BD126C" w:rsidRDefault="00BD126C" w:rsidP="0002519B">
            <w:pPr>
              <w:pStyle w:val="2-"/>
            </w:pPr>
            <w:r>
              <w:tab/>
            </w:r>
            <w:r w:rsidRPr="00BD126C">
              <w:t>printf("[END]\n");</w:t>
            </w:r>
          </w:p>
          <w:p w14:paraId="16AA7ABD" w14:textId="546AFEAE" w:rsidR="00BD126C" w:rsidRDefault="00BD126C" w:rsidP="0002519B">
            <w:pPr>
              <w:pStyle w:val="2-"/>
            </w:pPr>
            <w:r>
              <w:tab/>
            </w:r>
            <w:r w:rsidRPr="00DD51B6">
              <w:t>return EXIT_SUCCESS;</w:t>
            </w:r>
          </w:p>
          <w:p w14:paraId="253372AA" w14:textId="77777777" w:rsidR="00BD126C" w:rsidRDefault="00BD126C" w:rsidP="0002519B">
            <w:pPr>
              <w:pStyle w:val="2-"/>
            </w:pPr>
            <w:r>
              <w:t>}</w:t>
            </w:r>
          </w:p>
        </w:tc>
      </w:tr>
    </w:tbl>
    <w:p w14:paraId="61B204A6" w14:textId="7B26BBE4" w:rsidR="00BD126C" w:rsidRPr="0089500A" w:rsidRDefault="00BD126C" w:rsidP="00BD126C">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2FFF28E6" w14:textId="77777777" w:rsidTr="0002519B">
        <w:tc>
          <w:tcPr>
            <w:tcW w:w="8494" w:type="dxa"/>
          </w:tcPr>
          <w:p w14:paraId="1C095FA0" w14:textId="2EA637B8" w:rsidR="00BD126C" w:rsidRDefault="00BD126C" w:rsidP="0002519B">
            <w:pPr>
              <w:pStyle w:val="2-"/>
              <w:rPr>
                <w:color w:val="auto"/>
              </w:rPr>
            </w:pPr>
            <w:r>
              <w:rPr>
                <w:color w:val="auto"/>
              </w:rPr>
              <w:t>[BEGIN]</w:t>
            </w:r>
          </w:p>
          <w:p w14:paraId="107FA612" w14:textId="77777777" w:rsidR="00BD126C" w:rsidRDefault="00BD126C" w:rsidP="0002519B">
            <w:pPr>
              <w:pStyle w:val="2-"/>
              <w:rPr>
                <w:color w:val="auto"/>
              </w:rPr>
            </w:pPr>
            <w:r w:rsidRPr="00DD51B6">
              <w:rPr>
                <w:color w:val="auto"/>
              </w:rPr>
              <w:t>Hello, OpenMP!</w:t>
            </w:r>
          </w:p>
          <w:p w14:paraId="45B601EF" w14:textId="77777777" w:rsidR="00BD126C" w:rsidRDefault="00BD126C" w:rsidP="0002519B">
            <w:pPr>
              <w:pStyle w:val="2-"/>
              <w:rPr>
                <w:color w:val="auto"/>
              </w:rPr>
            </w:pPr>
            <w:r w:rsidRPr="00DD51B6">
              <w:rPr>
                <w:color w:val="auto"/>
              </w:rPr>
              <w:t>Hello, OpenMP!</w:t>
            </w:r>
          </w:p>
          <w:p w14:paraId="39B46955" w14:textId="77777777" w:rsidR="00BD126C" w:rsidRDefault="00BD126C" w:rsidP="0002519B">
            <w:pPr>
              <w:pStyle w:val="2-"/>
              <w:rPr>
                <w:color w:val="auto"/>
              </w:rPr>
            </w:pPr>
            <w:r w:rsidRPr="00DD51B6">
              <w:rPr>
                <w:color w:val="auto"/>
              </w:rPr>
              <w:t>Hello, OpenMP!</w:t>
            </w:r>
          </w:p>
          <w:p w14:paraId="05693411" w14:textId="5939B366" w:rsidR="00BD126C" w:rsidRPr="00DD51B6" w:rsidRDefault="00BD126C" w:rsidP="0002519B">
            <w:pPr>
              <w:pStyle w:val="2-"/>
              <w:rPr>
                <w:color w:val="auto"/>
              </w:rPr>
            </w:pPr>
            <w:r>
              <w:rPr>
                <w:color w:val="auto"/>
              </w:rPr>
              <w:t>[END]</w:t>
            </w:r>
          </w:p>
        </w:tc>
      </w:tr>
    </w:tbl>
    <w:p w14:paraId="2481D19C" w14:textId="6E1E5625" w:rsidR="00BD126C" w:rsidRDefault="00BD126C" w:rsidP="00BD126C">
      <w:pPr>
        <w:pStyle w:val="a9"/>
        <w:keepNext/>
        <w:widowControl/>
        <w:spacing w:beforeLines="50" w:before="180"/>
        <w:ind w:firstLineChars="0" w:firstLine="0"/>
      </w:pPr>
      <w:r>
        <w:rPr>
          <w:rFonts w:hint="eastAsia"/>
        </w:rPr>
        <w:lastRenderedPageBreak/>
        <w:t>OpneMP</w:t>
      </w:r>
      <w:r>
        <w:rPr>
          <w:rFonts w:hint="eastAsia"/>
        </w:rPr>
        <w:t>のサンプル③：</w:t>
      </w:r>
      <w:r>
        <w:t xml:space="preserve"> </w:t>
      </w:r>
      <w:r>
        <w:t>論理プロセッサより多いスレッド数を指定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6EB9E5B" w14:textId="77777777" w:rsidTr="0002519B">
        <w:tc>
          <w:tcPr>
            <w:tcW w:w="8494" w:type="dxa"/>
          </w:tcPr>
          <w:p w14:paraId="23531D53" w14:textId="77777777" w:rsidR="00BD126C" w:rsidRDefault="00BD126C" w:rsidP="0002519B">
            <w:pPr>
              <w:pStyle w:val="2-"/>
            </w:pPr>
            <w:r>
              <w:t>#include &lt;stdio.h&gt;</w:t>
            </w:r>
          </w:p>
          <w:p w14:paraId="4698AFDA" w14:textId="77777777" w:rsidR="00BD126C" w:rsidRDefault="00BD126C" w:rsidP="0002519B">
            <w:pPr>
              <w:pStyle w:val="2-"/>
            </w:pPr>
            <w:r>
              <w:t>#include &lt;stdlib.h&gt;</w:t>
            </w:r>
          </w:p>
          <w:p w14:paraId="6A9F0899" w14:textId="77777777" w:rsidR="00BD126C" w:rsidRDefault="00BD126C" w:rsidP="0002519B">
            <w:pPr>
              <w:pStyle w:val="2-"/>
            </w:pPr>
          </w:p>
          <w:p w14:paraId="7219BD94" w14:textId="77777777" w:rsidR="00BD126C" w:rsidRDefault="00BD126C" w:rsidP="0002519B">
            <w:pPr>
              <w:pStyle w:val="2-"/>
            </w:pPr>
            <w:r>
              <w:t>int main(const int argc, const char* argv[])</w:t>
            </w:r>
          </w:p>
          <w:p w14:paraId="608ADB76" w14:textId="77777777" w:rsidR="00BD126C" w:rsidRDefault="00BD126C" w:rsidP="0002519B">
            <w:pPr>
              <w:pStyle w:val="2-"/>
            </w:pPr>
            <w:r>
              <w:t>{</w:t>
            </w:r>
          </w:p>
          <w:p w14:paraId="42167E9B" w14:textId="77777777" w:rsidR="00BD126C" w:rsidRDefault="00BD126C" w:rsidP="00BD126C">
            <w:pPr>
              <w:pStyle w:val="2-"/>
            </w:pPr>
            <w:r>
              <w:tab/>
            </w:r>
            <w:r w:rsidRPr="00BD126C">
              <w:t>printf("[BEGIN]\n");</w:t>
            </w:r>
          </w:p>
          <w:p w14:paraId="4A123215" w14:textId="416B6813" w:rsidR="00BD126C" w:rsidRDefault="00BD126C" w:rsidP="0002519B">
            <w:pPr>
              <w:pStyle w:val="2-"/>
            </w:pPr>
            <w:r w:rsidRPr="00BD126C">
              <w:rPr>
                <w:color w:val="7030A0"/>
              </w:rPr>
              <w:t>#pragma omp parallel</w:t>
            </w:r>
            <w:r>
              <w:rPr>
                <w:color w:val="FF0000"/>
              </w:rPr>
              <w:t xml:space="preserve"> num_threads(15</w:t>
            </w:r>
            <w:r w:rsidRPr="00BD126C">
              <w:rPr>
                <w:color w:val="FF0000"/>
              </w:rPr>
              <w:t>)</w:t>
            </w:r>
          </w:p>
          <w:p w14:paraId="37181EE7" w14:textId="77777777" w:rsidR="00BD126C" w:rsidRDefault="00BD126C" w:rsidP="0002519B">
            <w:pPr>
              <w:pStyle w:val="2-"/>
            </w:pPr>
            <w:r>
              <w:tab/>
              <w:t>printf("Hello, OpenMP!\n");</w:t>
            </w:r>
          </w:p>
          <w:p w14:paraId="4FD53802" w14:textId="77777777" w:rsidR="00BD126C" w:rsidRDefault="00BD126C" w:rsidP="00BD126C">
            <w:pPr>
              <w:pStyle w:val="2-"/>
            </w:pPr>
            <w:r>
              <w:tab/>
            </w:r>
            <w:r w:rsidRPr="00BD126C">
              <w:t>printf("[END]\n");</w:t>
            </w:r>
          </w:p>
          <w:p w14:paraId="33666480" w14:textId="77777777" w:rsidR="00BD126C" w:rsidRDefault="00BD126C" w:rsidP="0002519B">
            <w:pPr>
              <w:pStyle w:val="2-"/>
            </w:pPr>
            <w:r>
              <w:tab/>
            </w:r>
            <w:r w:rsidRPr="00DD51B6">
              <w:t>return EXIT_SUCCESS;</w:t>
            </w:r>
          </w:p>
          <w:p w14:paraId="7A2A6181" w14:textId="77777777" w:rsidR="00BD126C" w:rsidRDefault="00BD126C" w:rsidP="0002519B">
            <w:pPr>
              <w:pStyle w:val="2-"/>
            </w:pPr>
            <w:r>
              <w:t>}</w:t>
            </w:r>
          </w:p>
        </w:tc>
      </w:tr>
    </w:tbl>
    <w:p w14:paraId="5826D2B6" w14:textId="77777777" w:rsidR="00BD126C" w:rsidRPr="0089500A" w:rsidRDefault="00BD126C" w:rsidP="00BD126C">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05685EC6" w14:textId="77777777" w:rsidTr="0002519B">
        <w:tc>
          <w:tcPr>
            <w:tcW w:w="8494" w:type="dxa"/>
          </w:tcPr>
          <w:p w14:paraId="05995A5F" w14:textId="77777777" w:rsidR="00BD126C" w:rsidRDefault="00BD126C" w:rsidP="00BD126C">
            <w:pPr>
              <w:pStyle w:val="2-"/>
              <w:rPr>
                <w:color w:val="auto"/>
              </w:rPr>
            </w:pPr>
            <w:r>
              <w:rPr>
                <w:color w:val="auto"/>
              </w:rPr>
              <w:t>[BEGIN]</w:t>
            </w:r>
          </w:p>
          <w:p w14:paraId="6AC909AE" w14:textId="77777777" w:rsidR="00BD126C" w:rsidRDefault="00BD126C" w:rsidP="00BD126C">
            <w:pPr>
              <w:pStyle w:val="2-"/>
              <w:rPr>
                <w:color w:val="auto"/>
              </w:rPr>
            </w:pPr>
            <w:r w:rsidRPr="00DD51B6">
              <w:rPr>
                <w:color w:val="auto"/>
              </w:rPr>
              <w:t>Hello, OpenMP!</w:t>
            </w:r>
          </w:p>
          <w:p w14:paraId="3D854E26" w14:textId="77777777" w:rsidR="00BD126C" w:rsidRDefault="00BD126C" w:rsidP="00BD126C">
            <w:pPr>
              <w:pStyle w:val="2-"/>
              <w:rPr>
                <w:color w:val="auto"/>
              </w:rPr>
            </w:pPr>
            <w:r w:rsidRPr="00DD51B6">
              <w:rPr>
                <w:color w:val="auto"/>
              </w:rPr>
              <w:t>Hello, OpenMP!</w:t>
            </w:r>
          </w:p>
          <w:p w14:paraId="646E7F29" w14:textId="77777777" w:rsidR="00BD126C" w:rsidRDefault="00BD126C" w:rsidP="0002519B">
            <w:pPr>
              <w:pStyle w:val="2-"/>
              <w:rPr>
                <w:color w:val="auto"/>
              </w:rPr>
            </w:pPr>
            <w:r w:rsidRPr="00DD51B6">
              <w:rPr>
                <w:color w:val="auto"/>
              </w:rPr>
              <w:t>Hello, OpenMP!</w:t>
            </w:r>
          </w:p>
          <w:p w14:paraId="7E112913" w14:textId="77777777" w:rsidR="00BD126C" w:rsidRDefault="00BD126C" w:rsidP="0002519B">
            <w:pPr>
              <w:pStyle w:val="2-"/>
              <w:rPr>
                <w:color w:val="auto"/>
              </w:rPr>
            </w:pPr>
            <w:r w:rsidRPr="00DD51B6">
              <w:rPr>
                <w:color w:val="auto"/>
              </w:rPr>
              <w:t>Hello, OpenMP!</w:t>
            </w:r>
          </w:p>
          <w:p w14:paraId="369FB4F6" w14:textId="77777777" w:rsidR="00BD126C" w:rsidRDefault="00BD126C" w:rsidP="0002519B">
            <w:pPr>
              <w:pStyle w:val="2-"/>
              <w:rPr>
                <w:color w:val="auto"/>
              </w:rPr>
            </w:pPr>
            <w:r w:rsidRPr="00DD51B6">
              <w:rPr>
                <w:color w:val="auto"/>
              </w:rPr>
              <w:t>Hello, OpenMP!</w:t>
            </w:r>
          </w:p>
          <w:p w14:paraId="1C2A3508" w14:textId="77777777" w:rsidR="00BD126C" w:rsidRDefault="00BD126C" w:rsidP="00BD126C">
            <w:pPr>
              <w:pStyle w:val="2-"/>
              <w:rPr>
                <w:color w:val="auto"/>
              </w:rPr>
            </w:pPr>
            <w:r w:rsidRPr="00DD51B6">
              <w:rPr>
                <w:color w:val="auto"/>
              </w:rPr>
              <w:t>Hello, OpenMP!</w:t>
            </w:r>
          </w:p>
          <w:p w14:paraId="1A413193" w14:textId="77777777" w:rsidR="00BD126C" w:rsidRDefault="00BD126C" w:rsidP="00BD126C">
            <w:pPr>
              <w:pStyle w:val="2-"/>
              <w:rPr>
                <w:color w:val="auto"/>
              </w:rPr>
            </w:pPr>
            <w:r w:rsidRPr="00DD51B6">
              <w:rPr>
                <w:color w:val="auto"/>
              </w:rPr>
              <w:t>Hello, OpenMP!</w:t>
            </w:r>
          </w:p>
          <w:p w14:paraId="52179AAF" w14:textId="77777777" w:rsidR="00BD126C" w:rsidRDefault="00BD126C" w:rsidP="00BD126C">
            <w:pPr>
              <w:pStyle w:val="2-"/>
              <w:rPr>
                <w:color w:val="auto"/>
              </w:rPr>
            </w:pPr>
            <w:r w:rsidRPr="00DD51B6">
              <w:rPr>
                <w:color w:val="auto"/>
              </w:rPr>
              <w:t>Hello, OpenMP!</w:t>
            </w:r>
          </w:p>
          <w:p w14:paraId="6E9613F2" w14:textId="77777777" w:rsidR="00BD126C" w:rsidRDefault="00BD126C" w:rsidP="00BD126C">
            <w:pPr>
              <w:pStyle w:val="2-"/>
              <w:rPr>
                <w:color w:val="auto"/>
              </w:rPr>
            </w:pPr>
            <w:r w:rsidRPr="00DD51B6">
              <w:rPr>
                <w:color w:val="auto"/>
              </w:rPr>
              <w:t>Hello, OpenMP!</w:t>
            </w:r>
          </w:p>
          <w:p w14:paraId="0E882C18" w14:textId="77777777" w:rsidR="00BD126C" w:rsidRDefault="00BD126C" w:rsidP="00BD126C">
            <w:pPr>
              <w:pStyle w:val="2-"/>
              <w:rPr>
                <w:color w:val="auto"/>
              </w:rPr>
            </w:pPr>
            <w:r w:rsidRPr="00DD51B6">
              <w:rPr>
                <w:color w:val="auto"/>
              </w:rPr>
              <w:t>Hello, OpenMP!</w:t>
            </w:r>
          </w:p>
          <w:p w14:paraId="2188EE02" w14:textId="67D188AD" w:rsidR="00BD126C" w:rsidRDefault="00BD126C" w:rsidP="00BD126C">
            <w:pPr>
              <w:pStyle w:val="2-"/>
              <w:rPr>
                <w:color w:val="auto"/>
              </w:rPr>
            </w:pPr>
            <w:r w:rsidRPr="00DD51B6">
              <w:rPr>
                <w:color w:val="auto"/>
              </w:rPr>
              <w:t>Hello, OpenMP!</w:t>
            </w:r>
          </w:p>
          <w:p w14:paraId="1D1F95D3" w14:textId="77777777" w:rsidR="00BD126C" w:rsidRDefault="00BD126C" w:rsidP="00BD126C">
            <w:pPr>
              <w:pStyle w:val="2-"/>
              <w:rPr>
                <w:color w:val="auto"/>
              </w:rPr>
            </w:pPr>
            <w:r w:rsidRPr="00DD51B6">
              <w:rPr>
                <w:color w:val="auto"/>
              </w:rPr>
              <w:t>Hello, OpenMP!</w:t>
            </w:r>
          </w:p>
          <w:p w14:paraId="5FC383FC" w14:textId="77777777" w:rsidR="00BD126C" w:rsidRDefault="00BD126C" w:rsidP="00BD126C">
            <w:pPr>
              <w:pStyle w:val="2-"/>
              <w:rPr>
                <w:color w:val="auto"/>
              </w:rPr>
            </w:pPr>
            <w:r w:rsidRPr="00DD51B6">
              <w:rPr>
                <w:color w:val="auto"/>
              </w:rPr>
              <w:t>Hello, OpenMP!</w:t>
            </w:r>
          </w:p>
          <w:p w14:paraId="6AAB4D8F" w14:textId="77777777" w:rsidR="00BD126C" w:rsidRDefault="00BD126C" w:rsidP="00BD126C">
            <w:pPr>
              <w:pStyle w:val="2-"/>
              <w:rPr>
                <w:color w:val="auto"/>
              </w:rPr>
            </w:pPr>
            <w:r w:rsidRPr="00DD51B6">
              <w:rPr>
                <w:color w:val="auto"/>
              </w:rPr>
              <w:t>Hello, OpenMP!</w:t>
            </w:r>
          </w:p>
          <w:p w14:paraId="48CB602F" w14:textId="77777777" w:rsidR="00BD126C" w:rsidRDefault="00BD126C" w:rsidP="00BD126C">
            <w:pPr>
              <w:pStyle w:val="2-"/>
              <w:rPr>
                <w:color w:val="auto"/>
              </w:rPr>
            </w:pPr>
            <w:r w:rsidRPr="00DD51B6">
              <w:rPr>
                <w:color w:val="auto"/>
              </w:rPr>
              <w:t>Hello, OpenMP!</w:t>
            </w:r>
          </w:p>
          <w:p w14:paraId="7361AE4B" w14:textId="087767B0" w:rsidR="00BD126C" w:rsidRPr="00DD51B6" w:rsidRDefault="00BD126C" w:rsidP="00BD126C">
            <w:pPr>
              <w:pStyle w:val="2-"/>
              <w:rPr>
                <w:color w:val="auto"/>
              </w:rPr>
            </w:pPr>
            <w:r>
              <w:rPr>
                <w:color w:val="auto"/>
              </w:rPr>
              <w:t>[END]</w:t>
            </w:r>
          </w:p>
        </w:tc>
      </w:tr>
    </w:tbl>
    <w:p w14:paraId="7F5365AD" w14:textId="764EEAF5" w:rsidR="009B107B" w:rsidRDefault="009B107B" w:rsidP="009B107B">
      <w:pPr>
        <w:pStyle w:val="a9"/>
        <w:keepNext/>
        <w:widowControl/>
        <w:spacing w:beforeLines="50" w:before="180"/>
        <w:ind w:firstLineChars="0" w:firstLine="0"/>
      </w:pPr>
      <w:r>
        <w:rPr>
          <w:rFonts w:hint="eastAsia"/>
        </w:rPr>
        <w:t>OpneMP</w:t>
      </w:r>
      <w:r>
        <w:rPr>
          <w:rFonts w:hint="eastAsia"/>
        </w:rPr>
        <w:t>のサンプル④：</w:t>
      </w:r>
      <w:r>
        <w:t>処理ブロックを指定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6910276C" w14:textId="77777777" w:rsidTr="0002519B">
        <w:tc>
          <w:tcPr>
            <w:tcW w:w="8494" w:type="dxa"/>
          </w:tcPr>
          <w:p w14:paraId="3D70A59E" w14:textId="77777777" w:rsidR="009B107B" w:rsidRDefault="009B107B" w:rsidP="0002519B">
            <w:pPr>
              <w:pStyle w:val="2-"/>
            </w:pPr>
            <w:r>
              <w:t>#include &lt;stdio.h&gt;</w:t>
            </w:r>
          </w:p>
          <w:p w14:paraId="258E7D56" w14:textId="77777777" w:rsidR="009B107B" w:rsidRDefault="009B107B" w:rsidP="0002519B">
            <w:pPr>
              <w:pStyle w:val="2-"/>
            </w:pPr>
            <w:r>
              <w:t>#include &lt;stdlib.h&gt;</w:t>
            </w:r>
          </w:p>
          <w:p w14:paraId="666B0509" w14:textId="77777777" w:rsidR="009B107B" w:rsidRDefault="009B107B" w:rsidP="0002519B">
            <w:pPr>
              <w:pStyle w:val="2-"/>
            </w:pPr>
          </w:p>
          <w:p w14:paraId="32AD1E56" w14:textId="77777777" w:rsidR="009B107B" w:rsidRDefault="009B107B" w:rsidP="0002519B">
            <w:pPr>
              <w:pStyle w:val="2-"/>
            </w:pPr>
            <w:r>
              <w:t>int main(const int argc, const char* argv[])</w:t>
            </w:r>
          </w:p>
          <w:p w14:paraId="36718A95" w14:textId="77777777" w:rsidR="009B107B" w:rsidRDefault="009B107B" w:rsidP="0002519B">
            <w:pPr>
              <w:pStyle w:val="2-"/>
            </w:pPr>
            <w:r>
              <w:t>{</w:t>
            </w:r>
          </w:p>
          <w:p w14:paraId="342DD71E" w14:textId="3EFC5A2D" w:rsidR="009B107B" w:rsidRDefault="009B107B" w:rsidP="0002519B">
            <w:pPr>
              <w:pStyle w:val="2-"/>
            </w:pPr>
            <w:r w:rsidRPr="00BD126C">
              <w:rPr>
                <w:color w:val="7030A0"/>
              </w:rPr>
              <w:t>#pragma omp parallel</w:t>
            </w:r>
            <w:r>
              <w:rPr>
                <w:color w:val="FF0000"/>
              </w:rPr>
              <w:t xml:space="preserve"> num_threads(3</w:t>
            </w:r>
            <w:r w:rsidRPr="00BD126C">
              <w:rPr>
                <w:color w:val="FF0000"/>
              </w:rPr>
              <w:t>)</w:t>
            </w:r>
          </w:p>
          <w:p w14:paraId="7B285F00" w14:textId="77777777" w:rsidR="009B107B" w:rsidRPr="004A2B4E" w:rsidRDefault="009B107B" w:rsidP="009B107B">
            <w:pPr>
              <w:pStyle w:val="2-"/>
              <w:rPr>
                <w:color w:val="FF0000"/>
              </w:rPr>
            </w:pPr>
            <w:r>
              <w:tab/>
            </w:r>
            <w:r w:rsidRPr="004A2B4E">
              <w:rPr>
                <w:color w:val="FF0000"/>
              </w:rPr>
              <w:t>{</w:t>
            </w:r>
          </w:p>
          <w:p w14:paraId="19DDB9D0" w14:textId="3F04EF3E" w:rsidR="009B107B" w:rsidRDefault="009B107B" w:rsidP="009B107B">
            <w:pPr>
              <w:pStyle w:val="2-"/>
            </w:pPr>
            <w:r>
              <w:tab/>
            </w:r>
            <w:r>
              <w:tab/>
            </w:r>
            <w:r w:rsidRPr="00BD126C">
              <w:t>printf("[BEGIN]\n");</w:t>
            </w:r>
          </w:p>
          <w:p w14:paraId="5DA260B4" w14:textId="3B5AE4DB" w:rsidR="009B107B" w:rsidRDefault="009B107B" w:rsidP="0002519B">
            <w:pPr>
              <w:pStyle w:val="2-"/>
            </w:pPr>
            <w:r>
              <w:tab/>
            </w:r>
            <w:r>
              <w:tab/>
              <w:t>printf("Hello, OpenMP!\n");</w:t>
            </w:r>
          </w:p>
          <w:p w14:paraId="3964CC2E" w14:textId="290A7C67" w:rsidR="009B107B" w:rsidRDefault="009B107B" w:rsidP="0002519B">
            <w:pPr>
              <w:pStyle w:val="2-"/>
            </w:pPr>
            <w:r>
              <w:tab/>
            </w:r>
            <w:r>
              <w:tab/>
            </w:r>
            <w:r w:rsidRPr="00BD126C">
              <w:t>printf("[END]\n");</w:t>
            </w:r>
          </w:p>
          <w:p w14:paraId="125342E7" w14:textId="1C0EE07C" w:rsidR="009B107B" w:rsidRDefault="009B107B" w:rsidP="0002519B">
            <w:pPr>
              <w:pStyle w:val="2-"/>
            </w:pPr>
            <w:r>
              <w:tab/>
            </w:r>
            <w:r w:rsidRPr="004A2B4E">
              <w:rPr>
                <w:color w:val="FF0000"/>
              </w:rPr>
              <w:t>}</w:t>
            </w:r>
          </w:p>
          <w:p w14:paraId="6AF9E50A" w14:textId="77777777" w:rsidR="009B107B" w:rsidRDefault="009B107B" w:rsidP="0002519B">
            <w:pPr>
              <w:pStyle w:val="2-"/>
            </w:pPr>
            <w:r>
              <w:tab/>
            </w:r>
            <w:r w:rsidRPr="00DD51B6">
              <w:t>return EXIT_SUCCESS;</w:t>
            </w:r>
          </w:p>
          <w:p w14:paraId="0FD492CB" w14:textId="77777777" w:rsidR="009B107B" w:rsidRDefault="009B107B" w:rsidP="0002519B">
            <w:pPr>
              <w:pStyle w:val="2-"/>
            </w:pPr>
            <w:r>
              <w:t>}</w:t>
            </w:r>
          </w:p>
        </w:tc>
      </w:tr>
    </w:tbl>
    <w:p w14:paraId="2BC5447C" w14:textId="77777777" w:rsidR="009B107B" w:rsidRPr="0089500A" w:rsidRDefault="009B107B" w:rsidP="009B107B">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24617540" w14:textId="77777777" w:rsidTr="0002519B">
        <w:tc>
          <w:tcPr>
            <w:tcW w:w="8494" w:type="dxa"/>
          </w:tcPr>
          <w:p w14:paraId="559D397C" w14:textId="77777777" w:rsidR="004A2B4E" w:rsidRPr="004A2B4E" w:rsidRDefault="004A2B4E" w:rsidP="004A2B4E">
            <w:pPr>
              <w:pStyle w:val="2-"/>
              <w:rPr>
                <w:color w:val="auto"/>
              </w:rPr>
            </w:pPr>
            <w:r w:rsidRPr="004A2B4E">
              <w:rPr>
                <w:color w:val="auto"/>
              </w:rPr>
              <w:t>[BEGIN]</w:t>
            </w:r>
          </w:p>
          <w:p w14:paraId="0BB31BB9" w14:textId="77777777" w:rsidR="004A2B4E" w:rsidRPr="004A2B4E" w:rsidRDefault="004A2B4E" w:rsidP="004A2B4E">
            <w:pPr>
              <w:pStyle w:val="2-"/>
              <w:rPr>
                <w:color w:val="auto"/>
              </w:rPr>
            </w:pPr>
            <w:r w:rsidRPr="004A2B4E">
              <w:rPr>
                <w:color w:val="auto"/>
              </w:rPr>
              <w:t>Hello, OpenMP!</w:t>
            </w:r>
          </w:p>
          <w:p w14:paraId="713B3B3B" w14:textId="77777777" w:rsidR="004A2B4E" w:rsidRPr="004A2B4E" w:rsidRDefault="004A2B4E" w:rsidP="004A2B4E">
            <w:pPr>
              <w:pStyle w:val="2-"/>
              <w:rPr>
                <w:color w:val="auto"/>
              </w:rPr>
            </w:pPr>
            <w:r w:rsidRPr="004A2B4E">
              <w:rPr>
                <w:color w:val="auto"/>
              </w:rPr>
              <w:t>[END]</w:t>
            </w:r>
          </w:p>
          <w:p w14:paraId="085C3B07" w14:textId="77777777" w:rsidR="004A2B4E" w:rsidRPr="004A2B4E" w:rsidRDefault="004A2B4E" w:rsidP="004A2B4E">
            <w:pPr>
              <w:pStyle w:val="2-"/>
              <w:rPr>
                <w:color w:val="auto"/>
              </w:rPr>
            </w:pPr>
            <w:r w:rsidRPr="004A2B4E">
              <w:rPr>
                <w:color w:val="auto"/>
              </w:rPr>
              <w:t>[BEGIN]</w:t>
            </w:r>
          </w:p>
          <w:p w14:paraId="555120EE" w14:textId="77777777" w:rsidR="004A2B4E" w:rsidRPr="004A2B4E" w:rsidRDefault="004A2B4E" w:rsidP="004A2B4E">
            <w:pPr>
              <w:pStyle w:val="2-"/>
              <w:rPr>
                <w:color w:val="auto"/>
              </w:rPr>
            </w:pPr>
            <w:r w:rsidRPr="004A2B4E">
              <w:rPr>
                <w:color w:val="auto"/>
              </w:rPr>
              <w:t>Hello, OpenMP!</w:t>
            </w:r>
          </w:p>
          <w:p w14:paraId="24693CCE" w14:textId="77777777" w:rsidR="004A2B4E" w:rsidRPr="004A2B4E" w:rsidRDefault="004A2B4E" w:rsidP="004A2B4E">
            <w:pPr>
              <w:pStyle w:val="2-"/>
              <w:rPr>
                <w:color w:val="auto"/>
              </w:rPr>
            </w:pPr>
            <w:r w:rsidRPr="004A2B4E">
              <w:rPr>
                <w:color w:val="auto"/>
              </w:rPr>
              <w:t>[END]</w:t>
            </w:r>
          </w:p>
          <w:p w14:paraId="744E655A" w14:textId="77777777" w:rsidR="004A2B4E" w:rsidRPr="004A2B4E" w:rsidRDefault="004A2B4E" w:rsidP="004A2B4E">
            <w:pPr>
              <w:pStyle w:val="2-"/>
              <w:rPr>
                <w:color w:val="auto"/>
              </w:rPr>
            </w:pPr>
            <w:r w:rsidRPr="004A2B4E">
              <w:rPr>
                <w:color w:val="auto"/>
              </w:rPr>
              <w:t>[BEGIN]</w:t>
            </w:r>
          </w:p>
          <w:p w14:paraId="7E932893" w14:textId="77777777" w:rsidR="004A2B4E" w:rsidRPr="004A2B4E" w:rsidRDefault="004A2B4E" w:rsidP="004A2B4E">
            <w:pPr>
              <w:pStyle w:val="2-"/>
              <w:rPr>
                <w:color w:val="auto"/>
              </w:rPr>
            </w:pPr>
            <w:r w:rsidRPr="004A2B4E">
              <w:rPr>
                <w:color w:val="auto"/>
              </w:rPr>
              <w:t>Hello, OpenMP!</w:t>
            </w:r>
          </w:p>
          <w:p w14:paraId="611CAE8E" w14:textId="0759064D" w:rsidR="009B107B" w:rsidRPr="00DD51B6" w:rsidRDefault="004A2B4E" w:rsidP="0002519B">
            <w:pPr>
              <w:pStyle w:val="2-"/>
              <w:rPr>
                <w:color w:val="auto"/>
              </w:rPr>
            </w:pPr>
            <w:r>
              <w:rPr>
                <w:color w:val="auto"/>
              </w:rPr>
              <w:t>[END]</w:t>
            </w:r>
          </w:p>
        </w:tc>
      </w:tr>
    </w:tbl>
    <w:p w14:paraId="217DCD0C" w14:textId="5ED25CB8" w:rsidR="004A2B4E" w:rsidRDefault="004A2B4E" w:rsidP="004A2B4E">
      <w:pPr>
        <w:pStyle w:val="a9"/>
        <w:keepNext/>
        <w:widowControl/>
        <w:spacing w:beforeLines="50" w:before="180"/>
        <w:ind w:firstLineChars="0" w:firstLine="0"/>
      </w:pPr>
      <w:r>
        <w:rPr>
          <w:rFonts w:hint="eastAsia"/>
        </w:rPr>
        <w:t>OpneMP</w:t>
      </w:r>
      <w:r>
        <w:rPr>
          <w:rFonts w:hint="eastAsia"/>
        </w:rPr>
        <w:t>のサンプル⑤：</w:t>
      </w:r>
      <w:r w:rsidR="00581543">
        <w:rPr>
          <w:rFonts w:hint="eastAsia"/>
        </w:rPr>
        <w:t>OpenMP</w:t>
      </w:r>
      <w:r w:rsidR="00581543">
        <w:rPr>
          <w:rFonts w:hint="eastAsia"/>
        </w:rPr>
        <w:t>の</w:t>
      </w:r>
      <w:r>
        <w:rPr>
          <w:rFonts w:hint="eastAsia"/>
        </w:rPr>
        <w:t>関数を使用</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448947E8" w14:textId="77777777" w:rsidTr="0002519B">
        <w:tc>
          <w:tcPr>
            <w:tcW w:w="8494" w:type="dxa"/>
          </w:tcPr>
          <w:p w14:paraId="0D890BB4" w14:textId="77777777" w:rsidR="004A2B4E" w:rsidRDefault="004A2B4E" w:rsidP="004A2B4E">
            <w:pPr>
              <w:pStyle w:val="2-"/>
            </w:pPr>
            <w:r>
              <w:t>#include &lt;stdio.h&gt;</w:t>
            </w:r>
          </w:p>
          <w:p w14:paraId="5D92B0E3" w14:textId="77777777" w:rsidR="004A2B4E" w:rsidRDefault="004A2B4E" w:rsidP="004A2B4E">
            <w:pPr>
              <w:pStyle w:val="2-"/>
            </w:pPr>
            <w:r>
              <w:t>#include &lt;stdlib.h&gt;</w:t>
            </w:r>
          </w:p>
          <w:p w14:paraId="5F98CCA7" w14:textId="77777777" w:rsidR="004A2B4E" w:rsidRDefault="004A2B4E" w:rsidP="004A2B4E">
            <w:pPr>
              <w:pStyle w:val="2-"/>
            </w:pPr>
          </w:p>
          <w:p w14:paraId="03F01ADB" w14:textId="77777777" w:rsidR="004A2B4E" w:rsidRPr="004A2B4E" w:rsidRDefault="004A2B4E" w:rsidP="004A2B4E">
            <w:pPr>
              <w:pStyle w:val="2-"/>
              <w:rPr>
                <w:color w:val="FF0000"/>
              </w:rPr>
            </w:pPr>
            <w:r w:rsidRPr="004A2B4E">
              <w:rPr>
                <w:color w:val="FF0000"/>
              </w:rPr>
              <w:t>#ifdef _OPENMP</w:t>
            </w:r>
          </w:p>
          <w:p w14:paraId="2D430486" w14:textId="77777777" w:rsidR="004A2B4E" w:rsidRPr="004A2B4E" w:rsidRDefault="004A2B4E" w:rsidP="004A2B4E">
            <w:pPr>
              <w:pStyle w:val="2-"/>
              <w:rPr>
                <w:color w:val="FF0000"/>
              </w:rPr>
            </w:pPr>
            <w:r w:rsidRPr="004A2B4E">
              <w:rPr>
                <w:color w:val="FF0000"/>
              </w:rPr>
              <w:lastRenderedPageBreak/>
              <w:t>#include &lt;omp.h&gt;</w:t>
            </w:r>
          </w:p>
          <w:p w14:paraId="7F114EA9" w14:textId="77777777" w:rsidR="004A2B4E" w:rsidRPr="004A2B4E" w:rsidRDefault="004A2B4E" w:rsidP="004A2B4E">
            <w:pPr>
              <w:pStyle w:val="2-"/>
              <w:rPr>
                <w:color w:val="FF0000"/>
              </w:rPr>
            </w:pPr>
            <w:r w:rsidRPr="004A2B4E">
              <w:rPr>
                <w:color w:val="FF0000"/>
              </w:rPr>
              <w:t>#endif</w:t>
            </w:r>
          </w:p>
          <w:p w14:paraId="6C1EEA55" w14:textId="77777777" w:rsidR="004A2B4E" w:rsidRDefault="004A2B4E" w:rsidP="004A2B4E">
            <w:pPr>
              <w:pStyle w:val="2-"/>
            </w:pPr>
          </w:p>
          <w:p w14:paraId="7910B962" w14:textId="77777777" w:rsidR="004A2B4E" w:rsidRDefault="004A2B4E" w:rsidP="004A2B4E">
            <w:pPr>
              <w:pStyle w:val="2-"/>
            </w:pPr>
            <w:r>
              <w:t>int main(const int argc, const char* argv[])</w:t>
            </w:r>
          </w:p>
          <w:p w14:paraId="11A4E435" w14:textId="77777777" w:rsidR="004A2B4E" w:rsidRDefault="004A2B4E" w:rsidP="004A2B4E">
            <w:pPr>
              <w:pStyle w:val="2-"/>
            </w:pPr>
            <w:r>
              <w:t>{</w:t>
            </w:r>
          </w:p>
          <w:p w14:paraId="7DD3859D" w14:textId="77777777" w:rsidR="004A2B4E" w:rsidRPr="004A2B4E" w:rsidRDefault="004A2B4E" w:rsidP="004A2B4E">
            <w:pPr>
              <w:pStyle w:val="2-"/>
              <w:rPr>
                <w:color w:val="FF0000"/>
              </w:rPr>
            </w:pPr>
            <w:r w:rsidRPr="004A2B4E">
              <w:rPr>
                <w:color w:val="FF0000"/>
              </w:rPr>
              <w:t>#ifdef _OPENMP</w:t>
            </w:r>
          </w:p>
          <w:p w14:paraId="36B9D95D" w14:textId="77777777" w:rsidR="004A2B4E" w:rsidRPr="004A2B4E" w:rsidRDefault="004A2B4E" w:rsidP="004A2B4E">
            <w:pPr>
              <w:pStyle w:val="2-"/>
              <w:rPr>
                <w:color w:val="FF0000"/>
              </w:rPr>
            </w:pPr>
            <w:r w:rsidRPr="004A2B4E">
              <w:rPr>
                <w:color w:val="FF0000"/>
              </w:rPr>
              <w:tab/>
              <w:t>printf("omp_get_num_procs()=%d\n", omp_get_num_procs());</w:t>
            </w:r>
          </w:p>
          <w:p w14:paraId="12D48C0C" w14:textId="77777777" w:rsidR="004A2B4E" w:rsidRPr="004A2B4E" w:rsidRDefault="004A2B4E" w:rsidP="004A2B4E">
            <w:pPr>
              <w:pStyle w:val="2-"/>
              <w:rPr>
                <w:color w:val="FF0000"/>
              </w:rPr>
            </w:pPr>
            <w:r w:rsidRPr="004A2B4E">
              <w:rPr>
                <w:color w:val="FF0000"/>
              </w:rPr>
              <w:tab/>
              <w:t>printf("omp_get_max_threads()=%d\n", omp_get_max_threads());</w:t>
            </w:r>
          </w:p>
          <w:p w14:paraId="3D0AA39D" w14:textId="77777777" w:rsidR="004A2B4E" w:rsidRPr="004A2B4E" w:rsidRDefault="004A2B4E" w:rsidP="004A2B4E">
            <w:pPr>
              <w:pStyle w:val="2-"/>
              <w:rPr>
                <w:color w:val="FF0000"/>
              </w:rPr>
            </w:pPr>
            <w:r w:rsidRPr="004A2B4E">
              <w:rPr>
                <w:color w:val="FF0000"/>
              </w:rPr>
              <w:t>#endif</w:t>
            </w:r>
          </w:p>
          <w:p w14:paraId="2633A3E8" w14:textId="5C33A283" w:rsidR="004A2B4E" w:rsidRDefault="004A2B4E" w:rsidP="004A2B4E">
            <w:pPr>
              <w:pStyle w:val="2-"/>
            </w:pPr>
            <w:r>
              <w:tab/>
            </w:r>
            <w:r w:rsidRPr="00DD51B6">
              <w:t>return EXIT_SUCCESS;</w:t>
            </w:r>
          </w:p>
          <w:p w14:paraId="2623BFFE" w14:textId="77777777" w:rsidR="004A2B4E" w:rsidRDefault="004A2B4E" w:rsidP="0002519B">
            <w:pPr>
              <w:pStyle w:val="2-"/>
            </w:pPr>
            <w:r>
              <w:t>}</w:t>
            </w:r>
          </w:p>
        </w:tc>
      </w:tr>
    </w:tbl>
    <w:p w14:paraId="61985C32" w14:textId="77777777" w:rsidR="004A2B4E" w:rsidRPr="0089500A" w:rsidRDefault="004A2B4E" w:rsidP="004A2B4E">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0B2B423C" w14:textId="77777777" w:rsidTr="0002519B">
        <w:tc>
          <w:tcPr>
            <w:tcW w:w="8494" w:type="dxa"/>
          </w:tcPr>
          <w:p w14:paraId="5FA12C2B" w14:textId="77777777" w:rsidR="004A2B4E" w:rsidRPr="004A2B4E" w:rsidRDefault="004A2B4E" w:rsidP="004A2B4E">
            <w:pPr>
              <w:pStyle w:val="2-"/>
              <w:rPr>
                <w:color w:val="auto"/>
              </w:rPr>
            </w:pPr>
            <w:r w:rsidRPr="004A2B4E">
              <w:rPr>
                <w:color w:val="auto"/>
              </w:rPr>
              <w:t>omp_get_num_procs()=8</w:t>
            </w:r>
          </w:p>
          <w:p w14:paraId="391C3BB4" w14:textId="452852ED" w:rsidR="004A2B4E" w:rsidRPr="00DD51B6" w:rsidRDefault="004A2B4E" w:rsidP="004A2B4E">
            <w:pPr>
              <w:pStyle w:val="2-"/>
              <w:rPr>
                <w:color w:val="auto"/>
              </w:rPr>
            </w:pPr>
            <w:r w:rsidRPr="004A2B4E">
              <w:rPr>
                <w:color w:val="auto"/>
              </w:rPr>
              <w:t>omp_get_max_threads()=8</w:t>
            </w:r>
          </w:p>
        </w:tc>
      </w:tr>
    </w:tbl>
    <w:p w14:paraId="5A0E3765" w14:textId="764CADF0" w:rsidR="004A2B4E" w:rsidRDefault="004A2B4E" w:rsidP="004A2B4E">
      <w:pPr>
        <w:pStyle w:val="a9"/>
        <w:keepNext/>
        <w:widowControl/>
        <w:spacing w:beforeLines="50" w:before="180"/>
        <w:ind w:firstLineChars="0" w:firstLine="0"/>
      </w:pPr>
      <w:r>
        <w:rPr>
          <w:rFonts w:hint="eastAsia"/>
        </w:rPr>
        <w:t>OpneMP</w:t>
      </w:r>
      <w:r>
        <w:rPr>
          <w:rFonts w:hint="eastAsia"/>
        </w:rPr>
        <w:t>のサンプル⑥：</w:t>
      </w:r>
      <w:r>
        <w:rPr>
          <w:rFonts w:hint="eastAsia"/>
        </w:rPr>
        <w:t xml:space="preserve"> </w:t>
      </w:r>
      <w:r w:rsidR="00E84DBD">
        <w:rPr>
          <w:rFonts w:hint="eastAsia"/>
        </w:rPr>
        <w:t>ワークシェアリング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24D58757" w14:textId="77777777" w:rsidTr="0002519B">
        <w:tc>
          <w:tcPr>
            <w:tcW w:w="8494" w:type="dxa"/>
          </w:tcPr>
          <w:p w14:paraId="6385E21A" w14:textId="77777777" w:rsidR="00A43E8F" w:rsidRDefault="00A43E8F" w:rsidP="00A43E8F">
            <w:pPr>
              <w:pStyle w:val="2-"/>
            </w:pPr>
            <w:r>
              <w:t>#include &lt;stdio.h&gt;</w:t>
            </w:r>
          </w:p>
          <w:p w14:paraId="223FE367" w14:textId="77777777" w:rsidR="00A43E8F" w:rsidRDefault="00A43E8F" w:rsidP="00A43E8F">
            <w:pPr>
              <w:pStyle w:val="2-"/>
            </w:pPr>
            <w:r>
              <w:t>#include &lt;stdlib.h&gt;</w:t>
            </w:r>
          </w:p>
          <w:p w14:paraId="0EF9E36F" w14:textId="41F0534F" w:rsidR="00A43E8F" w:rsidRDefault="00A43E8F" w:rsidP="00A43E8F">
            <w:pPr>
              <w:pStyle w:val="2-"/>
            </w:pPr>
            <w:r w:rsidRPr="00A43E8F">
              <w:t>#include &lt;Windows.h&gt;</w:t>
            </w:r>
          </w:p>
          <w:p w14:paraId="3BB8D896" w14:textId="77777777" w:rsidR="00A43E8F" w:rsidRDefault="00A43E8F" w:rsidP="00A43E8F">
            <w:pPr>
              <w:pStyle w:val="2-"/>
            </w:pPr>
          </w:p>
          <w:p w14:paraId="2396CD67" w14:textId="77777777" w:rsidR="00A43E8F" w:rsidRPr="00A43E8F" w:rsidRDefault="00A43E8F" w:rsidP="00A43E8F">
            <w:pPr>
              <w:pStyle w:val="2-"/>
              <w:rPr>
                <w:color w:val="FF0000"/>
              </w:rPr>
            </w:pPr>
            <w:r w:rsidRPr="00A43E8F">
              <w:rPr>
                <w:color w:val="FF0000"/>
              </w:rPr>
              <w:t>#ifdef _OPENMP</w:t>
            </w:r>
          </w:p>
          <w:p w14:paraId="6B52A51C" w14:textId="77777777" w:rsidR="00A43E8F" w:rsidRPr="00A43E8F" w:rsidRDefault="00A43E8F" w:rsidP="00A43E8F">
            <w:pPr>
              <w:pStyle w:val="2-"/>
              <w:rPr>
                <w:color w:val="FF0000"/>
              </w:rPr>
            </w:pPr>
            <w:r w:rsidRPr="00A43E8F">
              <w:rPr>
                <w:color w:val="FF0000"/>
              </w:rPr>
              <w:t>#include &lt;omp.h&gt;</w:t>
            </w:r>
          </w:p>
          <w:p w14:paraId="5C9501F4" w14:textId="77777777" w:rsidR="00A43E8F" w:rsidRPr="00A43E8F" w:rsidRDefault="00A43E8F" w:rsidP="00A43E8F">
            <w:pPr>
              <w:pStyle w:val="2-"/>
              <w:rPr>
                <w:color w:val="FF0000"/>
              </w:rPr>
            </w:pPr>
            <w:r w:rsidRPr="00A43E8F">
              <w:rPr>
                <w:color w:val="FF0000"/>
              </w:rPr>
              <w:t>#endif</w:t>
            </w:r>
          </w:p>
          <w:p w14:paraId="002C9BF0" w14:textId="77777777" w:rsidR="00A43E8F" w:rsidRDefault="00A43E8F" w:rsidP="00A43E8F">
            <w:pPr>
              <w:pStyle w:val="2-"/>
            </w:pPr>
          </w:p>
          <w:p w14:paraId="3D59D8FF" w14:textId="2FB49D2B" w:rsidR="00A43E8F" w:rsidRPr="00A43E8F" w:rsidRDefault="00A43E8F" w:rsidP="00A43E8F">
            <w:pPr>
              <w:pStyle w:val="2-"/>
              <w:rPr>
                <w:color w:val="00B050"/>
              </w:rPr>
            </w:pPr>
            <w:r w:rsidRPr="00A43E8F">
              <w:rPr>
                <w:color w:val="00B050"/>
              </w:rPr>
              <w:t>//素数判定</w:t>
            </w:r>
          </w:p>
          <w:p w14:paraId="4A66E9B4" w14:textId="77777777" w:rsidR="00A43E8F" w:rsidRDefault="00A43E8F" w:rsidP="00A43E8F">
            <w:pPr>
              <w:pStyle w:val="2-"/>
            </w:pPr>
            <w:r>
              <w:t>bool isPrime(const int n)</w:t>
            </w:r>
          </w:p>
          <w:p w14:paraId="69207BFA" w14:textId="77777777" w:rsidR="00A43E8F" w:rsidRDefault="00A43E8F" w:rsidP="00A43E8F">
            <w:pPr>
              <w:pStyle w:val="2-"/>
            </w:pPr>
            <w:r>
              <w:t>{</w:t>
            </w:r>
          </w:p>
          <w:p w14:paraId="1E410907" w14:textId="77777777" w:rsidR="00A43E8F" w:rsidRDefault="00A43E8F" w:rsidP="00A43E8F">
            <w:pPr>
              <w:pStyle w:val="2-"/>
            </w:pPr>
            <w:r>
              <w:tab/>
              <w:t>if (n &lt; 2)</w:t>
            </w:r>
          </w:p>
          <w:p w14:paraId="400417E7" w14:textId="77777777" w:rsidR="00A43E8F" w:rsidRDefault="00A43E8F" w:rsidP="00A43E8F">
            <w:pPr>
              <w:pStyle w:val="2-"/>
            </w:pPr>
            <w:r>
              <w:tab/>
            </w:r>
            <w:r>
              <w:tab/>
              <w:t>return false;</w:t>
            </w:r>
          </w:p>
          <w:p w14:paraId="7815C1E5" w14:textId="77777777" w:rsidR="00A43E8F" w:rsidRDefault="00A43E8F" w:rsidP="00A43E8F">
            <w:pPr>
              <w:pStyle w:val="2-"/>
            </w:pPr>
            <w:r>
              <w:tab/>
              <w:t>else if (n == 2)</w:t>
            </w:r>
          </w:p>
          <w:p w14:paraId="75BC6B3E" w14:textId="77777777" w:rsidR="00A43E8F" w:rsidRDefault="00A43E8F" w:rsidP="00A43E8F">
            <w:pPr>
              <w:pStyle w:val="2-"/>
            </w:pPr>
            <w:r>
              <w:tab/>
            </w:r>
            <w:r>
              <w:tab/>
              <w:t>return true;</w:t>
            </w:r>
          </w:p>
          <w:p w14:paraId="586B2FDE" w14:textId="77777777" w:rsidR="00A43E8F" w:rsidRDefault="00A43E8F" w:rsidP="00A43E8F">
            <w:pPr>
              <w:pStyle w:val="2-"/>
            </w:pPr>
            <w:r>
              <w:tab/>
              <w:t>else if (n % 2 == 0)</w:t>
            </w:r>
          </w:p>
          <w:p w14:paraId="23184BB7" w14:textId="77777777" w:rsidR="00A43E8F" w:rsidRDefault="00A43E8F" w:rsidP="00A43E8F">
            <w:pPr>
              <w:pStyle w:val="2-"/>
            </w:pPr>
            <w:r>
              <w:tab/>
            </w:r>
            <w:r>
              <w:tab/>
              <w:t>return false;</w:t>
            </w:r>
          </w:p>
          <w:p w14:paraId="761D6CD1" w14:textId="77777777" w:rsidR="00A43E8F" w:rsidRDefault="00A43E8F" w:rsidP="00A43E8F">
            <w:pPr>
              <w:pStyle w:val="2-"/>
            </w:pPr>
            <w:r>
              <w:tab/>
              <w:t>for (int i = 3; i &lt;= n / i; i += 2)</w:t>
            </w:r>
          </w:p>
          <w:p w14:paraId="61E476C0" w14:textId="77777777" w:rsidR="00A43E8F" w:rsidRDefault="00A43E8F" w:rsidP="00A43E8F">
            <w:pPr>
              <w:pStyle w:val="2-"/>
            </w:pPr>
            <w:r>
              <w:tab/>
              <w:t>{</w:t>
            </w:r>
          </w:p>
          <w:p w14:paraId="14AC8216" w14:textId="77777777" w:rsidR="00A43E8F" w:rsidRDefault="00A43E8F" w:rsidP="00A43E8F">
            <w:pPr>
              <w:pStyle w:val="2-"/>
            </w:pPr>
            <w:r>
              <w:tab/>
            </w:r>
            <w:r>
              <w:tab/>
              <w:t>if (n % i == 0)</w:t>
            </w:r>
          </w:p>
          <w:p w14:paraId="390753C5" w14:textId="77777777" w:rsidR="00A43E8F" w:rsidRDefault="00A43E8F" w:rsidP="00A43E8F">
            <w:pPr>
              <w:pStyle w:val="2-"/>
            </w:pPr>
            <w:r>
              <w:tab/>
            </w:r>
            <w:r>
              <w:tab/>
            </w:r>
            <w:r>
              <w:tab/>
              <w:t>return false;</w:t>
            </w:r>
          </w:p>
          <w:p w14:paraId="692574DF" w14:textId="77777777" w:rsidR="00A43E8F" w:rsidRDefault="00A43E8F" w:rsidP="00A43E8F">
            <w:pPr>
              <w:pStyle w:val="2-"/>
            </w:pPr>
            <w:r>
              <w:tab/>
              <w:t>}</w:t>
            </w:r>
          </w:p>
          <w:p w14:paraId="5D0173B7" w14:textId="77777777" w:rsidR="00A43E8F" w:rsidRDefault="00A43E8F" w:rsidP="00A43E8F">
            <w:pPr>
              <w:pStyle w:val="2-"/>
            </w:pPr>
            <w:r>
              <w:tab/>
              <w:t>return true;</w:t>
            </w:r>
          </w:p>
          <w:p w14:paraId="1BC1121E" w14:textId="77777777" w:rsidR="00A43E8F" w:rsidRDefault="00A43E8F" w:rsidP="00A43E8F">
            <w:pPr>
              <w:pStyle w:val="2-"/>
            </w:pPr>
            <w:r>
              <w:t>}</w:t>
            </w:r>
          </w:p>
          <w:p w14:paraId="58E0CC2F" w14:textId="77777777" w:rsidR="00A43E8F" w:rsidRDefault="00A43E8F" w:rsidP="00A43E8F">
            <w:pPr>
              <w:pStyle w:val="2-"/>
            </w:pPr>
          </w:p>
          <w:p w14:paraId="1492B0A1" w14:textId="4827C86A" w:rsidR="00A43E8F" w:rsidRPr="00A43E8F" w:rsidRDefault="00A43E8F" w:rsidP="00A43E8F">
            <w:pPr>
              <w:pStyle w:val="2-"/>
              <w:rPr>
                <w:color w:val="00B050"/>
              </w:rPr>
            </w:pPr>
            <w:r w:rsidRPr="00A43E8F">
              <w:rPr>
                <w:rFonts w:hint="eastAsia"/>
                <w:color w:val="00B050"/>
              </w:rPr>
              <w:t>//メイン関数</w:t>
            </w:r>
          </w:p>
          <w:p w14:paraId="43060542" w14:textId="77777777" w:rsidR="00A43E8F" w:rsidRDefault="00A43E8F" w:rsidP="00A43E8F">
            <w:pPr>
              <w:pStyle w:val="2-"/>
            </w:pPr>
            <w:r>
              <w:t>int main(const int argc, const char* argv[])</w:t>
            </w:r>
          </w:p>
          <w:p w14:paraId="59049B2D" w14:textId="77777777" w:rsidR="00A43E8F" w:rsidRDefault="00A43E8F" w:rsidP="00A43E8F">
            <w:pPr>
              <w:pStyle w:val="2-"/>
            </w:pPr>
            <w:r>
              <w:t>{</w:t>
            </w:r>
          </w:p>
          <w:p w14:paraId="3F684435" w14:textId="731C0257" w:rsidR="00A43E8F" w:rsidRPr="00A43E8F" w:rsidRDefault="00A43E8F" w:rsidP="00A43E8F">
            <w:pPr>
              <w:pStyle w:val="2-"/>
              <w:rPr>
                <w:color w:val="00B050"/>
              </w:rPr>
            </w:pPr>
            <w:r>
              <w:tab/>
            </w:r>
            <w:r w:rsidRPr="00A43E8F">
              <w:rPr>
                <w:color w:val="00B050"/>
              </w:rPr>
              <w:t>//CPUスペック表示</w:t>
            </w:r>
          </w:p>
          <w:p w14:paraId="6BF7CA3F" w14:textId="77777777" w:rsidR="00A43E8F" w:rsidRPr="00A43E8F" w:rsidRDefault="00A43E8F" w:rsidP="00A43E8F">
            <w:pPr>
              <w:pStyle w:val="2-"/>
              <w:rPr>
                <w:color w:val="FF0000"/>
              </w:rPr>
            </w:pPr>
            <w:r w:rsidRPr="00A43E8F">
              <w:rPr>
                <w:color w:val="FF0000"/>
              </w:rPr>
              <w:t>#ifdef _OPENMP</w:t>
            </w:r>
          </w:p>
          <w:p w14:paraId="1C16C6F4" w14:textId="77777777" w:rsidR="00A43E8F" w:rsidRPr="00A43E8F" w:rsidRDefault="00A43E8F" w:rsidP="00A43E8F">
            <w:pPr>
              <w:pStyle w:val="2-"/>
              <w:rPr>
                <w:color w:val="FF0000"/>
              </w:rPr>
            </w:pPr>
            <w:r w:rsidRPr="00A43E8F">
              <w:rPr>
                <w:color w:val="FF0000"/>
              </w:rPr>
              <w:tab/>
              <w:t>printf("omp_get_num_procs()=%d\n", omp_get_num_procs());</w:t>
            </w:r>
          </w:p>
          <w:p w14:paraId="30DB400E" w14:textId="77777777" w:rsidR="00A43E8F" w:rsidRPr="00A43E8F" w:rsidRDefault="00A43E8F" w:rsidP="00A43E8F">
            <w:pPr>
              <w:pStyle w:val="2-"/>
              <w:rPr>
                <w:color w:val="FF0000"/>
              </w:rPr>
            </w:pPr>
            <w:r w:rsidRPr="00A43E8F">
              <w:rPr>
                <w:color w:val="FF0000"/>
              </w:rPr>
              <w:tab/>
              <w:t>printf("omp_get_max_threads()=%d\n", omp_get_max_threads());</w:t>
            </w:r>
          </w:p>
          <w:p w14:paraId="66352283" w14:textId="77777777" w:rsidR="00A43E8F" w:rsidRPr="00A43E8F" w:rsidRDefault="00A43E8F" w:rsidP="00A43E8F">
            <w:pPr>
              <w:pStyle w:val="2-"/>
              <w:rPr>
                <w:color w:val="FF0000"/>
              </w:rPr>
            </w:pPr>
            <w:r w:rsidRPr="00A43E8F">
              <w:rPr>
                <w:color w:val="FF0000"/>
              </w:rPr>
              <w:t>#endif</w:t>
            </w:r>
          </w:p>
          <w:p w14:paraId="03BE1201" w14:textId="77777777" w:rsidR="00A43E8F" w:rsidRDefault="00A43E8F" w:rsidP="00A43E8F">
            <w:pPr>
              <w:pStyle w:val="2-"/>
            </w:pPr>
            <w:r>
              <w:tab/>
            </w:r>
          </w:p>
          <w:p w14:paraId="2A9E6DF5" w14:textId="01D6531F" w:rsidR="00A43E8F" w:rsidRPr="00A43E8F" w:rsidRDefault="00A43E8F" w:rsidP="00A43E8F">
            <w:pPr>
              <w:pStyle w:val="2-"/>
              <w:rPr>
                <w:color w:val="00B050"/>
              </w:rPr>
            </w:pPr>
            <w:r w:rsidRPr="00A43E8F">
              <w:rPr>
                <w:color w:val="00B050"/>
              </w:rPr>
              <w:tab/>
              <w:t>//処理時間計測</w:t>
            </w:r>
            <w:r>
              <w:rPr>
                <w:color w:val="00B050"/>
              </w:rPr>
              <w:t>準備</w:t>
            </w:r>
          </w:p>
          <w:p w14:paraId="1F79FC18" w14:textId="0B03C4B8" w:rsidR="00A43E8F" w:rsidRDefault="00A43E8F" w:rsidP="00A43E8F">
            <w:pPr>
              <w:pStyle w:val="2-"/>
            </w:pPr>
            <w:r>
              <w:tab/>
              <w:t>LARGE_INTEGER freq;</w:t>
            </w:r>
          </w:p>
          <w:p w14:paraId="25C8EBE7" w14:textId="77777777" w:rsidR="00A43E8F" w:rsidRDefault="00A43E8F" w:rsidP="00A43E8F">
            <w:pPr>
              <w:pStyle w:val="2-"/>
            </w:pPr>
            <w:r>
              <w:tab/>
              <w:t>QueryPerformanceFrequency(&amp;freq);</w:t>
            </w:r>
          </w:p>
          <w:p w14:paraId="7B5E2433" w14:textId="77777777" w:rsidR="00A43E8F" w:rsidRDefault="00A43E8F" w:rsidP="00A43E8F">
            <w:pPr>
              <w:pStyle w:val="2-"/>
              <w:rPr>
                <w:color w:val="00B050"/>
              </w:rPr>
            </w:pPr>
            <w:r w:rsidRPr="00A43E8F">
              <w:rPr>
                <w:color w:val="00B050"/>
              </w:rPr>
              <w:tab/>
            </w:r>
          </w:p>
          <w:p w14:paraId="663ADDDC" w14:textId="399EA534" w:rsidR="00A43E8F" w:rsidRPr="00A43E8F" w:rsidRDefault="00A43E8F" w:rsidP="00A43E8F">
            <w:pPr>
              <w:pStyle w:val="2-"/>
              <w:rPr>
                <w:color w:val="00B050"/>
              </w:rPr>
            </w:pPr>
            <w:r>
              <w:rPr>
                <w:color w:val="00B050"/>
              </w:rPr>
              <w:tab/>
            </w:r>
            <w:r w:rsidRPr="00A43E8F">
              <w:rPr>
                <w:color w:val="00B050"/>
              </w:rPr>
              <w:t>//処理時間計測（開始）</w:t>
            </w:r>
          </w:p>
          <w:p w14:paraId="280EC5D3" w14:textId="77777777" w:rsidR="00A43E8F" w:rsidRDefault="00A43E8F" w:rsidP="00A43E8F">
            <w:pPr>
              <w:pStyle w:val="2-"/>
            </w:pPr>
            <w:r>
              <w:tab/>
              <w:t>LARGE_INTEGER begin;</w:t>
            </w:r>
          </w:p>
          <w:p w14:paraId="59C7FF60" w14:textId="77777777" w:rsidR="00A43E8F" w:rsidRDefault="00A43E8F" w:rsidP="00A43E8F">
            <w:pPr>
              <w:pStyle w:val="2-"/>
            </w:pPr>
            <w:r>
              <w:tab/>
              <w:t>QueryPerformanceCounter(&amp;begin);</w:t>
            </w:r>
          </w:p>
          <w:p w14:paraId="4C178B8C" w14:textId="3E514A1C" w:rsidR="00A43E8F" w:rsidRDefault="00A43E8F" w:rsidP="00A43E8F">
            <w:pPr>
              <w:pStyle w:val="2-"/>
            </w:pPr>
            <w:r>
              <w:tab/>
            </w:r>
          </w:p>
          <w:p w14:paraId="4F94DC41" w14:textId="0E856202" w:rsidR="00A43E8F" w:rsidRPr="00A43E8F" w:rsidRDefault="00A43E8F" w:rsidP="00A43E8F">
            <w:pPr>
              <w:pStyle w:val="2-"/>
              <w:rPr>
                <w:color w:val="00B050"/>
              </w:rPr>
            </w:pPr>
            <w:r w:rsidRPr="00A43E8F">
              <w:rPr>
                <w:color w:val="00B050"/>
              </w:rPr>
              <w:tab/>
              <w:t>//集計</w:t>
            </w:r>
          </w:p>
          <w:p w14:paraId="689CE9E7" w14:textId="77777777" w:rsidR="00A43E8F" w:rsidRDefault="00A43E8F" w:rsidP="00A43E8F">
            <w:pPr>
              <w:pStyle w:val="2-"/>
            </w:pPr>
            <w:r>
              <w:tab/>
              <w:t>int prime_num= 0;</w:t>
            </w:r>
          </w:p>
          <w:p w14:paraId="66C62F90" w14:textId="77777777" w:rsidR="00A43E8F" w:rsidRDefault="00A43E8F" w:rsidP="00A43E8F">
            <w:pPr>
              <w:pStyle w:val="2-"/>
            </w:pPr>
            <w:r>
              <w:tab/>
              <w:t>long long prime_total = 0;</w:t>
            </w:r>
          </w:p>
          <w:p w14:paraId="5C1B8FB0" w14:textId="77777777" w:rsidR="00A43E8F" w:rsidRDefault="00A43E8F" w:rsidP="00A43E8F">
            <w:pPr>
              <w:pStyle w:val="2-"/>
            </w:pPr>
            <w:r>
              <w:tab/>
              <w:t>long long sum = 0;</w:t>
            </w:r>
          </w:p>
          <w:p w14:paraId="28642DC1" w14:textId="77777777" w:rsidR="00A43E8F" w:rsidRDefault="00A43E8F" w:rsidP="00A43E8F">
            <w:pPr>
              <w:pStyle w:val="2-"/>
            </w:pPr>
            <w:r>
              <w:tab/>
              <w:t>{</w:t>
            </w:r>
          </w:p>
          <w:p w14:paraId="4A02A61F" w14:textId="77777777" w:rsidR="00A43E8F" w:rsidRDefault="00A43E8F" w:rsidP="00A43E8F">
            <w:pPr>
              <w:pStyle w:val="2-"/>
            </w:pPr>
            <w:r>
              <w:lastRenderedPageBreak/>
              <w:tab/>
            </w:r>
            <w:r>
              <w:tab/>
              <w:t>int i, j, k;</w:t>
            </w:r>
          </w:p>
          <w:p w14:paraId="62ABDDF5" w14:textId="77777777" w:rsidR="00A43E8F" w:rsidRDefault="00A43E8F" w:rsidP="00A43E8F">
            <w:pPr>
              <w:pStyle w:val="2-"/>
            </w:pPr>
          </w:p>
          <w:p w14:paraId="74C7EFCE" w14:textId="1B836C27"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三重ループで集計</w:t>
            </w:r>
          </w:p>
          <w:p w14:paraId="766EF304" w14:textId="77777777" w:rsidR="00A43E8F" w:rsidRDefault="00A43E8F" w:rsidP="00A43E8F">
            <w:pPr>
              <w:pStyle w:val="2-"/>
            </w:pPr>
            <w:r w:rsidRPr="00A43E8F">
              <w:rPr>
                <w:color w:val="FF0000"/>
              </w:rPr>
              <w:t>#pragma omp parallel for reduction(+:sum) private(j, k)</w:t>
            </w:r>
          </w:p>
          <w:p w14:paraId="196DD9B1" w14:textId="77777777" w:rsidR="00A43E8F" w:rsidRDefault="00A43E8F" w:rsidP="00A43E8F">
            <w:pPr>
              <w:pStyle w:val="2-"/>
            </w:pPr>
            <w:r>
              <w:tab/>
            </w:r>
            <w:r>
              <w:tab/>
              <w:t>for (i = 0; i &lt; 2000; ++i)</w:t>
            </w:r>
          </w:p>
          <w:p w14:paraId="26450AE2" w14:textId="77777777" w:rsidR="00A43E8F" w:rsidRDefault="00A43E8F" w:rsidP="00A43E8F">
            <w:pPr>
              <w:pStyle w:val="2-"/>
            </w:pPr>
            <w:r>
              <w:tab/>
            </w:r>
            <w:r>
              <w:tab/>
              <w:t>{</w:t>
            </w:r>
          </w:p>
          <w:p w14:paraId="41BF40B1" w14:textId="77777777" w:rsidR="00A43E8F" w:rsidRDefault="00A43E8F" w:rsidP="00A43E8F">
            <w:pPr>
              <w:pStyle w:val="2-"/>
            </w:pPr>
            <w:r>
              <w:tab/>
            </w:r>
            <w:r>
              <w:tab/>
            </w:r>
            <w:r>
              <w:tab/>
              <w:t>sum += i;</w:t>
            </w:r>
          </w:p>
          <w:p w14:paraId="61218FCE" w14:textId="77777777" w:rsidR="00A43E8F" w:rsidRDefault="00A43E8F" w:rsidP="00A43E8F">
            <w:pPr>
              <w:pStyle w:val="2-"/>
            </w:pPr>
            <w:r>
              <w:tab/>
            </w:r>
            <w:r>
              <w:tab/>
            </w:r>
            <w:r>
              <w:tab/>
              <w:t>for (j = 0; j &lt; 2000; ++j)</w:t>
            </w:r>
          </w:p>
          <w:p w14:paraId="5F96B2F1" w14:textId="77777777" w:rsidR="00A43E8F" w:rsidRDefault="00A43E8F" w:rsidP="00A43E8F">
            <w:pPr>
              <w:pStyle w:val="2-"/>
            </w:pPr>
            <w:r>
              <w:tab/>
            </w:r>
            <w:r>
              <w:tab/>
            </w:r>
            <w:r>
              <w:tab/>
              <w:t>{</w:t>
            </w:r>
          </w:p>
          <w:p w14:paraId="335BB0FA" w14:textId="77777777" w:rsidR="00A43E8F" w:rsidRDefault="00A43E8F" w:rsidP="00A43E8F">
            <w:pPr>
              <w:pStyle w:val="2-"/>
            </w:pPr>
            <w:r>
              <w:tab/>
            </w:r>
            <w:r>
              <w:tab/>
            </w:r>
            <w:r>
              <w:tab/>
            </w:r>
            <w:r>
              <w:tab/>
              <w:t>sum += j;</w:t>
            </w:r>
          </w:p>
          <w:p w14:paraId="5FA13019" w14:textId="77777777" w:rsidR="00A43E8F" w:rsidRDefault="00A43E8F" w:rsidP="00A43E8F">
            <w:pPr>
              <w:pStyle w:val="2-"/>
            </w:pPr>
            <w:r>
              <w:tab/>
            </w:r>
            <w:r>
              <w:tab/>
            </w:r>
            <w:r>
              <w:tab/>
            </w:r>
            <w:r>
              <w:tab/>
              <w:t>for (k = 0; k &lt; 2000; ++k)</w:t>
            </w:r>
          </w:p>
          <w:p w14:paraId="45BF21A6" w14:textId="77777777" w:rsidR="00A43E8F" w:rsidRDefault="00A43E8F" w:rsidP="00A43E8F">
            <w:pPr>
              <w:pStyle w:val="2-"/>
            </w:pPr>
            <w:r>
              <w:tab/>
            </w:r>
            <w:r>
              <w:tab/>
            </w:r>
            <w:r>
              <w:tab/>
            </w:r>
            <w:r>
              <w:tab/>
              <w:t>{</w:t>
            </w:r>
          </w:p>
          <w:p w14:paraId="507AACBA" w14:textId="77777777" w:rsidR="00A43E8F" w:rsidRDefault="00A43E8F" w:rsidP="00A43E8F">
            <w:pPr>
              <w:pStyle w:val="2-"/>
            </w:pPr>
            <w:r>
              <w:tab/>
            </w:r>
            <w:r>
              <w:tab/>
            </w:r>
            <w:r>
              <w:tab/>
            </w:r>
            <w:r>
              <w:tab/>
            </w:r>
            <w:r>
              <w:tab/>
              <w:t>sum += k;</w:t>
            </w:r>
          </w:p>
          <w:p w14:paraId="0D414A18" w14:textId="77777777" w:rsidR="00A43E8F" w:rsidRDefault="00A43E8F" w:rsidP="00A43E8F">
            <w:pPr>
              <w:pStyle w:val="2-"/>
            </w:pPr>
            <w:r>
              <w:tab/>
            </w:r>
            <w:r>
              <w:tab/>
            </w:r>
            <w:r>
              <w:tab/>
            </w:r>
            <w:r>
              <w:tab/>
              <w:t>}</w:t>
            </w:r>
          </w:p>
          <w:p w14:paraId="1CC42B20" w14:textId="77777777" w:rsidR="00A43E8F" w:rsidRDefault="00A43E8F" w:rsidP="00A43E8F">
            <w:pPr>
              <w:pStyle w:val="2-"/>
            </w:pPr>
            <w:r>
              <w:tab/>
            </w:r>
            <w:r>
              <w:tab/>
            </w:r>
            <w:r>
              <w:tab/>
              <w:t>}</w:t>
            </w:r>
          </w:p>
          <w:p w14:paraId="2CB72B24" w14:textId="77777777" w:rsidR="00A43E8F" w:rsidRDefault="00A43E8F" w:rsidP="00A43E8F">
            <w:pPr>
              <w:pStyle w:val="2-"/>
            </w:pPr>
            <w:r>
              <w:tab/>
            </w:r>
            <w:r>
              <w:tab/>
              <w:t>}</w:t>
            </w:r>
          </w:p>
          <w:p w14:paraId="09FEC69E" w14:textId="77777777" w:rsidR="00A43E8F" w:rsidRDefault="00A43E8F" w:rsidP="00A43E8F">
            <w:pPr>
              <w:pStyle w:val="2-"/>
            </w:pPr>
          </w:p>
          <w:p w14:paraId="03CBCDC7" w14:textId="1ED1B5FB"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素数を数える</w:t>
            </w:r>
          </w:p>
          <w:p w14:paraId="0E165A44" w14:textId="77777777" w:rsidR="00A43E8F" w:rsidRPr="00A43E8F" w:rsidRDefault="00A43E8F" w:rsidP="00A43E8F">
            <w:pPr>
              <w:pStyle w:val="2-"/>
              <w:rPr>
                <w:color w:val="FF0000"/>
              </w:rPr>
            </w:pPr>
            <w:r w:rsidRPr="00A43E8F">
              <w:rPr>
                <w:color w:val="FF0000"/>
              </w:rPr>
              <w:t>#pragma omp parallel</w:t>
            </w:r>
          </w:p>
          <w:p w14:paraId="0A91A565" w14:textId="77777777" w:rsidR="00A43E8F" w:rsidRDefault="00A43E8F" w:rsidP="00A43E8F">
            <w:pPr>
              <w:pStyle w:val="2-"/>
            </w:pPr>
            <w:r>
              <w:tab/>
            </w:r>
            <w:r>
              <w:tab/>
              <w:t>{</w:t>
            </w:r>
          </w:p>
          <w:p w14:paraId="384EBC1C" w14:textId="77777777" w:rsidR="00A43E8F" w:rsidRDefault="00A43E8F" w:rsidP="00A43E8F">
            <w:pPr>
              <w:pStyle w:val="2-"/>
            </w:pPr>
            <w:r>
              <w:tab/>
            </w:r>
            <w:r>
              <w:tab/>
            </w:r>
            <w:r>
              <w:tab/>
              <w:t>static const int PRIME_MAX = 200000;</w:t>
            </w:r>
          </w:p>
          <w:p w14:paraId="3F9352EB" w14:textId="77777777" w:rsidR="00A43E8F" w:rsidRDefault="00A43E8F" w:rsidP="00A43E8F">
            <w:pPr>
              <w:pStyle w:val="2-"/>
            </w:pPr>
            <w:r>
              <w:tab/>
            </w:r>
            <w:r>
              <w:tab/>
            </w:r>
            <w:r>
              <w:tab/>
              <w:t>static const int PRIME_NUM_MAX = 20000;</w:t>
            </w:r>
          </w:p>
          <w:p w14:paraId="1082BA22" w14:textId="77777777" w:rsidR="00A43E8F" w:rsidRPr="00A43E8F" w:rsidRDefault="00A43E8F" w:rsidP="00A43E8F">
            <w:pPr>
              <w:pStyle w:val="2-"/>
              <w:rPr>
                <w:color w:val="FF0000"/>
              </w:rPr>
            </w:pPr>
            <w:r w:rsidRPr="00A43E8F">
              <w:rPr>
                <w:color w:val="FF0000"/>
              </w:rPr>
              <w:t>#pragma omp for</w:t>
            </w:r>
          </w:p>
          <w:p w14:paraId="022B64CD" w14:textId="77777777" w:rsidR="00A43E8F" w:rsidRDefault="00A43E8F" w:rsidP="00A43E8F">
            <w:pPr>
              <w:pStyle w:val="2-"/>
            </w:pPr>
            <w:r>
              <w:tab/>
            </w:r>
            <w:r>
              <w:tab/>
            </w:r>
            <w:r>
              <w:tab/>
              <w:t>for (i = 0; i &lt; PRIME_MAX; ++i)</w:t>
            </w:r>
          </w:p>
          <w:p w14:paraId="55C6B3A9" w14:textId="77777777" w:rsidR="00A43E8F" w:rsidRDefault="00A43E8F" w:rsidP="00A43E8F">
            <w:pPr>
              <w:pStyle w:val="2-"/>
            </w:pPr>
            <w:r>
              <w:tab/>
            </w:r>
            <w:r>
              <w:tab/>
            </w:r>
            <w:r>
              <w:tab/>
              <w:t>{</w:t>
            </w:r>
          </w:p>
          <w:p w14:paraId="42E73429" w14:textId="77777777" w:rsidR="00A43E8F" w:rsidRDefault="00A43E8F" w:rsidP="00A43E8F">
            <w:pPr>
              <w:pStyle w:val="2-"/>
            </w:pPr>
            <w:r>
              <w:tab/>
            </w:r>
            <w:r>
              <w:tab/>
            </w:r>
            <w:r>
              <w:tab/>
            </w:r>
            <w:r>
              <w:tab/>
              <w:t>if (prime_num &lt; PRIME_NUM_MAX &amp;&amp; isPrime(i))</w:t>
            </w:r>
          </w:p>
          <w:p w14:paraId="3AC8EA9A" w14:textId="77777777" w:rsidR="00A43E8F" w:rsidRDefault="00A43E8F" w:rsidP="00A43E8F">
            <w:pPr>
              <w:pStyle w:val="2-"/>
            </w:pPr>
            <w:r>
              <w:tab/>
            </w:r>
            <w:r>
              <w:tab/>
            </w:r>
            <w:r>
              <w:tab/>
            </w:r>
            <w:r>
              <w:tab/>
              <w:t>{</w:t>
            </w:r>
          </w:p>
          <w:p w14:paraId="48DCEA64" w14:textId="77777777" w:rsidR="00A43E8F" w:rsidRPr="00A43E8F" w:rsidRDefault="00A43E8F" w:rsidP="00A43E8F">
            <w:pPr>
              <w:pStyle w:val="2-"/>
              <w:rPr>
                <w:color w:val="FF0000"/>
              </w:rPr>
            </w:pPr>
            <w:r w:rsidRPr="00A43E8F">
              <w:rPr>
                <w:color w:val="FF0000"/>
              </w:rPr>
              <w:t>#pragma omp atomic</w:t>
            </w:r>
          </w:p>
          <w:p w14:paraId="5E18CD00" w14:textId="77777777" w:rsidR="00A43E8F" w:rsidRDefault="00A43E8F" w:rsidP="00A43E8F">
            <w:pPr>
              <w:pStyle w:val="2-"/>
            </w:pPr>
            <w:r>
              <w:tab/>
            </w:r>
            <w:r>
              <w:tab/>
            </w:r>
            <w:r>
              <w:tab/>
            </w:r>
            <w:r>
              <w:tab/>
            </w:r>
            <w:r>
              <w:tab/>
              <w:t>++prime_num;</w:t>
            </w:r>
          </w:p>
          <w:p w14:paraId="787D6E8F" w14:textId="77777777" w:rsidR="00A43E8F" w:rsidRPr="00A43E8F" w:rsidRDefault="00A43E8F" w:rsidP="00A43E8F">
            <w:pPr>
              <w:pStyle w:val="2-"/>
              <w:rPr>
                <w:color w:val="FF0000"/>
              </w:rPr>
            </w:pPr>
            <w:r w:rsidRPr="00A43E8F">
              <w:rPr>
                <w:color w:val="FF0000"/>
              </w:rPr>
              <w:t>#pragma omp atomic</w:t>
            </w:r>
          </w:p>
          <w:p w14:paraId="7F0763EC" w14:textId="77777777" w:rsidR="00A43E8F" w:rsidRDefault="00A43E8F" w:rsidP="00A43E8F">
            <w:pPr>
              <w:pStyle w:val="2-"/>
            </w:pPr>
            <w:r>
              <w:tab/>
            </w:r>
            <w:r>
              <w:tab/>
            </w:r>
            <w:r>
              <w:tab/>
            </w:r>
            <w:r>
              <w:tab/>
            </w:r>
            <w:r>
              <w:tab/>
              <w:t>prime_total += i;</w:t>
            </w:r>
          </w:p>
          <w:p w14:paraId="59915E3A" w14:textId="77777777" w:rsidR="00A43E8F" w:rsidRDefault="00A43E8F" w:rsidP="00A43E8F">
            <w:pPr>
              <w:pStyle w:val="2-"/>
            </w:pPr>
            <w:r>
              <w:tab/>
            </w:r>
            <w:r>
              <w:tab/>
            </w:r>
            <w:r>
              <w:tab/>
            </w:r>
            <w:r>
              <w:tab/>
              <w:t>}</w:t>
            </w:r>
          </w:p>
          <w:p w14:paraId="38D8BCE6" w14:textId="77777777" w:rsidR="00A43E8F" w:rsidRDefault="00A43E8F" w:rsidP="00A43E8F">
            <w:pPr>
              <w:pStyle w:val="2-"/>
            </w:pPr>
            <w:r>
              <w:tab/>
            </w:r>
            <w:r>
              <w:tab/>
            </w:r>
            <w:r>
              <w:tab/>
              <w:t>}</w:t>
            </w:r>
          </w:p>
          <w:p w14:paraId="6DD3979F" w14:textId="77777777" w:rsidR="00A43E8F" w:rsidRDefault="00A43E8F" w:rsidP="00A43E8F">
            <w:pPr>
              <w:pStyle w:val="2-"/>
            </w:pPr>
            <w:r>
              <w:tab/>
            </w:r>
            <w:r>
              <w:tab/>
              <w:t>}</w:t>
            </w:r>
          </w:p>
          <w:p w14:paraId="696CA752" w14:textId="77777777" w:rsidR="00A43E8F" w:rsidRDefault="00A43E8F" w:rsidP="00A43E8F">
            <w:pPr>
              <w:pStyle w:val="2-"/>
            </w:pPr>
            <w:r>
              <w:tab/>
              <w:t>}</w:t>
            </w:r>
          </w:p>
          <w:p w14:paraId="13F5CCEC" w14:textId="77777777" w:rsidR="00A43E8F" w:rsidRDefault="00A43E8F" w:rsidP="00A43E8F">
            <w:pPr>
              <w:pStyle w:val="2-"/>
            </w:pPr>
          </w:p>
          <w:p w14:paraId="5EBD01AA" w14:textId="232FE084" w:rsidR="00A43E8F" w:rsidRPr="00A43E8F" w:rsidRDefault="00A43E8F" w:rsidP="00A43E8F">
            <w:pPr>
              <w:pStyle w:val="2-"/>
              <w:rPr>
                <w:color w:val="00B050"/>
              </w:rPr>
            </w:pPr>
            <w:r>
              <w:tab/>
            </w:r>
            <w:r w:rsidRPr="00A43E8F">
              <w:rPr>
                <w:color w:val="00B050"/>
              </w:rPr>
              <w:t>//処理時間計測（</w:t>
            </w:r>
            <w:r>
              <w:rPr>
                <w:rFonts w:hint="eastAsia"/>
                <w:color w:val="00B050"/>
              </w:rPr>
              <w:t>終了</w:t>
            </w:r>
            <w:r w:rsidRPr="00A43E8F">
              <w:rPr>
                <w:color w:val="00B050"/>
              </w:rPr>
              <w:t>）</w:t>
            </w:r>
          </w:p>
          <w:p w14:paraId="085BD8AC" w14:textId="77777777" w:rsidR="00A43E8F" w:rsidRDefault="00A43E8F" w:rsidP="00A43E8F">
            <w:pPr>
              <w:pStyle w:val="2-"/>
            </w:pPr>
            <w:r>
              <w:tab/>
              <w:t>LARGE_INTEGER end;</w:t>
            </w:r>
          </w:p>
          <w:p w14:paraId="4693F6D5" w14:textId="77777777" w:rsidR="00A43E8F" w:rsidRDefault="00A43E8F" w:rsidP="00A43E8F">
            <w:pPr>
              <w:pStyle w:val="2-"/>
            </w:pPr>
            <w:r>
              <w:tab/>
              <w:t>QueryPerformanceCounter(&amp;end);</w:t>
            </w:r>
          </w:p>
          <w:p w14:paraId="64A97406" w14:textId="77777777" w:rsidR="00A43E8F" w:rsidRDefault="00A43E8F" w:rsidP="00A43E8F">
            <w:pPr>
              <w:pStyle w:val="2-"/>
            </w:pPr>
            <w:r>
              <w:tab/>
              <w:t>float time = static_cast&lt;float&gt;(static_cast&lt;double&gt;(end.QuadPart - begin.QuadPart)</w:t>
            </w:r>
          </w:p>
          <w:p w14:paraId="357113A2" w14:textId="2AF1F277" w:rsidR="00A43E8F" w:rsidRDefault="00A43E8F" w:rsidP="00A43E8F">
            <w:pPr>
              <w:pStyle w:val="2-"/>
            </w:pPr>
            <w:r>
              <w:tab/>
            </w:r>
            <w:r>
              <w:tab/>
            </w:r>
            <w:r>
              <w:tab/>
              <w:t xml:space="preserve"> / static_cast&lt;double&gt;(freq.QuadPart));</w:t>
            </w:r>
          </w:p>
          <w:p w14:paraId="1EEF867D" w14:textId="66073948" w:rsidR="00A43E8F" w:rsidRDefault="00A43E8F" w:rsidP="00A43E8F">
            <w:pPr>
              <w:pStyle w:val="2-"/>
            </w:pPr>
            <w:r>
              <w:tab/>
            </w:r>
          </w:p>
          <w:p w14:paraId="3E2D711F" w14:textId="464D2D48" w:rsidR="00A43E8F" w:rsidRPr="00A43E8F" w:rsidRDefault="00A43E8F" w:rsidP="00A43E8F">
            <w:pPr>
              <w:pStyle w:val="2-"/>
              <w:rPr>
                <w:color w:val="00B050"/>
              </w:rPr>
            </w:pPr>
            <w:r w:rsidRPr="00A43E8F">
              <w:rPr>
                <w:color w:val="00B050"/>
              </w:rPr>
              <w:tab/>
              <w:t>//</w:t>
            </w:r>
            <w:r w:rsidRPr="00A43E8F">
              <w:rPr>
                <w:rFonts w:hint="eastAsia"/>
                <w:color w:val="00B050"/>
              </w:rPr>
              <w:t>結果表示</w:t>
            </w:r>
          </w:p>
          <w:p w14:paraId="3425DBCF" w14:textId="75142305" w:rsidR="004A2B4E" w:rsidRDefault="00A43E8F" w:rsidP="00A43E8F">
            <w:pPr>
              <w:pStyle w:val="2-"/>
            </w:pPr>
            <w:r>
              <w:tab/>
              <w:t>printf("prime_num=%d, prime_total=%lld, sum=%lld, time=%.6f</w:t>
            </w:r>
            <w:r w:rsidR="00F13CC6">
              <w:t xml:space="preserve"> sec</w:t>
            </w:r>
            <w:r>
              <w:t>\n", prime_num, prime_total, sum, time);</w:t>
            </w:r>
          </w:p>
          <w:p w14:paraId="210334AC" w14:textId="77777777" w:rsidR="00A43E8F" w:rsidRDefault="00A43E8F" w:rsidP="00A43E8F">
            <w:pPr>
              <w:pStyle w:val="2-"/>
            </w:pPr>
            <w:r>
              <w:tab/>
            </w:r>
          </w:p>
          <w:p w14:paraId="20606431" w14:textId="45B70932" w:rsidR="00A43E8F" w:rsidRDefault="00A43E8F" w:rsidP="00A43E8F">
            <w:pPr>
              <w:pStyle w:val="2-"/>
            </w:pPr>
            <w:r>
              <w:tab/>
              <w:t>return EXIT_SUCCESS;</w:t>
            </w:r>
          </w:p>
          <w:p w14:paraId="2DAB6F31" w14:textId="2CF07D49" w:rsidR="00A43E8F" w:rsidRDefault="00A43E8F" w:rsidP="00A43E8F">
            <w:pPr>
              <w:pStyle w:val="2-"/>
            </w:pPr>
            <w:r>
              <w:t>}</w:t>
            </w:r>
          </w:p>
        </w:tc>
      </w:tr>
    </w:tbl>
    <w:p w14:paraId="2EB5D498" w14:textId="2FD6E028" w:rsidR="004A2B4E" w:rsidRPr="00F13CC6" w:rsidRDefault="004A2B4E" w:rsidP="004A2B4E">
      <w:pPr>
        <w:pStyle w:val="a9"/>
        <w:keepNext/>
        <w:widowControl/>
        <w:rPr>
          <w:sz w:val="20"/>
          <w:szCs w:val="20"/>
        </w:rPr>
      </w:pPr>
      <w:r w:rsidRPr="00E32152">
        <w:rPr>
          <w:rFonts w:hint="eastAsia"/>
          <w:color w:val="FF0000"/>
          <w:sz w:val="20"/>
          <w:szCs w:val="20"/>
        </w:rPr>
        <w:lastRenderedPageBreak/>
        <w:t>↓（実行結果）</w:t>
      </w:r>
      <w:r w:rsidR="00F13CC6" w:rsidRPr="00AD766C">
        <w:rPr>
          <w:rFonts w:hint="eastAsia"/>
          <w:sz w:val="20"/>
          <w:szCs w:val="20"/>
        </w:rPr>
        <w:t>※</w:t>
      </w:r>
      <w:r w:rsidR="00F13CC6" w:rsidRPr="00AD766C">
        <w:rPr>
          <w:rFonts w:hint="eastAsia"/>
          <w:sz w:val="20"/>
          <w:szCs w:val="20"/>
        </w:rPr>
        <w:t>OpneMP</w:t>
      </w:r>
      <w:r w:rsidR="00F13CC6" w:rsidRPr="00AD766C">
        <w:rPr>
          <w:rFonts w:hint="eastAsia"/>
          <w:sz w:val="20"/>
          <w:szCs w:val="20"/>
        </w:rPr>
        <w:t>無効化時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5021DDDF" w14:textId="77777777" w:rsidTr="0002519B">
        <w:tc>
          <w:tcPr>
            <w:tcW w:w="8494" w:type="dxa"/>
          </w:tcPr>
          <w:p w14:paraId="57E03A1A" w14:textId="3462DCD9" w:rsidR="00F0233E" w:rsidRPr="00DD51B6" w:rsidRDefault="006970ED" w:rsidP="006970ED">
            <w:pPr>
              <w:pStyle w:val="2-"/>
              <w:rPr>
                <w:color w:val="auto"/>
              </w:rPr>
            </w:pPr>
            <w:r w:rsidRPr="006970ED">
              <w:rPr>
                <w:color w:val="auto"/>
              </w:rPr>
              <w:t>prime_num=17984, prime_total=1709600813, sum=7999999999000, time=</w:t>
            </w:r>
            <w:r w:rsidRPr="00F13CC6">
              <w:rPr>
                <w:color w:val="FF0000"/>
              </w:rPr>
              <w:t>7.192203</w:t>
            </w:r>
            <w:r w:rsidR="00F13CC6">
              <w:rPr>
                <w:color w:val="FF0000"/>
              </w:rPr>
              <w:t xml:space="preserve"> sec</w:t>
            </w:r>
          </w:p>
        </w:tc>
      </w:tr>
    </w:tbl>
    <w:p w14:paraId="161FBC9D" w14:textId="49D28373" w:rsidR="00F13CC6" w:rsidRPr="00F13CC6" w:rsidRDefault="00F13CC6" w:rsidP="00F13CC6">
      <w:pPr>
        <w:pStyle w:val="a9"/>
        <w:keepNext/>
        <w:widowControl/>
        <w:rPr>
          <w:sz w:val="20"/>
          <w:szCs w:val="20"/>
        </w:rPr>
      </w:pPr>
      <w:r w:rsidRPr="00E32152">
        <w:rPr>
          <w:rFonts w:hint="eastAsia"/>
          <w:color w:val="FF0000"/>
          <w:sz w:val="20"/>
          <w:szCs w:val="20"/>
        </w:rPr>
        <w:t>↓（実行結果）</w:t>
      </w:r>
      <w:r w:rsidRPr="00AD766C">
        <w:rPr>
          <w:rFonts w:hint="eastAsia"/>
          <w:sz w:val="20"/>
          <w:szCs w:val="20"/>
        </w:rPr>
        <w:t>※</w:t>
      </w:r>
      <w:r w:rsidRPr="00AD766C">
        <w:rPr>
          <w:rFonts w:hint="eastAsia"/>
          <w:sz w:val="20"/>
          <w:szCs w:val="20"/>
        </w:rPr>
        <w:t>OpneMP</w:t>
      </w:r>
      <w:r w:rsidRPr="00AD766C">
        <w:rPr>
          <w:rFonts w:hint="eastAsia"/>
          <w:sz w:val="20"/>
          <w:szCs w:val="20"/>
        </w:rPr>
        <w:t>有効化時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13CC6" w14:paraId="2001C1A1" w14:textId="77777777" w:rsidTr="0002519B">
        <w:tc>
          <w:tcPr>
            <w:tcW w:w="8494" w:type="dxa"/>
          </w:tcPr>
          <w:p w14:paraId="030B4FFB" w14:textId="77777777" w:rsidR="00F13CC6" w:rsidRPr="006970ED" w:rsidRDefault="00F13CC6" w:rsidP="0002519B">
            <w:pPr>
              <w:pStyle w:val="2-"/>
              <w:rPr>
                <w:color w:val="auto"/>
              </w:rPr>
            </w:pPr>
            <w:r w:rsidRPr="006970ED">
              <w:rPr>
                <w:color w:val="auto"/>
              </w:rPr>
              <w:t>omp_get_num_procs()=8</w:t>
            </w:r>
          </w:p>
          <w:p w14:paraId="6407F7F8" w14:textId="77777777" w:rsidR="00F13CC6" w:rsidRPr="006970ED" w:rsidRDefault="00F13CC6" w:rsidP="0002519B">
            <w:pPr>
              <w:pStyle w:val="2-"/>
              <w:rPr>
                <w:color w:val="auto"/>
              </w:rPr>
            </w:pPr>
            <w:r w:rsidRPr="006970ED">
              <w:rPr>
                <w:color w:val="auto"/>
              </w:rPr>
              <w:t>omp_get_max_threads()=8</w:t>
            </w:r>
          </w:p>
          <w:p w14:paraId="20C0D03F" w14:textId="4FBF32FE" w:rsidR="00F13CC6" w:rsidRPr="00DD51B6" w:rsidRDefault="00F13CC6" w:rsidP="0002519B">
            <w:pPr>
              <w:pStyle w:val="2-"/>
              <w:rPr>
                <w:color w:val="auto"/>
              </w:rPr>
            </w:pPr>
            <w:r w:rsidRPr="006970ED">
              <w:rPr>
                <w:color w:val="auto"/>
              </w:rPr>
              <w:t>prime_num=17984, prime_total=1709600813, sum=7999999999000, time=</w:t>
            </w:r>
            <w:r w:rsidRPr="00F13CC6">
              <w:rPr>
                <w:color w:val="FF0000"/>
              </w:rPr>
              <w:t>1.870132</w:t>
            </w:r>
            <w:r>
              <w:rPr>
                <w:color w:val="FF0000"/>
              </w:rPr>
              <w:t xml:space="preserve"> sec</w:t>
            </w:r>
          </w:p>
        </w:tc>
      </w:tr>
    </w:tbl>
    <w:p w14:paraId="6B481950" w14:textId="5C4EDD9E" w:rsidR="00F723F0" w:rsidRDefault="00F723F0" w:rsidP="00F723F0">
      <w:pPr>
        <w:pStyle w:val="a9"/>
        <w:spacing w:beforeLines="50" w:before="180"/>
        <w:ind w:firstLine="283"/>
      </w:pPr>
      <w:r>
        <w:rPr>
          <w:rFonts w:hint="eastAsia"/>
        </w:rPr>
        <w:t>細かい解説は省略するが、処理によって</w:t>
      </w:r>
      <w:r w:rsidR="00581543">
        <w:rPr>
          <w:rFonts w:hint="eastAsia"/>
        </w:rPr>
        <w:t>効果が</w:t>
      </w:r>
      <w:r>
        <w:rPr>
          <w:rFonts w:hint="eastAsia"/>
        </w:rPr>
        <w:t>大きいこ</w:t>
      </w:r>
      <w:r w:rsidR="00581543">
        <w:rPr>
          <w:rFonts w:hint="eastAsia"/>
        </w:rPr>
        <w:t>とは確認できる</w:t>
      </w:r>
      <w:r w:rsidR="00AD766C">
        <w:rPr>
          <w:rFonts w:hint="eastAsia"/>
        </w:rPr>
        <w:t>。しかし</w:t>
      </w:r>
      <w:r w:rsidR="00581543">
        <w:rPr>
          <w:rFonts w:hint="eastAsia"/>
        </w:rPr>
        <w:t>、制約も多く、思い通りの制御は難しい。</w:t>
      </w:r>
    </w:p>
    <w:p w14:paraId="5CEEA169" w14:textId="77777777" w:rsidR="00F723F0" w:rsidRDefault="00F723F0" w:rsidP="00F723F0">
      <w:pPr>
        <w:pStyle w:val="a9"/>
        <w:ind w:firstLine="283"/>
      </w:pPr>
      <w:r>
        <w:rPr>
          <w:rFonts w:hint="eastAsia"/>
        </w:rPr>
        <w:t>慣れないと正確な指定がしにくい</w:t>
      </w:r>
      <w:r w:rsidR="00AD766C">
        <w:rPr>
          <w:rFonts w:hint="eastAsia"/>
        </w:rPr>
        <w:t>。例えば、「</w:t>
      </w:r>
      <w:r w:rsidR="00AD766C" w:rsidRPr="00F723F0">
        <w:rPr>
          <w:rFonts w:ascii="ＭＳ ゴシック" w:hAnsi="ＭＳ ゴシック" w:hint="eastAsia"/>
          <w:color w:val="0070C0"/>
        </w:rPr>
        <w:t>#pragma o</w:t>
      </w:r>
      <w:r w:rsidR="00AD766C" w:rsidRPr="00F723F0">
        <w:rPr>
          <w:rFonts w:ascii="ＭＳ ゴシック" w:hAnsi="ＭＳ ゴシック"/>
          <w:color w:val="0070C0"/>
        </w:rPr>
        <w:t>mp parallel for</w:t>
      </w:r>
      <w:r w:rsidR="00AD766C">
        <w:rPr>
          <w:rFonts w:hint="eastAsia"/>
        </w:rPr>
        <w:t>」の「</w:t>
      </w:r>
      <w:r w:rsidR="00AD766C" w:rsidRPr="00F723F0">
        <w:rPr>
          <w:rFonts w:ascii="ＭＳ ゴシック" w:hAnsi="ＭＳ ゴシック" w:hint="eastAsia"/>
          <w:color w:val="0070C0"/>
        </w:rPr>
        <w:t>for</w:t>
      </w:r>
      <w:r w:rsidR="00AD766C">
        <w:rPr>
          <w:rFonts w:hint="eastAsia"/>
        </w:rPr>
        <w:t>」が抜けても動作するが、誤った計算結果になる。</w:t>
      </w:r>
      <w:r>
        <w:rPr>
          <w:rFonts w:hint="eastAsia"/>
        </w:rPr>
        <w:t>ほか、「</w:t>
      </w:r>
      <w:r w:rsidRPr="00F723F0">
        <w:rPr>
          <w:rFonts w:ascii="ＭＳ ゴシック" w:hAnsi="ＭＳ ゴシック" w:hint="eastAsia"/>
          <w:color w:val="0070C0"/>
        </w:rPr>
        <w:t>#pragma o</w:t>
      </w:r>
      <w:r w:rsidRPr="00F723F0">
        <w:rPr>
          <w:rFonts w:ascii="ＭＳ ゴシック" w:hAnsi="ＭＳ ゴシック"/>
          <w:color w:val="0070C0"/>
        </w:rPr>
        <w:t xml:space="preserve">mp parallel </w:t>
      </w:r>
      <w:r>
        <w:rPr>
          <w:rFonts w:ascii="ＭＳ ゴシック" w:hAnsi="ＭＳ ゴシック"/>
          <w:color w:val="0070C0"/>
        </w:rPr>
        <w:t>private(var)</w:t>
      </w:r>
      <w:r>
        <w:rPr>
          <w:rFonts w:hint="eastAsia"/>
        </w:rPr>
        <w:t>」の「</w:t>
      </w:r>
      <w:r>
        <w:rPr>
          <w:rFonts w:ascii="ＭＳ ゴシック" w:hAnsi="ＭＳ ゴシック"/>
          <w:color w:val="0070C0"/>
        </w:rPr>
        <w:t>private(var)</w:t>
      </w:r>
      <w:r>
        <w:rPr>
          <w:rFonts w:hint="eastAsia"/>
        </w:rPr>
        <w:t>」でブロック内のローカル変数を指定しないと正しく変数の値が扱われな</w:t>
      </w:r>
      <w:r>
        <w:rPr>
          <w:rFonts w:hint="eastAsia"/>
        </w:rPr>
        <w:lastRenderedPageBreak/>
        <w:t>い、といった面倒が多い。</w:t>
      </w:r>
    </w:p>
    <w:p w14:paraId="473BF60E" w14:textId="49B32A36" w:rsidR="00581543" w:rsidRDefault="00AD766C" w:rsidP="00F723F0">
      <w:pPr>
        <w:pStyle w:val="a9"/>
        <w:ind w:firstLine="283"/>
      </w:pPr>
      <w:r>
        <w:rPr>
          <w:rFonts w:hint="eastAsia"/>
        </w:rPr>
        <w:t>OpenMP</w:t>
      </w:r>
      <w:r>
        <w:rPr>
          <w:rFonts w:hint="eastAsia"/>
        </w:rPr>
        <w:t>有効化時と無効化時を切り替えて検算</w:t>
      </w:r>
      <w:r w:rsidR="00F723F0">
        <w:rPr>
          <w:rFonts w:hint="eastAsia"/>
        </w:rPr>
        <w:t>し、ロジックに誤りがないことを確認する</w:t>
      </w:r>
      <w:r>
        <w:rPr>
          <w:rFonts w:hint="eastAsia"/>
        </w:rPr>
        <w:t>ことが必須となる。</w:t>
      </w:r>
    </w:p>
    <w:p w14:paraId="5898CB37" w14:textId="77777777" w:rsidR="003C29D1" w:rsidRDefault="00A5575B" w:rsidP="00AD766C">
      <w:pPr>
        <w:pStyle w:val="a9"/>
        <w:spacing w:beforeLines="50" w:before="180"/>
        <w:ind w:firstLine="283"/>
      </w:pPr>
      <w:r>
        <w:rPr>
          <w:rFonts w:hint="eastAsia"/>
        </w:rPr>
        <w:t>スレッドの制御は通常のスレッドと同様に、</w:t>
      </w:r>
      <w:r>
        <w:rPr>
          <w:rFonts w:hint="eastAsia"/>
        </w:rPr>
        <w:t>OS</w:t>
      </w:r>
      <w:r>
        <w:rPr>
          <w:rFonts w:hint="eastAsia"/>
        </w:rPr>
        <w:t>によってスケジューリングされる。スタックサイズは直接指定できず、環境変数によって設定する。</w:t>
      </w:r>
    </w:p>
    <w:p w14:paraId="11EE2663" w14:textId="78B8EE7E" w:rsidR="00A5575B" w:rsidRPr="00F13CC6" w:rsidRDefault="00A5575B" w:rsidP="003C29D1">
      <w:pPr>
        <w:pStyle w:val="a9"/>
        <w:ind w:firstLine="283"/>
      </w:pPr>
      <w:r>
        <w:rPr>
          <w:rFonts w:hint="eastAsia"/>
        </w:rPr>
        <w:t>ほか、ロック機構なども用意されている。</w:t>
      </w:r>
    </w:p>
    <w:p w14:paraId="46F6CE41" w14:textId="43A81F2D" w:rsidR="00F809CD" w:rsidRDefault="00F809CD" w:rsidP="00F809CD">
      <w:pPr>
        <w:pStyle w:val="2"/>
      </w:pPr>
      <w:bookmarkStart w:id="62" w:name="_Toc379777973"/>
      <w:r>
        <w:rPr>
          <w:rFonts w:hint="eastAsia"/>
        </w:rPr>
        <w:t>C++11</w:t>
      </w:r>
      <w:r>
        <w:rPr>
          <w:rFonts w:hint="eastAsia"/>
        </w:rPr>
        <w:t>版非同期関数</w:t>
      </w:r>
      <w:bookmarkEnd w:id="62"/>
      <w:r w:rsidR="003C29D1">
        <w:fldChar w:fldCharType="begin"/>
      </w:r>
      <w:r w:rsidR="003C29D1">
        <w:instrText xml:space="preserve"> XE "</w:instrText>
      </w:r>
      <w:r w:rsidR="003C29D1">
        <w:rPr>
          <w:rFonts w:hint="eastAsia"/>
        </w:rPr>
        <w:instrText>非同期関数</w:instrText>
      </w:r>
      <w:r w:rsidR="003C29D1">
        <w:rPr>
          <w:rFonts w:hint="eastAsia"/>
        </w:rPr>
        <w:instrText>:</w:instrText>
      </w:r>
      <w:r w:rsidR="003C29D1">
        <w:instrText>C++11</w:instrText>
      </w:r>
      <w:r w:rsidR="003C29D1">
        <w:rPr>
          <w:rFonts w:hint="eastAsia"/>
        </w:rPr>
        <w:instrText>版</w:instrText>
      </w:r>
      <w:r w:rsidR="003C29D1">
        <w:instrText>" \y “</w:instrText>
      </w:r>
      <w:r w:rsidR="003C29D1">
        <w:rPr>
          <w:rFonts w:hint="eastAsia"/>
        </w:rPr>
        <w:instrText>ひどうきかんすう</w:instrText>
      </w:r>
      <w:r w:rsidR="003C29D1">
        <w:rPr>
          <w:rFonts w:hint="eastAsia"/>
        </w:rPr>
        <w:instrText>:C++11</w:instrText>
      </w:r>
      <w:r w:rsidR="003C29D1">
        <w:rPr>
          <w:rFonts w:hint="eastAsia"/>
        </w:rPr>
        <w:instrText>ばん</w:instrText>
      </w:r>
      <w:r w:rsidR="003C29D1">
        <w:instrText xml:space="preserve">” </w:instrText>
      </w:r>
      <w:r w:rsidR="003C29D1">
        <w:fldChar w:fldCharType="end"/>
      </w:r>
    </w:p>
    <w:p w14:paraId="05536F68" w14:textId="7B8CE4C1" w:rsidR="00F809CD" w:rsidRDefault="00F809CD" w:rsidP="00F809CD">
      <w:pPr>
        <w:pStyle w:val="a9"/>
        <w:ind w:firstLine="283"/>
      </w:pPr>
      <w:r>
        <w:rPr>
          <w:rFonts w:hint="eastAsia"/>
        </w:rPr>
        <w:t>Open</w:t>
      </w:r>
      <w:r>
        <w:t>MP</w:t>
      </w:r>
      <w:r w:rsidR="003C29D1">
        <w:rPr>
          <w:rFonts w:hint="eastAsia"/>
        </w:rPr>
        <w:t>のような分散</w:t>
      </w:r>
      <w:r>
        <w:rPr>
          <w:rFonts w:hint="eastAsia"/>
        </w:rPr>
        <w:t>処理の</w:t>
      </w:r>
      <w:r w:rsidR="00456DEB">
        <w:rPr>
          <w:rFonts w:hint="eastAsia"/>
        </w:rPr>
        <w:t>手法が、</w:t>
      </w:r>
      <w:r w:rsidR="00456DEB">
        <w:rPr>
          <w:rFonts w:hint="eastAsia"/>
        </w:rPr>
        <w:t>C++11</w:t>
      </w:r>
      <w:r w:rsidR="00456DEB">
        <w:rPr>
          <w:rFonts w:hint="eastAsia"/>
        </w:rPr>
        <w:t>にも用意されている</w:t>
      </w:r>
      <w:r>
        <w:rPr>
          <w:rFonts w:hint="eastAsia"/>
        </w:rPr>
        <w:t>。</w:t>
      </w:r>
    </w:p>
    <w:p w14:paraId="0D37F1A1" w14:textId="220F33D8" w:rsidR="008B2292" w:rsidRDefault="008B2292" w:rsidP="00F809CD">
      <w:pPr>
        <w:pStyle w:val="a9"/>
        <w:ind w:firstLine="283"/>
      </w:pPr>
      <w:r>
        <w:t>OpenMP</w:t>
      </w:r>
      <w:r>
        <w:t>に比べて、</w:t>
      </w:r>
      <w:r w:rsidR="003C29D1">
        <w:rPr>
          <w:rFonts w:hint="eastAsia"/>
        </w:rPr>
        <w:t>明示的な</w:t>
      </w:r>
      <w:r>
        <w:t>手続きで</w:t>
      </w:r>
      <w:r w:rsidR="003C29D1">
        <w:rPr>
          <w:rFonts w:hint="eastAsia"/>
        </w:rPr>
        <w:t>分散するので、</w:t>
      </w:r>
      <w:r>
        <w:t>処理の把握</w:t>
      </w:r>
      <w:r w:rsidR="003C29D1">
        <w:rPr>
          <w:rFonts w:hint="eastAsia"/>
        </w:rPr>
        <w:t>が</w:t>
      </w:r>
      <w:r>
        <w:t>し易い。</w:t>
      </w:r>
    </w:p>
    <w:p w14:paraId="3CD6E21C" w14:textId="0E89D10C" w:rsidR="00F809CD" w:rsidRDefault="00456DEB" w:rsidP="00874659">
      <w:pPr>
        <w:pStyle w:val="a9"/>
        <w:spacing w:beforeLines="50" w:before="180"/>
        <w:ind w:firstLine="283"/>
      </w:pPr>
      <w:r>
        <w:t>C++11</w:t>
      </w:r>
      <w:r>
        <w:rPr>
          <w:rFonts w:hint="eastAsia"/>
        </w:rPr>
        <w:t>の非同期関数の</w:t>
      </w:r>
      <w:r w:rsidR="00F809CD">
        <w:rPr>
          <w:rFonts w:hint="eastAsia"/>
        </w:rPr>
        <w:t>サンプルコードを示す。</w:t>
      </w:r>
    </w:p>
    <w:p w14:paraId="7A635377" w14:textId="14EB4952" w:rsidR="008B2292" w:rsidRDefault="008B2292" w:rsidP="00F809CD">
      <w:pPr>
        <w:pStyle w:val="a9"/>
        <w:ind w:firstLine="283"/>
      </w:pPr>
      <w:r>
        <w:t>ややコードが長めになるが、応用事例もサンプルに含める。</w:t>
      </w:r>
      <w:r>
        <w:rPr>
          <w:rFonts w:hint="eastAsia"/>
        </w:rPr>
        <w:t>1</w:t>
      </w:r>
      <w:r>
        <w:rPr>
          <w:rFonts w:hint="eastAsia"/>
        </w:rPr>
        <w:t>千万件のデータのソートのサンプルである。</w:t>
      </w:r>
      <w:r w:rsidR="00D205FE">
        <w:rPr>
          <w:rFonts w:hint="eastAsia"/>
        </w:rPr>
        <w:t>ラムダ式</w:t>
      </w:r>
      <w:r w:rsidR="003C29D1">
        <w:fldChar w:fldCharType="begin"/>
      </w:r>
      <w:r w:rsidR="003C29D1">
        <w:instrText xml:space="preserve"> XE "</w:instrText>
      </w:r>
      <w:r w:rsidR="003C29D1">
        <w:rPr>
          <w:rFonts w:hint="eastAsia"/>
        </w:rPr>
        <w:instrText>ラムダ式</w:instrText>
      </w:r>
      <w:r w:rsidR="003C29D1">
        <w:instrText>" \y “</w:instrText>
      </w:r>
      <w:r w:rsidR="003C29D1">
        <w:rPr>
          <w:rFonts w:hint="eastAsia"/>
        </w:rPr>
        <w:instrText>らむだしき</w:instrText>
      </w:r>
      <w:r w:rsidR="003C29D1">
        <w:instrText xml:space="preserve">” </w:instrText>
      </w:r>
      <w:r w:rsidR="003C29D1">
        <w:fldChar w:fldCharType="end"/>
      </w:r>
      <w:r w:rsidR="00D205FE">
        <w:rPr>
          <w:rFonts w:hint="eastAsia"/>
        </w:rPr>
        <w:t>を用いてコードをコンパクトにできる点も</w:t>
      </w:r>
      <w:r w:rsidR="00D205FE">
        <w:rPr>
          <w:rFonts w:hint="eastAsia"/>
        </w:rPr>
        <w:t>C++11</w:t>
      </w:r>
      <w:r w:rsidR="00D205FE">
        <w:rPr>
          <w:rFonts w:hint="eastAsia"/>
        </w:rPr>
        <w:t>の特徴。</w:t>
      </w:r>
    </w:p>
    <w:p w14:paraId="1AAD2437" w14:textId="7575991A" w:rsidR="00F809CD" w:rsidRDefault="008B2292" w:rsidP="00F809CD">
      <w:pPr>
        <w:pStyle w:val="a9"/>
        <w:keepNext/>
        <w:widowControl/>
        <w:spacing w:beforeLines="50" w:before="180"/>
        <w:ind w:firstLineChars="0" w:firstLine="0"/>
      </w:pPr>
      <w:r>
        <w:t>C++11</w:t>
      </w:r>
      <w:r>
        <w:t>非同期関数</w:t>
      </w:r>
      <w:r w:rsidR="00F809CD">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809CD" w14:paraId="285FBCB0" w14:textId="77777777" w:rsidTr="00A42DD8">
        <w:tc>
          <w:tcPr>
            <w:tcW w:w="8494" w:type="dxa"/>
          </w:tcPr>
          <w:p w14:paraId="77945895" w14:textId="18B46496" w:rsidR="00D205FE" w:rsidRDefault="00D205FE" w:rsidP="00D205FE">
            <w:pPr>
              <w:pStyle w:val="2-"/>
            </w:pPr>
            <w:r>
              <w:t>#include &lt;stdio.h&gt;</w:t>
            </w:r>
          </w:p>
          <w:p w14:paraId="11173256" w14:textId="77777777" w:rsidR="00D205FE" w:rsidRDefault="00D205FE" w:rsidP="00D205FE">
            <w:pPr>
              <w:pStyle w:val="2-"/>
            </w:pPr>
            <w:r>
              <w:t>#include &lt;stdlib.h&gt;</w:t>
            </w:r>
          </w:p>
          <w:p w14:paraId="41F2B76D" w14:textId="77777777" w:rsidR="00D205FE" w:rsidRDefault="00D205FE" w:rsidP="00D205FE">
            <w:pPr>
              <w:pStyle w:val="2-"/>
            </w:pPr>
          </w:p>
          <w:p w14:paraId="1773B48E" w14:textId="3D8D4D90" w:rsidR="00D205FE" w:rsidRPr="00AC11B7" w:rsidRDefault="00D205FE" w:rsidP="00D205FE">
            <w:pPr>
              <w:pStyle w:val="2-"/>
              <w:rPr>
                <w:color w:val="FF0000"/>
              </w:rPr>
            </w:pPr>
            <w:r w:rsidRPr="00AC11B7">
              <w:rPr>
                <w:color w:val="FF0000"/>
              </w:rPr>
              <w:t>#include &lt;future&gt;</w:t>
            </w:r>
            <w:r w:rsidR="00AC11B7" w:rsidRPr="00AC11B7">
              <w:rPr>
                <w:color w:val="00B050"/>
              </w:rPr>
              <w:t>//非同期関数用</w:t>
            </w:r>
          </w:p>
          <w:p w14:paraId="4CE26AE6" w14:textId="77777777" w:rsidR="00D205FE" w:rsidRDefault="00D205FE" w:rsidP="00D205FE">
            <w:pPr>
              <w:pStyle w:val="2-"/>
            </w:pPr>
          </w:p>
          <w:p w14:paraId="252BE60E" w14:textId="24D94A6C" w:rsidR="00D205FE" w:rsidRDefault="00D205FE" w:rsidP="00D205FE">
            <w:pPr>
              <w:pStyle w:val="2-"/>
            </w:pPr>
            <w:r>
              <w:rPr>
                <w:rFonts w:hint="eastAsia"/>
              </w:rPr>
              <w:t>#include &lt;thread&gt;</w:t>
            </w:r>
            <w:r w:rsidRPr="00AC11B7">
              <w:rPr>
                <w:rFonts w:hint="eastAsia"/>
                <w:color w:val="00B050"/>
              </w:rPr>
              <w:t>//スリープ用</w:t>
            </w:r>
          </w:p>
          <w:p w14:paraId="20255B2A" w14:textId="3F08CAEE" w:rsidR="00D205FE" w:rsidRDefault="00D205FE" w:rsidP="00D205FE">
            <w:pPr>
              <w:pStyle w:val="2-"/>
            </w:pPr>
            <w:r>
              <w:rPr>
                <w:rFonts w:hint="eastAsia"/>
              </w:rPr>
              <w:t>#include &lt;chrono&gt;</w:t>
            </w:r>
            <w:r w:rsidRPr="00AC11B7">
              <w:rPr>
                <w:rFonts w:hint="eastAsia"/>
                <w:color w:val="00B050"/>
              </w:rPr>
              <w:t>//時間計測用</w:t>
            </w:r>
          </w:p>
          <w:p w14:paraId="542716F3" w14:textId="77777777" w:rsidR="00D205FE" w:rsidRDefault="00D205FE" w:rsidP="00D205FE">
            <w:pPr>
              <w:pStyle w:val="2-"/>
            </w:pPr>
          </w:p>
          <w:p w14:paraId="7AA8470F" w14:textId="77777777" w:rsidR="00D205FE" w:rsidRDefault="00D205FE" w:rsidP="00D205FE">
            <w:pPr>
              <w:pStyle w:val="2-"/>
            </w:pPr>
            <w:r>
              <w:rPr>
                <w:rFonts w:hint="eastAsia"/>
              </w:rPr>
              <w:t>#include &lt;vector&gt;</w:t>
            </w:r>
            <w:r w:rsidRPr="00AC11B7">
              <w:rPr>
                <w:rFonts w:hint="eastAsia"/>
                <w:color w:val="00B050"/>
              </w:rPr>
              <w:t>//テスト計算用</w:t>
            </w:r>
          </w:p>
          <w:p w14:paraId="24BB0209" w14:textId="77777777" w:rsidR="00D205FE" w:rsidRDefault="00D205FE" w:rsidP="00D205FE">
            <w:pPr>
              <w:pStyle w:val="2-"/>
            </w:pPr>
            <w:r>
              <w:rPr>
                <w:rFonts w:hint="eastAsia"/>
              </w:rPr>
              <w:t>#include &lt;algorithm&gt;</w:t>
            </w:r>
            <w:r w:rsidRPr="00AC11B7">
              <w:rPr>
                <w:rFonts w:hint="eastAsia"/>
                <w:color w:val="00B050"/>
              </w:rPr>
              <w:t>//テスト計算用</w:t>
            </w:r>
          </w:p>
          <w:p w14:paraId="3549E937" w14:textId="77777777" w:rsidR="00D205FE" w:rsidRDefault="00D205FE" w:rsidP="00D205FE">
            <w:pPr>
              <w:pStyle w:val="2-"/>
            </w:pPr>
          </w:p>
          <w:p w14:paraId="6F84A391" w14:textId="77777777" w:rsidR="00D205FE" w:rsidRPr="00AC11B7" w:rsidRDefault="00D205FE" w:rsidP="00D205FE">
            <w:pPr>
              <w:pStyle w:val="2-"/>
              <w:rPr>
                <w:color w:val="00B050"/>
              </w:rPr>
            </w:pPr>
            <w:r w:rsidRPr="00AC11B7">
              <w:rPr>
                <w:rFonts w:hint="eastAsia"/>
                <w:color w:val="00B050"/>
              </w:rPr>
              <w:t>//計算用関数A</w:t>
            </w:r>
          </w:p>
          <w:p w14:paraId="4E83E18B" w14:textId="77777777" w:rsidR="00D205FE" w:rsidRDefault="00D205FE" w:rsidP="00D205FE">
            <w:pPr>
              <w:pStyle w:val="2-"/>
            </w:pPr>
            <w:r>
              <w:t>int calcSubA()</w:t>
            </w:r>
          </w:p>
          <w:p w14:paraId="347072AE" w14:textId="77777777" w:rsidR="00D205FE" w:rsidRDefault="00D205FE" w:rsidP="00D205FE">
            <w:pPr>
              <w:pStyle w:val="2-"/>
            </w:pPr>
            <w:r>
              <w:t>{</w:t>
            </w:r>
          </w:p>
          <w:p w14:paraId="4CC7BD00" w14:textId="77777777" w:rsidR="00AC11B7" w:rsidRPr="00AC11B7" w:rsidRDefault="00AC11B7" w:rsidP="00AC11B7">
            <w:pPr>
              <w:pStyle w:val="2-"/>
              <w:rPr>
                <w:color w:val="00B050"/>
              </w:rPr>
            </w:pPr>
            <w:r w:rsidRPr="00AC11B7">
              <w:rPr>
                <w:color w:val="00B050"/>
              </w:rPr>
              <w:tab/>
            </w:r>
            <w:r w:rsidRPr="00AC11B7">
              <w:rPr>
                <w:rFonts w:hint="eastAsia"/>
                <w:color w:val="00B050"/>
              </w:rPr>
              <w:t>//時間のかかる処理代わりのスリープ</w:t>
            </w:r>
          </w:p>
          <w:p w14:paraId="58EC473D" w14:textId="77777777" w:rsidR="00D205FE" w:rsidRDefault="00D205FE" w:rsidP="00D205FE">
            <w:pPr>
              <w:pStyle w:val="2-"/>
            </w:pPr>
            <w:r>
              <w:tab/>
              <w:t>std::this_thread::sleep_for(std::chrono::milliseconds(10));</w:t>
            </w:r>
          </w:p>
          <w:p w14:paraId="7B75DAAE" w14:textId="77777777" w:rsidR="00D205FE" w:rsidRDefault="00D205FE" w:rsidP="00D205FE">
            <w:pPr>
              <w:pStyle w:val="2-"/>
            </w:pPr>
            <w:r>
              <w:tab/>
              <w:t>return 1;</w:t>
            </w:r>
          </w:p>
          <w:p w14:paraId="73533826" w14:textId="77777777" w:rsidR="00D205FE" w:rsidRDefault="00D205FE" w:rsidP="00D205FE">
            <w:pPr>
              <w:pStyle w:val="2-"/>
            </w:pPr>
            <w:r>
              <w:t>}</w:t>
            </w:r>
          </w:p>
          <w:p w14:paraId="5A9DFC38" w14:textId="77777777" w:rsidR="00D205FE" w:rsidRDefault="00D205FE" w:rsidP="00D205FE">
            <w:pPr>
              <w:pStyle w:val="2-"/>
            </w:pPr>
          </w:p>
          <w:p w14:paraId="79E1D844" w14:textId="77777777" w:rsidR="00D205FE" w:rsidRPr="00AC11B7" w:rsidRDefault="00D205FE" w:rsidP="00D205FE">
            <w:pPr>
              <w:pStyle w:val="2-"/>
              <w:rPr>
                <w:color w:val="00B050"/>
              </w:rPr>
            </w:pPr>
            <w:r w:rsidRPr="00AC11B7">
              <w:rPr>
                <w:rFonts w:hint="eastAsia"/>
                <w:color w:val="00B050"/>
              </w:rPr>
              <w:t>//計算用関数B</w:t>
            </w:r>
          </w:p>
          <w:p w14:paraId="6832A66E" w14:textId="77777777" w:rsidR="00D205FE" w:rsidRDefault="00D205FE" w:rsidP="00D205FE">
            <w:pPr>
              <w:pStyle w:val="2-"/>
            </w:pPr>
            <w:r>
              <w:t>int calcSubB()</w:t>
            </w:r>
          </w:p>
          <w:p w14:paraId="7A27C25E" w14:textId="77777777" w:rsidR="00D205FE" w:rsidRDefault="00D205FE" w:rsidP="00D205FE">
            <w:pPr>
              <w:pStyle w:val="2-"/>
            </w:pPr>
            <w:r>
              <w:t>{</w:t>
            </w:r>
          </w:p>
          <w:p w14:paraId="5F8FB2B2" w14:textId="0BCB6ABC" w:rsidR="00AC11B7" w:rsidRPr="00AC11B7" w:rsidRDefault="00AC11B7" w:rsidP="00D205FE">
            <w:pPr>
              <w:pStyle w:val="2-"/>
              <w:rPr>
                <w:color w:val="00B050"/>
              </w:rPr>
            </w:pPr>
            <w:r w:rsidRPr="00AC11B7">
              <w:rPr>
                <w:color w:val="00B050"/>
              </w:rPr>
              <w:tab/>
            </w:r>
            <w:r w:rsidRPr="00AC11B7">
              <w:rPr>
                <w:rFonts w:hint="eastAsia"/>
                <w:color w:val="00B050"/>
              </w:rPr>
              <w:t>//時間のかかる処理代わりのスリープ</w:t>
            </w:r>
          </w:p>
          <w:p w14:paraId="62588C61" w14:textId="77777777" w:rsidR="00D205FE" w:rsidRDefault="00D205FE" w:rsidP="00D205FE">
            <w:pPr>
              <w:pStyle w:val="2-"/>
            </w:pPr>
            <w:r>
              <w:tab/>
              <w:t>std::this_thread::sleep_for(std::chrono::milliseconds(10));</w:t>
            </w:r>
          </w:p>
          <w:p w14:paraId="7A0E455E" w14:textId="77777777" w:rsidR="00D205FE" w:rsidRDefault="00D205FE" w:rsidP="00D205FE">
            <w:pPr>
              <w:pStyle w:val="2-"/>
            </w:pPr>
            <w:r>
              <w:tab/>
              <w:t>return 2;</w:t>
            </w:r>
          </w:p>
          <w:p w14:paraId="10882914" w14:textId="77777777" w:rsidR="00D205FE" w:rsidRDefault="00D205FE" w:rsidP="00D205FE">
            <w:pPr>
              <w:pStyle w:val="2-"/>
            </w:pPr>
            <w:r>
              <w:t>}</w:t>
            </w:r>
          </w:p>
          <w:p w14:paraId="529C968B" w14:textId="77777777" w:rsidR="00D205FE" w:rsidRDefault="00D205FE" w:rsidP="00D205FE">
            <w:pPr>
              <w:pStyle w:val="2-"/>
            </w:pPr>
          </w:p>
          <w:p w14:paraId="5C4827C3" w14:textId="77777777" w:rsidR="00D205FE" w:rsidRPr="00AC11B7" w:rsidRDefault="00D205FE" w:rsidP="00D205FE">
            <w:pPr>
              <w:pStyle w:val="2-"/>
              <w:rPr>
                <w:color w:val="00B050"/>
              </w:rPr>
            </w:pPr>
            <w:r w:rsidRPr="00AC11B7">
              <w:rPr>
                <w:rFonts w:hint="eastAsia"/>
                <w:color w:val="00B050"/>
              </w:rPr>
              <w:t>//計算用関数C</w:t>
            </w:r>
          </w:p>
          <w:p w14:paraId="572A58CD" w14:textId="77777777" w:rsidR="00D205FE" w:rsidRDefault="00D205FE" w:rsidP="00D205FE">
            <w:pPr>
              <w:pStyle w:val="2-"/>
            </w:pPr>
            <w:r>
              <w:t>int calcSubC()</w:t>
            </w:r>
          </w:p>
          <w:p w14:paraId="0E9D9F12" w14:textId="77777777" w:rsidR="00D205FE" w:rsidRDefault="00D205FE" w:rsidP="00D205FE">
            <w:pPr>
              <w:pStyle w:val="2-"/>
            </w:pPr>
            <w:r>
              <w:t>{</w:t>
            </w:r>
          </w:p>
          <w:p w14:paraId="4BEC8C1B" w14:textId="77777777" w:rsidR="00AC11B7" w:rsidRPr="00AC11B7" w:rsidRDefault="00AC11B7" w:rsidP="00AC11B7">
            <w:pPr>
              <w:pStyle w:val="2-"/>
              <w:rPr>
                <w:color w:val="00B050"/>
              </w:rPr>
            </w:pPr>
            <w:r w:rsidRPr="00AC11B7">
              <w:rPr>
                <w:color w:val="00B050"/>
              </w:rPr>
              <w:tab/>
            </w:r>
            <w:r w:rsidRPr="00AC11B7">
              <w:rPr>
                <w:rFonts w:hint="eastAsia"/>
                <w:color w:val="00B050"/>
              </w:rPr>
              <w:t>//時間のかかる処理代わりのスリープ</w:t>
            </w:r>
          </w:p>
          <w:p w14:paraId="4FEC2CE9" w14:textId="77777777" w:rsidR="00D205FE" w:rsidRDefault="00D205FE" w:rsidP="00D205FE">
            <w:pPr>
              <w:pStyle w:val="2-"/>
            </w:pPr>
            <w:r>
              <w:tab/>
              <w:t>std::this_thread::sleep_for(std::chrono::milliseconds(10));</w:t>
            </w:r>
          </w:p>
          <w:p w14:paraId="3283C967" w14:textId="77777777" w:rsidR="00D205FE" w:rsidRDefault="00D205FE" w:rsidP="00D205FE">
            <w:pPr>
              <w:pStyle w:val="2-"/>
            </w:pPr>
            <w:r>
              <w:tab/>
              <w:t>return 3;</w:t>
            </w:r>
          </w:p>
          <w:p w14:paraId="04D23755" w14:textId="77777777" w:rsidR="00D205FE" w:rsidRDefault="00D205FE" w:rsidP="00D205FE">
            <w:pPr>
              <w:pStyle w:val="2-"/>
            </w:pPr>
            <w:r>
              <w:t>}</w:t>
            </w:r>
          </w:p>
          <w:p w14:paraId="0FA1733A" w14:textId="77777777" w:rsidR="00D205FE" w:rsidRDefault="00D205FE" w:rsidP="00D205FE">
            <w:pPr>
              <w:pStyle w:val="2-"/>
            </w:pPr>
          </w:p>
          <w:p w14:paraId="3FCE2627" w14:textId="77777777" w:rsidR="00D205FE" w:rsidRPr="00AC11B7" w:rsidRDefault="00D205FE" w:rsidP="00D205FE">
            <w:pPr>
              <w:pStyle w:val="2-"/>
              <w:rPr>
                <w:color w:val="00B050"/>
              </w:rPr>
            </w:pPr>
            <w:r w:rsidRPr="00AC11B7">
              <w:rPr>
                <w:rFonts w:hint="eastAsia"/>
                <w:color w:val="00B050"/>
              </w:rPr>
              <w:lastRenderedPageBreak/>
              <w:t>//通常関数処理</w:t>
            </w:r>
          </w:p>
          <w:p w14:paraId="629A74D7" w14:textId="77777777" w:rsidR="00D205FE" w:rsidRDefault="00D205FE" w:rsidP="00D205FE">
            <w:pPr>
              <w:pStyle w:val="2-"/>
            </w:pPr>
            <w:r>
              <w:t>void testNormalCalc()</w:t>
            </w:r>
          </w:p>
          <w:p w14:paraId="5A8151AB" w14:textId="77777777" w:rsidR="00D205FE" w:rsidRDefault="00D205FE" w:rsidP="00D205FE">
            <w:pPr>
              <w:pStyle w:val="2-"/>
            </w:pPr>
            <w:r>
              <w:t>{</w:t>
            </w:r>
          </w:p>
          <w:p w14:paraId="2E26E6BD" w14:textId="77777777" w:rsidR="00D205FE" w:rsidRPr="00AC11B7" w:rsidRDefault="00D205FE" w:rsidP="00D205FE">
            <w:pPr>
              <w:pStyle w:val="2-"/>
              <w:rPr>
                <w:color w:val="00B050"/>
              </w:rPr>
            </w:pPr>
            <w:r>
              <w:rPr>
                <w:rFonts w:hint="eastAsia"/>
              </w:rPr>
              <w:tab/>
            </w:r>
            <w:r w:rsidRPr="00AC11B7">
              <w:rPr>
                <w:rFonts w:hint="eastAsia"/>
                <w:color w:val="00B050"/>
              </w:rPr>
              <w:t>//時間計測開始</w:t>
            </w:r>
          </w:p>
          <w:p w14:paraId="256E9D6E" w14:textId="77777777" w:rsidR="00D205FE" w:rsidRDefault="00D205FE" w:rsidP="00D205FE">
            <w:pPr>
              <w:pStyle w:val="2-"/>
            </w:pPr>
            <w:r>
              <w:tab/>
              <w:t>auto begin = std::chrono::high_resolution_clock::now();</w:t>
            </w:r>
          </w:p>
          <w:p w14:paraId="1F9A445A" w14:textId="77777777" w:rsidR="00D205FE" w:rsidRDefault="00D205FE" w:rsidP="00D205FE">
            <w:pPr>
              <w:pStyle w:val="2-"/>
            </w:pPr>
            <w:r>
              <w:tab/>
            </w:r>
          </w:p>
          <w:p w14:paraId="7C3CFDCB" w14:textId="77777777" w:rsidR="00D205FE" w:rsidRDefault="00D205FE" w:rsidP="00D205FE">
            <w:pPr>
              <w:pStyle w:val="2-"/>
            </w:pPr>
            <w:r>
              <w:rPr>
                <w:rFonts w:hint="eastAsia"/>
              </w:rPr>
              <w:tab/>
            </w:r>
            <w:r w:rsidRPr="00AC11B7">
              <w:rPr>
                <w:rFonts w:hint="eastAsia"/>
                <w:color w:val="00B050"/>
              </w:rPr>
              <w:t>//処理</w:t>
            </w:r>
          </w:p>
          <w:p w14:paraId="4AE1516D" w14:textId="77777777" w:rsidR="00D205FE" w:rsidRDefault="00D205FE" w:rsidP="00D205FE">
            <w:pPr>
              <w:pStyle w:val="2-"/>
            </w:pPr>
            <w:r>
              <w:tab/>
              <w:t>int result = 0;</w:t>
            </w:r>
          </w:p>
          <w:p w14:paraId="40FDA607" w14:textId="77777777" w:rsidR="00D205FE" w:rsidRDefault="00D205FE" w:rsidP="00D205FE">
            <w:pPr>
              <w:pStyle w:val="2-"/>
            </w:pPr>
            <w:r>
              <w:tab/>
              <w:t>static const int TEST_TIMES = 100;</w:t>
            </w:r>
          </w:p>
          <w:p w14:paraId="5DD735CE" w14:textId="77777777" w:rsidR="00D205FE" w:rsidRDefault="00D205FE" w:rsidP="00D205FE">
            <w:pPr>
              <w:pStyle w:val="2-"/>
            </w:pPr>
            <w:r>
              <w:tab/>
              <w:t>for (int i = 0; i &lt; TEST_TIMES; ++i)</w:t>
            </w:r>
          </w:p>
          <w:p w14:paraId="243802D1" w14:textId="77777777" w:rsidR="00D205FE" w:rsidRDefault="00D205FE" w:rsidP="00D205FE">
            <w:pPr>
              <w:pStyle w:val="2-"/>
            </w:pPr>
            <w:r>
              <w:tab/>
              <w:t>{</w:t>
            </w:r>
          </w:p>
          <w:p w14:paraId="13D0E3BF" w14:textId="77777777" w:rsidR="00D205FE" w:rsidRDefault="00D205FE" w:rsidP="00D205FE">
            <w:pPr>
              <w:pStyle w:val="2-"/>
            </w:pPr>
            <w:r>
              <w:tab/>
            </w:r>
            <w:r>
              <w:tab/>
              <w:t>result += (calcSubA() + calcSubB() + calcSubC());</w:t>
            </w:r>
          </w:p>
          <w:p w14:paraId="4FBDC55E" w14:textId="77777777" w:rsidR="00D205FE" w:rsidRDefault="00D205FE" w:rsidP="00D205FE">
            <w:pPr>
              <w:pStyle w:val="2-"/>
            </w:pPr>
            <w:r>
              <w:tab/>
              <w:t>}</w:t>
            </w:r>
          </w:p>
          <w:p w14:paraId="3E497CB8" w14:textId="77777777" w:rsidR="00D205FE" w:rsidRDefault="00D205FE" w:rsidP="00D205FE">
            <w:pPr>
              <w:pStyle w:val="2-"/>
            </w:pPr>
            <w:r>
              <w:tab/>
            </w:r>
          </w:p>
          <w:p w14:paraId="244262F5" w14:textId="77777777" w:rsidR="00D205FE" w:rsidRDefault="00D205FE" w:rsidP="00D205FE">
            <w:pPr>
              <w:pStyle w:val="2-"/>
            </w:pPr>
            <w:r>
              <w:rPr>
                <w:rFonts w:hint="eastAsia"/>
              </w:rPr>
              <w:tab/>
            </w:r>
            <w:r w:rsidRPr="00AC11B7">
              <w:rPr>
                <w:rFonts w:hint="eastAsia"/>
                <w:color w:val="00B050"/>
              </w:rPr>
              <w:t>//時間計測終了</w:t>
            </w:r>
          </w:p>
          <w:p w14:paraId="21DB08C1" w14:textId="77777777" w:rsidR="00D205FE" w:rsidRDefault="00D205FE" w:rsidP="00D205FE">
            <w:pPr>
              <w:pStyle w:val="2-"/>
            </w:pPr>
            <w:r>
              <w:tab/>
              <w:t>auto end = std::chrono::high_resolution_clock::now();</w:t>
            </w:r>
          </w:p>
          <w:p w14:paraId="6AEB8CFB" w14:textId="26901153" w:rsidR="00D205FE" w:rsidRDefault="00D205FE" w:rsidP="00D205FE">
            <w:pPr>
              <w:pStyle w:val="2-"/>
            </w:pPr>
            <w:r>
              <w:tab/>
              <w:t>auto duration = static_cast&lt;float&gt;(static_cast&lt;double&gt;(std::chrono::duration_cast&lt;std::chrono::microseconds&gt;(end - begin).count()) / 1000000.);</w:t>
            </w:r>
          </w:p>
          <w:p w14:paraId="698C7437" w14:textId="77777777" w:rsidR="00D205FE" w:rsidRDefault="00D205FE" w:rsidP="00D205FE">
            <w:pPr>
              <w:pStyle w:val="2-"/>
            </w:pPr>
            <w:r>
              <w:tab/>
            </w:r>
          </w:p>
          <w:p w14:paraId="4C5345B6" w14:textId="77777777" w:rsidR="00D205FE" w:rsidRDefault="00D205FE" w:rsidP="00D205FE">
            <w:pPr>
              <w:pStyle w:val="2-"/>
            </w:pPr>
            <w:r>
              <w:rPr>
                <w:rFonts w:hint="eastAsia"/>
              </w:rPr>
              <w:tab/>
            </w:r>
            <w:r w:rsidRPr="00AC11B7">
              <w:rPr>
                <w:rFonts w:hint="eastAsia"/>
                <w:color w:val="00B050"/>
              </w:rPr>
              <w:t>//結果表示</w:t>
            </w:r>
          </w:p>
          <w:p w14:paraId="31A627E4" w14:textId="77777777" w:rsidR="00D205FE" w:rsidRDefault="00D205FE" w:rsidP="00D205FE">
            <w:pPr>
              <w:pStyle w:val="2-"/>
            </w:pPr>
            <w:r>
              <w:tab/>
              <w:t>printf("----------------------------------------\n");</w:t>
            </w:r>
          </w:p>
          <w:p w14:paraId="4E552853" w14:textId="77777777" w:rsidR="00D205FE" w:rsidRDefault="00D205FE" w:rsidP="00D205FE">
            <w:pPr>
              <w:pStyle w:val="2-"/>
            </w:pPr>
            <w:r>
              <w:tab/>
              <w:t>printf("subNormalCalc: result = %d (%.6f sec)\n", result, duration);</w:t>
            </w:r>
          </w:p>
          <w:p w14:paraId="33F8D178" w14:textId="77777777" w:rsidR="00D205FE" w:rsidRDefault="00D205FE" w:rsidP="00D205FE">
            <w:pPr>
              <w:pStyle w:val="2-"/>
            </w:pPr>
            <w:r>
              <w:t>}</w:t>
            </w:r>
          </w:p>
          <w:p w14:paraId="6B88AFD9" w14:textId="77777777" w:rsidR="00D205FE" w:rsidRDefault="00D205FE" w:rsidP="00D205FE">
            <w:pPr>
              <w:pStyle w:val="2-"/>
            </w:pPr>
          </w:p>
          <w:p w14:paraId="75CF0E11" w14:textId="77777777" w:rsidR="00D205FE" w:rsidRDefault="00D205FE" w:rsidP="00D205FE">
            <w:pPr>
              <w:pStyle w:val="2-"/>
            </w:pPr>
            <w:r w:rsidRPr="00AC11B7">
              <w:rPr>
                <w:rFonts w:hint="eastAsia"/>
                <w:color w:val="00B050"/>
              </w:rPr>
              <w:t>//非同期関数処理</w:t>
            </w:r>
          </w:p>
          <w:p w14:paraId="235B944B" w14:textId="77777777" w:rsidR="00D205FE" w:rsidRDefault="00D205FE" w:rsidP="00D205FE">
            <w:pPr>
              <w:pStyle w:val="2-"/>
            </w:pPr>
            <w:r>
              <w:t>void testAsyncCalc()</w:t>
            </w:r>
          </w:p>
          <w:p w14:paraId="0B54CD4D" w14:textId="77777777" w:rsidR="00D205FE" w:rsidRDefault="00D205FE" w:rsidP="00D205FE">
            <w:pPr>
              <w:pStyle w:val="2-"/>
            </w:pPr>
            <w:r>
              <w:t>{</w:t>
            </w:r>
          </w:p>
          <w:p w14:paraId="4F54C476" w14:textId="77777777" w:rsidR="00D205FE" w:rsidRPr="00AC11B7" w:rsidRDefault="00D205FE" w:rsidP="00D205FE">
            <w:pPr>
              <w:pStyle w:val="2-"/>
              <w:rPr>
                <w:color w:val="00B050"/>
              </w:rPr>
            </w:pPr>
            <w:r>
              <w:rPr>
                <w:rFonts w:hint="eastAsia"/>
              </w:rPr>
              <w:tab/>
            </w:r>
            <w:r w:rsidRPr="00AC11B7">
              <w:rPr>
                <w:rFonts w:hint="eastAsia"/>
                <w:color w:val="00B050"/>
              </w:rPr>
              <w:t>//時間計測開始</w:t>
            </w:r>
          </w:p>
          <w:p w14:paraId="0201B345" w14:textId="77777777" w:rsidR="00D205FE" w:rsidRDefault="00D205FE" w:rsidP="00D205FE">
            <w:pPr>
              <w:pStyle w:val="2-"/>
            </w:pPr>
            <w:r>
              <w:tab/>
              <w:t>auto begin = std::chrono::high_resolution_clock::now();</w:t>
            </w:r>
          </w:p>
          <w:p w14:paraId="16470DB9" w14:textId="77777777" w:rsidR="00D205FE" w:rsidRDefault="00D205FE" w:rsidP="00D205FE">
            <w:pPr>
              <w:pStyle w:val="2-"/>
            </w:pPr>
          </w:p>
          <w:p w14:paraId="3EE639C4" w14:textId="77777777" w:rsidR="00D205FE" w:rsidRDefault="00D205FE" w:rsidP="00D205FE">
            <w:pPr>
              <w:pStyle w:val="2-"/>
            </w:pPr>
            <w:r>
              <w:rPr>
                <w:rFonts w:hint="eastAsia"/>
              </w:rPr>
              <w:tab/>
            </w:r>
            <w:r w:rsidRPr="00AC11B7">
              <w:rPr>
                <w:rFonts w:hint="eastAsia"/>
                <w:color w:val="00B050"/>
              </w:rPr>
              <w:t>//処理</w:t>
            </w:r>
          </w:p>
          <w:p w14:paraId="2142F098" w14:textId="77777777" w:rsidR="00D205FE" w:rsidRDefault="00D205FE" w:rsidP="00D205FE">
            <w:pPr>
              <w:pStyle w:val="2-"/>
            </w:pPr>
            <w:r>
              <w:tab/>
              <w:t>int result = 0;</w:t>
            </w:r>
          </w:p>
          <w:p w14:paraId="2014A946" w14:textId="77777777" w:rsidR="00D205FE" w:rsidRDefault="00D205FE" w:rsidP="00D205FE">
            <w:pPr>
              <w:pStyle w:val="2-"/>
            </w:pPr>
            <w:r>
              <w:tab/>
              <w:t>static const int TEST_TIMES = 100;</w:t>
            </w:r>
          </w:p>
          <w:p w14:paraId="53AEA2CB" w14:textId="77777777" w:rsidR="00D205FE" w:rsidRDefault="00D205FE" w:rsidP="00D205FE">
            <w:pPr>
              <w:pStyle w:val="2-"/>
            </w:pPr>
            <w:r>
              <w:tab/>
              <w:t>for (int i = 0; i &lt; TEST_TIMES; ++i)</w:t>
            </w:r>
          </w:p>
          <w:p w14:paraId="6DA820B5" w14:textId="77777777" w:rsidR="00D205FE" w:rsidRDefault="00D205FE" w:rsidP="00D205FE">
            <w:pPr>
              <w:pStyle w:val="2-"/>
            </w:pPr>
            <w:r>
              <w:tab/>
              <w:t>{</w:t>
            </w:r>
          </w:p>
          <w:p w14:paraId="70EE4069" w14:textId="64F3113A" w:rsidR="00AC11B7" w:rsidRDefault="00AC11B7" w:rsidP="00D205FE">
            <w:pPr>
              <w:pStyle w:val="2-"/>
            </w:pPr>
            <w:r>
              <w:tab/>
            </w:r>
            <w:r>
              <w:tab/>
            </w:r>
            <w:r w:rsidRPr="00AC11B7">
              <w:rPr>
                <w:color w:val="00B050"/>
              </w:rPr>
              <w:t>//未来</w:t>
            </w:r>
            <w:r w:rsidRPr="00AC11B7">
              <w:rPr>
                <w:rFonts w:hint="eastAsia"/>
                <w:color w:val="00B050"/>
              </w:rPr>
              <w:t>(future)に結果が返る関数を非同期で実行</w:t>
            </w:r>
          </w:p>
          <w:p w14:paraId="65FBAD39" w14:textId="77777777" w:rsidR="00D205FE" w:rsidRDefault="00D205FE" w:rsidP="00D205FE">
            <w:pPr>
              <w:pStyle w:val="2-"/>
            </w:pPr>
            <w:r>
              <w:tab/>
            </w:r>
            <w:r>
              <w:tab/>
            </w:r>
            <w:r w:rsidRPr="00AC11B7">
              <w:rPr>
                <w:color w:val="FF0000"/>
              </w:rPr>
              <w:t>std::future&lt;int&gt;</w:t>
            </w:r>
            <w:r>
              <w:t xml:space="preserve"> r1 = </w:t>
            </w:r>
            <w:r w:rsidRPr="00AC11B7">
              <w:rPr>
                <w:color w:val="FF0000"/>
              </w:rPr>
              <w:t>std::async(calcSubA)</w:t>
            </w:r>
            <w:r>
              <w:t>,</w:t>
            </w:r>
          </w:p>
          <w:p w14:paraId="03314C16" w14:textId="7AA04118" w:rsidR="00D205FE" w:rsidRDefault="00D205FE" w:rsidP="00D205FE">
            <w:pPr>
              <w:pStyle w:val="2-"/>
            </w:pPr>
            <w:r>
              <w:tab/>
            </w:r>
            <w:r>
              <w:tab/>
            </w:r>
            <w:r>
              <w:tab/>
              <w:t xml:space="preserve">          r2 = </w:t>
            </w:r>
            <w:r w:rsidRPr="00AC11B7">
              <w:rPr>
                <w:color w:val="FF0000"/>
              </w:rPr>
              <w:t>std::async(calcSubB)</w:t>
            </w:r>
            <w:r>
              <w:t>,</w:t>
            </w:r>
          </w:p>
          <w:p w14:paraId="15409C72" w14:textId="1303249C" w:rsidR="00D205FE" w:rsidRDefault="00D205FE" w:rsidP="00D205FE">
            <w:pPr>
              <w:pStyle w:val="2-"/>
            </w:pPr>
            <w:r>
              <w:tab/>
            </w:r>
            <w:r>
              <w:tab/>
            </w:r>
            <w:r>
              <w:tab/>
              <w:t xml:space="preserve">          r3 = </w:t>
            </w:r>
            <w:r w:rsidRPr="00AC11B7">
              <w:rPr>
                <w:color w:val="FF0000"/>
              </w:rPr>
              <w:t>std::async(calcSubC)</w:t>
            </w:r>
            <w:r>
              <w:t>;</w:t>
            </w:r>
          </w:p>
          <w:p w14:paraId="0C36B31C" w14:textId="77777777" w:rsidR="00AC11B7" w:rsidRDefault="00AC11B7" w:rsidP="00D205FE">
            <w:pPr>
              <w:pStyle w:val="2-"/>
            </w:pPr>
            <w:r>
              <w:tab/>
            </w:r>
            <w:r>
              <w:tab/>
            </w:r>
          </w:p>
          <w:p w14:paraId="3ACA3051" w14:textId="55C0E23D" w:rsidR="00AC11B7" w:rsidRDefault="00AC11B7" w:rsidP="00D205FE">
            <w:pPr>
              <w:pStyle w:val="2-"/>
            </w:pPr>
            <w:r>
              <w:tab/>
            </w:r>
            <w:r>
              <w:tab/>
            </w:r>
            <w:r w:rsidRPr="00AC11B7">
              <w:rPr>
                <w:color w:val="00B050"/>
              </w:rPr>
              <w:t>//.get()メソッドは、処理の完了を待って結果を返す</w:t>
            </w:r>
          </w:p>
          <w:p w14:paraId="6ABE7A96" w14:textId="77777777" w:rsidR="00D205FE" w:rsidRDefault="00D205FE" w:rsidP="00D205FE">
            <w:pPr>
              <w:pStyle w:val="2-"/>
            </w:pPr>
            <w:r>
              <w:tab/>
            </w:r>
            <w:r>
              <w:tab/>
              <w:t>result += (</w:t>
            </w:r>
            <w:r w:rsidRPr="00AC11B7">
              <w:rPr>
                <w:color w:val="FF0000"/>
              </w:rPr>
              <w:t>r1.get()</w:t>
            </w:r>
            <w:r>
              <w:t xml:space="preserve"> + </w:t>
            </w:r>
            <w:r w:rsidRPr="00AC11B7">
              <w:rPr>
                <w:color w:val="FF0000"/>
              </w:rPr>
              <w:t>r2.get()</w:t>
            </w:r>
            <w:r>
              <w:t xml:space="preserve"> + </w:t>
            </w:r>
            <w:r w:rsidRPr="00AC11B7">
              <w:rPr>
                <w:color w:val="FF0000"/>
              </w:rPr>
              <w:t>r3.get()</w:t>
            </w:r>
            <w:r>
              <w:t>);</w:t>
            </w:r>
          </w:p>
          <w:p w14:paraId="2871ADAD" w14:textId="77777777" w:rsidR="00D205FE" w:rsidRDefault="00D205FE" w:rsidP="00D205FE">
            <w:pPr>
              <w:pStyle w:val="2-"/>
            </w:pPr>
            <w:r>
              <w:tab/>
              <w:t>}</w:t>
            </w:r>
          </w:p>
          <w:p w14:paraId="2C208FE1" w14:textId="77777777" w:rsidR="00D205FE" w:rsidRDefault="00D205FE" w:rsidP="00D205FE">
            <w:pPr>
              <w:pStyle w:val="2-"/>
            </w:pPr>
            <w:r>
              <w:tab/>
            </w:r>
          </w:p>
          <w:p w14:paraId="783C6FE5" w14:textId="77777777" w:rsidR="00D205FE" w:rsidRDefault="00D205FE" w:rsidP="00D205FE">
            <w:pPr>
              <w:pStyle w:val="2-"/>
            </w:pPr>
            <w:r>
              <w:rPr>
                <w:rFonts w:hint="eastAsia"/>
              </w:rPr>
              <w:tab/>
            </w:r>
            <w:r w:rsidRPr="00AC11B7">
              <w:rPr>
                <w:rFonts w:hint="eastAsia"/>
                <w:color w:val="00B050"/>
              </w:rPr>
              <w:t>//時間計測終了</w:t>
            </w:r>
          </w:p>
          <w:p w14:paraId="419D9722" w14:textId="77777777" w:rsidR="00D205FE" w:rsidRDefault="00D205FE" w:rsidP="00D205FE">
            <w:pPr>
              <w:pStyle w:val="2-"/>
            </w:pPr>
            <w:r>
              <w:tab/>
              <w:t>auto end = std::chrono::high_resolution_clock::now();</w:t>
            </w:r>
          </w:p>
          <w:p w14:paraId="55BBBF67" w14:textId="04C65843" w:rsidR="00D205FE" w:rsidRDefault="00D205FE" w:rsidP="00D205FE">
            <w:pPr>
              <w:pStyle w:val="2-"/>
            </w:pPr>
            <w:r>
              <w:tab/>
              <w:t>auto duration = static_cast&lt;float&gt;(static_cast&lt;double&gt;(std::chrono::duration_cast&lt;std::chrono::microseconds&gt;(end - begin).count()) / 1000000.);</w:t>
            </w:r>
          </w:p>
          <w:p w14:paraId="1EAABA45" w14:textId="77777777" w:rsidR="00D205FE" w:rsidRDefault="00D205FE" w:rsidP="00D205FE">
            <w:pPr>
              <w:pStyle w:val="2-"/>
            </w:pPr>
          </w:p>
          <w:p w14:paraId="16B8B978" w14:textId="77777777" w:rsidR="00D205FE" w:rsidRDefault="00D205FE" w:rsidP="00D205FE">
            <w:pPr>
              <w:pStyle w:val="2-"/>
            </w:pPr>
            <w:r>
              <w:rPr>
                <w:rFonts w:hint="eastAsia"/>
              </w:rPr>
              <w:tab/>
            </w:r>
            <w:r w:rsidRPr="00AC11B7">
              <w:rPr>
                <w:rFonts w:hint="eastAsia"/>
                <w:color w:val="00B050"/>
              </w:rPr>
              <w:t>//結果表示</w:t>
            </w:r>
          </w:p>
          <w:p w14:paraId="47AFE03F" w14:textId="77777777" w:rsidR="00D205FE" w:rsidRDefault="00D205FE" w:rsidP="00D205FE">
            <w:pPr>
              <w:pStyle w:val="2-"/>
            </w:pPr>
            <w:r>
              <w:tab/>
              <w:t>printf("----------------------------------------\n");</w:t>
            </w:r>
          </w:p>
          <w:p w14:paraId="413ABECF" w14:textId="77777777" w:rsidR="00D205FE" w:rsidRDefault="00D205FE" w:rsidP="00D205FE">
            <w:pPr>
              <w:pStyle w:val="2-"/>
            </w:pPr>
            <w:r>
              <w:tab/>
              <w:t>printf("subAsyncCalc: result = %d (%.6f sec)\n", result, duration);</w:t>
            </w:r>
          </w:p>
          <w:p w14:paraId="05B6D096" w14:textId="77777777" w:rsidR="00D205FE" w:rsidRDefault="00D205FE" w:rsidP="00D205FE">
            <w:pPr>
              <w:pStyle w:val="2-"/>
            </w:pPr>
            <w:r>
              <w:t>}</w:t>
            </w:r>
          </w:p>
          <w:p w14:paraId="516CC59C" w14:textId="77777777" w:rsidR="00D205FE" w:rsidRDefault="00D205FE" w:rsidP="00D205FE">
            <w:pPr>
              <w:pStyle w:val="2-"/>
            </w:pPr>
          </w:p>
          <w:p w14:paraId="54E5D793" w14:textId="77777777" w:rsidR="00D205FE" w:rsidRPr="00AC11B7" w:rsidRDefault="00D205FE" w:rsidP="00D205FE">
            <w:pPr>
              <w:pStyle w:val="2-"/>
              <w:rPr>
                <w:color w:val="00B050"/>
              </w:rPr>
            </w:pPr>
            <w:r w:rsidRPr="00AC11B7">
              <w:rPr>
                <w:rFonts w:hint="eastAsia"/>
                <w:color w:val="00B050"/>
              </w:rPr>
              <w:t>//非同期関数【応用】</w:t>
            </w:r>
          </w:p>
          <w:p w14:paraId="108BFD72" w14:textId="77777777" w:rsidR="00D205FE" w:rsidRDefault="00D205FE" w:rsidP="00D205FE">
            <w:pPr>
              <w:pStyle w:val="2-"/>
            </w:pPr>
            <w:r>
              <w:t>void testAsyncCalcEx()</w:t>
            </w:r>
          </w:p>
          <w:p w14:paraId="6586A620" w14:textId="77777777" w:rsidR="00D205FE" w:rsidRDefault="00D205FE" w:rsidP="00D205FE">
            <w:pPr>
              <w:pStyle w:val="2-"/>
            </w:pPr>
            <w:r>
              <w:t>{</w:t>
            </w:r>
          </w:p>
          <w:p w14:paraId="799FFDCD" w14:textId="77777777" w:rsidR="00D205FE" w:rsidRDefault="00D205FE" w:rsidP="00D205FE">
            <w:pPr>
              <w:pStyle w:val="2-"/>
            </w:pPr>
            <w:r>
              <w:rPr>
                <w:rFonts w:hint="eastAsia"/>
              </w:rPr>
              <w:tab/>
            </w:r>
            <w:r w:rsidRPr="00AC11B7">
              <w:rPr>
                <w:rFonts w:hint="eastAsia"/>
                <w:color w:val="00B050"/>
              </w:rPr>
              <w:t>//リスト作成</w:t>
            </w:r>
          </w:p>
          <w:p w14:paraId="09D89C0F" w14:textId="77777777" w:rsidR="00D205FE" w:rsidRDefault="00D205FE" w:rsidP="00D205FE">
            <w:pPr>
              <w:pStyle w:val="2-"/>
            </w:pPr>
            <w:r>
              <w:tab/>
              <w:t>static const int LIST_MAX = 10000000;</w:t>
            </w:r>
          </w:p>
          <w:p w14:paraId="55E7A538" w14:textId="77777777" w:rsidR="00D205FE" w:rsidRDefault="00D205FE" w:rsidP="00D205FE">
            <w:pPr>
              <w:pStyle w:val="2-"/>
            </w:pPr>
            <w:r>
              <w:tab/>
              <w:t>std::vector&lt;int&gt; list_org;</w:t>
            </w:r>
          </w:p>
          <w:p w14:paraId="32BA30E8" w14:textId="77777777" w:rsidR="00D205FE" w:rsidRDefault="00D205FE" w:rsidP="00D205FE">
            <w:pPr>
              <w:pStyle w:val="2-"/>
            </w:pPr>
            <w:r>
              <w:tab/>
              <w:t>list_org.reserve(LIST_MAX);</w:t>
            </w:r>
          </w:p>
          <w:p w14:paraId="2BF30CC6" w14:textId="77777777" w:rsidR="00D205FE" w:rsidRDefault="00D205FE" w:rsidP="00D205FE">
            <w:pPr>
              <w:pStyle w:val="2-"/>
            </w:pPr>
            <w:r>
              <w:tab/>
              <w:t>for (int i = 0; i &lt; LIST_MAX; ++i)</w:t>
            </w:r>
          </w:p>
          <w:p w14:paraId="263DCF43" w14:textId="77777777" w:rsidR="00D205FE" w:rsidRDefault="00D205FE" w:rsidP="00D205FE">
            <w:pPr>
              <w:pStyle w:val="2-"/>
            </w:pPr>
            <w:r>
              <w:tab/>
              <w:t>{</w:t>
            </w:r>
          </w:p>
          <w:p w14:paraId="2C45142F" w14:textId="77777777" w:rsidR="00D205FE" w:rsidRDefault="00D205FE" w:rsidP="00D205FE">
            <w:pPr>
              <w:pStyle w:val="2-"/>
            </w:pPr>
            <w:r>
              <w:tab/>
            </w:r>
            <w:r>
              <w:tab/>
              <w:t>list_org.push_back(i);</w:t>
            </w:r>
          </w:p>
          <w:p w14:paraId="7124168E" w14:textId="77777777" w:rsidR="00D205FE" w:rsidRDefault="00D205FE" w:rsidP="00D205FE">
            <w:pPr>
              <w:pStyle w:val="2-"/>
            </w:pPr>
            <w:r>
              <w:tab/>
              <w:t>}</w:t>
            </w:r>
          </w:p>
          <w:p w14:paraId="10822A5E" w14:textId="77777777" w:rsidR="00D205FE" w:rsidRDefault="00D205FE" w:rsidP="00D205FE">
            <w:pPr>
              <w:pStyle w:val="2-"/>
            </w:pPr>
          </w:p>
          <w:p w14:paraId="6CA01776" w14:textId="77777777" w:rsidR="00D205FE" w:rsidRPr="00AC11B7" w:rsidRDefault="00D205FE" w:rsidP="00D205FE">
            <w:pPr>
              <w:pStyle w:val="2-"/>
              <w:rPr>
                <w:color w:val="00B050"/>
              </w:rPr>
            </w:pPr>
            <w:r>
              <w:rPr>
                <w:rFonts w:hint="eastAsia"/>
              </w:rPr>
              <w:tab/>
            </w:r>
            <w:r w:rsidRPr="00AC11B7">
              <w:rPr>
                <w:rFonts w:hint="eastAsia"/>
                <w:color w:val="00B050"/>
              </w:rPr>
              <w:t>//リストシャッフル</w:t>
            </w:r>
          </w:p>
          <w:p w14:paraId="54B0F65D" w14:textId="77777777" w:rsidR="00D205FE" w:rsidRDefault="00D205FE" w:rsidP="00D205FE">
            <w:pPr>
              <w:pStyle w:val="2-"/>
            </w:pPr>
            <w:r>
              <w:tab/>
              <w:t>std::random_shuffle(list_org.begin(), list_org.end());</w:t>
            </w:r>
          </w:p>
          <w:p w14:paraId="23E8283A" w14:textId="77777777" w:rsidR="00D205FE" w:rsidRDefault="00D205FE" w:rsidP="00D205FE">
            <w:pPr>
              <w:pStyle w:val="2-"/>
            </w:pPr>
            <w:r>
              <w:tab/>
            </w:r>
            <w:r>
              <w:tab/>
            </w:r>
          </w:p>
          <w:p w14:paraId="1C5BF5C4" w14:textId="77777777" w:rsidR="00D205FE" w:rsidRDefault="00D205FE" w:rsidP="00D205FE">
            <w:pPr>
              <w:pStyle w:val="2-"/>
            </w:pPr>
            <w:r>
              <w:rPr>
                <w:rFonts w:hint="eastAsia"/>
              </w:rPr>
              <w:tab/>
            </w:r>
            <w:r w:rsidRPr="00AC11B7">
              <w:rPr>
                <w:rFonts w:hint="eastAsia"/>
                <w:color w:val="00B050"/>
              </w:rPr>
              <w:t>//この時点のリストを表示</w:t>
            </w:r>
          </w:p>
          <w:p w14:paraId="0EF018A1" w14:textId="77777777" w:rsidR="00D205FE" w:rsidRDefault="00D205FE" w:rsidP="00D205FE">
            <w:pPr>
              <w:pStyle w:val="2-"/>
            </w:pPr>
            <w:r>
              <w:tab/>
              <w:t>printf("----------------------------------------\n");</w:t>
            </w:r>
          </w:p>
          <w:p w14:paraId="2BED8359" w14:textId="77777777" w:rsidR="00D205FE" w:rsidRDefault="00D205FE" w:rsidP="00D205FE">
            <w:pPr>
              <w:pStyle w:val="2-"/>
            </w:pPr>
            <w:r>
              <w:tab/>
              <w:t>printf("subAsyncCalcEx: before\n");</w:t>
            </w:r>
          </w:p>
          <w:p w14:paraId="51D4C346" w14:textId="77777777" w:rsidR="00D205FE" w:rsidRDefault="00D205FE" w:rsidP="00D205FE">
            <w:pPr>
              <w:pStyle w:val="2-"/>
            </w:pPr>
            <w:r>
              <w:tab/>
              <w:t>printf("list =");</w:t>
            </w:r>
          </w:p>
          <w:p w14:paraId="6A543B61" w14:textId="77777777" w:rsidR="00D205FE" w:rsidRDefault="00D205FE" w:rsidP="00D205FE">
            <w:pPr>
              <w:pStyle w:val="2-"/>
            </w:pPr>
            <w:r>
              <w:tab/>
              <w:t>std::for_each(list_org.begin(), list_org.begin() + 10, [](int val){printf(" %d", val); });</w:t>
            </w:r>
          </w:p>
          <w:p w14:paraId="3C76E81B" w14:textId="77777777" w:rsidR="00D205FE" w:rsidRDefault="00D205FE" w:rsidP="00D205FE">
            <w:pPr>
              <w:pStyle w:val="2-"/>
            </w:pPr>
            <w:r>
              <w:tab/>
              <w:t>printf(" ... ");</w:t>
            </w:r>
          </w:p>
          <w:p w14:paraId="38B334EB" w14:textId="77777777" w:rsidR="00D205FE" w:rsidRDefault="00D205FE" w:rsidP="00D205FE">
            <w:pPr>
              <w:pStyle w:val="2-"/>
            </w:pPr>
            <w:r>
              <w:tab/>
              <w:t>std::for_each(list_org.end() - 10, list_org.end(), [](int val){printf(" %d", val); });</w:t>
            </w:r>
          </w:p>
          <w:p w14:paraId="4E01DE6E" w14:textId="77777777" w:rsidR="00D205FE" w:rsidRDefault="00D205FE" w:rsidP="00D205FE">
            <w:pPr>
              <w:pStyle w:val="2-"/>
            </w:pPr>
            <w:r>
              <w:tab/>
              <w:t>printf("\n");</w:t>
            </w:r>
          </w:p>
          <w:p w14:paraId="38BF119B" w14:textId="77777777" w:rsidR="00D205FE" w:rsidRDefault="00D205FE" w:rsidP="00D205FE">
            <w:pPr>
              <w:pStyle w:val="2-"/>
            </w:pPr>
          </w:p>
          <w:p w14:paraId="15133383" w14:textId="77777777" w:rsidR="00D205FE" w:rsidRDefault="00D205FE" w:rsidP="00D205FE">
            <w:pPr>
              <w:pStyle w:val="2-"/>
            </w:pPr>
            <w:r>
              <w:rPr>
                <w:rFonts w:hint="eastAsia"/>
              </w:rPr>
              <w:tab/>
            </w:r>
            <w:r w:rsidRPr="00AC11B7">
              <w:rPr>
                <w:rFonts w:hint="eastAsia"/>
                <w:color w:val="00B050"/>
              </w:rPr>
              <w:t>//通常ソート</w:t>
            </w:r>
          </w:p>
          <w:p w14:paraId="1CABF804" w14:textId="77777777" w:rsidR="00D205FE" w:rsidRDefault="00D205FE" w:rsidP="00D205FE">
            <w:pPr>
              <w:pStyle w:val="2-"/>
            </w:pPr>
            <w:r>
              <w:tab/>
              <w:t>{</w:t>
            </w:r>
          </w:p>
          <w:p w14:paraId="0C56799D" w14:textId="77777777" w:rsidR="00D205FE" w:rsidRDefault="00D205FE" w:rsidP="00D205FE">
            <w:pPr>
              <w:pStyle w:val="2-"/>
            </w:pPr>
            <w:r>
              <w:rPr>
                <w:rFonts w:hint="eastAsia"/>
              </w:rPr>
              <w:tab/>
            </w:r>
            <w:r>
              <w:rPr>
                <w:rFonts w:hint="eastAsia"/>
              </w:rPr>
              <w:tab/>
            </w:r>
            <w:r w:rsidRPr="00AC11B7">
              <w:rPr>
                <w:rFonts w:hint="eastAsia"/>
                <w:color w:val="00B050"/>
              </w:rPr>
              <w:t>//時間計測開始</w:t>
            </w:r>
          </w:p>
          <w:p w14:paraId="6C842C70" w14:textId="77777777" w:rsidR="00D205FE" w:rsidRDefault="00D205FE" w:rsidP="00D205FE">
            <w:pPr>
              <w:pStyle w:val="2-"/>
            </w:pPr>
            <w:r>
              <w:tab/>
            </w:r>
            <w:r>
              <w:tab/>
              <w:t>auto begin = std::chrono::high_resolution_clock::now();</w:t>
            </w:r>
          </w:p>
          <w:p w14:paraId="25A9AB91" w14:textId="77777777" w:rsidR="00D205FE" w:rsidRDefault="00D205FE" w:rsidP="00D205FE">
            <w:pPr>
              <w:pStyle w:val="2-"/>
            </w:pPr>
            <w:r>
              <w:tab/>
            </w:r>
            <w:r>
              <w:tab/>
            </w:r>
          </w:p>
          <w:p w14:paraId="79279C49" w14:textId="77777777" w:rsidR="00D205FE" w:rsidRDefault="00D205FE" w:rsidP="00D205FE">
            <w:pPr>
              <w:pStyle w:val="2-"/>
            </w:pPr>
            <w:r>
              <w:rPr>
                <w:rFonts w:hint="eastAsia"/>
              </w:rPr>
              <w:tab/>
            </w:r>
            <w:r>
              <w:rPr>
                <w:rFonts w:hint="eastAsia"/>
              </w:rPr>
              <w:tab/>
            </w:r>
            <w:r w:rsidRPr="00AC11B7">
              <w:rPr>
                <w:rFonts w:hint="eastAsia"/>
                <w:color w:val="00B050"/>
              </w:rPr>
              <w:t>//処理準備：シャッフル済みリストをコピー</w:t>
            </w:r>
          </w:p>
          <w:p w14:paraId="7FA388B6" w14:textId="77777777" w:rsidR="00D205FE" w:rsidRDefault="00D205FE" w:rsidP="00D205FE">
            <w:pPr>
              <w:pStyle w:val="2-"/>
            </w:pPr>
            <w:r>
              <w:tab/>
            </w:r>
            <w:r>
              <w:tab/>
              <w:t>std::vector&lt;int&gt; list = list_org;</w:t>
            </w:r>
          </w:p>
          <w:p w14:paraId="3FC0B969" w14:textId="77777777" w:rsidR="00D205FE" w:rsidRDefault="00D205FE" w:rsidP="00D205FE">
            <w:pPr>
              <w:pStyle w:val="2-"/>
            </w:pPr>
            <w:r>
              <w:tab/>
            </w:r>
            <w:r>
              <w:tab/>
            </w:r>
          </w:p>
          <w:p w14:paraId="5F95BE65" w14:textId="77777777" w:rsidR="00D205FE" w:rsidRDefault="00D205FE" w:rsidP="00D205FE">
            <w:pPr>
              <w:pStyle w:val="2-"/>
            </w:pPr>
            <w:r>
              <w:rPr>
                <w:rFonts w:hint="eastAsia"/>
              </w:rPr>
              <w:tab/>
            </w:r>
            <w:r>
              <w:rPr>
                <w:rFonts w:hint="eastAsia"/>
              </w:rPr>
              <w:tab/>
            </w:r>
            <w:r w:rsidRPr="00AC11B7">
              <w:rPr>
                <w:rFonts w:hint="eastAsia"/>
                <w:color w:val="00B050"/>
              </w:rPr>
              <w:t>//クイックソート</w:t>
            </w:r>
          </w:p>
          <w:p w14:paraId="0EB60CF3" w14:textId="77777777" w:rsidR="00D205FE" w:rsidRDefault="00D205FE" w:rsidP="00D205FE">
            <w:pPr>
              <w:pStyle w:val="2-"/>
            </w:pPr>
            <w:r>
              <w:tab/>
            </w:r>
            <w:r>
              <w:tab/>
              <w:t>std::sort(list.begin(), list.end());</w:t>
            </w:r>
          </w:p>
          <w:p w14:paraId="791B7B19" w14:textId="77777777" w:rsidR="00D205FE" w:rsidRDefault="00D205FE" w:rsidP="00D205FE">
            <w:pPr>
              <w:pStyle w:val="2-"/>
            </w:pPr>
            <w:r>
              <w:tab/>
            </w:r>
            <w:r>
              <w:tab/>
            </w:r>
          </w:p>
          <w:p w14:paraId="2E4E7075" w14:textId="77777777" w:rsidR="00D205FE" w:rsidRDefault="00D205FE" w:rsidP="00D205FE">
            <w:pPr>
              <w:pStyle w:val="2-"/>
            </w:pPr>
            <w:r>
              <w:rPr>
                <w:rFonts w:hint="eastAsia"/>
              </w:rPr>
              <w:tab/>
            </w:r>
            <w:r>
              <w:rPr>
                <w:rFonts w:hint="eastAsia"/>
              </w:rPr>
              <w:tab/>
            </w:r>
            <w:r w:rsidRPr="00AC11B7">
              <w:rPr>
                <w:rFonts w:hint="eastAsia"/>
                <w:color w:val="00B050"/>
              </w:rPr>
              <w:t>//時間計測終了</w:t>
            </w:r>
          </w:p>
          <w:p w14:paraId="123D1472" w14:textId="77777777" w:rsidR="00D205FE" w:rsidRDefault="00D205FE" w:rsidP="00D205FE">
            <w:pPr>
              <w:pStyle w:val="2-"/>
            </w:pPr>
            <w:r>
              <w:tab/>
            </w:r>
            <w:r>
              <w:tab/>
              <w:t>auto end = std::chrono::high_resolution_clock::now();</w:t>
            </w:r>
          </w:p>
          <w:p w14:paraId="4C460805" w14:textId="07C9507B" w:rsidR="00D205FE" w:rsidRDefault="00D205FE" w:rsidP="00AC11B7">
            <w:pPr>
              <w:pStyle w:val="2-"/>
              <w:jc w:val="left"/>
            </w:pPr>
            <w:r>
              <w:tab/>
            </w:r>
            <w:r>
              <w:tab/>
              <w:t>auto duration = static_cast&lt;float&gt;(static_cast&lt;double&gt;(std::chrono::duration_cast&lt;std::chrono::microseconds&gt;(end - begin).count()) / 1000000.);</w:t>
            </w:r>
          </w:p>
          <w:p w14:paraId="35AE80E8" w14:textId="77777777" w:rsidR="00D205FE" w:rsidRDefault="00D205FE" w:rsidP="00D205FE">
            <w:pPr>
              <w:pStyle w:val="2-"/>
            </w:pPr>
            <w:r>
              <w:tab/>
            </w:r>
            <w:r>
              <w:tab/>
            </w:r>
          </w:p>
          <w:p w14:paraId="02941D00" w14:textId="77777777" w:rsidR="00D205FE" w:rsidRDefault="00D205FE" w:rsidP="00D205FE">
            <w:pPr>
              <w:pStyle w:val="2-"/>
            </w:pPr>
            <w:r>
              <w:rPr>
                <w:rFonts w:hint="eastAsia"/>
              </w:rPr>
              <w:tab/>
            </w:r>
            <w:r>
              <w:rPr>
                <w:rFonts w:hint="eastAsia"/>
              </w:rPr>
              <w:tab/>
            </w:r>
            <w:r w:rsidRPr="00AC11B7">
              <w:rPr>
                <w:rFonts w:hint="eastAsia"/>
                <w:color w:val="00B050"/>
              </w:rPr>
              <w:t>//結果表示</w:t>
            </w:r>
          </w:p>
          <w:p w14:paraId="07293EE1" w14:textId="77777777" w:rsidR="00D205FE" w:rsidRDefault="00D205FE" w:rsidP="00D205FE">
            <w:pPr>
              <w:pStyle w:val="2-"/>
            </w:pPr>
            <w:r>
              <w:tab/>
            </w:r>
            <w:r>
              <w:tab/>
              <w:t>printf("----------------------------------------\n");</w:t>
            </w:r>
          </w:p>
          <w:p w14:paraId="545DE1DB" w14:textId="77777777" w:rsidR="00D205FE" w:rsidRDefault="00D205FE" w:rsidP="00D205FE">
            <w:pPr>
              <w:pStyle w:val="2-"/>
            </w:pPr>
            <w:r>
              <w:tab/>
            </w:r>
            <w:r>
              <w:tab/>
              <w:t>printf("subAsyncCalcEx: normal-sort: result (%.6f sec):\n", duration);</w:t>
            </w:r>
          </w:p>
          <w:p w14:paraId="30AE6E29" w14:textId="77777777" w:rsidR="00D205FE" w:rsidRDefault="00D205FE" w:rsidP="00D205FE">
            <w:pPr>
              <w:pStyle w:val="2-"/>
            </w:pPr>
            <w:r>
              <w:tab/>
            </w:r>
            <w:r>
              <w:tab/>
              <w:t>printf("list =");</w:t>
            </w:r>
          </w:p>
          <w:p w14:paraId="2EC4DCC2" w14:textId="77777777" w:rsidR="00D205FE" w:rsidRDefault="00D205FE" w:rsidP="00D205FE">
            <w:pPr>
              <w:pStyle w:val="2-"/>
            </w:pPr>
            <w:r>
              <w:tab/>
            </w:r>
            <w:r>
              <w:tab/>
              <w:t>std::for_each(list.begin(), list.begin() + 10, [](int val){printf(" %d", val);});</w:t>
            </w:r>
          </w:p>
          <w:p w14:paraId="5155CB5A" w14:textId="77777777" w:rsidR="00D205FE" w:rsidRDefault="00D205FE" w:rsidP="00D205FE">
            <w:pPr>
              <w:pStyle w:val="2-"/>
            </w:pPr>
            <w:r>
              <w:tab/>
            </w:r>
            <w:r>
              <w:tab/>
              <w:t>printf(" ... ");</w:t>
            </w:r>
          </w:p>
          <w:p w14:paraId="63672378" w14:textId="77777777" w:rsidR="00D205FE" w:rsidRDefault="00D205FE" w:rsidP="00D205FE">
            <w:pPr>
              <w:pStyle w:val="2-"/>
            </w:pPr>
            <w:r>
              <w:tab/>
            </w:r>
            <w:r>
              <w:tab/>
              <w:t>std::for_each(list.end() - 10, list.end(), [](int val){printf(" %d", val); });</w:t>
            </w:r>
          </w:p>
          <w:p w14:paraId="06C8A264" w14:textId="77777777" w:rsidR="00D205FE" w:rsidRDefault="00D205FE" w:rsidP="00D205FE">
            <w:pPr>
              <w:pStyle w:val="2-"/>
            </w:pPr>
            <w:r>
              <w:tab/>
            </w:r>
            <w:r>
              <w:tab/>
              <w:t>printf("\n");</w:t>
            </w:r>
          </w:p>
          <w:p w14:paraId="5A0A8A1A" w14:textId="77777777" w:rsidR="00D205FE" w:rsidRDefault="00D205FE" w:rsidP="00D205FE">
            <w:pPr>
              <w:pStyle w:val="2-"/>
            </w:pPr>
            <w:r>
              <w:tab/>
              <w:t>}</w:t>
            </w:r>
          </w:p>
          <w:p w14:paraId="6160F4FD" w14:textId="77777777" w:rsidR="00D205FE" w:rsidRDefault="00D205FE" w:rsidP="00D205FE">
            <w:pPr>
              <w:pStyle w:val="2-"/>
            </w:pPr>
            <w:r>
              <w:tab/>
            </w:r>
          </w:p>
          <w:p w14:paraId="5FA37D2D" w14:textId="77777777" w:rsidR="00D205FE" w:rsidRDefault="00D205FE" w:rsidP="00D205FE">
            <w:pPr>
              <w:pStyle w:val="2-"/>
            </w:pPr>
            <w:r>
              <w:rPr>
                <w:rFonts w:hint="eastAsia"/>
              </w:rPr>
              <w:tab/>
            </w:r>
            <w:r w:rsidRPr="00AC11B7">
              <w:rPr>
                <w:rFonts w:hint="eastAsia"/>
                <w:color w:val="00B050"/>
              </w:rPr>
              <w:t>//非同期関数でソート</w:t>
            </w:r>
          </w:p>
          <w:p w14:paraId="1E061D70" w14:textId="1D03A26B" w:rsidR="00D205FE" w:rsidRDefault="00D205FE" w:rsidP="00D205FE">
            <w:pPr>
              <w:pStyle w:val="2-"/>
            </w:pPr>
            <w:r>
              <w:rPr>
                <w:rFonts w:hint="eastAsia"/>
              </w:rPr>
              <w:tab/>
            </w:r>
            <w:r w:rsidRPr="00AC11B7">
              <w:rPr>
                <w:rFonts w:hint="eastAsia"/>
                <w:color w:val="00B050"/>
              </w:rPr>
              <w:t>//※大量にバッファを消費する</w:t>
            </w:r>
            <w:r w:rsidR="00AC11B7" w:rsidRPr="00AC11B7">
              <w:rPr>
                <w:rFonts w:hint="eastAsia"/>
                <w:color w:val="00B050"/>
              </w:rPr>
              <w:t>。</w:t>
            </w:r>
            <w:r w:rsidRPr="00AC11B7">
              <w:rPr>
                <w:rFonts w:hint="eastAsia"/>
                <w:color w:val="00B050"/>
              </w:rPr>
              <w:t>また、アルゴリズムを高速化できてもバッファコピーに時間がかかる</w:t>
            </w:r>
            <w:r w:rsidR="00AC11B7" w:rsidRPr="00AC11B7">
              <w:rPr>
                <w:rFonts w:hint="eastAsia"/>
                <w:color w:val="00B050"/>
              </w:rPr>
              <w:t>。</w:t>
            </w:r>
          </w:p>
          <w:p w14:paraId="6BA40F5A" w14:textId="77777777" w:rsidR="00D205FE" w:rsidRDefault="00D205FE" w:rsidP="00D205FE">
            <w:pPr>
              <w:pStyle w:val="2-"/>
            </w:pPr>
            <w:r>
              <w:tab/>
              <w:t>{</w:t>
            </w:r>
          </w:p>
          <w:p w14:paraId="0FEDDC58" w14:textId="77777777" w:rsidR="00D205FE" w:rsidRDefault="00D205FE" w:rsidP="00D205FE">
            <w:pPr>
              <w:pStyle w:val="2-"/>
            </w:pPr>
            <w:r>
              <w:rPr>
                <w:rFonts w:hint="eastAsia"/>
              </w:rPr>
              <w:tab/>
            </w:r>
            <w:r>
              <w:rPr>
                <w:rFonts w:hint="eastAsia"/>
              </w:rPr>
              <w:tab/>
            </w:r>
            <w:r w:rsidRPr="00AC11B7">
              <w:rPr>
                <w:rFonts w:hint="eastAsia"/>
                <w:color w:val="00B050"/>
              </w:rPr>
              <w:t>//時間計測開始</w:t>
            </w:r>
          </w:p>
          <w:p w14:paraId="332ADE22" w14:textId="77777777" w:rsidR="00D205FE" w:rsidRDefault="00D205FE" w:rsidP="00D205FE">
            <w:pPr>
              <w:pStyle w:val="2-"/>
            </w:pPr>
            <w:r>
              <w:tab/>
            </w:r>
            <w:r>
              <w:tab/>
              <w:t>auto begin = std::chrono::high_resolution_clock::now();</w:t>
            </w:r>
          </w:p>
          <w:p w14:paraId="0E9880BE" w14:textId="77777777" w:rsidR="00D205FE" w:rsidRDefault="00D205FE" w:rsidP="00D205FE">
            <w:pPr>
              <w:pStyle w:val="2-"/>
            </w:pPr>
          </w:p>
          <w:p w14:paraId="0B8FA9F5" w14:textId="77777777" w:rsidR="00D205FE" w:rsidRDefault="00D205FE" w:rsidP="00D205FE">
            <w:pPr>
              <w:pStyle w:val="2-"/>
            </w:pPr>
            <w:r>
              <w:rPr>
                <w:rFonts w:hint="eastAsia"/>
              </w:rPr>
              <w:tab/>
            </w:r>
            <w:r>
              <w:rPr>
                <w:rFonts w:hint="eastAsia"/>
              </w:rPr>
              <w:tab/>
            </w:r>
            <w:r w:rsidRPr="00AC11B7">
              <w:rPr>
                <w:rFonts w:hint="eastAsia"/>
                <w:color w:val="00B050"/>
              </w:rPr>
              <w:t>//処理準備：シャッフル済みリストをコピー</w:t>
            </w:r>
          </w:p>
          <w:p w14:paraId="2177C092" w14:textId="77777777" w:rsidR="00D205FE" w:rsidRDefault="00D205FE" w:rsidP="00D205FE">
            <w:pPr>
              <w:pStyle w:val="2-"/>
            </w:pPr>
            <w:r>
              <w:tab/>
            </w:r>
            <w:r>
              <w:tab/>
              <w:t>std::vector&lt;int&gt; list = list_org;</w:t>
            </w:r>
          </w:p>
          <w:p w14:paraId="787C1BD1" w14:textId="77777777" w:rsidR="00A42DD8" w:rsidRDefault="00A42DD8" w:rsidP="00D205FE">
            <w:pPr>
              <w:pStyle w:val="2-"/>
            </w:pPr>
            <w:r w:rsidRPr="00A42DD8">
              <w:tab/>
            </w:r>
            <w:r w:rsidRPr="00A42DD8">
              <w:tab/>
              <w:t>const int list_size = list.size();</w:t>
            </w:r>
          </w:p>
          <w:p w14:paraId="0A236D18" w14:textId="4C44148A" w:rsidR="00D205FE" w:rsidRDefault="00D205FE" w:rsidP="00D205FE">
            <w:pPr>
              <w:pStyle w:val="2-"/>
            </w:pPr>
            <w:r>
              <w:tab/>
            </w:r>
            <w:r>
              <w:tab/>
            </w:r>
          </w:p>
          <w:p w14:paraId="0C1CF336" w14:textId="77777777" w:rsidR="00D205FE" w:rsidRPr="00AC11B7" w:rsidRDefault="00D205FE" w:rsidP="00D205FE">
            <w:pPr>
              <w:pStyle w:val="2-"/>
              <w:rPr>
                <w:color w:val="00B050"/>
              </w:rPr>
            </w:pPr>
            <w:r>
              <w:rPr>
                <w:rFonts w:hint="eastAsia"/>
              </w:rPr>
              <w:tab/>
            </w:r>
            <w:r>
              <w:rPr>
                <w:rFonts w:hint="eastAsia"/>
              </w:rPr>
              <w:tab/>
            </w:r>
            <w:r w:rsidRPr="00AC11B7">
              <w:rPr>
                <w:rFonts w:hint="eastAsia"/>
                <w:color w:val="00B050"/>
              </w:rPr>
              <w:t>//4分割で並列クイックソート</w:t>
            </w:r>
          </w:p>
          <w:p w14:paraId="3577C4B0" w14:textId="77777777" w:rsidR="00D205FE" w:rsidRDefault="00D205FE" w:rsidP="00D205FE">
            <w:pPr>
              <w:pStyle w:val="2-"/>
            </w:pPr>
            <w:r>
              <w:tab/>
            </w:r>
            <w:r>
              <w:tab/>
            </w:r>
            <w:r w:rsidRPr="00AC11B7">
              <w:rPr>
                <w:color w:val="FF0000"/>
              </w:rPr>
              <w:t>std::future&lt;void&gt;</w:t>
            </w:r>
            <w:r>
              <w:t xml:space="preserve"> r_a[4];</w:t>
            </w:r>
          </w:p>
          <w:p w14:paraId="56FE55E2" w14:textId="77777777" w:rsidR="00A42DD8" w:rsidRDefault="00A42DD8" w:rsidP="00A42DD8">
            <w:pPr>
              <w:pStyle w:val="2-"/>
            </w:pPr>
            <w:r>
              <w:tab/>
            </w:r>
            <w:r>
              <w:tab/>
              <w:t>{</w:t>
            </w:r>
          </w:p>
          <w:p w14:paraId="75583794" w14:textId="6FE90A68" w:rsidR="00A42DD8" w:rsidRDefault="00A42DD8" w:rsidP="00A42DD8">
            <w:pPr>
              <w:pStyle w:val="2-"/>
            </w:pPr>
            <w:r>
              <w:tab/>
            </w:r>
            <w:r>
              <w:tab/>
            </w:r>
            <w:r>
              <w:tab/>
            </w:r>
            <w:r w:rsidRPr="00A42DD8">
              <w:rPr>
                <w:color w:val="00B050"/>
              </w:rPr>
              <w:t>//非同期処理には、関数ポインタ以外にも、関数オブジェクトやラムダ式を渡すことができる</w:t>
            </w:r>
          </w:p>
          <w:p w14:paraId="7631A2D4" w14:textId="77777777" w:rsidR="00A42DD8" w:rsidRDefault="00A42DD8" w:rsidP="00A42DD8">
            <w:pPr>
              <w:pStyle w:val="2-"/>
            </w:pPr>
            <w:r>
              <w:tab/>
            </w:r>
            <w:r>
              <w:tab/>
            </w:r>
            <w:r>
              <w:tab/>
              <w:t>auto sort_lambda = [&amp;list](const int index, const int list_begin, const int list_end)</w:t>
            </w:r>
          </w:p>
          <w:p w14:paraId="69409626" w14:textId="77777777" w:rsidR="00A42DD8" w:rsidRDefault="00A42DD8" w:rsidP="00A42DD8">
            <w:pPr>
              <w:pStyle w:val="2-"/>
            </w:pPr>
            <w:r>
              <w:tab/>
            </w:r>
            <w:r>
              <w:tab/>
            </w:r>
            <w:r>
              <w:tab/>
              <w:t>{</w:t>
            </w:r>
          </w:p>
          <w:p w14:paraId="6DCD28D0" w14:textId="77777777" w:rsidR="00A42DD8" w:rsidRDefault="00A42DD8" w:rsidP="00A42DD8">
            <w:pPr>
              <w:pStyle w:val="2-"/>
            </w:pPr>
            <w:r>
              <w:tab/>
            </w:r>
            <w:r>
              <w:tab/>
            </w:r>
            <w:r>
              <w:tab/>
            </w:r>
            <w:r>
              <w:tab/>
              <w:t>std::vector&lt;int&gt;::iterator ite_begin = list.begin() + list_begin;</w:t>
            </w:r>
          </w:p>
          <w:p w14:paraId="72A39AD0" w14:textId="77777777" w:rsidR="00A42DD8" w:rsidRDefault="00A42DD8" w:rsidP="00A42DD8">
            <w:pPr>
              <w:pStyle w:val="2-"/>
            </w:pPr>
            <w:r>
              <w:tab/>
            </w:r>
            <w:r>
              <w:tab/>
            </w:r>
            <w:r>
              <w:tab/>
            </w:r>
            <w:r>
              <w:tab/>
              <w:t>std::vector&lt;int&gt;::iterator ite_end = list.begin() + list_end;</w:t>
            </w:r>
          </w:p>
          <w:p w14:paraId="09770318" w14:textId="77777777" w:rsidR="00A42DD8" w:rsidRDefault="00A42DD8" w:rsidP="00A42DD8">
            <w:pPr>
              <w:pStyle w:val="2-"/>
            </w:pPr>
            <w:r>
              <w:tab/>
            </w:r>
            <w:r>
              <w:tab/>
            </w:r>
            <w:r>
              <w:tab/>
            </w:r>
            <w:r>
              <w:tab/>
              <w:t>std::sort(ite_begin, ite_end);</w:t>
            </w:r>
          </w:p>
          <w:p w14:paraId="35BE67FE" w14:textId="77777777" w:rsidR="00A42DD8" w:rsidRDefault="00A42DD8" w:rsidP="00A42DD8">
            <w:pPr>
              <w:pStyle w:val="2-"/>
            </w:pPr>
            <w:r>
              <w:tab/>
            </w:r>
            <w:r>
              <w:tab/>
            </w:r>
            <w:r>
              <w:tab/>
              <w:t>};</w:t>
            </w:r>
          </w:p>
          <w:p w14:paraId="64A83E8F" w14:textId="77777777" w:rsidR="00A42DD8" w:rsidRDefault="00A42DD8" w:rsidP="00A42DD8">
            <w:pPr>
              <w:pStyle w:val="2-"/>
            </w:pPr>
            <w:r>
              <w:tab/>
            </w:r>
            <w:r>
              <w:tab/>
            </w:r>
            <w:r>
              <w:tab/>
              <w:t xml:space="preserve">r_a[0] = </w:t>
            </w:r>
            <w:r w:rsidRPr="00A42DD8">
              <w:rPr>
                <w:color w:val="FF0000"/>
              </w:rPr>
              <w:t>std::async(sort_lambda, 0, list_size / 4 * 0, list_size / 4 * 1)</w:t>
            </w:r>
            <w:r>
              <w:t>;</w:t>
            </w:r>
          </w:p>
          <w:p w14:paraId="2574D223" w14:textId="77777777" w:rsidR="00A42DD8" w:rsidRDefault="00A42DD8" w:rsidP="00A42DD8">
            <w:pPr>
              <w:pStyle w:val="2-"/>
            </w:pPr>
            <w:r>
              <w:tab/>
            </w:r>
            <w:r>
              <w:tab/>
            </w:r>
            <w:r>
              <w:tab/>
              <w:t xml:space="preserve">r_a[1] = </w:t>
            </w:r>
            <w:r w:rsidRPr="00A42DD8">
              <w:rPr>
                <w:color w:val="FF0000"/>
              </w:rPr>
              <w:t>std::async(sort_lambda, 1, list_size / 4 * 1, list_size / 4 * 2)</w:t>
            </w:r>
            <w:r>
              <w:t>;</w:t>
            </w:r>
          </w:p>
          <w:p w14:paraId="0DAE488F" w14:textId="77777777" w:rsidR="00A42DD8" w:rsidRDefault="00A42DD8" w:rsidP="00A42DD8">
            <w:pPr>
              <w:pStyle w:val="2-"/>
            </w:pPr>
            <w:r>
              <w:tab/>
            </w:r>
            <w:r>
              <w:tab/>
            </w:r>
            <w:r>
              <w:tab/>
              <w:t xml:space="preserve">r_a[2] = </w:t>
            </w:r>
            <w:r w:rsidRPr="00A42DD8">
              <w:rPr>
                <w:color w:val="FF0000"/>
              </w:rPr>
              <w:t>std::async(sort_lambda, 2, list_size / 4 * 2, list_size / 4 * 3)</w:t>
            </w:r>
            <w:r>
              <w:t>;</w:t>
            </w:r>
          </w:p>
          <w:p w14:paraId="72224022" w14:textId="77777777" w:rsidR="00A42DD8" w:rsidRDefault="00A42DD8" w:rsidP="00A42DD8">
            <w:pPr>
              <w:pStyle w:val="2-"/>
            </w:pPr>
            <w:r>
              <w:tab/>
            </w:r>
            <w:r>
              <w:tab/>
            </w:r>
            <w:r>
              <w:tab/>
              <w:t xml:space="preserve">r_a[3] = </w:t>
            </w:r>
            <w:r w:rsidRPr="00A42DD8">
              <w:rPr>
                <w:color w:val="FF0000"/>
              </w:rPr>
              <w:t>std::async(sort_lambda, 3, list_size / 4 * 3, list_size)</w:t>
            </w:r>
            <w:r>
              <w:t>;</w:t>
            </w:r>
          </w:p>
          <w:p w14:paraId="27033C4F" w14:textId="77777777" w:rsidR="00A42DD8" w:rsidRDefault="00A42DD8" w:rsidP="00A42DD8">
            <w:pPr>
              <w:pStyle w:val="2-"/>
            </w:pPr>
            <w:r>
              <w:tab/>
            </w:r>
            <w:r>
              <w:tab/>
              <w:t>}</w:t>
            </w:r>
          </w:p>
          <w:p w14:paraId="22659E3E" w14:textId="2C1D99B2" w:rsidR="00D205FE" w:rsidRDefault="00D205FE" w:rsidP="00A42DD8">
            <w:pPr>
              <w:pStyle w:val="2-"/>
            </w:pPr>
            <w:r>
              <w:lastRenderedPageBreak/>
              <w:tab/>
            </w:r>
            <w:r>
              <w:tab/>
            </w:r>
          </w:p>
          <w:p w14:paraId="2F7463A0" w14:textId="77777777" w:rsidR="00D205FE" w:rsidRDefault="00D205FE" w:rsidP="00D205FE">
            <w:pPr>
              <w:pStyle w:val="2-"/>
            </w:pPr>
            <w:r>
              <w:rPr>
                <w:rFonts w:hint="eastAsia"/>
              </w:rPr>
              <w:tab/>
            </w:r>
            <w:r>
              <w:rPr>
                <w:rFonts w:hint="eastAsia"/>
              </w:rPr>
              <w:tab/>
            </w:r>
            <w:r w:rsidRPr="00AC11B7">
              <w:rPr>
                <w:rFonts w:hint="eastAsia"/>
                <w:color w:val="00B050"/>
              </w:rPr>
              <w:t>//2分割で並列マージソート</w:t>
            </w:r>
          </w:p>
          <w:p w14:paraId="7AAAFF6B" w14:textId="77777777" w:rsidR="00D205FE" w:rsidRDefault="00D205FE" w:rsidP="00D205FE">
            <w:pPr>
              <w:pStyle w:val="2-"/>
            </w:pPr>
            <w:r>
              <w:tab/>
            </w:r>
            <w:r>
              <w:tab/>
            </w:r>
            <w:r w:rsidRPr="00AC11B7">
              <w:rPr>
                <w:color w:val="FF0000"/>
              </w:rPr>
              <w:t>std::future&lt;void&gt;</w:t>
            </w:r>
            <w:r>
              <w:t xml:space="preserve"> r_b[2];</w:t>
            </w:r>
          </w:p>
          <w:p w14:paraId="21D9F808" w14:textId="77777777" w:rsidR="00A42DD8" w:rsidRDefault="00A42DD8" w:rsidP="00A42DD8">
            <w:pPr>
              <w:pStyle w:val="2-"/>
            </w:pPr>
            <w:r>
              <w:tab/>
            </w:r>
            <w:r>
              <w:tab/>
              <w:t>{</w:t>
            </w:r>
          </w:p>
          <w:p w14:paraId="420D1383" w14:textId="5A412C25" w:rsidR="00A42DD8" w:rsidRDefault="00A42DD8" w:rsidP="00A42DD8">
            <w:pPr>
              <w:pStyle w:val="2-"/>
            </w:pPr>
            <w:r>
              <w:rPr>
                <w:rFonts w:hint="eastAsia"/>
              </w:rPr>
              <w:tab/>
            </w:r>
            <w:r>
              <w:rPr>
                <w:rFonts w:hint="eastAsia"/>
              </w:rPr>
              <w:tab/>
            </w:r>
            <w:r>
              <w:rPr>
                <w:rFonts w:hint="eastAsia"/>
              </w:rPr>
              <w:tab/>
            </w:r>
            <w:r w:rsidRPr="00A42DD8">
              <w:rPr>
                <w:rFonts w:hint="eastAsia"/>
                <w:color w:val="00B050"/>
              </w:rPr>
              <w:t>//非同期処理には、関数ポインタ以外にも、関数オブジェクトやラムダ式を渡すことができる</w:t>
            </w:r>
          </w:p>
          <w:p w14:paraId="0AB262CF" w14:textId="77777777" w:rsidR="00A42DD8" w:rsidRDefault="00A42DD8" w:rsidP="00A42DD8">
            <w:pPr>
              <w:pStyle w:val="2-"/>
            </w:pPr>
            <w:r>
              <w:tab/>
            </w:r>
            <w:r>
              <w:tab/>
            </w:r>
            <w:r>
              <w:tab/>
              <w:t>auto merge_sort_lambda = [&amp;r_a, &amp;list](const int index, const int list_begin, const int list_mid, const int list_end)</w:t>
            </w:r>
          </w:p>
          <w:p w14:paraId="788546FC" w14:textId="77777777" w:rsidR="00A42DD8" w:rsidRDefault="00A42DD8" w:rsidP="00A42DD8">
            <w:pPr>
              <w:pStyle w:val="2-"/>
            </w:pPr>
            <w:r>
              <w:tab/>
            </w:r>
            <w:r>
              <w:tab/>
            </w:r>
            <w:r>
              <w:tab/>
              <w:t>{</w:t>
            </w:r>
          </w:p>
          <w:p w14:paraId="2C011CB2" w14:textId="77777777" w:rsidR="00A42DD8" w:rsidRDefault="00A42DD8" w:rsidP="00A42DD8">
            <w:pPr>
              <w:pStyle w:val="2-"/>
            </w:pPr>
            <w:r>
              <w:tab/>
            </w:r>
            <w:r>
              <w:tab/>
            </w:r>
            <w:r>
              <w:tab/>
            </w:r>
            <w:r>
              <w:tab/>
              <w:t>r_a[index * 2 + 0]</w:t>
            </w:r>
            <w:r w:rsidRPr="00A42DD8">
              <w:rPr>
                <w:color w:val="FF0000"/>
              </w:rPr>
              <w:t>.wait()</w:t>
            </w:r>
            <w:r>
              <w:t>;</w:t>
            </w:r>
          </w:p>
          <w:p w14:paraId="41B6A8EA" w14:textId="77777777" w:rsidR="00A42DD8" w:rsidRDefault="00A42DD8" w:rsidP="00A42DD8">
            <w:pPr>
              <w:pStyle w:val="2-"/>
            </w:pPr>
            <w:r>
              <w:tab/>
            </w:r>
            <w:r>
              <w:tab/>
            </w:r>
            <w:r>
              <w:tab/>
            </w:r>
            <w:r>
              <w:tab/>
              <w:t>r_a[index * 2 + 1]</w:t>
            </w:r>
            <w:r w:rsidRPr="00A42DD8">
              <w:rPr>
                <w:color w:val="FF0000"/>
              </w:rPr>
              <w:t>.wait()</w:t>
            </w:r>
            <w:r>
              <w:t>;</w:t>
            </w:r>
          </w:p>
          <w:p w14:paraId="177AE117" w14:textId="77777777" w:rsidR="00A42DD8" w:rsidRDefault="00A42DD8" w:rsidP="00A42DD8">
            <w:pPr>
              <w:pStyle w:val="2-"/>
            </w:pPr>
            <w:r>
              <w:tab/>
            </w:r>
            <w:r>
              <w:tab/>
            </w:r>
            <w:r>
              <w:tab/>
            </w:r>
            <w:r>
              <w:tab/>
              <w:t>std::vector&lt;int&gt;::iterator ite_begin = list.begin() + list_begin;</w:t>
            </w:r>
          </w:p>
          <w:p w14:paraId="6019FF27" w14:textId="77777777" w:rsidR="00A42DD8" w:rsidRDefault="00A42DD8" w:rsidP="00A42DD8">
            <w:pPr>
              <w:pStyle w:val="2-"/>
            </w:pPr>
            <w:r>
              <w:tab/>
            </w:r>
            <w:r>
              <w:tab/>
            </w:r>
            <w:r>
              <w:tab/>
            </w:r>
            <w:r>
              <w:tab/>
              <w:t>std::vector&lt;int&gt;::iterator ite_mid = list.begin() + list_mid;</w:t>
            </w:r>
          </w:p>
          <w:p w14:paraId="605E662A" w14:textId="77777777" w:rsidR="00A42DD8" w:rsidRDefault="00A42DD8" w:rsidP="00A42DD8">
            <w:pPr>
              <w:pStyle w:val="2-"/>
            </w:pPr>
            <w:r>
              <w:tab/>
            </w:r>
            <w:r>
              <w:tab/>
            </w:r>
            <w:r>
              <w:tab/>
            </w:r>
            <w:r>
              <w:tab/>
              <w:t>std::vector&lt;int&gt;::iterator ite_end = list.begin() + list_end;</w:t>
            </w:r>
          </w:p>
          <w:p w14:paraId="181E9B4E" w14:textId="4C829D3D" w:rsidR="00A42DD8" w:rsidRDefault="00A42DD8" w:rsidP="00A42DD8">
            <w:pPr>
              <w:pStyle w:val="2-"/>
            </w:pPr>
            <w:r>
              <w:rPr>
                <w:rFonts w:hint="eastAsia"/>
              </w:rPr>
              <w:tab/>
            </w:r>
            <w:r>
              <w:rPr>
                <w:rFonts w:hint="eastAsia"/>
              </w:rPr>
              <w:tab/>
            </w:r>
            <w:r>
              <w:rPr>
                <w:rFonts w:hint="eastAsia"/>
              </w:rPr>
              <w:tab/>
            </w:r>
            <w:r>
              <w:rPr>
                <w:rFonts w:hint="eastAsia"/>
              </w:rPr>
              <w:tab/>
              <w:t>std::inplace_merge(ite_begin, ite_mid, ite_end);/</w:t>
            </w:r>
            <w:r w:rsidRPr="00A42DD8">
              <w:rPr>
                <w:rFonts w:hint="eastAsia"/>
                <w:color w:val="00B050"/>
              </w:rPr>
              <w:t>/</w:t>
            </w:r>
            <w:r w:rsidRPr="00A42DD8">
              <w:rPr>
                <w:color w:val="00B050"/>
              </w:rPr>
              <w:t>※</w:t>
            </w:r>
            <w:r>
              <w:rPr>
                <w:rFonts w:hint="eastAsia"/>
                <w:color w:val="00B050"/>
              </w:rPr>
              <w:t>二つ</w:t>
            </w:r>
            <w:r w:rsidRPr="00A42DD8">
              <w:rPr>
                <w:rFonts w:hint="eastAsia"/>
                <w:color w:val="00B050"/>
              </w:rPr>
              <w:t>のリスト</w:t>
            </w:r>
            <w:r>
              <w:rPr>
                <w:rFonts w:hint="eastAsia"/>
                <w:color w:val="00B050"/>
              </w:rPr>
              <w:t>から</w:t>
            </w:r>
            <w:r w:rsidRPr="00A42DD8">
              <w:rPr>
                <w:rFonts w:hint="eastAsia"/>
                <w:color w:val="00B050"/>
              </w:rPr>
              <w:t>マージソート</w:t>
            </w:r>
          </w:p>
          <w:p w14:paraId="208241C9" w14:textId="5C414A82" w:rsidR="00A42DD8" w:rsidRDefault="00A42DD8" w:rsidP="00A42DD8">
            <w:pPr>
              <w:pStyle w:val="2-"/>
            </w:pPr>
            <w:r>
              <w:tab/>
            </w:r>
            <w:r>
              <w:tab/>
            </w:r>
            <w:r>
              <w:tab/>
            </w:r>
            <w:r>
              <w:tab/>
            </w:r>
            <w:r>
              <w:tab/>
            </w:r>
            <w:r>
              <w:tab/>
            </w:r>
            <w:r>
              <w:tab/>
            </w:r>
            <w:r>
              <w:tab/>
            </w:r>
            <w:r>
              <w:tab/>
            </w:r>
            <w:r>
              <w:tab/>
            </w:r>
            <w:r>
              <w:tab/>
            </w:r>
            <w:r>
              <w:tab/>
            </w:r>
            <w:r w:rsidRPr="00A42DD8">
              <w:rPr>
                <w:color w:val="00B050"/>
              </w:rPr>
              <w:t xml:space="preserve">//　</w:t>
            </w:r>
            <w:r w:rsidRPr="00A42DD8">
              <w:rPr>
                <w:rFonts w:hint="eastAsia"/>
                <w:color w:val="00B050"/>
              </w:rPr>
              <w:t>する場合</w:t>
            </w:r>
            <w:r>
              <w:rPr>
                <w:rFonts w:hint="eastAsia"/>
                <w:color w:val="00B050"/>
              </w:rPr>
              <w:t>に</w:t>
            </w:r>
            <w:r w:rsidRPr="00A42DD8">
              <w:rPr>
                <w:rFonts w:hint="eastAsia"/>
                <w:color w:val="00B050"/>
              </w:rPr>
              <w:t>は std::merge() が使える</w:t>
            </w:r>
          </w:p>
          <w:p w14:paraId="40227E68" w14:textId="77777777" w:rsidR="00A42DD8" w:rsidRDefault="00A42DD8" w:rsidP="00A42DD8">
            <w:pPr>
              <w:pStyle w:val="2-"/>
            </w:pPr>
            <w:r>
              <w:tab/>
            </w:r>
            <w:r>
              <w:tab/>
            </w:r>
            <w:r>
              <w:tab/>
              <w:t>};</w:t>
            </w:r>
          </w:p>
          <w:p w14:paraId="5E86A0BD" w14:textId="77777777" w:rsidR="00A42DD8" w:rsidRPr="00A42DD8" w:rsidRDefault="00A42DD8" w:rsidP="00A42DD8">
            <w:pPr>
              <w:pStyle w:val="2-"/>
              <w:rPr>
                <w:color w:val="FF0000"/>
              </w:rPr>
            </w:pPr>
            <w:r>
              <w:tab/>
            </w:r>
            <w:r>
              <w:tab/>
            </w:r>
            <w:r>
              <w:tab/>
              <w:t xml:space="preserve">r_b[0] = </w:t>
            </w:r>
            <w:r w:rsidRPr="00A42DD8">
              <w:rPr>
                <w:color w:val="FF0000"/>
              </w:rPr>
              <w:t>std::async(merge_sort_lambda, 0, list_size / 2 * 0, list_size / 2 * 0 + list_size / 4,</w:t>
            </w:r>
          </w:p>
          <w:p w14:paraId="06583314" w14:textId="74F6F9D3" w:rsidR="00A42DD8" w:rsidRDefault="00A42DD8" w:rsidP="00A42DD8">
            <w:pPr>
              <w:pStyle w:val="2-"/>
            </w:pP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t xml:space="preserve"> list_size / 2 * 1)</w:t>
            </w:r>
            <w:r w:rsidRPr="00A42DD8">
              <w:t>;</w:t>
            </w:r>
          </w:p>
          <w:p w14:paraId="41DB0ED6" w14:textId="77777777" w:rsidR="00A42DD8" w:rsidRPr="00A42DD8" w:rsidRDefault="00A42DD8" w:rsidP="00A42DD8">
            <w:pPr>
              <w:pStyle w:val="2-"/>
              <w:rPr>
                <w:color w:val="FF0000"/>
              </w:rPr>
            </w:pPr>
            <w:r>
              <w:tab/>
            </w:r>
            <w:r>
              <w:tab/>
            </w:r>
            <w:r>
              <w:tab/>
              <w:t xml:space="preserve">r_b[1] = </w:t>
            </w:r>
            <w:r w:rsidRPr="00A42DD8">
              <w:rPr>
                <w:color w:val="FF0000"/>
              </w:rPr>
              <w:t>std::async(merge_sort_lambda, 1, list_size / 2 * 1, list_size / 2 * 1 + list_size / 4,</w:t>
            </w:r>
          </w:p>
          <w:p w14:paraId="00AC2AD6" w14:textId="4EAFC4B4" w:rsidR="00A42DD8" w:rsidRDefault="00A42DD8" w:rsidP="00A42DD8">
            <w:pPr>
              <w:pStyle w:val="2-"/>
            </w:pP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t xml:space="preserve"> list_size)</w:t>
            </w:r>
            <w:r w:rsidRPr="00A42DD8">
              <w:t>;</w:t>
            </w:r>
          </w:p>
          <w:p w14:paraId="6F112EA6" w14:textId="77777777" w:rsidR="00A42DD8" w:rsidRDefault="00A42DD8" w:rsidP="00A42DD8">
            <w:pPr>
              <w:pStyle w:val="2-"/>
            </w:pPr>
            <w:r>
              <w:tab/>
            </w:r>
            <w:r>
              <w:tab/>
              <w:t>}</w:t>
            </w:r>
          </w:p>
          <w:p w14:paraId="06F77CFF" w14:textId="01378068" w:rsidR="00D205FE" w:rsidRDefault="00D205FE" w:rsidP="00A42DD8">
            <w:pPr>
              <w:pStyle w:val="2-"/>
            </w:pPr>
            <w:r>
              <w:tab/>
            </w:r>
            <w:r>
              <w:tab/>
            </w:r>
          </w:p>
          <w:p w14:paraId="5F82F463" w14:textId="77777777" w:rsidR="00D205FE" w:rsidRPr="00AC11B7" w:rsidRDefault="00D205FE" w:rsidP="00D205FE">
            <w:pPr>
              <w:pStyle w:val="2-"/>
              <w:rPr>
                <w:color w:val="00B050"/>
              </w:rPr>
            </w:pPr>
            <w:r>
              <w:rPr>
                <w:rFonts w:hint="eastAsia"/>
              </w:rPr>
              <w:tab/>
            </w:r>
            <w:r>
              <w:rPr>
                <w:rFonts w:hint="eastAsia"/>
              </w:rPr>
              <w:tab/>
            </w:r>
            <w:r w:rsidRPr="00AC11B7">
              <w:rPr>
                <w:rFonts w:hint="eastAsia"/>
                <w:color w:val="00B050"/>
              </w:rPr>
              <w:t>//マージソート（完了）</w:t>
            </w:r>
          </w:p>
          <w:p w14:paraId="7720EED3" w14:textId="77777777" w:rsidR="00A42DD8" w:rsidRDefault="00A42DD8" w:rsidP="00A42DD8">
            <w:pPr>
              <w:pStyle w:val="2-"/>
            </w:pPr>
            <w:r>
              <w:tab/>
            </w:r>
            <w:r>
              <w:tab/>
              <w:t>{</w:t>
            </w:r>
          </w:p>
          <w:p w14:paraId="45770C50" w14:textId="77777777" w:rsidR="00A42DD8" w:rsidRDefault="00A42DD8" w:rsidP="00A42DD8">
            <w:pPr>
              <w:pStyle w:val="2-"/>
            </w:pPr>
            <w:r>
              <w:tab/>
            </w:r>
            <w:r>
              <w:tab/>
            </w:r>
            <w:r>
              <w:tab/>
              <w:t>r_b[0]</w:t>
            </w:r>
            <w:r w:rsidRPr="00A42DD8">
              <w:rPr>
                <w:color w:val="FF0000"/>
              </w:rPr>
              <w:t>.wait()</w:t>
            </w:r>
            <w:r>
              <w:t>;</w:t>
            </w:r>
          </w:p>
          <w:p w14:paraId="0320360D" w14:textId="77777777" w:rsidR="00A42DD8" w:rsidRDefault="00A42DD8" w:rsidP="00A42DD8">
            <w:pPr>
              <w:pStyle w:val="2-"/>
            </w:pPr>
            <w:r>
              <w:tab/>
            </w:r>
            <w:r>
              <w:tab/>
            </w:r>
            <w:r>
              <w:tab/>
              <w:t>r_b[1]</w:t>
            </w:r>
            <w:r w:rsidRPr="00A42DD8">
              <w:rPr>
                <w:color w:val="FF0000"/>
              </w:rPr>
              <w:t>.wait()</w:t>
            </w:r>
            <w:r>
              <w:t>;</w:t>
            </w:r>
          </w:p>
          <w:p w14:paraId="05C65429" w14:textId="77777777" w:rsidR="00A42DD8" w:rsidRDefault="00A42DD8" w:rsidP="00A42DD8">
            <w:pPr>
              <w:pStyle w:val="2-"/>
            </w:pPr>
            <w:r>
              <w:tab/>
            </w:r>
            <w:r>
              <w:tab/>
            </w:r>
            <w:r>
              <w:tab/>
              <w:t>std::vector&lt;int&gt;::iterator ite_begin = list.begin();</w:t>
            </w:r>
          </w:p>
          <w:p w14:paraId="24976EA8" w14:textId="77777777" w:rsidR="00A42DD8" w:rsidRDefault="00A42DD8" w:rsidP="00A42DD8">
            <w:pPr>
              <w:pStyle w:val="2-"/>
            </w:pPr>
            <w:r>
              <w:tab/>
            </w:r>
            <w:r>
              <w:tab/>
            </w:r>
            <w:r>
              <w:tab/>
              <w:t>std::vector&lt;int&gt;::iterator ite_mid = list.begin() + list_size / 2;</w:t>
            </w:r>
          </w:p>
          <w:p w14:paraId="607CF19F" w14:textId="77777777" w:rsidR="00A42DD8" w:rsidRDefault="00A42DD8" w:rsidP="00A42DD8">
            <w:pPr>
              <w:pStyle w:val="2-"/>
            </w:pPr>
            <w:r>
              <w:tab/>
            </w:r>
            <w:r>
              <w:tab/>
            </w:r>
            <w:r>
              <w:tab/>
              <w:t>std::vector&lt;int&gt;::iterator ite_end = list.end();</w:t>
            </w:r>
          </w:p>
          <w:p w14:paraId="67F6EC74" w14:textId="13E887E0" w:rsidR="00A42DD8" w:rsidRDefault="00A42DD8" w:rsidP="00A42DD8">
            <w:pPr>
              <w:pStyle w:val="2-"/>
            </w:pPr>
            <w:r>
              <w:rPr>
                <w:rFonts w:hint="eastAsia"/>
              </w:rPr>
              <w:tab/>
            </w:r>
            <w:r>
              <w:rPr>
                <w:rFonts w:hint="eastAsia"/>
              </w:rPr>
              <w:tab/>
            </w:r>
            <w:r>
              <w:rPr>
                <w:rFonts w:hint="eastAsia"/>
              </w:rPr>
              <w:tab/>
              <w:t>std::inplace_merge(ite_begin, ite_mid, ite_end);</w:t>
            </w:r>
            <w:r w:rsidRPr="00A42DD8">
              <w:rPr>
                <w:rFonts w:hint="eastAsia"/>
                <w:color w:val="00B050"/>
              </w:rPr>
              <w:t>//</w:t>
            </w:r>
            <w:r w:rsidRPr="00A42DD8">
              <w:rPr>
                <w:color w:val="00B050"/>
              </w:rPr>
              <w:t>※</w:t>
            </w:r>
            <w:r w:rsidRPr="00A42DD8">
              <w:rPr>
                <w:rFonts w:hint="eastAsia"/>
                <w:color w:val="00B050"/>
              </w:rPr>
              <w:t>二つのリストからマージソート</w:t>
            </w:r>
          </w:p>
          <w:p w14:paraId="344E401C" w14:textId="18F3F33B" w:rsidR="00A42DD8" w:rsidRPr="00A42DD8" w:rsidRDefault="00A42DD8" w:rsidP="00A42DD8">
            <w:pPr>
              <w:pStyle w:val="2-"/>
              <w:rPr>
                <w:color w:val="00B050"/>
              </w:rPr>
            </w:pPr>
            <w:r>
              <w:tab/>
            </w:r>
            <w:r>
              <w:tab/>
            </w:r>
            <w:r>
              <w:tab/>
            </w:r>
            <w:r>
              <w:tab/>
            </w:r>
            <w:r>
              <w:tab/>
            </w:r>
            <w:r>
              <w:tab/>
            </w:r>
            <w:r>
              <w:tab/>
            </w:r>
            <w:r>
              <w:tab/>
            </w:r>
            <w:r>
              <w:tab/>
            </w:r>
            <w:r>
              <w:tab/>
            </w:r>
            <w:r>
              <w:tab/>
            </w:r>
            <w:r w:rsidRPr="00A42DD8">
              <w:rPr>
                <w:color w:val="00B050"/>
              </w:rPr>
              <w:t xml:space="preserve">//　</w:t>
            </w:r>
            <w:r w:rsidRPr="00A42DD8">
              <w:rPr>
                <w:rFonts w:hint="eastAsia"/>
                <w:color w:val="00B050"/>
              </w:rPr>
              <w:t>する場合</w:t>
            </w:r>
            <w:r>
              <w:rPr>
                <w:rFonts w:hint="eastAsia"/>
                <w:color w:val="00B050"/>
              </w:rPr>
              <w:t>に</w:t>
            </w:r>
            <w:r w:rsidRPr="00A42DD8">
              <w:rPr>
                <w:rFonts w:hint="eastAsia"/>
                <w:color w:val="00B050"/>
              </w:rPr>
              <w:t>は std::merge() が使える</w:t>
            </w:r>
          </w:p>
          <w:p w14:paraId="3CF18DE3" w14:textId="38FE3E26" w:rsidR="00D205FE" w:rsidRDefault="00A42DD8" w:rsidP="00A42DD8">
            <w:pPr>
              <w:pStyle w:val="2-"/>
            </w:pPr>
            <w:r>
              <w:tab/>
            </w:r>
            <w:r>
              <w:tab/>
              <w:t>}</w:t>
            </w:r>
          </w:p>
          <w:p w14:paraId="0CA318B1" w14:textId="77777777" w:rsidR="00A42DD8" w:rsidRDefault="00A42DD8" w:rsidP="00A42DD8">
            <w:pPr>
              <w:pStyle w:val="2-"/>
            </w:pPr>
          </w:p>
          <w:p w14:paraId="19DD1702" w14:textId="77777777" w:rsidR="00D205FE" w:rsidRDefault="00D205FE" w:rsidP="00D205FE">
            <w:pPr>
              <w:pStyle w:val="2-"/>
            </w:pPr>
            <w:r>
              <w:rPr>
                <w:rFonts w:hint="eastAsia"/>
              </w:rPr>
              <w:tab/>
            </w:r>
            <w:r>
              <w:rPr>
                <w:rFonts w:hint="eastAsia"/>
              </w:rPr>
              <w:tab/>
            </w:r>
            <w:r w:rsidRPr="00AC11B7">
              <w:rPr>
                <w:rFonts w:hint="eastAsia"/>
                <w:color w:val="00B050"/>
              </w:rPr>
              <w:t>//時間計測終了</w:t>
            </w:r>
          </w:p>
          <w:p w14:paraId="51C85D86" w14:textId="77777777" w:rsidR="00D205FE" w:rsidRDefault="00D205FE" w:rsidP="00D205FE">
            <w:pPr>
              <w:pStyle w:val="2-"/>
            </w:pPr>
            <w:r>
              <w:tab/>
            </w:r>
            <w:r>
              <w:tab/>
              <w:t>auto end = std::chrono::high_resolution_clock::now();</w:t>
            </w:r>
          </w:p>
          <w:p w14:paraId="0EB8C78F" w14:textId="3714DA83" w:rsidR="00D205FE" w:rsidRDefault="00D205FE" w:rsidP="00AC11B7">
            <w:pPr>
              <w:pStyle w:val="2-"/>
              <w:jc w:val="left"/>
            </w:pPr>
            <w:r>
              <w:tab/>
            </w:r>
            <w:r>
              <w:tab/>
              <w:t>auto duration = static_cast&lt;float&gt;(static_cast&lt;doub</w:t>
            </w:r>
            <w:r w:rsidR="00AC11B7">
              <w:t>le&gt;(std::chrono::duration_cast&lt;</w:t>
            </w:r>
            <w:r>
              <w:t>std::chrono::microseconds&gt;(end - begin).count()) / 1000000.);</w:t>
            </w:r>
          </w:p>
          <w:p w14:paraId="61CC5F50" w14:textId="77777777" w:rsidR="00D205FE" w:rsidRDefault="00D205FE" w:rsidP="00D205FE">
            <w:pPr>
              <w:pStyle w:val="2-"/>
            </w:pPr>
            <w:r>
              <w:tab/>
            </w:r>
            <w:r>
              <w:tab/>
            </w:r>
          </w:p>
          <w:p w14:paraId="787159E6" w14:textId="77777777" w:rsidR="00D205FE" w:rsidRDefault="00D205FE" w:rsidP="00D205FE">
            <w:pPr>
              <w:pStyle w:val="2-"/>
            </w:pPr>
            <w:r>
              <w:rPr>
                <w:rFonts w:hint="eastAsia"/>
              </w:rPr>
              <w:tab/>
            </w:r>
            <w:r>
              <w:rPr>
                <w:rFonts w:hint="eastAsia"/>
              </w:rPr>
              <w:tab/>
            </w:r>
            <w:r w:rsidRPr="00AC11B7">
              <w:rPr>
                <w:rFonts w:hint="eastAsia"/>
                <w:color w:val="00B050"/>
              </w:rPr>
              <w:t>//結果表示</w:t>
            </w:r>
          </w:p>
          <w:p w14:paraId="2F92C497" w14:textId="77777777" w:rsidR="00D205FE" w:rsidRDefault="00D205FE" w:rsidP="00D205FE">
            <w:pPr>
              <w:pStyle w:val="2-"/>
            </w:pPr>
            <w:r>
              <w:tab/>
            </w:r>
            <w:r>
              <w:tab/>
              <w:t>printf("----------------------------------------\n");</w:t>
            </w:r>
          </w:p>
          <w:p w14:paraId="2C8CAE65" w14:textId="77777777" w:rsidR="00D205FE" w:rsidRDefault="00D205FE" w:rsidP="00D205FE">
            <w:pPr>
              <w:pStyle w:val="2-"/>
            </w:pPr>
            <w:r>
              <w:tab/>
            </w:r>
            <w:r>
              <w:tab/>
              <w:t>printf("subAsyncCalcEx: async-sort: result (%.6f sec):\n", duration);</w:t>
            </w:r>
          </w:p>
          <w:p w14:paraId="2C0B34DB" w14:textId="77777777" w:rsidR="00D205FE" w:rsidRDefault="00D205FE" w:rsidP="00D205FE">
            <w:pPr>
              <w:pStyle w:val="2-"/>
            </w:pPr>
            <w:r>
              <w:tab/>
            </w:r>
            <w:r>
              <w:tab/>
              <w:t>printf("list =");</w:t>
            </w:r>
          </w:p>
          <w:p w14:paraId="44F77912" w14:textId="77777777" w:rsidR="00D205FE" w:rsidRDefault="00D205FE" w:rsidP="00D205FE">
            <w:pPr>
              <w:pStyle w:val="2-"/>
            </w:pPr>
            <w:r>
              <w:tab/>
            </w:r>
            <w:r>
              <w:tab/>
              <w:t>std::for_each(list.begin(), list.begin() + 10, [](int val){printf(" %d", val); });</w:t>
            </w:r>
          </w:p>
          <w:p w14:paraId="64EC7444" w14:textId="77777777" w:rsidR="00D205FE" w:rsidRDefault="00D205FE" w:rsidP="00D205FE">
            <w:pPr>
              <w:pStyle w:val="2-"/>
            </w:pPr>
            <w:r>
              <w:tab/>
            </w:r>
            <w:r>
              <w:tab/>
              <w:t>printf(" ... ");</w:t>
            </w:r>
          </w:p>
          <w:p w14:paraId="5E352E8A" w14:textId="77777777" w:rsidR="00D205FE" w:rsidRDefault="00D205FE" w:rsidP="00D205FE">
            <w:pPr>
              <w:pStyle w:val="2-"/>
            </w:pPr>
            <w:r>
              <w:tab/>
            </w:r>
            <w:r>
              <w:tab/>
              <w:t>std::for_each(list.end() - 10, list.end(), [](int val){printf(" %d", val); });</w:t>
            </w:r>
          </w:p>
          <w:p w14:paraId="39475C2B" w14:textId="77777777" w:rsidR="00D205FE" w:rsidRDefault="00D205FE" w:rsidP="00D205FE">
            <w:pPr>
              <w:pStyle w:val="2-"/>
            </w:pPr>
            <w:r>
              <w:tab/>
            </w:r>
            <w:r>
              <w:tab/>
              <w:t>printf("\n");</w:t>
            </w:r>
          </w:p>
          <w:p w14:paraId="01A7B704" w14:textId="77777777" w:rsidR="00D205FE" w:rsidRDefault="00D205FE" w:rsidP="00D205FE">
            <w:pPr>
              <w:pStyle w:val="2-"/>
            </w:pPr>
            <w:r>
              <w:tab/>
              <w:t>}</w:t>
            </w:r>
          </w:p>
          <w:p w14:paraId="1A24BC51" w14:textId="77777777" w:rsidR="00D205FE" w:rsidRDefault="00D205FE" w:rsidP="00D205FE">
            <w:pPr>
              <w:pStyle w:val="2-"/>
            </w:pPr>
            <w:r>
              <w:t>}</w:t>
            </w:r>
          </w:p>
          <w:p w14:paraId="0E593B2F" w14:textId="77777777" w:rsidR="00D205FE" w:rsidRDefault="00D205FE" w:rsidP="00D205FE">
            <w:pPr>
              <w:pStyle w:val="2-"/>
            </w:pPr>
          </w:p>
          <w:p w14:paraId="10402B31" w14:textId="77777777" w:rsidR="00D205FE" w:rsidRPr="007F3D75" w:rsidRDefault="00D205FE" w:rsidP="00D205FE">
            <w:pPr>
              <w:pStyle w:val="2-"/>
              <w:rPr>
                <w:color w:val="00B050"/>
              </w:rPr>
            </w:pPr>
            <w:r w:rsidRPr="007F3D75">
              <w:rPr>
                <w:rFonts w:hint="eastAsia"/>
                <w:color w:val="00B050"/>
              </w:rPr>
              <w:t>//テスト</w:t>
            </w:r>
          </w:p>
          <w:p w14:paraId="08C5BFF9" w14:textId="77777777" w:rsidR="00D205FE" w:rsidRDefault="00D205FE" w:rsidP="00D205FE">
            <w:pPr>
              <w:pStyle w:val="2-"/>
            </w:pPr>
            <w:r>
              <w:t>int main(const int argc, const char* argv[])</w:t>
            </w:r>
          </w:p>
          <w:p w14:paraId="25626207" w14:textId="77777777" w:rsidR="00D205FE" w:rsidRDefault="00D205FE" w:rsidP="00D205FE">
            <w:pPr>
              <w:pStyle w:val="2-"/>
            </w:pPr>
            <w:r>
              <w:t>{</w:t>
            </w:r>
          </w:p>
          <w:p w14:paraId="4A5768F7" w14:textId="77777777" w:rsidR="00D205FE" w:rsidRPr="007F3D75" w:rsidRDefault="00D205FE" w:rsidP="00D205FE">
            <w:pPr>
              <w:pStyle w:val="2-"/>
              <w:rPr>
                <w:color w:val="00B050"/>
              </w:rPr>
            </w:pPr>
            <w:r>
              <w:rPr>
                <w:rFonts w:hint="eastAsia"/>
              </w:rPr>
              <w:tab/>
            </w:r>
            <w:r w:rsidRPr="007F3D75">
              <w:rPr>
                <w:rFonts w:hint="eastAsia"/>
                <w:color w:val="00B050"/>
              </w:rPr>
              <w:t>//通常関数処理</w:t>
            </w:r>
          </w:p>
          <w:p w14:paraId="1662B9B1" w14:textId="77777777" w:rsidR="00D205FE" w:rsidRDefault="00D205FE" w:rsidP="00D205FE">
            <w:pPr>
              <w:pStyle w:val="2-"/>
            </w:pPr>
            <w:r>
              <w:tab/>
              <w:t>testNormalCalc();</w:t>
            </w:r>
          </w:p>
          <w:p w14:paraId="647A70F3" w14:textId="77777777" w:rsidR="00D205FE" w:rsidRDefault="00D205FE" w:rsidP="00D205FE">
            <w:pPr>
              <w:pStyle w:val="2-"/>
            </w:pPr>
            <w:r>
              <w:tab/>
            </w:r>
          </w:p>
          <w:p w14:paraId="484BF637" w14:textId="77777777" w:rsidR="00D205FE" w:rsidRPr="007F3D75" w:rsidRDefault="00D205FE" w:rsidP="00D205FE">
            <w:pPr>
              <w:pStyle w:val="2-"/>
              <w:rPr>
                <w:color w:val="00B050"/>
              </w:rPr>
            </w:pPr>
            <w:r>
              <w:rPr>
                <w:rFonts w:hint="eastAsia"/>
              </w:rPr>
              <w:tab/>
            </w:r>
            <w:r w:rsidRPr="007F3D75">
              <w:rPr>
                <w:rFonts w:hint="eastAsia"/>
                <w:color w:val="00B050"/>
              </w:rPr>
              <w:t>//非同期関数処理</w:t>
            </w:r>
          </w:p>
          <w:p w14:paraId="253170F3" w14:textId="77777777" w:rsidR="00D205FE" w:rsidRDefault="00D205FE" w:rsidP="00D205FE">
            <w:pPr>
              <w:pStyle w:val="2-"/>
            </w:pPr>
            <w:r>
              <w:tab/>
              <w:t>testAsyncCalc();</w:t>
            </w:r>
          </w:p>
          <w:p w14:paraId="74C6F35D" w14:textId="77777777" w:rsidR="00D205FE" w:rsidRDefault="00D205FE" w:rsidP="00D205FE">
            <w:pPr>
              <w:pStyle w:val="2-"/>
            </w:pPr>
          </w:p>
          <w:p w14:paraId="0F7335DE" w14:textId="77777777" w:rsidR="00D205FE" w:rsidRDefault="00D205FE" w:rsidP="00D205FE">
            <w:pPr>
              <w:pStyle w:val="2-"/>
            </w:pPr>
            <w:r>
              <w:rPr>
                <w:rFonts w:hint="eastAsia"/>
              </w:rPr>
              <w:tab/>
            </w:r>
            <w:r w:rsidRPr="007F3D75">
              <w:rPr>
                <w:rFonts w:hint="eastAsia"/>
                <w:color w:val="00B050"/>
              </w:rPr>
              <w:t>//非同期関数応用</w:t>
            </w:r>
          </w:p>
          <w:p w14:paraId="51E63B85" w14:textId="77777777" w:rsidR="00D205FE" w:rsidRDefault="00D205FE" w:rsidP="00D205FE">
            <w:pPr>
              <w:pStyle w:val="2-"/>
            </w:pPr>
            <w:r>
              <w:tab/>
              <w:t>testAsyncCalcEx();</w:t>
            </w:r>
          </w:p>
          <w:p w14:paraId="08864E2A" w14:textId="77777777" w:rsidR="00D205FE" w:rsidRDefault="00D205FE" w:rsidP="00D205FE">
            <w:pPr>
              <w:pStyle w:val="2-"/>
            </w:pPr>
          </w:p>
          <w:p w14:paraId="56629A89" w14:textId="5AC13DED" w:rsidR="00A42DD8" w:rsidRPr="00A42DD8" w:rsidRDefault="00A42DD8" w:rsidP="00D205FE">
            <w:pPr>
              <w:pStyle w:val="2-"/>
              <w:rPr>
                <w:color w:val="00B050"/>
              </w:rPr>
            </w:pPr>
            <w:r>
              <w:tab/>
            </w:r>
            <w:r w:rsidRPr="00A42DD8">
              <w:rPr>
                <w:color w:val="00B050"/>
              </w:rPr>
              <w:t>//終了</w:t>
            </w:r>
          </w:p>
          <w:p w14:paraId="23714381" w14:textId="77777777" w:rsidR="00D205FE" w:rsidRDefault="00D205FE" w:rsidP="00D205FE">
            <w:pPr>
              <w:pStyle w:val="2-"/>
            </w:pPr>
            <w:r>
              <w:tab/>
              <w:t>return EXIT_SUCCESS;</w:t>
            </w:r>
          </w:p>
          <w:p w14:paraId="11348F07" w14:textId="2F695A92" w:rsidR="00F809CD" w:rsidRDefault="00D205FE" w:rsidP="00D205FE">
            <w:pPr>
              <w:pStyle w:val="2-"/>
            </w:pPr>
            <w:r>
              <w:t>}</w:t>
            </w:r>
          </w:p>
        </w:tc>
      </w:tr>
    </w:tbl>
    <w:p w14:paraId="7BD667CD" w14:textId="0CAB7614" w:rsidR="00F809CD" w:rsidRPr="0089500A" w:rsidRDefault="00F809CD" w:rsidP="00F809CD">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809CD" w14:paraId="4FE9C737" w14:textId="77777777" w:rsidTr="00A42DD8">
        <w:tc>
          <w:tcPr>
            <w:tcW w:w="8494" w:type="dxa"/>
          </w:tcPr>
          <w:p w14:paraId="3F5AD3A9" w14:textId="77777777" w:rsidR="00A42DD8" w:rsidRPr="00A42DD8" w:rsidRDefault="00A42DD8" w:rsidP="00A42DD8">
            <w:pPr>
              <w:pStyle w:val="2-"/>
              <w:rPr>
                <w:color w:val="auto"/>
              </w:rPr>
            </w:pPr>
            <w:r w:rsidRPr="00A42DD8">
              <w:rPr>
                <w:color w:val="auto"/>
              </w:rPr>
              <w:t>----------------------------------------</w:t>
            </w:r>
          </w:p>
          <w:p w14:paraId="1A76D2E3" w14:textId="77777777" w:rsidR="00A42DD8" w:rsidRPr="00A42DD8" w:rsidRDefault="00A42DD8" w:rsidP="00A42DD8">
            <w:pPr>
              <w:pStyle w:val="2-"/>
              <w:rPr>
                <w:color w:val="auto"/>
              </w:rPr>
            </w:pPr>
            <w:r w:rsidRPr="00A42DD8">
              <w:rPr>
                <w:color w:val="auto"/>
              </w:rPr>
              <w:t>subNormalCalc: result = 600 (</w:t>
            </w:r>
            <w:r w:rsidRPr="00A42DD8">
              <w:rPr>
                <w:color w:val="FF0000"/>
              </w:rPr>
              <w:t>3.300186 sec</w:t>
            </w:r>
            <w:r w:rsidRPr="00A42DD8">
              <w:rPr>
                <w:color w:val="auto"/>
              </w:rPr>
              <w:t>)</w:t>
            </w:r>
          </w:p>
          <w:p w14:paraId="5B8515CC" w14:textId="77777777" w:rsidR="00A42DD8" w:rsidRPr="00A42DD8" w:rsidRDefault="00A42DD8" w:rsidP="00A42DD8">
            <w:pPr>
              <w:pStyle w:val="2-"/>
              <w:rPr>
                <w:color w:val="auto"/>
              </w:rPr>
            </w:pPr>
            <w:r w:rsidRPr="00A42DD8">
              <w:rPr>
                <w:color w:val="auto"/>
              </w:rPr>
              <w:t>----------------------------------------</w:t>
            </w:r>
          </w:p>
          <w:p w14:paraId="1BA209F4" w14:textId="77777777" w:rsidR="00A42DD8" w:rsidRPr="00A42DD8" w:rsidRDefault="00A42DD8" w:rsidP="00A42DD8">
            <w:pPr>
              <w:pStyle w:val="2-"/>
              <w:rPr>
                <w:color w:val="auto"/>
              </w:rPr>
            </w:pPr>
            <w:r w:rsidRPr="00A42DD8">
              <w:rPr>
                <w:color w:val="auto"/>
              </w:rPr>
              <w:t>subAsyncCalc: result = 600 (</w:t>
            </w:r>
            <w:r w:rsidRPr="00A42DD8">
              <w:rPr>
                <w:color w:val="FF0000"/>
              </w:rPr>
              <w:t>1.005057 sec</w:t>
            </w:r>
            <w:r w:rsidRPr="00A42DD8">
              <w:rPr>
                <w:color w:val="auto"/>
              </w:rPr>
              <w:t>)</w:t>
            </w:r>
          </w:p>
          <w:p w14:paraId="32649D20" w14:textId="77777777" w:rsidR="00A42DD8" w:rsidRPr="00A42DD8" w:rsidRDefault="00A42DD8" w:rsidP="00A42DD8">
            <w:pPr>
              <w:pStyle w:val="2-"/>
              <w:rPr>
                <w:color w:val="auto"/>
              </w:rPr>
            </w:pPr>
            <w:r w:rsidRPr="00A42DD8">
              <w:rPr>
                <w:color w:val="auto"/>
              </w:rPr>
              <w:t>----------------------------------------</w:t>
            </w:r>
          </w:p>
          <w:p w14:paraId="58EC930A" w14:textId="77777777" w:rsidR="00A42DD8" w:rsidRPr="00A42DD8" w:rsidRDefault="00A42DD8" w:rsidP="00A42DD8">
            <w:pPr>
              <w:pStyle w:val="2-"/>
              <w:rPr>
                <w:color w:val="auto"/>
              </w:rPr>
            </w:pPr>
            <w:r w:rsidRPr="00A42DD8">
              <w:rPr>
                <w:color w:val="auto"/>
              </w:rPr>
              <w:t>subAsyncCalcEx: before</w:t>
            </w:r>
          </w:p>
          <w:p w14:paraId="06D1CC3D" w14:textId="77777777" w:rsidR="00A42DD8" w:rsidRPr="00A42DD8" w:rsidRDefault="00A42DD8" w:rsidP="00A42DD8">
            <w:pPr>
              <w:pStyle w:val="2-"/>
              <w:rPr>
                <w:color w:val="auto"/>
              </w:rPr>
            </w:pPr>
            <w:r w:rsidRPr="00A42DD8">
              <w:rPr>
                <w:color w:val="auto"/>
              </w:rPr>
              <w:t>list = 5288787 5235665 796859 1253125 4931978 5458993 4375385 5810937 5295160 844757 ...  7573541 8996297 9161292 7190808 1950095 9319072 7664002 7360610 8990105 2669525</w:t>
            </w:r>
          </w:p>
          <w:p w14:paraId="3994FF53" w14:textId="77777777" w:rsidR="00A42DD8" w:rsidRPr="00A42DD8" w:rsidRDefault="00A42DD8" w:rsidP="00A42DD8">
            <w:pPr>
              <w:pStyle w:val="2-"/>
              <w:rPr>
                <w:color w:val="auto"/>
              </w:rPr>
            </w:pPr>
            <w:r w:rsidRPr="00A42DD8">
              <w:rPr>
                <w:color w:val="auto"/>
              </w:rPr>
              <w:t>----------------------------------------</w:t>
            </w:r>
          </w:p>
          <w:p w14:paraId="2413F1B7" w14:textId="77777777" w:rsidR="00A42DD8" w:rsidRPr="00A42DD8" w:rsidRDefault="00A42DD8" w:rsidP="00A42DD8">
            <w:pPr>
              <w:pStyle w:val="2-"/>
              <w:rPr>
                <w:color w:val="auto"/>
              </w:rPr>
            </w:pPr>
            <w:r w:rsidRPr="00A42DD8">
              <w:rPr>
                <w:color w:val="auto"/>
              </w:rPr>
              <w:t>subAsyncCalcEx: normal-sort: result (</w:t>
            </w:r>
            <w:r w:rsidRPr="00A42DD8">
              <w:rPr>
                <w:color w:val="FF0000"/>
              </w:rPr>
              <w:t>1.193068 sec</w:t>
            </w:r>
            <w:r w:rsidRPr="00A42DD8">
              <w:rPr>
                <w:color w:val="auto"/>
              </w:rPr>
              <w:t>):</w:t>
            </w:r>
          </w:p>
          <w:p w14:paraId="2C2CB5CD" w14:textId="77777777" w:rsidR="00A42DD8" w:rsidRPr="00A42DD8" w:rsidRDefault="00A42DD8" w:rsidP="00A42DD8">
            <w:pPr>
              <w:pStyle w:val="2-"/>
              <w:rPr>
                <w:color w:val="auto"/>
              </w:rPr>
            </w:pPr>
            <w:r w:rsidRPr="00A42DD8">
              <w:rPr>
                <w:color w:val="auto"/>
              </w:rPr>
              <w:t>list = 0 1 2 3 4 5 6 7 8 9 ...  9999990 9999991 9999992 9999993 9999994 9999995 9999996 9999997 9999998 9999999</w:t>
            </w:r>
          </w:p>
          <w:p w14:paraId="4A47356A" w14:textId="77777777" w:rsidR="00A42DD8" w:rsidRPr="00A42DD8" w:rsidRDefault="00A42DD8" w:rsidP="00A42DD8">
            <w:pPr>
              <w:pStyle w:val="2-"/>
              <w:rPr>
                <w:color w:val="auto"/>
              </w:rPr>
            </w:pPr>
            <w:r w:rsidRPr="00A42DD8">
              <w:rPr>
                <w:color w:val="auto"/>
              </w:rPr>
              <w:t>----------------------------------------</w:t>
            </w:r>
          </w:p>
          <w:p w14:paraId="28D90956" w14:textId="77777777" w:rsidR="00A42DD8" w:rsidRPr="00A42DD8" w:rsidRDefault="00A42DD8" w:rsidP="00A42DD8">
            <w:pPr>
              <w:pStyle w:val="2-"/>
              <w:rPr>
                <w:color w:val="auto"/>
              </w:rPr>
            </w:pPr>
            <w:r w:rsidRPr="00A42DD8">
              <w:rPr>
                <w:color w:val="auto"/>
              </w:rPr>
              <w:t>subAsyncCalcEx: async-sort: result (</w:t>
            </w:r>
            <w:r w:rsidRPr="00A42DD8">
              <w:rPr>
                <w:color w:val="FF0000"/>
              </w:rPr>
              <w:t>0.431025 sec</w:t>
            </w:r>
            <w:r w:rsidRPr="00A42DD8">
              <w:rPr>
                <w:color w:val="auto"/>
              </w:rPr>
              <w:t>):</w:t>
            </w:r>
          </w:p>
          <w:p w14:paraId="49AEBF32" w14:textId="2947FC50" w:rsidR="00F809CD" w:rsidRPr="00DD51B6" w:rsidRDefault="00A42DD8" w:rsidP="00A42DD8">
            <w:pPr>
              <w:pStyle w:val="2-"/>
              <w:rPr>
                <w:color w:val="auto"/>
              </w:rPr>
            </w:pPr>
            <w:r w:rsidRPr="00A42DD8">
              <w:rPr>
                <w:color w:val="auto"/>
              </w:rPr>
              <w:t>list = 0 1 2 3 4 5 6 7 8 9 ...  9999990 9999991 9999992 9999993 9999994 9999995 9999996 9999997 9999998 9999999</w:t>
            </w:r>
          </w:p>
        </w:tc>
      </w:tr>
    </w:tbl>
    <w:p w14:paraId="0E76F9F7" w14:textId="21688530" w:rsidR="004662AC" w:rsidRDefault="004662AC" w:rsidP="004662AC">
      <w:pPr>
        <w:pStyle w:val="a9"/>
        <w:spacing w:beforeLines="50" w:before="180"/>
        <w:ind w:firstLine="283"/>
      </w:pPr>
      <w:r>
        <w:rPr>
          <w:rFonts w:hint="eastAsia"/>
        </w:rPr>
        <w:t>なお、このサンプルプログラムに含めた並列ソート処理は、</w:t>
      </w:r>
      <w:r>
        <w:rPr>
          <w:rFonts w:hint="eastAsia"/>
        </w:rPr>
        <w:t>MapReduce</w:t>
      </w:r>
      <w:r w:rsidR="003C29D1">
        <w:fldChar w:fldCharType="begin"/>
      </w:r>
      <w:r w:rsidR="003C29D1">
        <w:instrText xml:space="preserve"> XE "</w:instrText>
      </w:r>
      <w:r w:rsidR="003C29D1">
        <w:rPr>
          <w:rFonts w:hint="eastAsia"/>
        </w:rPr>
        <w:instrText>MapReduce</w:instrText>
      </w:r>
      <w:r w:rsidR="003C29D1">
        <w:instrText>" \y “</w:instrText>
      </w:r>
      <w:r w:rsidR="003C29D1">
        <w:rPr>
          <w:rFonts w:hint="eastAsia"/>
        </w:rPr>
        <w:instrText>MapReduce</w:instrText>
      </w:r>
      <w:r w:rsidR="003C29D1">
        <w:instrText xml:space="preserve">” </w:instrText>
      </w:r>
      <w:r w:rsidR="003C29D1">
        <w:fldChar w:fldCharType="end"/>
      </w:r>
      <w:r>
        <w:rPr>
          <w:rFonts w:hint="eastAsia"/>
        </w:rPr>
        <w:t>というプログラミングモデルを参考にしている。</w:t>
      </w:r>
      <w:r>
        <w:rPr>
          <w:rFonts w:hint="eastAsia"/>
        </w:rPr>
        <w:t>MapReduce</w:t>
      </w:r>
      <w:r>
        <w:rPr>
          <w:rFonts w:hint="eastAsia"/>
        </w:rPr>
        <w:t>については、本書の最後に簡単な説明を添えている。</w:t>
      </w:r>
    </w:p>
    <w:p w14:paraId="191D911F" w14:textId="67F5683E" w:rsidR="00A30AAF" w:rsidRDefault="00A30AAF" w:rsidP="00A30AAF">
      <w:pPr>
        <w:pStyle w:val="2"/>
      </w:pPr>
      <w:bookmarkStart w:id="63" w:name="_Toc379777974"/>
      <w:r>
        <w:rPr>
          <w:rFonts w:hint="eastAsia"/>
        </w:rPr>
        <w:t>ファイバースレッド</w:t>
      </w:r>
      <w:r w:rsidR="003C29D1">
        <w:fldChar w:fldCharType="begin"/>
      </w:r>
      <w:r w:rsidR="003C29D1">
        <w:instrText xml:space="preserve"> XE "</w:instrText>
      </w:r>
      <w:r w:rsidR="003C29D1">
        <w:rPr>
          <w:rFonts w:hint="eastAsia"/>
        </w:rPr>
        <w:instrText>ファイバースレッド</w:instrText>
      </w:r>
      <w:r w:rsidR="003C29D1">
        <w:instrText>" \y “</w:instrText>
      </w:r>
      <w:r w:rsidR="003C29D1">
        <w:rPr>
          <w:rFonts w:hint="eastAsia"/>
        </w:rPr>
        <w:instrText>ふぁいばーすれっど</w:instrText>
      </w:r>
      <w:r w:rsidR="003C29D1">
        <w:instrText xml:space="preserve">” </w:instrText>
      </w:r>
      <w:r w:rsidR="003C29D1">
        <w:fldChar w:fldCharType="end"/>
      </w:r>
      <w:r w:rsidR="0002519B">
        <w:rPr>
          <w:rFonts w:hint="eastAsia"/>
        </w:rPr>
        <w:t>／コルーチン</w:t>
      </w:r>
      <w:bookmarkEnd w:id="63"/>
      <w:r w:rsidR="003C29D1">
        <w:fldChar w:fldCharType="begin"/>
      </w:r>
      <w:r w:rsidR="003C29D1">
        <w:instrText xml:space="preserve"> XE "</w:instrText>
      </w:r>
      <w:r w:rsidR="003C29D1">
        <w:rPr>
          <w:rFonts w:hint="eastAsia"/>
        </w:rPr>
        <w:instrText>コルーチン</w:instrText>
      </w:r>
      <w:r w:rsidR="003C29D1">
        <w:instrText>" \y “</w:instrText>
      </w:r>
      <w:r w:rsidR="003C29D1">
        <w:rPr>
          <w:rFonts w:hint="eastAsia"/>
        </w:rPr>
        <w:instrText>こるーちん</w:instrText>
      </w:r>
      <w:r w:rsidR="003C29D1">
        <w:instrText xml:space="preserve">” </w:instrText>
      </w:r>
      <w:r w:rsidR="003C29D1">
        <w:fldChar w:fldCharType="end"/>
      </w:r>
    </w:p>
    <w:p w14:paraId="1E550178" w14:textId="3448B5EA" w:rsidR="00A30AAF" w:rsidRDefault="0002519B" w:rsidP="00A30AAF">
      <w:pPr>
        <w:pStyle w:val="a9"/>
        <w:ind w:firstLine="283"/>
      </w:pPr>
      <w:r>
        <w:t>「</w:t>
      </w:r>
      <w:r w:rsidR="005B0E26">
        <w:t>ファイバースレッド</w:t>
      </w:r>
      <w:r>
        <w:t>」</w:t>
      </w:r>
      <w:r w:rsidR="005B0E26">
        <w:t>はノンプリエンプティブなマルチタスク</w:t>
      </w:r>
      <w:r w:rsidR="003C29D1">
        <w:fldChar w:fldCharType="begin"/>
      </w:r>
      <w:r w:rsidR="003C29D1">
        <w:instrText xml:space="preserve"> XE "</w:instrText>
      </w:r>
      <w:r w:rsidR="003C29D1">
        <w:rPr>
          <w:rFonts w:hint="eastAsia"/>
        </w:rPr>
        <w:instrText>マルチタスク</w:instrText>
      </w:r>
      <w:r w:rsidR="003C29D1">
        <w:rPr>
          <w:rFonts w:hint="eastAsia"/>
        </w:rPr>
        <w:instrText>:</w:instrText>
      </w:r>
      <w:r w:rsidR="003C29D1">
        <w:rPr>
          <w:rFonts w:hint="eastAsia"/>
        </w:rPr>
        <w:instrText>ノンプリエンプティブ</w:instrText>
      </w:r>
      <w:r w:rsidR="003C29D1">
        <w:instrText>" \y “</w:instrText>
      </w:r>
      <w:r w:rsidR="003C29D1">
        <w:rPr>
          <w:rFonts w:hint="eastAsia"/>
        </w:rPr>
        <w:instrText>まるちたすく</w:instrText>
      </w:r>
      <w:r w:rsidR="003C29D1">
        <w:rPr>
          <w:rFonts w:hint="eastAsia"/>
        </w:rPr>
        <w:instrText>:</w:instrText>
      </w:r>
      <w:r w:rsidR="003C29D1">
        <w:rPr>
          <w:rFonts w:hint="eastAsia"/>
        </w:rPr>
        <w:instrText>のんぷりえんぷてぃぶ</w:instrText>
      </w:r>
      <w:r w:rsidR="003C29D1">
        <w:instrText xml:space="preserve">” </w:instrText>
      </w:r>
      <w:r w:rsidR="003C29D1">
        <w:fldChar w:fldCharType="end"/>
      </w:r>
      <w:r w:rsidR="005B0E26">
        <w:t>の仕組みである。</w:t>
      </w:r>
    </w:p>
    <w:p w14:paraId="76C6721E" w14:textId="41EC9313" w:rsidR="00475B32" w:rsidRDefault="003C29D1" w:rsidP="00A30AAF">
      <w:pPr>
        <w:pStyle w:val="a9"/>
        <w:ind w:firstLine="283"/>
      </w:pPr>
      <w:r>
        <w:rPr>
          <w:rFonts w:hint="eastAsia"/>
        </w:rPr>
        <w:t>複数のファイバースレッドを同時に稼働させることができるが、アクティブなスレッドの切り替えは明示的に行う必要がある</w:t>
      </w:r>
      <w:r w:rsidR="00475B32">
        <w:rPr>
          <w:rFonts w:hint="eastAsia"/>
        </w:rPr>
        <w:t>。</w:t>
      </w:r>
      <w:r w:rsidR="0000490F">
        <w:rPr>
          <w:rFonts w:hint="eastAsia"/>
        </w:rPr>
        <w:t>並列</w:t>
      </w:r>
      <w:r w:rsidR="00475B32">
        <w:rPr>
          <w:rFonts w:hint="eastAsia"/>
        </w:rPr>
        <w:t>処理は不可能</w:t>
      </w:r>
      <w:r>
        <w:rPr>
          <w:rFonts w:hint="eastAsia"/>
        </w:rPr>
        <w:t>。</w:t>
      </w:r>
      <w:r w:rsidR="00475B32">
        <w:rPr>
          <w:rFonts w:hint="eastAsia"/>
        </w:rPr>
        <w:t>OS</w:t>
      </w:r>
      <w:r w:rsidR="00475B32">
        <w:rPr>
          <w:rFonts w:hint="eastAsia"/>
        </w:rPr>
        <w:t>の負担が</w:t>
      </w:r>
      <w:r w:rsidR="0000490F">
        <w:rPr>
          <w:rFonts w:hint="eastAsia"/>
        </w:rPr>
        <w:t>ほとんどかからず軽量なので、使いどころによっては効率的。通常のスレッドと同様に、それぞれのファイバースレッドがスタック領域を持つ。</w:t>
      </w:r>
    </w:p>
    <w:p w14:paraId="24020A84" w14:textId="77777777" w:rsidR="00B43226" w:rsidRDefault="0002519B" w:rsidP="00B43226">
      <w:pPr>
        <w:pStyle w:val="a9"/>
        <w:spacing w:beforeLines="50" w:before="180"/>
        <w:ind w:firstLine="283"/>
      </w:pPr>
      <w:r>
        <w:rPr>
          <w:rFonts w:hint="eastAsia"/>
        </w:rPr>
        <w:t>ファイバースレッドは「コルーチン」とも言われる。</w:t>
      </w:r>
    </w:p>
    <w:p w14:paraId="392C5EC4" w14:textId="1461AB3A" w:rsidR="00B43226" w:rsidRDefault="0002519B" w:rsidP="00A30AAF">
      <w:pPr>
        <w:pStyle w:val="a9"/>
        <w:ind w:firstLine="283"/>
      </w:pPr>
      <w:r>
        <w:rPr>
          <w:rFonts w:hint="eastAsia"/>
        </w:rPr>
        <w:t>コルーチンは、</w:t>
      </w:r>
      <w:r>
        <w:rPr>
          <w:rFonts w:hint="eastAsia"/>
        </w:rPr>
        <w:t>Lua</w:t>
      </w:r>
      <w:r w:rsidR="00AD0585">
        <w:fldChar w:fldCharType="begin"/>
      </w:r>
      <w:r w:rsidR="00AD0585">
        <w:instrText xml:space="preserve"> XE "Lua" \y “Lua” </w:instrText>
      </w:r>
      <w:r w:rsidR="00AD0585">
        <w:fldChar w:fldCharType="end"/>
      </w:r>
      <w:r>
        <w:t>や</w:t>
      </w:r>
      <w:r>
        <w:rPr>
          <w:rFonts w:hint="eastAsia"/>
        </w:rPr>
        <w:t>Sq</w:t>
      </w:r>
      <w:r>
        <w:t>irre</w:t>
      </w:r>
      <w:r>
        <w:rPr>
          <w:rFonts w:hint="eastAsia"/>
        </w:rPr>
        <w:t>l</w:t>
      </w:r>
      <w:r w:rsidR="00AD0585">
        <w:fldChar w:fldCharType="begin"/>
      </w:r>
      <w:r w:rsidR="00AD0585">
        <w:instrText xml:space="preserve"> XE "Squirrel" \y “Squirrel” </w:instrText>
      </w:r>
      <w:r w:rsidR="00AD0585">
        <w:fldChar w:fldCharType="end"/>
      </w:r>
      <w:r>
        <w:rPr>
          <w:rFonts w:hint="eastAsia"/>
        </w:rPr>
        <w:t>などの汎用スクリプト言語や、</w:t>
      </w:r>
      <w:r>
        <w:rPr>
          <w:rFonts w:hint="eastAsia"/>
        </w:rPr>
        <w:t>C#</w:t>
      </w:r>
      <w:r w:rsidR="00AD0585">
        <w:fldChar w:fldCharType="begin"/>
      </w:r>
      <w:r w:rsidR="00AD0585">
        <w:instrText xml:space="preserve"> XE "C#" \y “C#” </w:instrText>
      </w:r>
      <w:r w:rsidR="00AD0585">
        <w:fldChar w:fldCharType="end"/>
      </w:r>
      <w:r w:rsidR="0000490F">
        <w:rPr>
          <w:rFonts w:hint="eastAsia"/>
        </w:rPr>
        <w:t>などに実装されている。</w:t>
      </w:r>
    </w:p>
    <w:p w14:paraId="1F1677BC" w14:textId="46577413" w:rsidR="0002519B" w:rsidRDefault="00B43226" w:rsidP="00A30AAF">
      <w:pPr>
        <w:pStyle w:val="a9"/>
        <w:ind w:firstLine="283"/>
      </w:pPr>
      <w:r>
        <w:rPr>
          <w:rFonts w:hint="eastAsia"/>
        </w:rPr>
        <w:t>汎用スクリプト言語のコルーチンは、ゲームでもよく用いられる。</w:t>
      </w:r>
      <w:r w:rsidR="0000490F">
        <w:rPr>
          <w:rFonts w:hint="eastAsia"/>
        </w:rPr>
        <w:t>例えば、キャラクターの</w:t>
      </w:r>
      <w:r w:rsidR="00475B32">
        <w:rPr>
          <w:rFonts w:hint="eastAsia"/>
        </w:rPr>
        <w:t>AI</w:t>
      </w:r>
      <w:r w:rsidR="00475B32">
        <w:rPr>
          <w:rFonts w:hint="eastAsia"/>
        </w:rPr>
        <w:t>をコルーチン化する</w:t>
      </w:r>
      <w:r w:rsidR="008A6EF3">
        <w:rPr>
          <w:rFonts w:hint="eastAsia"/>
        </w:rPr>
        <w:t>ことで、シーンに登場するキャラ一それぞれ</w:t>
      </w:r>
      <w:r w:rsidR="0000490F">
        <w:rPr>
          <w:rFonts w:hint="eastAsia"/>
        </w:rPr>
        <w:t>が並行して</w:t>
      </w:r>
      <w:r w:rsidR="0000490F">
        <w:rPr>
          <w:rFonts w:hint="eastAsia"/>
        </w:rPr>
        <w:t>AI</w:t>
      </w:r>
      <w:r w:rsidR="0000490F">
        <w:rPr>
          <w:rFonts w:hint="eastAsia"/>
        </w:rPr>
        <w:t>処理を実行する</w:t>
      </w:r>
      <w:r w:rsidR="008A6EF3">
        <w:rPr>
          <w:rFonts w:hint="eastAsia"/>
        </w:rPr>
        <w:t>。</w:t>
      </w:r>
      <w:r w:rsidR="0000490F">
        <w:rPr>
          <w:rFonts w:hint="eastAsia"/>
        </w:rPr>
        <w:t>処理の途中でサスペンドすることで処理を中断し、次のフレームでサスペンドした位置から再開する。この「サスペンド</w:t>
      </w:r>
      <w:r w:rsidR="00AD0585">
        <w:fldChar w:fldCharType="begin"/>
      </w:r>
      <w:r w:rsidR="00AD0585">
        <w:instrText xml:space="preserve"> XE "</w:instrText>
      </w:r>
      <w:r w:rsidR="00AD0585">
        <w:rPr>
          <w:rFonts w:hint="eastAsia"/>
        </w:rPr>
        <w:instrText>サスペンド</w:instrText>
      </w:r>
      <w:r w:rsidR="00AD0585">
        <w:instrText>" \y “</w:instrText>
      </w:r>
      <w:r w:rsidR="00AD0585">
        <w:rPr>
          <w:rFonts w:hint="eastAsia"/>
        </w:rPr>
        <w:instrText>サスペンド</w:instrText>
      </w:r>
      <w:r w:rsidR="00AD0585">
        <w:instrText xml:space="preserve">” </w:instrText>
      </w:r>
      <w:r w:rsidR="00AD0585">
        <w:fldChar w:fldCharType="end"/>
      </w:r>
      <w:r w:rsidR="0000490F">
        <w:rPr>
          <w:rFonts w:hint="eastAsia"/>
        </w:rPr>
        <w:t>」によって、他のコルーチンやメインループに制御を切り替える。</w:t>
      </w:r>
    </w:p>
    <w:p w14:paraId="4C705DF4" w14:textId="607AB4FB" w:rsidR="008D755E" w:rsidRDefault="00475B32" w:rsidP="00CC6FF7">
      <w:pPr>
        <w:pStyle w:val="a9"/>
        <w:keepNext/>
        <w:widowControl/>
        <w:spacing w:beforeLines="50" w:before="180"/>
        <w:ind w:firstLine="283"/>
      </w:pPr>
      <w:r>
        <w:rPr>
          <w:rFonts w:hint="eastAsia"/>
        </w:rPr>
        <w:lastRenderedPageBreak/>
        <w:t>ファイバースレッドの</w:t>
      </w:r>
      <w:r w:rsidR="008A6EF3">
        <w:rPr>
          <w:rFonts w:hint="eastAsia"/>
        </w:rPr>
        <w:t>使いどころとして</w:t>
      </w:r>
      <w:r w:rsidR="00AD0585">
        <w:rPr>
          <w:rFonts w:hint="eastAsia"/>
        </w:rPr>
        <w:t>、「並列処理の待ち受け」というもの</w:t>
      </w:r>
      <w:r w:rsidR="008A6EF3">
        <w:rPr>
          <w:rFonts w:hint="eastAsia"/>
        </w:rPr>
        <w:t>がある。</w:t>
      </w:r>
    </w:p>
    <w:p w14:paraId="29A0E74A" w14:textId="4226BF80" w:rsidR="008D755E" w:rsidRDefault="008A6EF3" w:rsidP="00CC6FF7">
      <w:pPr>
        <w:pStyle w:val="a9"/>
        <w:keepNext/>
        <w:widowControl/>
        <w:ind w:firstLine="283"/>
      </w:pPr>
      <w:r>
        <w:rPr>
          <w:rFonts w:hint="eastAsia"/>
        </w:rPr>
        <w:t>外部プロセッサでプログラムを動作させ</w:t>
      </w:r>
      <w:r w:rsidR="00AD0585">
        <w:rPr>
          <w:rFonts w:hint="eastAsia"/>
        </w:rPr>
        <w:t>た際に</w:t>
      </w:r>
      <w:r>
        <w:rPr>
          <w:rFonts w:hint="eastAsia"/>
        </w:rPr>
        <w:t>、その完了をファイバースレッドで待ち受ける</w:t>
      </w:r>
      <w:r w:rsidR="008D755E">
        <w:rPr>
          <w:rFonts w:hint="eastAsia"/>
        </w:rPr>
        <w:t>手法である。</w:t>
      </w:r>
    </w:p>
    <w:p w14:paraId="25BD66E2" w14:textId="77777777" w:rsidR="002F7CC9" w:rsidRDefault="008D755E" w:rsidP="00CC6FF7">
      <w:pPr>
        <w:pStyle w:val="a9"/>
        <w:keepNext/>
        <w:widowControl/>
        <w:ind w:firstLine="283"/>
      </w:pPr>
      <w:r>
        <w:t>これにより、</w:t>
      </w:r>
      <w:r>
        <w:rPr>
          <w:rFonts w:hint="eastAsia"/>
        </w:rPr>
        <w:t>外部プログラムを透過的に自身のスレッドに見立てることができる。外部プログラム完了後の処理を行うが、ほとんどは単なる待ち受けであるため、普通のスレッドではなくファイバースレッドを用いることで、</w:t>
      </w:r>
      <w:r>
        <w:rPr>
          <w:rFonts w:hint="eastAsia"/>
        </w:rPr>
        <w:t>OS</w:t>
      </w:r>
      <w:r>
        <w:rPr>
          <w:rFonts w:hint="eastAsia"/>
        </w:rPr>
        <w:t>やリソース消費の負担を軽減する。</w:t>
      </w:r>
    </w:p>
    <w:p w14:paraId="07735C72" w14:textId="6E20A306" w:rsidR="008D755E" w:rsidRDefault="002F7CC9" w:rsidP="00CC6FF7">
      <w:pPr>
        <w:pStyle w:val="a9"/>
        <w:keepNext/>
        <w:widowControl/>
        <w:ind w:firstLine="283"/>
      </w:pPr>
      <w:r>
        <w:rPr>
          <w:rFonts w:hint="eastAsia"/>
        </w:rPr>
        <w:t>スタック領域の割り当てなど、多少のリソース消費は生じるが、コールバック処理にするよりも安全で、一括処理にするよりも局所化された柔軟なプログラム構造にできる。</w:t>
      </w:r>
    </w:p>
    <w:p w14:paraId="04FD6B0C" w14:textId="7A6F41D9" w:rsidR="0002519B" w:rsidRDefault="00F17177" w:rsidP="00CC6FF7">
      <w:pPr>
        <w:pStyle w:val="a9"/>
        <w:keepNext/>
        <w:widowControl/>
        <w:ind w:firstLine="283"/>
      </w:pPr>
      <w:r>
        <w:rPr>
          <w:rFonts w:hint="eastAsia"/>
        </w:rPr>
        <w:t>この手法は、</w:t>
      </w:r>
      <w:r w:rsidR="008A6EF3">
        <w:rPr>
          <w:rFonts w:hint="eastAsia"/>
        </w:rPr>
        <w:t>PS3</w:t>
      </w:r>
      <w:r w:rsidR="008A6EF3">
        <w:rPr>
          <w:rFonts w:hint="eastAsia"/>
        </w:rPr>
        <w:t>の</w:t>
      </w:r>
      <w:r w:rsidR="008A6EF3">
        <w:rPr>
          <w:rFonts w:hint="eastAsia"/>
        </w:rPr>
        <w:t>SPU</w:t>
      </w:r>
      <w:r w:rsidR="008A6EF3">
        <w:rPr>
          <w:rFonts w:hint="eastAsia"/>
        </w:rPr>
        <w:t>の</w:t>
      </w:r>
      <w:r w:rsidR="008D755E">
        <w:rPr>
          <w:rFonts w:hint="eastAsia"/>
        </w:rPr>
        <w:t>処理待ちによく用いられている。</w:t>
      </w:r>
      <w:r>
        <w:rPr>
          <w:rFonts w:hint="eastAsia"/>
        </w:rPr>
        <w:t>ほか、</w:t>
      </w:r>
      <w:r w:rsidR="008D755E">
        <w:rPr>
          <w:rFonts w:hint="eastAsia"/>
        </w:rPr>
        <w:t>GPGPU</w:t>
      </w:r>
      <w:r w:rsidR="008D755E">
        <w:rPr>
          <w:rFonts w:hint="eastAsia"/>
        </w:rPr>
        <w:t>やグリッド</w:t>
      </w:r>
      <w:r w:rsidR="00AE6E8E">
        <w:rPr>
          <w:rFonts w:hint="eastAsia"/>
        </w:rPr>
        <w:t>・</w:t>
      </w:r>
      <w:r>
        <w:rPr>
          <w:rFonts w:hint="eastAsia"/>
        </w:rPr>
        <w:t>コンピューティング</w:t>
      </w:r>
      <w:r w:rsidR="008D755E">
        <w:rPr>
          <w:rFonts w:hint="eastAsia"/>
        </w:rPr>
        <w:t>などへの利用が考えられる。</w:t>
      </w:r>
    </w:p>
    <w:p w14:paraId="0EB43AF8" w14:textId="40A90908" w:rsidR="00ED3FCC" w:rsidRDefault="00ED3FCC" w:rsidP="00ED3FCC">
      <w:pPr>
        <w:pStyle w:val="a9"/>
        <w:keepNext/>
        <w:widowControl/>
        <w:spacing w:beforeLines="50" w:before="180"/>
        <w:ind w:firstLineChars="0" w:firstLine="0"/>
      </w:pPr>
      <w:r>
        <w:t>ファイバースレッド</w:t>
      </w:r>
      <w:r>
        <w:rPr>
          <w:rFonts w:hint="eastAsia"/>
        </w:rPr>
        <w:t>の活用例：</w:t>
      </w:r>
    </w:p>
    <w:p w14:paraId="02D2668C" w14:textId="1439CA93" w:rsidR="00F17177" w:rsidRDefault="006A211A" w:rsidP="007C20DC">
      <w:pPr>
        <w:pStyle w:val="a9"/>
        <w:ind w:firstLine="283"/>
      </w:pPr>
      <w:r>
        <w:object w:dxaOrig="9376" w:dyaOrig="5371" w14:anchorId="647EDCC5">
          <v:shape id="_x0000_i1036" type="#_x0000_t75" style="width:368.65pt;height:210.8pt;mso-position-horizontal:absolute;mso-position-vertical:absolute" o:ole="">
            <v:imagedata r:id="rId42" o:title=""/>
          </v:shape>
          <o:OLEObject Type="Embed" ProgID="Visio.Drawing.15" ShapeID="_x0000_i1036" DrawAspect="Content" ObjectID="_1453519958" r:id="rId43"/>
        </w:object>
      </w:r>
    </w:p>
    <w:p w14:paraId="0FC40A40" w14:textId="6A5DF0F5" w:rsidR="007C20DC" w:rsidRDefault="007C20DC" w:rsidP="006E351E">
      <w:pPr>
        <w:pStyle w:val="a9"/>
        <w:keepNext/>
        <w:widowControl/>
        <w:spacing w:beforeLines="50" w:before="180"/>
        <w:ind w:firstLine="283"/>
      </w:pPr>
      <w:r>
        <w:rPr>
          <w:rFonts w:hint="eastAsia"/>
        </w:rPr>
        <w:t>W</w:t>
      </w:r>
      <w:r w:rsidR="00AD0585">
        <w:t>IN32API</w:t>
      </w:r>
      <w:r w:rsidR="00474CAE">
        <w:rPr>
          <w:rFonts w:hint="eastAsia"/>
        </w:rPr>
        <w:t>による</w:t>
      </w:r>
      <w:r>
        <w:rPr>
          <w:rFonts w:hint="eastAsia"/>
        </w:rPr>
        <w:t>ファイバースレッド</w:t>
      </w:r>
      <w:r w:rsidR="00474CAE">
        <w:rPr>
          <w:rFonts w:hint="eastAsia"/>
        </w:rPr>
        <w:t>の</w:t>
      </w:r>
      <w:r>
        <w:rPr>
          <w:rFonts w:hint="eastAsia"/>
        </w:rPr>
        <w:t>サンプルプログラムを示す。</w:t>
      </w:r>
    </w:p>
    <w:p w14:paraId="4AB98ABF" w14:textId="71EFF915" w:rsidR="0048628C" w:rsidRDefault="00AD0585" w:rsidP="0048628C">
      <w:pPr>
        <w:pStyle w:val="a9"/>
        <w:keepNext/>
        <w:widowControl/>
        <w:spacing w:beforeLines="50" w:before="180"/>
        <w:ind w:firstLineChars="0" w:firstLine="0"/>
      </w:pPr>
      <w:r>
        <w:rPr>
          <w:rFonts w:hint="eastAsia"/>
        </w:rPr>
        <w:t>WIN32API</w:t>
      </w:r>
      <w:r>
        <w:rPr>
          <w:rFonts w:hint="eastAsia"/>
        </w:rPr>
        <w:t>版</w:t>
      </w:r>
      <w:r w:rsidR="0048628C">
        <w:t>ファイバースレッド</w:t>
      </w:r>
      <w:r w:rsidR="0048628C">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49C9B4B1" w14:textId="77777777" w:rsidTr="003127F1">
        <w:tc>
          <w:tcPr>
            <w:tcW w:w="8494" w:type="dxa"/>
          </w:tcPr>
          <w:p w14:paraId="7C076665" w14:textId="77777777" w:rsidR="0048628C" w:rsidRDefault="0048628C" w:rsidP="0048628C">
            <w:pPr>
              <w:pStyle w:val="2-"/>
            </w:pPr>
            <w:r>
              <w:t>#include &lt;stdio.h&gt;</w:t>
            </w:r>
          </w:p>
          <w:p w14:paraId="42F029B3" w14:textId="77777777" w:rsidR="0048628C" w:rsidRDefault="0048628C" w:rsidP="0048628C">
            <w:pPr>
              <w:pStyle w:val="2-"/>
            </w:pPr>
            <w:r>
              <w:t>#include &lt;stdlib.h&gt;</w:t>
            </w:r>
          </w:p>
          <w:p w14:paraId="127C9F5B" w14:textId="77777777" w:rsidR="0048628C" w:rsidRDefault="0048628C" w:rsidP="0048628C">
            <w:pPr>
              <w:pStyle w:val="2-"/>
            </w:pPr>
          </w:p>
          <w:p w14:paraId="51FA2C0A" w14:textId="77777777" w:rsidR="0048628C" w:rsidRDefault="0048628C" w:rsidP="0048628C">
            <w:pPr>
              <w:pStyle w:val="2-"/>
            </w:pPr>
            <w:r>
              <w:t>#include &lt;Windows.h&gt;</w:t>
            </w:r>
          </w:p>
          <w:p w14:paraId="05786E80" w14:textId="77777777" w:rsidR="0048628C" w:rsidRDefault="0048628C" w:rsidP="0048628C">
            <w:pPr>
              <w:pStyle w:val="2-"/>
            </w:pPr>
            <w:r>
              <w:t>#include &lt;Process.h&gt;</w:t>
            </w:r>
          </w:p>
          <w:p w14:paraId="7833E96E" w14:textId="77777777" w:rsidR="0048628C" w:rsidRDefault="0048628C" w:rsidP="0048628C">
            <w:pPr>
              <w:pStyle w:val="2-"/>
            </w:pPr>
          </w:p>
          <w:p w14:paraId="7A8F255B" w14:textId="77777777" w:rsidR="0048628C" w:rsidRPr="0048628C" w:rsidRDefault="0048628C" w:rsidP="0048628C">
            <w:pPr>
              <w:pStyle w:val="2-"/>
              <w:rPr>
                <w:color w:val="00B050"/>
              </w:rPr>
            </w:pPr>
            <w:r w:rsidRPr="0048628C">
              <w:rPr>
                <w:rFonts w:hint="eastAsia"/>
                <w:color w:val="00B050"/>
              </w:rPr>
              <w:t>//スレッドローカルストレージ(TLS)</w:t>
            </w:r>
          </w:p>
          <w:p w14:paraId="609912C3" w14:textId="77777777" w:rsidR="0048628C" w:rsidRDefault="0048628C" w:rsidP="0048628C">
            <w:pPr>
              <w:pStyle w:val="2-"/>
            </w:pPr>
            <w:r>
              <w:rPr>
                <w:rFonts w:hint="eastAsia"/>
              </w:rPr>
              <w:t>#define   _TLS __declspec(thread)</w:t>
            </w:r>
            <w:r w:rsidRPr="0048628C">
              <w:rPr>
                <w:rFonts w:hint="eastAsia"/>
                <w:color w:val="00B050"/>
              </w:rPr>
              <w:t>//Visual C++固有版TLS指定</w:t>
            </w:r>
          </w:p>
          <w:p w14:paraId="6B71A2AC" w14:textId="77777777" w:rsidR="0048628C" w:rsidRPr="0048628C" w:rsidRDefault="0048628C" w:rsidP="0048628C">
            <w:pPr>
              <w:pStyle w:val="2-"/>
              <w:rPr>
                <w:color w:val="00B050"/>
              </w:rPr>
            </w:pPr>
            <w:r w:rsidRPr="0048628C">
              <w:rPr>
                <w:rFonts w:hint="eastAsia"/>
                <w:color w:val="00B050"/>
              </w:rPr>
              <w:t>//#define _TLS thread_local      //C++11仕様版TLS指定：Visual C++ 2013 では未対応</w:t>
            </w:r>
          </w:p>
          <w:p w14:paraId="017A868A" w14:textId="77777777" w:rsidR="0048628C" w:rsidRDefault="0048628C" w:rsidP="0048628C">
            <w:pPr>
              <w:pStyle w:val="2-"/>
            </w:pPr>
          </w:p>
          <w:p w14:paraId="54881EE5" w14:textId="77777777" w:rsidR="0048628C" w:rsidRPr="0048628C" w:rsidRDefault="0048628C" w:rsidP="0048628C">
            <w:pPr>
              <w:pStyle w:val="2-"/>
              <w:rPr>
                <w:color w:val="00B050"/>
              </w:rPr>
            </w:pPr>
            <w:r w:rsidRPr="0048628C">
              <w:rPr>
                <w:rFonts w:hint="eastAsia"/>
                <w:color w:val="00B050"/>
              </w:rPr>
              <w:t>//ファイバースレッド管理情報</w:t>
            </w:r>
          </w:p>
          <w:p w14:paraId="48D21793" w14:textId="77777777" w:rsidR="0048628C" w:rsidRPr="0048628C" w:rsidRDefault="0048628C" w:rsidP="0048628C">
            <w:pPr>
              <w:pStyle w:val="2-"/>
              <w:rPr>
                <w:color w:val="00B050"/>
              </w:rPr>
            </w:pPr>
            <w:r>
              <w:rPr>
                <w:rFonts w:hint="eastAsia"/>
              </w:rPr>
              <w:t xml:space="preserve">static const int FIBER_MAX = 3;      </w:t>
            </w:r>
            <w:r w:rsidRPr="0048628C">
              <w:rPr>
                <w:rFonts w:hint="eastAsia"/>
                <w:color w:val="00B050"/>
              </w:rPr>
              <w:t>//ファイバースレッドの最大数</w:t>
            </w:r>
          </w:p>
          <w:p w14:paraId="3EDF4F80" w14:textId="114764BB" w:rsidR="0048628C" w:rsidRDefault="0048628C" w:rsidP="0048628C">
            <w:pPr>
              <w:pStyle w:val="2-"/>
            </w:pPr>
            <w:r>
              <w:rPr>
                <w:rFonts w:hint="eastAsia"/>
              </w:rPr>
              <w:t xml:space="preserve">_TLS </w:t>
            </w:r>
            <w:r w:rsidRPr="0048628C">
              <w:rPr>
                <w:rFonts w:hint="eastAsia"/>
                <w:color w:val="FF0000"/>
              </w:rPr>
              <w:t>LPVOID s_pFiler[FIBER_MAX]</w:t>
            </w:r>
            <w:r>
              <w:rPr>
                <w:rFonts w:hint="eastAsia"/>
              </w:rPr>
              <w:t xml:space="preserve"> = {};</w:t>
            </w:r>
            <w:r w:rsidRPr="0048628C">
              <w:rPr>
                <w:rFonts w:hint="eastAsia"/>
                <w:color w:val="00B050"/>
              </w:rPr>
              <w:t>//ファイバースレッドのインスタンスのポインタ</w:t>
            </w:r>
          </w:p>
          <w:p w14:paraId="17F9A6F6" w14:textId="77777777" w:rsidR="0048628C" w:rsidRDefault="0048628C" w:rsidP="0048628C">
            <w:pPr>
              <w:pStyle w:val="2-"/>
            </w:pPr>
            <w:r>
              <w:rPr>
                <w:rFonts w:hint="eastAsia"/>
              </w:rPr>
              <w:t xml:space="preserve">_TLS int s_fiberNum = 0;             </w:t>
            </w:r>
            <w:r w:rsidRPr="0048628C">
              <w:rPr>
                <w:rFonts w:hint="eastAsia"/>
                <w:color w:val="00B050"/>
              </w:rPr>
              <w:t>//稼働中のファイバースレッド数</w:t>
            </w:r>
          </w:p>
          <w:p w14:paraId="6CEA385C" w14:textId="5F86ED74" w:rsidR="0048628C" w:rsidRDefault="0048628C" w:rsidP="0048628C">
            <w:pPr>
              <w:pStyle w:val="2-"/>
            </w:pPr>
            <w:r>
              <w:rPr>
                <w:rFonts w:hint="eastAsia"/>
              </w:rPr>
              <w:t xml:space="preserve">_TLS int s_fiberNow = 0;            </w:t>
            </w:r>
            <w:r w:rsidRPr="0048628C">
              <w:rPr>
                <w:rFonts w:hint="eastAsia"/>
                <w:color w:val="00B050"/>
              </w:rPr>
              <w:t xml:space="preserve"> //現在のファイバースレッド</w:t>
            </w:r>
          </w:p>
          <w:p w14:paraId="56505CEC" w14:textId="77777777" w:rsidR="0048628C" w:rsidRDefault="0048628C" w:rsidP="0048628C">
            <w:pPr>
              <w:pStyle w:val="2-"/>
            </w:pPr>
          </w:p>
          <w:p w14:paraId="70812585" w14:textId="77777777" w:rsidR="0048628C" w:rsidRPr="0048628C" w:rsidRDefault="0048628C" w:rsidP="0048628C">
            <w:pPr>
              <w:pStyle w:val="2-"/>
              <w:rPr>
                <w:color w:val="00B050"/>
              </w:rPr>
            </w:pPr>
            <w:r w:rsidRPr="0048628C">
              <w:rPr>
                <w:rFonts w:hint="eastAsia"/>
                <w:color w:val="00B050"/>
              </w:rPr>
              <w:t>//ファイバースレッドが存在するか？</w:t>
            </w:r>
          </w:p>
          <w:p w14:paraId="25894226" w14:textId="77777777" w:rsidR="0048628C" w:rsidRPr="0048628C" w:rsidRDefault="0048628C" w:rsidP="0048628C">
            <w:pPr>
              <w:pStyle w:val="2-"/>
              <w:rPr>
                <w:color w:val="00B050"/>
              </w:rPr>
            </w:pPr>
            <w:r w:rsidRPr="0048628C">
              <w:rPr>
                <w:rFonts w:hint="eastAsia"/>
                <w:color w:val="00B050"/>
              </w:rPr>
              <w:lastRenderedPageBreak/>
              <w:t>//※管理用のスレッドは数に含めない</w:t>
            </w:r>
          </w:p>
          <w:p w14:paraId="1DBB75C3" w14:textId="77777777" w:rsidR="0048628C" w:rsidRDefault="0048628C" w:rsidP="0048628C">
            <w:pPr>
              <w:pStyle w:val="2-"/>
            </w:pPr>
            <w:r>
              <w:t>bool isExistFiberThread()</w:t>
            </w:r>
          </w:p>
          <w:p w14:paraId="3BA17808" w14:textId="77777777" w:rsidR="0048628C" w:rsidRDefault="0048628C" w:rsidP="0048628C">
            <w:pPr>
              <w:pStyle w:val="2-"/>
            </w:pPr>
            <w:r>
              <w:t>{</w:t>
            </w:r>
          </w:p>
          <w:p w14:paraId="3C869B9B" w14:textId="77777777" w:rsidR="0048628C" w:rsidRDefault="0048628C" w:rsidP="0048628C">
            <w:pPr>
              <w:pStyle w:val="2-"/>
            </w:pPr>
            <w:r>
              <w:tab/>
              <w:t>return s_fiberNum &gt; 1;</w:t>
            </w:r>
          </w:p>
          <w:p w14:paraId="130C54D7" w14:textId="77777777" w:rsidR="0048628C" w:rsidRDefault="0048628C" w:rsidP="0048628C">
            <w:pPr>
              <w:pStyle w:val="2-"/>
            </w:pPr>
            <w:r>
              <w:t>}</w:t>
            </w:r>
          </w:p>
          <w:p w14:paraId="5B1F732D" w14:textId="77777777" w:rsidR="0048628C" w:rsidRDefault="0048628C" w:rsidP="0048628C">
            <w:pPr>
              <w:pStyle w:val="2-"/>
            </w:pPr>
          </w:p>
          <w:p w14:paraId="60927297" w14:textId="77777777" w:rsidR="0048628C" w:rsidRPr="0048628C" w:rsidRDefault="0048628C" w:rsidP="0048628C">
            <w:pPr>
              <w:pStyle w:val="2-"/>
              <w:rPr>
                <w:color w:val="00B050"/>
              </w:rPr>
            </w:pPr>
            <w:r w:rsidRPr="0048628C">
              <w:rPr>
                <w:rFonts w:hint="eastAsia"/>
                <w:color w:val="00B050"/>
              </w:rPr>
              <w:t>//ファイバースレッド切り替え</w:t>
            </w:r>
          </w:p>
          <w:p w14:paraId="6D43049D" w14:textId="77777777" w:rsidR="0048628C" w:rsidRDefault="0048628C" w:rsidP="0048628C">
            <w:pPr>
              <w:pStyle w:val="2-"/>
            </w:pPr>
            <w:r>
              <w:t>void switchNextFiber()</w:t>
            </w:r>
          </w:p>
          <w:p w14:paraId="3F14DB3E" w14:textId="77777777" w:rsidR="0048628C" w:rsidRDefault="0048628C" w:rsidP="0048628C">
            <w:pPr>
              <w:pStyle w:val="2-"/>
            </w:pPr>
            <w:r>
              <w:t>{</w:t>
            </w:r>
          </w:p>
          <w:p w14:paraId="1E2BBC0E" w14:textId="77777777" w:rsidR="0048628C" w:rsidRDefault="0048628C" w:rsidP="0048628C">
            <w:pPr>
              <w:pStyle w:val="2-"/>
            </w:pPr>
            <w:r>
              <w:tab/>
              <w:t>if (s_fiberNum == 0)</w:t>
            </w:r>
          </w:p>
          <w:p w14:paraId="0EDA3975" w14:textId="77777777" w:rsidR="0048628C" w:rsidRDefault="0048628C" w:rsidP="0048628C">
            <w:pPr>
              <w:pStyle w:val="2-"/>
            </w:pPr>
            <w:r>
              <w:tab/>
              <w:t>{</w:t>
            </w:r>
          </w:p>
          <w:p w14:paraId="64DB0535" w14:textId="77777777" w:rsidR="0048628C" w:rsidRDefault="0048628C" w:rsidP="0048628C">
            <w:pPr>
              <w:pStyle w:val="2-"/>
            </w:pPr>
            <w:r>
              <w:tab/>
            </w:r>
            <w:r>
              <w:tab/>
              <w:t>fprintf(stdout, "Fiber thread is nothing.\n");</w:t>
            </w:r>
          </w:p>
          <w:p w14:paraId="4163BBF0" w14:textId="77777777" w:rsidR="0048628C" w:rsidRDefault="0048628C" w:rsidP="0048628C">
            <w:pPr>
              <w:pStyle w:val="2-"/>
            </w:pPr>
            <w:r>
              <w:tab/>
            </w:r>
            <w:r>
              <w:tab/>
              <w:t>return;</w:t>
            </w:r>
          </w:p>
          <w:p w14:paraId="2A2DBF6E" w14:textId="77777777" w:rsidR="0048628C" w:rsidRDefault="0048628C" w:rsidP="0048628C">
            <w:pPr>
              <w:pStyle w:val="2-"/>
            </w:pPr>
            <w:r>
              <w:tab/>
              <w:t>}</w:t>
            </w:r>
          </w:p>
          <w:p w14:paraId="38159F40" w14:textId="77777777" w:rsidR="0048628C" w:rsidRDefault="0048628C" w:rsidP="0048628C">
            <w:pPr>
              <w:pStyle w:val="2-"/>
            </w:pPr>
            <w:r>
              <w:tab/>
              <w:t>s_fiberNow = (s_fiberNow + 1) % s_fiberNum;</w:t>
            </w:r>
          </w:p>
          <w:p w14:paraId="308B2E3F" w14:textId="77777777" w:rsidR="0048628C" w:rsidRDefault="0048628C" w:rsidP="0048628C">
            <w:pPr>
              <w:pStyle w:val="2-"/>
            </w:pPr>
            <w:r>
              <w:tab/>
              <w:t>fprintf(stdout, "Fiber thread No.%d is switched.\n", s_fiberNow);</w:t>
            </w:r>
          </w:p>
          <w:p w14:paraId="6679F21D" w14:textId="77777777" w:rsidR="0048628C" w:rsidRDefault="0048628C" w:rsidP="0048628C">
            <w:pPr>
              <w:pStyle w:val="2-"/>
            </w:pPr>
            <w:r>
              <w:tab/>
            </w:r>
            <w:r w:rsidRPr="0048628C">
              <w:rPr>
                <w:color w:val="FF0000"/>
              </w:rPr>
              <w:t>SwitchToFiber(s_pFiler[s_fiberNow]);</w:t>
            </w:r>
          </w:p>
          <w:p w14:paraId="6F4A2A75" w14:textId="77777777" w:rsidR="0048628C" w:rsidRDefault="0048628C" w:rsidP="0048628C">
            <w:pPr>
              <w:pStyle w:val="2-"/>
            </w:pPr>
            <w:r>
              <w:t>}</w:t>
            </w:r>
          </w:p>
          <w:p w14:paraId="0B4BC83D" w14:textId="77777777" w:rsidR="0048628C" w:rsidRDefault="0048628C" w:rsidP="0048628C">
            <w:pPr>
              <w:pStyle w:val="2-"/>
            </w:pPr>
          </w:p>
          <w:p w14:paraId="754D77D7" w14:textId="77777777" w:rsidR="0048628C" w:rsidRPr="0048628C" w:rsidRDefault="0048628C" w:rsidP="0048628C">
            <w:pPr>
              <w:pStyle w:val="2-"/>
              <w:rPr>
                <w:color w:val="00B050"/>
              </w:rPr>
            </w:pPr>
            <w:r w:rsidRPr="0048628C">
              <w:rPr>
                <w:rFonts w:hint="eastAsia"/>
                <w:color w:val="00B050"/>
              </w:rPr>
              <w:t>//ファイバースレッドを追加</w:t>
            </w:r>
          </w:p>
          <w:p w14:paraId="37FB6F56" w14:textId="77777777" w:rsidR="0048628C" w:rsidRDefault="0048628C" w:rsidP="0048628C">
            <w:pPr>
              <w:pStyle w:val="2-"/>
            </w:pPr>
            <w:r>
              <w:t>template&lt;typename T&gt;</w:t>
            </w:r>
          </w:p>
          <w:p w14:paraId="43EB1660" w14:textId="77777777" w:rsidR="0048628C" w:rsidRDefault="0048628C" w:rsidP="0048628C">
            <w:pPr>
              <w:pStyle w:val="2-"/>
            </w:pPr>
            <w:r>
              <w:t>bool addFiber(LPFIBER_START_ROUTINE func, const size_t stack_size, T param_p)</w:t>
            </w:r>
          </w:p>
          <w:p w14:paraId="2CC63C70" w14:textId="77777777" w:rsidR="0048628C" w:rsidRDefault="0048628C" w:rsidP="0048628C">
            <w:pPr>
              <w:pStyle w:val="2-"/>
            </w:pPr>
            <w:r>
              <w:t>{</w:t>
            </w:r>
          </w:p>
          <w:p w14:paraId="4C096D2D" w14:textId="77777777" w:rsidR="0048628C" w:rsidRDefault="0048628C" w:rsidP="0048628C">
            <w:pPr>
              <w:pStyle w:val="2-"/>
            </w:pPr>
            <w:r>
              <w:tab/>
              <w:t>if (s_fiberNum &gt;= FIBER_MAX)</w:t>
            </w:r>
          </w:p>
          <w:p w14:paraId="20AE450B" w14:textId="77777777" w:rsidR="0048628C" w:rsidRDefault="0048628C" w:rsidP="0048628C">
            <w:pPr>
              <w:pStyle w:val="2-"/>
            </w:pPr>
            <w:r>
              <w:tab/>
              <w:t>{</w:t>
            </w:r>
          </w:p>
          <w:p w14:paraId="589B8DD6" w14:textId="77777777" w:rsidR="0048628C" w:rsidRDefault="0048628C" w:rsidP="0048628C">
            <w:pPr>
              <w:pStyle w:val="2-"/>
            </w:pPr>
            <w:r>
              <w:tab/>
            </w:r>
            <w:r>
              <w:tab/>
              <w:t>fprintf(stderr, "Fiber thread was not more added.\n");</w:t>
            </w:r>
          </w:p>
          <w:p w14:paraId="629D3896" w14:textId="77777777" w:rsidR="0048628C" w:rsidRDefault="0048628C" w:rsidP="0048628C">
            <w:pPr>
              <w:pStyle w:val="2-"/>
            </w:pPr>
            <w:r>
              <w:tab/>
            </w:r>
            <w:r>
              <w:tab/>
              <w:t>return false;</w:t>
            </w:r>
          </w:p>
          <w:p w14:paraId="4490B745" w14:textId="77777777" w:rsidR="0048628C" w:rsidRDefault="0048628C" w:rsidP="0048628C">
            <w:pPr>
              <w:pStyle w:val="2-"/>
            </w:pPr>
            <w:r>
              <w:tab/>
              <w:t>}</w:t>
            </w:r>
          </w:p>
          <w:p w14:paraId="7ED3B7AA" w14:textId="77777777" w:rsidR="0048628C" w:rsidRDefault="0048628C" w:rsidP="0048628C">
            <w:pPr>
              <w:pStyle w:val="2-"/>
            </w:pPr>
            <w:r>
              <w:tab/>
              <w:t>fprintf(stdout, "Fiber thread No.%d was added.\n", s_fiberNum);</w:t>
            </w:r>
          </w:p>
          <w:p w14:paraId="1B3A00A7" w14:textId="77777777" w:rsidR="0048628C" w:rsidRDefault="0048628C" w:rsidP="0048628C">
            <w:pPr>
              <w:pStyle w:val="2-"/>
            </w:pPr>
            <w:r>
              <w:tab/>
              <w:t xml:space="preserve">s_pFiler[s_fiberNum++] = </w:t>
            </w:r>
            <w:r w:rsidRPr="0048628C">
              <w:rPr>
                <w:color w:val="FF0000"/>
              </w:rPr>
              <w:t>CreateFiber(stack_size, func, (LPVOID)param_p);</w:t>
            </w:r>
          </w:p>
          <w:p w14:paraId="1B37BEF1" w14:textId="77777777" w:rsidR="0048628C" w:rsidRDefault="0048628C" w:rsidP="0048628C">
            <w:pPr>
              <w:pStyle w:val="2-"/>
            </w:pPr>
            <w:r>
              <w:tab/>
              <w:t>return true;</w:t>
            </w:r>
          </w:p>
          <w:p w14:paraId="44A4E6D6" w14:textId="77777777" w:rsidR="0048628C" w:rsidRDefault="0048628C" w:rsidP="0048628C">
            <w:pPr>
              <w:pStyle w:val="2-"/>
            </w:pPr>
            <w:r>
              <w:t>}</w:t>
            </w:r>
          </w:p>
          <w:p w14:paraId="05387DEE" w14:textId="77777777" w:rsidR="0048628C" w:rsidRDefault="0048628C" w:rsidP="0048628C">
            <w:pPr>
              <w:pStyle w:val="2-"/>
            </w:pPr>
          </w:p>
          <w:p w14:paraId="6343D34C" w14:textId="77777777" w:rsidR="0048628C" w:rsidRPr="0048628C" w:rsidRDefault="0048628C" w:rsidP="0048628C">
            <w:pPr>
              <w:pStyle w:val="2-"/>
              <w:rPr>
                <w:color w:val="00B050"/>
              </w:rPr>
            </w:pPr>
            <w:r w:rsidRPr="0048628C">
              <w:rPr>
                <w:rFonts w:hint="eastAsia"/>
                <w:color w:val="00B050"/>
              </w:rPr>
              <w:t>//現在のファイバースレッドを削除</w:t>
            </w:r>
          </w:p>
          <w:p w14:paraId="3C0E0185" w14:textId="77777777" w:rsidR="0048628C" w:rsidRDefault="0048628C" w:rsidP="0048628C">
            <w:pPr>
              <w:pStyle w:val="2-"/>
            </w:pPr>
            <w:r>
              <w:t>void removeCurrentFiber()</w:t>
            </w:r>
          </w:p>
          <w:p w14:paraId="005D2F46" w14:textId="77777777" w:rsidR="0048628C" w:rsidRDefault="0048628C" w:rsidP="0048628C">
            <w:pPr>
              <w:pStyle w:val="2-"/>
            </w:pPr>
            <w:r>
              <w:t>{</w:t>
            </w:r>
          </w:p>
          <w:p w14:paraId="11EB4FBF" w14:textId="77777777" w:rsidR="0048628C" w:rsidRDefault="0048628C" w:rsidP="0048628C">
            <w:pPr>
              <w:pStyle w:val="2-"/>
            </w:pPr>
            <w:r>
              <w:tab/>
              <w:t>for (int i = s_fiberNow; i &lt; s_fiberNum - 1; ++i)</w:t>
            </w:r>
          </w:p>
          <w:p w14:paraId="0B5F1886" w14:textId="77777777" w:rsidR="0048628C" w:rsidRDefault="0048628C" w:rsidP="0048628C">
            <w:pPr>
              <w:pStyle w:val="2-"/>
            </w:pPr>
            <w:r>
              <w:tab/>
              <w:t>{</w:t>
            </w:r>
          </w:p>
          <w:p w14:paraId="5A3C8F1F" w14:textId="77777777" w:rsidR="0048628C" w:rsidRDefault="0048628C" w:rsidP="0048628C">
            <w:pPr>
              <w:pStyle w:val="2-"/>
            </w:pPr>
            <w:r>
              <w:tab/>
            </w:r>
            <w:r>
              <w:tab/>
              <w:t>s_pFiler[i] = s_pFiler[i + 1];</w:t>
            </w:r>
          </w:p>
          <w:p w14:paraId="604B7E5E" w14:textId="77777777" w:rsidR="0048628C" w:rsidRDefault="0048628C" w:rsidP="0048628C">
            <w:pPr>
              <w:pStyle w:val="2-"/>
            </w:pPr>
            <w:r>
              <w:tab/>
              <w:t>}</w:t>
            </w:r>
          </w:p>
          <w:p w14:paraId="4B3BD3F5" w14:textId="77777777" w:rsidR="0048628C" w:rsidRDefault="0048628C" w:rsidP="0048628C">
            <w:pPr>
              <w:pStyle w:val="2-"/>
            </w:pPr>
            <w:r>
              <w:tab/>
              <w:t>--s_fiberNum;</w:t>
            </w:r>
          </w:p>
          <w:p w14:paraId="513F48DA" w14:textId="77777777" w:rsidR="0048628C" w:rsidRDefault="0048628C" w:rsidP="0048628C">
            <w:pPr>
              <w:pStyle w:val="2-"/>
            </w:pPr>
            <w:r>
              <w:tab/>
              <w:t>fprintf(stdout, "Fiber thread No.%d was removed.\n", s_fiberNow);</w:t>
            </w:r>
          </w:p>
          <w:p w14:paraId="03DAADCA" w14:textId="77777777" w:rsidR="0048628C" w:rsidRDefault="0048628C" w:rsidP="0048628C">
            <w:pPr>
              <w:pStyle w:val="2-"/>
            </w:pPr>
            <w:r>
              <w:tab/>
              <w:t>if (s_fiberNum == 0)</w:t>
            </w:r>
          </w:p>
          <w:p w14:paraId="7749C2A5" w14:textId="77777777" w:rsidR="0048628C" w:rsidRDefault="0048628C" w:rsidP="0048628C">
            <w:pPr>
              <w:pStyle w:val="2-"/>
            </w:pPr>
            <w:r>
              <w:tab/>
              <w:t>{</w:t>
            </w:r>
          </w:p>
          <w:p w14:paraId="63BD30D8" w14:textId="77777777" w:rsidR="0048628C" w:rsidRDefault="0048628C" w:rsidP="0048628C">
            <w:pPr>
              <w:pStyle w:val="2-"/>
            </w:pPr>
            <w:r>
              <w:tab/>
            </w:r>
            <w:r>
              <w:tab/>
              <w:t>s_fiberNow = 0;</w:t>
            </w:r>
          </w:p>
          <w:p w14:paraId="6C07C6E0" w14:textId="77777777" w:rsidR="0048628C" w:rsidRDefault="0048628C" w:rsidP="0048628C">
            <w:pPr>
              <w:pStyle w:val="2-"/>
            </w:pPr>
            <w:r>
              <w:tab/>
              <w:t>}</w:t>
            </w:r>
          </w:p>
          <w:p w14:paraId="01657B9C" w14:textId="77777777" w:rsidR="0048628C" w:rsidRDefault="0048628C" w:rsidP="0048628C">
            <w:pPr>
              <w:pStyle w:val="2-"/>
            </w:pPr>
            <w:r>
              <w:tab/>
              <w:t>else</w:t>
            </w:r>
          </w:p>
          <w:p w14:paraId="2D43C971" w14:textId="77777777" w:rsidR="0048628C" w:rsidRDefault="0048628C" w:rsidP="0048628C">
            <w:pPr>
              <w:pStyle w:val="2-"/>
            </w:pPr>
            <w:r>
              <w:tab/>
              <w:t>{</w:t>
            </w:r>
          </w:p>
          <w:p w14:paraId="1C93CF9E" w14:textId="77777777" w:rsidR="0048628C" w:rsidRDefault="0048628C" w:rsidP="0048628C">
            <w:pPr>
              <w:pStyle w:val="2-"/>
            </w:pPr>
            <w:r>
              <w:tab/>
            </w:r>
            <w:r>
              <w:tab/>
              <w:t>s_fiberNow = (s_fiberNum + s_fiberNow - 1) % s_fiberNum;</w:t>
            </w:r>
          </w:p>
          <w:p w14:paraId="6D909E06" w14:textId="77777777" w:rsidR="0048628C" w:rsidRDefault="0048628C" w:rsidP="0048628C">
            <w:pPr>
              <w:pStyle w:val="2-"/>
            </w:pPr>
            <w:r>
              <w:rPr>
                <w:rFonts w:hint="eastAsia"/>
              </w:rPr>
              <w:tab/>
            </w:r>
            <w:r>
              <w:rPr>
                <w:rFonts w:hint="eastAsia"/>
              </w:rPr>
              <w:tab/>
              <w:t>switchNextFiber();</w:t>
            </w:r>
            <w:r w:rsidRPr="0048628C">
              <w:rPr>
                <w:rFonts w:hint="eastAsia"/>
                <w:color w:val="00B050"/>
              </w:rPr>
              <w:t>//自身を削除したらすぐに次のファイバースレッドを実行する</w:t>
            </w:r>
          </w:p>
          <w:p w14:paraId="600B4886" w14:textId="77777777" w:rsidR="0048628C" w:rsidRDefault="0048628C" w:rsidP="0048628C">
            <w:pPr>
              <w:pStyle w:val="2-"/>
            </w:pPr>
            <w:r>
              <w:tab/>
              <w:t>}</w:t>
            </w:r>
          </w:p>
          <w:p w14:paraId="2BEA13F9" w14:textId="77777777" w:rsidR="0048628C" w:rsidRDefault="0048628C" w:rsidP="0048628C">
            <w:pPr>
              <w:pStyle w:val="2-"/>
            </w:pPr>
            <w:r>
              <w:t>}</w:t>
            </w:r>
          </w:p>
          <w:p w14:paraId="4E0D0263" w14:textId="77777777" w:rsidR="0048628C" w:rsidRDefault="0048628C" w:rsidP="0048628C">
            <w:pPr>
              <w:pStyle w:val="2-"/>
            </w:pPr>
          </w:p>
          <w:p w14:paraId="64215C04" w14:textId="5F646FA5" w:rsidR="0048628C" w:rsidRPr="0048628C" w:rsidRDefault="0048628C" w:rsidP="0048628C">
            <w:pPr>
              <w:pStyle w:val="2-"/>
              <w:rPr>
                <w:color w:val="00B050"/>
              </w:rPr>
            </w:pPr>
            <w:r w:rsidRPr="0048628C">
              <w:rPr>
                <w:rFonts w:hint="eastAsia"/>
                <w:color w:val="00B050"/>
              </w:rPr>
              <w:t>//ファイバースレッド関数</w:t>
            </w:r>
          </w:p>
          <w:p w14:paraId="6ED3ED4D" w14:textId="77777777" w:rsidR="0048628C" w:rsidRPr="0048628C" w:rsidRDefault="0048628C" w:rsidP="0048628C">
            <w:pPr>
              <w:pStyle w:val="2-"/>
              <w:rPr>
                <w:color w:val="FF0000"/>
              </w:rPr>
            </w:pPr>
            <w:r w:rsidRPr="0048628C">
              <w:rPr>
                <w:color w:val="FF0000"/>
              </w:rPr>
              <w:t>void WINAPI fiberFunc(LPVOID param_p)</w:t>
            </w:r>
          </w:p>
          <w:p w14:paraId="534399BC" w14:textId="77777777" w:rsidR="0048628C" w:rsidRDefault="0048628C" w:rsidP="0048628C">
            <w:pPr>
              <w:pStyle w:val="2-"/>
            </w:pPr>
            <w:r>
              <w:t>{</w:t>
            </w:r>
          </w:p>
          <w:p w14:paraId="636D9763" w14:textId="77777777" w:rsidR="0048628C" w:rsidRDefault="0048628C" w:rsidP="0048628C">
            <w:pPr>
              <w:pStyle w:val="2-"/>
            </w:pPr>
            <w:r>
              <w:rPr>
                <w:rFonts w:hint="eastAsia"/>
              </w:rPr>
              <w:tab/>
            </w:r>
            <w:r w:rsidRPr="0048628C">
              <w:rPr>
                <w:rFonts w:hint="eastAsia"/>
                <w:color w:val="00B050"/>
              </w:rPr>
              <w:t>//パラメータ受け取り</w:t>
            </w:r>
          </w:p>
          <w:p w14:paraId="7E55A5D9" w14:textId="77777777" w:rsidR="0048628C" w:rsidRDefault="0048628C" w:rsidP="0048628C">
            <w:pPr>
              <w:pStyle w:val="2-"/>
            </w:pPr>
            <w:r>
              <w:tab/>
              <w:t>const char* fiber_name = reinterpret_cast&lt;const char*&gt;(param_p);</w:t>
            </w:r>
          </w:p>
          <w:p w14:paraId="36C883D2" w14:textId="77777777" w:rsidR="0048628C" w:rsidRDefault="0048628C" w:rsidP="0048628C">
            <w:pPr>
              <w:pStyle w:val="2-"/>
            </w:pPr>
          </w:p>
          <w:p w14:paraId="4575F138" w14:textId="77777777" w:rsidR="0048628C" w:rsidRPr="0048628C" w:rsidRDefault="0048628C" w:rsidP="0048628C">
            <w:pPr>
              <w:pStyle w:val="2-"/>
              <w:rPr>
                <w:color w:val="00B050"/>
              </w:rPr>
            </w:pPr>
            <w:r>
              <w:rPr>
                <w:rFonts w:hint="eastAsia"/>
              </w:rPr>
              <w:tab/>
            </w:r>
            <w:r w:rsidRPr="0048628C">
              <w:rPr>
                <w:rFonts w:hint="eastAsia"/>
                <w:color w:val="00B050"/>
              </w:rPr>
              <w:t>//テスト処理</w:t>
            </w:r>
          </w:p>
          <w:p w14:paraId="58B3DAB1" w14:textId="77777777" w:rsidR="0048628C" w:rsidRDefault="0048628C" w:rsidP="0048628C">
            <w:pPr>
              <w:pStyle w:val="2-"/>
            </w:pPr>
            <w:r>
              <w:tab/>
              <w:t>for (int i = 0; i &lt; 3; ++i)</w:t>
            </w:r>
          </w:p>
          <w:p w14:paraId="06D9A0FB" w14:textId="77777777" w:rsidR="0048628C" w:rsidRDefault="0048628C" w:rsidP="0048628C">
            <w:pPr>
              <w:pStyle w:val="2-"/>
            </w:pPr>
            <w:r>
              <w:tab/>
              <w:t>{</w:t>
            </w:r>
          </w:p>
          <w:p w14:paraId="66016724" w14:textId="77777777" w:rsidR="0048628C" w:rsidRDefault="0048628C" w:rsidP="0048628C">
            <w:pPr>
              <w:pStyle w:val="2-"/>
            </w:pPr>
            <w:r>
              <w:tab/>
            </w:r>
            <w:r>
              <w:tab/>
              <w:t>printf("fiberFunc(): [%s](%d)\n", fiber_name, i);</w:t>
            </w:r>
          </w:p>
          <w:p w14:paraId="5EDEC57D" w14:textId="77777777" w:rsidR="0048628C" w:rsidRDefault="0048628C" w:rsidP="0048628C">
            <w:pPr>
              <w:pStyle w:val="2-"/>
            </w:pPr>
            <w:r>
              <w:tab/>
            </w:r>
            <w:r>
              <w:tab/>
            </w:r>
          </w:p>
          <w:p w14:paraId="234B3E74" w14:textId="77777777" w:rsidR="0048628C" w:rsidRDefault="0048628C" w:rsidP="0048628C">
            <w:pPr>
              <w:pStyle w:val="2-"/>
            </w:pPr>
            <w:r>
              <w:rPr>
                <w:rFonts w:hint="eastAsia"/>
              </w:rPr>
              <w:tab/>
            </w:r>
            <w:r>
              <w:rPr>
                <w:rFonts w:hint="eastAsia"/>
              </w:rPr>
              <w:tab/>
            </w:r>
            <w:r w:rsidRPr="0048628C">
              <w:rPr>
                <w:rFonts w:hint="eastAsia"/>
                <w:color w:val="FF0000"/>
              </w:rPr>
              <w:t>switchNextFiber();</w:t>
            </w:r>
            <w:r w:rsidRPr="0048628C">
              <w:rPr>
                <w:rFonts w:hint="eastAsia"/>
                <w:color w:val="00B050"/>
              </w:rPr>
              <w:t>//次のスレッドに制御を移す</w:t>
            </w:r>
          </w:p>
          <w:p w14:paraId="18A7AD27" w14:textId="77777777" w:rsidR="0048628C" w:rsidRDefault="0048628C" w:rsidP="0048628C">
            <w:pPr>
              <w:pStyle w:val="2-"/>
            </w:pPr>
            <w:r>
              <w:lastRenderedPageBreak/>
              <w:tab/>
              <w:t>}</w:t>
            </w:r>
          </w:p>
          <w:p w14:paraId="73AA6FCE" w14:textId="77777777" w:rsidR="0048628C" w:rsidRDefault="0048628C" w:rsidP="0048628C">
            <w:pPr>
              <w:pStyle w:val="2-"/>
            </w:pPr>
          </w:p>
          <w:p w14:paraId="6C902C57" w14:textId="77777777" w:rsidR="0048628C" w:rsidRDefault="0048628C" w:rsidP="0048628C">
            <w:pPr>
              <w:pStyle w:val="2-"/>
            </w:pPr>
            <w:r>
              <w:rPr>
                <w:rFonts w:hint="eastAsia"/>
              </w:rPr>
              <w:tab/>
            </w:r>
            <w:r w:rsidRPr="0048628C">
              <w:rPr>
                <w:rFonts w:hint="eastAsia"/>
                <w:color w:val="00B050"/>
              </w:rPr>
              <w:t>//最後に自身を削除する（同時に次のスレッドに制御を移す）</w:t>
            </w:r>
          </w:p>
          <w:p w14:paraId="72020535" w14:textId="77777777" w:rsidR="0048628C" w:rsidRPr="0048628C" w:rsidRDefault="0048628C" w:rsidP="0048628C">
            <w:pPr>
              <w:pStyle w:val="2-"/>
              <w:rPr>
                <w:color w:val="FF0000"/>
              </w:rPr>
            </w:pPr>
            <w:r>
              <w:tab/>
            </w:r>
            <w:r w:rsidRPr="0048628C">
              <w:rPr>
                <w:color w:val="FF0000"/>
              </w:rPr>
              <w:t>removeCurrentFiber();</w:t>
            </w:r>
          </w:p>
          <w:p w14:paraId="528EA8FB" w14:textId="77777777" w:rsidR="0048628C" w:rsidRDefault="0048628C" w:rsidP="0048628C">
            <w:pPr>
              <w:pStyle w:val="2-"/>
            </w:pPr>
            <w:r>
              <w:tab/>
            </w:r>
          </w:p>
          <w:p w14:paraId="45F58039" w14:textId="77777777" w:rsidR="0048628C" w:rsidRPr="0048628C" w:rsidRDefault="0048628C" w:rsidP="0048628C">
            <w:pPr>
              <w:pStyle w:val="2-"/>
              <w:rPr>
                <w:color w:val="FF0000"/>
              </w:rPr>
            </w:pPr>
            <w:r>
              <w:rPr>
                <w:rFonts w:hint="eastAsia"/>
              </w:rPr>
              <w:tab/>
            </w:r>
            <w:r w:rsidRPr="0048628C">
              <w:rPr>
                <w:rFonts w:hint="eastAsia"/>
                <w:color w:val="FF0000"/>
              </w:rPr>
              <w:t>//※関数を return すると、その時点でスレッド（fiberMain）が</w:t>
            </w:r>
          </w:p>
          <w:p w14:paraId="7644D8C8" w14:textId="77777777" w:rsidR="0048628C" w:rsidRPr="0048628C" w:rsidRDefault="0048628C" w:rsidP="0048628C">
            <w:pPr>
              <w:pStyle w:val="2-"/>
              <w:rPr>
                <w:color w:val="FF0000"/>
              </w:rPr>
            </w:pPr>
            <w:r w:rsidRPr="0048628C">
              <w:rPr>
                <w:rFonts w:hint="eastAsia"/>
                <w:color w:val="FF0000"/>
              </w:rPr>
              <w:tab/>
              <w:t>//　終了するので注意！</w:t>
            </w:r>
          </w:p>
          <w:p w14:paraId="4A3D54D6" w14:textId="0FEA17C0" w:rsidR="0048628C" w:rsidRPr="0048628C" w:rsidRDefault="0048628C" w:rsidP="0048628C">
            <w:pPr>
              <w:pStyle w:val="2-"/>
              <w:rPr>
                <w:color w:val="FF0000"/>
              </w:rPr>
            </w:pPr>
            <w:r w:rsidRPr="0048628C">
              <w:rPr>
                <w:rFonts w:hint="eastAsia"/>
                <w:color w:val="FF0000"/>
              </w:rPr>
              <w:tab/>
              <w:t>//</w:t>
            </w:r>
            <w:r w:rsidR="00AD0585" w:rsidRPr="0048628C">
              <w:rPr>
                <w:rFonts w:hint="eastAsia"/>
                <w:color w:val="FF0000"/>
              </w:rPr>
              <w:t xml:space="preserve">　</w:t>
            </w:r>
            <w:r w:rsidRPr="0048628C">
              <w:rPr>
                <w:rFonts w:hint="eastAsia"/>
                <w:color w:val="FF0000"/>
              </w:rPr>
              <w:t>（ファイバースレッドの切り替えは、関数呼び出しと違って</w:t>
            </w:r>
          </w:p>
          <w:p w14:paraId="2DEC6A0A" w14:textId="6B0883E5" w:rsidR="0048628C" w:rsidRPr="0048628C" w:rsidRDefault="0048628C" w:rsidP="0048628C">
            <w:pPr>
              <w:pStyle w:val="2-"/>
              <w:rPr>
                <w:color w:val="FF0000"/>
              </w:rPr>
            </w:pPr>
            <w:r w:rsidRPr="0048628C">
              <w:rPr>
                <w:rFonts w:hint="eastAsia"/>
                <w:color w:val="FF0000"/>
              </w:rPr>
              <w:tab/>
              <w:t>//</w:t>
            </w:r>
            <w:r w:rsidR="00AD0585" w:rsidRPr="0048628C">
              <w:rPr>
                <w:rFonts w:hint="eastAsia"/>
                <w:color w:val="FF0000"/>
              </w:rPr>
              <w:t xml:space="preserve">　</w:t>
            </w:r>
            <w:r w:rsidRPr="0048628C">
              <w:rPr>
                <w:rFonts w:hint="eastAsia"/>
                <w:color w:val="FF0000"/>
              </w:rPr>
              <w:t>単純なプログラムカウンタの切り替えなので、return すると、</w:t>
            </w:r>
          </w:p>
          <w:p w14:paraId="61ACC25E" w14:textId="4BF2E96B" w:rsidR="0048628C" w:rsidRPr="0048628C" w:rsidRDefault="0048628C" w:rsidP="0048628C">
            <w:pPr>
              <w:pStyle w:val="2-"/>
              <w:rPr>
                <w:color w:val="FF0000"/>
              </w:rPr>
            </w:pPr>
            <w:r w:rsidRPr="0048628C">
              <w:rPr>
                <w:rFonts w:hint="eastAsia"/>
                <w:color w:val="FF0000"/>
              </w:rPr>
              <w:tab/>
              <w:t>//</w:t>
            </w:r>
            <w:r w:rsidR="00AD0585" w:rsidRPr="0048628C">
              <w:rPr>
                <w:rFonts w:hint="eastAsia"/>
                <w:color w:val="FF0000"/>
              </w:rPr>
              <w:t xml:space="preserve">　</w:t>
            </w:r>
            <w:r w:rsidRPr="0048628C">
              <w:rPr>
                <w:rFonts w:hint="eastAsia"/>
                <w:color w:val="FF0000"/>
              </w:rPr>
              <w:t>fiberMain() の return とみなされてしまう）</w:t>
            </w:r>
          </w:p>
          <w:p w14:paraId="3BA98DF4" w14:textId="77777777" w:rsidR="0048628C" w:rsidRDefault="0048628C" w:rsidP="0048628C">
            <w:pPr>
              <w:pStyle w:val="2-"/>
            </w:pPr>
            <w:r>
              <w:t>}</w:t>
            </w:r>
          </w:p>
          <w:p w14:paraId="72B7A281" w14:textId="77777777" w:rsidR="0048628C" w:rsidRDefault="0048628C" w:rsidP="0048628C">
            <w:pPr>
              <w:pStyle w:val="2-"/>
            </w:pPr>
          </w:p>
          <w:p w14:paraId="09E2190A" w14:textId="77777777" w:rsidR="0048628C" w:rsidRPr="0048628C" w:rsidRDefault="0048628C" w:rsidP="0048628C">
            <w:pPr>
              <w:pStyle w:val="2-"/>
              <w:rPr>
                <w:color w:val="00B050"/>
              </w:rPr>
            </w:pPr>
            <w:r w:rsidRPr="0048628C">
              <w:rPr>
                <w:rFonts w:hint="eastAsia"/>
                <w:color w:val="00B050"/>
              </w:rPr>
              <w:t xml:space="preserve">//ファイバースレッド管理用スレッド　</w:t>
            </w:r>
            <w:r w:rsidRPr="0048628C">
              <w:rPr>
                <w:rFonts w:hint="eastAsia"/>
                <w:color w:val="FF0000"/>
              </w:rPr>
              <w:t>※必須</w:t>
            </w:r>
          </w:p>
          <w:p w14:paraId="41E756F2" w14:textId="77777777" w:rsidR="0048628C" w:rsidRDefault="0048628C" w:rsidP="0048628C">
            <w:pPr>
              <w:pStyle w:val="2-"/>
            </w:pPr>
            <w:r>
              <w:t>unsigned int WINAPI fiberMain(void* param_p)</w:t>
            </w:r>
          </w:p>
          <w:p w14:paraId="62FF523C" w14:textId="77777777" w:rsidR="0048628C" w:rsidRDefault="0048628C" w:rsidP="0048628C">
            <w:pPr>
              <w:pStyle w:val="2-"/>
            </w:pPr>
            <w:r>
              <w:t>{</w:t>
            </w:r>
          </w:p>
          <w:p w14:paraId="7802BD35" w14:textId="77777777" w:rsidR="0048628C" w:rsidRPr="0048628C" w:rsidRDefault="0048628C" w:rsidP="0048628C">
            <w:pPr>
              <w:pStyle w:val="2-"/>
              <w:rPr>
                <w:color w:val="FF0000"/>
              </w:rPr>
            </w:pPr>
            <w:r w:rsidRPr="0048628C">
              <w:rPr>
                <w:rFonts w:hint="eastAsia"/>
                <w:color w:val="00B050"/>
              </w:rPr>
              <w:tab/>
            </w:r>
            <w:r w:rsidRPr="0048628C">
              <w:rPr>
                <w:rFonts w:hint="eastAsia"/>
                <w:color w:val="FF0000"/>
              </w:rPr>
              <w:t>//スレッドをファイバースレッドとして登録</w:t>
            </w:r>
          </w:p>
          <w:p w14:paraId="1C218C4C" w14:textId="77777777" w:rsidR="0048628C" w:rsidRPr="0048628C" w:rsidRDefault="0048628C" w:rsidP="0048628C">
            <w:pPr>
              <w:pStyle w:val="2-"/>
              <w:rPr>
                <w:color w:val="00B050"/>
              </w:rPr>
            </w:pPr>
            <w:r w:rsidRPr="0048628C">
              <w:rPr>
                <w:rFonts w:hint="eastAsia"/>
                <w:color w:val="00B050"/>
              </w:rPr>
              <w:tab/>
              <w:t>//※他のファイバースレッドと処理を切り替える必要があるため</w:t>
            </w:r>
          </w:p>
          <w:p w14:paraId="4E1004C5" w14:textId="77777777" w:rsidR="0048628C" w:rsidRPr="0048628C" w:rsidRDefault="0048628C" w:rsidP="0048628C">
            <w:pPr>
              <w:pStyle w:val="2-"/>
              <w:rPr>
                <w:color w:val="00B050"/>
              </w:rPr>
            </w:pPr>
            <w:r w:rsidRPr="0048628C">
              <w:rPr>
                <w:rFonts w:hint="eastAsia"/>
                <w:color w:val="00B050"/>
              </w:rPr>
              <w:tab/>
              <w:t>//　管理スレッドもファイバースレッドの一つにする。</w:t>
            </w:r>
          </w:p>
          <w:p w14:paraId="5793C624" w14:textId="77777777" w:rsidR="0048628C" w:rsidRPr="0048628C" w:rsidRDefault="0048628C" w:rsidP="0048628C">
            <w:pPr>
              <w:pStyle w:val="2-"/>
              <w:rPr>
                <w:color w:val="00B050"/>
              </w:rPr>
            </w:pPr>
            <w:r w:rsidRPr="0048628C">
              <w:rPr>
                <w:rFonts w:hint="eastAsia"/>
                <w:color w:val="00B050"/>
              </w:rPr>
              <w:tab/>
              <w:t>//※main() から見たら、普通のスレッドであることに変わりはない。</w:t>
            </w:r>
          </w:p>
          <w:p w14:paraId="5B254558" w14:textId="77777777" w:rsidR="0048628C" w:rsidRDefault="0048628C" w:rsidP="0048628C">
            <w:pPr>
              <w:pStyle w:val="2-"/>
            </w:pPr>
            <w:r>
              <w:tab/>
              <w:t xml:space="preserve">s_pFiler[s_fiberNum++] = </w:t>
            </w:r>
            <w:r w:rsidRPr="0048628C">
              <w:rPr>
                <w:color w:val="FF0000"/>
              </w:rPr>
              <w:t>ConvertThreadToFiber(NULL);</w:t>
            </w:r>
          </w:p>
          <w:p w14:paraId="3FE21AE2" w14:textId="77777777" w:rsidR="0048628C" w:rsidRDefault="0048628C" w:rsidP="0048628C">
            <w:pPr>
              <w:pStyle w:val="2-"/>
            </w:pPr>
            <w:r>
              <w:tab/>
            </w:r>
          </w:p>
          <w:p w14:paraId="602E28BD" w14:textId="77777777" w:rsidR="0048628C" w:rsidRDefault="0048628C" w:rsidP="0048628C">
            <w:pPr>
              <w:pStyle w:val="2-"/>
            </w:pPr>
            <w:r>
              <w:rPr>
                <w:rFonts w:hint="eastAsia"/>
              </w:rPr>
              <w:tab/>
            </w:r>
            <w:r w:rsidRPr="0048628C">
              <w:rPr>
                <w:rFonts w:hint="eastAsia"/>
                <w:color w:val="00B050"/>
              </w:rPr>
              <w:t>//ファイバースレッドを追加</w:t>
            </w:r>
          </w:p>
          <w:p w14:paraId="65DDD64A" w14:textId="77777777" w:rsidR="0048628C" w:rsidRDefault="0048628C" w:rsidP="0048628C">
            <w:pPr>
              <w:pStyle w:val="2-"/>
            </w:pPr>
            <w:r>
              <w:rPr>
                <w:rFonts w:hint="eastAsia"/>
              </w:rPr>
              <w:tab/>
              <w:t>addFiber(fiberFunc, 1024, "太郎");</w:t>
            </w:r>
          </w:p>
          <w:p w14:paraId="0A72C9D9" w14:textId="77777777" w:rsidR="0048628C" w:rsidRDefault="0048628C" w:rsidP="0048628C">
            <w:pPr>
              <w:pStyle w:val="2-"/>
            </w:pPr>
            <w:r>
              <w:rPr>
                <w:rFonts w:hint="eastAsia"/>
              </w:rPr>
              <w:tab/>
              <w:t>addFiber(fiberFunc, 1024, "次郎");</w:t>
            </w:r>
          </w:p>
          <w:p w14:paraId="70B6520F" w14:textId="77777777" w:rsidR="0048628C" w:rsidRDefault="0048628C" w:rsidP="0048628C">
            <w:pPr>
              <w:pStyle w:val="2-"/>
            </w:pPr>
            <w:r>
              <w:tab/>
            </w:r>
          </w:p>
          <w:p w14:paraId="1D770D8D" w14:textId="77777777" w:rsidR="0048628C" w:rsidRDefault="0048628C" w:rsidP="0048628C">
            <w:pPr>
              <w:pStyle w:val="2-"/>
            </w:pPr>
            <w:r>
              <w:rPr>
                <w:rFonts w:hint="eastAsia"/>
              </w:rPr>
              <w:tab/>
            </w:r>
            <w:r w:rsidRPr="0048628C">
              <w:rPr>
                <w:rFonts w:hint="eastAsia"/>
                <w:color w:val="00B050"/>
              </w:rPr>
              <w:t>//ファイバースレッドを切り替えながら、全て完了するのを待つ</w:t>
            </w:r>
          </w:p>
          <w:p w14:paraId="7B4F96B0" w14:textId="77777777" w:rsidR="0048628C" w:rsidRDefault="0048628C" w:rsidP="0048628C">
            <w:pPr>
              <w:pStyle w:val="2-"/>
            </w:pPr>
            <w:r>
              <w:tab/>
              <w:t>while (isExistFiberThread())</w:t>
            </w:r>
          </w:p>
          <w:p w14:paraId="3754CE2E" w14:textId="77777777" w:rsidR="0048628C" w:rsidRDefault="0048628C" w:rsidP="0048628C">
            <w:pPr>
              <w:pStyle w:val="2-"/>
            </w:pPr>
            <w:r>
              <w:tab/>
              <w:t>{</w:t>
            </w:r>
          </w:p>
          <w:p w14:paraId="4B769872" w14:textId="31E5C60F" w:rsidR="0048628C" w:rsidRPr="00F350DA" w:rsidRDefault="0048628C" w:rsidP="0048628C">
            <w:pPr>
              <w:pStyle w:val="2-"/>
              <w:rPr>
                <w:color w:val="00B050"/>
              </w:rPr>
            </w:pPr>
            <w:r>
              <w:tab/>
            </w:r>
            <w:r>
              <w:tab/>
            </w:r>
            <w:r w:rsidRPr="00F350DA">
              <w:rPr>
                <w:color w:val="FF0000"/>
              </w:rPr>
              <w:t>switchNextFiber();</w:t>
            </w:r>
            <w:r w:rsidRPr="00F350DA">
              <w:rPr>
                <w:rFonts w:hint="eastAsia"/>
                <w:color w:val="00B050"/>
              </w:rPr>
              <w:t>//ファイバースレッドの切り替え</w:t>
            </w:r>
          </w:p>
          <w:p w14:paraId="1FC3302C" w14:textId="77777777" w:rsidR="0048628C" w:rsidRDefault="0048628C" w:rsidP="0048628C">
            <w:pPr>
              <w:pStyle w:val="2-"/>
            </w:pPr>
            <w:r>
              <w:tab/>
            </w:r>
            <w:r>
              <w:tab/>
              <w:t>fprintf(stdout, "- loop -\n");</w:t>
            </w:r>
          </w:p>
          <w:p w14:paraId="1E1BCAE6" w14:textId="77777777" w:rsidR="0048628C" w:rsidRDefault="0048628C" w:rsidP="0048628C">
            <w:pPr>
              <w:pStyle w:val="2-"/>
            </w:pPr>
            <w:r>
              <w:rPr>
                <w:rFonts w:hint="eastAsia"/>
              </w:rPr>
              <w:tab/>
            </w:r>
            <w:r>
              <w:rPr>
                <w:rFonts w:hint="eastAsia"/>
              </w:rPr>
              <w:tab/>
              <w:t>Sleep(0);</w:t>
            </w:r>
            <w:r w:rsidRPr="0048628C">
              <w:rPr>
                <w:rFonts w:hint="eastAsia"/>
                <w:color w:val="00B050"/>
              </w:rPr>
              <w:t>//他のスレッドに切り替え</w:t>
            </w:r>
          </w:p>
          <w:p w14:paraId="2B4394E6" w14:textId="77777777" w:rsidR="0048628C" w:rsidRDefault="0048628C" w:rsidP="0048628C">
            <w:pPr>
              <w:pStyle w:val="2-"/>
            </w:pPr>
            <w:r>
              <w:tab/>
              <w:t>}</w:t>
            </w:r>
          </w:p>
          <w:p w14:paraId="5AB40FFF" w14:textId="77777777" w:rsidR="0048628C" w:rsidRDefault="0048628C" w:rsidP="0048628C">
            <w:pPr>
              <w:pStyle w:val="2-"/>
            </w:pPr>
            <w:r>
              <w:tab/>
            </w:r>
          </w:p>
          <w:p w14:paraId="48D69EAD" w14:textId="77777777" w:rsidR="0048628C" w:rsidRDefault="0048628C" w:rsidP="0048628C">
            <w:pPr>
              <w:pStyle w:val="2-"/>
            </w:pPr>
            <w:r>
              <w:rPr>
                <w:rFonts w:hint="eastAsia"/>
              </w:rPr>
              <w:tab/>
            </w:r>
            <w:r w:rsidRPr="00F350DA">
              <w:rPr>
                <w:rFonts w:hint="eastAsia"/>
                <w:color w:val="00B050"/>
              </w:rPr>
              <w:t>//ファイバースレッドを削除</w:t>
            </w:r>
          </w:p>
          <w:p w14:paraId="6C92220B" w14:textId="77777777" w:rsidR="0048628C" w:rsidRDefault="0048628C" w:rsidP="0048628C">
            <w:pPr>
              <w:pStyle w:val="2-"/>
            </w:pPr>
            <w:r>
              <w:tab/>
            </w:r>
            <w:r w:rsidRPr="00F350DA">
              <w:rPr>
                <w:color w:val="FF0000"/>
              </w:rPr>
              <w:t>removeCurrentFiber();</w:t>
            </w:r>
          </w:p>
          <w:p w14:paraId="3D30FFF9" w14:textId="77777777" w:rsidR="0048628C" w:rsidRDefault="0048628C" w:rsidP="0048628C">
            <w:pPr>
              <w:pStyle w:val="2-"/>
            </w:pPr>
            <w:r>
              <w:tab/>
            </w:r>
          </w:p>
          <w:p w14:paraId="1BD8D697" w14:textId="77777777" w:rsidR="0048628C" w:rsidRDefault="0048628C" w:rsidP="0048628C">
            <w:pPr>
              <w:pStyle w:val="2-"/>
            </w:pPr>
            <w:r>
              <w:tab/>
              <w:t>return 0;</w:t>
            </w:r>
          </w:p>
          <w:p w14:paraId="68AD1E3E" w14:textId="77777777" w:rsidR="0048628C" w:rsidRDefault="0048628C" w:rsidP="0048628C">
            <w:pPr>
              <w:pStyle w:val="2-"/>
            </w:pPr>
            <w:r>
              <w:t>}</w:t>
            </w:r>
          </w:p>
          <w:p w14:paraId="546E23FD" w14:textId="77777777" w:rsidR="0048628C" w:rsidRDefault="0048628C" w:rsidP="0048628C">
            <w:pPr>
              <w:pStyle w:val="2-"/>
            </w:pPr>
          </w:p>
          <w:p w14:paraId="2067773B" w14:textId="77777777" w:rsidR="0048628C" w:rsidRPr="00F350DA" w:rsidRDefault="0048628C" w:rsidP="0048628C">
            <w:pPr>
              <w:pStyle w:val="2-"/>
              <w:rPr>
                <w:color w:val="00B050"/>
              </w:rPr>
            </w:pPr>
            <w:r w:rsidRPr="00F350DA">
              <w:rPr>
                <w:rFonts w:hint="eastAsia"/>
                <w:color w:val="00B050"/>
              </w:rPr>
              <w:t>//メイン</w:t>
            </w:r>
          </w:p>
          <w:p w14:paraId="3C55CF80" w14:textId="77777777" w:rsidR="0048628C" w:rsidRDefault="0048628C" w:rsidP="0048628C">
            <w:pPr>
              <w:pStyle w:val="2-"/>
            </w:pPr>
            <w:r>
              <w:t>int main(const int argc, const char* argv[])</w:t>
            </w:r>
          </w:p>
          <w:p w14:paraId="43063CC3" w14:textId="77777777" w:rsidR="0048628C" w:rsidRDefault="0048628C" w:rsidP="0048628C">
            <w:pPr>
              <w:pStyle w:val="2-"/>
            </w:pPr>
            <w:r>
              <w:t>{</w:t>
            </w:r>
          </w:p>
          <w:p w14:paraId="6155E7D2" w14:textId="77777777" w:rsidR="0048628C" w:rsidRDefault="0048628C" w:rsidP="0048628C">
            <w:pPr>
              <w:pStyle w:val="2-"/>
            </w:pPr>
            <w:r>
              <w:tab/>
              <w:t>fprintf(stdout, "- Fiber Thread Test: BEGIN -\n");</w:t>
            </w:r>
          </w:p>
          <w:p w14:paraId="37AB3B1B" w14:textId="77777777" w:rsidR="0048628C" w:rsidRDefault="0048628C" w:rsidP="0048628C">
            <w:pPr>
              <w:pStyle w:val="2-"/>
            </w:pPr>
          </w:p>
          <w:p w14:paraId="3F075027" w14:textId="77777777" w:rsidR="0048628C" w:rsidRDefault="0048628C" w:rsidP="0048628C">
            <w:pPr>
              <w:pStyle w:val="2-"/>
            </w:pPr>
            <w:r>
              <w:rPr>
                <w:rFonts w:hint="eastAsia"/>
              </w:rPr>
              <w:tab/>
            </w:r>
            <w:r w:rsidRPr="00F350DA">
              <w:rPr>
                <w:rFonts w:hint="eastAsia"/>
                <w:color w:val="FF0000"/>
              </w:rPr>
              <w:t>//ファイバースレッド管理用のスレッドを生成</w:t>
            </w:r>
          </w:p>
          <w:p w14:paraId="169ABDBD" w14:textId="77777777" w:rsidR="0048628C" w:rsidRDefault="0048628C" w:rsidP="0048628C">
            <w:pPr>
              <w:pStyle w:val="2-"/>
            </w:pPr>
            <w:r>
              <w:tab/>
              <w:t>unsigned int tid = 0;</w:t>
            </w:r>
          </w:p>
          <w:p w14:paraId="496DBFC5" w14:textId="77777777" w:rsidR="0048628C" w:rsidRDefault="0048628C" w:rsidP="0048628C">
            <w:pPr>
              <w:pStyle w:val="2-"/>
            </w:pPr>
            <w:r>
              <w:tab/>
              <w:t>HANDLE hThread = (HANDLE)_beginthreadex(NULL, 0, fiberMain, nullptr, 0, &amp;tid);</w:t>
            </w:r>
          </w:p>
          <w:p w14:paraId="1262C6AE" w14:textId="77777777" w:rsidR="0048628C" w:rsidRDefault="0048628C" w:rsidP="0048628C">
            <w:pPr>
              <w:pStyle w:val="2-"/>
            </w:pPr>
          </w:p>
          <w:p w14:paraId="726CBA14" w14:textId="77777777" w:rsidR="0048628C" w:rsidRDefault="0048628C" w:rsidP="0048628C">
            <w:pPr>
              <w:pStyle w:val="2-"/>
            </w:pPr>
            <w:r>
              <w:rPr>
                <w:rFonts w:hint="eastAsia"/>
              </w:rPr>
              <w:tab/>
            </w:r>
            <w:r w:rsidRPr="00F350DA">
              <w:rPr>
                <w:rFonts w:hint="eastAsia"/>
                <w:color w:val="00B050"/>
              </w:rPr>
              <w:t>//ファイバースレッド管理スレッド終了待ち</w:t>
            </w:r>
          </w:p>
          <w:p w14:paraId="502B8C4C" w14:textId="77777777" w:rsidR="0048628C" w:rsidRDefault="0048628C" w:rsidP="0048628C">
            <w:pPr>
              <w:pStyle w:val="2-"/>
            </w:pPr>
            <w:r>
              <w:tab/>
              <w:t>WaitForSingleObject(hThread, INFINITE);</w:t>
            </w:r>
          </w:p>
          <w:p w14:paraId="31B22357" w14:textId="77777777" w:rsidR="0048628C" w:rsidRDefault="0048628C" w:rsidP="0048628C">
            <w:pPr>
              <w:pStyle w:val="2-"/>
            </w:pPr>
            <w:r>
              <w:tab/>
            </w:r>
          </w:p>
          <w:p w14:paraId="1A029161" w14:textId="77777777" w:rsidR="0048628C" w:rsidRDefault="0048628C" w:rsidP="0048628C">
            <w:pPr>
              <w:pStyle w:val="2-"/>
            </w:pPr>
            <w:r>
              <w:tab/>
              <w:t>fprintf(stdout, "- Fiber Thread Test: END -\n");</w:t>
            </w:r>
          </w:p>
          <w:p w14:paraId="6F9008BB" w14:textId="77777777" w:rsidR="0048628C" w:rsidRDefault="0048628C" w:rsidP="0048628C">
            <w:pPr>
              <w:pStyle w:val="2-"/>
            </w:pPr>
          </w:p>
          <w:p w14:paraId="03ABED9E" w14:textId="77777777" w:rsidR="0048628C" w:rsidRDefault="0048628C" w:rsidP="0048628C">
            <w:pPr>
              <w:pStyle w:val="2-"/>
            </w:pPr>
            <w:r>
              <w:tab/>
              <w:t>return EXIT_SUCCESS;</w:t>
            </w:r>
          </w:p>
          <w:p w14:paraId="31F61D2A" w14:textId="011F4C7C" w:rsidR="0048628C" w:rsidRDefault="0048628C" w:rsidP="00F350DA">
            <w:pPr>
              <w:pStyle w:val="2-"/>
            </w:pPr>
            <w:r>
              <w:t>}</w:t>
            </w:r>
          </w:p>
        </w:tc>
      </w:tr>
    </w:tbl>
    <w:p w14:paraId="5A25BB5F" w14:textId="0E570905" w:rsidR="0048628C" w:rsidRPr="0089500A" w:rsidRDefault="0048628C" w:rsidP="0048628C">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5A117DEA" w14:textId="77777777" w:rsidTr="003127F1">
        <w:tc>
          <w:tcPr>
            <w:tcW w:w="8494" w:type="dxa"/>
          </w:tcPr>
          <w:p w14:paraId="0C899588" w14:textId="523D9FC9" w:rsidR="0048628C" w:rsidRPr="0048628C" w:rsidRDefault="0048628C" w:rsidP="0048628C">
            <w:pPr>
              <w:pStyle w:val="2-"/>
              <w:rPr>
                <w:color w:val="auto"/>
              </w:rPr>
            </w:pPr>
            <w:r w:rsidRPr="0048628C">
              <w:rPr>
                <w:color w:val="auto"/>
              </w:rPr>
              <w:t>- Fiber Thread Test: BEGIN -</w:t>
            </w:r>
          </w:p>
          <w:p w14:paraId="153A2CD2" w14:textId="77777777" w:rsidR="0048628C" w:rsidRPr="0048628C" w:rsidRDefault="0048628C" w:rsidP="0048628C">
            <w:pPr>
              <w:pStyle w:val="2-"/>
              <w:rPr>
                <w:color w:val="auto"/>
              </w:rPr>
            </w:pPr>
            <w:r w:rsidRPr="0048628C">
              <w:rPr>
                <w:color w:val="auto"/>
              </w:rPr>
              <w:t>Fiber thread No.1 was added.</w:t>
            </w:r>
          </w:p>
          <w:p w14:paraId="73D6206B" w14:textId="77777777" w:rsidR="0048628C" w:rsidRPr="0048628C" w:rsidRDefault="0048628C" w:rsidP="0048628C">
            <w:pPr>
              <w:pStyle w:val="2-"/>
              <w:rPr>
                <w:color w:val="auto"/>
              </w:rPr>
            </w:pPr>
            <w:r w:rsidRPr="0048628C">
              <w:rPr>
                <w:color w:val="auto"/>
              </w:rPr>
              <w:t>Fiber thread No.2 was added.</w:t>
            </w:r>
          </w:p>
          <w:p w14:paraId="1FF42714" w14:textId="3555C8F7" w:rsidR="00F350DA" w:rsidRPr="0048628C" w:rsidRDefault="00F350DA" w:rsidP="00F350DA">
            <w:pPr>
              <w:pStyle w:val="2-"/>
              <w:rPr>
                <w:color w:val="auto"/>
              </w:rPr>
            </w:pPr>
            <w:r w:rsidRPr="0048628C">
              <w:rPr>
                <w:color w:val="auto"/>
              </w:rPr>
              <w:t>- loop</w:t>
            </w:r>
            <w:r>
              <w:rPr>
                <w:color w:val="auto"/>
              </w:rPr>
              <w:t>: start</w:t>
            </w:r>
            <w:r w:rsidRPr="0048628C">
              <w:rPr>
                <w:color w:val="auto"/>
              </w:rPr>
              <w:t xml:space="preserve"> -</w:t>
            </w:r>
            <w:r w:rsidRPr="00F350DA">
              <w:rPr>
                <w:color w:val="FF0000"/>
              </w:rPr>
              <w:tab/>
            </w:r>
            <w:r w:rsidRPr="00F350DA">
              <w:rPr>
                <w:color w:val="FF0000"/>
              </w:rPr>
              <w:tab/>
            </w:r>
            <w:r w:rsidRPr="00F350DA">
              <w:rPr>
                <w:color w:val="FF0000"/>
              </w:rPr>
              <w:tab/>
            </w:r>
            <w:r w:rsidRPr="00F350DA">
              <w:rPr>
                <w:color w:val="FF0000"/>
              </w:rPr>
              <w:tab/>
            </w:r>
            <w:r w:rsidRPr="00F350DA">
              <w:rPr>
                <w:rFonts w:hint="eastAsia"/>
                <w:color w:val="FF0000"/>
              </w:rPr>
              <w:t>fiberMainでファイバースレッドを切り替えると、連鎖的に全てに切り替わる</w:t>
            </w:r>
          </w:p>
          <w:p w14:paraId="78A6A88C" w14:textId="58177944" w:rsidR="0048628C" w:rsidRPr="0048628C" w:rsidRDefault="0048628C" w:rsidP="0048628C">
            <w:pPr>
              <w:pStyle w:val="2-"/>
              <w:rPr>
                <w:color w:val="auto"/>
              </w:rPr>
            </w:pPr>
            <w:r w:rsidRPr="0048628C">
              <w:rPr>
                <w:color w:val="auto"/>
              </w:rPr>
              <w:t>Fiber thread No.1 is switched.</w:t>
            </w:r>
          </w:p>
          <w:p w14:paraId="2C9CF07B" w14:textId="77777777" w:rsidR="0048628C" w:rsidRPr="0048628C" w:rsidRDefault="0048628C" w:rsidP="0048628C">
            <w:pPr>
              <w:pStyle w:val="2-"/>
              <w:rPr>
                <w:color w:val="auto"/>
              </w:rPr>
            </w:pPr>
            <w:r w:rsidRPr="0048628C">
              <w:rPr>
                <w:rFonts w:hint="eastAsia"/>
                <w:color w:val="auto"/>
              </w:rPr>
              <w:t>fiberFunc(): [太郎](0)</w:t>
            </w:r>
          </w:p>
          <w:p w14:paraId="1BC26EA2" w14:textId="77777777" w:rsidR="0048628C" w:rsidRPr="0048628C" w:rsidRDefault="0048628C" w:rsidP="0048628C">
            <w:pPr>
              <w:pStyle w:val="2-"/>
              <w:rPr>
                <w:color w:val="auto"/>
              </w:rPr>
            </w:pPr>
            <w:r w:rsidRPr="0048628C">
              <w:rPr>
                <w:color w:val="auto"/>
              </w:rPr>
              <w:t>Fiber thread No.2 is switched.</w:t>
            </w:r>
          </w:p>
          <w:p w14:paraId="0D1B0F6D" w14:textId="77777777" w:rsidR="0048628C" w:rsidRPr="0048628C" w:rsidRDefault="0048628C" w:rsidP="0048628C">
            <w:pPr>
              <w:pStyle w:val="2-"/>
              <w:rPr>
                <w:color w:val="auto"/>
              </w:rPr>
            </w:pPr>
            <w:r w:rsidRPr="0048628C">
              <w:rPr>
                <w:rFonts w:hint="eastAsia"/>
                <w:color w:val="auto"/>
              </w:rPr>
              <w:t>fiberFunc(): [次郎](0)</w:t>
            </w:r>
          </w:p>
          <w:p w14:paraId="622B8284" w14:textId="77777777" w:rsidR="0048628C" w:rsidRPr="0048628C" w:rsidRDefault="0048628C" w:rsidP="0048628C">
            <w:pPr>
              <w:pStyle w:val="2-"/>
              <w:rPr>
                <w:color w:val="auto"/>
              </w:rPr>
            </w:pPr>
            <w:r w:rsidRPr="0048628C">
              <w:rPr>
                <w:color w:val="auto"/>
              </w:rPr>
              <w:lastRenderedPageBreak/>
              <w:t>Fiber thread No.0 is switched.</w:t>
            </w:r>
          </w:p>
          <w:p w14:paraId="3A3AEB74" w14:textId="6603A820"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01679165" w14:textId="77777777" w:rsidR="0048628C" w:rsidRPr="0048628C" w:rsidRDefault="0048628C" w:rsidP="0048628C">
            <w:pPr>
              <w:pStyle w:val="2-"/>
              <w:rPr>
                <w:color w:val="auto"/>
              </w:rPr>
            </w:pPr>
            <w:r w:rsidRPr="0048628C">
              <w:rPr>
                <w:color w:val="auto"/>
              </w:rPr>
              <w:t>Fiber thread No.1 is switched.</w:t>
            </w:r>
          </w:p>
          <w:p w14:paraId="7D417168" w14:textId="77777777" w:rsidR="0048628C" w:rsidRPr="0048628C" w:rsidRDefault="0048628C" w:rsidP="0048628C">
            <w:pPr>
              <w:pStyle w:val="2-"/>
              <w:rPr>
                <w:color w:val="auto"/>
              </w:rPr>
            </w:pPr>
            <w:r w:rsidRPr="0048628C">
              <w:rPr>
                <w:rFonts w:hint="eastAsia"/>
                <w:color w:val="auto"/>
              </w:rPr>
              <w:t>fiberFunc(): [太郎](1)</w:t>
            </w:r>
          </w:p>
          <w:p w14:paraId="52A898F2" w14:textId="77777777" w:rsidR="0048628C" w:rsidRPr="0048628C" w:rsidRDefault="0048628C" w:rsidP="0048628C">
            <w:pPr>
              <w:pStyle w:val="2-"/>
              <w:rPr>
                <w:color w:val="auto"/>
              </w:rPr>
            </w:pPr>
            <w:r w:rsidRPr="0048628C">
              <w:rPr>
                <w:color w:val="auto"/>
              </w:rPr>
              <w:t>Fiber thread No.2 is switched.</w:t>
            </w:r>
          </w:p>
          <w:p w14:paraId="29004C2A" w14:textId="77777777" w:rsidR="0048628C" w:rsidRPr="0048628C" w:rsidRDefault="0048628C" w:rsidP="0048628C">
            <w:pPr>
              <w:pStyle w:val="2-"/>
              <w:rPr>
                <w:color w:val="auto"/>
              </w:rPr>
            </w:pPr>
            <w:r w:rsidRPr="0048628C">
              <w:rPr>
                <w:rFonts w:hint="eastAsia"/>
                <w:color w:val="auto"/>
              </w:rPr>
              <w:t>fiberFunc(): [次郎](1)</w:t>
            </w:r>
          </w:p>
          <w:p w14:paraId="0B76AF58" w14:textId="77777777" w:rsidR="0048628C" w:rsidRPr="0048628C" w:rsidRDefault="0048628C" w:rsidP="0048628C">
            <w:pPr>
              <w:pStyle w:val="2-"/>
              <w:rPr>
                <w:color w:val="auto"/>
              </w:rPr>
            </w:pPr>
            <w:r w:rsidRPr="0048628C">
              <w:rPr>
                <w:color w:val="auto"/>
              </w:rPr>
              <w:t>Fiber thread No.0 is switched.</w:t>
            </w:r>
          </w:p>
          <w:p w14:paraId="63316C67" w14:textId="296D6D3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7A18966A" w14:textId="77777777" w:rsidR="0048628C" w:rsidRPr="0048628C" w:rsidRDefault="0048628C" w:rsidP="0048628C">
            <w:pPr>
              <w:pStyle w:val="2-"/>
              <w:rPr>
                <w:color w:val="auto"/>
              </w:rPr>
            </w:pPr>
            <w:r w:rsidRPr="0048628C">
              <w:rPr>
                <w:color w:val="auto"/>
              </w:rPr>
              <w:t>Fiber thread No.1 is switched.</w:t>
            </w:r>
          </w:p>
          <w:p w14:paraId="1C4F4909" w14:textId="77777777" w:rsidR="0048628C" w:rsidRPr="0048628C" w:rsidRDefault="0048628C" w:rsidP="0048628C">
            <w:pPr>
              <w:pStyle w:val="2-"/>
              <w:rPr>
                <w:color w:val="auto"/>
              </w:rPr>
            </w:pPr>
            <w:r w:rsidRPr="0048628C">
              <w:rPr>
                <w:rFonts w:hint="eastAsia"/>
                <w:color w:val="auto"/>
              </w:rPr>
              <w:t>fiberFunc(): [太郎](2)</w:t>
            </w:r>
          </w:p>
          <w:p w14:paraId="28B1A0BC" w14:textId="77777777" w:rsidR="0048628C" w:rsidRPr="0048628C" w:rsidRDefault="0048628C" w:rsidP="0048628C">
            <w:pPr>
              <w:pStyle w:val="2-"/>
              <w:rPr>
                <w:color w:val="auto"/>
              </w:rPr>
            </w:pPr>
            <w:r w:rsidRPr="0048628C">
              <w:rPr>
                <w:color w:val="auto"/>
              </w:rPr>
              <w:t>Fiber thread No.2 is switched.</w:t>
            </w:r>
          </w:p>
          <w:p w14:paraId="41700432" w14:textId="77777777" w:rsidR="0048628C" w:rsidRPr="0048628C" w:rsidRDefault="0048628C" w:rsidP="0048628C">
            <w:pPr>
              <w:pStyle w:val="2-"/>
              <w:rPr>
                <w:color w:val="auto"/>
              </w:rPr>
            </w:pPr>
            <w:r w:rsidRPr="0048628C">
              <w:rPr>
                <w:rFonts w:hint="eastAsia"/>
                <w:color w:val="auto"/>
              </w:rPr>
              <w:t>fiberFunc(): [次郎](2)</w:t>
            </w:r>
          </w:p>
          <w:p w14:paraId="015DB8FA" w14:textId="77777777" w:rsidR="0048628C" w:rsidRPr="0048628C" w:rsidRDefault="0048628C" w:rsidP="0048628C">
            <w:pPr>
              <w:pStyle w:val="2-"/>
              <w:rPr>
                <w:color w:val="auto"/>
              </w:rPr>
            </w:pPr>
            <w:r w:rsidRPr="0048628C">
              <w:rPr>
                <w:color w:val="auto"/>
              </w:rPr>
              <w:t>Fiber thread No.0 is switched.</w:t>
            </w:r>
          </w:p>
          <w:p w14:paraId="038DF4E3" w14:textId="52E1545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rFonts w:hint="eastAsia"/>
                <w:color w:val="FF0000"/>
              </w:rPr>
              <w:t>fiberMainでファイバースレッドを切り替えると、連鎖的に全てに切り替わる</w:t>
            </w:r>
          </w:p>
          <w:p w14:paraId="77F8666E" w14:textId="77777777" w:rsidR="0048628C" w:rsidRPr="0048628C" w:rsidRDefault="0048628C" w:rsidP="0048628C">
            <w:pPr>
              <w:pStyle w:val="2-"/>
              <w:rPr>
                <w:color w:val="auto"/>
              </w:rPr>
            </w:pPr>
            <w:r w:rsidRPr="0048628C">
              <w:rPr>
                <w:color w:val="auto"/>
              </w:rPr>
              <w:t>Fiber thread No.1 is switched.</w:t>
            </w:r>
          </w:p>
          <w:p w14:paraId="0F7E779E" w14:textId="1312CA23"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01BFA0F9" w14:textId="77777777" w:rsidR="0048628C" w:rsidRPr="0048628C" w:rsidRDefault="0048628C" w:rsidP="0048628C">
            <w:pPr>
              <w:pStyle w:val="2-"/>
              <w:rPr>
                <w:color w:val="auto"/>
              </w:rPr>
            </w:pPr>
            <w:r w:rsidRPr="0048628C">
              <w:rPr>
                <w:color w:val="auto"/>
              </w:rPr>
              <w:t>Fiber thread No.1 is switched.</w:t>
            </w:r>
          </w:p>
          <w:p w14:paraId="2F8F2941" w14:textId="37068E46"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222E7052" w14:textId="77777777" w:rsidR="0048628C" w:rsidRPr="0048628C" w:rsidRDefault="0048628C" w:rsidP="0048628C">
            <w:pPr>
              <w:pStyle w:val="2-"/>
              <w:rPr>
                <w:color w:val="auto"/>
              </w:rPr>
            </w:pPr>
            <w:r w:rsidRPr="0048628C">
              <w:rPr>
                <w:color w:val="auto"/>
              </w:rPr>
              <w:t>Fiber thread No.0 is switched.</w:t>
            </w:r>
          </w:p>
          <w:p w14:paraId="6A97ABC4" w14:textId="77777777" w:rsidR="0048628C" w:rsidRPr="0048628C" w:rsidRDefault="0048628C" w:rsidP="0048628C">
            <w:pPr>
              <w:pStyle w:val="2-"/>
              <w:rPr>
                <w:color w:val="auto"/>
              </w:rPr>
            </w:pPr>
            <w:r w:rsidRPr="0048628C">
              <w:rPr>
                <w:color w:val="auto"/>
              </w:rPr>
              <w:t>- loop -</w:t>
            </w:r>
          </w:p>
          <w:p w14:paraId="15538217" w14:textId="187D371C" w:rsidR="00F350DA" w:rsidRPr="0048628C" w:rsidRDefault="00F350DA" w:rsidP="00F350DA">
            <w:pPr>
              <w:pStyle w:val="2-"/>
              <w:rPr>
                <w:color w:val="auto"/>
              </w:rPr>
            </w:pPr>
            <w:r w:rsidRPr="0048628C">
              <w:rPr>
                <w:color w:val="auto"/>
              </w:rPr>
              <w:t>- loop</w:t>
            </w:r>
            <w:r>
              <w:rPr>
                <w:color w:val="auto"/>
              </w:rPr>
              <w:t>: end</w:t>
            </w:r>
            <w:r w:rsidRPr="0048628C">
              <w:rPr>
                <w:color w:val="auto"/>
              </w:rPr>
              <w:t xml:space="preserve"> -</w:t>
            </w:r>
          </w:p>
          <w:p w14:paraId="57A55DF6" w14:textId="0C69D243" w:rsidR="0048628C" w:rsidRPr="0048628C" w:rsidRDefault="0048628C" w:rsidP="0048628C">
            <w:pPr>
              <w:pStyle w:val="2-"/>
              <w:rPr>
                <w:color w:val="auto"/>
              </w:rPr>
            </w:pPr>
            <w:r w:rsidRPr="0048628C">
              <w:rPr>
                <w:color w:val="auto"/>
              </w:rPr>
              <w:t>Fiber thread No.0 was removed.</w:t>
            </w:r>
            <w:r w:rsidR="00F350DA">
              <w:rPr>
                <w:color w:val="auto"/>
              </w:rPr>
              <w:tab/>
            </w:r>
            <w:r w:rsidR="00F350DA" w:rsidRPr="00F350DA">
              <w:rPr>
                <w:rFonts w:hint="eastAsia"/>
                <w:color w:val="FF0000"/>
              </w:rPr>
              <w:t>←</w:t>
            </w:r>
            <w:r w:rsidR="00F350DA">
              <w:rPr>
                <w:rFonts w:hint="eastAsia"/>
                <w:color w:val="FF0000"/>
              </w:rPr>
              <w:t>f</w:t>
            </w:r>
            <w:r w:rsidR="00F350DA">
              <w:rPr>
                <w:color w:val="FF0000"/>
              </w:rPr>
              <w:t>iberMain</w:t>
            </w:r>
            <w:r w:rsidR="00F350DA" w:rsidRPr="00F350DA">
              <w:rPr>
                <w:rFonts w:hint="eastAsia"/>
                <w:color w:val="FF0000"/>
              </w:rPr>
              <w:t>終了</w:t>
            </w:r>
          </w:p>
          <w:p w14:paraId="71F18894" w14:textId="7E128573" w:rsidR="0048628C" w:rsidRPr="00DD51B6" w:rsidRDefault="0048628C" w:rsidP="0048628C">
            <w:pPr>
              <w:pStyle w:val="2-"/>
              <w:rPr>
                <w:color w:val="auto"/>
              </w:rPr>
            </w:pPr>
            <w:r w:rsidRPr="0048628C">
              <w:rPr>
                <w:color w:val="auto"/>
              </w:rPr>
              <w:t>- Fiber Thread Test: END -</w:t>
            </w:r>
          </w:p>
        </w:tc>
      </w:tr>
    </w:tbl>
    <w:p w14:paraId="17E3E9FB" w14:textId="7AB0CB3E" w:rsidR="00A30AAF" w:rsidRDefault="00D2349E" w:rsidP="00A30AAF">
      <w:pPr>
        <w:pStyle w:val="2"/>
      </w:pPr>
      <w:bookmarkStart w:id="64" w:name="_Toc379777975"/>
      <w:r>
        <w:rPr>
          <w:rFonts w:hint="eastAsia"/>
        </w:rPr>
        <w:lastRenderedPageBreak/>
        <w:t>S</w:t>
      </w:r>
      <w:r w:rsidR="005026B8">
        <w:t>PURS</w:t>
      </w:r>
      <w:r>
        <w:t>／</w:t>
      </w:r>
      <w:r>
        <w:t>GPGPU</w:t>
      </w:r>
      <w:r w:rsidR="007349D7">
        <w:t>／</w:t>
      </w:r>
      <w:r w:rsidR="003127F1">
        <w:rPr>
          <w:rFonts w:hint="eastAsia"/>
        </w:rPr>
        <w:t>DirectCompute</w:t>
      </w:r>
      <w:r w:rsidR="003127F1">
        <w:rPr>
          <w:rFonts w:hint="eastAsia"/>
        </w:rPr>
        <w:t>／</w:t>
      </w:r>
      <w:r w:rsidR="007349D7">
        <w:rPr>
          <w:rFonts w:hint="eastAsia"/>
        </w:rPr>
        <w:t>CUDA</w:t>
      </w:r>
      <w:r w:rsidR="007349D7">
        <w:rPr>
          <w:rFonts w:hint="eastAsia"/>
        </w:rPr>
        <w:t>／</w:t>
      </w:r>
      <w:r w:rsidR="00947C2E">
        <w:rPr>
          <w:rFonts w:hint="eastAsia"/>
        </w:rPr>
        <w:t>A</w:t>
      </w:r>
      <w:r w:rsidR="00947C2E">
        <w:t>TI</w:t>
      </w:r>
      <w:r w:rsidR="007349D7">
        <w:rPr>
          <w:rFonts w:hint="eastAsia"/>
        </w:rPr>
        <w:t xml:space="preserve"> Stream</w:t>
      </w:r>
      <w:r w:rsidR="007349D7">
        <w:rPr>
          <w:rFonts w:hint="eastAsia"/>
        </w:rPr>
        <w:t>／</w:t>
      </w:r>
      <w:r w:rsidR="007349D7">
        <w:rPr>
          <w:rFonts w:hint="eastAsia"/>
        </w:rPr>
        <w:t>OpenCL</w:t>
      </w:r>
      <w:bookmarkEnd w:id="64"/>
    </w:p>
    <w:p w14:paraId="6E615A01" w14:textId="77777777" w:rsidR="001A0B97" w:rsidRDefault="001A0B97" w:rsidP="00A30AAF">
      <w:pPr>
        <w:pStyle w:val="a9"/>
        <w:ind w:firstLine="283"/>
      </w:pPr>
      <w:r>
        <w:rPr>
          <w:rFonts w:hint="eastAsia"/>
        </w:rPr>
        <w:t>より大規模な並列処理技術を簡単に解説する。</w:t>
      </w:r>
    </w:p>
    <w:p w14:paraId="1D94004D" w14:textId="1409C95B" w:rsidR="00A30AAF" w:rsidRDefault="001A0B97" w:rsidP="001A0B97">
      <w:pPr>
        <w:pStyle w:val="a9"/>
        <w:keepNext/>
        <w:widowControl/>
        <w:spacing w:beforeLines="50" w:before="180"/>
        <w:ind w:firstLine="283"/>
      </w:pPr>
      <w:r>
        <w:rPr>
          <w:rFonts w:hint="eastAsia"/>
        </w:rPr>
        <w:t>標題に記したのは、いずれも</w:t>
      </w:r>
      <w:r w:rsidR="0043397F">
        <w:rPr>
          <w:rFonts w:hint="eastAsia"/>
        </w:rPr>
        <w:t>メインプロセッサ（コア）以外のプロセッサを使用して並列処理を行う為のフレームワークである。</w:t>
      </w:r>
      <w:r w:rsidR="003127F1">
        <w:rPr>
          <w:rFonts w:hint="eastAsia"/>
        </w:rPr>
        <w:t>プロセッサ独自の処理コードが必要なため、「プログラム中の一部の関数をスレッド化する」といったことはできない。メモリもメインメモリから独立しているものが多く、専用のメモリ管理が必要になる。</w:t>
      </w:r>
    </w:p>
    <w:p w14:paraId="464557A5" w14:textId="507D3BAC" w:rsidR="005026B8" w:rsidRDefault="00207418" w:rsidP="00207418">
      <w:pPr>
        <w:pStyle w:val="affff7"/>
      </w:pPr>
      <w:r>
        <w:rPr>
          <w:rFonts w:hint="eastAsia"/>
        </w:rPr>
        <w:t>S</w:t>
      </w:r>
      <w:r w:rsidR="005026B8">
        <w:t>PURS</w:t>
      </w:r>
      <w:r w:rsidR="00AD0585">
        <w:fldChar w:fldCharType="begin"/>
      </w:r>
      <w:r w:rsidR="00AD0585">
        <w:instrText xml:space="preserve"> XE "</w:instrText>
      </w:r>
      <w:r w:rsidR="00AD0585">
        <w:rPr>
          <w:rFonts w:hint="eastAsia"/>
        </w:rPr>
        <w:instrText>SPURS</w:instrText>
      </w:r>
      <w:r w:rsidR="00AD0585">
        <w:instrText>" \y “</w:instrText>
      </w:r>
      <w:r w:rsidR="00AD0585">
        <w:rPr>
          <w:rFonts w:hint="eastAsia"/>
        </w:rPr>
        <w:instrText>SPURS</w:instrText>
      </w:r>
      <w:r w:rsidR="00AD0585">
        <w:instrText xml:space="preserve">” </w:instrText>
      </w:r>
      <w:r w:rsidR="00AD0585">
        <w:fldChar w:fldCharType="end"/>
      </w:r>
      <w:r>
        <w:t xml:space="preserve"> </w:t>
      </w:r>
      <w:r>
        <w:tab/>
      </w:r>
      <w:r>
        <w:tab/>
      </w:r>
      <w:r w:rsidR="005026B8">
        <w:rPr>
          <w:rFonts w:hint="eastAsia"/>
        </w:rPr>
        <w:t>PS3</w:t>
      </w:r>
      <w:r w:rsidR="005026B8">
        <w:rPr>
          <w:rFonts w:hint="eastAsia"/>
        </w:rPr>
        <w:t>用の</w:t>
      </w:r>
      <w:r w:rsidR="005026B8">
        <w:rPr>
          <w:rFonts w:hint="eastAsia"/>
        </w:rPr>
        <w:t>SDK</w:t>
      </w:r>
      <w:r w:rsidR="005026B8">
        <w:rPr>
          <w:rFonts w:hint="eastAsia"/>
        </w:rPr>
        <w:t>で提供されている</w:t>
      </w:r>
      <w:r w:rsidR="005026B8">
        <w:rPr>
          <w:rFonts w:hint="eastAsia"/>
        </w:rPr>
        <w:t>SPU</w:t>
      </w:r>
      <w:r w:rsidR="005026B8">
        <w:rPr>
          <w:rFonts w:hint="eastAsia"/>
        </w:rPr>
        <w:t>の</w:t>
      </w:r>
      <w:r w:rsidR="00FC0BDC">
        <w:rPr>
          <w:rFonts w:hint="eastAsia"/>
        </w:rPr>
        <w:t>ジョブ</w:t>
      </w:r>
      <w:r w:rsidR="005026B8">
        <w:rPr>
          <w:rFonts w:hint="eastAsia"/>
        </w:rPr>
        <w:t>タスクスケジューラ</w:t>
      </w:r>
      <w:r w:rsidR="00717BCD">
        <w:rPr>
          <w:rFonts w:hint="eastAsia"/>
        </w:rPr>
        <w:t>。稼働中のタスクだけではなく、予約</w:t>
      </w:r>
      <w:r w:rsidR="00FC0BDC">
        <w:rPr>
          <w:rFonts w:hint="eastAsia"/>
        </w:rPr>
        <w:t>待機状態のタスク</w:t>
      </w:r>
      <w:r w:rsidR="00717BCD">
        <w:rPr>
          <w:rFonts w:hint="eastAsia"/>
        </w:rPr>
        <w:t>も管理する。個々のタスクを</w:t>
      </w:r>
      <w:r w:rsidR="00FC0BDC">
        <w:rPr>
          <w:rFonts w:hint="eastAsia"/>
        </w:rPr>
        <w:t>「ジョブ」と呼ぶ</w:t>
      </w:r>
      <w:r w:rsidR="005026B8">
        <w:rPr>
          <w:rFonts w:hint="eastAsia"/>
        </w:rPr>
        <w:t>。「</w:t>
      </w:r>
      <w:r w:rsidR="005026B8">
        <w:rPr>
          <w:rFonts w:hint="eastAsia"/>
        </w:rPr>
        <w:t>Spurs Engine</w:t>
      </w:r>
      <w:r w:rsidR="005026B8">
        <w:rPr>
          <w:rFonts w:hint="eastAsia"/>
        </w:rPr>
        <w:t>」と呼ばれる演算装置とは別物。</w:t>
      </w:r>
      <w:r w:rsidR="003127F1">
        <w:rPr>
          <w:rFonts w:hint="eastAsia"/>
        </w:rPr>
        <w:t>SPU</w:t>
      </w:r>
      <w:r w:rsidR="003127F1">
        <w:rPr>
          <w:rFonts w:hint="eastAsia"/>
        </w:rPr>
        <w:t>は独自のメモリ領域を持ち、専用のプログラムを必要とする。</w:t>
      </w:r>
      <w:r w:rsidR="003127F1">
        <w:rPr>
          <w:rFonts w:hint="eastAsia"/>
        </w:rPr>
        <w:t>SPURS</w:t>
      </w:r>
      <w:r w:rsidR="003127F1">
        <w:rPr>
          <w:rFonts w:hint="eastAsia"/>
        </w:rPr>
        <w:t>はプログラムとデータの転送、プログラムの実行をまかなう。</w:t>
      </w:r>
    </w:p>
    <w:p w14:paraId="3112B0B0" w14:textId="6D403260" w:rsidR="0043397F" w:rsidRDefault="005026B8" w:rsidP="005026B8">
      <w:pPr>
        <w:pStyle w:val="affff7"/>
        <w:numPr>
          <w:ilvl w:val="0"/>
          <w:numId w:val="0"/>
        </w:numPr>
        <w:ind w:left="3274"/>
      </w:pPr>
      <w:r>
        <w:rPr>
          <w:rFonts w:hint="eastAsia"/>
        </w:rPr>
        <w:t>ちなみに、「</w:t>
      </w:r>
      <w:r>
        <w:rPr>
          <w:rFonts w:hint="eastAsia"/>
        </w:rPr>
        <w:t>Spurs Engine</w:t>
      </w:r>
      <w:r>
        <w:rPr>
          <w:rFonts w:hint="eastAsia"/>
        </w:rPr>
        <w:t>」は</w:t>
      </w:r>
      <w:r>
        <w:rPr>
          <w:rFonts w:hint="eastAsia"/>
        </w:rPr>
        <w:t>SPE</w:t>
      </w:r>
      <w:r>
        <w:rPr>
          <w:rFonts w:hint="eastAsia"/>
        </w:rPr>
        <w:t>を</w:t>
      </w:r>
      <w:r>
        <w:rPr>
          <w:rFonts w:hint="eastAsia"/>
        </w:rPr>
        <w:t>4</w:t>
      </w:r>
      <w:r>
        <w:rPr>
          <w:rFonts w:hint="eastAsia"/>
        </w:rPr>
        <w:t>基とエンコーダー／デコーダー処理チップ搭載して</w:t>
      </w:r>
      <w:r>
        <w:rPr>
          <w:rFonts w:hint="eastAsia"/>
        </w:rPr>
        <w:t>PPE</w:t>
      </w:r>
      <w:r>
        <w:rPr>
          <w:rFonts w:hint="eastAsia"/>
        </w:rPr>
        <w:t>は搭載しないコプロセッサ。</w:t>
      </w:r>
    </w:p>
    <w:p w14:paraId="454E5C8A" w14:textId="3BDE04A1" w:rsidR="003127F1" w:rsidRDefault="00207418" w:rsidP="00207418">
      <w:pPr>
        <w:pStyle w:val="affff7"/>
      </w:pPr>
      <w:r>
        <w:rPr>
          <w:rFonts w:hint="eastAsia"/>
        </w:rPr>
        <w:t>GPGPU</w:t>
      </w:r>
      <w:r w:rsidR="00AD0585">
        <w:fldChar w:fldCharType="begin"/>
      </w:r>
      <w:r w:rsidR="00AD0585">
        <w:instrText xml:space="preserve"> XE "</w:instrText>
      </w:r>
      <w:r w:rsidR="00AD0585">
        <w:rPr>
          <w:rFonts w:hint="eastAsia"/>
        </w:rPr>
        <w:instrText>GPGPU</w:instrText>
      </w:r>
      <w:r w:rsidR="00AD0585">
        <w:instrText>" \y “</w:instrText>
      </w:r>
      <w:r w:rsidR="00AD0585">
        <w:rPr>
          <w:rFonts w:hint="eastAsia"/>
        </w:rPr>
        <w:instrText>GPGPU</w:instrText>
      </w:r>
      <w:r w:rsidR="00AD0585">
        <w:instrText xml:space="preserve">” </w:instrText>
      </w:r>
      <w:r w:rsidR="00AD0585">
        <w:fldChar w:fldCharType="end"/>
      </w:r>
      <w:r>
        <w:rPr>
          <w:rFonts w:hint="eastAsia"/>
        </w:rPr>
        <w:t xml:space="preserve"> </w:t>
      </w:r>
      <w:r>
        <w:tab/>
      </w:r>
      <w:r>
        <w:tab/>
      </w:r>
      <w:r w:rsidR="003127F1">
        <w:rPr>
          <w:rFonts w:hint="eastAsia"/>
        </w:rPr>
        <w:t>「</w:t>
      </w:r>
      <w:r w:rsidR="003127F1">
        <w:t>General-Processing computing on Graphincs Processing Unit</w:t>
      </w:r>
      <w:r w:rsidR="00947C2E">
        <w:rPr>
          <w:rFonts w:hint="eastAsia"/>
        </w:rPr>
        <w:t>：</w:t>
      </w:r>
      <w:r w:rsidR="003127F1">
        <w:rPr>
          <w:rFonts w:hint="eastAsia"/>
        </w:rPr>
        <w:t>GPU</w:t>
      </w:r>
      <w:r w:rsidR="003127F1">
        <w:rPr>
          <w:rFonts w:hint="eastAsia"/>
        </w:rPr>
        <w:t>による汎目的演算」のこと。描画用の処理装置を他の演算に活用する。浮動小数点演算に強く、プログラミングにはコンピュートシェーダーを用いる。なお、「</w:t>
      </w:r>
      <w:r w:rsidR="003127F1">
        <w:rPr>
          <w:rFonts w:hint="eastAsia"/>
        </w:rPr>
        <w:t>GPGPU</w:t>
      </w:r>
      <w:r w:rsidR="003127F1">
        <w:rPr>
          <w:rFonts w:hint="eastAsia"/>
        </w:rPr>
        <w:t>」自体は技術的概念を指す言葉</w:t>
      </w:r>
      <w:r w:rsidR="003127F1">
        <w:rPr>
          <w:rFonts w:hint="eastAsia"/>
        </w:rPr>
        <w:lastRenderedPageBreak/>
        <w:t>であって、特定のフレームワークではない。</w:t>
      </w:r>
    </w:p>
    <w:p w14:paraId="008C978F" w14:textId="19DA7D27" w:rsidR="003127F1" w:rsidRDefault="003127F1" w:rsidP="003127F1">
      <w:pPr>
        <w:pStyle w:val="affff7"/>
      </w:pPr>
      <w:r>
        <w:t>DirectCompute</w:t>
      </w:r>
      <w:r w:rsidR="00AD0585">
        <w:fldChar w:fldCharType="begin"/>
      </w:r>
      <w:r w:rsidR="00AD0585">
        <w:instrText xml:space="preserve"> XE "</w:instrText>
      </w:r>
      <w:r w:rsidR="00AD0585">
        <w:rPr>
          <w:rFonts w:hint="eastAsia"/>
        </w:rPr>
        <w:instrText>DirectCompute</w:instrText>
      </w:r>
      <w:r w:rsidR="00AD0585">
        <w:instrText>" \y “</w:instrText>
      </w:r>
      <w:r w:rsidR="00AD0585">
        <w:rPr>
          <w:rFonts w:hint="eastAsia"/>
        </w:rPr>
        <w:instrText>DirectCompute</w:instrText>
      </w:r>
      <w:r w:rsidR="00AD0585">
        <w:instrText xml:space="preserve">” </w:instrText>
      </w:r>
      <w:r w:rsidR="00AD0585">
        <w:fldChar w:fldCharType="end"/>
      </w:r>
      <w:r>
        <w:t xml:space="preserve"> </w:t>
      </w:r>
      <w:r>
        <w:tab/>
      </w:r>
      <w:r>
        <w:tab/>
        <w:t xml:space="preserve">Microsoft </w:t>
      </w:r>
      <w:r>
        <w:rPr>
          <w:rFonts w:hint="eastAsia"/>
        </w:rPr>
        <w:t>による</w:t>
      </w:r>
      <w:r>
        <w:rPr>
          <w:rFonts w:hint="eastAsia"/>
        </w:rPr>
        <w:t>GPGPU</w:t>
      </w:r>
      <w:r w:rsidR="00947C2E">
        <w:rPr>
          <w:rFonts w:hint="eastAsia"/>
        </w:rPr>
        <w:t>対応</w:t>
      </w:r>
      <w:r w:rsidR="00947C2E">
        <w:rPr>
          <w:rFonts w:hint="eastAsia"/>
        </w:rPr>
        <w:t>API</w:t>
      </w:r>
      <w:r>
        <w:rPr>
          <w:rFonts w:hint="eastAsia"/>
        </w:rPr>
        <w:t>。</w:t>
      </w:r>
      <w:r w:rsidR="00947C2E">
        <w:rPr>
          <w:rFonts w:hint="eastAsia"/>
        </w:rPr>
        <w:t>DirectX</w:t>
      </w:r>
      <w:r w:rsidR="00947C2E">
        <w:t>11</w:t>
      </w:r>
      <w:r w:rsidR="00947C2E">
        <w:rPr>
          <w:rFonts w:hint="eastAsia"/>
        </w:rPr>
        <w:t>以降に含まれる。</w:t>
      </w:r>
    </w:p>
    <w:p w14:paraId="7134F627" w14:textId="490FFC68" w:rsidR="00207418" w:rsidRDefault="00207418" w:rsidP="00207418">
      <w:pPr>
        <w:pStyle w:val="affff7"/>
      </w:pPr>
      <w:r>
        <w:t>CUDA</w:t>
      </w:r>
      <w:r w:rsidR="00AD0585">
        <w:fldChar w:fldCharType="begin"/>
      </w:r>
      <w:r w:rsidR="00AD0585">
        <w:instrText xml:space="preserve"> XE "</w:instrText>
      </w:r>
      <w:r w:rsidR="00AD0585">
        <w:rPr>
          <w:rFonts w:hint="eastAsia"/>
        </w:rPr>
        <w:instrText>CUDA</w:instrText>
      </w:r>
      <w:r w:rsidR="00AD0585">
        <w:instrText>" \y “</w:instrText>
      </w:r>
      <w:r w:rsidR="00AD0585">
        <w:rPr>
          <w:rFonts w:hint="eastAsia"/>
        </w:rPr>
        <w:instrText>CUDA</w:instrText>
      </w:r>
      <w:r w:rsidR="00AD0585">
        <w:instrText xml:space="preserve">” </w:instrText>
      </w:r>
      <w:r w:rsidR="00AD0585">
        <w:fldChar w:fldCharType="end"/>
      </w:r>
      <w:r>
        <w:t xml:space="preserve"> </w:t>
      </w:r>
      <w:r>
        <w:tab/>
      </w:r>
      <w:r>
        <w:tab/>
      </w:r>
      <w:r w:rsidR="00947C2E">
        <w:t>NVIDIA</w:t>
      </w:r>
      <w:r w:rsidR="00947C2E">
        <w:rPr>
          <w:rFonts w:hint="eastAsia"/>
        </w:rPr>
        <w:t>による</w:t>
      </w:r>
      <w:r w:rsidR="00947C2E">
        <w:rPr>
          <w:rFonts w:hint="eastAsia"/>
        </w:rPr>
        <w:t>GPU</w:t>
      </w:r>
      <w:r w:rsidR="00947C2E">
        <w:rPr>
          <w:rFonts w:hint="eastAsia"/>
        </w:rPr>
        <w:t>向けの</w:t>
      </w:r>
      <w:r w:rsidR="00947C2E">
        <w:rPr>
          <w:rFonts w:hint="eastAsia"/>
        </w:rPr>
        <w:t>C</w:t>
      </w:r>
      <w:r w:rsidR="00947C2E">
        <w:rPr>
          <w:rFonts w:hint="eastAsia"/>
        </w:rPr>
        <w:t>言語の統合開発環境。</w:t>
      </w:r>
      <w:r w:rsidR="00754D49">
        <w:rPr>
          <w:rFonts w:hint="eastAsia"/>
        </w:rPr>
        <w:t>NVIDIA</w:t>
      </w:r>
      <w:r w:rsidR="00754D49">
        <w:rPr>
          <w:rFonts w:hint="eastAsia"/>
        </w:rPr>
        <w:t>製の</w:t>
      </w:r>
      <w:r w:rsidR="00754D49">
        <w:rPr>
          <w:rFonts w:hint="eastAsia"/>
        </w:rPr>
        <w:t>GPU</w:t>
      </w:r>
      <w:r w:rsidR="00754D49">
        <w:rPr>
          <w:rFonts w:hint="eastAsia"/>
        </w:rPr>
        <w:t>に特化した</w:t>
      </w:r>
      <w:r w:rsidR="00947C2E">
        <w:rPr>
          <w:rFonts w:hint="eastAsia"/>
        </w:rPr>
        <w:t>GPGPU</w:t>
      </w:r>
      <w:r w:rsidR="00947C2E">
        <w:rPr>
          <w:rFonts w:hint="eastAsia"/>
        </w:rPr>
        <w:t>のためのフレームワークである。「</w:t>
      </w:r>
      <w:r w:rsidR="00947C2E">
        <w:rPr>
          <w:rFonts w:hint="eastAsia"/>
        </w:rPr>
        <w:t>CUDA</w:t>
      </w:r>
      <w:r w:rsidR="00947C2E">
        <w:rPr>
          <w:rFonts w:hint="eastAsia"/>
        </w:rPr>
        <w:t>」は「</w:t>
      </w:r>
      <w:r w:rsidR="00947C2E">
        <w:rPr>
          <w:rFonts w:hint="eastAsia"/>
        </w:rPr>
        <w:t>Compute Unified Devide Architecture</w:t>
      </w:r>
      <w:r w:rsidR="00947C2E">
        <w:rPr>
          <w:rFonts w:hint="eastAsia"/>
        </w:rPr>
        <w:t>」の略。「クーダ」と読む。</w:t>
      </w:r>
    </w:p>
    <w:p w14:paraId="42D210B6" w14:textId="1A377408" w:rsidR="00207418" w:rsidRDefault="00207418" w:rsidP="00207418">
      <w:pPr>
        <w:pStyle w:val="affff7"/>
      </w:pPr>
      <w:r>
        <w:t>A</w:t>
      </w:r>
      <w:r w:rsidR="00947C2E">
        <w:t>TI</w:t>
      </w:r>
      <w:r>
        <w:t xml:space="preserve"> Stream</w:t>
      </w:r>
      <w:r w:rsidR="00AD0585">
        <w:fldChar w:fldCharType="begin"/>
      </w:r>
      <w:r w:rsidR="00AD0585">
        <w:instrText xml:space="preserve"> XE "ATI Stream" \y “</w:instrText>
      </w:r>
      <w:r w:rsidR="00AD0585">
        <w:rPr>
          <w:rFonts w:hint="eastAsia"/>
        </w:rPr>
        <w:instrText>ATI</w:instrText>
      </w:r>
      <w:r w:rsidR="00AD0585">
        <w:instrText xml:space="preserve"> </w:instrText>
      </w:r>
      <w:r w:rsidR="00AD0585">
        <w:rPr>
          <w:rFonts w:hint="eastAsia"/>
        </w:rPr>
        <w:instrText>Stream</w:instrText>
      </w:r>
      <w:r w:rsidR="00AD0585">
        <w:instrText xml:space="preserve">” </w:instrText>
      </w:r>
      <w:r w:rsidR="00AD0585">
        <w:fldChar w:fldCharType="end"/>
      </w:r>
      <w:r>
        <w:t xml:space="preserve"> </w:t>
      </w:r>
      <w:r>
        <w:tab/>
      </w:r>
      <w:r>
        <w:tab/>
      </w:r>
      <w:r w:rsidR="00947C2E">
        <w:t>AMD</w:t>
      </w:r>
      <w:r w:rsidR="00947C2E">
        <w:rPr>
          <w:rFonts w:hint="eastAsia"/>
        </w:rPr>
        <w:t>による</w:t>
      </w:r>
      <w:r w:rsidR="00947C2E">
        <w:rPr>
          <w:rFonts w:hint="eastAsia"/>
        </w:rPr>
        <w:t>GPGPU</w:t>
      </w:r>
      <w:r w:rsidR="00947C2E">
        <w:rPr>
          <w:rFonts w:hint="eastAsia"/>
        </w:rPr>
        <w:t>技術。</w:t>
      </w:r>
      <w:r w:rsidR="002361EB">
        <w:rPr>
          <w:rFonts w:hint="eastAsia"/>
        </w:rPr>
        <w:t>開発フレームワークには「</w:t>
      </w:r>
      <w:r w:rsidR="002361EB">
        <w:rPr>
          <w:rFonts w:hint="eastAsia"/>
        </w:rPr>
        <w:t>OpenCL</w:t>
      </w:r>
      <w:r w:rsidR="002361EB">
        <w:rPr>
          <w:rFonts w:hint="eastAsia"/>
        </w:rPr>
        <w:t>」を用いる。</w:t>
      </w:r>
      <w:r w:rsidR="00947C2E">
        <w:rPr>
          <w:rFonts w:hint="eastAsia"/>
        </w:rPr>
        <w:t>合併前の社名の「</w:t>
      </w:r>
      <w:r w:rsidR="00947C2E">
        <w:rPr>
          <w:rFonts w:hint="eastAsia"/>
        </w:rPr>
        <w:t>ATI</w:t>
      </w:r>
      <w:r w:rsidR="00947C2E">
        <w:rPr>
          <w:rFonts w:hint="eastAsia"/>
        </w:rPr>
        <w:t>」がその名に残る。</w:t>
      </w:r>
    </w:p>
    <w:p w14:paraId="68AA8C5B" w14:textId="142AB478" w:rsidR="00207418" w:rsidRDefault="00207418" w:rsidP="00207418">
      <w:pPr>
        <w:pStyle w:val="affff7"/>
      </w:pPr>
      <w:r>
        <w:t>OpenCL</w:t>
      </w:r>
      <w:r w:rsidR="00AD0585">
        <w:fldChar w:fldCharType="begin"/>
      </w:r>
      <w:r w:rsidR="00AD0585">
        <w:instrText xml:space="preserve"> XE "OpenCL" \y “OpenCL” </w:instrText>
      </w:r>
      <w:r w:rsidR="00AD0585">
        <w:fldChar w:fldCharType="end"/>
      </w:r>
      <w:r>
        <w:t xml:space="preserve"> </w:t>
      </w:r>
      <w:r>
        <w:tab/>
      </w:r>
      <w:r>
        <w:tab/>
      </w:r>
      <w:r w:rsidR="002361EB">
        <w:rPr>
          <w:rFonts w:hint="eastAsia"/>
        </w:rPr>
        <w:t>汎用的な並列コンピューティングの開発フレームワーク。</w:t>
      </w:r>
      <w:r w:rsidR="002361EB">
        <w:rPr>
          <w:rFonts w:hint="eastAsia"/>
        </w:rPr>
        <w:t>G</w:t>
      </w:r>
      <w:r w:rsidR="002361EB">
        <w:t>PGP</w:t>
      </w:r>
      <w:r w:rsidR="002361EB">
        <w:rPr>
          <w:rFonts w:hint="eastAsia"/>
        </w:rPr>
        <w:t>U</w:t>
      </w:r>
      <w:r w:rsidR="002361EB">
        <w:rPr>
          <w:rFonts w:hint="eastAsia"/>
        </w:rPr>
        <w:t>、</w:t>
      </w:r>
      <w:r w:rsidR="002361EB">
        <w:rPr>
          <w:rFonts w:hint="eastAsia"/>
        </w:rPr>
        <w:t>Cell</w:t>
      </w:r>
      <w:r w:rsidR="002361EB">
        <w:rPr>
          <w:rFonts w:hint="eastAsia"/>
        </w:rPr>
        <w:t>（</w:t>
      </w:r>
      <w:r w:rsidR="002361EB">
        <w:t>SPU</w:t>
      </w:r>
      <w:r w:rsidR="002361EB">
        <w:rPr>
          <w:rFonts w:hint="eastAsia"/>
        </w:rPr>
        <w:t>）、</w:t>
      </w:r>
      <w:r w:rsidR="002361EB">
        <w:rPr>
          <w:rFonts w:hint="eastAsia"/>
        </w:rPr>
        <w:t>CPU</w:t>
      </w:r>
      <w:r w:rsidR="002361EB">
        <w:rPr>
          <w:rFonts w:hint="eastAsia"/>
        </w:rPr>
        <w:t>（マルチプロセッサ／マルチコア）などの異種演算装置をひとまとめに扱う。</w:t>
      </w:r>
    </w:p>
    <w:p w14:paraId="0CE6609C" w14:textId="586E2116" w:rsidR="00754D49" w:rsidRDefault="00754D49" w:rsidP="00754D49">
      <w:pPr>
        <w:pStyle w:val="a9"/>
        <w:spacing w:beforeLines="50" w:before="180"/>
        <w:ind w:firstLine="283"/>
      </w:pPr>
      <w:r>
        <w:rPr>
          <w:rFonts w:hint="eastAsia"/>
        </w:rPr>
        <w:t>「</w:t>
      </w:r>
      <w:r>
        <w:rPr>
          <w:rFonts w:hint="eastAsia"/>
        </w:rPr>
        <w:t>SPURS</w:t>
      </w:r>
      <w:r>
        <w:rPr>
          <w:rFonts w:hint="eastAsia"/>
        </w:rPr>
        <w:t>」「</w:t>
      </w:r>
      <w:r>
        <w:rPr>
          <w:rFonts w:hint="eastAsia"/>
        </w:rPr>
        <w:t>DirectComput</w:t>
      </w:r>
      <w:r>
        <w:t>e</w:t>
      </w:r>
      <w:r>
        <w:rPr>
          <w:rFonts w:hint="eastAsia"/>
        </w:rPr>
        <w:t>」「</w:t>
      </w:r>
      <w:r>
        <w:rPr>
          <w:rFonts w:hint="eastAsia"/>
        </w:rPr>
        <w:t>CUDA</w:t>
      </w:r>
      <w:r>
        <w:rPr>
          <w:rFonts w:hint="eastAsia"/>
        </w:rPr>
        <w:t>」「</w:t>
      </w:r>
      <w:r>
        <w:rPr>
          <w:rFonts w:hint="eastAsia"/>
        </w:rPr>
        <w:t>OpenCL</w:t>
      </w:r>
      <w:r>
        <w:rPr>
          <w:rFonts w:hint="eastAsia"/>
        </w:rPr>
        <w:t>」が競合技術。</w:t>
      </w:r>
    </w:p>
    <w:p w14:paraId="59B64BA7" w14:textId="4C2DC05A" w:rsidR="005A39A4" w:rsidRPr="005A39A4" w:rsidRDefault="005A39A4" w:rsidP="00754D49">
      <w:pPr>
        <w:pStyle w:val="a9"/>
        <w:spacing w:beforeLines="50" w:before="180"/>
        <w:ind w:firstLine="283"/>
        <w:rPr>
          <w:color w:val="808080" w:themeColor="background1" w:themeShade="80"/>
        </w:rPr>
      </w:pPr>
      <w:r>
        <w:rPr>
          <w:color w:val="808080" w:themeColor="background1" w:themeShade="80"/>
        </w:rPr>
        <w:t>なお、</w:t>
      </w:r>
      <w:r w:rsidRPr="005A39A4">
        <w:rPr>
          <w:color w:val="808080" w:themeColor="background1" w:themeShade="80"/>
        </w:rPr>
        <w:t>「</w:t>
      </w:r>
      <w:r w:rsidRPr="005A39A4">
        <w:rPr>
          <w:rFonts w:hint="eastAsia"/>
          <w:color w:val="808080" w:themeColor="background1" w:themeShade="80"/>
        </w:rPr>
        <w:t>C</w:t>
      </w:r>
      <w:r w:rsidRPr="005A39A4">
        <w:rPr>
          <w:color w:val="808080" w:themeColor="background1" w:themeShade="80"/>
        </w:rPr>
        <w:t>UDA</w:t>
      </w:r>
      <w:r w:rsidRPr="005A39A4">
        <w:rPr>
          <w:color w:val="808080" w:themeColor="background1" w:themeShade="80"/>
        </w:rPr>
        <w:t>」「</w:t>
      </w:r>
      <w:r w:rsidRPr="005A39A4">
        <w:rPr>
          <w:rFonts w:hint="eastAsia"/>
          <w:color w:val="808080" w:themeColor="background1" w:themeShade="80"/>
        </w:rPr>
        <w:t>OpenCL</w:t>
      </w:r>
      <w:r w:rsidRPr="005A39A4">
        <w:rPr>
          <w:rFonts w:hint="eastAsia"/>
          <w:color w:val="808080" w:themeColor="background1" w:themeShade="80"/>
        </w:rPr>
        <w:t>」のサンプルプログラムを記載したいところだったが、本書作成時点で間に合わず。</w:t>
      </w:r>
    </w:p>
    <w:p w14:paraId="57B2FC13" w14:textId="1FE00EAB" w:rsidR="002E6E2A" w:rsidRDefault="00424527" w:rsidP="002E6E2A">
      <w:pPr>
        <w:pStyle w:val="2"/>
      </w:pPr>
      <w:bookmarkStart w:id="65" w:name="_Toc379777976"/>
      <w:r>
        <w:rPr>
          <w:rFonts w:hint="eastAsia"/>
        </w:rPr>
        <w:t>クライアント・サーバー／</w:t>
      </w:r>
      <w:r w:rsidR="002B5845">
        <w:t>クラウド／グリッド／</w:t>
      </w:r>
      <w:r w:rsidR="002B5845">
        <w:rPr>
          <w:rFonts w:hint="eastAsia"/>
        </w:rPr>
        <w:t>RPC</w:t>
      </w:r>
      <w:r w:rsidR="002B5845">
        <w:rPr>
          <w:rFonts w:hint="eastAsia"/>
        </w:rPr>
        <w:t>／</w:t>
      </w:r>
      <w:r w:rsidR="002B5845">
        <w:rPr>
          <w:rFonts w:hint="eastAsia"/>
        </w:rPr>
        <w:t>ORB</w:t>
      </w:r>
      <w:r w:rsidR="00207418">
        <w:rPr>
          <w:rFonts w:hint="eastAsia"/>
        </w:rPr>
        <w:t>／</w:t>
      </w:r>
      <w:r w:rsidR="00207418">
        <w:rPr>
          <w:rFonts w:hint="eastAsia"/>
        </w:rPr>
        <w:t>Hadoop</w:t>
      </w:r>
      <w:bookmarkEnd w:id="65"/>
    </w:p>
    <w:p w14:paraId="4C365E27" w14:textId="5F2E4FA1" w:rsidR="001A0B97" w:rsidRDefault="001A0B97" w:rsidP="001A0B97">
      <w:pPr>
        <w:pStyle w:val="a9"/>
        <w:ind w:firstLine="283"/>
      </w:pPr>
      <w:r>
        <w:rPr>
          <w:rFonts w:hint="eastAsia"/>
        </w:rPr>
        <w:t>さらに大規模な並列処理技術を簡単に解説する。</w:t>
      </w:r>
    </w:p>
    <w:p w14:paraId="0F23BBE8" w14:textId="53306BB8" w:rsidR="00207418" w:rsidRDefault="001A0B97" w:rsidP="001A0B97">
      <w:pPr>
        <w:pStyle w:val="a9"/>
        <w:keepNext/>
        <w:widowControl/>
        <w:spacing w:beforeLines="50" w:before="180"/>
        <w:ind w:firstLine="283"/>
      </w:pPr>
      <w:r>
        <w:rPr>
          <w:rFonts w:hint="eastAsia"/>
        </w:rPr>
        <w:t>標題に記したのは、</w:t>
      </w:r>
      <w:r w:rsidR="00207418">
        <w:rPr>
          <w:rFonts w:hint="eastAsia"/>
        </w:rPr>
        <w:t>いずれもネットワークを介して他のコンピュータを使用することで並列処理を行うための技術・概念・フレームワークである。</w:t>
      </w:r>
    </w:p>
    <w:p w14:paraId="68B9CF69" w14:textId="6087AFC8" w:rsidR="00683DB0" w:rsidRDefault="005E2E52" w:rsidP="005E2E52">
      <w:pPr>
        <w:pStyle w:val="affff7"/>
      </w:pPr>
      <w:r>
        <w:rPr>
          <w:rFonts w:hint="eastAsia"/>
        </w:rPr>
        <w:t>クライアント・サーバー</w:t>
      </w:r>
      <w:r w:rsidR="00AD0585">
        <w:fldChar w:fldCharType="begin"/>
      </w:r>
      <w:r w:rsidR="00AD0585">
        <w:instrText xml:space="preserve"> XE "</w:instrText>
      </w:r>
      <w:r w:rsidR="00AD0585">
        <w:rPr>
          <w:rFonts w:hint="eastAsia"/>
        </w:rPr>
        <w:instrText>クライアント・サーバー</w:instrText>
      </w:r>
      <w:r w:rsidR="00AD0585">
        <w:instrText>" \y “</w:instrText>
      </w:r>
      <w:r w:rsidR="00AD0585">
        <w:rPr>
          <w:rFonts w:hint="eastAsia"/>
        </w:rPr>
        <w:instrText>くらいあんと・さーばー</w:instrText>
      </w:r>
      <w:r w:rsidR="00AD0585">
        <w:instrText xml:space="preserve">” </w:instrText>
      </w:r>
      <w:r w:rsidR="00AD0585">
        <w:fldChar w:fldCharType="end"/>
      </w:r>
      <w:r>
        <w:t xml:space="preserve"> </w:t>
      </w:r>
      <w:r>
        <w:tab/>
      </w:r>
      <w:r>
        <w:tab/>
      </w:r>
      <w:r w:rsidR="00683DB0">
        <w:rPr>
          <w:rFonts w:hint="eastAsia"/>
        </w:rPr>
        <w:t>通信処理</w:t>
      </w:r>
      <w:r w:rsidR="00325E58">
        <w:rPr>
          <w:rFonts w:hint="eastAsia"/>
        </w:rPr>
        <w:t>モデルの一形態のこと</w:t>
      </w:r>
      <w:r w:rsidR="00683DB0">
        <w:rPr>
          <w:rFonts w:hint="eastAsia"/>
        </w:rPr>
        <w:t>。</w:t>
      </w:r>
      <w:r w:rsidR="00683DB0">
        <w:rPr>
          <w:rFonts w:hint="eastAsia"/>
        </w:rPr>
        <w:t>1</w:t>
      </w:r>
      <w:r w:rsidR="00683DB0">
        <w:rPr>
          <w:rFonts w:hint="eastAsia"/>
        </w:rPr>
        <w:t>台のサーバーに複数のクライアントが接続して、情報の共有を行う</w:t>
      </w:r>
      <w:r w:rsidR="00325E58">
        <w:rPr>
          <w:rFonts w:hint="eastAsia"/>
        </w:rPr>
        <w:t>ための</w:t>
      </w:r>
      <w:r w:rsidR="00683DB0">
        <w:rPr>
          <w:rFonts w:hint="eastAsia"/>
        </w:rPr>
        <w:t>システム。</w:t>
      </w:r>
    </w:p>
    <w:p w14:paraId="6DC3F4F6" w14:textId="77777777" w:rsidR="00683DB0" w:rsidRDefault="00683DB0" w:rsidP="00683DB0">
      <w:pPr>
        <w:pStyle w:val="affff7"/>
        <w:numPr>
          <w:ilvl w:val="0"/>
          <w:numId w:val="0"/>
        </w:numPr>
        <w:ind w:left="3274"/>
      </w:pPr>
      <w:r>
        <w:rPr>
          <w:rFonts w:hint="eastAsia"/>
        </w:rPr>
        <w:t>クライアント側では、サーバーのレスポンスを待たずに画面操作を受け付けるなど、並列処理を行う。</w:t>
      </w:r>
    </w:p>
    <w:p w14:paraId="757B84E0" w14:textId="77979CB0" w:rsidR="005E2E52" w:rsidRDefault="00683DB0" w:rsidP="00683DB0">
      <w:pPr>
        <w:pStyle w:val="affff7"/>
        <w:numPr>
          <w:ilvl w:val="0"/>
          <w:numId w:val="0"/>
        </w:numPr>
        <w:ind w:left="3274"/>
      </w:pPr>
      <w:r>
        <w:rPr>
          <w:rFonts w:hint="eastAsia"/>
        </w:rPr>
        <w:t>データベースサーバーや</w:t>
      </w:r>
      <w:r>
        <w:rPr>
          <w:rFonts w:hint="eastAsia"/>
        </w:rPr>
        <w:t>Web</w:t>
      </w:r>
      <w:r>
        <w:rPr>
          <w:rFonts w:hint="eastAsia"/>
        </w:rPr>
        <w:t>サーバーなど、「サーバー」と呼ばれるものの多くはこの形態。</w:t>
      </w:r>
      <w:r w:rsidR="00F60E3E">
        <w:rPr>
          <w:rFonts w:hint="eastAsia"/>
        </w:rPr>
        <w:t>なお、</w:t>
      </w:r>
      <w:r>
        <w:rPr>
          <w:rFonts w:hint="eastAsia"/>
        </w:rPr>
        <w:t>ソフトウェア的な概念なので、</w:t>
      </w:r>
      <w:r w:rsidR="00F60E3E">
        <w:rPr>
          <w:rFonts w:hint="eastAsia"/>
        </w:rPr>
        <w:t>（主に</w:t>
      </w:r>
      <w:r>
        <w:rPr>
          <w:rFonts w:hint="eastAsia"/>
        </w:rPr>
        <w:t>開発中に</w:t>
      </w:r>
      <w:r w:rsidR="00F60E3E">
        <w:rPr>
          <w:rFonts w:hint="eastAsia"/>
        </w:rPr>
        <w:t>）</w:t>
      </w:r>
      <w:r>
        <w:rPr>
          <w:rFonts w:hint="eastAsia"/>
        </w:rPr>
        <w:t>同一</w:t>
      </w:r>
      <w:r>
        <w:rPr>
          <w:rFonts w:hint="eastAsia"/>
        </w:rPr>
        <w:t>PC</w:t>
      </w:r>
      <w:r w:rsidR="00F60E3E">
        <w:rPr>
          <w:rFonts w:hint="eastAsia"/>
        </w:rPr>
        <w:t>上で</w:t>
      </w:r>
      <w:r>
        <w:rPr>
          <w:rFonts w:hint="eastAsia"/>
        </w:rPr>
        <w:t>サーバーとクライアントの両方を動かし</w:t>
      </w:r>
      <w:r w:rsidR="00F60E3E">
        <w:rPr>
          <w:rFonts w:hint="eastAsia"/>
        </w:rPr>
        <w:t>てもよい。</w:t>
      </w:r>
    </w:p>
    <w:p w14:paraId="66F82FC8" w14:textId="30878178" w:rsidR="00325E58" w:rsidRDefault="00F60E3E" w:rsidP="00325E58">
      <w:pPr>
        <w:pStyle w:val="affff7"/>
        <w:numPr>
          <w:ilvl w:val="0"/>
          <w:numId w:val="0"/>
        </w:numPr>
        <w:ind w:left="3274"/>
      </w:pPr>
      <w:r>
        <w:rPr>
          <w:rFonts w:hint="eastAsia"/>
        </w:rPr>
        <w:t>余談になるが</w:t>
      </w:r>
      <w:r w:rsidR="00325E58">
        <w:rPr>
          <w:rFonts w:hint="eastAsia"/>
        </w:rPr>
        <w:t>、「クライアント・サーバー通信」に対して、情報を一か所に集めず、各機器同士が直接情報を渡し合うのを「ピア・ツー・ピア通信」と呼ぶ。また、ゲーム</w:t>
      </w:r>
      <w:r w:rsidR="00325E58">
        <w:rPr>
          <w:rFonts w:hint="eastAsia"/>
        </w:rPr>
        <w:lastRenderedPageBreak/>
        <w:t>機でおなじみの「アドホック通信」はもっとローレベルな通信のことで、互いの機器を認識して直接の通信を確立するための技術を指</w:t>
      </w:r>
      <w:r>
        <w:rPr>
          <w:rFonts w:hint="eastAsia"/>
        </w:rPr>
        <w:t>す。「アドホック通信」では周囲の機器としか通信できないため、</w:t>
      </w:r>
      <w:r w:rsidR="00325E58">
        <w:rPr>
          <w:rFonts w:hint="eastAsia"/>
        </w:rPr>
        <w:t>必然的に「ピア・ツー・ピア通信」を行うことになる。</w:t>
      </w:r>
    </w:p>
    <w:p w14:paraId="1D641988" w14:textId="30EFE762" w:rsidR="00785C12" w:rsidRDefault="005E2E52" w:rsidP="005E2E52">
      <w:pPr>
        <w:pStyle w:val="affff7"/>
      </w:pPr>
      <w:r>
        <w:rPr>
          <w:rFonts w:hint="eastAsia"/>
        </w:rPr>
        <w:t>クラウド</w:t>
      </w:r>
      <w:r w:rsidR="00AD0585">
        <w:fldChar w:fldCharType="begin"/>
      </w:r>
      <w:r w:rsidR="00AD0585">
        <w:instrText xml:space="preserve"> XE "</w:instrText>
      </w:r>
      <w:r w:rsidR="00AD0585">
        <w:rPr>
          <w:rFonts w:hint="eastAsia"/>
        </w:rPr>
        <w:instrText>クラウド</w:instrText>
      </w:r>
      <w:r w:rsidR="00AD0585">
        <w:instrText>" \y “</w:instrText>
      </w:r>
      <w:r w:rsidR="00AD0585">
        <w:rPr>
          <w:rFonts w:hint="eastAsia"/>
        </w:rPr>
        <w:instrText>くらうど</w:instrText>
      </w:r>
      <w:r w:rsidR="00AD0585">
        <w:instrText xml:space="preserve">” </w:instrText>
      </w:r>
      <w:r w:rsidR="00AD0585">
        <w:fldChar w:fldCharType="end"/>
      </w:r>
      <w:r>
        <w:rPr>
          <w:rFonts w:hint="eastAsia"/>
        </w:rPr>
        <w:t xml:space="preserve"> </w:t>
      </w:r>
      <w:r>
        <w:tab/>
      </w:r>
      <w:r>
        <w:tab/>
      </w:r>
      <w:r w:rsidR="00785C12">
        <w:rPr>
          <w:rFonts w:hint="eastAsia"/>
        </w:rPr>
        <w:t>クラウド・コンピューティング。</w:t>
      </w:r>
    </w:p>
    <w:p w14:paraId="03F33539" w14:textId="24343233" w:rsidR="00AF4CE5" w:rsidRDefault="00AF4CE5" w:rsidP="00785C12">
      <w:pPr>
        <w:pStyle w:val="affff7"/>
        <w:numPr>
          <w:ilvl w:val="0"/>
          <w:numId w:val="0"/>
        </w:numPr>
        <w:ind w:left="3274"/>
      </w:pPr>
      <w:r>
        <w:rPr>
          <w:rFonts w:hint="eastAsia"/>
        </w:rPr>
        <w:t>インターネットを介して特定のサーバーシステムを提供するサービスの一形態。</w:t>
      </w:r>
    </w:p>
    <w:p w14:paraId="4D6DF03A" w14:textId="353D8A83" w:rsidR="00AF4CE5" w:rsidRDefault="00AF4CE5" w:rsidP="00AF4CE5">
      <w:pPr>
        <w:pStyle w:val="affff7"/>
        <w:numPr>
          <w:ilvl w:val="0"/>
          <w:numId w:val="0"/>
        </w:numPr>
        <w:ind w:left="3274"/>
      </w:pPr>
      <w:r>
        <w:rPr>
          <w:rFonts w:hint="eastAsia"/>
        </w:rPr>
        <w:t>オンラインストレージやグループウェア、ブログ、サーバーレンタルなどの広範囲なサービスを含む抽象的な用語。</w:t>
      </w:r>
      <w:r w:rsidR="00DE7734">
        <w:rPr>
          <w:rFonts w:hint="eastAsia"/>
        </w:rPr>
        <w:t>オンラインゲームもクラウドの一種と言える。</w:t>
      </w:r>
    </w:p>
    <w:p w14:paraId="58E1C40D" w14:textId="6B1EB8D2" w:rsidR="00DE7734" w:rsidRDefault="00AF4CE5" w:rsidP="00AF4CE5">
      <w:pPr>
        <w:pStyle w:val="affff7"/>
        <w:numPr>
          <w:ilvl w:val="0"/>
          <w:numId w:val="0"/>
        </w:numPr>
        <w:ind w:left="3274"/>
      </w:pPr>
      <w:r>
        <w:rPr>
          <w:rFonts w:hint="eastAsia"/>
        </w:rPr>
        <w:t>「クラウド」という用語は、これらのシステムの技術</w:t>
      </w:r>
      <w:r w:rsidR="00DE7734">
        <w:rPr>
          <w:rFonts w:hint="eastAsia"/>
        </w:rPr>
        <w:t>や形態</w:t>
      </w:r>
      <w:r>
        <w:rPr>
          <w:rFonts w:hint="eastAsia"/>
        </w:rPr>
        <w:t>を</w:t>
      </w:r>
      <w:r w:rsidR="00DE7734">
        <w:rPr>
          <w:rFonts w:hint="eastAsia"/>
        </w:rPr>
        <w:t>表す</w:t>
      </w:r>
      <w:r>
        <w:rPr>
          <w:rFonts w:hint="eastAsia"/>
        </w:rPr>
        <w:t>のではなく、これらのシステムを</w:t>
      </w:r>
      <w:r w:rsidR="00DE7734">
        <w:rPr>
          <w:rFonts w:hint="eastAsia"/>
        </w:rPr>
        <w:t>サービスとして</w:t>
      </w:r>
      <w:r>
        <w:rPr>
          <w:rFonts w:hint="eastAsia"/>
        </w:rPr>
        <w:t>広範囲に提供する業務形態を意味する。</w:t>
      </w:r>
    </w:p>
    <w:p w14:paraId="3CA43ABE" w14:textId="7B74C842" w:rsidR="005E2E52" w:rsidRDefault="00AF4CE5" w:rsidP="00AF4CE5">
      <w:pPr>
        <w:pStyle w:val="affff7"/>
        <w:numPr>
          <w:ilvl w:val="0"/>
          <w:numId w:val="0"/>
        </w:numPr>
        <w:ind w:left="3274"/>
      </w:pPr>
      <w:r>
        <w:rPr>
          <w:rFonts w:hint="eastAsia"/>
        </w:rPr>
        <w:t>細かくサービスを分類すると、</w:t>
      </w:r>
      <w:r>
        <w:rPr>
          <w:rFonts w:hint="eastAsia"/>
        </w:rPr>
        <w:t>ASP</w:t>
      </w:r>
      <w:r>
        <w:rPr>
          <w:rFonts w:hint="eastAsia"/>
        </w:rPr>
        <w:t>、</w:t>
      </w:r>
      <w:r>
        <w:rPr>
          <w:rFonts w:hint="eastAsia"/>
        </w:rPr>
        <w:t>Saa</w:t>
      </w:r>
      <w:r>
        <w:t>S</w:t>
      </w:r>
      <w:r>
        <w:rPr>
          <w:rFonts w:hint="eastAsia"/>
        </w:rPr>
        <w:t>、</w:t>
      </w:r>
      <w:r>
        <w:rPr>
          <w:rFonts w:hint="eastAsia"/>
        </w:rPr>
        <w:t>PaaS</w:t>
      </w:r>
      <w:r>
        <w:rPr>
          <w:rFonts w:hint="eastAsia"/>
        </w:rPr>
        <w:t>、</w:t>
      </w:r>
      <w:r>
        <w:rPr>
          <w:rFonts w:hint="eastAsia"/>
        </w:rPr>
        <w:t>IaaS</w:t>
      </w:r>
      <w:r>
        <w:rPr>
          <w:rFonts w:hint="eastAsia"/>
        </w:rPr>
        <w:t>などがある。</w:t>
      </w:r>
      <w:r w:rsidR="00AD0585">
        <w:rPr>
          <w:rFonts w:hint="eastAsia"/>
        </w:rPr>
        <w:t>（説明は省略）</w:t>
      </w:r>
    </w:p>
    <w:p w14:paraId="66BCD180" w14:textId="1691C19A" w:rsidR="00785C12" w:rsidRDefault="005E2E52" w:rsidP="005E2E52">
      <w:pPr>
        <w:pStyle w:val="affff7"/>
      </w:pPr>
      <w:r>
        <w:rPr>
          <w:rFonts w:hint="eastAsia"/>
        </w:rPr>
        <w:t>グリッド</w:t>
      </w:r>
      <w:r w:rsidR="00AD0585">
        <w:fldChar w:fldCharType="begin"/>
      </w:r>
      <w:r w:rsidR="00AD0585">
        <w:instrText xml:space="preserve"> XE "</w:instrText>
      </w:r>
      <w:r w:rsidR="00AD0585">
        <w:rPr>
          <w:rFonts w:hint="eastAsia"/>
        </w:rPr>
        <w:instrText>ぐりっど</w:instrText>
      </w:r>
      <w:r w:rsidR="00AD0585">
        <w:instrText>" \y “</w:instrText>
      </w:r>
      <w:r w:rsidR="00AD0585">
        <w:rPr>
          <w:rFonts w:hint="eastAsia"/>
        </w:rPr>
        <w:instrText>グリッド</w:instrText>
      </w:r>
      <w:r w:rsidR="00AD0585">
        <w:instrText xml:space="preserve">” </w:instrText>
      </w:r>
      <w:r w:rsidR="00AD0585">
        <w:fldChar w:fldCharType="end"/>
      </w:r>
      <w:r>
        <w:rPr>
          <w:rFonts w:hint="eastAsia"/>
        </w:rPr>
        <w:t xml:space="preserve"> </w:t>
      </w:r>
      <w:r>
        <w:tab/>
      </w:r>
      <w:r>
        <w:tab/>
      </w:r>
      <w:r w:rsidR="00AE6E8E">
        <w:rPr>
          <w:rFonts w:hint="eastAsia"/>
        </w:rPr>
        <w:t>グリッド・コンピューティング</w:t>
      </w:r>
      <w:r w:rsidR="00785C12">
        <w:rPr>
          <w:rFonts w:hint="eastAsia"/>
        </w:rPr>
        <w:t>。</w:t>
      </w:r>
    </w:p>
    <w:p w14:paraId="64635727" w14:textId="74BE04B2" w:rsidR="005E2E52" w:rsidRDefault="00855EAC" w:rsidP="00785C12">
      <w:pPr>
        <w:pStyle w:val="affff7"/>
        <w:numPr>
          <w:ilvl w:val="0"/>
          <w:numId w:val="0"/>
        </w:numPr>
        <w:ind w:left="3274"/>
      </w:pPr>
      <w:r>
        <w:rPr>
          <w:rFonts w:hint="eastAsia"/>
        </w:rPr>
        <w:t>他の機器の演算装置（演算資源）を利用して、大規模な並列処理を行う</w:t>
      </w:r>
      <w:r w:rsidR="00F35016">
        <w:rPr>
          <w:rFonts w:hint="eastAsia"/>
        </w:rPr>
        <w:t>技術的</w:t>
      </w:r>
      <w:r>
        <w:rPr>
          <w:rFonts w:hint="eastAsia"/>
        </w:rPr>
        <w:t>概念。</w:t>
      </w:r>
    </w:p>
    <w:p w14:paraId="30B7BA78" w14:textId="7C9563FB" w:rsidR="00910C29" w:rsidRDefault="005E2E52" w:rsidP="005E2E52">
      <w:pPr>
        <w:pStyle w:val="affff7"/>
      </w:pPr>
      <w:r>
        <w:t>RPC</w:t>
      </w:r>
      <w:r w:rsidR="00AD0585">
        <w:fldChar w:fldCharType="begin"/>
      </w:r>
      <w:r w:rsidR="00AD0585">
        <w:instrText xml:space="preserve"> XE "</w:instrText>
      </w:r>
      <w:r w:rsidR="00AD0585">
        <w:rPr>
          <w:rFonts w:hint="eastAsia"/>
        </w:rPr>
        <w:instrText>RPC</w:instrText>
      </w:r>
      <w:r w:rsidR="00AD0585">
        <w:instrText>" \y “</w:instrText>
      </w:r>
      <w:r w:rsidR="00AD0585">
        <w:rPr>
          <w:rFonts w:hint="eastAsia"/>
        </w:rPr>
        <w:instrText>RPC</w:instrText>
      </w:r>
      <w:r w:rsidR="00AD0585">
        <w:instrText xml:space="preserve">” </w:instrText>
      </w:r>
      <w:r w:rsidR="00AD0585">
        <w:fldChar w:fldCharType="end"/>
      </w:r>
      <w:r>
        <w:t xml:space="preserve"> </w:t>
      </w:r>
      <w:r>
        <w:tab/>
      </w:r>
      <w:r>
        <w:tab/>
      </w:r>
      <w:r w:rsidR="001F3D16">
        <w:rPr>
          <w:rFonts w:hint="eastAsia"/>
        </w:rPr>
        <w:t>Remote</w:t>
      </w:r>
      <w:r w:rsidR="001F3D16">
        <w:t xml:space="preserve"> Procedure Call</w:t>
      </w:r>
      <w:r w:rsidR="00910C29">
        <w:rPr>
          <w:rFonts w:hint="eastAsia"/>
        </w:rPr>
        <w:t>（リモート・プロシージャ・コール）</w:t>
      </w:r>
      <w:r w:rsidR="001F3D16">
        <w:rPr>
          <w:rFonts w:hint="eastAsia"/>
        </w:rPr>
        <w:t>。</w:t>
      </w:r>
    </w:p>
    <w:p w14:paraId="2966F6F0" w14:textId="3790DAB4" w:rsidR="005E2E52" w:rsidRDefault="001F3D16" w:rsidP="00910C29">
      <w:pPr>
        <w:pStyle w:val="affff7"/>
        <w:numPr>
          <w:ilvl w:val="0"/>
          <w:numId w:val="0"/>
        </w:numPr>
        <w:ind w:left="3274"/>
      </w:pPr>
      <w:r>
        <w:rPr>
          <w:rFonts w:hint="eastAsia"/>
        </w:rPr>
        <w:t>プログラミングの技術的概念の一つで、他の</w:t>
      </w:r>
      <w:r>
        <w:rPr>
          <w:rFonts w:hint="eastAsia"/>
        </w:rPr>
        <w:t>PC</w:t>
      </w:r>
      <w:r>
        <w:rPr>
          <w:rFonts w:hint="eastAsia"/>
        </w:rPr>
        <w:t>上の関数を呼び出す手法である。クラウド・サービスには、ユーザーが使える</w:t>
      </w:r>
      <w:r>
        <w:rPr>
          <w:rFonts w:hint="eastAsia"/>
        </w:rPr>
        <w:t>API</w:t>
      </w:r>
      <w:r>
        <w:rPr>
          <w:rFonts w:hint="eastAsia"/>
        </w:rPr>
        <w:t>を提供しているものも多い。会社のファイヤーウォールを超えて</w:t>
      </w:r>
      <w:r>
        <w:rPr>
          <w:rFonts w:hint="eastAsia"/>
        </w:rPr>
        <w:t>API</w:t>
      </w:r>
      <w:r>
        <w:rPr>
          <w:rFonts w:hint="eastAsia"/>
        </w:rPr>
        <w:t>を利用できるように、「</w:t>
      </w:r>
      <w:r>
        <w:rPr>
          <w:rFonts w:hint="eastAsia"/>
        </w:rPr>
        <w:t>SOAP</w:t>
      </w:r>
      <w:r>
        <w:rPr>
          <w:rFonts w:hint="eastAsia"/>
        </w:rPr>
        <w:t>」などの</w:t>
      </w:r>
      <w:r>
        <w:rPr>
          <w:rFonts w:hint="eastAsia"/>
        </w:rPr>
        <w:t>http</w:t>
      </w:r>
      <w:r>
        <w:rPr>
          <w:rFonts w:hint="eastAsia"/>
        </w:rPr>
        <w:t>通信ベースの</w:t>
      </w:r>
      <w:r>
        <w:rPr>
          <w:rFonts w:hint="eastAsia"/>
        </w:rPr>
        <w:t>RPC</w:t>
      </w:r>
      <w:r>
        <w:rPr>
          <w:rFonts w:hint="eastAsia"/>
        </w:rPr>
        <w:t>技術が確立されている。</w:t>
      </w:r>
    </w:p>
    <w:p w14:paraId="34147867" w14:textId="0937AA67" w:rsidR="00910C29" w:rsidRDefault="005E2E52" w:rsidP="005E2E52">
      <w:pPr>
        <w:pStyle w:val="affff7"/>
      </w:pPr>
      <w:r>
        <w:t>ORB</w:t>
      </w:r>
      <w:r w:rsidR="00AD0585">
        <w:fldChar w:fldCharType="begin"/>
      </w:r>
      <w:r w:rsidR="00AD0585">
        <w:instrText xml:space="preserve"> XE "O</w:instrText>
      </w:r>
      <w:r w:rsidR="00AD0585">
        <w:rPr>
          <w:rFonts w:hint="eastAsia"/>
        </w:rPr>
        <w:instrText>RB</w:instrText>
      </w:r>
      <w:r w:rsidR="00AD0585">
        <w:instrText>" \y “O</w:instrText>
      </w:r>
      <w:r w:rsidR="00AD0585">
        <w:rPr>
          <w:rFonts w:hint="eastAsia"/>
        </w:rPr>
        <w:instrText>RB</w:instrText>
      </w:r>
      <w:r w:rsidR="00AD0585">
        <w:instrText xml:space="preserve">” </w:instrText>
      </w:r>
      <w:r w:rsidR="00AD0585">
        <w:fldChar w:fldCharType="end"/>
      </w:r>
      <w:r>
        <w:t xml:space="preserve"> </w:t>
      </w:r>
      <w:r>
        <w:tab/>
      </w:r>
      <w:r>
        <w:tab/>
      </w:r>
      <w:r w:rsidR="001F3D16">
        <w:rPr>
          <w:rFonts w:hint="eastAsia"/>
        </w:rPr>
        <w:t>Object Request Broker</w:t>
      </w:r>
      <w:r w:rsidR="00910C29">
        <w:rPr>
          <w:rFonts w:hint="eastAsia"/>
        </w:rPr>
        <w:t>（オブジェクト・リクエスト・ブローカー）</w:t>
      </w:r>
      <w:r w:rsidR="001F3D16">
        <w:rPr>
          <w:rFonts w:hint="eastAsia"/>
        </w:rPr>
        <w:t>。</w:t>
      </w:r>
    </w:p>
    <w:p w14:paraId="6E1C2057" w14:textId="0DDB1186" w:rsidR="005E2E52" w:rsidRDefault="001F3D16" w:rsidP="00910C29">
      <w:pPr>
        <w:pStyle w:val="affff7"/>
        <w:numPr>
          <w:ilvl w:val="0"/>
          <w:numId w:val="0"/>
        </w:numPr>
        <w:ind w:left="3274"/>
      </w:pPr>
      <w:r>
        <w:rPr>
          <w:rFonts w:hint="eastAsia"/>
        </w:rPr>
        <w:t>オブジェクトベースの</w:t>
      </w:r>
      <w:r>
        <w:rPr>
          <w:rFonts w:hint="eastAsia"/>
        </w:rPr>
        <w:t>RPC</w:t>
      </w:r>
      <w:r>
        <w:rPr>
          <w:rFonts w:hint="eastAsia"/>
        </w:rPr>
        <w:t>。サーバー側とクライアント側のそれぞれに透過的に一対のオブジェクトを配置して通信する技術。</w:t>
      </w:r>
      <w:r>
        <w:rPr>
          <w:rFonts w:hint="eastAsia"/>
        </w:rPr>
        <w:t>CORBA</w:t>
      </w:r>
      <w:r>
        <w:rPr>
          <w:rFonts w:hint="eastAsia"/>
        </w:rPr>
        <w:t>（コルバ）や</w:t>
      </w:r>
      <w:r>
        <w:rPr>
          <w:rFonts w:hint="eastAsia"/>
        </w:rPr>
        <w:t>JaveEE</w:t>
      </w:r>
      <w:r>
        <w:rPr>
          <w:rFonts w:hint="eastAsia"/>
        </w:rPr>
        <w:t>の</w:t>
      </w:r>
      <w:r>
        <w:rPr>
          <w:rFonts w:hint="eastAsia"/>
        </w:rPr>
        <w:t>EJB</w:t>
      </w:r>
      <w:r>
        <w:rPr>
          <w:rFonts w:hint="eastAsia"/>
        </w:rPr>
        <w:t>が有名。</w:t>
      </w:r>
      <w:r w:rsidR="00AD0585">
        <w:rPr>
          <w:rFonts w:hint="eastAsia"/>
        </w:rPr>
        <w:t>（説明は省略）</w:t>
      </w:r>
    </w:p>
    <w:p w14:paraId="2D0BF31C" w14:textId="6BCA2F17" w:rsidR="00910C29" w:rsidRDefault="005E2E52" w:rsidP="005E2E52">
      <w:pPr>
        <w:pStyle w:val="affff7"/>
      </w:pPr>
      <w:r>
        <w:t>Hadoop</w:t>
      </w:r>
      <w:r w:rsidR="00AD0585">
        <w:fldChar w:fldCharType="begin"/>
      </w:r>
      <w:r w:rsidR="00AD0585">
        <w:instrText xml:space="preserve"> XE "</w:instrText>
      </w:r>
      <w:r w:rsidR="00AD0585">
        <w:rPr>
          <w:rFonts w:hint="eastAsia"/>
        </w:rPr>
        <w:instrText>Hadoop</w:instrText>
      </w:r>
      <w:r w:rsidR="00AD0585">
        <w:instrText>" \y “</w:instrText>
      </w:r>
      <w:r w:rsidR="00AD0585">
        <w:rPr>
          <w:rFonts w:hint="eastAsia"/>
        </w:rPr>
        <w:instrText>Hadoop</w:instrText>
      </w:r>
      <w:r w:rsidR="00AD0585">
        <w:instrText xml:space="preserve">” </w:instrText>
      </w:r>
      <w:r w:rsidR="00AD0585">
        <w:fldChar w:fldCharType="end"/>
      </w:r>
      <w:r>
        <w:t xml:space="preserve"> </w:t>
      </w:r>
      <w:r>
        <w:tab/>
      </w:r>
      <w:r>
        <w:tab/>
      </w:r>
      <w:r w:rsidR="00910C29">
        <w:t>Apache Hadoop</w:t>
      </w:r>
      <w:r w:rsidR="00910C29">
        <w:rPr>
          <w:rFonts w:hint="eastAsia"/>
        </w:rPr>
        <w:t>（アパッチ・ハドゥープ）。</w:t>
      </w:r>
    </w:p>
    <w:p w14:paraId="63FD91F3" w14:textId="22F4F75E" w:rsidR="005E2E52" w:rsidRDefault="00910C29" w:rsidP="00910C29">
      <w:pPr>
        <w:pStyle w:val="affff7"/>
        <w:numPr>
          <w:ilvl w:val="0"/>
          <w:numId w:val="0"/>
        </w:numPr>
        <w:ind w:left="3274"/>
      </w:pPr>
      <w:r>
        <w:rPr>
          <w:rFonts w:hint="eastAsia"/>
        </w:rPr>
        <w:t>大規模分散処理のための</w:t>
      </w:r>
      <w:r>
        <w:rPr>
          <w:rFonts w:hint="eastAsia"/>
        </w:rPr>
        <w:t>Java</w:t>
      </w:r>
      <w:r>
        <w:rPr>
          <w:rFonts w:hint="eastAsia"/>
        </w:rPr>
        <w:t>フレームワーク。</w:t>
      </w:r>
      <w:r w:rsidR="0058106F">
        <w:rPr>
          <w:rFonts w:hint="eastAsia"/>
        </w:rPr>
        <w:t>グリッド・コンピューティング</w:t>
      </w:r>
      <w:r>
        <w:rPr>
          <w:rFonts w:hint="eastAsia"/>
        </w:rPr>
        <w:t>のための汎用フレームワークと</w:t>
      </w:r>
      <w:r w:rsidR="008C71D9">
        <w:rPr>
          <w:rFonts w:hint="eastAsia"/>
        </w:rPr>
        <w:lastRenderedPageBreak/>
        <w:t>して特に有名</w:t>
      </w:r>
      <w:r>
        <w:rPr>
          <w:rFonts w:hint="eastAsia"/>
        </w:rPr>
        <w:t>。</w:t>
      </w:r>
    </w:p>
    <w:p w14:paraId="118646CE" w14:textId="77777777" w:rsidR="001F3D16" w:rsidRDefault="00207418" w:rsidP="00207418">
      <w:pPr>
        <w:pStyle w:val="a9"/>
        <w:spacing w:beforeLines="50" w:before="180"/>
        <w:ind w:firstLine="283"/>
      </w:pPr>
      <w:r>
        <w:rPr>
          <w:rFonts w:hint="eastAsia"/>
        </w:rPr>
        <w:t>このような分散技術は、ゲームプログラマーにとっても身近なところで活用されている。分散コンパイルや分散レンダリング</w:t>
      </w:r>
      <w:r w:rsidR="00634D6E">
        <w:rPr>
          <w:rFonts w:hint="eastAsia"/>
        </w:rPr>
        <w:t>などは、</w:t>
      </w:r>
      <w:r w:rsidR="00AE6E8E">
        <w:rPr>
          <w:rFonts w:hint="eastAsia"/>
        </w:rPr>
        <w:t>グリッド・コンピューティング</w:t>
      </w:r>
      <w:r>
        <w:rPr>
          <w:rFonts w:hint="eastAsia"/>
        </w:rPr>
        <w:t>の一種である。</w:t>
      </w:r>
    </w:p>
    <w:p w14:paraId="087D3BF9" w14:textId="732F22D9" w:rsidR="002E6E2A" w:rsidRDefault="001F3D16" w:rsidP="001F3D16">
      <w:pPr>
        <w:pStyle w:val="a9"/>
        <w:ind w:firstLine="283"/>
      </w:pPr>
      <w:r>
        <w:rPr>
          <w:rFonts w:hint="eastAsia"/>
        </w:rPr>
        <w:t>また、「</w:t>
      </w:r>
      <w:r>
        <w:rPr>
          <w:rFonts w:hint="eastAsia"/>
        </w:rPr>
        <w:t>Cell</w:t>
      </w:r>
      <w:r>
        <w:rPr>
          <w:rFonts w:hint="eastAsia"/>
        </w:rPr>
        <w:t>コンピューティング」の構想のもと、世界中の</w:t>
      </w:r>
      <w:r>
        <w:rPr>
          <w:rFonts w:hint="eastAsia"/>
        </w:rPr>
        <w:t>PS3</w:t>
      </w:r>
      <w:r>
        <w:rPr>
          <w:rFonts w:hint="eastAsia"/>
        </w:rPr>
        <w:t>を使ってタンパク質解析などの演算を</w:t>
      </w:r>
      <w:r w:rsidR="00C14FE2">
        <w:rPr>
          <w:rFonts w:hint="eastAsia"/>
        </w:rPr>
        <w:t>行う</w:t>
      </w:r>
      <w:r>
        <w:rPr>
          <w:rFonts w:hint="eastAsia"/>
        </w:rPr>
        <w:t>「</w:t>
      </w:r>
      <w:r>
        <w:rPr>
          <w:rFonts w:hint="eastAsia"/>
        </w:rPr>
        <w:t xml:space="preserve">Life </w:t>
      </w:r>
      <w:r>
        <w:t>with Playstation</w:t>
      </w:r>
      <w:r w:rsidR="00AD0585">
        <w:fldChar w:fldCharType="begin"/>
      </w:r>
      <w:r w:rsidR="00AD0585">
        <w:instrText xml:space="preserve"> XE "</w:instrText>
      </w:r>
      <w:r w:rsidR="00AD0585">
        <w:rPr>
          <w:rFonts w:hint="eastAsia"/>
        </w:rPr>
        <w:instrText>Life with Playstation</w:instrText>
      </w:r>
      <w:r w:rsidR="00AD0585">
        <w:instrText>" \y “</w:instrText>
      </w:r>
      <w:r w:rsidR="00AD0585">
        <w:rPr>
          <w:rFonts w:hint="eastAsia"/>
        </w:rPr>
        <w:instrText>Life with Playstation</w:instrText>
      </w:r>
      <w:r w:rsidR="00AD0585">
        <w:instrText xml:space="preserve">” </w:instrText>
      </w:r>
      <w:r w:rsidR="00AD0585">
        <w:fldChar w:fldCharType="end"/>
      </w:r>
      <w:r>
        <w:rPr>
          <w:rFonts w:hint="eastAsia"/>
        </w:rPr>
        <w:t>」という、グリッド・コンピューティング的な取り組みもあった。</w:t>
      </w:r>
      <w:r w:rsidR="006A2247">
        <w:rPr>
          <w:rFonts w:hint="eastAsia"/>
        </w:rPr>
        <w:t>現在終了しているとのこと。</w:t>
      </w:r>
    </w:p>
    <w:p w14:paraId="011482FB" w14:textId="07C7D04A" w:rsidR="00DA2B39" w:rsidRDefault="00DA2B39" w:rsidP="00DA2B39">
      <w:pPr>
        <w:pStyle w:val="2"/>
      </w:pPr>
      <w:bookmarkStart w:id="66" w:name="_Toc379777977"/>
      <w:r>
        <w:rPr>
          <w:rFonts w:hint="eastAsia"/>
        </w:rPr>
        <w:t>割り込み</w:t>
      </w:r>
      <w:r w:rsidR="00AD0585">
        <w:fldChar w:fldCharType="begin"/>
      </w:r>
      <w:r w:rsidR="00AD0585">
        <w:instrText xml:space="preserve"> XE "</w:instrText>
      </w:r>
      <w:r w:rsidR="00AD0585">
        <w:rPr>
          <w:rFonts w:hint="eastAsia"/>
        </w:rPr>
        <w:instrText>割り込み</w:instrText>
      </w:r>
      <w:r w:rsidR="00AD0585">
        <w:instrText>" \y “</w:instrText>
      </w:r>
      <w:r w:rsidR="00AD0585">
        <w:rPr>
          <w:rFonts w:hint="eastAsia"/>
        </w:rPr>
        <w:instrText>わりこみ</w:instrText>
      </w:r>
      <w:r w:rsidR="00AD0585">
        <w:instrText xml:space="preserve">” </w:instrText>
      </w:r>
      <w:r w:rsidR="00AD0585">
        <w:fldChar w:fldCharType="end"/>
      </w:r>
      <w:r>
        <w:rPr>
          <w:rFonts w:hint="eastAsia"/>
        </w:rPr>
        <w:t>／システムコール</w:t>
      </w:r>
      <w:bookmarkEnd w:id="66"/>
      <w:r w:rsidR="00AD0585">
        <w:fldChar w:fldCharType="begin"/>
      </w:r>
      <w:r w:rsidR="00AD0585">
        <w:instrText xml:space="preserve"> XE "</w:instrText>
      </w:r>
      <w:r w:rsidR="00AD0585">
        <w:rPr>
          <w:rFonts w:hint="eastAsia"/>
        </w:rPr>
        <w:instrText>システムコール</w:instrText>
      </w:r>
      <w:r w:rsidR="00AD0585">
        <w:instrText>" \y “</w:instrText>
      </w:r>
      <w:r w:rsidR="00AD0585">
        <w:rPr>
          <w:rFonts w:hint="eastAsia"/>
        </w:rPr>
        <w:instrText>しすてむこーる</w:instrText>
      </w:r>
      <w:r w:rsidR="00AD0585">
        <w:instrText xml:space="preserve">” </w:instrText>
      </w:r>
      <w:r w:rsidR="00AD0585">
        <w:fldChar w:fldCharType="end"/>
      </w:r>
    </w:p>
    <w:p w14:paraId="0AF184AB" w14:textId="3BD53358" w:rsidR="00DA2B39" w:rsidRDefault="00235E5C" w:rsidP="00DA2B39">
      <w:pPr>
        <w:pStyle w:val="a9"/>
        <w:ind w:firstLine="283"/>
      </w:pPr>
      <w:r>
        <w:rPr>
          <w:rFonts w:hint="eastAsia"/>
        </w:rPr>
        <w:t>原点</w:t>
      </w:r>
      <w:r w:rsidR="001A0B97">
        <w:rPr>
          <w:rFonts w:hint="eastAsia"/>
        </w:rPr>
        <w:t>に立ち戻り、</w:t>
      </w:r>
      <w:r w:rsidR="00B12F74">
        <w:rPr>
          <w:rFonts w:hint="eastAsia"/>
        </w:rPr>
        <w:t>「マルチ</w:t>
      </w:r>
      <w:r w:rsidR="001A0B97">
        <w:rPr>
          <w:rFonts w:hint="eastAsia"/>
        </w:rPr>
        <w:t>スレッド」や「マルチプロセス」以前の並行処理について</w:t>
      </w:r>
      <w:r>
        <w:rPr>
          <w:rFonts w:hint="eastAsia"/>
        </w:rPr>
        <w:t>説明</w:t>
      </w:r>
      <w:r w:rsidR="00A83760">
        <w:rPr>
          <w:rFonts w:hint="eastAsia"/>
        </w:rPr>
        <w:t>する</w:t>
      </w:r>
      <w:r w:rsidR="00B12F74">
        <w:rPr>
          <w:rFonts w:hint="eastAsia"/>
        </w:rPr>
        <w:t>。</w:t>
      </w:r>
    </w:p>
    <w:p w14:paraId="3266FCDF" w14:textId="71CA7517" w:rsidR="00113C8B" w:rsidRDefault="00E23176" w:rsidP="00E23176">
      <w:pPr>
        <w:pStyle w:val="a9"/>
        <w:spacing w:beforeLines="50" w:before="180"/>
        <w:ind w:firstLine="283"/>
      </w:pPr>
      <w:r>
        <w:rPr>
          <w:rFonts w:hint="eastAsia"/>
        </w:rPr>
        <w:t>「</w:t>
      </w:r>
      <w:r w:rsidR="00113C8B">
        <w:rPr>
          <w:rFonts w:hint="eastAsia"/>
        </w:rPr>
        <w:t>割り込み」は、昔からゲームプログラマーにもなじみ深いものであり、今でも利用され</w:t>
      </w:r>
      <w:r w:rsidR="003C57DF">
        <w:rPr>
          <w:rFonts w:hint="eastAsia"/>
        </w:rPr>
        <w:t>てい</w:t>
      </w:r>
      <w:r w:rsidR="00113C8B">
        <w:rPr>
          <w:rFonts w:hint="eastAsia"/>
        </w:rPr>
        <w:t>る。</w:t>
      </w:r>
      <w:r w:rsidR="00772F3B">
        <w:rPr>
          <w:rFonts w:hint="eastAsia"/>
        </w:rPr>
        <w:t>そのため、</w:t>
      </w:r>
      <w:r w:rsidR="00772F3B" w:rsidRPr="00772F3B">
        <w:rPr>
          <w:rFonts w:hint="eastAsia"/>
          <w:color w:val="FF0000"/>
        </w:rPr>
        <w:t>「使われている割り込み処理」と、「割り込み処理の中でどんなことが行われているか」は、マルチスレッドプログラミングを行う上でも、注意しなければならない。</w:t>
      </w:r>
    </w:p>
    <w:p w14:paraId="41BB6944" w14:textId="33FFD353" w:rsidR="00E23176" w:rsidRDefault="00E23176" w:rsidP="00E23176">
      <w:pPr>
        <w:pStyle w:val="a9"/>
        <w:spacing w:beforeLines="50" w:before="180"/>
        <w:ind w:firstLine="283"/>
      </w:pPr>
      <w:r>
        <w:rPr>
          <w:rFonts w:hint="eastAsia"/>
        </w:rPr>
        <w:t>まず、具体的な割り込みの例を説明する。</w:t>
      </w:r>
    </w:p>
    <w:p w14:paraId="4CEBB3A2" w14:textId="4FD4CE9B" w:rsidR="00EA3941" w:rsidRDefault="00EA3941" w:rsidP="00EA3941">
      <w:pPr>
        <w:pStyle w:val="3"/>
      </w:pPr>
      <w:bookmarkStart w:id="67" w:name="_Toc379777978"/>
      <w:r>
        <w:rPr>
          <w:rFonts w:hint="eastAsia"/>
        </w:rPr>
        <w:t>割り込みの具体例：垂直同期割り込み</w:t>
      </w:r>
      <w:r w:rsidR="00235E5C">
        <w:fldChar w:fldCharType="begin"/>
      </w:r>
      <w:r w:rsidR="00235E5C">
        <w:instrText xml:space="preserve"> XE "</w:instrText>
      </w:r>
      <w:r w:rsidR="00235E5C">
        <w:rPr>
          <w:rFonts w:hint="eastAsia"/>
        </w:rPr>
        <w:instrText>割り込み</w:instrText>
      </w:r>
      <w:r w:rsidR="00235E5C">
        <w:rPr>
          <w:rFonts w:hint="eastAsia"/>
        </w:rPr>
        <w:instrText>:</w:instrText>
      </w:r>
      <w:r w:rsidR="00235E5C">
        <w:rPr>
          <w:rFonts w:hint="eastAsia"/>
        </w:rPr>
        <w:instrText>垂直同期割り込み</w:instrText>
      </w:r>
      <w:r w:rsidR="00235E5C">
        <w:instrText>" \y “</w:instrText>
      </w:r>
      <w:r w:rsidR="00235E5C">
        <w:rPr>
          <w:rFonts w:hint="eastAsia"/>
        </w:rPr>
        <w:instrText>わりこみ</w:instrText>
      </w:r>
      <w:r w:rsidR="00235E5C">
        <w:rPr>
          <w:rFonts w:hint="eastAsia"/>
        </w:rPr>
        <w:instrText>:</w:instrText>
      </w:r>
      <w:r w:rsidR="00235E5C">
        <w:rPr>
          <w:rFonts w:hint="eastAsia"/>
        </w:rPr>
        <w:instrText>すいちょくどうきわりこみ</w:instrText>
      </w:r>
      <w:r w:rsidR="00235E5C">
        <w:instrText xml:space="preserve">” </w:instrText>
      </w:r>
      <w:r w:rsidR="00235E5C">
        <w:fldChar w:fldCharType="end"/>
      </w:r>
      <w:r w:rsidR="00312857">
        <w:rPr>
          <w:rFonts w:hint="eastAsia"/>
        </w:rPr>
        <w:t>（</w:t>
      </w:r>
      <w:r w:rsidR="00312857">
        <w:rPr>
          <w:rFonts w:hint="eastAsia"/>
        </w:rPr>
        <w:t>V-SYNC</w:t>
      </w:r>
      <w:r w:rsidR="00312857">
        <w:rPr>
          <w:rFonts w:hint="eastAsia"/>
        </w:rPr>
        <w:t>割り込み</w:t>
      </w:r>
      <w:r w:rsidR="00235E5C">
        <w:fldChar w:fldCharType="begin"/>
      </w:r>
      <w:r w:rsidR="00235E5C">
        <w:instrText xml:space="preserve"> XE "</w:instrText>
      </w:r>
      <w:r w:rsidR="00772B0E">
        <w:rPr>
          <w:rFonts w:hint="eastAsia"/>
        </w:rPr>
        <w:instrText>割り込み</w:instrText>
      </w:r>
      <w:r w:rsidR="00235E5C">
        <w:rPr>
          <w:rFonts w:hint="eastAsia"/>
        </w:rPr>
        <w:instrText>:</w:instrText>
      </w:r>
      <w:r w:rsidR="00235E5C">
        <w:instrText>V-SYNC</w:instrText>
      </w:r>
      <w:r w:rsidR="00235E5C">
        <w:rPr>
          <w:rFonts w:hint="eastAsia"/>
        </w:rPr>
        <w:instrText>割り込み</w:instrText>
      </w:r>
      <w:r w:rsidR="00235E5C">
        <w:instrText>" \y “</w:instrText>
      </w:r>
      <w:r w:rsidR="00235E5C">
        <w:rPr>
          <w:rFonts w:hint="eastAsia"/>
        </w:rPr>
        <w:instrText>わりこみ</w:instrText>
      </w:r>
      <w:r w:rsidR="00235E5C">
        <w:rPr>
          <w:rFonts w:hint="eastAsia"/>
        </w:rPr>
        <w:instrText>:V-SYNC</w:instrText>
      </w:r>
      <w:r w:rsidR="00235E5C">
        <w:rPr>
          <w:rFonts w:hint="eastAsia"/>
        </w:rPr>
        <w:instrText>わりこみ</w:instrText>
      </w:r>
      <w:r w:rsidR="00235E5C">
        <w:instrText xml:space="preserve">” </w:instrText>
      </w:r>
      <w:r w:rsidR="00235E5C">
        <w:fldChar w:fldCharType="end"/>
      </w:r>
      <w:r w:rsidR="00312857">
        <w:rPr>
          <w:rFonts w:hint="eastAsia"/>
        </w:rPr>
        <w:t>）</w:t>
      </w:r>
      <w:bookmarkEnd w:id="67"/>
    </w:p>
    <w:p w14:paraId="0B78407A" w14:textId="77777777" w:rsidR="00D2789E" w:rsidRDefault="00E23176" w:rsidP="00EA3941">
      <w:pPr>
        <w:pStyle w:val="aa"/>
        <w:ind w:left="447" w:firstLine="283"/>
      </w:pPr>
      <w:r>
        <w:rPr>
          <w:rFonts w:hint="eastAsia"/>
        </w:rPr>
        <w:t>テレビに画像を表示する際、左上から順に一点ずつ高速に点を打っていき、右下まで打ち終わったらまだ左上に戻る。</w:t>
      </w:r>
    </w:p>
    <w:p w14:paraId="6C1DDF08" w14:textId="77777777" w:rsidR="00D2789E" w:rsidRDefault="00E23176" w:rsidP="00EA3941">
      <w:pPr>
        <w:pStyle w:val="aa"/>
        <w:ind w:left="447" w:firstLine="283"/>
      </w:pPr>
      <w:r>
        <w:rPr>
          <w:rFonts w:hint="eastAsia"/>
        </w:rPr>
        <w:t>この</w:t>
      </w:r>
      <w:r w:rsidR="00D2789E">
        <w:rPr>
          <w:rFonts w:hint="eastAsia"/>
        </w:rPr>
        <w:t>「</w:t>
      </w:r>
      <w:r>
        <w:rPr>
          <w:rFonts w:hint="eastAsia"/>
        </w:rPr>
        <w:t>戻る時</w:t>
      </w:r>
      <w:r w:rsidR="00D2789E">
        <w:rPr>
          <w:rFonts w:hint="eastAsia"/>
        </w:rPr>
        <w:t>」</w:t>
      </w:r>
      <w:r>
        <w:rPr>
          <w:rFonts w:hint="eastAsia"/>
        </w:rPr>
        <w:t>が「垂直同期」と呼ばれる描画が行われないタイミングである。</w:t>
      </w:r>
    </w:p>
    <w:p w14:paraId="0DCD00A2" w14:textId="5A95A63B" w:rsidR="00EA3941" w:rsidRDefault="00E23176" w:rsidP="00EA3941">
      <w:pPr>
        <w:pStyle w:val="aa"/>
        <w:ind w:left="447" w:firstLine="283"/>
      </w:pPr>
      <w:r>
        <w:rPr>
          <w:rFonts w:hint="eastAsia"/>
        </w:rPr>
        <w:t>この時、ゲーム機はハードウェア的に反応して「垂直同期割り込み」と呼ばれる割り込みを発生させる。</w:t>
      </w:r>
      <w:r w:rsidR="003C57DF">
        <w:rPr>
          <w:rFonts w:hint="eastAsia"/>
        </w:rPr>
        <w:t>（垂直同期は「</w:t>
      </w:r>
      <w:r w:rsidR="003C57DF">
        <w:rPr>
          <w:rFonts w:hint="eastAsia"/>
        </w:rPr>
        <w:t>V-SYNC</w:t>
      </w:r>
      <w:r w:rsidR="003C57DF">
        <w:rPr>
          <w:rFonts w:hint="eastAsia"/>
        </w:rPr>
        <w:t>」とも呼ばれる）</w:t>
      </w:r>
    </w:p>
    <w:p w14:paraId="3DD9438C" w14:textId="0C9E09B1" w:rsidR="00EA3941" w:rsidRDefault="00D2789E" w:rsidP="00EA3941">
      <w:pPr>
        <w:pStyle w:val="aa"/>
        <w:ind w:left="447" w:firstLine="283"/>
      </w:pPr>
      <w:r>
        <w:rPr>
          <w:rFonts w:hint="eastAsia"/>
        </w:rPr>
        <w:t>「割り込み」が発生すると、あらかじめ登録されたアドレスのプログラムを呼び出す。この割り込み処理で画面のフリップを行うことで、ゲームはティアリングの起こらない映像描画を実現する。</w:t>
      </w:r>
    </w:p>
    <w:p w14:paraId="50C32195" w14:textId="3D3452CD" w:rsidR="00D2789E" w:rsidRDefault="00D2789E" w:rsidP="00EA3941">
      <w:pPr>
        <w:pStyle w:val="aa"/>
        <w:spacing w:beforeLines="50" w:before="180"/>
        <w:ind w:left="447" w:firstLine="283"/>
      </w:pPr>
      <w:r>
        <w:rPr>
          <w:rFonts w:hint="eastAsia"/>
        </w:rPr>
        <w:t>このタイミング以外でフリップすると、</w:t>
      </w:r>
      <w:r w:rsidR="00EA3941">
        <w:rPr>
          <w:rFonts w:hint="eastAsia"/>
        </w:rPr>
        <w:t>「</w:t>
      </w:r>
      <w:r>
        <w:rPr>
          <w:rFonts w:hint="eastAsia"/>
        </w:rPr>
        <w:t>画面の上部が前のフレームの画像で下部が次のフレームの画像</w:t>
      </w:r>
      <w:r w:rsidR="00EA3941">
        <w:rPr>
          <w:rFonts w:hint="eastAsia"/>
        </w:rPr>
        <w:t>」という二つの画像が混ざった「ティアリング」という現象が起こる。</w:t>
      </w:r>
    </w:p>
    <w:p w14:paraId="12F4A573" w14:textId="0F49EC4F" w:rsidR="00EA3941" w:rsidRDefault="00235E5C" w:rsidP="00EA3941">
      <w:pPr>
        <w:pStyle w:val="4"/>
        <w:spacing w:before="360" w:after="180"/>
        <w:ind w:left="594"/>
      </w:pPr>
      <w:r>
        <w:rPr>
          <w:rFonts w:hint="eastAsia"/>
        </w:rPr>
        <w:t>【</w:t>
      </w:r>
      <w:r w:rsidR="00FD603D">
        <w:rPr>
          <w:rFonts w:hint="eastAsia"/>
        </w:rPr>
        <w:t>余談</w:t>
      </w:r>
      <w:r>
        <w:rPr>
          <w:rFonts w:hint="eastAsia"/>
        </w:rPr>
        <w:t>】</w:t>
      </w:r>
      <w:r w:rsidR="00FD603D">
        <w:rPr>
          <w:rFonts w:hint="eastAsia"/>
        </w:rPr>
        <w:t>垂直同期割り込みの失敗</w:t>
      </w:r>
      <w:r w:rsidR="00FD603D">
        <w:rPr>
          <w:rFonts w:hint="eastAsia"/>
        </w:rPr>
        <w:t xml:space="preserve"> </w:t>
      </w:r>
      <w:r w:rsidR="00FD603D">
        <w:rPr>
          <w:rFonts w:hint="eastAsia"/>
        </w:rPr>
        <w:t>～</w:t>
      </w:r>
      <w:r w:rsidR="00FD603D">
        <w:rPr>
          <w:rFonts w:hint="eastAsia"/>
        </w:rPr>
        <w:t xml:space="preserve"> </w:t>
      </w:r>
      <w:r w:rsidR="00EA3941">
        <w:rPr>
          <w:rFonts w:hint="eastAsia"/>
        </w:rPr>
        <w:t>処理落ちとティアリング対策</w:t>
      </w:r>
    </w:p>
    <w:p w14:paraId="1B595F03" w14:textId="77777777" w:rsidR="00EA3941" w:rsidRDefault="00D2789E" w:rsidP="00EA3941">
      <w:pPr>
        <w:pStyle w:val="ab"/>
        <w:ind w:left="594" w:firstLine="283"/>
      </w:pPr>
      <w:r>
        <w:rPr>
          <w:rFonts w:hint="eastAsia"/>
        </w:rPr>
        <w:t>余談になるが、処理落ちした時は、割り込み処理でフリップを実行せず、処理が完了したタイミングでフリップするためティアリングが起こる。</w:t>
      </w:r>
    </w:p>
    <w:p w14:paraId="7727AE9C" w14:textId="1AC4B1A6" w:rsidR="00E23176" w:rsidRDefault="00D2789E" w:rsidP="00EA3941">
      <w:pPr>
        <w:pStyle w:val="ab"/>
        <w:ind w:left="594" w:firstLine="283"/>
      </w:pPr>
      <w:r>
        <w:rPr>
          <w:rFonts w:hint="eastAsia"/>
        </w:rPr>
        <w:lastRenderedPageBreak/>
        <w:t>まるまる</w:t>
      </w:r>
      <w:r>
        <w:rPr>
          <w:rFonts w:hint="eastAsia"/>
        </w:rPr>
        <w:t>1</w:t>
      </w:r>
      <w:r>
        <w:rPr>
          <w:rFonts w:hint="eastAsia"/>
        </w:rPr>
        <w:t>フレームフリップを遅らせればティアリングは防げるが、その完了を待つため、処理が大きく遅れ</w:t>
      </w:r>
      <w:r w:rsidR="00EA3941">
        <w:rPr>
          <w:rFonts w:hint="eastAsia"/>
        </w:rPr>
        <w:t>てしまう。</w:t>
      </w:r>
    </w:p>
    <w:p w14:paraId="5B37F80D" w14:textId="77777777" w:rsidR="00EA3941" w:rsidRDefault="00EA3941" w:rsidP="00EA3941">
      <w:pPr>
        <w:pStyle w:val="ab"/>
        <w:spacing w:beforeLines="50" w:before="180" w:afterLines="50" w:after="180"/>
        <w:ind w:left="594" w:firstLine="283"/>
      </w:pPr>
      <w:r>
        <w:rPr>
          <w:rFonts w:hint="eastAsia"/>
        </w:rPr>
        <w:t>この処理落ちの対策として「トリプルバッファ」を用いる。</w:t>
      </w:r>
    </w:p>
    <w:p w14:paraId="06DFE4AE" w14:textId="77777777" w:rsidR="00EA3941" w:rsidRDefault="00EA3941" w:rsidP="00EA3941">
      <w:pPr>
        <w:pStyle w:val="ab"/>
        <w:ind w:left="594" w:firstLine="283"/>
      </w:pPr>
      <w:r>
        <w:rPr>
          <w:rFonts w:hint="eastAsia"/>
        </w:rPr>
        <w:t>「ダブルバッファ」の場合、「現在表示中の画像」と「現在処理中（描画中）の画像」の二つを用いて交互にフリップする。</w:t>
      </w:r>
    </w:p>
    <w:p w14:paraId="39BBFBC0" w14:textId="1C018080" w:rsidR="00EA3941" w:rsidRDefault="00EA3941" w:rsidP="00EA3941">
      <w:pPr>
        <w:pStyle w:val="ab"/>
        <w:ind w:left="594" w:firstLine="283"/>
      </w:pPr>
      <w:r>
        <w:rPr>
          <w:rFonts w:hint="eastAsia"/>
        </w:rPr>
        <w:t>トリプルバッファでは、その二つの画像の間に「フリップ待ちの画像」を入れる。これにより、</w:t>
      </w:r>
      <w:r w:rsidR="00FD603D">
        <w:rPr>
          <w:rFonts w:hint="eastAsia"/>
        </w:rPr>
        <w:t>「垂直同期割り込み」に処理が間に合わなかった場合でも、フリップ待ちの画像として予約さえしておけば、すぐに次の</w:t>
      </w:r>
      <w:r>
        <w:rPr>
          <w:rFonts w:hint="eastAsia"/>
        </w:rPr>
        <w:t>処理（描画）を進めることができる。</w:t>
      </w:r>
      <w:r w:rsidR="00584673">
        <w:rPr>
          <w:rFonts w:hint="eastAsia"/>
        </w:rPr>
        <w:t>また、</w:t>
      </w:r>
      <w:r w:rsidR="00FD603D">
        <w:rPr>
          <w:rFonts w:hint="eastAsia"/>
        </w:rPr>
        <w:t>処理が間に合っている限りは、ダブルバッファと同様に即座にフリップしていけば、描画が常時遅延するようなことにもならい。</w:t>
      </w:r>
    </w:p>
    <w:p w14:paraId="639E2658" w14:textId="0F58E6FF" w:rsidR="00FD603D" w:rsidRDefault="00584673" w:rsidP="00584673">
      <w:pPr>
        <w:pStyle w:val="ab"/>
        <w:spacing w:beforeLines="50" w:before="180"/>
        <w:ind w:left="594" w:firstLine="283"/>
      </w:pPr>
      <w:r>
        <w:rPr>
          <w:rFonts w:hint="eastAsia"/>
        </w:rPr>
        <w:t>トリプルバッファの</w:t>
      </w:r>
      <w:r w:rsidR="00FD603D">
        <w:rPr>
          <w:rFonts w:hint="eastAsia"/>
        </w:rPr>
        <w:t>問題点としては、より多くのグラフィックメモリを必要とすることである。</w:t>
      </w:r>
      <w:r>
        <w:rPr>
          <w:rFonts w:hint="eastAsia"/>
        </w:rPr>
        <w:t>しかし、</w:t>
      </w:r>
      <w:r w:rsidR="00FD603D">
        <w:rPr>
          <w:rFonts w:hint="eastAsia"/>
        </w:rPr>
        <w:t>ティアリングはかなり見苦しいので、グラフィックメモリに余裕があるならトリプルバッファは検討した方がよい。</w:t>
      </w:r>
    </w:p>
    <w:p w14:paraId="69438B8C" w14:textId="082239D2" w:rsidR="0013745F" w:rsidRDefault="0013745F" w:rsidP="0013745F">
      <w:pPr>
        <w:pStyle w:val="3"/>
      </w:pPr>
      <w:bookmarkStart w:id="68" w:name="_Toc379777979"/>
      <w:r>
        <w:rPr>
          <w:rFonts w:hint="eastAsia"/>
        </w:rPr>
        <w:t>割り込みとコンテキストスイッチ</w:t>
      </w:r>
      <w:r w:rsidR="00113C8B">
        <w:rPr>
          <w:rFonts w:hint="eastAsia"/>
        </w:rPr>
        <w:t>、スタック領域の配慮</w:t>
      </w:r>
      <w:bookmarkEnd w:id="68"/>
    </w:p>
    <w:p w14:paraId="2CBBB866" w14:textId="0B5793B9" w:rsidR="0013745F" w:rsidRDefault="00113C8B" w:rsidP="0013745F">
      <w:pPr>
        <w:pStyle w:val="aa"/>
        <w:ind w:left="447" w:firstLine="283"/>
      </w:pPr>
      <w:r>
        <w:rPr>
          <w:rFonts w:hint="eastAsia"/>
        </w:rPr>
        <w:t>割り込みはとても乱暴な処理である。</w:t>
      </w:r>
    </w:p>
    <w:p w14:paraId="39CACFF0" w14:textId="7C447343" w:rsidR="00113C8B" w:rsidRDefault="00113C8B" w:rsidP="0013745F">
      <w:pPr>
        <w:pStyle w:val="aa"/>
        <w:ind w:left="447" w:firstLine="283"/>
      </w:pPr>
      <w:r>
        <w:t>メインスレッドや他のスレッドがどんな状態であっても、最優先で有無をいわさず処理が実行される。</w:t>
      </w:r>
    </w:p>
    <w:p w14:paraId="07A667C1" w14:textId="387D2AE9" w:rsidR="00113C8B" w:rsidRDefault="00113C8B" w:rsidP="0013745F">
      <w:pPr>
        <w:pStyle w:val="aa"/>
        <w:ind w:left="447" w:firstLine="283"/>
      </w:pPr>
      <w:r>
        <w:rPr>
          <w:rFonts w:hint="eastAsia"/>
        </w:rPr>
        <w:t>むしろ、それぐらい乱暴でなければ、フリップ処理のような「タイミングが命」の処理を信頼して実行することができない。</w:t>
      </w:r>
    </w:p>
    <w:p w14:paraId="34E3EE48" w14:textId="1B22CA3F" w:rsidR="00113C8B" w:rsidRDefault="00113C8B" w:rsidP="00772F3B">
      <w:pPr>
        <w:pStyle w:val="aa"/>
        <w:spacing w:beforeLines="50" w:before="180"/>
        <w:ind w:left="447" w:firstLine="283"/>
      </w:pPr>
      <w:r>
        <w:t>割り込み</w:t>
      </w:r>
      <w:r w:rsidR="00235E5C">
        <w:rPr>
          <w:rFonts w:hint="eastAsia"/>
        </w:rPr>
        <w:t>時の「コンテキストスイッチ</w:t>
      </w:r>
      <w:r w:rsidR="00235E5C">
        <w:fldChar w:fldCharType="begin"/>
      </w:r>
      <w:r w:rsidR="00235E5C">
        <w:instrText xml:space="preserve"> XE "</w:instrText>
      </w:r>
      <w:r w:rsidR="00235E5C">
        <w:rPr>
          <w:rFonts w:hint="eastAsia"/>
        </w:rPr>
        <w:instrText>コンテキストスイッチ</w:instrText>
      </w:r>
      <w:r w:rsidR="00235E5C">
        <w:instrText>" \y “</w:instrText>
      </w:r>
      <w:r w:rsidR="00235E5C">
        <w:rPr>
          <w:rFonts w:hint="eastAsia"/>
        </w:rPr>
        <w:instrText>こんてきすとすいっち</w:instrText>
      </w:r>
      <w:r w:rsidR="00235E5C">
        <w:instrText xml:space="preserve">” </w:instrText>
      </w:r>
      <w:r w:rsidR="00235E5C">
        <w:fldChar w:fldCharType="end"/>
      </w:r>
      <w:r w:rsidR="00235E5C">
        <w:rPr>
          <w:rFonts w:hint="eastAsia"/>
        </w:rPr>
        <w:t>」では、</w:t>
      </w:r>
      <w:r w:rsidR="00772F3B">
        <w:rPr>
          <w:rFonts w:hint="eastAsia"/>
        </w:rPr>
        <w:t>コンテキスト（</w:t>
      </w:r>
      <w:r w:rsidR="00772F3B">
        <w:rPr>
          <w:rFonts w:hint="eastAsia"/>
        </w:rPr>
        <w:t>CPU</w:t>
      </w:r>
      <w:r w:rsidR="00772F3B">
        <w:rPr>
          <w:rFonts w:hint="eastAsia"/>
        </w:rPr>
        <w:t>のレジスタなど）の退避</w:t>
      </w:r>
      <w:r w:rsidR="00235E5C">
        <w:rPr>
          <w:rFonts w:hint="eastAsia"/>
        </w:rPr>
        <w:t>を</w:t>
      </w:r>
      <w:r w:rsidR="00772F3B">
        <w:rPr>
          <w:rFonts w:hint="eastAsia"/>
        </w:rPr>
        <w:t>、その時</w:t>
      </w:r>
      <w:r w:rsidR="00235E5C">
        <w:rPr>
          <w:rFonts w:hint="eastAsia"/>
        </w:rPr>
        <w:t>割り込んだスレッド</w:t>
      </w:r>
      <w:r w:rsidR="00772F3B">
        <w:rPr>
          <w:rFonts w:hint="eastAsia"/>
        </w:rPr>
        <w:t>のスタック</w:t>
      </w:r>
      <w:r w:rsidR="00235E5C">
        <w:rPr>
          <w:rFonts w:hint="eastAsia"/>
        </w:rPr>
        <w:t>領域</w:t>
      </w:r>
      <w:r w:rsidR="00772F3B">
        <w:rPr>
          <w:rFonts w:hint="eastAsia"/>
        </w:rPr>
        <w:t>に</w:t>
      </w:r>
      <w:r w:rsidR="00235E5C">
        <w:rPr>
          <w:rFonts w:hint="eastAsia"/>
        </w:rPr>
        <w:t>行う。</w:t>
      </w:r>
    </w:p>
    <w:p w14:paraId="1302832B" w14:textId="52857839" w:rsidR="00772F3B" w:rsidRDefault="0088568D" w:rsidP="0013745F">
      <w:pPr>
        <w:pStyle w:val="aa"/>
        <w:ind w:left="447" w:firstLine="283"/>
      </w:pPr>
      <w:r>
        <w:rPr>
          <w:rFonts w:hint="eastAsia"/>
        </w:rPr>
        <w:t>そのため、</w:t>
      </w:r>
      <w:r w:rsidRPr="0088568D">
        <w:rPr>
          <w:rFonts w:hint="eastAsia"/>
          <w:color w:val="FF0000"/>
        </w:rPr>
        <w:t>スレッドを</w:t>
      </w:r>
      <w:r>
        <w:rPr>
          <w:rFonts w:hint="eastAsia"/>
          <w:color w:val="FF0000"/>
        </w:rPr>
        <w:t>設計</w:t>
      </w:r>
      <w:r w:rsidRPr="0088568D">
        <w:rPr>
          <w:rFonts w:hint="eastAsia"/>
          <w:color w:val="FF0000"/>
        </w:rPr>
        <w:t>する際は、そのスレッドの稼働中に割り込みが発生しても問題が起こらないように、スタック領域のサイズに余裕を持たせるなどの配慮が必要になる。</w:t>
      </w:r>
      <w:r>
        <w:rPr>
          <w:rFonts w:hint="eastAsia"/>
        </w:rPr>
        <w:t>これは、ファイバースレッドに対しても同様である。</w:t>
      </w:r>
    </w:p>
    <w:p w14:paraId="36CA95F2" w14:textId="7FF2CD06" w:rsidR="00B70728" w:rsidRDefault="0088568D" w:rsidP="0013745F">
      <w:pPr>
        <w:pStyle w:val="aa"/>
        <w:ind w:left="447" w:firstLine="283"/>
      </w:pPr>
      <w:r>
        <w:t>「どの程度の余裕が必要か</w:t>
      </w:r>
      <w:r w:rsidR="00235E5C">
        <w:rPr>
          <w:rFonts w:hint="eastAsia"/>
        </w:rPr>
        <w:t>？</w:t>
      </w:r>
      <w:r>
        <w:t>」</w:t>
      </w:r>
      <w:r w:rsidR="00235E5C">
        <w:rPr>
          <w:rFonts w:hint="eastAsia"/>
        </w:rPr>
        <w:t>について</w:t>
      </w:r>
      <w:r>
        <w:t>は、「どのような割り込み処理が実装されているか」</w:t>
      </w:r>
      <w:r w:rsidR="00235E5C">
        <w:rPr>
          <w:rFonts w:hint="eastAsia"/>
        </w:rPr>
        <w:t>による</w:t>
      </w:r>
      <w:r>
        <w:t>。</w:t>
      </w:r>
      <w:r w:rsidR="00235E5C">
        <w:rPr>
          <w:rFonts w:hint="eastAsia"/>
        </w:rPr>
        <w:t>どの割り込み処理が起こっても十分なスタック領域の余裕が必要である。</w:t>
      </w:r>
    </w:p>
    <w:p w14:paraId="6561F7F9" w14:textId="72AB48AA" w:rsidR="0088568D" w:rsidRPr="0013745F" w:rsidRDefault="0088568D" w:rsidP="0013745F">
      <w:pPr>
        <w:pStyle w:val="aa"/>
        <w:ind w:left="447" w:firstLine="283"/>
      </w:pPr>
      <w:r>
        <w:t>また、</w:t>
      </w:r>
      <w:r w:rsidR="00235E5C">
        <w:rPr>
          <w:rFonts w:hint="eastAsia"/>
        </w:rPr>
        <w:t>スレッドによっては割り込み禁止処理なども用いる必要がある。</w:t>
      </w:r>
    </w:p>
    <w:p w14:paraId="45722D99" w14:textId="5576DF61" w:rsidR="009B42BA" w:rsidRDefault="009B42BA" w:rsidP="009B42BA">
      <w:pPr>
        <w:pStyle w:val="3"/>
      </w:pPr>
      <w:bookmarkStart w:id="69" w:name="_Toc379777980"/>
      <w:r>
        <w:rPr>
          <w:rFonts w:hint="eastAsia"/>
        </w:rPr>
        <w:t>割り込みハンドラ</w:t>
      </w:r>
      <w:r w:rsidR="00235E5C">
        <w:fldChar w:fldCharType="begin"/>
      </w:r>
      <w:r w:rsidR="00235E5C">
        <w:instrText xml:space="preserve"> XE "</w:instrText>
      </w:r>
      <w:r w:rsidR="00235E5C">
        <w:rPr>
          <w:rFonts w:hint="eastAsia"/>
        </w:rPr>
        <w:instrText>割り込みハンドラ</w:instrText>
      </w:r>
      <w:r w:rsidR="00235E5C">
        <w:instrText>" \y “</w:instrText>
      </w:r>
      <w:r w:rsidR="00235E5C">
        <w:rPr>
          <w:rFonts w:hint="eastAsia"/>
        </w:rPr>
        <w:instrText>わりこみはんどら</w:instrText>
      </w:r>
      <w:r w:rsidR="00235E5C">
        <w:instrText xml:space="preserve">” </w:instrText>
      </w:r>
      <w:r w:rsidR="00235E5C">
        <w:fldChar w:fldCharType="end"/>
      </w:r>
      <w:r>
        <w:rPr>
          <w:rFonts w:hint="eastAsia"/>
        </w:rPr>
        <w:t>／割り込みサブルーチン</w:t>
      </w:r>
      <w:r w:rsidR="00235E5C">
        <w:fldChar w:fldCharType="begin"/>
      </w:r>
      <w:r w:rsidR="00235E5C">
        <w:instrText xml:space="preserve"> XE "</w:instrText>
      </w:r>
      <w:r w:rsidR="00235E5C">
        <w:rPr>
          <w:rFonts w:hint="eastAsia"/>
        </w:rPr>
        <w:instrText>割り込みサブルーチン</w:instrText>
      </w:r>
      <w:r w:rsidR="00235E5C">
        <w:instrText>" \y “</w:instrText>
      </w:r>
      <w:r w:rsidR="00235E5C">
        <w:rPr>
          <w:rFonts w:hint="eastAsia"/>
        </w:rPr>
        <w:instrText>わりこみさぶるーちん</w:instrText>
      </w:r>
      <w:r w:rsidR="00235E5C">
        <w:instrText xml:space="preserve">” </w:instrText>
      </w:r>
      <w:r w:rsidR="00235E5C">
        <w:fldChar w:fldCharType="end"/>
      </w:r>
      <w:r>
        <w:rPr>
          <w:rFonts w:hint="eastAsia"/>
        </w:rPr>
        <w:t>（</w:t>
      </w:r>
      <w:r>
        <w:rPr>
          <w:rFonts w:hint="eastAsia"/>
        </w:rPr>
        <w:t>ISR</w:t>
      </w:r>
      <w:r w:rsidR="00235E5C">
        <w:fldChar w:fldCharType="begin"/>
      </w:r>
      <w:r w:rsidR="00235E5C">
        <w:instrText xml:space="preserve"> XE "</w:instrText>
      </w:r>
      <w:r w:rsidR="00235E5C">
        <w:rPr>
          <w:rFonts w:hint="eastAsia"/>
        </w:rPr>
        <w:instrText>ISR</w:instrText>
      </w:r>
      <w:r w:rsidR="00235E5C">
        <w:instrText>" \y “</w:instrText>
      </w:r>
      <w:r w:rsidR="00235E5C">
        <w:rPr>
          <w:rFonts w:hint="eastAsia"/>
        </w:rPr>
        <w:instrText>ISR</w:instrText>
      </w:r>
      <w:r w:rsidR="00235E5C">
        <w:instrText xml:space="preserve">” </w:instrText>
      </w:r>
      <w:r w:rsidR="00235E5C">
        <w:fldChar w:fldCharType="end"/>
      </w:r>
      <w:r>
        <w:rPr>
          <w:rFonts w:hint="eastAsia"/>
        </w:rPr>
        <w:t>）</w:t>
      </w:r>
      <w:bookmarkEnd w:id="69"/>
    </w:p>
    <w:p w14:paraId="484C31F4" w14:textId="06193D6E" w:rsidR="009B42BA" w:rsidRDefault="009B42BA" w:rsidP="009B42BA">
      <w:pPr>
        <w:pStyle w:val="aa"/>
        <w:ind w:left="447" w:firstLine="283"/>
      </w:pPr>
      <w:r>
        <w:t>割り込みで実行される処理は、「割り込みハンドラ」</w:t>
      </w:r>
      <w:r w:rsidR="00235E5C">
        <w:rPr>
          <w:rFonts w:hint="eastAsia"/>
        </w:rPr>
        <w:t>や</w:t>
      </w:r>
      <w:r w:rsidR="00235E5C">
        <w:t>「割り込みサブルーチン」</w:t>
      </w:r>
      <w:r>
        <w:t>と呼ぶ。</w:t>
      </w:r>
      <w:r w:rsidR="00235E5C">
        <w:rPr>
          <w:rFonts w:hint="eastAsia"/>
        </w:rPr>
        <w:t>割り込みサブルーチンの略語として</w:t>
      </w:r>
      <w:r>
        <w:t>「</w:t>
      </w:r>
      <w:r>
        <w:rPr>
          <w:rFonts w:hint="eastAsia"/>
        </w:rPr>
        <w:t>ISR</w:t>
      </w:r>
      <w:r>
        <w:rPr>
          <w:rFonts w:hint="eastAsia"/>
        </w:rPr>
        <w:t>」（</w:t>
      </w:r>
      <w:r>
        <w:rPr>
          <w:rFonts w:hint="eastAsia"/>
        </w:rPr>
        <w:t>Interrupt Service Routine</w:t>
      </w:r>
      <w:r w:rsidR="00235E5C">
        <w:rPr>
          <w:rFonts w:hint="eastAsia"/>
        </w:rPr>
        <w:t>）とい</w:t>
      </w:r>
      <w:r w:rsidR="00235E5C">
        <w:rPr>
          <w:rFonts w:hint="eastAsia"/>
        </w:rPr>
        <w:lastRenderedPageBreak/>
        <w:t>う用語</w:t>
      </w:r>
      <w:r>
        <w:rPr>
          <w:rFonts w:hint="eastAsia"/>
        </w:rPr>
        <w:t>も</w:t>
      </w:r>
      <w:r w:rsidR="00235E5C">
        <w:rPr>
          <w:rFonts w:hint="eastAsia"/>
        </w:rPr>
        <w:t>よく</w:t>
      </w:r>
      <w:r>
        <w:rPr>
          <w:rFonts w:hint="eastAsia"/>
        </w:rPr>
        <w:t>用いられる。</w:t>
      </w:r>
    </w:p>
    <w:p w14:paraId="654F79E6" w14:textId="60C6293B" w:rsidR="002A0DDB" w:rsidRDefault="00235E5C" w:rsidP="002A0DDB">
      <w:pPr>
        <w:pStyle w:val="aa"/>
        <w:ind w:left="447" w:firstLine="283"/>
      </w:pPr>
      <w:r>
        <w:rPr>
          <w:rFonts w:hint="eastAsia"/>
        </w:rPr>
        <w:t>本書では、</w:t>
      </w:r>
      <w:r w:rsidR="002A0DDB">
        <w:t>以降「割り込みハンドラ」で統一する。</w:t>
      </w:r>
    </w:p>
    <w:p w14:paraId="39015E4F" w14:textId="2D28B7C4" w:rsidR="00F50D7A" w:rsidRDefault="002A0DDB" w:rsidP="002A0DDB">
      <w:pPr>
        <w:pStyle w:val="aa"/>
        <w:spacing w:beforeLines="50" w:before="180"/>
        <w:ind w:left="447" w:firstLine="283"/>
      </w:pPr>
      <w:r>
        <w:rPr>
          <w:rFonts w:hint="eastAsia"/>
        </w:rPr>
        <w:t>O</w:t>
      </w:r>
      <w:r>
        <w:t>S</w:t>
      </w:r>
      <w:r>
        <w:t>に対して、特定の割り込みに対する割り込みハンドラを登録しておくと、その後条件が揃った時に割り込みハンドラが実行されるようになる。</w:t>
      </w:r>
    </w:p>
    <w:p w14:paraId="35C9281C" w14:textId="048BD32C" w:rsidR="009B42BA" w:rsidRDefault="00F50D7A" w:rsidP="002A0DDB">
      <w:pPr>
        <w:pStyle w:val="aa"/>
        <w:spacing w:beforeLines="50" w:before="180"/>
        <w:ind w:left="447" w:firstLine="283"/>
      </w:pPr>
      <w:r>
        <w:t>実際には、「</w:t>
      </w:r>
      <w:r>
        <w:rPr>
          <w:rFonts w:hint="eastAsia"/>
        </w:rPr>
        <w:t>OS</w:t>
      </w:r>
      <w:r>
        <w:rPr>
          <w:rFonts w:hint="eastAsia"/>
        </w:rPr>
        <w:t>に登録を要求する」というより、「割り込みベクタ」と呼ばれるコールバックテーブルに処理のアドレスを登録しておくだけである。</w:t>
      </w:r>
    </w:p>
    <w:p w14:paraId="47715DD9" w14:textId="0F37EC0A" w:rsidR="0088568D" w:rsidRDefault="0088568D" w:rsidP="0088568D">
      <w:pPr>
        <w:pStyle w:val="3"/>
      </w:pPr>
      <w:bookmarkStart w:id="70" w:name="_Toc379777981"/>
      <w:r>
        <w:rPr>
          <w:rFonts w:hint="eastAsia"/>
        </w:rPr>
        <w:t>割り込み</w:t>
      </w:r>
      <w:r w:rsidR="009B42BA">
        <w:rPr>
          <w:rFonts w:hint="eastAsia"/>
        </w:rPr>
        <w:t>ハンドラの</w:t>
      </w:r>
      <w:r>
        <w:rPr>
          <w:rFonts w:hint="eastAsia"/>
        </w:rPr>
        <w:t>処理</w:t>
      </w:r>
      <w:bookmarkEnd w:id="70"/>
    </w:p>
    <w:p w14:paraId="632A28DE" w14:textId="53AD8D95" w:rsidR="0088568D" w:rsidRDefault="00B70728" w:rsidP="0088568D">
      <w:pPr>
        <w:pStyle w:val="aa"/>
        <w:ind w:left="447" w:firstLine="283"/>
      </w:pPr>
      <w:r w:rsidRPr="00B70728">
        <w:rPr>
          <w:rFonts w:hint="eastAsia"/>
          <w:color w:val="FF0000"/>
        </w:rPr>
        <w:t>割り込み</w:t>
      </w:r>
      <w:r w:rsidR="002A0DDB">
        <w:rPr>
          <w:rFonts w:hint="eastAsia"/>
          <w:color w:val="FF0000"/>
        </w:rPr>
        <w:t>ハンドラの</w:t>
      </w:r>
      <w:r w:rsidR="009E2867">
        <w:rPr>
          <w:rFonts w:hint="eastAsia"/>
          <w:color w:val="FF0000"/>
        </w:rPr>
        <w:t>処理</w:t>
      </w:r>
      <w:r w:rsidRPr="00B70728">
        <w:rPr>
          <w:rFonts w:hint="eastAsia"/>
          <w:color w:val="FF0000"/>
        </w:rPr>
        <w:t>は、スレッドセーフではないことに留意しなければならない。</w:t>
      </w:r>
    </w:p>
    <w:p w14:paraId="4CA96FBE" w14:textId="3399B2AB" w:rsidR="00B70728" w:rsidRPr="002A0DDB" w:rsidRDefault="00B70728" w:rsidP="0088568D">
      <w:pPr>
        <w:pStyle w:val="aa"/>
        <w:ind w:left="447" w:firstLine="283"/>
        <w:rPr>
          <w:color w:val="FF0000"/>
        </w:rPr>
      </w:pPr>
      <w:r>
        <w:rPr>
          <w:rFonts w:hint="eastAsia"/>
        </w:rPr>
        <w:t>大きなローカル変数</w:t>
      </w:r>
      <w:r w:rsidR="009E2867">
        <w:rPr>
          <w:rFonts w:hint="eastAsia"/>
        </w:rPr>
        <w:t>の使用</w:t>
      </w:r>
      <w:r>
        <w:rPr>
          <w:rFonts w:hint="eastAsia"/>
        </w:rPr>
        <w:t>やメモリ確保などは行っては</w:t>
      </w:r>
      <w:r w:rsidR="009E2867">
        <w:rPr>
          <w:rFonts w:hint="eastAsia"/>
        </w:rPr>
        <w:t>ならず、</w:t>
      </w:r>
      <w:r>
        <w:rPr>
          <w:rFonts w:hint="eastAsia"/>
        </w:rPr>
        <w:t>printf</w:t>
      </w:r>
      <w:r>
        <w:rPr>
          <w:rFonts w:hint="eastAsia"/>
        </w:rPr>
        <w:t>などの出力も避け、関数呼び出しのような</w:t>
      </w:r>
      <w:r w:rsidR="009E2867">
        <w:rPr>
          <w:rFonts w:hint="eastAsia"/>
        </w:rPr>
        <w:t>ス</w:t>
      </w:r>
      <w:r>
        <w:rPr>
          <w:rFonts w:hint="eastAsia"/>
        </w:rPr>
        <w:t>タックを消費する要素</w:t>
      </w:r>
      <w:r w:rsidR="009E2867">
        <w:rPr>
          <w:rFonts w:hint="eastAsia"/>
        </w:rPr>
        <w:t>もできるだけ</w:t>
      </w:r>
      <w:r>
        <w:rPr>
          <w:rFonts w:hint="eastAsia"/>
        </w:rPr>
        <w:t>排除すべきである。</w:t>
      </w:r>
      <w:r w:rsidR="009E2867">
        <w:rPr>
          <w:rFonts w:hint="eastAsia"/>
        </w:rPr>
        <w:t>また、</w:t>
      </w:r>
      <w:r w:rsidR="009E2867" w:rsidRPr="002A0DDB">
        <w:rPr>
          <w:rFonts w:hint="eastAsia"/>
          <w:color w:val="FF0000"/>
        </w:rPr>
        <w:t>極めて短時間で処理を復帰させる必要がある。</w:t>
      </w:r>
    </w:p>
    <w:p w14:paraId="2A682576" w14:textId="5A8F59DD" w:rsidR="009E2867" w:rsidRDefault="009E2867" w:rsidP="002A0DDB">
      <w:pPr>
        <w:pStyle w:val="aa"/>
        <w:spacing w:beforeLines="50" w:before="180"/>
        <w:ind w:left="447" w:firstLine="283"/>
      </w:pPr>
      <w:r>
        <w:t>割り込み処理</w:t>
      </w:r>
      <w:r w:rsidR="002A0DDB">
        <w:t>は本当に必要に迫られたときにだけ使用し、</w:t>
      </w:r>
      <w:r>
        <w:t>どうしても使う場合は、「フラグを立ててタイミングを通知するだけ」にとどめ、他のスレッドが（若干遅延するが）そのフラグを見て処理を行うといった設計に</w:t>
      </w:r>
      <w:r w:rsidR="002A0DDB">
        <w:t>したほうがよい</w:t>
      </w:r>
      <w:r>
        <w:t>。</w:t>
      </w:r>
    </w:p>
    <w:p w14:paraId="0B761408" w14:textId="477CD39F" w:rsidR="009E2867" w:rsidRDefault="002A0DDB" w:rsidP="0088568D">
      <w:pPr>
        <w:pStyle w:val="aa"/>
        <w:ind w:left="447" w:firstLine="283"/>
      </w:pPr>
      <w:r>
        <w:t>画面</w:t>
      </w:r>
      <w:r w:rsidR="009E2867">
        <w:t>フリップのような</w:t>
      </w:r>
      <w:r>
        <w:t>、</w:t>
      </w:r>
      <w:r w:rsidR="009E2867">
        <w:t>タイミングが重要な処理はそのまま割り込み処理内で実行する。</w:t>
      </w:r>
    </w:p>
    <w:p w14:paraId="0330E3A1" w14:textId="267E3BAF" w:rsidR="00F50D7A" w:rsidRPr="009E2867" w:rsidRDefault="00F50D7A" w:rsidP="00F50D7A">
      <w:pPr>
        <w:pStyle w:val="aa"/>
        <w:spacing w:beforeLines="50" w:before="180"/>
        <w:ind w:left="447" w:firstLine="283"/>
      </w:pPr>
      <w:r>
        <w:t>なお、割り込み処理中に同じ割り込みの条件が揃っても、割り込みは発生せずに無視される。</w:t>
      </w:r>
    </w:p>
    <w:p w14:paraId="08CFAAC3" w14:textId="1C92C4D4" w:rsidR="00F64EDB" w:rsidRDefault="00F64EDB" w:rsidP="00F64EDB">
      <w:pPr>
        <w:pStyle w:val="3"/>
      </w:pPr>
      <w:bookmarkStart w:id="71" w:name="_Toc379777982"/>
      <w:r>
        <w:rPr>
          <w:rFonts w:hint="eastAsia"/>
        </w:rPr>
        <w:t>ハードウェア割り込み</w:t>
      </w:r>
      <w:r w:rsidR="00025268">
        <w:fldChar w:fldCharType="begin"/>
      </w:r>
      <w:r w:rsidR="00025268">
        <w:instrText xml:space="preserve"> XE "</w:instrText>
      </w:r>
      <w:r w:rsidR="00025268">
        <w:rPr>
          <w:rFonts w:hint="eastAsia"/>
        </w:rPr>
        <w:instrText>割り込み</w:instrText>
      </w:r>
      <w:r w:rsidR="00025268">
        <w:rPr>
          <w:rFonts w:hint="eastAsia"/>
        </w:rPr>
        <w:instrText>:</w:instrText>
      </w:r>
      <w:r w:rsidR="00025268">
        <w:rPr>
          <w:rFonts w:hint="eastAsia"/>
        </w:rPr>
        <w:instrText>ハードウェア割り込み</w:instrText>
      </w:r>
      <w:r w:rsidR="00025268">
        <w:instrText>" \y “</w:instrText>
      </w:r>
      <w:r w:rsidR="00025268">
        <w:rPr>
          <w:rFonts w:hint="eastAsia"/>
        </w:rPr>
        <w:instrText>わりこみ</w:instrText>
      </w:r>
      <w:r w:rsidR="00025268">
        <w:rPr>
          <w:rFonts w:hint="eastAsia"/>
        </w:rPr>
        <w:instrText>:</w:instrText>
      </w:r>
      <w:r w:rsidR="00025268">
        <w:rPr>
          <w:rFonts w:hint="eastAsia"/>
        </w:rPr>
        <w:instrText>はーどうぇあわりこみ</w:instrText>
      </w:r>
      <w:r w:rsidR="00025268">
        <w:instrText xml:space="preserve">” </w:instrText>
      </w:r>
      <w:r w:rsidR="00025268">
        <w:fldChar w:fldCharType="end"/>
      </w:r>
      <w:r>
        <w:rPr>
          <w:rFonts w:hint="eastAsia"/>
        </w:rPr>
        <w:t>とソフトウェア割り込み</w:t>
      </w:r>
      <w:r w:rsidR="00025268">
        <w:fldChar w:fldCharType="begin"/>
      </w:r>
      <w:r w:rsidR="00025268">
        <w:instrText xml:space="preserve"> XE "</w:instrText>
      </w:r>
      <w:r w:rsidR="00025268">
        <w:rPr>
          <w:rFonts w:hint="eastAsia"/>
        </w:rPr>
        <w:instrText>割り込み</w:instrText>
      </w:r>
      <w:r w:rsidR="00025268">
        <w:rPr>
          <w:rFonts w:hint="eastAsia"/>
        </w:rPr>
        <w:instrText>:</w:instrText>
      </w:r>
      <w:r w:rsidR="00025268">
        <w:rPr>
          <w:rFonts w:hint="eastAsia"/>
        </w:rPr>
        <w:instrText>ソフトウェア割り込み</w:instrText>
      </w:r>
      <w:r w:rsidR="00025268">
        <w:instrText>" \y “</w:instrText>
      </w:r>
      <w:r w:rsidR="00025268">
        <w:rPr>
          <w:rFonts w:hint="eastAsia"/>
        </w:rPr>
        <w:instrText>わりこみ</w:instrText>
      </w:r>
      <w:r w:rsidR="00025268">
        <w:rPr>
          <w:rFonts w:hint="eastAsia"/>
        </w:rPr>
        <w:instrText>:</w:instrText>
      </w:r>
      <w:r w:rsidR="00025268">
        <w:rPr>
          <w:rFonts w:hint="eastAsia"/>
        </w:rPr>
        <w:instrText>そふとうぇあわりこみ</w:instrText>
      </w:r>
      <w:r w:rsidR="00025268">
        <w:instrText xml:space="preserve">” </w:instrText>
      </w:r>
      <w:r w:rsidR="00025268">
        <w:fldChar w:fldCharType="end"/>
      </w:r>
      <w:r w:rsidR="00235E5C">
        <w:rPr>
          <w:rFonts w:hint="eastAsia"/>
        </w:rPr>
        <w:t>／</w:t>
      </w:r>
      <w:r w:rsidR="00AE3180">
        <w:rPr>
          <w:rFonts w:hint="eastAsia"/>
        </w:rPr>
        <w:t>イベントコールバック</w:t>
      </w:r>
      <w:bookmarkEnd w:id="71"/>
      <w:r w:rsidR="00025268">
        <w:fldChar w:fldCharType="begin"/>
      </w:r>
      <w:r w:rsidR="00025268">
        <w:instrText xml:space="preserve"> XE "</w:instrText>
      </w:r>
      <w:r w:rsidR="00025268">
        <w:rPr>
          <w:rFonts w:hint="eastAsia"/>
        </w:rPr>
        <w:instrText>イベントコールバック</w:instrText>
      </w:r>
      <w:r w:rsidR="00025268">
        <w:instrText>" \y “</w:instrText>
      </w:r>
      <w:r w:rsidR="00025268">
        <w:rPr>
          <w:rFonts w:hint="eastAsia"/>
        </w:rPr>
        <w:instrText>いべんとこーるばっく</w:instrText>
      </w:r>
      <w:r w:rsidR="00025268">
        <w:instrText xml:space="preserve">” </w:instrText>
      </w:r>
      <w:r w:rsidR="00025268">
        <w:fldChar w:fldCharType="end"/>
      </w:r>
    </w:p>
    <w:p w14:paraId="41B6C472" w14:textId="3DB05613" w:rsidR="00F64EDB" w:rsidRDefault="00290C1D" w:rsidP="00F64EDB">
      <w:pPr>
        <w:pStyle w:val="aa"/>
        <w:ind w:left="447" w:firstLine="283"/>
      </w:pPr>
      <w:r>
        <w:rPr>
          <w:rFonts w:hint="eastAsia"/>
        </w:rPr>
        <w:t>ここまで、割り込み処理に対する厳しい制約を示したが、基本的には「ハードウェア割り込み」と呼ばれる割り込み</w:t>
      </w:r>
      <w:r w:rsidR="00F50D7A">
        <w:rPr>
          <w:rFonts w:hint="eastAsia"/>
        </w:rPr>
        <w:t>のことを示している。ハードウェア割り込みは、</w:t>
      </w:r>
      <w:r>
        <w:rPr>
          <w:rFonts w:hint="eastAsia"/>
        </w:rPr>
        <w:t>特に神経質に扱う必要が</w:t>
      </w:r>
      <w:r w:rsidR="00F50D7A">
        <w:rPr>
          <w:rFonts w:hint="eastAsia"/>
        </w:rPr>
        <w:t>ある</w:t>
      </w:r>
      <w:r>
        <w:rPr>
          <w:rFonts w:hint="eastAsia"/>
        </w:rPr>
        <w:t>。</w:t>
      </w:r>
    </w:p>
    <w:p w14:paraId="1D92C42A" w14:textId="253C5A7C" w:rsidR="00290C1D" w:rsidRDefault="00290C1D" w:rsidP="00290C1D">
      <w:pPr>
        <w:pStyle w:val="aa"/>
        <w:spacing w:beforeLines="50" w:before="180"/>
        <w:ind w:left="447" w:firstLine="283"/>
      </w:pPr>
      <w:r>
        <w:t>ハードウェア割り込みに対して「ソフトウェア割り込み」（</w:t>
      </w:r>
      <w:r>
        <w:rPr>
          <w:rFonts w:hint="eastAsia"/>
        </w:rPr>
        <w:t xml:space="preserve">SWI = </w:t>
      </w:r>
      <w:r w:rsidR="004D6DAB">
        <w:t>S</w:t>
      </w:r>
      <w:r>
        <w:rPr>
          <w:rFonts w:hint="eastAsia"/>
        </w:rPr>
        <w:t>oftWare Interrupt</w:t>
      </w:r>
      <w:r w:rsidR="004D6DAB">
        <w:fldChar w:fldCharType="begin"/>
      </w:r>
      <w:r w:rsidR="004D6DAB">
        <w:instrText xml:space="preserve"> XE "</w:instrText>
      </w:r>
      <w:r w:rsidR="004D6DAB">
        <w:rPr>
          <w:rFonts w:hint="eastAsia"/>
        </w:rPr>
        <w:instrText>割り込み</w:instrText>
      </w:r>
      <w:r w:rsidR="00025268">
        <w:rPr>
          <w:rFonts w:hint="eastAsia"/>
        </w:rPr>
        <w:instrText>:</w:instrText>
      </w:r>
      <w:r w:rsidR="004D6DAB">
        <w:rPr>
          <w:rFonts w:hint="eastAsia"/>
        </w:rPr>
        <w:instrText>SWI</w:instrText>
      </w:r>
      <w:r w:rsidR="004D6DAB">
        <w:instrText>" \y “</w:instrText>
      </w:r>
      <w:r w:rsidR="004D6DAB">
        <w:rPr>
          <w:rFonts w:hint="eastAsia"/>
        </w:rPr>
        <w:instrText>わりこみ</w:instrText>
      </w:r>
      <w:r w:rsidR="00025268">
        <w:rPr>
          <w:rFonts w:hint="eastAsia"/>
        </w:rPr>
        <w:instrText>:</w:instrText>
      </w:r>
      <w:r w:rsidR="004D6DAB">
        <w:rPr>
          <w:rFonts w:hint="eastAsia"/>
        </w:rPr>
        <w:instrText>SWI</w:instrText>
      </w:r>
      <w:r w:rsidR="004D6DAB">
        <w:instrText xml:space="preserve">” </w:instrText>
      </w:r>
      <w:r w:rsidR="004D6DAB">
        <w:fldChar w:fldCharType="end"/>
      </w:r>
      <w:r>
        <w:t>）というものもある。</w:t>
      </w:r>
    </w:p>
    <w:p w14:paraId="3E8BA12A" w14:textId="4372EAA1" w:rsidR="00290C1D" w:rsidRDefault="00290C1D" w:rsidP="00290C1D">
      <w:pPr>
        <w:pStyle w:val="aa"/>
        <w:spacing w:beforeLines="50" w:before="180"/>
        <w:ind w:left="447" w:firstLine="283"/>
      </w:pPr>
      <w:r>
        <w:t>ソフトウェア割り込みは基本的にプロセスで保護されるため、安全性が高い。「例外」の発生や「ブレークポイント」</w:t>
      </w:r>
      <w:r w:rsidR="00683E27">
        <w:t>、</w:t>
      </w:r>
      <w:r w:rsidR="004D6DAB">
        <w:rPr>
          <w:rFonts w:hint="eastAsia"/>
        </w:rPr>
        <w:t>［</w:t>
      </w:r>
      <w:r w:rsidR="004D6DAB">
        <w:rPr>
          <w:rFonts w:hint="eastAsia"/>
        </w:rPr>
        <w:t>Ctrl</w:t>
      </w:r>
      <w:r w:rsidR="004D6DAB">
        <w:rPr>
          <w:rFonts w:hint="eastAsia"/>
        </w:rPr>
        <w:t>］＋［</w:t>
      </w:r>
      <w:r w:rsidR="004D6DAB">
        <w:rPr>
          <w:rFonts w:hint="eastAsia"/>
        </w:rPr>
        <w:t>C</w:t>
      </w:r>
      <w:r w:rsidR="004D6DAB">
        <w:rPr>
          <w:rFonts w:hint="eastAsia"/>
        </w:rPr>
        <w:t>］キーで</w:t>
      </w:r>
      <w:r w:rsidR="00683E27">
        <w:t>プロセスに</w:t>
      </w:r>
      <w:r w:rsidR="004D6DAB">
        <w:rPr>
          <w:rFonts w:hint="eastAsia"/>
        </w:rPr>
        <w:t>終了</w:t>
      </w:r>
      <w:r w:rsidR="00683E27">
        <w:t>命令</w:t>
      </w:r>
      <w:r w:rsidR="004D6DAB">
        <w:rPr>
          <w:rFonts w:hint="eastAsia"/>
        </w:rPr>
        <w:t>を出すの</w:t>
      </w:r>
      <w:r w:rsidR="00683E27">
        <w:t>もソフトウェア割り込みである。</w:t>
      </w:r>
    </w:p>
    <w:p w14:paraId="124BE776" w14:textId="7C0D12AF" w:rsidR="004D6DAB" w:rsidRDefault="00AE3180" w:rsidP="00AE3180">
      <w:pPr>
        <w:pStyle w:val="aa"/>
        <w:spacing w:beforeLines="50" w:before="180"/>
        <w:ind w:left="447" w:firstLine="283"/>
      </w:pPr>
      <w:r>
        <w:t>なお、</w:t>
      </w:r>
      <w:r>
        <w:rPr>
          <w:rFonts w:hint="eastAsia"/>
        </w:rPr>
        <w:t>VB</w:t>
      </w:r>
      <w:r>
        <w:rPr>
          <w:rFonts w:hint="eastAsia"/>
        </w:rPr>
        <w:t>や</w:t>
      </w:r>
      <w:r>
        <w:rPr>
          <w:rFonts w:hint="eastAsia"/>
        </w:rPr>
        <w:t>C#</w:t>
      </w:r>
      <w:r>
        <w:rPr>
          <w:rFonts w:hint="eastAsia"/>
        </w:rPr>
        <w:t>、</w:t>
      </w:r>
      <w:r>
        <w:rPr>
          <w:rFonts w:hint="eastAsia"/>
        </w:rPr>
        <w:t>MFC</w:t>
      </w:r>
      <w:r>
        <w:rPr>
          <w:rFonts w:hint="eastAsia"/>
        </w:rPr>
        <w:t>など、</w:t>
      </w:r>
      <w:r>
        <w:t>多くの</w:t>
      </w:r>
      <w:r>
        <w:rPr>
          <w:rFonts w:hint="eastAsia"/>
        </w:rPr>
        <w:t>開発ツールでは、ボタンクリックやキー入力</w:t>
      </w:r>
      <w:r>
        <w:rPr>
          <w:rFonts w:hint="eastAsia"/>
        </w:rPr>
        <w:lastRenderedPageBreak/>
        <w:t>などに応じた</w:t>
      </w:r>
      <w:r w:rsidR="004D6DAB">
        <w:rPr>
          <w:rFonts w:hint="eastAsia"/>
        </w:rPr>
        <w:t>「</w:t>
      </w:r>
      <w:r>
        <w:rPr>
          <w:rFonts w:hint="eastAsia"/>
        </w:rPr>
        <w:t>イベントコールバック</w:t>
      </w:r>
      <w:r w:rsidR="004D6DAB">
        <w:rPr>
          <w:rFonts w:hint="eastAsia"/>
        </w:rPr>
        <w:t>」</w:t>
      </w:r>
      <w:r>
        <w:rPr>
          <w:rFonts w:hint="eastAsia"/>
        </w:rPr>
        <w:t>を定義できる。</w:t>
      </w:r>
    </w:p>
    <w:p w14:paraId="3DF76B5F" w14:textId="04FB5643" w:rsidR="00AE3180" w:rsidRDefault="00AE3180" w:rsidP="004D6DAB">
      <w:pPr>
        <w:pStyle w:val="aa"/>
        <w:ind w:left="447" w:firstLine="283"/>
      </w:pPr>
      <w:r>
        <w:rPr>
          <w:rFonts w:hint="eastAsia"/>
        </w:rPr>
        <w:t>これも割り込みの一種のようなものであるが、基本的に各アプリケーションで制御され、特にコンテキストの切り替えを行うこともなく、逐次処理される。</w:t>
      </w:r>
    </w:p>
    <w:p w14:paraId="00BC38BC" w14:textId="17A4FA6E" w:rsidR="00AE3180" w:rsidRDefault="00AE3180" w:rsidP="00AE3180">
      <w:pPr>
        <w:pStyle w:val="3"/>
      </w:pPr>
      <w:bookmarkStart w:id="72" w:name="_Toc379777983"/>
      <w:r>
        <w:rPr>
          <w:rFonts w:hint="eastAsia"/>
        </w:rPr>
        <w:t>シグナル</w:t>
      </w:r>
      <w:bookmarkEnd w:id="72"/>
      <w:r w:rsidR="004D6DAB">
        <w:fldChar w:fldCharType="begin"/>
      </w:r>
      <w:r w:rsidR="004D6DAB">
        <w:instrText xml:space="preserve"> XE "</w:instrText>
      </w:r>
      <w:r w:rsidR="004D6DAB">
        <w:rPr>
          <w:rFonts w:hint="eastAsia"/>
        </w:rPr>
        <w:instrText>割り込み</w:instrText>
      </w:r>
      <w:r w:rsidR="004D6DAB">
        <w:rPr>
          <w:rFonts w:hint="eastAsia"/>
        </w:rPr>
        <w:instrText>:</w:instrText>
      </w:r>
      <w:r w:rsidR="004D6DAB">
        <w:rPr>
          <w:rFonts w:hint="eastAsia"/>
        </w:rPr>
        <w:instrText>シグナル</w:instrText>
      </w:r>
      <w:r w:rsidR="004D6DAB">
        <w:instrText>" \y “</w:instrText>
      </w:r>
      <w:r w:rsidR="004D6DAB">
        <w:rPr>
          <w:rFonts w:hint="eastAsia"/>
        </w:rPr>
        <w:instrText>わりこみ</w:instrText>
      </w:r>
      <w:r w:rsidR="004D6DAB">
        <w:rPr>
          <w:rFonts w:hint="eastAsia"/>
        </w:rPr>
        <w:instrText>:</w:instrText>
      </w:r>
      <w:r w:rsidR="004D6DAB">
        <w:rPr>
          <w:rFonts w:hint="eastAsia"/>
        </w:rPr>
        <w:instrText>しぐなる</w:instrText>
      </w:r>
      <w:r w:rsidR="004D6DAB">
        <w:instrText xml:space="preserve">” </w:instrText>
      </w:r>
      <w:r w:rsidR="004D6DAB">
        <w:fldChar w:fldCharType="end"/>
      </w:r>
    </w:p>
    <w:p w14:paraId="4832D7EA" w14:textId="26373607" w:rsidR="00AE3180" w:rsidRDefault="00AE3180" w:rsidP="00AE3180">
      <w:pPr>
        <w:pStyle w:val="aa"/>
        <w:ind w:left="447" w:firstLine="283"/>
      </w:pPr>
      <w:r>
        <w:rPr>
          <w:rFonts w:hint="eastAsia"/>
        </w:rPr>
        <w:t>OS</w:t>
      </w:r>
      <w:r>
        <w:rPr>
          <w:rFonts w:hint="eastAsia"/>
        </w:rPr>
        <w:t>が用意するプロセス管理のためのソフトウェア割り込みが「シグナル」である。</w:t>
      </w:r>
    </w:p>
    <w:p w14:paraId="21E1F754" w14:textId="236751DC" w:rsidR="009D1135" w:rsidRDefault="009D1135" w:rsidP="00AE3180">
      <w:pPr>
        <w:pStyle w:val="aa"/>
        <w:ind w:left="447" w:firstLine="283"/>
      </w:pPr>
      <w:r>
        <w:rPr>
          <w:rFonts w:hint="eastAsia"/>
        </w:rPr>
        <w:t>U</w:t>
      </w:r>
      <w:r>
        <w:t>nix</w:t>
      </w:r>
      <w:r>
        <w:t>系</w:t>
      </w:r>
      <w:r>
        <w:rPr>
          <w:rFonts w:hint="eastAsia"/>
        </w:rPr>
        <w:t>OS</w:t>
      </w:r>
      <w:r>
        <w:rPr>
          <w:rFonts w:hint="eastAsia"/>
        </w:rPr>
        <w:t>に搭載されている仕組みである。</w:t>
      </w:r>
      <w:r w:rsidR="004D6DAB">
        <w:rPr>
          <w:rFonts w:hint="eastAsia"/>
        </w:rPr>
        <w:t>シグナルについてはサンプルプログラムを含めたもう少し詳しい説明を後述する。</w:t>
      </w:r>
    </w:p>
    <w:p w14:paraId="0E15FFD8" w14:textId="19F34C0A" w:rsidR="00921BDB" w:rsidRPr="00AE3180" w:rsidRDefault="004D6DAB" w:rsidP="005B50C3">
      <w:pPr>
        <w:pStyle w:val="aa"/>
        <w:spacing w:beforeLines="50" w:before="180"/>
        <w:ind w:left="447" w:firstLine="283"/>
      </w:pPr>
      <w:r>
        <w:rPr>
          <w:rFonts w:hint="eastAsia"/>
        </w:rPr>
        <w:t>なお、</w:t>
      </w:r>
      <w:r w:rsidR="00921BDB">
        <w:rPr>
          <w:rFonts w:hint="eastAsia"/>
        </w:rPr>
        <w:t>Windows</w:t>
      </w:r>
      <w:r w:rsidR="00921BDB">
        <w:rPr>
          <w:rFonts w:hint="eastAsia"/>
        </w:rPr>
        <w:t>では、シグナル</w:t>
      </w:r>
      <w:r>
        <w:rPr>
          <w:rFonts w:hint="eastAsia"/>
        </w:rPr>
        <w:t>のように、</w:t>
      </w:r>
      <w:r w:rsidR="00921BDB">
        <w:rPr>
          <w:rFonts w:hint="eastAsia"/>
        </w:rPr>
        <w:t>プロセスの外から何らかの要求を行う際は、ウインドウメッセージを用いる。</w:t>
      </w:r>
    </w:p>
    <w:p w14:paraId="21D69FA2" w14:textId="6F17015D" w:rsidR="00F64EDB" w:rsidRDefault="00AE3180" w:rsidP="00F64EDB">
      <w:pPr>
        <w:pStyle w:val="3"/>
      </w:pPr>
      <w:bookmarkStart w:id="73" w:name="_Toc379777984"/>
      <w:r>
        <w:rPr>
          <w:rFonts w:hint="eastAsia"/>
        </w:rPr>
        <w:t>タイマー</w:t>
      </w:r>
      <w:r w:rsidR="00F64EDB">
        <w:rPr>
          <w:rFonts w:hint="eastAsia"/>
        </w:rPr>
        <w:t>割り込み</w:t>
      </w:r>
      <w:bookmarkEnd w:id="73"/>
      <w:r w:rsidR="004D6DAB">
        <w:fldChar w:fldCharType="begin"/>
      </w:r>
      <w:r w:rsidR="004D6DAB">
        <w:instrText xml:space="preserve"> XE "</w:instrText>
      </w:r>
      <w:r w:rsidR="004D6DAB">
        <w:rPr>
          <w:rFonts w:hint="eastAsia"/>
        </w:rPr>
        <w:instrText>割り込み</w:instrText>
      </w:r>
      <w:r w:rsidR="004D6DAB">
        <w:rPr>
          <w:rFonts w:hint="eastAsia"/>
        </w:rPr>
        <w:instrText>:</w:instrText>
      </w:r>
      <w:r w:rsidR="00772B0E">
        <w:rPr>
          <w:rFonts w:hint="eastAsia"/>
        </w:rPr>
        <w:instrText>タイマー割り込み</w:instrText>
      </w:r>
      <w:r w:rsidR="004D6DAB">
        <w:instrText>" \y “</w:instrText>
      </w:r>
      <w:r w:rsidR="004D6DAB">
        <w:rPr>
          <w:rFonts w:hint="eastAsia"/>
        </w:rPr>
        <w:instrText>わりこみ</w:instrText>
      </w:r>
      <w:r w:rsidR="004D6DAB">
        <w:rPr>
          <w:rFonts w:hint="eastAsia"/>
        </w:rPr>
        <w:instrText>:</w:instrText>
      </w:r>
      <w:r w:rsidR="004D6DAB">
        <w:rPr>
          <w:rFonts w:hint="eastAsia"/>
        </w:rPr>
        <w:instrText>たいまーわりこみ</w:instrText>
      </w:r>
      <w:r w:rsidR="004D6DAB">
        <w:instrText xml:space="preserve">” </w:instrText>
      </w:r>
      <w:r w:rsidR="004D6DAB">
        <w:fldChar w:fldCharType="end"/>
      </w:r>
    </w:p>
    <w:p w14:paraId="3F3CA683" w14:textId="6D415DE7" w:rsidR="00F64EDB" w:rsidRDefault="00AE3180" w:rsidP="00F64EDB">
      <w:pPr>
        <w:pStyle w:val="aa"/>
        <w:ind w:left="447" w:firstLine="283"/>
      </w:pPr>
      <w:r>
        <w:t>タイマー割り込みは一定時間ごとにイベントハンドラを呼び出す割り込みである。</w:t>
      </w:r>
    </w:p>
    <w:p w14:paraId="17F88841" w14:textId="77777777" w:rsidR="005B50C3" w:rsidRDefault="00AE3180" w:rsidP="00F64EDB">
      <w:pPr>
        <w:pStyle w:val="aa"/>
        <w:ind w:left="447" w:firstLine="283"/>
      </w:pPr>
      <w:r>
        <w:rPr>
          <w:rFonts w:hint="eastAsia"/>
        </w:rPr>
        <w:t>OS</w:t>
      </w:r>
      <w:r>
        <w:rPr>
          <w:rFonts w:hint="eastAsia"/>
        </w:rPr>
        <w:t>は</w:t>
      </w:r>
      <w:r w:rsidR="005B50C3">
        <w:rPr>
          <w:rFonts w:hint="eastAsia"/>
        </w:rPr>
        <w:t>ハードウェアタイマー割り込みを使うことで、</w:t>
      </w:r>
      <w:r>
        <w:rPr>
          <w:rFonts w:hint="eastAsia"/>
        </w:rPr>
        <w:t>タスクの</w:t>
      </w:r>
      <w:r w:rsidR="005B50C3">
        <w:rPr>
          <w:rFonts w:hint="eastAsia"/>
        </w:rPr>
        <w:t>タイムスライスを実現している。</w:t>
      </w:r>
    </w:p>
    <w:p w14:paraId="238FB04F" w14:textId="0089CCD4" w:rsidR="00C00EB5" w:rsidRDefault="00C00EB5" w:rsidP="005B50C3">
      <w:pPr>
        <w:pStyle w:val="aa"/>
        <w:spacing w:beforeLines="50" w:before="180"/>
        <w:ind w:left="447" w:firstLine="283"/>
      </w:pPr>
      <w:r>
        <w:t>Unix</w:t>
      </w:r>
      <w:r>
        <w:t>系</w:t>
      </w:r>
      <w:r>
        <w:t>OS</w:t>
      </w:r>
      <w:r>
        <w:t>では、一定間隔で「アラーム」というシグナルを発行するタイマー割り込みを用意している。</w:t>
      </w:r>
    </w:p>
    <w:p w14:paraId="7522C060" w14:textId="4FC4DBB2" w:rsidR="00AE3180" w:rsidRDefault="005B50C3" w:rsidP="005B50C3">
      <w:pPr>
        <w:pStyle w:val="aa"/>
        <w:spacing w:beforeLines="50" w:before="180"/>
        <w:ind w:left="447" w:firstLine="283"/>
      </w:pPr>
      <w:r>
        <w:rPr>
          <w:rFonts w:hint="eastAsia"/>
        </w:rPr>
        <w:t>また、多くの開発ツールでは、イベントコールバックの形でソフトウェアタイマー割り込みに対応している。</w:t>
      </w:r>
    </w:p>
    <w:p w14:paraId="0C2AD73C" w14:textId="7132041F" w:rsidR="00F64EDB" w:rsidRDefault="00F64EDB" w:rsidP="00F64EDB">
      <w:pPr>
        <w:pStyle w:val="3"/>
      </w:pPr>
      <w:bookmarkStart w:id="74" w:name="_Toc379777985"/>
      <w:r>
        <w:rPr>
          <w:rFonts w:hint="eastAsia"/>
        </w:rPr>
        <w:t>システムコール</w:t>
      </w:r>
      <w:bookmarkEnd w:id="74"/>
    </w:p>
    <w:p w14:paraId="5ECF010C" w14:textId="7C39F366" w:rsidR="00A97305" w:rsidRDefault="00921BDB" w:rsidP="00F64EDB">
      <w:pPr>
        <w:pStyle w:val="aa"/>
        <w:ind w:left="447" w:firstLine="283"/>
      </w:pPr>
      <w:r>
        <w:rPr>
          <w:rFonts w:hint="eastAsia"/>
        </w:rPr>
        <w:t>「シグナル」の</w:t>
      </w:r>
      <w:r w:rsidR="00A97305">
        <w:rPr>
          <w:rFonts w:hint="eastAsia"/>
        </w:rPr>
        <w:t>ような</w:t>
      </w:r>
      <w:r>
        <w:rPr>
          <w:rFonts w:hint="eastAsia"/>
        </w:rPr>
        <w:t>ソフトウェア割り込みは</w:t>
      </w:r>
      <w:r>
        <w:rPr>
          <w:rFonts w:hint="eastAsia"/>
        </w:rPr>
        <w:t>OS</w:t>
      </w:r>
      <w:r w:rsidR="004D6DAB">
        <w:rPr>
          <w:rFonts w:hint="eastAsia"/>
        </w:rPr>
        <w:t>が管理しているため、イベントハンドラの登録には</w:t>
      </w:r>
      <w:r w:rsidR="009A7D61">
        <w:rPr>
          <w:rFonts w:hint="eastAsia"/>
        </w:rPr>
        <w:t>、前述の「</w:t>
      </w:r>
      <w:r w:rsidR="004D6DAB">
        <w:rPr>
          <w:rFonts w:hint="eastAsia"/>
        </w:rPr>
        <w:t>システムコール</w:t>
      </w:r>
      <w:r w:rsidR="009A7D61">
        <w:fldChar w:fldCharType="begin"/>
      </w:r>
      <w:r w:rsidR="009A7D61">
        <w:instrText xml:space="preserve"> XE "</w:instrText>
      </w:r>
      <w:r w:rsidR="009A7D61">
        <w:rPr>
          <w:rFonts w:hint="eastAsia"/>
        </w:rPr>
        <w:instrText>システムコール</w:instrText>
      </w:r>
      <w:r w:rsidR="009A7D61">
        <w:instrText>" \y “</w:instrText>
      </w:r>
      <w:r w:rsidR="009A7D61">
        <w:rPr>
          <w:rFonts w:hint="eastAsia"/>
        </w:rPr>
        <w:instrText>しすてむこーる</w:instrText>
      </w:r>
      <w:r w:rsidR="009A7D61">
        <w:instrText xml:space="preserve">” </w:instrText>
      </w:r>
      <w:r w:rsidR="009A7D61">
        <w:fldChar w:fldCharType="end"/>
      </w:r>
      <w:r w:rsidR="009A7D61">
        <w:rPr>
          <w:rFonts w:hint="eastAsia"/>
        </w:rPr>
        <w:t>」</w:t>
      </w:r>
      <w:r w:rsidR="004D6DAB">
        <w:rPr>
          <w:rFonts w:hint="eastAsia"/>
        </w:rPr>
        <w:t>を用いる。</w:t>
      </w:r>
    </w:p>
    <w:p w14:paraId="49B92A98" w14:textId="4F8758E0" w:rsidR="003F1DF2" w:rsidRDefault="003F1DF2" w:rsidP="003F1DF2">
      <w:pPr>
        <w:pStyle w:val="1"/>
      </w:pPr>
      <w:bookmarkStart w:id="75" w:name="_Toc379777986"/>
      <w:r>
        <w:rPr>
          <w:rFonts w:hint="eastAsia"/>
        </w:rPr>
        <w:t>マルチスレッドで起こ</w:t>
      </w:r>
      <w:r w:rsidR="00394B92">
        <w:rPr>
          <w:rFonts w:hint="eastAsia"/>
        </w:rPr>
        <w:t>り得る</w:t>
      </w:r>
      <w:r>
        <w:rPr>
          <w:rFonts w:hint="eastAsia"/>
        </w:rPr>
        <w:t>問題①</w:t>
      </w:r>
      <w:bookmarkEnd w:id="75"/>
    </w:p>
    <w:p w14:paraId="69AE420D" w14:textId="33543DE9" w:rsidR="002D197F" w:rsidRPr="004E7CC8" w:rsidRDefault="002D197F" w:rsidP="002D197F">
      <w:pPr>
        <w:pStyle w:val="a8"/>
        <w:ind w:firstLine="283"/>
        <w:rPr>
          <w:color w:val="FF0000"/>
        </w:rPr>
      </w:pPr>
      <w:r w:rsidRPr="004E7CC8">
        <w:rPr>
          <w:color w:val="FF0000"/>
        </w:rPr>
        <w:t>マルチスレッドプログラミングは難しい。</w:t>
      </w:r>
    </w:p>
    <w:p w14:paraId="41D7F354" w14:textId="0FECCEA4" w:rsidR="002D197F" w:rsidRDefault="002D197F" w:rsidP="002D197F">
      <w:pPr>
        <w:pStyle w:val="a8"/>
        <w:ind w:firstLine="283"/>
      </w:pPr>
      <w:r>
        <w:t>安易な制御では結果が破損し、結果を保護しようとすればパフォーマンスが劣化する。</w:t>
      </w:r>
    </w:p>
    <w:p w14:paraId="0AC01351" w14:textId="3F865195" w:rsidR="002D197F" w:rsidRDefault="002D197F" w:rsidP="002D197F">
      <w:pPr>
        <w:pStyle w:val="a8"/>
        <w:spacing w:beforeLines="50" w:before="180"/>
        <w:ind w:firstLine="283"/>
      </w:pPr>
      <w:r>
        <w:t>スレッドを作ること自体はとても簡単ではあるが、各スレッドが情報をどのように保護し、共有し、かつ、最大限のパフォーマンスを引き出すか、という点を適切に設計するのは難しい。</w:t>
      </w:r>
    </w:p>
    <w:p w14:paraId="1EF4A995" w14:textId="0F1A51B7" w:rsidR="002D197F" w:rsidRPr="002D197F" w:rsidRDefault="002D197F" w:rsidP="002D197F">
      <w:pPr>
        <w:pStyle w:val="a8"/>
        <w:spacing w:beforeLines="50" w:before="180"/>
        <w:ind w:firstLine="283"/>
      </w:pPr>
      <w:r>
        <w:lastRenderedPageBreak/>
        <w:t>以降、マルチスレッドプログラミングで実際に起こりえる問題とその対策を説明していく。</w:t>
      </w:r>
    </w:p>
    <w:p w14:paraId="5FA3E801" w14:textId="034D41AC" w:rsidR="003F1DF2" w:rsidRDefault="0087747D" w:rsidP="00C72090">
      <w:pPr>
        <w:pStyle w:val="2"/>
      </w:pPr>
      <w:bookmarkStart w:id="76" w:name="_Toc379777987"/>
      <w:r>
        <w:rPr>
          <w:rFonts w:hint="eastAsia"/>
        </w:rPr>
        <w:t>データ破損（</w:t>
      </w:r>
      <w:r w:rsidR="003F1DF2">
        <w:rPr>
          <w:rFonts w:hint="eastAsia"/>
        </w:rPr>
        <w:t>不完全な</w:t>
      </w:r>
      <w:r w:rsidR="00B06BC6">
        <w:rPr>
          <w:rFonts w:hint="eastAsia"/>
        </w:rPr>
        <w:t>アトミック</w:t>
      </w:r>
      <w:r w:rsidR="003F1DF2">
        <w:rPr>
          <w:rFonts w:hint="eastAsia"/>
        </w:rPr>
        <w:t>操作</w:t>
      </w:r>
      <w:r>
        <w:rPr>
          <w:rFonts w:hint="eastAsia"/>
        </w:rPr>
        <w:t>）</w:t>
      </w:r>
      <w:bookmarkEnd w:id="76"/>
    </w:p>
    <w:p w14:paraId="2E085697" w14:textId="30B012A9" w:rsidR="003F1DF2" w:rsidRDefault="006A211A" w:rsidP="00C72090">
      <w:pPr>
        <w:pStyle w:val="a9"/>
        <w:keepNext/>
        <w:keepLines/>
        <w:widowControl/>
        <w:ind w:firstLine="283"/>
      </w:pPr>
      <w:r>
        <w:t>スレッドの処理が、データを読み込んでから書き込むまでの間に他のスレッドの処理が入り込むと、データ破損が起こる。</w:t>
      </w:r>
    </w:p>
    <w:p w14:paraId="6DC89EA8" w14:textId="11A79D52" w:rsidR="006A211A" w:rsidRDefault="00B123B2" w:rsidP="00B123B2">
      <w:pPr>
        <w:pStyle w:val="a9"/>
        <w:keepNext/>
        <w:widowControl/>
        <w:spacing w:beforeLines="50" w:before="180"/>
        <w:ind w:firstLineChars="0" w:firstLine="0"/>
      </w:pPr>
      <w:r>
        <w:t>データ破損の例：</w:t>
      </w:r>
    </w:p>
    <w:p w14:paraId="2ED2406B" w14:textId="693A48E5" w:rsidR="00B123B2" w:rsidRDefault="00B43D31" w:rsidP="00B123B2">
      <w:pPr>
        <w:pStyle w:val="a9"/>
        <w:ind w:firstLineChars="0" w:firstLine="0"/>
      </w:pPr>
      <w:r>
        <w:object w:dxaOrig="10726" w:dyaOrig="4666" w14:anchorId="39A8CC1C">
          <v:shape id="_x0000_i1037" type="#_x0000_t75" style="width:419.35pt;height:182.6pt" o:ole="">
            <v:imagedata r:id="rId44" o:title=""/>
          </v:shape>
          <o:OLEObject Type="Embed" ProgID="Visio.Drawing.15" ShapeID="_x0000_i1037" DrawAspect="Content" ObjectID="_1453519959" r:id="rId45"/>
        </w:object>
      </w:r>
    </w:p>
    <w:p w14:paraId="5B7B3E9F" w14:textId="77777777" w:rsidR="009A7D61" w:rsidRDefault="009A7D61" w:rsidP="009A7D61">
      <w:pPr>
        <w:pStyle w:val="3"/>
      </w:pPr>
      <w:bookmarkStart w:id="77" w:name="_Toc379777988"/>
      <w:r>
        <w:rPr>
          <w:rFonts w:hint="eastAsia"/>
        </w:rPr>
        <w:t>解決策</w:t>
      </w:r>
      <w:bookmarkEnd w:id="77"/>
    </w:p>
    <w:p w14:paraId="447B74E3" w14:textId="1949F583" w:rsidR="006A211A" w:rsidRDefault="006A211A" w:rsidP="009A7D61">
      <w:pPr>
        <w:pStyle w:val="aa"/>
        <w:ind w:left="447" w:firstLine="283"/>
      </w:pPr>
      <w:r>
        <w:t>この問題は、一方が処理を始めた時点で、他のスレッドが処理できないように</w:t>
      </w:r>
      <w:r w:rsidRPr="00B82E65">
        <w:rPr>
          <w:color w:val="FF0000"/>
        </w:rPr>
        <w:t>「ロック</w:t>
      </w:r>
      <w:r w:rsidR="009A7D61">
        <w:fldChar w:fldCharType="begin"/>
      </w:r>
      <w:r w:rsidR="009A7D61">
        <w:instrText xml:space="preserve"> XE "</w:instrText>
      </w:r>
      <w:r w:rsidR="009A7D61">
        <w:rPr>
          <w:rFonts w:hint="eastAsia"/>
        </w:rPr>
        <w:instrText>ロック</w:instrText>
      </w:r>
      <w:r w:rsidR="009A7D61">
        <w:instrText>" \y “</w:instrText>
      </w:r>
      <w:r w:rsidR="009A7D61">
        <w:rPr>
          <w:rFonts w:hint="eastAsia"/>
        </w:rPr>
        <w:instrText>ろっく</w:instrText>
      </w:r>
      <w:r w:rsidR="009A7D61">
        <w:instrText xml:space="preserve">” </w:instrText>
      </w:r>
      <w:r w:rsidR="009A7D61">
        <w:fldChar w:fldCharType="end"/>
      </w:r>
      <w:r w:rsidRPr="00B82E65">
        <w:rPr>
          <w:color w:val="FF0000"/>
        </w:rPr>
        <w:t>」</w:t>
      </w:r>
      <w:r>
        <w:t>することで解消できる。</w:t>
      </w:r>
    </w:p>
    <w:p w14:paraId="2E431873" w14:textId="050AD18E" w:rsidR="00B123B2" w:rsidRDefault="00B123B2" w:rsidP="009A7D61">
      <w:pPr>
        <w:pStyle w:val="aa"/>
        <w:keepNext/>
        <w:widowControl/>
        <w:spacing w:beforeLines="50" w:before="180"/>
        <w:ind w:leftChars="203" w:left="447" w:hangingChars="10" w:hanging="21"/>
      </w:pPr>
      <w:r>
        <w:t>データ破損の改善例：</w:t>
      </w:r>
    </w:p>
    <w:p w14:paraId="5F0DBB7B" w14:textId="7D4CD057" w:rsidR="00B123B2" w:rsidRPr="00B123B2" w:rsidRDefault="004064AB" w:rsidP="009A7D61">
      <w:pPr>
        <w:pStyle w:val="aa"/>
        <w:ind w:leftChars="-10" w:left="0" w:hangingChars="10" w:hanging="21"/>
      </w:pPr>
      <w:r>
        <w:object w:dxaOrig="10726" w:dyaOrig="4620" w14:anchorId="6A8ACBE9">
          <v:shape id="_x0000_i1038" type="#_x0000_t75" style="width:419.35pt;height:180.85pt" o:ole="">
            <v:imagedata r:id="rId46" o:title=""/>
          </v:shape>
          <o:OLEObject Type="Embed" ProgID="Visio.Drawing.15" ShapeID="_x0000_i1038" DrawAspect="Content" ObjectID="_1453519960" r:id="rId47"/>
        </w:object>
      </w:r>
    </w:p>
    <w:p w14:paraId="6030C14E" w14:textId="5D1D0F4E" w:rsidR="006A211A" w:rsidRDefault="006A211A" w:rsidP="009A7D61">
      <w:pPr>
        <w:pStyle w:val="aa"/>
        <w:spacing w:beforeLines="50" w:before="180"/>
        <w:ind w:left="447" w:firstLine="283"/>
      </w:pPr>
      <w:r>
        <w:lastRenderedPageBreak/>
        <w:t>このように、読み込み～書き込みの過程で割り込まれては困る一続きの操作（処理）を、</w:t>
      </w:r>
      <w:r w:rsidR="009A7D61" w:rsidRPr="00B06BC6">
        <w:rPr>
          <w:color w:val="FF0000"/>
        </w:rPr>
        <w:t>「アトミック操作</w:t>
      </w:r>
      <w:r w:rsidR="009A7D61">
        <w:fldChar w:fldCharType="begin"/>
      </w:r>
      <w:r w:rsidR="009A7D61">
        <w:instrText xml:space="preserve"> XE "</w:instrText>
      </w:r>
      <w:r w:rsidR="009A7D61">
        <w:rPr>
          <w:rFonts w:hint="eastAsia"/>
        </w:rPr>
        <w:instrText>アトミック操作</w:instrText>
      </w:r>
      <w:r w:rsidR="009A7D61">
        <w:instrText>" \y “</w:instrText>
      </w:r>
      <w:r w:rsidR="009A7D61">
        <w:rPr>
          <w:rFonts w:hint="eastAsia"/>
        </w:rPr>
        <w:instrText>あとみっくそうさ</w:instrText>
      </w:r>
      <w:r w:rsidR="009A7D61">
        <w:instrText xml:space="preserve">” </w:instrText>
      </w:r>
      <w:r w:rsidR="009A7D61">
        <w:fldChar w:fldCharType="end"/>
      </w:r>
      <w:r w:rsidR="009A7D61" w:rsidRPr="00B06BC6">
        <w:rPr>
          <w:color w:val="FF0000"/>
        </w:rPr>
        <w:t>」</w:t>
      </w:r>
      <w:r w:rsidR="009A7D61">
        <w:t>もしくは</w:t>
      </w:r>
      <w:r w:rsidRPr="00B06BC6">
        <w:rPr>
          <w:color w:val="FF0000"/>
        </w:rPr>
        <w:t>「不可分操作</w:t>
      </w:r>
      <w:r w:rsidR="009A7D61">
        <w:fldChar w:fldCharType="begin"/>
      </w:r>
      <w:r w:rsidR="009A7D61">
        <w:instrText xml:space="preserve"> XE "</w:instrText>
      </w:r>
      <w:r w:rsidR="009A7D61">
        <w:rPr>
          <w:rFonts w:hint="eastAsia"/>
        </w:rPr>
        <w:instrText>不可分操作</w:instrText>
      </w:r>
      <w:r w:rsidR="009A7D61">
        <w:instrText>" \y “</w:instrText>
      </w:r>
      <w:r w:rsidR="009A7D61">
        <w:rPr>
          <w:rFonts w:hint="eastAsia"/>
        </w:rPr>
        <w:instrText>ふかぶんそうさ</w:instrText>
      </w:r>
      <w:r w:rsidR="009A7D61">
        <w:instrText xml:space="preserve">” </w:instrText>
      </w:r>
      <w:r w:rsidR="009A7D61">
        <w:fldChar w:fldCharType="end"/>
      </w:r>
      <w:r w:rsidRPr="00B06BC6">
        <w:rPr>
          <w:color w:val="FF0000"/>
        </w:rPr>
        <w:t>」</w:t>
      </w:r>
      <w:r>
        <w:t>と呼ぶ。</w:t>
      </w:r>
    </w:p>
    <w:p w14:paraId="1EE98C72" w14:textId="0C794EE9" w:rsidR="006A211A" w:rsidRDefault="00242E13" w:rsidP="009A7D61">
      <w:pPr>
        <w:pStyle w:val="aa"/>
        <w:spacing w:beforeLines="50" w:before="180"/>
        <w:ind w:left="447" w:firstLine="283"/>
      </w:pPr>
      <w:r>
        <w:t>一旦読み出して書き戻すような操作ではなく、「</w:t>
      </w:r>
      <w:r w:rsidRPr="00242E13">
        <w:rPr>
          <w:rFonts w:ascii="ＭＳ ゴシック" w:hAnsi="ＭＳ ゴシック" w:hint="eastAsia"/>
          <w:color w:val="0070C0"/>
        </w:rPr>
        <w:t>a += 1</w:t>
      </w:r>
      <w:r w:rsidRPr="00242E13">
        <w:rPr>
          <w:rFonts w:ascii="ＭＳ ゴシック" w:hAnsi="ＭＳ ゴシック"/>
          <w:color w:val="0070C0"/>
        </w:rPr>
        <w:t>0</w:t>
      </w:r>
      <w:r>
        <w:t>」のような一回の式で済ませればロックする必要がないかと思えばそうでもない。「</w:t>
      </w:r>
      <w:r w:rsidRPr="00242E13">
        <w:rPr>
          <w:rFonts w:ascii="ＭＳ ゴシック" w:hAnsi="ＭＳ ゴシック" w:hint="eastAsia"/>
          <w:color w:val="0070C0"/>
        </w:rPr>
        <w:t>a += 10</w:t>
      </w:r>
      <w:r>
        <w:rPr>
          <w:rFonts w:hint="eastAsia"/>
        </w:rPr>
        <w:t>」のような処理では、機械語レベルでは「</w:t>
      </w:r>
      <w:r w:rsidRPr="00242E13">
        <w:rPr>
          <w:rFonts w:ascii="ＭＳ ゴシック" w:hAnsi="ＭＳ ゴシック"/>
          <w:color w:val="0070C0"/>
        </w:rPr>
        <w:t>レジスタ</w:t>
      </w:r>
      <w:r w:rsidRPr="00242E13">
        <w:rPr>
          <w:rFonts w:ascii="ＭＳ ゴシック" w:hAnsi="ＭＳ ゴシック" w:hint="eastAsia"/>
          <w:color w:val="0070C0"/>
        </w:rPr>
        <w:t xml:space="preserve"> = a</w:t>
      </w:r>
      <w:r w:rsidRPr="00242E13">
        <w:rPr>
          <w:rFonts w:ascii="ＭＳ ゴシック" w:hAnsi="ＭＳ ゴシック"/>
          <w:color w:val="0070C0"/>
        </w:rPr>
        <w:t xml:space="preserve"> </w:t>
      </w:r>
      <w:r w:rsidRPr="00242E13">
        <w:rPr>
          <w:rFonts w:ascii="ＭＳ ゴシック" w:hAnsi="ＭＳ ゴシック" w:hint="eastAsia"/>
          <w:color w:val="FF0000"/>
        </w:rPr>
        <w:t>→</w:t>
      </w:r>
      <w:r w:rsidRPr="00242E13">
        <w:rPr>
          <w:rFonts w:ascii="ＭＳ ゴシック" w:hAnsi="ＭＳ ゴシック" w:hint="eastAsia"/>
          <w:color w:val="0070C0"/>
        </w:rPr>
        <w:t xml:space="preserve"> レジスタ += 1</w:t>
      </w:r>
      <w:r w:rsidRPr="00242E13">
        <w:rPr>
          <w:rFonts w:ascii="ＭＳ ゴシック" w:hAnsi="ＭＳ ゴシック"/>
          <w:color w:val="0070C0"/>
        </w:rPr>
        <w:t xml:space="preserve">0 </w:t>
      </w:r>
      <w:r w:rsidRPr="00242E13">
        <w:rPr>
          <w:rFonts w:ascii="ＭＳ ゴシック" w:hAnsi="ＭＳ ゴシック" w:hint="eastAsia"/>
          <w:color w:val="FF0000"/>
        </w:rPr>
        <w:t xml:space="preserve">→ </w:t>
      </w:r>
      <w:r w:rsidRPr="00242E13">
        <w:rPr>
          <w:rFonts w:ascii="ＭＳ ゴシック" w:hAnsi="ＭＳ ゴシック" w:hint="eastAsia"/>
          <w:color w:val="0070C0"/>
        </w:rPr>
        <w:t>a = レジスタ</w:t>
      </w:r>
      <w:r w:rsidR="009A7D61">
        <w:rPr>
          <w:rFonts w:hint="eastAsia"/>
        </w:rPr>
        <w:t>」という</w:t>
      </w:r>
      <w:r>
        <w:rPr>
          <w:rFonts w:hint="eastAsia"/>
        </w:rPr>
        <w:t>処理に展開されるので、途中で割り込まれる事は十分に</w:t>
      </w:r>
      <w:r w:rsidR="008A6155">
        <w:rPr>
          <w:rFonts w:hint="eastAsia"/>
        </w:rPr>
        <w:t>起こり得る</w:t>
      </w:r>
      <w:r>
        <w:rPr>
          <w:rFonts w:hint="eastAsia"/>
        </w:rPr>
        <w:t>。</w:t>
      </w:r>
    </w:p>
    <w:p w14:paraId="541189B2" w14:textId="77777777" w:rsidR="00B82E65" w:rsidRDefault="00B82E65" w:rsidP="009A7D61">
      <w:pPr>
        <w:pStyle w:val="aa"/>
        <w:spacing w:beforeLines="50" w:before="180"/>
        <w:ind w:left="447" w:firstLine="283"/>
      </w:pPr>
      <w:r>
        <w:t>こうした問題はタイミングによって生じる問題である。</w:t>
      </w:r>
    </w:p>
    <w:p w14:paraId="604A1571" w14:textId="3FDC5DA3" w:rsidR="00B82E65" w:rsidRDefault="00B82E65" w:rsidP="009A7D61">
      <w:pPr>
        <w:pStyle w:val="aa"/>
        <w:ind w:left="447" w:firstLine="283"/>
      </w:pPr>
      <w:r>
        <w:t>シングルコア環境では中途半端なタイミングでコンテキスト切り替えが発生しない限りは問題が表面化しないため、潜在的な問題が埋もれている可能性がある。</w:t>
      </w:r>
    </w:p>
    <w:p w14:paraId="0D885C3B" w14:textId="152573B5" w:rsidR="00B82E65" w:rsidRDefault="00B82E65" w:rsidP="009A7D61">
      <w:pPr>
        <w:pStyle w:val="aa"/>
        <w:ind w:left="447" w:firstLine="283"/>
      </w:pPr>
      <w:r>
        <w:t>マルチコア環境ではあらゆるタイミングで並列動作するので、長らく大丈夫だったはずの処理でも問題を起こす可能性がある。</w:t>
      </w:r>
    </w:p>
    <w:p w14:paraId="01071FA4" w14:textId="3FCEC543" w:rsidR="00B90838" w:rsidRDefault="009A7D61" w:rsidP="00B90838">
      <w:pPr>
        <w:pStyle w:val="3"/>
      </w:pPr>
      <w:bookmarkStart w:id="78" w:name="_Toc379777989"/>
      <w:r>
        <w:rPr>
          <w:rFonts w:hint="eastAsia"/>
        </w:rPr>
        <w:t>同期処理</w:t>
      </w:r>
      <w:bookmarkEnd w:id="78"/>
    </w:p>
    <w:p w14:paraId="6D833DB9" w14:textId="26703BC9" w:rsidR="007B2546" w:rsidRDefault="009A7D61" w:rsidP="00B90838">
      <w:pPr>
        <w:pStyle w:val="aa"/>
        <w:ind w:left="447" w:firstLine="283"/>
      </w:pPr>
      <w:r>
        <w:rPr>
          <w:rFonts w:hint="eastAsia"/>
        </w:rPr>
        <w:t>データ破損を防ぐ</w:t>
      </w:r>
      <w:r w:rsidR="007B2546" w:rsidRPr="007B2546">
        <w:rPr>
          <w:color w:val="FF0000"/>
        </w:rPr>
        <w:t>「同期</w:t>
      </w:r>
      <w:r w:rsidR="00D36891">
        <w:fldChar w:fldCharType="begin"/>
      </w:r>
      <w:r w:rsidR="00D36891">
        <w:instrText xml:space="preserve"> XE "</w:instrText>
      </w:r>
      <w:r w:rsidR="00D36891">
        <w:rPr>
          <w:rFonts w:hint="eastAsia"/>
        </w:rPr>
        <w:instrText>同期</w:instrText>
      </w:r>
      <w:r w:rsidR="00D36891">
        <w:instrText>" \y “</w:instrText>
      </w:r>
      <w:r w:rsidR="00D36891">
        <w:rPr>
          <w:rFonts w:hint="eastAsia"/>
        </w:rPr>
        <w:instrText>どうき</w:instrText>
      </w:r>
      <w:r w:rsidR="00D36891">
        <w:instrText xml:space="preserve">” </w:instrText>
      </w:r>
      <w:r w:rsidR="00D36891">
        <w:fldChar w:fldCharType="end"/>
      </w:r>
      <w:r w:rsidR="00D36891" w:rsidRPr="007B2546">
        <w:rPr>
          <w:color w:val="FF0000"/>
        </w:rPr>
        <w:t>」</w:t>
      </w:r>
      <w:r>
        <w:rPr>
          <w:rFonts w:hint="eastAsia"/>
        </w:rPr>
        <w:t>処理には様々な方法がある。</w:t>
      </w:r>
    </w:p>
    <w:p w14:paraId="3019F9AC" w14:textId="5F1EFF1A" w:rsidR="007B2546" w:rsidRDefault="00B90838" w:rsidP="00D36891">
      <w:pPr>
        <w:pStyle w:val="aa"/>
        <w:ind w:left="447" w:firstLine="283"/>
      </w:pPr>
      <w:r>
        <w:t>アトミック操作を保証するための「排他制御」（ロック）や、一方の準備ができるまで監視しながら待機する「モニター」など</w:t>
      </w:r>
      <w:r w:rsidR="00D36891">
        <w:rPr>
          <w:rFonts w:hint="eastAsia"/>
        </w:rPr>
        <w:t>、</w:t>
      </w:r>
      <w:r w:rsidR="007B2546">
        <w:t>様々な</w:t>
      </w:r>
      <w:r>
        <w:t>種類と</w:t>
      </w:r>
      <w:r w:rsidR="009A7D61">
        <w:rPr>
          <w:rFonts w:hint="eastAsia"/>
        </w:rPr>
        <w:t>それぞれの</w:t>
      </w:r>
      <w:r w:rsidR="009A7D61">
        <w:t>問題があ</w:t>
      </w:r>
      <w:r w:rsidR="009A7D61">
        <w:rPr>
          <w:rFonts w:hint="eastAsia"/>
        </w:rPr>
        <w:t>る。詳しく</w:t>
      </w:r>
      <w:r>
        <w:t>は後述する。</w:t>
      </w:r>
    </w:p>
    <w:p w14:paraId="564711C0" w14:textId="416EEB2E" w:rsidR="00B47398" w:rsidRDefault="00B47398" w:rsidP="00B47398">
      <w:pPr>
        <w:pStyle w:val="2"/>
      </w:pPr>
      <w:bookmarkStart w:id="79" w:name="_Toc379777990"/>
      <w:r>
        <w:rPr>
          <w:rFonts w:hint="eastAsia"/>
        </w:rPr>
        <w:t>スレッド間の情報共有の失敗</w:t>
      </w:r>
      <w:r w:rsidR="00B946A2">
        <w:rPr>
          <w:rFonts w:hint="eastAsia"/>
        </w:rPr>
        <w:t>①：コンパイラの最適化</w:t>
      </w:r>
      <w:r w:rsidR="004E7CC8">
        <w:rPr>
          <w:rFonts w:hint="eastAsia"/>
        </w:rPr>
        <w:t>による</w:t>
      </w:r>
      <w:r w:rsidR="00B946A2">
        <w:rPr>
          <w:rFonts w:hint="eastAsia"/>
        </w:rPr>
        <w:t>問題</w:t>
      </w:r>
      <w:bookmarkEnd w:id="79"/>
    </w:p>
    <w:p w14:paraId="354E3BB8" w14:textId="716F86F7" w:rsidR="0059752A" w:rsidRDefault="0059752A" w:rsidP="00D36891">
      <w:pPr>
        <w:pStyle w:val="a9"/>
        <w:ind w:firstLine="283"/>
      </w:pPr>
      <w:r>
        <w:t>マルチスレッドプログラミングでは、</w:t>
      </w:r>
      <w:r w:rsidR="00CD0FB6">
        <w:t>他のスレッドが更新した情報を確実に扱える</w:t>
      </w:r>
      <w:r w:rsidR="001C4F35">
        <w:t>ように</w:t>
      </w:r>
      <w:r w:rsidR="00D36891">
        <w:t>気にかける必要がある</w:t>
      </w:r>
      <w:r w:rsidR="00D36891">
        <w:rPr>
          <w:rFonts w:hint="eastAsia"/>
        </w:rPr>
        <w:t>が、「そうしているつもりなのにうまくいかない」という問題が起こることがある。具体的な事例を</w:t>
      </w:r>
      <w:r w:rsidR="00881371">
        <w:rPr>
          <w:rFonts w:hint="eastAsia"/>
        </w:rPr>
        <w:t>示す。</w:t>
      </w:r>
    </w:p>
    <w:p w14:paraId="50E0E4C2" w14:textId="11FEC548" w:rsidR="00881371" w:rsidRDefault="00881371" w:rsidP="00881371">
      <w:pPr>
        <w:pStyle w:val="a9"/>
        <w:keepNext/>
        <w:widowControl/>
        <w:spacing w:beforeLines="50" w:before="180"/>
        <w:ind w:firstLineChars="0" w:firstLine="0"/>
      </w:pPr>
      <w:r>
        <w:rPr>
          <w:rFonts w:hint="eastAsia"/>
        </w:rPr>
        <w:t>スレッド間の情報共有に失敗するサンプル：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72C676E6" w14:textId="77777777" w:rsidTr="00126F39">
        <w:tc>
          <w:tcPr>
            <w:tcW w:w="8494" w:type="dxa"/>
          </w:tcPr>
          <w:p w14:paraId="18935889" w14:textId="77777777" w:rsidR="00881371" w:rsidRDefault="00881371" w:rsidP="00881371">
            <w:pPr>
              <w:pStyle w:val="2-"/>
            </w:pPr>
            <w:r>
              <w:t>#include &lt;stdio.h&gt;</w:t>
            </w:r>
          </w:p>
          <w:p w14:paraId="67B8485F" w14:textId="77777777" w:rsidR="00881371" w:rsidRDefault="00881371" w:rsidP="00881371">
            <w:pPr>
              <w:pStyle w:val="2-"/>
            </w:pPr>
            <w:r>
              <w:t>#include &lt;stdlib.h&gt;</w:t>
            </w:r>
          </w:p>
          <w:p w14:paraId="23BD6517" w14:textId="77777777" w:rsidR="00881371" w:rsidRDefault="00881371" w:rsidP="00881371">
            <w:pPr>
              <w:pStyle w:val="2-"/>
            </w:pPr>
          </w:p>
          <w:p w14:paraId="33DBF182" w14:textId="77777777" w:rsidR="00881371" w:rsidRDefault="00881371" w:rsidP="00881371">
            <w:pPr>
              <w:pStyle w:val="2-"/>
            </w:pPr>
            <w:r>
              <w:t>#include &lt;Windows.h&gt;</w:t>
            </w:r>
          </w:p>
          <w:p w14:paraId="17CCCD03" w14:textId="77777777" w:rsidR="00881371" w:rsidRDefault="00881371" w:rsidP="00881371">
            <w:pPr>
              <w:pStyle w:val="2-"/>
            </w:pPr>
            <w:r>
              <w:t>#include &lt;Process.h&gt;</w:t>
            </w:r>
          </w:p>
          <w:p w14:paraId="26E1BC31" w14:textId="77777777" w:rsidR="00881371" w:rsidRDefault="00881371" w:rsidP="00881371">
            <w:pPr>
              <w:pStyle w:val="2-"/>
            </w:pPr>
          </w:p>
          <w:p w14:paraId="3CFD5DF2" w14:textId="77777777" w:rsidR="00881371" w:rsidRPr="00881371" w:rsidRDefault="00881371" w:rsidP="00881371">
            <w:pPr>
              <w:pStyle w:val="2-"/>
              <w:rPr>
                <w:color w:val="00B050"/>
              </w:rPr>
            </w:pPr>
            <w:r w:rsidRPr="00881371">
              <w:rPr>
                <w:rFonts w:hint="eastAsia"/>
                <w:color w:val="00B050"/>
              </w:rPr>
              <w:t>//処理終了フラグ</w:t>
            </w:r>
          </w:p>
          <w:p w14:paraId="5F09E4F4" w14:textId="0FDE98FC" w:rsidR="00881371" w:rsidRPr="00881371" w:rsidRDefault="00881371" w:rsidP="00881371">
            <w:pPr>
              <w:pStyle w:val="2-"/>
              <w:rPr>
                <w:color w:val="FF0000"/>
              </w:rPr>
            </w:pPr>
            <w:r w:rsidRPr="00881371">
              <w:rPr>
                <w:color w:val="FF0000"/>
              </w:rPr>
              <w:t>bool s_isFinished = false;</w:t>
            </w:r>
          </w:p>
          <w:p w14:paraId="19A14EE4" w14:textId="77777777" w:rsidR="00881371" w:rsidRDefault="00881371" w:rsidP="00881371">
            <w:pPr>
              <w:pStyle w:val="2-"/>
            </w:pPr>
          </w:p>
          <w:p w14:paraId="5C5C4A08" w14:textId="6EA5B376" w:rsidR="00881371" w:rsidRPr="00881371" w:rsidRDefault="00881371" w:rsidP="00881371">
            <w:pPr>
              <w:pStyle w:val="2-"/>
              <w:rPr>
                <w:color w:val="00B050"/>
              </w:rPr>
            </w:pPr>
            <w:r w:rsidRPr="00881371">
              <w:rPr>
                <w:rFonts w:hint="eastAsia"/>
                <w:color w:val="00B050"/>
              </w:rPr>
              <w:t>//スレッド１</w:t>
            </w:r>
          </w:p>
          <w:p w14:paraId="5B910080" w14:textId="77777777" w:rsidR="00881371" w:rsidRDefault="00881371" w:rsidP="00881371">
            <w:pPr>
              <w:pStyle w:val="2-"/>
            </w:pPr>
            <w:r>
              <w:t>unsigned int WINAPI func1(void* param_p)</w:t>
            </w:r>
          </w:p>
          <w:p w14:paraId="64CD2868" w14:textId="77777777" w:rsidR="00881371" w:rsidRDefault="00881371" w:rsidP="00881371">
            <w:pPr>
              <w:pStyle w:val="2-"/>
            </w:pPr>
            <w:r>
              <w:t>{</w:t>
            </w:r>
          </w:p>
          <w:p w14:paraId="2D940BED"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239A5D63" w14:textId="77777777" w:rsidR="00881371" w:rsidRDefault="00881371" w:rsidP="00881371">
            <w:pPr>
              <w:pStyle w:val="2-"/>
            </w:pPr>
            <w:r>
              <w:tab/>
              <w:t>printf("- func1(): start -\n");</w:t>
            </w:r>
          </w:p>
          <w:p w14:paraId="73FD7415" w14:textId="77777777" w:rsidR="00881371" w:rsidRDefault="00881371" w:rsidP="00881371">
            <w:pPr>
              <w:pStyle w:val="2-"/>
            </w:pPr>
            <w:r>
              <w:tab/>
              <w:t>fflush(stdout);</w:t>
            </w:r>
          </w:p>
          <w:p w14:paraId="5D5B30A7" w14:textId="77777777" w:rsidR="00881371" w:rsidRDefault="00881371" w:rsidP="00881371">
            <w:pPr>
              <w:pStyle w:val="2-"/>
            </w:pPr>
          </w:p>
          <w:p w14:paraId="0E666D95" w14:textId="77777777" w:rsidR="00881371" w:rsidRDefault="00881371" w:rsidP="00881371">
            <w:pPr>
              <w:pStyle w:val="2-"/>
            </w:pPr>
            <w:r>
              <w:rPr>
                <w:rFonts w:hint="eastAsia"/>
              </w:rPr>
              <w:tab/>
            </w:r>
            <w:r w:rsidRPr="00881371">
              <w:rPr>
                <w:rFonts w:hint="eastAsia"/>
                <w:color w:val="00B050"/>
              </w:rPr>
              <w:t>//処理...</w:t>
            </w:r>
          </w:p>
          <w:p w14:paraId="0A86AAB9" w14:textId="77777777" w:rsidR="00881371" w:rsidRDefault="00881371" w:rsidP="00881371">
            <w:pPr>
              <w:pStyle w:val="2-"/>
            </w:pPr>
            <w:r>
              <w:tab/>
              <w:t>printf("func1(): process ...\n");</w:t>
            </w:r>
          </w:p>
          <w:p w14:paraId="6B503A85" w14:textId="77777777" w:rsidR="00881371" w:rsidRDefault="00881371" w:rsidP="00881371">
            <w:pPr>
              <w:pStyle w:val="2-"/>
            </w:pPr>
            <w:r>
              <w:lastRenderedPageBreak/>
              <w:tab/>
              <w:t>fflush(stdout);</w:t>
            </w:r>
          </w:p>
          <w:p w14:paraId="7FE1ECCF" w14:textId="77777777" w:rsidR="00881371" w:rsidRDefault="00881371" w:rsidP="00881371">
            <w:pPr>
              <w:pStyle w:val="2-"/>
            </w:pPr>
            <w:r>
              <w:tab/>
              <w:t>Sleep(1000);</w:t>
            </w:r>
          </w:p>
          <w:p w14:paraId="1946C201" w14:textId="77777777" w:rsidR="00881371" w:rsidRDefault="00881371" w:rsidP="00881371">
            <w:pPr>
              <w:pStyle w:val="2-"/>
            </w:pPr>
          </w:p>
          <w:p w14:paraId="4A8D5D21" w14:textId="77777777" w:rsidR="00881371" w:rsidRDefault="00881371" w:rsidP="00881371">
            <w:pPr>
              <w:pStyle w:val="2-"/>
            </w:pPr>
            <w:r>
              <w:rPr>
                <w:rFonts w:hint="eastAsia"/>
              </w:rPr>
              <w:tab/>
            </w:r>
            <w:r w:rsidRPr="00881371">
              <w:rPr>
                <w:rFonts w:hint="eastAsia"/>
                <w:color w:val="00B050"/>
              </w:rPr>
              <w:t>//処理終了通知</w:t>
            </w:r>
          </w:p>
          <w:p w14:paraId="2C3AA0BE" w14:textId="77777777" w:rsidR="00881371" w:rsidRDefault="00881371" w:rsidP="00881371">
            <w:pPr>
              <w:pStyle w:val="2-"/>
            </w:pPr>
            <w:r>
              <w:tab/>
            </w:r>
            <w:r w:rsidRPr="00881371">
              <w:rPr>
                <w:color w:val="FF0000"/>
              </w:rPr>
              <w:t>s_isFinished = true;</w:t>
            </w:r>
          </w:p>
          <w:p w14:paraId="6035661F" w14:textId="77777777" w:rsidR="00881371" w:rsidRDefault="00881371" w:rsidP="00881371">
            <w:pPr>
              <w:pStyle w:val="2-"/>
            </w:pPr>
          </w:p>
          <w:p w14:paraId="7B9BAFF0" w14:textId="77777777" w:rsidR="00881371" w:rsidRDefault="00881371" w:rsidP="00881371">
            <w:pPr>
              <w:pStyle w:val="2-"/>
            </w:pPr>
            <w:r>
              <w:rPr>
                <w:rFonts w:hint="eastAsia"/>
              </w:rPr>
              <w:tab/>
            </w:r>
            <w:r w:rsidRPr="00881371">
              <w:rPr>
                <w:rFonts w:hint="eastAsia"/>
                <w:color w:val="00B050"/>
              </w:rPr>
              <w:t>//終了</w:t>
            </w:r>
          </w:p>
          <w:p w14:paraId="1EB993FC" w14:textId="77777777" w:rsidR="00881371" w:rsidRDefault="00881371" w:rsidP="00881371">
            <w:pPr>
              <w:pStyle w:val="2-"/>
            </w:pPr>
            <w:r>
              <w:tab/>
              <w:t>printf("- func1(): end -\n");</w:t>
            </w:r>
          </w:p>
          <w:p w14:paraId="506EDF85" w14:textId="77777777" w:rsidR="00881371" w:rsidRDefault="00881371" w:rsidP="00881371">
            <w:pPr>
              <w:pStyle w:val="2-"/>
            </w:pPr>
            <w:r>
              <w:tab/>
              <w:t>fflush(stdout);</w:t>
            </w:r>
          </w:p>
          <w:p w14:paraId="4881DB44" w14:textId="77777777" w:rsidR="00881371" w:rsidRDefault="00881371" w:rsidP="00881371">
            <w:pPr>
              <w:pStyle w:val="2-"/>
            </w:pPr>
            <w:r>
              <w:tab/>
              <w:t>return 0;</w:t>
            </w:r>
          </w:p>
          <w:p w14:paraId="38C59366" w14:textId="77777777" w:rsidR="00881371" w:rsidRDefault="00881371" w:rsidP="00881371">
            <w:pPr>
              <w:pStyle w:val="2-"/>
            </w:pPr>
            <w:r>
              <w:t>}</w:t>
            </w:r>
          </w:p>
          <w:p w14:paraId="0EB485C7" w14:textId="77777777" w:rsidR="00881371" w:rsidRDefault="00881371" w:rsidP="00881371">
            <w:pPr>
              <w:pStyle w:val="2-"/>
            </w:pPr>
          </w:p>
          <w:p w14:paraId="3E7CCEFA" w14:textId="7FEF887D" w:rsidR="00881371" w:rsidRPr="00881371" w:rsidRDefault="00881371" w:rsidP="00881371">
            <w:pPr>
              <w:pStyle w:val="2-"/>
              <w:rPr>
                <w:color w:val="00B050"/>
              </w:rPr>
            </w:pPr>
            <w:r w:rsidRPr="00881371">
              <w:rPr>
                <w:rFonts w:hint="eastAsia"/>
                <w:color w:val="00B050"/>
              </w:rPr>
              <w:t>//スレッド２</w:t>
            </w:r>
          </w:p>
          <w:p w14:paraId="551D22B0" w14:textId="77777777" w:rsidR="00881371" w:rsidRDefault="00881371" w:rsidP="00881371">
            <w:pPr>
              <w:pStyle w:val="2-"/>
            </w:pPr>
            <w:r>
              <w:t>unsigned int WINAPI func2(void* param_p)</w:t>
            </w:r>
          </w:p>
          <w:p w14:paraId="59C899EB" w14:textId="77777777" w:rsidR="00881371" w:rsidRDefault="00881371" w:rsidP="00881371">
            <w:pPr>
              <w:pStyle w:val="2-"/>
            </w:pPr>
            <w:r>
              <w:t>{</w:t>
            </w:r>
          </w:p>
          <w:p w14:paraId="7FC5C05B"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60716A27" w14:textId="77777777" w:rsidR="00881371" w:rsidRDefault="00881371" w:rsidP="00881371">
            <w:pPr>
              <w:pStyle w:val="2-"/>
            </w:pPr>
            <w:r>
              <w:tab/>
              <w:t>printf("- func2(): start -\n");</w:t>
            </w:r>
          </w:p>
          <w:p w14:paraId="7A02472F" w14:textId="77777777" w:rsidR="00881371" w:rsidRDefault="00881371" w:rsidP="00881371">
            <w:pPr>
              <w:pStyle w:val="2-"/>
            </w:pPr>
            <w:r>
              <w:tab/>
              <w:t>fflush(stdout);</w:t>
            </w:r>
          </w:p>
          <w:p w14:paraId="4471E14B" w14:textId="77777777" w:rsidR="00881371" w:rsidRDefault="00881371" w:rsidP="00881371">
            <w:pPr>
              <w:pStyle w:val="2-"/>
            </w:pPr>
          </w:p>
          <w:p w14:paraId="5FDCC09A" w14:textId="77777777" w:rsidR="00881371" w:rsidRDefault="00881371" w:rsidP="00881371">
            <w:pPr>
              <w:pStyle w:val="2-"/>
            </w:pPr>
            <w:r>
              <w:rPr>
                <w:rFonts w:hint="eastAsia"/>
              </w:rPr>
              <w:tab/>
            </w:r>
            <w:r w:rsidRPr="00881371">
              <w:rPr>
                <w:rFonts w:hint="eastAsia"/>
                <w:color w:val="00B050"/>
              </w:rPr>
              <w:t>//処理終了待ち</w:t>
            </w:r>
          </w:p>
          <w:p w14:paraId="32D5C34A" w14:textId="77777777" w:rsidR="00881371" w:rsidRDefault="00881371" w:rsidP="00881371">
            <w:pPr>
              <w:pStyle w:val="2-"/>
            </w:pPr>
            <w:r>
              <w:tab/>
              <w:t>printf("func2(): wait ...\n");</w:t>
            </w:r>
          </w:p>
          <w:p w14:paraId="4DB1C493" w14:textId="77777777" w:rsidR="00881371" w:rsidRDefault="00881371" w:rsidP="00881371">
            <w:pPr>
              <w:pStyle w:val="2-"/>
            </w:pPr>
            <w:r>
              <w:tab/>
              <w:t>fflush(stdout);</w:t>
            </w:r>
          </w:p>
          <w:p w14:paraId="37CF1B50" w14:textId="77777777" w:rsidR="00881371" w:rsidRDefault="00881371" w:rsidP="00881371">
            <w:pPr>
              <w:pStyle w:val="2-"/>
            </w:pPr>
            <w:r>
              <w:tab/>
            </w:r>
            <w:r w:rsidRPr="00881371">
              <w:rPr>
                <w:color w:val="FF0000"/>
              </w:rPr>
              <w:t>while (!s_isFinished){}</w:t>
            </w:r>
          </w:p>
          <w:p w14:paraId="1F5792B9" w14:textId="77777777" w:rsidR="00881371" w:rsidRDefault="00881371" w:rsidP="00881371">
            <w:pPr>
              <w:pStyle w:val="2-"/>
            </w:pPr>
            <w:r>
              <w:tab/>
              <w:t>printf("func2(): ok!\n");</w:t>
            </w:r>
          </w:p>
          <w:p w14:paraId="7DA481B2" w14:textId="77777777" w:rsidR="00881371" w:rsidRDefault="00881371" w:rsidP="00881371">
            <w:pPr>
              <w:pStyle w:val="2-"/>
            </w:pPr>
            <w:r>
              <w:tab/>
              <w:t>fflush(stdout);</w:t>
            </w:r>
          </w:p>
          <w:p w14:paraId="2B10763D" w14:textId="77777777" w:rsidR="00881371" w:rsidRDefault="00881371" w:rsidP="00881371">
            <w:pPr>
              <w:pStyle w:val="2-"/>
            </w:pPr>
          </w:p>
          <w:p w14:paraId="3194BD48" w14:textId="77777777" w:rsidR="00881371" w:rsidRDefault="00881371" w:rsidP="00881371">
            <w:pPr>
              <w:pStyle w:val="2-"/>
            </w:pPr>
            <w:r>
              <w:rPr>
                <w:rFonts w:hint="eastAsia"/>
              </w:rPr>
              <w:tab/>
            </w:r>
            <w:r w:rsidRPr="00881371">
              <w:rPr>
                <w:rFonts w:hint="eastAsia"/>
                <w:color w:val="00B050"/>
              </w:rPr>
              <w:t>//処理...</w:t>
            </w:r>
          </w:p>
          <w:p w14:paraId="322E32B2" w14:textId="77777777" w:rsidR="00881371" w:rsidRDefault="00881371" w:rsidP="00881371">
            <w:pPr>
              <w:pStyle w:val="2-"/>
            </w:pPr>
            <w:r>
              <w:tab/>
              <w:t>printf("func2(): process ...\n");</w:t>
            </w:r>
          </w:p>
          <w:p w14:paraId="315BB1B4" w14:textId="77777777" w:rsidR="00881371" w:rsidRDefault="00881371" w:rsidP="00881371">
            <w:pPr>
              <w:pStyle w:val="2-"/>
            </w:pPr>
            <w:r>
              <w:tab/>
              <w:t>fflush(stdout);</w:t>
            </w:r>
          </w:p>
          <w:p w14:paraId="25BD1478" w14:textId="77777777" w:rsidR="00881371" w:rsidRDefault="00881371" w:rsidP="00881371">
            <w:pPr>
              <w:pStyle w:val="2-"/>
            </w:pPr>
            <w:r>
              <w:tab/>
              <w:t>Sleep(1000);</w:t>
            </w:r>
          </w:p>
          <w:p w14:paraId="61C6FD68" w14:textId="77777777" w:rsidR="00881371" w:rsidRDefault="00881371" w:rsidP="00881371">
            <w:pPr>
              <w:pStyle w:val="2-"/>
            </w:pPr>
          </w:p>
          <w:p w14:paraId="29F4795E" w14:textId="77777777" w:rsidR="00881371" w:rsidRDefault="00881371" w:rsidP="00881371">
            <w:pPr>
              <w:pStyle w:val="2-"/>
            </w:pPr>
            <w:r>
              <w:rPr>
                <w:rFonts w:hint="eastAsia"/>
              </w:rPr>
              <w:tab/>
            </w:r>
            <w:r w:rsidRPr="00881371">
              <w:rPr>
                <w:rFonts w:hint="eastAsia"/>
                <w:color w:val="00B050"/>
              </w:rPr>
              <w:t>//終了</w:t>
            </w:r>
          </w:p>
          <w:p w14:paraId="22E0C4EC" w14:textId="77777777" w:rsidR="00881371" w:rsidRDefault="00881371" w:rsidP="00881371">
            <w:pPr>
              <w:pStyle w:val="2-"/>
            </w:pPr>
            <w:r>
              <w:tab/>
              <w:t>printf("- func2(): end -\n");</w:t>
            </w:r>
          </w:p>
          <w:p w14:paraId="23EF46EF" w14:textId="77777777" w:rsidR="00881371" w:rsidRDefault="00881371" w:rsidP="00881371">
            <w:pPr>
              <w:pStyle w:val="2-"/>
            </w:pPr>
            <w:r>
              <w:tab/>
              <w:t>fflush(stdout);</w:t>
            </w:r>
          </w:p>
          <w:p w14:paraId="2D811751" w14:textId="77777777" w:rsidR="00881371" w:rsidRDefault="00881371" w:rsidP="00881371">
            <w:pPr>
              <w:pStyle w:val="2-"/>
            </w:pPr>
            <w:r>
              <w:tab/>
              <w:t>return 0;</w:t>
            </w:r>
          </w:p>
          <w:p w14:paraId="4C6845C2" w14:textId="77777777" w:rsidR="00881371" w:rsidRDefault="00881371" w:rsidP="00881371">
            <w:pPr>
              <w:pStyle w:val="2-"/>
            </w:pPr>
            <w:r>
              <w:t>}</w:t>
            </w:r>
          </w:p>
          <w:p w14:paraId="5748FA51" w14:textId="77777777" w:rsidR="00881371" w:rsidRDefault="00881371" w:rsidP="00881371">
            <w:pPr>
              <w:pStyle w:val="2-"/>
            </w:pPr>
          </w:p>
          <w:p w14:paraId="25B7E346" w14:textId="77777777" w:rsidR="00881371" w:rsidRPr="00881371" w:rsidRDefault="00881371" w:rsidP="00881371">
            <w:pPr>
              <w:pStyle w:val="2-"/>
              <w:rPr>
                <w:color w:val="00B050"/>
              </w:rPr>
            </w:pPr>
            <w:r w:rsidRPr="00881371">
              <w:rPr>
                <w:rFonts w:hint="eastAsia"/>
                <w:color w:val="00B050"/>
              </w:rPr>
              <w:t>//テスト</w:t>
            </w:r>
          </w:p>
          <w:p w14:paraId="1A96B2D9" w14:textId="77777777" w:rsidR="00881371" w:rsidRDefault="00881371" w:rsidP="00881371">
            <w:pPr>
              <w:pStyle w:val="2-"/>
            </w:pPr>
            <w:r>
              <w:t>int main(const int argc, const char* argv[])</w:t>
            </w:r>
          </w:p>
          <w:p w14:paraId="2257EE13" w14:textId="77777777" w:rsidR="00881371" w:rsidRDefault="00881371" w:rsidP="00881371">
            <w:pPr>
              <w:pStyle w:val="2-"/>
            </w:pPr>
            <w:r>
              <w:t>{</w:t>
            </w:r>
          </w:p>
          <w:p w14:paraId="22550E12" w14:textId="77777777" w:rsidR="00881371" w:rsidRDefault="00881371" w:rsidP="00881371">
            <w:pPr>
              <w:pStyle w:val="2-"/>
            </w:pPr>
            <w:r>
              <w:rPr>
                <w:rFonts w:hint="eastAsia"/>
              </w:rPr>
              <w:tab/>
            </w:r>
            <w:r w:rsidRPr="00881371">
              <w:rPr>
                <w:rFonts w:hint="eastAsia"/>
                <w:color w:val="00B050"/>
              </w:rPr>
              <w:t>//開始</w:t>
            </w:r>
          </w:p>
          <w:p w14:paraId="340980BD" w14:textId="77777777" w:rsidR="00881371" w:rsidRDefault="00881371" w:rsidP="00881371">
            <w:pPr>
              <w:pStyle w:val="2-"/>
            </w:pPr>
            <w:r>
              <w:tab/>
              <w:t>printf("- main(): start -\n");</w:t>
            </w:r>
          </w:p>
          <w:p w14:paraId="6B9C8EFA" w14:textId="77777777" w:rsidR="00881371" w:rsidRDefault="00881371" w:rsidP="00881371">
            <w:pPr>
              <w:pStyle w:val="2-"/>
            </w:pPr>
            <w:r>
              <w:tab/>
              <w:t>fflush(stdout);</w:t>
            </w:r>
          </w:p>
          <w:p w14:paraId="7025EF20" w14:textId="77777777" w:rsidR="00881371" w:rsidRDefault="00881371" w:rsidP="00881371">
            <w:pPr>
              <w:pStyle w:val="2-"/>
            </w:pPr>
          </w:p>
          <w:p w14:paraId="7A538473" w14:textId="77777777" w:rsidR="00881371" w:rsidRDefault="00881371" w:rsidP="00881371">
            <w:pPr>
              <w:pStyle w:val="2-"/>
            </w:pPr>
            <w:r>
              <w:rPr>
                <w:rFonts w:hint="eastAsia"/>
              </w:rPr>
              <w:tab/>
            </w:r>
            <w:r w:rsidRPr="00881371">
              <w:rPr>
                <w:rFonts w:hint="eastAsia"/>
                <w:color w:val="00B050"/>
              </w:rPr>
              <w:t>//スレッド開始</w:t>
            </w:r>
          </w:p>
          <w:p w14:paraId="710D2A48" w14:textId="77777777" w:rsidR="00881371" w:rsidRDefault="00881371" w:rsidP="00881371">
            <w:pPr>
              <w:pStyle w:val="2-"/>
            </w:pPr>
            <w:r>
              <w:tab/>
              <w:t>HANDLE hThread[2] =</w:t>
            </w:r>
          </w:p>
          <w:p w14:paraId="211C0BC3" w14:textId="77777777" w:rsidR="00881371" w:rsidRDefault="00881371" w:rsidP="00881371">
            <w:pPr>
              <w:pStyle w:val="2-"/>
            </w:pPr>
            <w:r>
              <w:tab/>
              <w:t>{</w:t>
            </w:r>
          </w:p>
          <w:p w14:paraId="4BFBF834" w14:textId="77777777" w:rsidR="00881371" w:rsidRDefault="00881371" w:rsidP="00881371">
            <w:pPr>
              <w:pStyle w:val="2-"/>
            </w:pPr>
            <w:r>
              <w:tab/>
            </w:r>
            <w:r>
              <w:tab/>
              <w:t>(HANDLE)_beginthreadex(nullptr, 0, func1, nullptr, 0, nullptr),</w:t>
            </w:r>
          </w:p>
          <w:p w14:paraId="1C6DBDDB" w14:textId="77777777" w:rsidR="00881371" w:rsidRDefault="00881371" w:rsidP="00881371">
            <w:pPr>
              <w:pStyle w:val="2-"/>
            </w:pPr>
            <w:r>
              <w:tab/>
            </w:r>
            <w:r>
              <w:tab/>
              <w:t>(HANDLE)_beginthreadex(nullptr, 0, func2, nullptr, 0, nullptr)</w:t>
            </w:r>
          </w:p>
          <w:p w14:paraId="391941AB" w14:textId="77777777" w:rsidR="00881371" w:rsidRDefault="00881371" w:rsidP="00881371">
            <w:pPr>
              <w:pStyle w:val="2-"/>
            </w:pPr>
            <w:r>
              <w:tab/>
              <w:t>};</w:t>
            </w:r>
          </w:p>
          <w:p w14:paraId="18F8FF10" w14:textId="77777777" w:rsidR="00881371" w:rsidRDefault="00881371" w:rsidP="00881371">
            <w:pPr>
              <w:pStyle w:val="2-"/>
            </w:pPr>
          </w:p>
          <w:p w14:paraId="235DB64C" w14:textId="77777777" w:rsidR="00881371" w:rsidRDefault="00881371" w:rsidP="00881371">
            <w:pPr>
              <w:pStyle w:val="2-"/>
            </w:pPr>
            <w:r>
              <w:rPr>
                <w:rFonts w:hint="eastAsia"/>
              </w:rPr>
              <w:tab/>
            </w:r>
            <w:r w:rsidRPr="00881371">
              <w:rPr>
                <w:rFonts w:hint="eastAsia"/>
                <w:color w:val="00B050"/>
              </w:rPr>
              <w:t>//スレッド終了待ち</w:t>
            </w:r>
          </w:p>
          <w:p w14:paraId="5D273EE6" w14:textId="77777777" w:rsidR="00881371" w:rsidRDefault="00881371" w:rsidP="00881371">
            <w:pPr>
              <w:pStyle w:val="2-"/>
            </w:pPr>
            <w:r>
              <w:tab/>
              <w:t>WaitForMultipleObjects(2, hThread, true, INFINITE);</w:t>
            </w:r>
          </w:p>
          <w:p w14:paraId="45A4EDB9" w14:textId="77777777" w:rsidR="00881371" w:rsidRDefault="00881371" w:rsidP="00881371">
            <w:pPr>
              <w:pStyle w:val="2-"/>
            </w:pPr>
          </w:p>
          <w:p w14:paraId="6340A8D3" w14:textId="77777777" w:rsidR="00881371" w:rsidRDefault="00881371" w:rsidP="00881371">
            <w:pPr>
              <w:pStyle w:val="2-"/>
            </w:pPr>
          </w:p>
          <w:p w14:paraId="42997F98" w14:textId="77777777" w:rsidR="00881371" w:rsidRDefault="00881371" w:rsidP="00881371">
            <w:pPr>
              <w:pStyle w:val="2-"/>
            </w:pPr>
            <w:r>
              <w:rPr>
                <w:rFonts w:hint="eastAsia"/>
              </w:rPr>
              <w:tab/>
            </w:r>
            <w:r w:rsidRPr="00881371">
              <w:rPr>
                <w:rFonts w:hint="eastAsia"/>
                <w:color w:val="00B050"/>
              </w:rPr>
              <w:t>//終了</w:t>
            </w:r>
          </w:p>
          <w:p w14:paraId="15C0B500" w14:textId="77777777" w:rsidR="00881371" w:rsidRDefault="00881371" w:rsidP="00881371">
            <w:pPr>
              <w:pStyle w:val="2-"/>
            </w:pPr>
            <w:r>
              <w:tab/>
              <w:t>printf("- main(): end -\n");</w:t>
            </w:r>
          </w:p>
          <w:p w14:paraId="1CEC7F1E" w14:textId="77777777" w:rsidR="00881371" w:rsidRDefault="00881371" w:rsidP="00881371">
            <w:pPr>
              <w:pStyle w:val="2-"/>
            </w:pPr>
            <w:r>
              <w:tab/>
              <w:t>fflush(stdout);</w:t>
            </w:r>
          </w:p>
          <w:p w14:paraId="37D56BA1" w14:textId="77777777" w:rsidR="00881371" w:rsidRDefault="00881371" w:rsidP="00881371">
            <w:pPr>
              <w:pStyle w:val="2-"/>
            </w:pPr>
            <w:r>
              <w:tab/>
              <w:t>return EXIT_SUCCESS;</w:t>
            </w:r>
          </w:p>
          <w:p w14:paraId="329E022E" w14:textId="1E721E18" w:rsidR="00881371" w:rsidRDefault="00881371" w:rsidP="00881371">
            <w:pPr>
              <w:pStyle w:val="2-"/>
            </w:pPr>
            <w:r>
              <w:t>}</w:t>
            </w:r>
          </w:p>
        </w:tc>
      </w:tr>
    </w:tbl>
    <w:p w14:paraId="42CC4DBD" w14:textId="4876CF53" w:rsidR="00881371" w:rsidRPr="0089500A" w:rsidRDefault="00881371" w:rsidP="00881371">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r w:rsidRPr="001E121F">
        <w:rPr>
          <w:rFonts w:hint="eastAsia"/>
          <w:sz w:val="20"/>
          <w:szCs w:val="20"/>
        </w:rPr>
        <w:t>※</w:t>
      </w:r>
      <w:r>
        <w:rPr>
          <w:rFonts w:hint="eastAsia"/>
        </w:rPr>
        <w:t>Debug</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63AD5B99" w14:textId="77777777" w:rsidTr="00126F39">
        <w:tc>
          <w:tcPr>
            <w:tcW w:w="8494" w:type="dxa"/>
          </w:tcPr>
          <w:p w14:paraId="12B70598" w14:textId="77777777" w:rsidR="00881371" w:rsidRPr="00881371" w:rsidRDefault="00881371" w:rsidP="00881371">
            <w:pPr>
              <w:pStyle w:val="2-"/>
              <w:rPr>
                <w:color w:val="auto"/>
              </w:rPr>
            </w:pPr>
            <w:r w:rsidRPr="00881371">
              <w:rPr>
                <w:color w:val="auto"/>
              </w:rPr>
              <w:t>- main(): start -</w:t>
            </w:r>
          </w:p>
          <w:p w14:paraId="125E6326" w14:textId="77777777" w:rsidR="00881371" w:rsidRPr="00881371" w:rsidRDefault="00881371" w:rsidP="00881371">
            <w:pPr>
              <w:pStyle w:val="2-"/>
              <w:rPr>
                <w:color w:val="auto"/>
              </w:rPr>
            </w:pPr>
            <w:r w:rsidRPr="00881371">
              <w:rPr>
                <w:color w:val="auto"/>
              </w:rPr>
              <w:t>- func1(): start -</w:t>
            </w:r>
          </w:p>
          <w:p w14:paraId="4A0E74DB" w14:textId="77777777" w:rsidR="00881371" w:rsidRPr="00881371" w:rsidRDefault="00881371" w:rsidP="00881371">
            <w:pPr>
              <w:pStyle w:val="2-"/>
              <w:rPr>
                <w:color w:val="auto"/>
              </w:rPr>
            </w:pPr>
            <w:r w:rsidRPr="00881371">
              <w:rPr>
                <w:color w:val="auto"/>
              </w:rPr>
              <w:t>func1(): process ...</w:t>
            </w:r>
          </w:p>
          <w:p w14:paraId="27A5DD69" w14:textId="77777777" w:rsidR="00881371" w:rsidRPr="00881371" w:rsidRDefault="00881371" w:rsidP="00881371">
            <w:pPr>
              <w:pStyle w:val="2-"/>
              <w:rPr>
                <w:color w:val="auto"/>
              </w:rPr>
            </w:pPr>
            <w:r w:rsidRPr="00881371">
              <w:rPr>
                <w:color w:val="auto"/>
              </w:rPr>
              <w:lastRenderedPageBreak/>
              <w:t>- func2(): start -</w:t>
            </w:r>
          </w:p>
          <w:p w14:paraId="212BD58B" w14:textId="77777777" w:rsidR="00881371" w:rsidRPr="00881371" w:rsidRDefault="00881371" w:rsidP="00881371">
            <w:pPr>
              <w:pStyle w:val="2-"/>
              <w:rPr>
                <w:color w:val="FF0000"/>
              </w:rPr>
            </w:pPr>
            <w:r w:rsidRPr="00881371">
              <w:rPr>
                <w:color w:val="FF0000"/>
              </w:rPr>
              <w:t>func2(): wait ...</w:t>
            </w:r>
          </w:p>
          <w:p w14:paraId="29AC0B84" w14:textId="77777777" w:rsidR="00881371" w:rsidRPr="00881371" w:rsidRDefault="00881371" w:rsidP="00881371">
            <w:pPr>
              <w:pStyle w:val="2-"/>
              <w:rPr>
                <w:color w:val="auto"/>
              </w:rPr>
            </w:pPr>
            <w:r w:rsidRPr="00881371">
              <w:rPr>
                <w:color w:val="auto"/>
              </w:rPr>
              <w:t>- func1(): end -</w:t>
            </w:r>
          </w:p>
          <w:p w14:paraId="48428E82" w14:textId="77777777" w:rsidR="00881371" w:rsidRPr="00881371" w:rsidRDefault="00881371" w:rsidP="00881371">
            <w:pPr>
              <w:pStyle w:val="2-"/>
              <w:rPr>
                <w:color w:val="FF0000"/>
              </w:rPr>
            </w:pPr>
            <w:r w:rsidRPr="00881371">
              <w:rPr>
                <w:color w:val="FF0000"/>
              </w:rPr>
              <w:t>func2(): ok!</w:t>
            </w:r>
          </w:p>
          <w:p w14:paraId="3C61FCF9" w14:textId="77777777" w:rsidR="00881371" w:rsidRPr="00881371" w:rsidRDefault="00881371" w:rsidP="00881371">
            <w:pPr>
              <w:pStyle w:val="2-"/>
              <w:rPr>
                <w:color w:val="auto"/>
              </w:rPr>
            </w:pPr>
            <w:r w:rsidRPr="00881371">
              <w:rPr>
                <w:color w:val="auto"/>
              </w:rPr>
              <w:t>func2(): process ...</w:t>
            </w:r>
          </w:p>
          <w:p w14:paraId="1632BDF1" w14:textId="77777777" w:rsidR="00881371" w:rsidRPr="00881371" w:rsidRDefault="00881371" w:rsidP="00881371">
            <w:pPr>
              <w:pStyle w:val="2-"/>
              <w:rPr>
                <w:color w:val="auto"/>
              </w:rPr>
            </w:pPr>
            <w:r w:rsidRPr="00881371">
              <w:rPr>
                <w:color w:val="auto"/>
              </w:rPr>
              <w:t>- func2(): end -</w:t>
            </w:r>
          </w:p>
          <w:p w14:paraId="2D2AF2B2" w14:textId="33AD8617" w:rsidR="00881371" w:rsidRPr="00DD51B6" w:rsidRDefault="00881371" w:rsidP="00881371">
            <w:pPr>
              <w:pStyle w:val="2-"/>
              <w:rPr>
                <w:color w:val="auto"/>
              </w:rPr>
            </w:pPr>
            <w:r w:rsidRPr="00881371">
              <w:rPr>
                <w:color w:val="auto"/>
              </w:rPr>
              <w:t>- main(): end -</w:t>
            </w:r>
          </w:p>
        </w:tc>
      </w:tr>
    </w:tbl>
    <w:p w14:paraId="26DDFE4F" w14:textId="77777777" w:rsidR="00353610" w:rsidRDefault="00881371" w:rsidP="00881371">
      <w:pPr>
        <w:pStyle w:val="a9"/>
        <w:spacing w:beforeLines="50" w:before="180"/>
        <w:ind w:firstLine="283"/>
      </w:pPr>
      <w:r>
        <w:rPr>
          <w:rFonts w:hint="eastAsia"/>
        </w:rPr>
        <w:lastRenderedPageBreak/>
        <w:t>これは正常に動作した結果である。</w:t>
      </w:r>
    </w:p>
    <w:p w14:paraId="5AA98662" w14:textId="42F8CB19" w:rsidR="00881371" w:rsidRDefault="00881371" w:rsidP="00353610">
      <w:pPr>
        <w:pStyle w:val="a9"/>
        <w:ind w:firstLine="283"/>
      </w:pPr>
      <w:r>
        <w:rPr>
          <w:rFonts w:hint="eastAsia"/>
        </w:rPr>
        <w:t>Debug</w:t>
      </w:r>
      <w:r>
        <w:rPr>
          <w:rFonts w:hint="eastAsia"/>
        </w:rPr>
        <w:t>ビルドで正常動作を確認できたので、</w:t>
      </w:r>
      <w:r>
        <w:rPr>
          <w:rFonts w:hint="eastAsia"/>
        </w:rPr>
        <w:t>Release</w:t>
      </w:r>
      <w:r>
        <w:rPr>
          <w:rFonts w:hint="eastAsia"/>
        </w:rPr>
        <w:t>ビルドで</w:t>
      </w:r>
      <w:r w:rsidR="00353610">
        <w:rPr>
          <w:rFonts w:hint="eastAsia"/>
        </w:rPr>
        <w:t>も</w:t>
      </w:r>
      <w:r>
        <w:rPr>
          <w:rFonts w:hint="eastAsia"/>
        </w:rPr>
        <w:t>動作を確認してみる。</w:t>
      </w:r>
    </w:p>
    <w:p w14:paraId="7A85AB47" w14:textId="25F2F48A" w:rsidR="00881371" w:rsidRPr="0089500A" w:rsidRDefault="00881371" w:rsidP="00881371">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5C600D34" w14:textId="77777777" w:rsidTr="00126F39">
        <w:tc>
          <w:tcPr>
            <w:tcW w:w="8494" w:type="dxa"/>
          </w:tcPr>
          <w:p w14:paraId="7508BDE6" w14:textId="77777777" w:rsidR="00881371" w:rsidRPr="00881371" w:rsidRDefault="00881371" w:rsidP="00126F39">
            <w:pPr>
              <w:pStyle w:val="2-"/>
              <w:rPr>
                <w:color w:val="auto"/>
              </w:rPr>
            </w:pPr>
            <w:r w:rsidRPr="00881371">
              <w:rPr>
                <w:color w:val="auto"/>
              </w:rPr>
              <w:t>- main(): start -</w:t>
            </w:r>
          </w:p>
          <w:p w14:paraId="6B6A0B2D" w14:textId="77777777" w:rsidR="00881371" w:rsidRPr="00881371" w:rsidRDefault="00881371" w:rsidP="00126F39">
            <w:pPr>
              <w:pStyle w:val="2-"/>
              <w:rPr>
                <w:color w:val="auto"/>
              </w:rPr>
            </w:pPr>
            <w:r w:rsidRPr="00881371">
              <w:rPr>
                <w:color w:val="auto"/>
              </w:rPr>
              <w:t>- func1(): start -</w:t>
            </w:r>
          </w:p>
          <w:p w14:paraId="5E3BA978" w14:textId="77777777" w:rsidR="00881371" w:rsidRPr="00881371" w:rsidRDefault="00881371" w:rsidP="00126F39">
            <w:pPr>
              <w:pStyle w:val="2-"/>
              <w:rPr>
                <w:color w:val="auto"/>
              </w:rPr>
            </w:pPr>
            <w:r w:rsidRPr="00881371">
              <w:rPr>
                <w:color w:val="auto"/>
              </w:rPr>
              <w:t>func1(): process ...</w:t>
            </w:r>
          </w:p>
          <w:p w14:paraId="31E13EA1" w14:textId="77777777" w:rsidR="00881371" w:rsidRPr="00881371" w:rsidRDefault="00881371" w:rsidP="00126F39">
            <w:pPr>
              <w:pStyle w:val="2-"/>
              <w:rPr>
                <w:color w:val="auto"/>
              </w:rPr>
            </w:pPr>
            <w:r w:rsidRPr="00881371">
              <w:rPr>
                <w:color w:val="auto"/>
              </w:rPr>
              <w:t>- func2(): start -</w:t>
            </w:r>
          </w:p>
          <w:p w14:paraId="292C7EC1" w14:textId="77777777" w:rsidR="00881371" w:rsidRPr="00881371" w:rsidRDefault="00881371" w:rsidP="00126F39">
            <w:pPr>
              <w:pStyle w:val="2-"/>
              <w:rPr>
                <w:color w:val="FF0000"/>
              </w:rPr>
            </w:pPr>
            <w:r w:rsidRPr="00881371">
              <w:rPr>
                <w:color w:val="FF0000"/>
              </w:rPr>
              <w:t>func2(): wait ...</w:t>
            </w:r>
          </w:p>
          <w:p w14:paraId="2B078AE8" w14:textId="77777777" w:rsidR="00881371" w:rsidRPr="00881371" w:rsidRDefault="00881371" w:rsidP="00126F39">
            <w:pPr>
              <w:pStyle w:val="2-"/>
              <w:rPr>
                <w:color w:val="auto"/>
              </w:rPr>
            </w:pPr>
            <w:r w:rsidRPr="00881371">
              <w:rPr>
                <w:color w:val="auto"/>
              </w:rPr>
              <w:t>- func1(): end -</w:t>
            </w:r>
          </w:p>
          <w:p w14:paraId="4680F5BC" w14:textId="1DA97160" w:rsidR="00881371" w:rsidRPr="00DD51B6" w:rsidRDefault="00881371" w:rsidP="00353610">
            <w:pPr>
              <w:pStyle w:val="2-"/>
              <w:rPr>
                <w:color w:val="auto"/>
              </w:rPr>
            </w:pPr>
            <w:r w:rsidRPr="00881371">
              <w:rPr>
                <w:color w:val="FF0000"/>
              </w:rPr>
              <w:t>※ここ</w:t>
            </w:r>
            <w:r w:rsidR="00353610">
              <w:rPr>
                <w:color w:val="FF0000"/>
              </w:rPr>
              <w:t>から先に進まない</w:t>
            </w:r>
            <w:r w:rsidRPr="00881371">
              <w:rPr>
                <w:color w:val="FF0000"/>
              </w:rPr>
              <w:t>（エラーは出ない）</w:t>
            </w:r>
          </w:p>
        </w:tc>
      </w:tr>
    </w:tbl>
    <w:p w14:paraId="22191085" w14:textId="77777777" w:rsidR="00881371" w:rsidRDefault="00881371" w:rsidP="00881371">
      <w:pPr>
        <w:pStyle w:val="a9"/>
        <w:spacing w:beforeLines="50" w:before="180"/>
        <w:ind w:firstLine="283"/>
      </w:pPr>
      <w:r>
        <w:rPr>
          <w:rFonts w:hint="eastAsia"/>
        </w:rPr>
        <w:t>なぜ挙動が変わったのか？それは、</w:t>
      </w:r>
      <w:r>
        <w:rPr>
          <w:rFonts w:hint="eastAsia"/>
        </w:rPr>
        <w:t>Release</w:t>
      </w:r>
      <w:r>
        <w:rPr>
          <w:rFonts w:hint="eastAsia"/>
        </w:rPr>
        <w:t>ビルドの最適化処理の影響である。</w:t>
      </w:r>
    </w:p>
    <w:p w14:paraId="394CAA53" w14:textId="24C42359" w:rsidR="00881371" w:rsidRDefault="00881371" w:rsidP="00881371">
      <w:pPr>
        <w:pStyle w:val="a9"/>
        <w:ind w:firstLine="283"/>
      </w:pPr>
      <w:r>
        <w:t>説明のために、</w:t>
      </w:r>
      <w:r>
        <w:t>Debug</w:t>
      </w:r>
      <w:r>
        <w:t>ビルド時と</w:t>
      </w:r>
      <w:r>
        <w:rPr>
          <w:rFonts w:hint="eastAsia"/>
        </w:rPr>
        <w:t>Releas</w:t>
      </w:r>
      <w:r>
        <w:rPr>
          <w:rFonts w:hint="eastAsia"/>
        </w:rPr>
        <w:t>ビルド時のアセンブラコードを</w:t>
      </w:r>
      <w:r w:rsidR="00910425">
        <w:rPr>
          <w:rFonts w:hint="eastAsia"/>
        </w:rPr>
        <w:t>示す</w:t>
      </w:r>
      <w:r>
        <w:rPr>
          <w:rFonts w:hint="eastAsia"/>
        </w:rPr>
        <w:t>。</w:t>
      </w:r>
      <w:r w:rsidR="00E10D35">
        <w:rPr>
          <w:rFonts w:hint="eastAsia"/>
        </w:rPr>
        <w:t>（</w:t>
      </w:r>
      <w:r w:rsidR="00E10D35">
        <w:rPr>
          <w:rFonts w:hint="eastAsia"/>
        </w:rPr>
        <w:t xml:space="preserve">Visual C++ 2013 </w:t>
      </w:r>
      <w:r w:rsidR="00E10D35">
        <w:rPr>
          <w:rFonts w:hint="eastAsia"/>
        </w:rPr>
        <w:t>で調査）</w:t>
      </w:r>
    </w:p>
    <w:p w14:paraId="678DB3D0" w14:textId="0081154D" w:rsidR="00D0380B" w:rsidRDefault="00D0380B" w:rsidP="00D0380B">
      <w:pPr>
        <w:pStyle w:val="a9"/>
        <w:keepNext/>
        <w:widowControl/>
        <w:spacing w:beforeLines="50" w:before="180"/>
        <w:ind w:firstLineChars="0" w:firstLine="0"/>
      </w:pPr>
      <w:r>
        <w:rPr>
          <w:rFonts w:hint="eastAsia"/>
        </w:rPr>
        <w:t>D</w:t>
      </w:r>
      <w:r>
        <w:t>ebug</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6B6FD560" w14:textId="77777777" w:rsidTr="00126F39">
        <w:tc>
          <w:tcPr>
            <w:tcW w:w="8494" w:type="dxa"/>
          </w:tcPr>
          <w:p w14:paraId="2C0282B4" w14:textId="174659A9"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75D0882" w14:textId="77777777" w:rsidR="0081589D" w:rsidRDefault="0081589D" w:rsidP="0081589D">
            <w:pPr>
              <w:pStyle w:val="2-"/>
            </w:pPr>
          </w:p>
          <w:p w14:paraId="471C4A41"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21: </w:t>
            </w:r>
          </w:p>
          <w:p w14:paraId="2359702A"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3930B8DA"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D304283" w14:textId="42CFD010" w:rsidR="0081589D" w:rsidRDefault="0081589D" w:rsidP="0081589D">
            <w:pPr>
              <w:pStyle w:val="2-"/>
            </w:pPr>
            <w:r>
              <w:t xml:space="preserve">00F84018 C6 05 30 81 F8 00 01 </w:t>
            </w:r>
            <w:r w:rsidRPr="00CE0ADB">
              <w:rPr>
                <w:color w:val="00B050"/>
              </w:rPr>
              <w:t>mov         byte ptr ds:[0F88130h],1</w:t>
            </w:r>
            <w:r w:rsidR="006C6C36">
              <w:rPr>
                <w:color w:val="00B050"/>
              </w:rPr>
              <w:tab/>
            </w:r>
            <w:r w:rsidR="00CE0ADB" w:rsidRPr="00CE0ADB">
              <w:rPr>
                <w:color w:val="FF0000"/>
              </w:rPr>
              <w:t>← s_isFinished のメモリに</w:t>
            </w:r>
            <w:r w:rsidR="00CE0ADB" w:rsidRPr="00CE0ADB">
              <w:rPr>
                <w:rFonts w:hint="eastAsia"/>
                <w:color w:val="FF0000"/>
              </w:rPr>
              <w:t>1 をセット</w:t>
            </w:r>
          </w:p>
          <w:p w14:paraId="5F7461B9" w14:textId="77777777" w:rsidR="0081589D" w:rsidRDefault="0081589D" w:rsidP="0081589D">
            <w:pPr>
              <w:pStyle w:val="2-"/>
            </w:pPr>
          </w:p>
          <w:p w14:paraId="0ED5D0A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3BB22CFF" w14:textId="77777777" w:rsidR="0081589D" w:rsidRDefault="0081589D" w:rsidP="0081589D">
            <w:pPr>
              <w:pStyle w:val="2-"/>
            </w:pPr>
          </w:p>
          <w:p w14:paraId="3D75116C" w14:textId="65A41881" w:rsidR="0081589D" w:rsidRPr="00CE0ADB" w:rsidRDefault="0081589D" w:rsidP="0081589D">
            <w:pPr>
              <w:pStyle w:val="2-"/>
              <w:rPr>
                <w:color w:val="808080" w:themeColor="background1" w:themeShade="80"/>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F2A2D75" w14:textId="28086F36" w:rsidR="0081589D" w:rsidRDefault="0081589D" w:rsidP="0081589D">
            <w:pPr>
              <w:pStyle w:val="2-"/>
            </w:pPr>
            <w:r w:rsidRPr="006C6C36">
              <w:rPr>
                <w:color w:val="BF8F00" w:themeColor="accent4" w:themeShade="BF"/>
              </w:rPr>
              <w:t xml:space="preserve">00F84124 </w:t>
            </w:r>
            <w:r>
              <w:t xml:space="preserve">0F B6 05 30 81 F8 00 </w:t>
            </w:r>
            <w:r w:rsidRPr="00CE0ADB">
              <w:rPr>
                <w:color w:val="00B050"/>
              </w:rPr>
              <w:t>movzx       eax,byte ptr ds:[0F88130h]</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201EB773" w14:textId="6C443DDB" w:rsidR="0081589D" w:rsidRDefault="0081589D" w:rsidP="0081589D">
            <w:pPr>
              <w:pStyle w:val="2-"/>
            </w:pPr>
            <w:r>
              <w:t xml:space="preserve">00F8412B 85 C0               </w:t>
            </w:r>
            <w:r w:rsidRPr="00CE0ADB">
              <w:rPr>
                <w:color w:val="00B050"/>
              </w:rPr>
              <w:t xml:space="preserve"> test        eax,eax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r w:rsidR="006C6C36">
              <w:rPr>
                <w:color w:val="FF0000"/>
              </w:rPr>
              <w:t xml:space="preserve">　</w:t>
            </w:r>
          </w:p>
          <w:p w14:paraId="5570775D" w14:textId="6BCF0723" w:rsidR="0081589D" w:rsidRPr="00CE0ADB" w:rsidRDefault="0081589D" w:rsidP="0081589D">
            <w:pPr>
              <w:pStyle w:val="2-"/>
              <w:rPr>
                <w:color w:val="00B050"/>
              </w:rPr>
            </w:pPr>
            <w:r>
              <w:t xml:space="preserve">00F8412D 75 02               </w:t>
            </w:r>
            <w:r w:rsidRPr="00CE0ADB">
              <w:rPr>
                <w:color w:val="00B050"/>
              </w:rPr>
              <w:t xml:space="preserve"> jne         func2+0B1h (0F84131h)  </w:t>
            </w:r>
            <w:r w:rsidR="006C6C36">
              <w:rPr>
                <w:color w:val="00B050"/>
              </w:rPr>
              <w:tab/>
            </w:r>
            <w:r w:rsidR="006C6C36">
              <w:rPr>
                <w:color w:val="00B050"/>
              </w:rPr>
              <w:tab/>
            </w:r>
            <w:r w:rsidR="006C6C36" w:rsidRPr="006C6C36">
              <w:rPr>
                <w:color w:val="FF0000"/>
              </w:rPr>
              <w:t xml:space="preserve">← 0 </w:t>
            </w:r>
            <w:r w:rsidR="006C6C36">
              <w:rPr>
                <w:color w:val="FF0000"/>
              </w:rPr>
              <w:t>以外</w:t>
            </w:r>
            <w:r w:rsidR="006C6C36" w:rsidRPr="006C6C36">
              <w:rPr>
                <w:color w:val="FF0000"/>
              </w:rPr>
              <w:t>なら</w:t>
            </w:r>
            <w:r w:rsidR="006C6C36" w:rsidRPr="006C6C36">
              <w:rPr>
                <w:rFonts w:hint="eastAsia"/>
                <w:color w:val="FF0000"/>
              </w:rPr>
              <w:t xml:space="preserve"> </w:t>
            </w:r>
            <w:r w:rsidR="006C6C36" w:rsidRPr="006C6C36">
              <w:rPr>
                <w:rFonts w:hint="eastAsia"/>
                <w:color w:val="BF8F00" w:themeColor="accent4" w:themeShade="BF"/>
              </w:rPr>
              <w:t>00F84131</w:t>
            </w:r>
            <w:r w:rsidR="006C6C36" w:rsidRPr="006C6C36">
              <w:rPr>
                <w:rFonts w:hint="eastAsia"/>
                <w:color w:val="FF0000"/>
              </w:rPr>
              <w:t xml:space="preserve"> にジャンプ</w:t>
            </w:r>
          </w:p>
          <w:p w14:paraId="3F5B7B5F" w14:textId="3133E024" w:rsidR="006C6C36" w:rsidRDefault="006C6C36" w:rsidP="006C6C36">
            <w:pPr>
              <w:pStyle w:val="2-"/>
            </w:pPr>
            <w:r>
              <w:t xml:space="preserve">00F8412F EB F3               </w:t>
            </w:r>
            <w:r w:rsidRPr="006C6C36">
              <w:rPr>
                <w:color w:val="00B050"/>
              </w:rPr>
              <w:t xml:space="preserve"> jmp         func2+0A4h (0F84124h)</w:t>
            </w:r>
            <w:r>
              <w:t xml:space="preserve">  </w:t>
            </w:r>
            <w:r>
              <w:tab/>
            </w:r>
            <w:r>
              <w:tab/>
            </w:r>
            <w:r w:rsidRPr="006C6C36">
              <w:rPr>
                <w:color w:val="FF0000"/>
              </w:rPr>
              <w:t>← (0</w:t>
            </w:r>
            <w:r>
              <w:rPr>
                <w:color w:val="FF0000"/>
              </w:rPr>
              <w:t xml:space="preserve"> だ</w:t>
            </w:r>
            <w:r w:rsidRPr="006C6C36">
              <w:rPr>
                <w:color w:val="FF0000"/>
              </w:rPr>
              <w:t>ったの</w:t>
            </w:r>
            <w:r>
              <w:rPr>
                <w:color w:val="FF0000"/>
              </w:rPr>
              <w:t>で</w:t>
            </w:r>
            <w:r w:rsidRPr="006C6C36">
              <w:rPr>
                <w:rFonts w:hint="eastAsia"/>
                <w:color w:val="FF0000"/>
              </w:rPr>
              <w:t xml:space="preserve">) </w:t>
            </w:r>
            <w:r w:rsidRPr="006C6C36">
              <w:rPr>
                <w:rFonts w:hint="eastAsia"/>
                <w:color w:val="BF8F00" w:themeColor="accent4" w:themeShade="BF"/>
              </w:rPr>
              <w:t>00F84124</w:t>
            </w:r>
            <w:r w:rsidRPr="006C6C36">
              <w:rPr>
                <w:rFonts w:hint="eastAsia"/>
                <w:color w:val="FF0000"/>
              </w:rPr>
              <w:t xml:space="preserve"> にジャンプ</w:t>
            </w:r>
          </w:p>
          <w:p w14:paraId="3398CFC4" w14:textId="5A8D11C7" w:rsidR="006C6C36" w:rsidRPr="00353610" w:rsidRDefault="006C6C36" w:rsidP="006C6C36">
            <w:pPr>
              <w:pStyle w:val="2-"/>
              <w:rPr>
                <w:color w:val="BF8F00" w:themeColor="accent4" w:themeShade="BF"/>
              </w:rPr>
            </w:pPr>
            <w:r w:rsidRPr="006C6C36">
              <w:rPr>
                <w:color w:val="808080" w:themeColor="background1" w:themeShade="80"/>
              </w:rPr>
              <w:t xml:space="preserve">    42: </w:t>
            </w:r>
            <w:r w:rsidRPr="006C6C36">
              <w:rPr>
                <w:color w:val="808080" w:themeColor="background1" w:themeShade="80"/>
              </w:rPr>
              <w:tab/>
              <w:t>printf("func2(): ok!\n");</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【ループ処理：ここまで】</w:t>
            </w:r>
          </w:p>
          <w:p w14:paraId="56A01AA7" w14:textId="08676D65" w:rsidR="0081589D" w:rsidRDefault="006C6C36" w:rsidP="006C6C36">
            <w:pPr>
              <w:pStyle w:val="2-"/>
            </w:pPr>
            <w:r w:rsidRPr="006C6C36">
              <w:rPr>
                <w:color w:val="BF8F00" w:themeColor="accent4" w:themeShade="BF"/>
              </w:rPr>
              <w:t>00F84131</w:t>
            </w:r>
            <w:r>
              <w:t xml:space="preserve"> 8B F4                </w:t>
            </w:r>
            <w:r w:rsidRPr="006C6C36">
              <w:rPr>
                <w:color w:val="00B050"/>
              </w:rPr>
              <w:t>mov         esi,esp</w:t>
            </w:r>
            <w:r>
              <w:t xml:space="preserve">  </w:t>
            </w:r>
          </w:p>
          <w:p w14:paraId="05210ED1" w14:textId="77777777" w:rsidR="006C6C36" w:rsidRDefault="006C6C36" w:rsidP="0081589D">
            <w:pPr>
              <w:pStyle w:val="2-"/>
              <w:rPr>
                <w:color w:val="808080" w:themeColor="background1" w:themeShade="80"/>
              </w:rPr>
            </w:pPr>
          </w:p>
          <w:p w14:paraId="51D17484" w14:textId="572B59C6" w:rsidR="00D0380B" w:rsidRDefault="0081589D" w:rsidP="0081589D">
            <w:pPr>
              <w:pStyle w:val="2-"/>
            </w:pPr>
            <w:r w:rsidRPr="00CE0ADB">
              <w:rPr>
                <w:rFonts w:hint="eastAsia"/>
                <w:color w:val="808080" w:themeColor="background1" w:themeShade="80"/>
              </w:rPr>
              <w:t>...（略）...</w:t>
            </w:r>
          </w:p>
        </w:tc>
      </w:tr>
    </w:tbl>
    <w:p w14:paraId="732A2310" w14:textId="15B4B4C5" w:rsidR="00D0380B" w:rsidRDefault="00D0380B" w:rsidP="00D0380B">
      <w:pPr>
        <w:pStyle w:val="a9"/>
        <w:keepNext/>
        <w:widowControl/>
        <w:spacing w:beforeLines="50" w:before="180"/>
        <w:ind w:firstLineChars="0" w:firstLine="0"/>
      </w:pPr>
      <w:r>
        <w:t>Release</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5C4324F5" w14:textId="77777777" w:rsidTr="00126F39">
        <w:tc>
          <w:tcPr>
            <w:tcW w:w="8494" w:type="dxa"/>
          </w:tcPr>
          <w:p w14:paraId="5DF55037"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27133C6D" w14:textId="77777777" w:rsidR="0081589D" w:rsidRDefault="0081589D" w:rsidP="0081589D">
            <w:pPr>
              <w:pStyle w:val="2-"/>
            </w:pPr>
          </w:p>
          <w:p w14:paraId="2801F16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6D969AB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45B93A76"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24: </w:t>
            </w:r>
          </w:p>
          <w:p w14:paraId="6E04A9B0"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43EEC99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3AB76045" w14:textId="77777777" w:rsidR="0081589D" w:rsidRDefault="0081589D" w:rsidP="0081589D">
            <w:pPr>
              <w:pStyle w:val="2-"/>
            </w:pPr>
            <w:r>
              <w:t xml:space="preserve">00BD1041 68 3C 21 BD 00     </w:t>
            </w:r>
            <w:r w:rsidRPr="00CE0ADB">
              <w:rPr>
                <w:color w:val="00B050"/>
              </w:rPr>
              <w:t xml:space="preserve">  push        0BD213Ch  </w:t>
            </w:r>
          </w:p>
          <w:p w14:paraId="27F5116F" w14:textId="48EA88E3" w:rsidR="0081589D" w:rsidRDefault="0081589D" w:rsidP="0081589D">
            <w:pPr>
              <w:pStyle w:val="2-"/>
            </w:pPr>
            <w:r>
              <w:t xml:space="preserve">00BD1046 C6 05 68 33 BD 00 01 </w:t>
            </w:r>
            <w:r w:rsidRPr="00CE0ADB">
              <w:rPr>
                <w:color w:val="00B050"/>
              </w:rPr>
              <w:t xml:space="preserve">mov         byte ptr ds:[0BD3368h],1  </w:t>
            </w:r>
            <w:r w:rsidR="006C6C36">
              <w:rPr>
                <w:color w:val="00B050"/>
              </w:rPr>
              <w:tab/>
            </w:r>
            <w:r w:rsidR="006C6C36" w:rsidRPr="00CE0ADB">
              <w:rPr>
                <w:color w:val="FF0000"/>
              </w:rPr>
              <w:t>← s_isFinished のメモリに</w:t>
            </w:r>
            <w:r w:rsidR="006C6C36" w:rsidRPr="00CE0ADB">
              <w:rPr>
                <w:rFonts w:hint="eastAsia"/>
                <w:color w:val="FF0000"/>
              </w:rPr>
              <w:t>1 をセット</w:t>
            </w:r>
          </w:p>
          <w:p w14:paraId="7FAA850B" w14:textId="77777777" w:rsidR="0081589D" w:rsidRDefault="0081589D" w:rsidP="0081589D">
            <w:pPr>
              <w:pStyle w:val="2-"/>
            </w:pPr>
          </w:p>
          <w:p w14:paraId="4BBF0044"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97A018C" w14:textId="77777777" w:rsidR="0081589D" w:rsidRDefault="0081589D" w:rsidP="0081589D">
            <w:pPr>
              <w:pStyle w:val="2-"/>
            </w:pPr>
          </w:p>
          <w:p w14:paraId="589A57B0" w14:textId="14528705" w:rsidR="0081589D" w:rsidRPr="00CE0ADB" w:rsidRDefault="0081589D" w:rsidP="0081589D">
            <w:pPr>
              <w:pStyle w:val="2-"/>
              <w:rPr>
                <w:color w:val="00B050"/>
              </w:rPr>
            </w:pPr>
            <w:r>
              <w:t xml:space="preserve">00BD10A3 A0 68 33 BD 00      </w:t>
            </w:r>
            <w:r w:rsidRPr="00CE0ADB">
              <w:rPr>
                <w:color w:val="00B050"/>
              </w:rPr>
              <w:t xml:space="preserve"> mov         al,byte ptr ds:[00BD3368h] </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3422D048" w14:textId="77777777" w:rsidR="0081589D" w:rsidRPr="00CE0ADB" w:rsidRDefault="0081589D" w:rsidP="0081589D">
            <w:pPr>
              <w:pStyle w:val="2-"/>
              <w:rPr>
                <w:color w:val="00B050"/>
              </w:rPr>
            </w:pPr>
            <w:r>
              <w:t xml:space="preserve">00BD10A8 83 C4 10             </w:t>
            </w:r>
            <w:r w:rsidRPr="00CE0ADB">
              <w:rPr>
                <w:color w:val="00B050"/>
              </w:rPr>
              <w:t xml:space="preserve">add         esp,10h  </w:t>
            </w:r>
          </w:p>
          <w:p w14:paraId="369D2FBA" w14:textId="77777777" w:rsidR="0081589D" w:rsidRDefault="0081589D" w:rsidP="0081589D">
            <w:pPr>
              <w:pStyle w:val="2-"/>
            </w:pPr>
            <w:r>
              <w:t xml:space="preserve">00BD10AB EB 03               </w:t>
            </w:r>
            <w:r w:rsidRPr="00CE0ADB">
              <w:rPr>
                <w:color w:val="00B050"/>
              </w:rPr>
              <w:t xml:space="preserve"> jmp         func2+40h (0BD10B0h)  </w:t>
            </w:r>
          </w:p>
          <w:p w14:paraId="473CB6AE" w14:textId="77777777" w:rsidR="0081589D" w:rsidRPr="00CE0ADB" w:rsidRDefault="0081589D" w:rsidP="0081589D">
            <w:pPr>
              <w:pStyle w:val="2-"/>
              <w:rPr>
                <w:color w:val="00B050"/>
              </w:rPr>
            </w:pPr>
            <w:r>
              <w:lastRenderedPageBreak/>
              <w:t xml:space="preserve">00BD10AD 8D 49 00            </w:t>
            </w:r>
            <w:r w:rsidRPr="00CE0ADB">
              <w:rPr>
                <w:color w:val="00B050"/>
              </w:rPr>
              <w:t xml:space="preserve"> lea         ecx,[ecx]  </w:t>
            </w:r>
          </w:p>
          <w:p w14:paraId="7F390F51" w14:textId="1AD95FDD" w:rsidR="0081589D" w:rsidRPr="00353610" w:rsidRDefault="0081589D" w:rsidP="0081589D">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B0D9C06" w14:textId="2DD2B8AA" w:rsidR="0081589D" w:rsidRDefault="0081589D" w:rsidP="0081589D">
            <w:pPr>
              <w:pStyle w:val="2-"/>
            </w:pPr>
            <w:r w:rsidRPr="006C6C36">
              <w:rPr>
                <w:color w:val="BF8F00" w:themeColor="accent4" w:themeShade="BF"/>
              </w:rPr>
              <w:t>00BD10B0</w:t>
            </w:r>
            <w:r>
              <w:t xml:space="preserve"> 84 C0               </w:t>
            </w:r>
            <w:r w:rsidRPr="00CE0ADB">
              <w:rPr>
                <w:color w:val="00B050"/>
              </w:rPr>
              <w:t xml:space="preserve"> test        al,al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p>
          <w:p w14:paraId="56A45648" w14:textId="0F176DC1" w:rsidR="00D0380B" w:rsidRPr="00CE0ADB" w:rsidRDefault="0081589D" w:rsidP="0081589D">
            <w:pPr>
              <w:pStyle w:val="2-"/>
              <w:rPr>
                <w:color w:val="00B050"/>
              </w:rPr>
            </w:pPr>
            <w:r>
              <w:t xml:space="preserve">00BD10B2 74 FC               </w:t>
            </w:r>
            <w:r w:rsidRPr="00CE0ADB">
              <w:rPr>
                <w:color w:val="00B050"/>
              </w:rPr>
              <w:t xml:space="preserve"> je          func2+40h (0BD10B0h)  </w:t>
            </w:r>
            <w:r w:rsidR="006C6C36">
              <w:rPr>
                <w:color w:val="00B050"/>
              </w:rPr>
              <w:tab/>
            </w:r>
            <w:r w:rsidR="006C6C36">
              <w:rPr>
                <w:color w:val="00B050"/>
              </w:rPr>
              <w:tab/>
            </w:r>
            <w:r w:rsidR="006C6C36" w:rsidRPr="006C6C36">
              <w:rPr>
                <w:color w:val="FF0000"/>
              </w:rPr>
              <w:t>← 0 なら</w:t>
            </w:r>
            <w:r w:rsidR="006C6C36" w:rsidRPr="006C6C36">
              <w:rPr>
                <w:rFonts w:hint="eastAsia"/>
                <w:color w:val="FF0000"/>
              </w:rPr>
              <w:t xml:space="preserve"> </w:t>
            </w:r>
            <w:r w:rsidR="006C6C36" w:rsidRPr="006C6C36">
              <w:rPr>
                <w:color w:val="BF8F00" w:themeColor="accent4" w:themeShade="BF"/>
              </w:rPr>
              <w:t>00BD10B0</w:t>
            </w:r>
            <w:r w:rsidR="006C6C36" w:rsidRPr="006C6C36">
              <w:rPr>
                <w:rFonts w:hint="eastAsia"/>
                <w:color w:val="FF0000"/>
              </w:rPr>
              <w:t xml:space="preserve"> にジャンプ</w:t>
            </w:r>
          </w:p>
          <w:p w14:paraId="798EED3B" w14:textId="7FB72C1A" w:rsidR="0081589D" w:rsidRDefault="006C6C36" w:rsidP="0081589D">
            <w:pPr>
              <w:pStyle w:val="2-"/>
            </w:pPr>
            <w:r>
              <w:tab/>
            </w:r>
            <w:r>
              <w:tab/>
            </w:r>
            <w:r>
              <w:tab/>
            </w:r>
            <w:r>
              <w:tab/>
            </w:r>
            <w:r>
              <w:tab/>
            </w:r>
            <w:r>
              <w:tab/>
            </w:r>
            <w:r>
              <w:tab/>
            </w:r>
            <w:r>
              <w:tab/>
            </w:r>
            <w:r>
              <w:tab/>
            </w:r>
            <w:r>
              <w:tab/>
            </w:r>
            <w:r>
              <w:tab/>
            </w:r>
            <w:r>
              <w:tab/>
            </w:r>
            <w:r w:rsidRPr="00353610">
              <w:rPr>
                <w:color w:val="BF8F00" w:themeColor="accent4" w:themeShade="BF"/>
              </w:rPr>
              <w:t>【ループ処理：ここまで】</w:t>
            </w:r>
          </w:p>
          <w:p w14:paraId="3290135A" w14:textId="64897A2D" w:rsidR="0081589D" w:rsidRPr="0081589D" w:rsidRDefault="0081589D" w:rsidP="0081589D">
            <w:pPr>
              <w:pStyle w:val="2-"/>
            </w:pPr>
            <w:r w:rsidRPr="00CE0ADB">
              <w:rPr>
                <w:rFonts w:hint="eastAsia"/>
                <w:color w:val="808080" w:themeColor="background1" w:themeShade="80"/>
              </w:rPr>
              <w:t>...（略）...</w:t>
            </w:r>
          </w:p>
        </w:tc>
      </w:tr>
    </w:tbl>
    <w:p w14:paraId="25953136" w14:textId="43D97BD8" w:rsidR="00D0380B" w:rsidRDefault="00353610" w:rsidP="00353610">
      <w:pPr>
        <w:pStyle w:val="a9"/>
        <w:spacing w:beforeLines="50" w:before="180"/>
        <w:ind w:firstLine="283"/>
      </w:pPr>
      <w:r>
        <w:lastRenderedPageBreak/>
        <w:t>前述の「レジスタ」の説明で、コンパイラが最適化によって変数の参照を極力減らすことを解説した。</w:t>
      </w:r>
      <w:r w:rsidR="00E2245F">
        <w:t>この結果は、その影響を受けたものである。</w:t>
      </w:r>
    </w:p>
    <w:p w14:paraId="0970DB2C" w14:textId="4721289B" w:rsidR="00E2245F" w:rsidRDefault="00E2245F" w:rsidP="00E2245F">
      <w:pPr>
        <w:pStyle w:val="a9"/>
        <w:ind w:firstLine="283"/>
      </w:pPr>
      <w:r>
        <w:t>Release</w:t>
      </w:r>
      <w:r>
        <w:t>ビルドのアセンブラコードを見ると（最適化によって</w:t>
      </w:r>
      <w:r>
        <w:t>C</w:t>
      </w:r>
      <w:r>
        <w:rPr>
          <w:rFonts w:hint="eastAsia"/>
        </w:rPr>
        <w:t>++</w:t>
      </w:r>
      <w:r>
        <w:rPr>
          <w:rFonts w:hint="eastAsia"/>
        </w:rPr>
        <w:t>言語のコードとアセンブラの対応付けがきちんとできない状態になっているが）</w:t>
      </w:r>
      <w:r w:rsidR="00D36891">
        <w:rPr>
          <w:rFonts w:hint="eastAsia"/>
        </w:rPr>
        <w:t>、</w:t>
      </w:r>
      <w:r>
        <w:rPr>
          <w:rFonts w:hint="eastAsia"/>
        </w:rPr>
        <w:t>「</w:t>
      </w:r>
      <w:r w:rsidRPr="00D36891">
        <w:rPr>
          <w:rFonts w:ascii="ＭＳ ゴシック" w:hAnsi="ＭＳ ゴシック" w:hint="eastAsia"/>
          <w:color w:val="0070C0"/>
        </w:rPr>
        <w:t>s_isFinished</w:t>
      </w:r>
      <w:r>
        <w:rPr>
          <w:rFonts w:hint="eastAsia"/>
        </w:rPr>
        <w:t>」という変数をメモリから読み出しているのがループの外だと分かる。これでは他で変数の値が書き換わってもループ処理中に検出できない。そのため、ループが終了しなくなってしまったのである。</w:t>
      </w:r>
    </w:p>
    <w:p w14:paraId="094BD2DD" w14:textId="66DFA9E5" w:rsidR="00D31BAF" w:rsidRDefault="00D31BAF" w:rsidP="00D31BAF">
      <w:pPr>
        <w:pStyle w:val="3"/>
      </w:pPr>
      <w:bookmarkStart w:id="80" w:name="_Toc379777991"/>
      <w:r>
        <w:rPr>
          <w:rFonts w:hint="eastAsia"/>
        </w:rPr>
        <w:t>解決策</w:t>
      </w:r>
      <w:bookmarkEnd w:id="80"/>
    </w:p>
    <w:p w14:paraId="20402271" w14:textId="2BBE3D4B" w:rsidR="00E2245F" w:rsidRDefault="00E2245F" w:rsidP="00D31BAF">
      <w:pPr>
        <w:pStyle w:val="aa"/>
        <w:ind w:left="447" w:firstLine="283"/>
      </w:pPr>
      <w:r>
        <w:t>このような問題に対して、</w:t>
      </w:r>
      <w:r>
        <w:rPr>
          <w:rFonts w:hint="eastAsia"/>
        </w:rPr>
        <w:t>C++</w:t>
      </w:r>
      <w:r>
        <w:rPr>
          <w:rFonts w:hint="eastAsia"/>
        </w:rPr>
        <w:t>言語は言語仕様として解決策を用意している。</w:t>
      </w:r>
    </w:p>
    <w:p w14:paraId="3C4239F1" w14:textId="6CE50EA2" w:rsidR="00E2245F" w:rsidRDefault="0074663B" w:rsidP="00D31BAF">
      <w:pPr>
        <w:pStyle w:val="aa"/>
        <w:ind w:left="447" w:firstLine="283"/>
      </w:pPr>
      <w:r>
        <w:t>「</w:t>
      </w:r>
      <w:r w:rsidR="00E2245F">
        <w:t>v</w:t>
      </w:r>
      <w:r w:rsidR="00E2245F">
        <w:rPr>
          <w:rFonts w:hint="eastAsia"/>
        </w:rPr>
        <w:t>olatile</w:t>
      </w:r>
      <w:r w:rsidR="00E2245F">
        <w:rPr>
          <w:rFonts w:hint="eastAsia"/>
        </w:rPr>
        <w:t>型修飾子</w:t>
      </w:r>
      <w:r w:rsidR="00D36891">
        <w:fldChar w:fldCharType="begin"/>
      </w:r>
      <w:r w:rsidR="00D36891">
        <w:instrText xml:space="preserve"> XE "volatile</w:instrText>
      </w:r>
      <w:r w:rsidR="00D36891">
        <w:rPr>
          <w:rFonts w:hint="eastAsia"/>
        </w:rPr>
        <w:instrText>型修飾子</w:instrText>
      </w:r>
      <w:r w:rsidR="00D36891">
        <w:instrText>" \y volatile</w:instrText>
      </w:r>
      <w:r w:rsidR="00D36891">
        <w:rPr>
          <w:rFonts w:hint="eastAsia"/>
        </w:rPr>
        <w:instrText>かたしゅうしょくし</w:instrText>
      </w:r>
      <w:r w:rsidR="00D36891">
        <w:instrText xml:space="preserve">” </w:instrText>
      </w:r>
      <w:r w:rsidR="00D36891">
        <w:fldChar w:fldCharType="end"/>
      </w:r>
      <w:r>
        <w:rPr>
          <w:rFonts w:hint="eastAsia"/>
        </w:rPr>
        <w:t>」</w:t>
      </w:r>
      <w:r w:rsidR="00E2245F">
        <w:rPr>
          <w:rFonts w:hint="eastAsia"/>
        </w:rPr>
        <w:t>である。</w:t>
      </w:r>
    </w:p>
    <w:p w14:paraId="295D3101" w14:textId="38E063E5" w:rsidR="0074663B" w:rsidRDefault="0074663B" w:rsidP="00D31BAF">
      <w:pPr>
        <w:pStyle w:val="aa"/>
        <w:ind w:left="447" w:firstLine="283"/>
      </w:pPr>
      <w:r>
        <w:t>この修飾子が付いた変数は、コンパイラが最適化せずに、常にメモリを参照するようになる。</w:t>
      </w:r>
    </w:p>
    <w:p w14:paraId="62F9E48D" w14:textId="568A080C" w:rsidR="0074663B" w:rsidRDefault="0074663B" w:rsidP="00D31BAF">
      <w:pPr>
        <w:pStyle w:val="aa"/>
        <w:ind w:left="447" w:firstLine="283"/>
      </w:pPr>
      <w:r>
        <w:rPr>
          <w:rFonts w:hint="eastAsia"/>
        </w:rPr>
        <w:t>なお、</w:t>
      </w:r>
      <w:r>
        <w:rPr>
          <w:rFonts w:hint="eastAsia"/>
        </w:rPr>
        <w:t>volatile</w:t>
      </w:r>
      <w:r>
        <w:rPr>
          <w:rFonts w:hint="eastAsia"/>
        </w:rPr>
        <w:t>型修飾子は、「揮発性型修飾子」と訳されたりもするが、「</w:t>
      </w:r>
      <w:r>
        <w:rPr>
          <w:rFonts w:hint="eastAsia"/>
        </w:rPr>
        <w:t xml:space="preserve">volatile = </w:t>
      </w:r>
      <w:r>
        <w:rPr>
          <w:rFonts w:hint="eastAsia"/>
        </w:rPr>
        <w:t>変わりやすい、気まぐれ」の意味で捉えたほうが</w:t>
      </w:r>
      <w:r w:rsidR="00892795">
        <w:rPr>
          <w:rFonts w:hint="eastAsia"/>
        </w:rPr>
        <w:t>理解しやすい</w:t>
      </w:r>
      <w:r>
        <w:rPr>
          <w:rFonts w:hint="eastAsia"/>
        </w:rPr>
        <w:t>。</w:t>
      </w:r>
    </w:p>
    <w:p w14:paraId="6268A4BC" w14:textId="5C2EE261" w:rsidR="00D41679" w:rsidRDefault="00D36891" w:rsidP="00D31BAF">
      <w:pPr>
        <w:pStyle w:val="aa"/>
        <w:ind w:left="447" w:firstLine="283"/>
      </w:pPr>
      <w:r>
        <w:rPr>
          <w:rFonts w:hint="eastAsia"/>
        </w:rPr>
        <w:t>修正を加えたプログラム</w:t>
      </w:r>
      <w:r w:rsidR="00D41679">
        <w:t>を示す。</w:t>
      </w:r>
    </w:p>
    <w:p w14:paraId="2AD59B7E" w14:textId="68770513" w:rsidR="00D41679" w:rsidRDefault="00D41679" w:rsidP="00D31BAF">
      <w:pPr>
        <w:pStyle w:val="aa"/>
        <w:keepNext/>
        <w:widowControl/>
        <w:spacing w:beforeLines="50" w:before="180"/>
        <w:ind w:leftChars="203" w:left="447" w:hangingChars="10" w:hanging="21"/>
      </w:pPr>
      <w:r>
        <w:rPr>
          <w:rFonts w:hint="eastAsia"/>
        </w:rPr>
        <w:t>スレッド間の情報共有に失敗するサンプル：※修正版</w:t>
      </w:r>
      <w:r w:rsidR="00785378">
        <w:rPr>
          <w:rFonts w:hint="eastAsia"/>
        </w:rPr>
        <w:t>の一部抜粋</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1679" w14:paraId="28EC1BAA" w14:textId="77777777" w:rsidTr="00D31BAF">
        <w:tc>
          <w:tcPr>
            <w:tcW w:w="8494" w:type="dxa"/>
          </w:tcPr>
          <w:p w14:paraId="1F6BA5CB" w14:textId="413960A8" w:rsidR="00D41679" w:rsidRPr="00D41679" w:rsidRDefault="00D41679" w:rsidP="00126F39">
            <w:pPr>
              <w:pStyle w:val="2-"/>
              <w:rPr>
                <w:color w:val="808080" w:themeColor="background1" w:themeShade="80"/>
              </w:rPr>
            </w:pPr>
            <w:r w:rsidRPr="00D41679">
              <w:rPr>
                <w:color w:val="808080" w:themeColor="background1" w:themeShade="80"/>
              </w:rPr>
              <w:t>…（略）…</w:t>
            </w:r>
          </w:p>
          <w:p w14:paraId="3B95F7A9" w14:textId="77777777" w:rsidR="00D41679" w:rsidRDefault="00D41679" w:rsidP="00126F39">
            <w:pPr>
              <w:pStyle w:val="2-"/>
            </w:pPr>
          </w:p>
          <w:p w14:paraId="7FC42280" w14:textId="77777777" w:rsidR="00D41679" w:rsidRPr="00881371" w:rsidRDefault="00D41679" w:rsidP="00126F39">
            <w:pPr>
              <w:pStyle w:val="2-"/>
              <w:rPr>
                <w:color w:val="00B050"/>
              </w:rPr>
            </w:pPr>
            <w:r w:rsidRPr="00881371">
              <w:rPr>
                <w:rFonts w:hint="eastAsia"/>
                <w:color w:val="00B050"/>
              </w:rPr>
              <w:t>//処理終了フラグ</w:t>
            </w:r>
          </w:p>
          <w:p w14:paraId="226C8CD3" w14:textId="228EFB34" w:rsidR="00D41679" w:rsidRPr="00D41679" w:rsidRDefault="00D41679" w:rsidP="00126F39">
            <w:pPr>
              <w:pStyle w:val="2-"/>
            </w:pPr>
            <w:r w:rsidRPr="00D41679">
              <w:rPr>
                <w:color w:val="FF0000"/>
              </w:rPr>
              <w:t xml:space="preserve">volatile </w:t>
            </w:r>
            <w:r w:rsidRPr="00D41679">
              <w:t>bool s_isFinished = false;</w:t>
            </w:r>
          </w:p>
          <w:p w14:paraId="39634C1A" w14:textId="77777777" w:rsidR="00D41679" w:rsidRDefault="00D41679" w:rsidP="00126F39">
            <w:pPr>
              <w:pStyle w:val="2-"/>
            </w:pPr>
          </w:p>
          <w:p w14:paraId="5F285259" w14:textId="0A511A2A" w:rsidR="00D41679" w:rsidRPr="00D41679" w:rsidRDefault="00D41679" w:rsidP="00126F39">
            <w:pPr>
              <w:pStyle w:val="2-"/>
              <w:rPr>
                <w:color w:val="808080" w:themeColor="background1" w:themeShade="80"/>
              </w:rPr>
            </w:pPr>
            <w:r w:rsidRPr="00D41679">
              <w:rPr>
                <w:color w:val="808080" w:themeColor="background1" w:themeShade="80"/>
              </w:rPr>
              <w:t>…（略）…</w:t>
            </w:r>
          </w:p>
        </w:tc>
      </w:tr>
    </w:tbl>
    <w:p w14:paraId="390A981F" w14:textId="4B0357DB" w:rsidR="00785378" w:rsidRDefault="00785378" w:rsidP="00D31BAF">
      <w:pPr>
        <w:pStyle w:val="aa"/>
        <w:keepNext/>
        <w:widowControl/>
        <w:spacing w:beforeLines="50" w:before="180"/>
        <w:ind w:leftChars="203" w:left="447" w:hangingChars="10" w:hanging="21"/>
      </w:pPr>
      <w:r>
        <w:t>Release</w:t>
      </w:r>
      <w:r>
        <w:t>ビルド時のアセンブラコード</w:t>
      </w:r>
      <w:r>
        <w:rPr>
          <w:rFonts w:hint="eastAsia"/>
        </w:rPr>
        <w:t>：　※</w:t>
      </w:r>
      <w:r w:rsidR="00CE77EF">
        <w:rPr>
          <w:rFonts w:hint="eastAsia"/>
        </w:rPr>
        <w:t>修正版の</w:t>
      </w:r>
      <w:r>
        <w:rPr>
          <w:rFonts w:hint="eastAsia"/>
        </w:rPr>
        <w:t>一部抜粋</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85378" w14:paraId="01C28275" w14:textId="77777777" w:rsidTr="00D31BAF">
        <w:tc>
          <w:tcPr>
            <w:tcW w:w="8494" w:type="dxa"/>
          </w:tcPr>
          <w:p w14:paraId="667ABE84"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0DEBC551" w14:textId="77777777" w:rsidR="00785378" w:rsidRDefault="00785378" w:rsidP="00126F39">
            <w:pPr>
              <w:pStyle w:val="2-"/>
            </w:pPr>
          </w:p>
          <w:p w14:paraId="28FD7577"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1E90232F"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AA28A75"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24: </w:t>
            </w:r>
          </w:p>
          <w:p w14:paraId="68A66FCF"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541C5913" w14:textId="77777777" w:rsidR="00785378" w:rsidRDefault="00785378" w:rsidP="00126F39">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58068E89" w14:textId="77777777" w:rsidR="007B2546" w:rsidRDefault="007B2546" w:rsidP="007B2546">
            <w:pPr>
              <w:pStyle w:val="2-"/>
            </w:pPr>
            <w:r>
              <w:t xml:space="preserve">00BD1041 68 3C 21 BD 00     </w:t>
            </w:r>
            <w:r w:rsidRPr="00CE0ADB">
              <w:rPr>
                <w:color w:val="00B050"/>
              </w:rPr>
              <w:t xml:space="preserve">  push        0BD213Ch  </w:t>
            </w:r>
          </w:p>
          <w:p w14:paraId="25ACB9C3" w14:textId="77777777" w:rsidR="00785378" w:rsidRDefault="00785378" w:rsidP="00126F39">
            <w:pPr>
              <w:pStyle w:val="2-"/>
            </w:pPr>
            <w:r>
              <w:t xml:space="preserve">00BD1046 C6 05 68 33 BD 00 01 </w:t>
            </w:r>
            <w:r w:rsidRPr="00CE0ADB">
              <w:rPr>
                <w:color w:val="00B050"/>
              </w:rPr>
              <w:t xml:space="preserve">mov         byte ptr ds:[0BD3368h],1  </w:t>
            </w:r>
            <w:r>
              <w:rPr>
                <w:color w:val="00B050"/>
              </w:rPr>
              <w:tab/>
            </w:r>
            <w:r w:rsidRPr="00CE0ADB">
              <w:rPr>
                <w:color w:val="FF0000"/>
              </w:rPr>
              <w:t>← s_isFinished のメモリに</w:t>
            </w:r>
            <w:r w:rsidRPr="00CE0ADB">
              <w:rPr>
                <w:rFonts w:hint="eastAsia"/>
                <w:color w:val="FF0000"/>
              </w:rPr>
              <w:t>1 をセット</w:t>
            </w:r>
          </w:p>
          <w:p w14:paraId="6E5F3F6F" w14:textId="77777777" w:rsidR="00785378" w:rsidRDefault="00785378" w:rsidP="00126F39">
            <w:pPr>
              <w:pStyle w:val="2-"/>
            </w:pPr>
          </w:p>
          <w:p w14:paraId="57117E1C"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551FCA84" w14:textId="77777777" w:rsidR="00785378" w:rsidRDefault="00785378" w:rsidP="00126F39">
            <w:pPr>
              <w:pStyle w:val="2-"/>
            </w:pPr>
          </w:p>
          <w:p w14:paraId="43237323" w14:textId="77777777" w:rsidR="00785378" w:rsidRPr="00353610" w:rsidRDefault="00785378" w:rsidP="00126F39">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【ループ処理：ここから】</w:t>
            </w:r>
          </w:p>
          <w:p w14:paraId="4E7F8AB9" w14:textId="50551DB0" w:rsidR="007B2546" w:rsidRDefault="007B2546" w:rsidP="007B2546">
            <w:pPr>
              <w:pStyle w:val="2-"/>
            </w:pPr>
            <w:r w:rsidRPr="007B2546">
              <w:rPr>
                <w:color w:val="BF8F00" w:themeColor="accent4" w:themeShade="BF"/>
              </w:rPr>
              <w:t>00B810A6</w:t>
            </w:r>
            <w:r>
              <w:t xml:space="preserve"> 80 3D 68 33 B8 00 00 </w:t>
            </w:r>
            <w:r w:rsidRPr="007B2546">
              <w:rPr>
                <w:color w:val="00B050"/>
              </w:rPr>
              <w:t xml:space="preserve">cmp         byte ptr ds:[0B83368h],0 </w:t>
            </w:r>
            <w:r>
              <w:t xml:space="preserve"> </w:t>
            </w:r>
            <w:r w:rsidRPr="00CE0ADB">
              <w:rPr>
                <w:color w:val="00B050"/>
              </w:rPr>
              <w:t xml:space="preserve"> </w:t>
            </w:r>
            <w:r>
              <w:rPr>
                <w:color w:val="00B050"/>
              </w:rPr>
              <w:tab/>
            </w:r>
            <w:r w:rsidRPr="00CE0ADB">
              <w:rPr>
                <w:color w:val="FF0000"/>
              </w:rPr>
              <w:t>← s_isFinished の</w:t>
            </w:r>
            <w:r>
              <w:rPr>
                <w:color w:val="FF0000"/>
              </w:rPr>
              <w:t>メモリが</w:t>
            </w:r>
            <w:r>
              <w:rPr>
                <w:rFonts w:hint="eastAsia"/>
                <w:color w:val="FF0000"/>
              </w:rPr>
              <w:t xml:space="preserve"> </w:t>
            </w:r>
            <w:r>
              <w:rPr>
                <w:color w:val="FF0000"/>
              </w:rPr>
              <w:t>0 かチェック</w:t>
            </w:r>
          </w:p>
          <w:p w14:paraId="4235A16A" w14:textId="289636FE" w:rsidR="007B2546" w:rsidRDefault="007B2546" w:rsidP="007B2546">
            <w:pPr>
              <w:pStyle w:val="2-"/>
            </w:pPr>
            <w:r>
              <w:t xml:space="preserve">00B810AD 74 F7                </w:t>
            </w:r>
            <w:r w:rsidRPr="007B2546">
              <w:rPr>
                <w:color w:val="00B050"/>
              </w:rPr>
              <w:t xml:space="preserve">je          func2+36h (0B810A6h) </w:t>
            </w:r>
            <w:r>
              <w:t xml:space="preserve"> </w:t>
            </w:r>
            <w:r>
              <w:rPr>
                <w:color w:val="00B050"/>
              </w:rPr>
              <w:tab/>
            </w:r>
            <w:r>
              <w:rPr>
                <w:color w:val="00B050"/>
              </w:rPr>
              <w:tab/>
            </w:r>
            <w:r w:rsidRPr="006C6C36">
              <w:rPr>
                <w:color w:val="FF0000"/>
              </w:rPr>
              <w:t>← 0 なら</w:t>
            </w:r>
            <w:r w:rsidRPr="006C6C36">
              <w:rPr>
                <w:rFonts w:hint="eastAsia"/>
                <w:color w:val="FF0000"/>
              </w:rPr>
              <w:t xml:space="preserve"> </w:t>
            </w:r>
            <w:r w:rsidRPr="006C6C36">
              <w:rPr>
                <w:color w:val="BF8F00" w:themeColor="accent4" w:themeShade="BF"/>
              </w:rPr>
              <w:t>00B</w:t>
            </w:r>
            <w:r>
              <w:rPr>
                <w:color w:val="BF8F00" w:themeColor="accent4" w:themeShade="BF"/>
              </w:rPr>
              <w:t>810A6</w:t>
            </w:r>
            <w:r w:rsidRPr="006C6C36">
              <w:rPr>
                <w:rFonts w:hint="eastAsia"/>
                <w:color w:val="FF0000"/>
              </w:rPr>
              <w:t xml:space="preserve"> にジャンプ</w:t>
            </w:r>
          </w:p>
          <w:p w14:paraId="2C019C88" w14:textId="1E7E4843" w:rsidR="00785378" w:rsidRDefault="00785378" w:rsidP="007B2546">
            <w:pPr>
              <w:pStyle w:val="2-"/>
            </w:pPr>
            <w:r>
              <w:tab/>
            </w:r>
            <w:r>
              <w:tab/>
            </w:r>
            <w:r>
              <w:tab/>
            </w:r>
            <w:r>
              <w:tab/>
            </w:r>
            <w:r>
              <w:tab/>
            </w:r>
            <w:r>
              <w:tab/>
            </w:r>
            <w:r>
              <w:tab/>
            </w:r>
            <w:r>
              <w:tab/>
            </w:r>
            <w:r>
              <w:tab/>
            </w:r>
            <w:r>
              <w:tab/>
            </w:r>
            <w:r>
              <w:tab/>
            </w:r>
            <w:r>
              <w:tab/>
            </w:r>
            <w:r w:rsidRPr="00353610">
              <w:rPr>
                <w:color w:val="BF8F00" w:themeColor="accent4" w:themeShade="BF"/>
              </w:rPr>
              <w:t>【ループ処理：ここまで】</w:t>
            </w:r>
          </w:p>
          <w:p w14:paraId="54DEC899" w14:textId="77777777" w:rsidR="00785378" w:rsidRPr="0081589D" w:rsidRDefault="00785378" w:rsidP="00126F39">
            <w:pPr>
              <w:pStyle w:val="2-"/>
            </w:pPr>
            <w:r w:rsidRPr="00CE0ADB">
              <w:rPr>
                <w:rFonts w:hint="eastAsia"/>
                <w:color w:val="808080" w:themeColor="background1" w:themeShade="80"/>
              </w:rPr>
              <w:t>...（略）...</w:t>
            </w:r>
          </w:p>
        </w:tc>
      </w:tr>
    </w:tbl>
    <w:p w14:paraId="0A61EDE3" w14:textId="63B11ECB" w:rsidR="007B2546" w:rsidRPr="0089500A" w:rsidRDefault="007B2546" w:rsidP="00D31BAF">
      <w:pPr>
        <w:pStyle w:val="aa"/>
        <w:keepNext/>
        <w:widowControl/>
        <w:ind w:left="447"/>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ビルド（修正版）</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2546" w14:paraId="43163918" w14:textId="77777777" w:rsidTr="00D31BAF">
        <w:tc>
          <w:tcPr>
            <w:tcW w:w="8494" w:type="dxa"/>
          </w:tcPr>
          <w:p w14:paraId="69EFD788" w14:textId="77777777" w:rsidR="007B2546" w:rsidRPr="00881371" w:rsidRDefault="007B2546" w:rsidP="00126F39">
            <w:pPr>
              <w:pStyle w:val="2-"/>
              <w:rPr>
                <w:color w:val="auto"/>
              </w:rPr>
            </w:pPr>
            <w:r w:rsidRPr="00881371">
              <w:rPr>
                <w:color w:val="auto"/>
              </w:rPr>
              <w:t>- main(): start -</w:t>
            </w:r>
          </w:p>
          <w:p w14:paraId="312C73D8" w14:textId="77777777" w:rsidR="007B2546" w:rsidRPr="00881371" w:rsidRDefault="007B2546" w:rsidP="00126F39">
            <w:pPr>
              <w:pStyle w:val="2-"/>
              <w:rPr>
                <w:color w:val="auto"/>
              </w:rPr>
            </w:pPr>
            <w:r w:rsidRPr="00881371">
              <w:rPr>
                <w:color w:val="auto"/>
              </w:rPr>
              <w:t>- func1(): start -</w:t>
            </w:r>
          </w:p>
          <w:p w14:paraId="1164ED7A" w14:textId="77777777" w:rsidR="007B2546" w:rsidRPr="00881371" w:rsidRDefault="007B2546" w:rsidP="00126F39">
            <w:pPr>
              <w:pStyle w:val="2-"/>
              <w:rPr>
                <w:color w:val="auto"/>
              </w:rPr>
            </w:pPr>
            <w:r w:rsidRPr="00881371">
              <w:rPr>
                <w:color w:val="auto"/>
              </w:rPr>
              <w:t>func1(): process ...</w:t>
            </w:r>
          </w:p>
          <w:p w14:paraId="67F72A26" w14:textId="77777777" w:rsidR="007B2546" w:rsidRPr="00881371" w:rsidRDefault="007B2546" w:rsidP="00126F39">
            <w:pPr>
              <w:pStyle w:val="2-"/>
              <w:rPr>
                <w:color w:val="auto"/>
              </w:rPr>
            </w:pPr>
            <w:r w:rsidRPr="00881371">
              <w:rPr>
                <w:color w:val="auto"/>
              </w:rPr>
              <w:t>- func2(): start -</w:t>
            </w:r>
          </w:p>
          <w:p w14:paraId="1018E2ED" w14:textId="77777777" w:rsidR="007B2546" w:rsidRPr="00881371" w:rsidRDefault="007B2546" w:rsidP="00126F39">
            <w:pPr>
              <w:pStyle w:val="2-"/>
              <w:rPr>
                <w:color w:val="FF0000"/>
              </w:rPr>
            </w:pPr>
            <w:r w:rsidRPr="00881371">
              <w:rPr>
                <w:color w:val="FF0000"/>
              </w:rPr>
              <w:t>func2(): wait ...</w:t>
            </w:r>
          </w:p>
          <w:p w14:paraId="25C65FE3" w14:textId="77777777" w:rsidR="007B2546" w:rsidRPr="00881371" w:rsidRDefault="007B2546" w:rsidP="00126F39">
            <w:pPr>
              <w:pStyle w:val="2-"/>
              <w:rPr>
                <w:color w:val="auto"/>
              </w:rPr>
            </w:pPr>
            <w:r w:rsidRPr="00881371">
              <w:rPr>
                <w:color w:val="auto"/>
              </w:rPr>
              <w:t>- func1(): end -</w:t>
            </w:r>
          </w:p>
          <w:p w14:paraId="46594D5F" w14:textId="77777777" w:rsidR="007B2546" w:rsidRPr="00881371" w:rsidRDefault="007B2546" w:rsidP="00126F39">
            <w:pPr>
              <w:pStyle w:val="2-"/>
              <w:rPr>
                <w:color w:val="FF0000"/>
              </w:rPr>
            </w:pPr>
            <w:r w:rsidRPr="00881371">
              <w:rPr>
                <w:color w:val="FF0000"/>
              </w:rPr>
              <w:t>func2(): ok!</w:t>
            </w:r>
          </w:p>
          <w:p w14:paraId="6AFA2168" w14:textId="77777777" w:rsidR="007B2546" w:rsidRPr="00881371" w:rsidRDefault="007B2546" w:rsidP="00126F39">
            <w:pPr>
              <w:pStyle w:val="2-"/>
              <w:rPr>
                <w:color w:val="auto"/>
              </w:rPr>
            </w:pPr>
            <w:r w:rsidRPr="00881371">
              <w:rPr>
                <w:color w:val="auto"/>
              </w:rPr>
              <w:t>func2(): process ...</w:t>
            </w:r>
          </w:p>
          <w:p w14:paraId="18E08234" w14:textId="77777777" w:rsidR="007B2546" w:rsidRPr="00881371" w:rsidRDefault="007B2546" w:rsidP="00126F39">
            <w:pPr>
              <w:pStyle w:val="2-"/>
              <w:rPr>
                <w:color w:val="auto"/>
              </w:rPr>
            </w:pPr>
            <w:r w:rsidRPr="00881371">
              <w:rPr>
                <w:color w:val="auto"/>
              </w:rPr>
              <w:t>- func2(): end -</w:t>
            </w:r>
          </w:p>
          <w:p w14:paraId="77EFBC42" w14:textId="77777777" w:rsidR="007B2546" w:rsidRPr="00DD51B6" w:rsidRDefault="007B2546" w:rsidP="00126F39">
            <w:pPr>
              <w:pStyle w:val="2-"/>
              <w:rPr>
                <w:color w:val="auto"/>
              </w:rPr>
            </w:pPr>
            <w:r w:rsidRPr="00881371">
              <w:rPr>
                <w:color w:val="auto"/>
              </w:rPr>
              <w:t>- main(): end -</w:t>
            </w:r>
          </w:p>
        </w:tc>
      </w:tr>
    </w:tbl>
    <w:p w14:paraId="7A86263F" w14:textId="7FD28B29" w:rsidR="00B946A2" w:rsidRDefault="00B946A2" w:rsidP="00B946A2">
      <w:pPr>
        <w:pStyle w:val="2"/>
      </w:pPr>
      <w:bookmarkStart w:id="81" w:name="_Toc379777992"/>
      <w:r>
        <w:rPr>
          <w:rFonts w:hint="eastAsia"/>
        </w:rPr>
        <w:t>スレッド間の情報共有の失敗②：</w:t>
      </w:r>
      <w:r>
        <w:rPr>
          <w:rFonts w:hint="eastAsia"/>
        </w:rPr>
        <w:t>CPU</w:t>
      </w:r>
      <w:r>
        <w:rPr>
          <w:rFonts w:hint="eastAsia"/>
        </w:rPr>
        <w:t>の最適化</w:t>
      </w:r>
      <w:r w:rsidR="004E7CC8">
        <w:rPr>
          <w:rFonts w:hint="eastAsia"/>
        </w:rPr>
        <w:t>による</w:t>
      </w:r>
      <w:r>
        <w:rPr>
          <w:rFonts w:hint="eastAsia"/>
        </w:rPr>
        <w:t>問題</w:t>
      </w:r>
      <w:bookmarkEnd w:id="81"/>
    </w:p>
    <w:p w14:paraId="458D1DDE" w14:textId="76E556F6" w:rsidR="00B946A2" w:rsidRDefault="00360576" w:rsidP="00B946A2">
      <w:pPr>
        <w:pStyle w:val="a9"/>
        <w:ind w:firstLine="283"/>
      </w:pPr>
      <w:r>
        <w:t>後述する「ミューテックス」のような</w:t>
      </w:r>
      <w:r w:rsidR="00D36891">
        <w:rPr>
          <w:rFonts w:hint="eastAsia"/>
        </w:rPr>
        <w:t>「</w:t>
      </w:r>
      <w:r>
        <w:t>安全だが低速な同期手法</w:t>
      </w:r>
      <w:r w:rsidR="00D36891">
        <w:rPr>
          <w:rFonts w:hint="eastAsia"/>
        </w:rPr>
        <w:t>」</w:t>
      </w:r>
      <w:r>
        <w:t>に頼らず、高速化のためにと、自前で同期の制御を行おうとすると、</w:t>
      </w:r>
      <w:r w:rsidRPr="00F302CC">
        <w:rPr>
          <w:color w:val="FF0000"/>
        </w:rPr>
        <w:t>一見して</w:t>
      </w:r>
      <w:r w:rsidR="00C72090" w:rsidRPr="00F302CC">
        <w:rPr>
          <w:rFonts w:hint="eastAsia"/>
          <w:color w:val="FF0000"/>
        </w:rPr>
        <w:t>CPU</w:t>
      </w:r>
      <w:r w:rsidR="00C72090" w:rsidRPr="00F302CC">
        <w:rPr>
          <w:rFonts w:hint="eastAsia"/>
          <w:color w:val="FF0000"/>
        </w:rPr>
        <w:t>の不具合とも思えるような</w:t>
      </w:r>
      <w:r w:rsidRPr="004E7CC8">
        <w:rPr>
          <w:color w:val="FF0000"/>
        </w:rPr>
        <w:t>不可思議な問題</w:t>
      </w:r>
      <w:r>
        <w:t>に直面することがある。</w:t>
      </w:r>
    </w:p>
    <w:p w14:paraId="1ADCE702" w14:textId="1F609822" w:rsidR="00360576" w:rsidRDefault="00360576" w:rsidP="00360576">
      <w:pPr>
        <w:pStyle w:val="3"/>
      </w:pPr>
      <w:bookmarkStart w:id="82" w:name="_Toc379777993"/>
      <w:r>
        <w:t>問題点</w:t>
      </w:r>
      <w:bookmarkEnd w:id="82"/>
    </w:p>
    <w:p w14:paraId="57B90AB8" w14:textId="51D86262" w:rsidR="00360576" w:rsidRDefault="00166529" w:rsidP="002F1BB1">
      <w:pPr>
        <w:pStyle w:val="aa"/>
        <w:keepNext/>
        <w:widowControl/>
        <w:spacing w:afterLines="50" w:after="180"/>
        <w:ind w:left="447" w:firstLine="283"/>
      </w:pPr>
      <w:r>
        <w:rPr>
          <w:rFonts w:hint="eastAsia"/>
        </w:rPr>
        <w:t>例えば、下記のような処理があるとする。</w:t>
      </w:r>
    </w:p>
    <w:p w14:paraId="4E4BA789" w14:textId="77777777" w:rsidR="002F1BB1" w:rsidRPr="002F1BB1" w:rsidRDefault="002F1BB1" w:rsidP="002F1BB1">
      <w:pPr>
        <w:pStyle w:val="3-"/>
        <w:keepNext/>
        <w:widowControl/>
        <w:ind w:leftChars="135" w:left="283"/>
        <w:rPr>
          <w:b/>
        </w:rPr>
      </w:pPr>
      <w:r w:rsidRPr="002F1BB1">
        <w:rPr>
          <w:rFonts w:hint="eastAsia"/>
          <w:b/>
        </w:rPr>
        <w:t>[グローバル変数]</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08AECA8C" w14:textId="77777777" w:rsidTr="002F1BB1">
        <w:tc>
          <w:tcPr>
            <w:tcW w:w="8221" w:type="dxa"/>
          </w:tcPr>
          <w:p w14:paraId="3D883670" w14:textId="636768CA" w:rsidR="002F1BB1" w:rsidRDefault="002F1BB1" w:rsidP="002F1BB1">
            <w:pPr>
              <w:pStyle w:val="3-"/>
            </w:pPr>
            <w:r>
              <w:t>volatile bool flg = false;</w:t>
            </w:r>
          </w:p>
          <w:p w14:paraId="7B62644D" w14:textId="112C02A6" w:rsidR="002F1BB1" w:rsidRDefault="002F1BB1" w:rsidP="002F1BB1">
            <w:pPr>
              <w:pStyle w:val="3-"/>
            </w:pPr>
            <w:r>
              <w:t>volatile int val = 0;</w:t>
            </w:r>
          </w:p>
        </w:tc>
      </w:tr>
    </w:tbl>
    <w:p w14:paraId="7C0B2E3A" w14:textId="69DB42EF" w:rsidR="002F1BB1" w:rsidRPr="002F1BB1" w:rsidRDefault="002F1BB1" w:rsidP="002F1BB1">
      <w:pPr>
        <w:pStyle w:val="3-"/>
        <w:keepNext/>
        <w:widowControl/>
        <w:ind w:leftChars="135" w:left="283"/>
        <w:rPr>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34FF54AF" w14:textId="77777777" w:rsidTr="00F302CC">
        <w:tc>
          <w:tcPr>
            <w:tcW w:w="8221" w:type="dxa"/>
          </w:tcPr>
          <w:p w14:paraId="17A0597C" w14:textId="7E3A2876" w:rsidR="002F1BB1" w:rsidRDefault="002F1BB1" w:rsidP="00F302CC">
            <w:pPr>
              <w:pStyle w:val="3-"/>
            </w:pPr>
            <w:r>
              <w:t>val = 123;</w:t>
            </w:r>
            <w:r>
              <w:tab/>
            </w:r>
            <w:r w:rsidRPr="002F1BB1">
              <w:rPr>
                <w:color w:val="00B050"/>
              </w:rPr>
              <w:t>//</w:t>
            </w:r>
            <w:r w:rsidRPr="002F1BB1">
              <w:rPr>
                <w:rFonts w:hint="eastAsia"/>
                <w:color w:val="00B050"/>
              </w:rPr>
              <w:t>先に値をセットしてから、</w:t>
            </w:r>
          </w:p>
          <w:p w14:paraId="2FD261D1" w14:textId="27BC4F47" w:rsidR="002F1BB1" w:rsidRDefault="002F1BB1" w:rsidP="002F1BB1">
            <w:pPr>
              <w:pStyle w:val="3-"/>
            </w:pPr>
            <w:r>
              <w:t>flg = true;</w:t>
            </w:r>
            <w:r>
              <w:tab/>
            </w:r>
            <w:r w:rsidRPr="002F1BB1">
              <w:rPr>
                <w:color w:val="00B050"/>
              </w:rPr>
              <w:t>//</w:t>
            </w:r>
            <w:r w:rsidRPr="002F1BB1">
              <w:rPr>
                <w:rFonts w:hint="eastAsia"/>
                <w:color w:val="00B050"/>
              </w:rPr>
              <w:t>フラグを更新</w:t>
            </w:r>
          </w:p>
        </w:tc>
      </w:tr>
    </w:tbl>
    <w:p w14:paraId="4C43ADCE" w14:textId="46B6AB8C" w:rsidR="002F1BB1" w:rsidRPr="002F1BB1" w:rsidRDefault="002F1BB1" w:rsidP="002F1BB1">
      <w:pPr>
        <w:pStyle w:val="3-"/>
        <w:keepNext/>
        <w:widowControl/>
        <w:ind w:leftChars="135" w:left="283"/>
        <w:rPr>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1A90D29C" w14:textId="77777777" w:rsidTr="00F302CC">
        <w:tc>
          <w:tcPr>
            <w:tcW w:w="8221" w:type="dxa"/>
          </w:tcPr>
          <w:p w14:paraId="3D512896" w14:textId="75532DF5" w:rsidR="002F1BB1" w:rsidRPr="002F1BB1" w:rsidRDefault="00D659AD" w:rsidP="00F302CC">
            <w:pPr>
              <w:pStyle w:val="3-"/>
              <w:rPr>
                <w:color w:val="00B050"/>
              </w:rPr>
            </w:pPr>
            <w:r>
              <w:t>if</w:t>
            </w:r>
            <w:r w:rsidR="002F1BB1">
              <w:t>(flg)</w:t>
            </w:r>
            <w:r w:rsidR="002F1BB1" w:rsidRPr="002F1BB1">
              <w:rPr>
                <w:color w:val="00B050"/>
              </w:rPr>
              <w:t xml:space="preserve"> //</w:t>
            </w:r>
            <w:r>
              <w:rPr>
                <w:rFonts w:hint="eastAsia"/>
                <w:color w:val="00B050"/>
              </w:rPr>
              <w:t>フラグの更新状態をチェック</w:t>
            </w:r>
          </w:p>
          <w:p w14:paraId="6D8ECE64" w14:textId="1097026A" w:rsidR="002F1BB1" w:rsidRDefault="00D659AD" w:rsidP="002F1BB1">
            <w:pPr>
              <w:pStyle w:val="3-"/>
            </w:pPr>
            <w:r>
              <w:tab/>
            </w:r>
            <w:r w:rsidR="002F1BB1" w:rsidRPr="002F1BB1">
              <w:t>std::cout &lt;&lt; "val=" &lt;&lt; val &lt;&lt; std::endl;</w:t>
            </w:r>
            <w:r w:rsidR="002F1BB1">
              <w:t xml:space="preserve"> </w:t>
            </w:r>
            <w:r w:rsidR="002F1BB1" w:rsidRPr="002F1BB1">
              <w:rPr>
                <w:color w:val="00B050"/>
              </w:rPr>
              <w:t>//</w:t>
            </w:r>
            <w:r w:rsidR="002F1BB1" w:rsidRPr="002F1BB1">
              <w:rPr>
                <w:rFonts w:hint="eastAsia"/>
                <w:color w:val="00B050"/>
              </w:rPr>
              <w:t>値を表示</w:t>
            </w:r>
          </w:p>
        </w:tc>
      </w:tr>
    </w:tbl>
    <w:p w14:paraId="24C0889C" w14:textId="2DC965BD" w:rsidR="002F1BB1" w:rsidRPr="00600544" w:rsidRDefault="002F1BB1" w:rsidP="002F1BB1">
      <w:pPr>
        <w:pStyle w:val="3-"/>
        <w:keepNext/>
        <w:widowControl/>
        <w:ind w:leftChars="135" w:left="283"/>
        <w:rPr>
          <w:color w:val="FF0000"/>
        </w:rPr>
      </w:pPr>
      <w:r w:rsidRPr="002F1BB1">
        <w:rPr>
          <w:rFonts w:hint="eastAsia"/>
          <w:b/>
        </w:rPr>
        <w:t>[</w:t>
      </w:r>
      <w:r>
        <w:rPr>
          <w:rFonts w:hint="eastAsia"/>
          <w:b/>
        </w:rPr>
        <w:t>処理結果</w:t>
      </w:r>
      <w:r w:rsidRPr="002F1BB1">
        <w:rPr>
          <w:rFonts w:hint="eastAsia"/>
          <w:b/>
        </w:rPr>
        <w:t>]</w:t>
      </w:r>
      <w:r w:rsidR="00600544" w:rsidRPr="00600544">
        <w:rPr>
          <w:rFonts w:hint="eastAsia"/>
          <w:color w:val="FF0000"/>
        </w:rPr>
        <w:t>※タイミングによって起こり得る問題</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67AD217A" w14:textId="77777777" w:rsidTr="00F302CC">
        <w:tc>
          <w:tcPr>
            <w:tcW w:w="8221" w:type="dxa"/>
          </w:tcPr>
          <w:p w14:paraId="4B145FD4" w14:textId="683CF9BF" w:rsidR="002F1BB1" w:rsidRDefault="002F1BB1" w:rsidP="00D659AD">
            <w:pPr>
              <w:pStyle w:val="3-"/>
            </w:pPr>
            <w:r w:rsidRPr="002F1BB1">
              <w:rPr>
                <w:color w:val="FF0000"/>
              </w:rPr>
              <w:t>val=</w:t>
            </w:r>
            <w:r w:rsidRPr="002F1BB1">
              <w:rPr>
                <w:rFonts w:hint="eastAsia"/>
                <w:color w:val="FF0000"/>
              </w:rPr>
              <w:t>0</w:t>
            </w:r>
            <w:r w:rsidR="00F302CC">
              <w:rPr>
                <w:color w:val="FF0000"/>
              </w:rPr>
              <w:tab/>
            </w:r>
            <w:r w:rsidR="00F302CC">
              <w:rPr>
                <w:color w:val="FF0000"/>
              </w:rPr>
              <w:tab/>
            </w:r>
            <w:r w:rsidR="00F302CC">
              <w:rPr>
                <w:rFonts w:hint="eastAsia"/>
                <w:color w:val="FF0000"/>
              </w:rPr>
              <w:t>←普通に考えて確実に 123 となるはずが、そうならない場合がある</w:t>
            </w:r>
          </w:p>
        </w:tc>
      </w:tr>
    </w:tbl>
    <w:p w14:paraId="40B4AD3B" w14:textId="38545C96" w:rsidR="002F1BB1" w:rsidRDefault="002F1BB1" w:rsidP="002F1BB1">
      <w:pPr>
        <w:pStyle w:val="aa"/>
        <w:keepNext/>
        <w:widowControl/>
        <w:spacing w:beforeLines="50" w:before="180"/>
        <w:ind w:left="447" w:firstLine="283"/>
      </w:pPr>
      <w:r>
        <w:rPr>
          <w:rFonts w:hint="eastAsia"/>
        </w:rPr>
        <w:t>スレッド</w:t>
      </w:r>
      <w:r>
        <w:rPr>
          <w:rFonts w:hint="eastAsia"/>
        </w:rPr>
        <w:t>A</w:t>
      </w:r>
      <w:r>
        <w:rPr>
          <w:rFonts w:hint="eastAsia"/>
        </w:rPr>
        <w:t>は、変数</w:t>
      </w:r>
      <w:r>
        <w:rPr>
          <w:rFonts w:hint="eastAsia"/>
        </w:rPr>
        <w:t xml:space="preserve"> </w:t>
      </w:r>
      <w:r>
        <w:t xml:space="preserve">val </w:t>
      </w:r>
      <w:r>
        <w:rPr>
          <w:rFonts w:hint="eastAsia"/>
        </w:rPr>
        <w:t>に値をセットした上で</w:t>
      </w:r>
      <w:r>
        <w:rPr>
          <w:rFonts w:hint="eastAsia"/>
        </w:rPr>
        <w:t xml:space="preserve"> flg </w:t>
      </w:r>
      <w:r>
        <w:rPr>
          <w:rFonts w:hint="eastAsia"/>
        </w:rPr>
        <w:t>を更新することで、スレッド</w:t>
      </w:r>
      <w:r>
        <w:rPr>
          <w:rFonts w:hint="eastAsia"/>
        </w:rPr>
        <w:t>B</w:t>
      </w:r>
      <w:r>
        <w:rPr>
          <w:rFonts w:hint="eastAsia"/>
        </w:rPr>
        <w:t>に値の更新を通知している。</w:t>
      </w:r>
    </w:p>
    <w:p w14:paraId="4D65673B" w14:textId="11363932" w:rsidR="002F1BB1" w:rsidRDefault="002F1BB1" w:rsidP="002F1BB1">
      <w:pPr>
        <w:pStyle w:val="aa"/>
        <w:keepNext/>
        <w:widowControl/>
        <w:ind w:left="447" w:firstLine="283"/>
      </w:pPr>
      <w:r>
        <w:rPr>
          <w:rFonts w:hint="eastAsia"/>
        </w:rPr>
        <w:t>スレッド</w:t>
      </w:r>
      <w:r>
        <w:rPr>
          <w:rFonts w:hint="eastAsia"/>
        </w:rPr>
        <w:t>B</w:t>
      </w:r>
      <w:r>
        <w:rPr>
          <w:rFonts w:hint="eastAsia"/>
        </w:rPr>
        <w:t>はフラグの更新を</w:t>
      </w:r>
      <w:r w:rsidR="00D659AD">
        <w:rPr>
          <w:rFonts w:hint="eastAsia"/>
        </w:rPr>
        <w:t>確認してから</w:t>
      </w:r>
      <w:r>
        <w:rPr>
          <w:rFonts w:hint="eastAsia"/>
        </w:rPr>
        <w:t>、変数</w:t>
      </w:r>
      <w:r>
        <w:rPr>
          <w:rFonts w:hint="eastAsia"/>
        </w:rPr>
        <w:t xml:space="preserve"> val </w:t>
      </w:r>
      <w:r>
        <w:rPr>
          <w:rFonts w:hint="eastAsia"/>
        </w:rPr>
        <w:t>を表示している。</w:t>
      </w:r>
    </w:p>
    <w:p w14:paraId="4C157C6F" w14:textId="4190FF43" w:rsidR="002F1BB1" w:rsidRPr="002F1BB1" w:rsidRDefault="00600544" w:rsidP="002F1BB1">
      <w:pPr>
        <w:pStyle w:val="aa"/>
        <w:keepNext/>
        <w:widowControl/>
        <w:ind w:left="447" w:firstLine="283"/>
      </w:pPr>
      <w:r>
        <w:t>val</w:t>
      </w:r>
      <w:r>
        <w:rPr>
          <w:rFonts w:hint="eastAsia"/>
        </w:rPr>
        <w:t>を先に更新してから</w:t>
      </w:r>
      <w:r>
        <w:rPr>
          <w:rFonts w:hint="eastAsia"/>
        </w:rPr>
        <w:t xml:space="preserve"> flg </w:t>
      </w:r>
      <w:r>
        <w:rPr>
          <w:rFonts w:hint="eastAsia"/>
        </w:rPr>
        <w:t>を更新しているので、</w:t>
      </w:r>
      <w:r>
        <w:rPr>
          <w:rFonts w:hint="eastAsia"/>
        </w:rPr>
        <w:t>flg</w:t>
      </w:r>
      <w:r>
        <w:rPr>
          <w:rFonts w:hint="eastAsia"/>
        </w:rPr>
        <w:t>の更新が確認できれば</w:t>
      </w:r>
      <w:r>
        <w:rPr>
          <w:rFonts w:hint="eastAsia"/>
        </w:rPr>
        <w:t>val</w:t>
      </w:r>
      <w:r>
        <w:rPr>
          <w:rFonts w:hint="eastAsia"/>
        </w:rPr>
        <w:t>には確実に値が格納されているはずである。</w:t>
      </w:r>
      <w:r w:rsidRPr="00600544">
        <w:rPr>
          <w:rFonts w:hint="eastAsia"/>
          <w:color w:val="FF0000"/>
        </w:rPr>
        <w:t>しかし、そうならないことがある。</w:t>
      </w:r>
    </w:p>
    <w:p w14:paraId="51BFA64A" w14:textId="4687F626" w:rsidR="00B946A2" w:rsidRDefault="00B946A2" w:rsidP="00B946A2">
      <w:pPr>
        <w:pStyle w:val="3"/>
      </w:pPr>
      <w:bookmarkStart w:id="83" w:name="_Toc379777994"/>
      <w:r>
        <w:rPr>
          <w:rFonts w:hint="eastAsia"/>
        </w:rPr>
        <w:t>アウト・オブ・オーダー実行</w:t>
      </w:r>
      <w:bookmarkEnd w:id="83"/>
      <w:r w:rsidR="00D36891">
        <w:fldChar w:fldCharType="begin"/>
      </w:r>
      <w:r w:rsidR="00D36891">
        <w:instrText xml:space="preserve"> XE "</w:instrText>
      </w:r>
      <w:r w:rsidR="00D36891">
        <w:rPr>
          <w:rFonts w:hint="eastAsia"/>
        </w:rPr>
        <w:instrText>アウト・オブ・オーダー実行</w:instrText>
      </w:r>
      <w:r w:rsidR="00D36891">
        <w:instrText>" \y “</w:instrText>
      </w:r>
      <w:r w:rsidR="00D36891">
        <w:rPr>
          <w:rFonts w:hint="eastAsia"/>
        </w:rPr>
        <w:instrText>あうと・おぶ・おーだーじっこう</w:instrText>
      </w:r>
      <w:r w:rsidR="00D36891">
        <w:instrText xml:space="preserve">” </w:instrText>
      </w:r>
      <w:r w:rsidR="00D36891">
        <w:fldChar w:fldCharType="end"/>
      </w:r>
    </w:p>
    <w:p w14:paraId="7D3E7349" w14:textId="1AD38724" w:rsidR="00B946A2" w:rsidRDefault="00600544" w:rsidP="00B946A2">
      <w:pPr>
        <w:pStyle w:val="aa"/>
        <w:ind w:left="447" w:firstLine="283"/>
      </w:pPr>
      <w:r>
        <w:rPr>
          <w:rFonts w:hint="eastAsia"/>
        </w:rPr>
        <w:t>CPU</w:t>
      </w:r>
      <w:r>
        <w:rPr>
          <w:rFonts w:hint="eastAsia"/>
        </w:rPr>
        <w:t>は、必ずしもプログラム（機械語・アセンブラ）の順序通りに実行するとは限らない。</w:t>
      </w:r>
    </w:p>
    <w:p w14:paraId="3FF4232E" w14:textId="3DCE34BA" w:rsidR="00600544" w:rsidRDefault="00600544" w:rsidP="00B946A2">
      <w:pPr>
        <w:pStyle w:val="aa"/>
        <w:ind w:left="447" w:firstLine="283"/>
      </w:pPr>
      <w:r>
        <w:rPr>
          <w:rFonts w:hint="eastAsia"/>
        </w:rPr>
        <w:t>CPU</w:t>
      </w:r>
      <w:r>
        <w:rPr>
          <w:rFonts w:hint="eastAsia"/>
        </w:rPr>
        <w:t>は、命令の実行効率を上げるために、「アウト・オブ・オーダー」（順序を守らない実行）という、最適化を実行時に行う。</w:t>
      </w:r>
    </w:p>
    <w:p w14:paraId="2AC9958B" w14:textId="1002AB1D" w:rsidR="00600544" w:rsidRDefault="00600544" w:rsidP="00B946A2">
      <w:pPr>
        <w:pStyle w:val="aa"/>
        <w:ind w:left="447" w:firstLine="283"/>
      </w:pPr>
      <w:r>
        <w:rPr>
          <w:rFonts w:hint="eastAsia"/>
        </w:rPr>
        <w:t>CPU</w:t>
      </w:r>
      <w:r>
        <w:rPr>
          <w:rFonts w:hint="eastAsia"/>
        </w:rPr>
        <w:t>の内部では、機械語の命令コードを逐次処理していくのだが、この時、可能な</w:t>
      </w:r>
      <w:r>
        <w:rPr>
          <w:rFonts w:hint="eastAsia"/>
        </w:rPr>
        <w:lastRenderedPageBreak/>
        <w:t>限り複数の命令を同時に実行しようとする。これは、「スーパースカラー」（もしくは</w:t>
      </w:r>
      <w:r w:rsidR="00A22790">
        <w:rPr>
          <w:rFonts w:hint="eastAsia"/>
        </w:rPr>
        <w:t>「</w:t>
      </w:r>
      <w:r>
        <w:rPr>
          <w:rFonts w:hint="eastAsia"/>
        </w:rPr>
        <w:t>スーパースケーラ</w:t>
      </w:r>
      <w:r w:rsidR="00A22790">
        <w:rPr>
          <w:rFonts w:hint="eastAsia"/>
        </w:rPr>
        <w:t>」</w:t>
      </w:r>
      <w:r>
        <w:rPr>
          <w:rFonts w:hint="eastAsia"/>
        </w:rPr>
        <w:t>）と呼ばれる、命令パイプラインを並列に処理する技術である。</w:t>
      </w:r>
    </w:p>
    <w:p w14:paraId="0525C14D" w14:textId="29357D4F" w:rsidR="00600544" w:rsidRDefault="00600544" w:rsidP="00B946A2">
      <w:pPr>
        <w:pStyle w:val="aa"/>
        <w:ind w:left="447" w:firstLine="283"/>
      </w:pPr>
      <w:r>
        <w:rPr>
          <w:rFonts w:hint="eastAsia"/>
        </w:rPr>
        <w:t>これにより、実行順序が逆転することが</w:t>
      </w:r>
      <w:r w:rsidR="00F302CC">
        <w:rPr>
          <w:rFonts w:hint="eastAsia"/>
        </w:rPr>
        <w:t>起こり得る。</w:t>
      </w:r>
    </w:p>
    <w:p w14:paraId="6333309E" w14:textId="625A88A4" w:rsidR="00600544" w:rsidRDefault="00600544" w:rsidP="00F302CC">
      <w:pPr>
        <w:pStyle w:val="aa"/>
        <w:spacing w:beforeLines="50" w:before="180"/>
        <w:ind w:left="447" w:firstLine="283"/>
      </w:pPr>
      <w:r>
        <w:rPr>
          <w:rFonts w:hint="eastAsia"/>
        </w:rPr>
        <w:t>本来はプログラムの整合性を損なわない範囲でこのような最適化</w:t>
      </w:r>
      <w:r w:rsidR="00F302CC">
        <w:rPr>
          <w:rFonts w:hint="eastAsia"/>
        </w:rPr>
        <w:t>を行っているのだが、マルチスレッドや割り込みによって途中</w:t>
      </w:r>
      <w:r w:rsidR="00342A86">
        <w:rPr>
          <w:rFonts w:hint="eastAsia"/>
        </w:rPr>
        <w:t>に処理が割り込まれると、</w:t>
      </w:r>
      <w:r w:rsidR="00F302CC">
        <w:rPr>
          <w:rFonts w:hint="eastAsia"/>
        </w:rPr>
        <w:t>問題</w:t>
      </w:r>
      <w:r w:rsidR="00342A86">
        <w:rPr>
          <w:rFonts w:hint="eastAsia"/>
        </w:rPr>
        <w:t>として表面化</w:t>
      </w:r>
      <w:r w:rsidR="00F302CC">
        <w:rPr>
          <w:rFonts w:hint="eastAsia"/>
        </w:rPr>
        <w:t>することが起こり得る。</w:t>
      </w:r>
    </w:p>
    <w:p w14:paraId="4638EC32" w14:textId="539A4560" w:rsidR="00342A86" w:rsidRPr="00600544" w:rsidRDefault="00342A86" w:rsidP="00F302CC">
      <w:pPr>
        <w:pStyle w:val="aa"/>
        <w:spacing w:beforeLines="50" w:before="180"/>
        <w:ind w:left="447" w:firstLine="283"/>
      </w:pPr>
      <w:r>
        <w:t>なお、「アウト・オブ・オーダー実行」に対して、順序どおりに命令を実行することを「イン・オーダー実行</w:t>
      </w:r>
      <w:r w:rsidR="00D36891">
        <w:fldChar w:fldCharType="begin"/>
      </w:r>
      <w:r w:rsidR="00D36891">
        <w:instrText xml:space="preserve"> XE "</w:instrText>
      </w:r>
      <w:r w:rsidR="00D36891">
        <w:rPr>
          <w:rFonts w:hint="eastAsia"/>
        </w:rPr>
        <w:instrText>イン・オーダー実行</w:instrText>
      </w:r>
      <w:r w:rsidR="00D36891">
        <w:instrText>" \y “</w:instrText>
      </w:r>
      <w:r w:rsidR="00D36891">
        <w:rPr>
          <w:rFonts w:hint="eastAsia"/>
        </w:rPr>
        <w:instrText>いん・おーだーじっこう</w:instrText>
      </w:r>
      <w:r w:rsidR="00D36891">
        <w:instrText xml:space="preserve">” </w:instrText>
      </w:r>
      <w:r w:rsidR="00D36891">
        <w:fldChar w:fldCharType="end"/>
      </w:r>
      <w:r>
        <w:t>」と呼ぶ。</w:t>
      </w:r>
    </w:p>
    <w:p w14:paraId="7C48FC40" w14:textId="1C70CCD4" w:rsidR="00F302CC" w:rsidRDefault="00F302CC" w:rsidP="00F302CC">
      <w:pPr>
        <w:pStyle w:val="3"/>
      </w:pPr>
      <w:bookmarkStart w:id="84" w:name="_Toc379777995"/>
      <w:r>
        <w:rPr>
          <w:rFonts w:hint="eastAsia"/>
        </w:rPr>
        <w:t>メモリ操作命令</w:t>
      </w:r>
      <w:r w:rsidR="00D36891">
        <w:fldChar w:fldCharType="begin"/>
      </w:r>
      <w:r w:rsidR="00D36891">
        <w:instrText xml:space="preserve"> XE "</w:instrText>
      </w:r>
      <w:r w:rsidR="00D36891">
        <w:rPr>
          <w:rFonts w:hint="eastAsia"/>
        </w:rPr>
        <w:instrText>メモリ操作命令</w:instrText>
      </w:r>
      <w:r w:rsidR="00D36891">
        <w:instrText>" \y “</w:instrText>
      </w:r>
      <w:r w:rsidR="00D36891">
        <w:rPr>
          <w:rFonts w:hint="eastAsia"/>
        </w:rPr>
        <w:instrText>めもりそうさめいれい</w:instrText>
      </w:r>
      <w:r w:rsidR="00D36891">
        <w:instrText xml:space="preserve">” </w:instrText>
      </w:r>
      <w:r w:rsidR="00D36891">
        <w:fldChar w:fldCharType="end"/>
      </w:r>
      <w:r>
        <w:rPr>
          <w:rFonts w:hint="eastAsia"/>
        </w:rPr>
        <w:t>：ロード／ストア</w:t>
      </w:r>
      <w:bookmarkEnd w:id="84"/>
    </w:p>
    <w:p w14:paraId="663D080B" w14:textId="36F0C983" w:rsidR="00F302CC" w:rsidRDefault="00F302CC" w:rsidP="00F302CC">
      <w:pPr>
        <w:pStyle w:val="aa"/>
        <w:ind w:left="447" w:firstLine="283"/>
      </w:pPr>
      <w:r>
        <w:rPr>
          <w:rFonts w:hint="eastAsia"/>
        </w:rPr>
        <w:t>このような問題は、</w:t>
      </w:r>
      <w:r>
        <w:rPr>
          <w:rFonts w:hint="eastAsia"/>
        </w:rPr>
        <w:t>CPU</w:t>
      </w:r>
      <w:r>
        <w:rPr>
          <w:rFonts w:hint="eastAsia"/>
        </w:rPr>
        <w:t>のメモリ操作命令の順序が損なわれると起こる。</w:t>
      </w:r>
    </w:p>
    <w:p w14:paraId="4E6F86DF" w14:textId="054F4CE7" w:rsidR="00F302CC" w:rsidRDefault="00F302CC" w:rsidP="00F302CC">
      <w:pPr>
        <w:pStyle w:val="aa"/>
        <w:ind w:left="447" w:firstLine="283"/>
      </w:pPr>
      <w:r>
        <w:rPr>
          <w:rFonts w:hint="eastAsia"/>
        </w:rPr>
        <w:t>CPU</w:t>
      </w:r>
      <w:r>
        <w:rPr>
          <w:rFonts w:hint="eastAsia"/>
        </w:rPr>
        <w:t>は、メモリ上のデータを操作する際、「ロード</w:t>
      </w:r>
      <w:r w:rsidR="00D36891">
        <w:fldChar w:fldCharType="begin"/>
      </w:r>
      <w:r w:rsidR="00D36891">
        <w:instrText xml:space="preserve"> XE "</w:instrText>
      </w:r>
      <w:r w:rsidR="00D36891">
        <w:rPr>
          <w:rFonts w:hint="eastAsia"/>
        </w:rPr>
        <w:instrText>メモリ操作命令</w:instrText>
      </w:r>
      <w:r w:rsidR="00D36891">
        <w:rPr>
          <w:rFonts w:hint="eastAsia"/>
        </w:rPr>
        <w:instrText>:</w:instrText>
      </w:r>
      <w:r w:rsidR="00D36891">
        <w:rPr>
          <w:rFonts w:hint="eastAsia"/>
        </w:rPr>
        <w:instrText>ロード</w:instrText>
      </w:r>
      <w:r w:rsidR="00D36891">
        <w:instrText>" \y “</w:instrText>
      </w:r>
      <w:r w:rsidR="00D36891">
        <w:rPr>
          <w:rFonts w:hint="eastAsia"/>
        </w:rPr>
        <w:instrText>めもりそうさめいれい</w:instrText>
      </w:r>
      <w:r w:rsidR="00D36891">
        <w:rPr>
          <w:rFonts w:hint="eastAsia"/>
        </w:rPr>
        <w:instrText>:</w:instrText>
      </w:r>
      <w:r w:rsidR="00D36891">
        <w:rPr>
          <w:rFonts w:hint="eastAsia"/>
        </w:rPr>
        <w:instrText>ろーど</w:instrText>
      </w:r>
      <w:r w:rsidR="00D36891">
        <w:instrText xml:space="preserve">” </w:instrText>
      </w:r>
      <w:r w:rsidR="00D36891">
        <w:fldChar w:fldCharType="end"/>
      </w:r>
      <w:r>
        <w:rPr>
          <w:rFonts w:hint="eastAsia"/>
        </w:rPr>
        <w:t>」命令によってメモリからレジスタ（</w:t>
      </w:r>
      <w:r>
        <w:rPr>
          <w:rFonts w:hint="eastAsia"/>
        </w:rPr>
        <w:t>CPU</w:t>
      </w:r>
      <w:r>
        <w:rPr>
          <w:rFonts w:hint="eastAsia"/>
        </w:rPr>
        <w:t>内の変数）に読み出し、値を更新した後、「ストア</w:t>
      </w:r>
      <w:r w:rsidR="00D36891">
        <w:fldChar w:fldCharType="begin"/>
      </w:r>
      <w:r w:rsidR="00D36891">
        <w:instrText xml:space="preserve"> XE "</w:instrText>
      </w:r>
      <w:r w:rsidR="00D36891">
        <w:rPr>
          <w:rFonts w:hint="eastAsia"/>
        </w:rPr>
        <w:instrText>メモリ操作命令</w:instrText>
      </w:r>
      <w:r w:rsidR="00D36891">
        <w:rPr>
          <w:rFonts w:hint="eastAsia"/>
        </w:rPr>
        <w:instrText>:</w:instrText>
      </w:r>
      <w:r w:rsidR="00D36891">
        <w:rPr>
          <w:rFonts w:hint="eastAsia"/>
        </w:rPr>
        <w:instrText>ストア</w:instrText>
      </w:r>
      <w:r w:rsidR="00D36891">
        <w:instrText>" \y “</w:instrText>
      </w:r>
      <w:r w:rsidR="00D36891">
        <w:rPr>
          <w:rFonts w:hint="eastAsia"/>
        </w:rPr>
        <w:instrText>めもりそうさめいれい</w:instrText>
      </w:r>
      <w:r w:rsidR="00D36891">
        <w:rPr>
          <w:rFonts w:hint="eastAsia"/>
        </w:rPr>
        <w:instrText>:</w:instrText>
      </w:r>
      <w:r w:rsidR="00D36891">
        <w:rPr>
          <w:rFonts w:hint="eastAsia"/>
        </w:rPr>
        <w:instrText>すとあ</w:instrText>
      </w:r>
      <w:r w:rsidR="00D36891">
        <w:instrText xml:space="preserve">” </w:instrText>
      </w:r>
      <w:r w:rsidR="00D36891">
        <w:fldChar w:fldCharType="end"/>
      </w:r>
      <w:r>
        <w:rPr>
          <w:rFonts w:hint="eastAsia"/>
        </w:rPr>
        <w:t>」命令によってレジスタからメモリに書き戻す。</w:t>
      </w:r>
    </w:p>
    <w:p w14:paraId="353AA84A" w14:textId="4767D004" w:rsidR="00F302CC" w:rsidRDefault="00F302CC" w:rsidP="00F302CC">
      <w:pPr>
        <w:pStyle w:val="aa"/>
        <w:ind w:left="447" w:firstLine="283"/>
      </w:pPr>
      <w:r>
        <w:t>x</w:t>
      </w:r>
      <w:r>
        <w:rPr>
          <w:rFonts w:hint="eastAsia"/>
        </w:rPr>
        <w:t>8</w:t>
      </w:r>
      <w:r>
        <w:t>6</w:t>
      </w:r>
      <w:r>
        <w:rPr>
          <w:rFonts w:hint="eastAsia"/>
        </w:rPr>
        <w:t>系</w:t>
      </w:r>
      <w:r>
        <w:rPr>
          <w:rFonts w:hint="eastAsia"/>
        </w:rPr>
        <w:t>CPU</w:t>
      </w:r>
      <w:r>
        <w:rPr>
          <w:rFonts w:hint="eastAsia"/>
        </w:rPr>
        <w:t>における一般的なロード命令は「</w:t>
      </w:r>
      <w:r>
        <w:rPr>
          <w:rFonts w:hint="eastAsia"/>
        </w:rPr>
        <w:t>MOV reg, [mem]</w:t>
      </w:r>
      <w:r>
        <w:rPr>
          <w:rFonts w:hint="eastAsia"/>
        </w:rPr>
        <w:t>」で、ストア命令は「</w:t>
      </w:r>
      <w:r>
        <w:rPr>
          <w:rFonts w:hint="eastAsia"/>
        </w:rPr>
        <w:t>MOV [mem], reg</w:t>
      </w:r>
      <w:r>
        <w:rPr>
          <w:rFonts w:hint="eastAsia"/>
        </w:rPr>
        <w:t>」というものである。命令はどちらも「</w:t>
      </w:r>
      <w:r>
        <w:rPr>
          <w:rFonts w:hint="eastAsia"/>
        </w:rPr>
        <w:t>MOV</w:t>
      </w:r>
      <w:r>
        <w:rPr>
          <w:rFonts w:hint="eastAsia"/>
        </w:rPr>
        <w:t>」であるが、その操作が「レジスタ←メモリ」（ロード）か「メモリ←レジスタ」（ストア）で呼び分ける。</w:t>
      </w:r>
      <w:r w:rsidR="00A22790">
        <w:rPr>
          <w:rFonts w:hint="eastAsia"/>
        </w:rPr>
        <w:t>ほか、ロードとストアをいっぺんに行う「</w:t>
      </w:r>
      <w:r w:rsidR="00A22790">
        <w:rPr>
          <w:rFonts w:hint="eastAsia"/>
        </w:rPr>
        <w:t>XCHG</w:t>
      </w:r>
      <w:r w:rsidR="00A22790">
        <w:rPr>
          <w:rFonts w:hint="eastAsia"/>
        </w:rPr>
        <w:t>」という命令もある。</w:t>
      </w:r>
    </w:p>
    <w:p w14:paraId="066C5C81" w14:textId="100B6EA2" w:rsidR="00F302CC" w:rsidRDefault="00F302CC" w:rsidP="00F302CC">
      <w:pPr>
        <w:pStyle w:val="3"/>
      </w:pPr>
      <w:bookmarkStart w:id="85" w:name="_Toc379777996"/>
      <w:r>
        <w:rPr>
          <w:rFonts w:hint="eastAsia"/>
        </w:rPr>
        <w:t>メモリバリア</w:t>
      </w:r>
      <w:bookmarkEnd w:id="85"/>
      <w:r w:rsidR="00D36891">
        <w:fldChar w:fldCharType="begin"/>
      </w:r>
      <w:r w:rsidR="00D36891">
        <w:instrText xml:space="preserve"> XE "</w:instrText>
      </w:r>
      <w:r w:rsidR="00D36891">
        <w:rPr>
          <w:rFonts w:hint="eastAsia"/>
        </w:rPr>
        <w:instrText>メモリ操作命令</w:instrText>
      </w:r>
      <w:r w:rsidR="00D36891">
        <w:rPr>
          <w:rFonts w:hint="eastAsia"/>
        </w:rPr>
        <w:instrText>:</w:instrText>
      </w:r>
      <w:r w:rsidR="00D36891">
        <w:rPr>
          <w:rFonts w:hint="eastAsia"/>
        </w:rPr>
        <w:instrText>メモリバリア</w:instrText>
      </w:r>
      <w:r w:rsidR="00D36891">
        <w:instrText>" \y “</w:instrText>
      </w:r>
      <w:r w:rsidR="00D36891">
        <w:rPr>
          <w:rFonts w:hint="eastAsia"/>
        </w:rPr>
        <w:instrText>めもりそうさめいれい</w:instrText>
      </w:r>
      <w:r w:rsidR="00D36891">
        <w:rPr>
          <w:rFonts w:hint="eastAsia"/>
        </w:rPr>
        <w:instrText>:</w:instrText>
      </w:r>
      <w:r w:rsidR="00D36891">
        <w:rPr>
          <w:rFonts w:hint="eastAsia"/>
        </w:rPr>
        <w:instrText>めもりばりあ</w:instrText>
      </w:r>
      <w:r w:rsidR="00D36891">
        <w:instrText xml:space="preserve">” </w:instrText>
      </w:r>
      <w:r w:rsidR="00D36891">
        <w:fldChar w:fldCharType="end"/>
      </w:r>
    </w:p>
    <w:p w14:paraId="62EF3B10" w14:textId="59542550" w:rsidR="00F302CC" w:rsidRDefault="00F302CC" w:rsidP="00F302CC">
      <w:pPr>
        <w:pStyle w:val="aa"/>
        <w:ind w:left="447" w:firstLine="283"/>
      </w:pPr>
      <w:r>
        <w:rPr>
          <w:rFonts w:hint="eastAsia"/>
        </w:rPr>
        <w:t>このような問題の解決策は、</w:t>
      </w:r>
      <w:r>
        <w:rPr>
          <w:rFonts w:hint="eastAsia"/>
        </w:rPr>
        <w:t>CPU</w:t>
      </w:r>
      <w:r>
        <w:rPr>
          <w:rFonts w:hint="eastAsia"/>
        </w:rPr>
        <w:t>の命令レベルで用意されている。</w:t>
      </w:r>
    </w:p>
    <w:p w14:paraId="2A39B2CE" w14:textId="76D3C742" w:rsidR="00F302CC" w:rsidRDefault="00F302CC" w:rsidP="00F302CC">
      <w:pPr>
        <w:pStyle w:val="aa"/>
        <w:ind w:left="447" w:firstLine="283"/>
      </w:pPr>
      <w:r>
        <w:rPr>
          <w:rFonts w:hint="eastAsia"/>
        </w:rPr>
        <w:t>CPU</w:t>
      </w:r>
      <w:r>
        <w:rPr>
          <w:rFonts w:hint="eastAsia"/>
        </w:rPr>
        <w:t>に対して、メモリ操作命令の順序性を保証するように</w:t>
      </w:r>
      <w:r w:rsidR="00A22790">
        <w:rPr>
          <w:rFonts w:hint="eastAsia"/>
        </w:rPr>
        <w:t>働きかける命令があり、そのような命令を「メモリバリア」（もしくは「メモリフェンス</w:t>
      </w:r>
      <w:r w:rsidR="00D36891">
        <w:fldChar w:fldCharType="begin"/>
      </w:r>
      <w:r w:rsidR="00D36891">
        <w:instrText xml:space="preserve"> XE "</w:instrText>
      </w:r>
      <w:r w:rsidR="00D36891">
        <w:rPr>
          <w:rFonts w:hint="eastAsia"/>
        </w:rPr>
        <w:instrText>メモリ操作命令</w:instrText>
      </w:r>
      <w:r w:rsidR="00D36891">
        <w:rPr>
          <w:rFonts w:hint="eastAsia"/>
        </w:rPr>
        <w:instrText>:</w:instrText>
      </w:r>
      <w:r w:rsidR="00D36891">
        <w:rPr>
          <w:rFonts w:hint="eastAsia"/>
        </w:rPr>
        <w:instrText>メモリフェンス</w:instrText>
      </w:r>
      <w:r w:rsidR="00D36891">
        <w:instrText>" \y “</w:instrText>
      </w:r>
      <w:r w:rsidR="00D36891">
        <w:rPr>
          <w:rFonts w:hint="eastAsia"/>
        </w:rPr>
        <w:instrText>めもりそうさめいれい</w:instrText>
      </w:r>
      <w:r w:rsidR="00D36891">
        <w:rPr>
          <w:rFonts w:hint="eastAsia"/>
        </w:rPr>
        <w:instrText>:</w:instrText>
      </w:r>
      <w:r w:rsidR="00D36891">
        <w:rPr>
          <w:rFonts w:hint="eastAsia"/>
        </w:rPr>
        <w:instrText>めもりふぇんす</w:instrText>
      </w:r>
      <w:r w:rsidR="00D36891">
        <w:instrText xml:space="preserve">” </w:instrText>
      </w:r>
      <w:r w:rsidR="00D36891">
        <w:fldChar w:fldCharType="end"/>
      </w:r>
      <w:r w:rsidR="00A22790">
        <w:rPr>
          <w:rFonts w:hint="eastAsia"/>
        </w:rPr>
        <w:t>」）と呼ぶ。</w:t>
      </w:r>
    </w:p>
    <w:p w14:paraId="0A64E477" w14:textId="37988E19" w:rsidR="00A22790" w:rsidRDefault="00A22790" w:rsidP="00A22790">
      <w:pPr>
        <w:pStyle w:val="3"/>
      </w:pPr>
      <w:bookmarkStart w:id="86" w:name="_Toc379777997"/>
      <w:r>
        <w:rPr>
          <w:rFonts w:hint="eastAsia"/>
        </w:rPr>
        <w:t>解決策①</w:t>
      </w:r>
      <w:bookmarkEnd w:id="86"/>
    </w:p>
    <w:p w14:paraId="677AB62F" w14:textId="77777777" w:rsidR="00A22790" w:rsidRDefault="00A22790" w:rsidP="00A22790">
      <w:pPr>
        <w:pStyle w:val="aa"/>
        <w:ind w:left="447" w:firstLine="283"/>
      </w:pPr>
      <w:r>
        <w:rPr>
          <w:rFonts w:hint="eastAsia"/>
        </w:rPr>
        <w:t>このような問題は、前述の「データ破損」で示した解決策を用いることで対処できる。</w:t>
      </w:r>
    </w:p>
    <w:p w14:paraId="76EE3024" w14:textId="7D7DFCF6" w:rsidR="00A22790" w:rsidRPr="00A22790" w:rsidRDefault="002F106C" w:rsidP="00A22790">
      <w:pPr>
        <w:pStyle w:val="aa"/>
        <w:ind w:left="447" w:firstLine="283"/>
      </w:pPr>
      <w:r>
        <w:rPr>
          <w:rFonts w:hint="eastAsia"/>
        </w:rPr>
        <w:t>開発言語</w:t>
      </w:r>
      <w:r w:rsidR="00A22790">
        <w:rPr>
          <w:rFonts w:hint="eastAsia"/>
        </w:rPr>
        <w:t>や</w:t>
      </w:r>
      <w:r w:rsidR="00A22790">
        <w:rPr>
          <w:rFonts w:hint="eastAsia"/>
        </w:rPr>
        <w:t>SDK</w:t>
      </w:r>
      <w:r w:rsidR="00A22790">
        <w:rPr>
          <w:rFonts w:hint="eastAsia"/>
        </w:rPr>
        <w:t>によって用意されている「排他制御」（ロック）の仕組みを利用することで、メモリバリアの確実性も保証される。</w:t>
      </w:r>
    </w:p>
    <w:p w14:paraId="38D2C044" w14:textId="33E9B3DF" w:rsidR="00B433EB" w:rsidRDefault="00A22790" w:rsidP="00B433EB">
      <w:pPr>
        <w:pStyle w:val="3"/>
      </w:pPr>
      <w:bookmarkStart w:id="87" w:name="_Toc379777998"/>
      <w:r>
        <w:rPr>
          <w:rFonts w:hint="eastAsia"/>
        </w:rPr>
        <w:t>別の解決策：</w:t>
      </w:r>
      <w:r w:rsidR="00B433EB">
        <w:rPr>
          <w:rFonts w:hint="eastAsia"/>
        </w:rPr>
        <w:t>ロックフリー</w:t>
      </w:r>
      <w:bookmarkEnd w:id="87"/>
      <w:r w:rsidR="00D36891">
        <w:fldChar w:fldCharType="begin"/>
      </w:r>
      <w:r w:rsidR="00D36891">
        <w:instrText xml:space="preserve"> XE "</w:instrText>
      </w:r>
      <w:r w:rsidR="00D36891">
        <w:rPr>
          <w:rFonts w:hint="eastAsia"/>
        </w:rPr>
        <w:instrText>ロックフリー</w:instrText>
      </w:r>
      <w:r w:rsidR="00D36891">
        <w:instrText>" \y “</w:instrText>
      </w:r>
      <w:r w:rsidR="00D36891">
        <w:rPr>
          <w:rFonts w:hint="eastAsia"/>
        </w:rPr>
        <w:instrText>ろっくふりー</w:instrText>
      </w:r>
      <w:r w:rsidR="00D36891">
        <w:instrText xml:space="preserve">” </w:instrText>
      </w:r>
      <w:r w:rsidR="00D36891">
        <w:fldChar w:fldCharType="end"/>
      </w:r>
    </w:p>
    <w:p w14:paraId="4BEA0094" w14:textId="446C31C2" w:rsidR="00B433EB" w:rsidRDefault="00A22790" w:rsidP="00B433EB">
      <w:pPr>
        <w:pStyle w:val="aa"/>
        <w:ind w:left="447" w:firstLine="283"/>
      </w:pPr>
      <w:r>
        <w:rPr>
          <w:rFonts w:hint="eastAsia"/>
        </w:rPr>
        <w:t>ちょっとした値の更新で</w:t>
      </w:r>
      <w:r w:rsidR="00D659AD">
        <w:rPr>
          <w:rFonts w:hint="eastAsia"/>
        </w:rPr>
        <w:t>逐一ロックを行うのは処理コストが高い。</w:t>
      </w:r>
    </w:p>
    <w:p w14:paraId="05BDC083" w14:textId="312D2163" w:rsidR="00D659AD" w:rsidRDefault="00D659AD" w:rsidP="00B433EB">
      <w:pPr>
        <w:pStyle w:val="aa"/>
        <w:ind w:left="447" w:firstLine="283"/>
      </w:pPr>
      <w:r>
        <w:rPr>
          <w:rFonts w:hint="eastAsia"/>
        </w:rPr>
        <w:t>ロックを用いずにデータ共有を保証することができれば、ロックを使わないで済む</w:t>
      </w:r>
      <w:r>
        <w:rPr>
          <w:rFonts w:hint="eastAsia"/>
        </w:rPr>
        <w:lastRenderedPageBreak/>
        <w:t>場面もある。</w:t>
      </w:r>
    </w:p>
    <w:p w14:paraId="2B669CD9" w14:textId="1C417D55" w:rsidR="00D659AD" w:rsidRDefault="00D659AD" w:rsidP="00B433EB">
      <w:pPr>
        <w:pStyle w:val="aa"/>
        <w:ind w:left="447" w:firstLine="283"/>
      </w:pPr>
      <w:r>
        <w:rPr>
          <w:rFonts w:hint="eastAsia"/>
        </w:rPr>
        <w:t>ロックを用いずに確実なデータ共有を保証する手法（アルゴリズム）を「ロックフリー」（</w:t>
      </w:r>
      <w:r>
        <w:rPr>
          <w:rFonts w:hint="eastAsia"/>
        </w:rPr>
        <w:t>Lock-Free</w:t>
      </w:r>
      <w:r>
        <w:rPr>
          <w:rFonts w:hint="eastAsia"/>
        </w:rPr>
        <w:t>）と呼ぶ。また、スレッドの処理全体がロックフリーな処理になっていることを「ウェイトフリー</w:t>
      </w:r>
      <w:r w:rsidR="00D36891">
        <w:fldChar w:fldCharType="begin"/>
      </w:r>
      <w:r w:rsidR="00D36891">
        <w:instrText xml:space="preserve"> XE "</w:instrText>
      </w:r>
      <w:r w:rsidR="00D36891">
        <w:rPr>
          <w:rFonts w:hint="eastAsia"/>
        </w:rPr>
        <w:instrText>ウェイトフリー</w:instrText>
      </w:r>
      <w:r w:rsidR="00D36891">
        <w:instrText>" \y “</w:instrText>
      </w:r>
      <w:r w:rsidR="00D36891">
        <w:rPr>
          <w:rFonts w:hint="eastAsia"/>
        </w:rPr>
        <w:instrText>うぇいとふりー</w:instrText>
      </w:r>
      <w:r w:rsidR="00D36891">
        <w:instrText xml:space="preserve">” </w:instrText>
      </w:r>
      <w:r w:rsidR="00D36891">
        <w:fldChar w:fldCharType="end"/>
      </w:r>
      <w:r>
        <w:rPr>
          <w:rFonts w:hint="eastAsia"/>
        </w:rPr>
        <w:t>」（</w:t>
      </w:r>
      <w:r>
        <w:rPr>
          <w:rFonts w:hint="eastAsia"/>
        </w:rPr>
        <w:t>Wait-Free</w:t>
      </w:r>
      <w:r>
        <w:rPr>
          <w:rFonts w:hint="eastAsia"/>
        </w:rPr>
        <w:t>）と呼ぶ。</w:t>
      </w:r>
    </w:p>
    <w:p w14:paraId="2EB2DC14" w14:textId="6AD55A7A" w:rsidR="00D659AD" w:rsidRPr="00D659AD" w:rsidRDefault="00D659AD" w:rsidP="00B433EB">
      <w:pPr>
        <w:pStyle w:val="aa"/>
        <w:ind w:left="447" w:firstLine="283"/>
      </w:pPr>
      <w:r>
        <w:rPr>
          <w:rFonts w:hint="eastAsia"/>
        </w:rPr>
        <w:t>処理のパフォーマンスを追求するなら、このようなロックフリーの処理構造を追求しなければならない。</w:t>
      </w:r>
    </w:p>
    <w:p w14:paraId="5FD9C50F" w14:textId="49CBF976" w:rsidR="00B946A2" w:rsidRDefault="00B946A2" w:rsidP="00B946A2">
      <w:pPr>
        <w:pStyle w:val="3"/>
      </w:pPr>
      <w:bookmarkStart w:id="88" w:name="_Toc379777999"/>
      <w:r>
        <w:rPr>
          <w:rFonts w:hint="eastAsia"/>
        </w:rPr>
        <w:t>解決策</w:t>
      </w:r>
      <w:r w:rsidR="00D659AD">
        <w:rPr>
          <w:rFonts w:hint="eastAsia"/>
        </w:rPr>
        <w:t>②</w:t>
      </w:r>
      <w:bookmarkEnd w:id="88"/>
    </w:p>
    <w:p w14:paraId="312DF1A5" w14:textId="10A4238B" w:rsidR="00D659AD" w:rsidRDefault="00D659AD" w:rsidP="00D659AD">
      <w:pPr>
        <w:pStyle w:val="aa"/>
        <w:ind w:left="447" w:firstLine="283"/>
      </w:pPr>
      <w:r>
        <w:rPr>
          <w:rFonts w:hint="eastAsia"/>
        </w:rPr>
        <w:t>ロックフリーな処理を実現するには、</w:t>
      </w:r>
      <w:r>
        <w:rPr>
          <w:rFonts w:hint="eastAsia"/>
        </w:rPr>
        <w:t>CPU</w:t>
      </w:r>
      <w:r>
        <w:rPr>
          <w:rFonts w:hint="eastAsia"/>
        </w:rPr>
        <w:t>のメモリバリア命令</w:t>
      </w:r>
      <w:r w:rsidR="004841DD">
        <w:rPr>
          <w:rFonts w:hint="eastAsia"/>
        </w:rPr>
        <w:t>を使用</w:t>
      </w:r>
      <w:r>
        <w:rPr>
          <w:rFonts w:hint="eastAsia"/>
        </w:rPr>
        <w:t>することである。</w:t>
      </w:r>
    </w:p>
    <w:p w14:paraId="253E4587" w14:textId="038DB03E" w:rsidR="004841DD" w:rsidRDefault="00D659AD" w:rsidP="00D659AD">
      <w:pPr>
        <w:pStyle w:val="aa"/>
        <w:ind w:left="447" w:firstLine="283"/>
      </w:pPr>
      <w:r>
        <w:rPr>
          <w:rFonts w:hint="eastAsia"/>
        </w:rPr>
        <w:t>C++11</w:t>
      </w:r>
      <w:r>
        <w:rPr>
          <w:rFonts w:hint="eastAsia"/>
        </w:rPr>
        <w:t>では、</w:t>
      </w:r>
      <w:r w:rsidR="004841DD">
        <w:rPr>
          <w:rFonts w:hint="eastAsia"/>
        </w:rPr>
        <w:t>「アトミック型</w:t>
      </w:r>
      <w:r w:rsidR="00D36891">
        <w:fldChar w:fldCharType="begin"/>
      </w:r>
      <w:r w:rsidR="00D36891">
        <w:instrText xml:space="preserve"> XE "</w:instrText>
      </w:r>
      <w:r w:rsidR="00D36891">
        <w:rPr>
          <w:rFonts w:hint="eastAsia"/>
        </w:rPr>
        <w:instrText>アトミック型</w:instrText>
      </w:r>
      <w:r w:rsidR="00D36891">
        <w:instrText>" \y “</w:instrText>
      </w:r>
      <w:r w:rsidR="00D36891">
        <w:rPr>
          <w:rFonts w:hint="eastAsia"/>
        </w:rPr>
        <w:instrText>あとみっくがた</w:instrText>
      </w:r>
      <w:r w:rsidR="00D36891">
        <w:instrText xml:space="preserve">” </w:instrText>
      </w:r>
      <w:r w:rsidR="00D36891">
        <w:fldChar w:fldCharType="end"/>
      </w:r>
      <w:r w:rsidR="004841DD">
        <w:rPr>
          <w:rFonts w:hint="eastAsia"/>
        </w:rPr>
        <w:t>」と呼ばれるクラスが用意されており、これを使用すれば、コンパイラが</w:t>
      </w:r>
      <w:r w:rsidR="004841DD">
        <w:rPr>
          <w:rFonts w:hint="eastAsia"/>
        </w:rPr>
        <w:t>C</w:t>
      </w:r>
      <w:r w:rsidR="004841DD">
        <w:t>PU</w:t>
      </w:r>
      <w:r w:rsidR="004841DD">
        <w:rPr>
          <w:rFonts w:hint="eastAsia"/>
        </w:rPr>
        <w:t>のメモリバリア命令を使用するようにコード生成する。</w:t>
      </w:r>
    </w:p>
    <w:p w14:paraId="03F441E6" w14:textId="38A3903A" w:rsidR="004841DD" w:rsidRDefault="004841DD" w:rsidP="009E4C7C">
      <w:pPr>
        <w:pStyle w:val="aa"/>
        <w:keepNext/>
        <w:widowControl/>
        <w:spacing w:afterLines="50" w:after="180"/>
        <w:ind w:left="447" w:firstLine="283"/>
      </w:pPr>
      <w:r>
        <w:rPr>
          <w:rFonts w:hint="eastAsia"/>
        </w:rPr>
        <w:t>「アトミック型」は、ロックフリーでデータを共有する手段となる。これを用いた場合、前述の問題のコードはこのように修正する。</w:t>
      </w:r>
    </w:p>
    <w:p w14:paraId="2AD26514" w14:textId="77777777" w:rsidR="004841DD" w:rsidRPr="002F1BB1" w:rsidRDefault="004841DD" w:rsidP="004841DD">
      <w:pPr>
        <w:pStyle w:val="3-"/>
        <w:keepNext/>
        <w:widowControl/>
        <w:ind w:leftChars="135" w:left="283"/>
        <w:rPr>
          <w:b/>
        </w:rPr>
      </w:pPr>
      <w:r w:rsidRPr="002F1BB1">
        <w:rPr>
          <w:rFonts w:hint="eastAsia"/>
          <w:b/>
        </w:rPr>
        <w:t>[グローバル変数]</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5A7069EE" w14:textId="77777777" w:rsidTr="006F6262">
        <w:tc>
          <w:tcPr>
            <w:tcW w:w="8221" w:type="dxa"/>
          </w:tcPr>
          <w:p w14:paraId="647C8409" w14:textId="06E4563E" w:rsidR="004841DD" w:rsidRDefault="004841DD" w:rsidP="006F6262">
            <w:pPr>
              <w:pStyle w:val="3-"/>
            </w:pPr>
            <w:r w:rsidRPr="004841DD">
              <w:rPr>
                <w:color w:val="FF0000"/>
              </w:rPr>
              <w:t>std::atmic&lt;bool&gt;</w:t>
            </w:r>
            <w:r>
              <w:t xml:space="preserve"> flg = false;</w:t>
            </w:r>
          </w:p>
          <w:p w14:paraId="17E229F5" w14:textId="77777777" w:rsidR="004841DD" w:rsidRDefault="004841DD" w:rsidP="006F6262">
            <w:pPr>
              <w:pStyle w:val="3-"/>
            </w:pPr>
            <w:r>
              <w:t>volatile int val = 0;</w:t>
            </w:r>
          </w:p>
        </w:tc>
      </w:tr>
    </w:tbl>
    <w:p w14:paraId="259CA5B5" w14:textId="77777777" w:rsidR="004841DD" w:rsidRPr="002F1BB1" w:rsidRDefault="004841DD" w:rsidP="004841DD">
      <w:pPr>
        <w:pStyle w:val="3-"/>
        <w:keepNext/>
        <w:widowControl/>
        <w:ind w:leftChars="135" w:left="283"/>
        <w:rPr>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7EA8A85E" w14:textId="77777777" w:rsidTr="006F6262">
        <w:tc>
          <w:tcPr>
            <w:tcW w:w="8221" w:type="dxa"/>
          </w:tcPr>
          <w:p w14:paraId="058DC6DB" w14:textId="77777777" w:rsidR="004841DD" w:rsidRDefault="004841DD" w:rsidP="006F6262">
            <w:pPr>
              <w:pStyle w:val="3-"/>
            </w:pPr>
            <w:r>
              <w:t>val = 123;</w:t>
            </w:r>
            <w:r>
              <w:tab/>
            </w:r>
            <w:r w:rsidRPr="002F1BB1">
              <w:rPr>
                <w:color w:val="00B050"/>
              </w:rPr>
              <w:t>//</w:t>
            </w:r>
            <w:r w:rsidRPr="002F1BB1">
              <w:rPr>
                <w:rFonts w:hint="eastAsia"/>
                <w:color w:val="00B050"/>
              </w:rPr>
              <w:t>先に値をセットしてから、</w:t>
            </w:r>
          </w:p>
          <w:p w14:paraId="2B127895" w14:textId="436B9B4F" w:rsidR="004841DD" w:rsidRDefault="004841DD" w:rsidP="004841DD">
            <w:pPr>
              <w:pStyle w:val="3-"/>
            </w:pPr>
            <w:r>
              <w:t>flg</w:t>
            </w:r>
            <w:r w:rsidRPr="004841DD">
              <w:rPr>
                <w:color w:val="FF0000"/>
              </w:rPr>
              <w:t>.store(true)</w:t>
            </w:r>
            <w:r>
              <w:t>;</w:t>
            </w:r>
            <w:r>
              <w:tab/>
            </w:r>
            <w:r w:rsidRPr="002F1BB1">
              <w:rPr>
                <w:color w:val="00B050"/>
              </w:rPr>
              <w:t>//</w:t>
            </w:r>
            <w:r w:rsidRPr="002F1BB1">
              <w:rPr>
                <w:rFonts w:hint="eastAsia"/>
                <w:color w:val="00B050"/>
              </w:rPr>
              <w:t>フラグを更新</w:t>
            </w:r>
          </w:p>
        </w:tc>
      </w:tr>
    </w:tbl>
    <w:p w14:paraId="27501FDA" w14:textId="77777777" w:rsidR="004841DD" w:rsidRPr="002F1BB1" w:rsidRDefault="004841DD" w:rsidP="004841DD">
      <w:pPr>
        <w:pStyle w:val="3-"/>
        <w:keepNext/>
        <w:widowControl/>
        <w:ind w:leftChars="135" w:left="283"/>
        <w:rPr>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1EDED14E" w14:textId="77777777" w:rsidTr="006F6262">
        <w:tc>
          <w:tcPr>
            <w:tcW w:w="8221" w:type="dxa"/>
          </w:tcPr>
          <w:p w14:paraId="47E2B1DB" w14:textId="1231EBFC" w:rsidR="004841DD" w:rsidRPr="002F1BB1" w:rsidRDefault="004841DD" w:rsidP="006F6262">
            <w:pPr>
              <w:pStyle w:val="3-"/>
              <w:rPr>
                <w:color w:val="00B050"/>
              </w:rPr>
            </w:pPr>
            <w:r>
              <w:t>if(flg</w:t>
            </w:r>
            <w:r w:rsidRPr="004841DD">
              <w:rPr>
                <w:color w:val="FF0000"/>
              </w:rPr>
              <w:t>.load()</w:t>
            </w:r>
            <w:r>
              <w:t>)</w:t>
            </w:r>
            <w:r w:rsidRPr="002F1BB1">
              <w:rPr>
                <w:color w:val="00B050"/>
              </w:rPr>
              <w:t xml:space="preserve"> //</w:t>
            </w:r>
            <w:r>
              <w:rPr>
                <w:rFonts w:hint="eastAsia"/>
                <w:color w:val="00B050"/>
              </w:rPr>
              <w:t>フラグの更新状態をチェック</w:t>
            </w:r>
          </w:p>
          <w:p w14:paraId="5ECDF938" w14:textId="77777777" w:rsidR="004841DD" w:rsidRDefault="004841DD" w:rsidP="006F6262">
            <w:pPr>
              <w:pStyle w:val="3-"/>
            </w:pPr>
            <w:r>
              <w:tab/>
            </w:r>
            <w:r w:rsidRPr="002F1BB1">
              <w:t>std::cout &lt;&lt; "val=" &lt;&lt; val &lt;&lt; std::endl;</w:t>
            </w:r>
            <w:r>
              <w:t xml:space="preserve"> </w:t>
            </w:r>
            <w:r w:rsidRPr="002F1BB1">
              <w:rPr>
                <w:color w:val="00B050"/>
              </w:rPr>
              <w:t>//</w:t>
            </w:r>
            <w:r w:rsidRPr="002F1BB1">
              <w:rPr>
                <w:rFonts w:hint="eastAsia"/>
                <w:color w:val="00B050"/>
              </w:rPr>
              <w:t>値を表示</w:t>
            </w:r>
          </w:p>
        </w:tc>
      </w:tr>
    </w:tbl>
    <w:p w14:paraId="65106FC1" w14:textId="76A2E8F9" w:rsidR="004841DD" w:rsidRPr="00600544" w:rsidRDefault="004841DD" w:rsidP="004841DD">
      <w:pPr>
        <w:pStyle w:val="3-"/>
        <w:keepNext/>
        <w:widowControl/>
        <w:ind w:leftChars="135" w:left="283"/>
        <w:rPr>
          <w:color w:val="FF0000"/>
        </w:rPr>
      </w:pPr>
      <w:r w:rsidRPr="002F1BB1">
        <w:rPr>
          <w:rFonts w:hint="eastAsia"/>
          <w:b/>
        </w:rPr>
        <w:t>[</w:t>
      </w:r>
      <w:r>
        <w:rPr>
          <w:rFonts w:hint="eastAsia"/>
          <w:b/>
        </w:rPr>
        <w:t>処理結果</w:t>
      </w:r>
      <w:r w:rsidRPr="002F1BB1">
        <w:rPr>
          <w:rFonts w:hint="eastAsia"/>
          <w:b/>
        </w:rPr>
        <w:t>]</w:t>
      </w:r>
      <w:r w:rsidRPr="00600544">
        <w:rPr>
          <w:rFonts w:hint="eastAsia"/>
          <w:color w:val="FF0000"/>
        </w:rPr>
        <w:t xml:space="preserve"> </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7E166507" w14:textId="77777777" w:rsidTr="006F6262">
        <w:tc>
          <w:tcPr>
            <w:tcW w:w="8221" w:type="dxa"/>
          </w:tcPr>
          <w:p w14:paraId="429C37D3" w14:textId="73600A0A" w:rsidR="004841DD" w:rsidRDefault="004841DD" w:rsidP="004841DD">
            <w:pPr>
              <w:pStyle w:val="3-"/>
            </w:pPr>
            <w:r w:rsidRPr="002F1BB1">
              <w:rPr>
                <w:color w:val="FF0000"/>
              </w:rPr>
              <w:t>val=</w:t>
            </w:r>
            <w:r>
              <w:rPr>
                <w:color w:val="FF0000"/>
              </w:rPr>
              <w:t>123</w:t>
            </w:r>
            <w:r>
              <w:rPr>
                <w:color w:val="FF0000"/>
              </w:rPr>
              <w:tab/>
            </w:r>
            <w:r>
              <w:rPr>
                <w:rFonts w:hint="eastAsia"/>
                <w:color w:val="FF0000"/>
              </w:rPr>
              <w:t>←確実に 123 という結果が得られる</w:t>
            </w:r>
          </w:p>
        </w:tc>
      </w:tr>
    </w:tbl>
    <w:p w14:paraId="748499E1" w14:textId="77777777" w:rsidR="009E4C7C" w:rsidRDefault="004841DD" w:rsidP="009E4C7C">
      <w:pPr>
        <w:pStyle w:val="aa"/>
        <w:spacing w:beforeLines="50" w:before="180"/>
        <w:ind w:left="447" w:firstLine="283"/>
      </w:pPr>
      <w:r>
        <w:rPr>
          <w:rFonts w:hint="eastAsia"/>
        </w:rPr>
        <w:t>「アトミック型」にはメモリ操作方法を指定するオプションがあり、それを使うと、逆に「メモリバリアを使わない」という指定もできる。これにより、余計な命令が発行されなくなるため、わずかにパフォーマンスが向上する。厳密なパフォーマンスチューニングを行う場合に活用できる。</w:t>
      </w:r>
    </w:p>
    <w:p w14:paraId="3C2EB368" w14:textId="1E104D8B" w:rsidR="004841DD" w:rsidRDefault="009E4C7C" w:rsidP="009E4C7C">
      <w:pPr>
        <w:pStyle w:val="aa"/>
        <w:keepNext/>
        <w:widowControl/>
        <w:spacing w:afterLines="50" w:after="180"/>
        <w:ind w:left="447" w:firstLine="283"/>
      </w:pPr>
      <w:r>
        <w:rPr>
          <w:rFonts w:hint="eastAsia"/>
        </w:rPr>
        <w:t>参考までに、メモリ操作方法を指定したコードは下記のようになる。</w:t>
      </w:r>
    </w:p>
    <w:p w14:paraId="723AFB5F" w14:textId="77777777" w:rsidR="009E4C7C" w:rsidRPr="002F1BB1" w:rsidRDefault="009E4C7C" w:rsidP="009E4C7C">
      <w:pPr>
        <w:pStyle w:val="3-"/>
        <w:keepNext/>
        <w:widowControl/>
        <w:ind w:leftChars="135" w:left="283"/>
        <w:rPr>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9E4C7C" w14:paraId="54123D63" w14:textId="77777777" w:rsidTr="006F6262">
        <w:tc>
          <w:tcPr>
            <w:tcW w:w="8221" w:type="dxa"/>
          </w:tcPr>
          <w:p w14:paraId="5BCA5BFA" w14:textId="77777777" w:rsidR="009E4C7C" w:rsidRDefault="009E4C7C" w:rsidP="006F6262">
            <w:pPr>
              <w:pStyle w:val="3-"/>
            </w:pPr>
            <w:r>
              <w:t>val = 123;</w:t>
            </w:r>
            <w:r>
              <w:tab/>
            </w:r>
            <w:r w:rsidRPr="002F1BB1">
              <w:rPr>
                <w:color w:val="00B050"/>
              </w:rPr>
              <w:t>//</w:t>
            </w:r>
            <w:r w:rsidRPr="002F1BB1">
              <w:rPr>
                <w:rFonts w:hint="eastAsia"/>
                <w:color w:val="00B050"/>
              </w:rPr>
              <w:t>先に値をセットしてから、</w:t>
            </w:r>
          </w:p>
          <w:p w14:paraId="7D377862" w14:textId="4A35232B" w:rsidR="009E4C7C" w:rsidRDefault="009E4C7C" w:rsidP="009E4C7C">
            <w:pPr>
              <w:pStyle w:val="3-"/>
            </w:pPr>
            <w:r>
              <w:t>flg</w:t>
            </w:r>
            <w:r w:rsidRPr="004841DD">
              <w:rPr>
                <w:color w:val="FF0000"/>
              </w:rPr>
              <w:t>.store(true</w:t>
            </w:r>
            <w:r>
              <w:rPr>
                <w:color w:val="FF0000"/>
              </w:rPr>
              <w:t xml:space="preserve">, </w:t>
            </w:r>
            <w:r w:rsidRPr="009E4C7C">
              <w:rPr>
                <w:color w:val="FF0000"/>
              </w:rPr>
              <w:t>std::memory_order_release</w:t>
            </w:r>
            <w:r w:rsidRPr="004841DD">
              <w:rPr>
                <w:color w:val="FF0000"/>
              </w:rPr>
              <w:t>)</w:t>
            </w:r>
            <w:r>
              <w:t>;</w:t>
            </w:r>
            <w:r w:rsidRPr="002F1BB1">
              <w:rPr>
                <w:color w:val="00B050"/>
              </w:rPr>
              <w:t>//</w:t>
            </w:r>
            <w:r w:rsidRPr="002F1BB1">
              <w:rPr>
                <w:rFonts w:hint="eastAsia"/>
                <w:color w:val="00B050"/>
              </w:rPr>
              <w:t>フラグを更新</w:t>
            </w:r>
            <w:r>
              <w:rPr>
                <w:rFonts w:hint="eastAsia"/>
                <w:color w:val="00B050"/>
              </w:rPr>
              <w:t>：ストア専用のメモリバリアを指定</w:t>
            </w:r>
          </w:p>
        </w:tc>
      </w:tr>
    </w:tbl>
    <w:p w14:paraId="5AC9ED7C" w14:textId="77777777" w:rsidR="009E4C7C" w:rsidRPr="002F1BB1" w:rsidRDefault="009E4C7C" w:rsidP="009E4C7C">
      <w:pPr>
        <w:pStyle w:val="3-"/>
        <w:keepNext/>
        <w:widowControl/>
        <w:ind w:leftChars="135" w:left="283"/>
        <w:rPr>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9E4C7C" w14:paraId="358FDF97" w14:textId="77777777" w:rsidTr="006F6262">
        <w:tc>
          <w:tcPr>
            <w:tcW w:w="8221" w:type="dxa"/>
          </w:tcPr>
          <w:p w14:paraId="0FA884D1" w14:textId="52F2AD15" w:rsidR="009E4C7C" w:rsidRPr="002F1BB1" w:rsidRDefault="009E4C7C" w:rsidP="006F6262">
            <w:pPr>
              <w:pStyle w:val="3-"/>
              <w:rPr>
                <w:color w:val="00B050"/>
              </w:rPr>
            </w:pPr>
            <w:r>
              <w:t>if(flg</w:t>
            </w:r>
            <w:r w:rsidRPr="004841DD">
              <w:rPr>
                <w:color w:val="FF0000"/>
              </w:rPr>
              <w:t>.load(</w:t>
            </w:r>
            <w:r w:rsidRPr="009E4C7C">
              <w:rPr>
                <w:color w:val="FF0000"/>
              </w:rPr>
              <w:t>std::memory_order_relaxed</w:t>
            </w:r>
            <w:r w:rsidRPr="004841DD">
              <w:rPr>
                <w:color w:val="FF0000"/>
              </w:rPr>
              <w:t>)</w:t>
            </w:r>
            <w:r>
              <w:t>)</w:t>
            </w:r>
            <w:r w:rsidRPr="002F1BB1">
              <w:rPr>
                <w:color w:val="00B050"/>
              </w:rPr>
              <w:t xml:space="preserve"> //</w:t>
            </w:r>
            <w:r>
              <w:rPr>
                <w:rFonts w:hint="eastAsia"/>
                <w:color w:val="00B050"/>
              </w:rPr>
              <w:t>フラグの更新状態をチェック：メモリバリアなし</w:t>
            </w:r>
          </w:p>
          <w:p w14:paraId="4EFC0670" w14:textId="77777777" w:rsidR="009E4C7C" w:rsidRDefault="009E4C7C" w:rsidP="006F6262">
            <w:pPr>
              <w:pStyle w:val="3-"/>
            </w:pPr>
            <w:r>
              <w:tab/>
            </w:r>
            <w:r w:rsidRPr="002F1BB1">
              <w:t>std::cout &lt;&lt; "val=" &lt;&lt; val &lt;&lt; std::endl;</w:t>
            </w:r>
            <w:r>
              <w:t xml:space="preserve"> </w:t>
            </w:r>
            <w:r w:rsidRPr="002F1BB1">
              <w:rPr>
                <w:color w:val="00B050"/>
              </w:rPr>
              <w:t>//</w:t>
            </w:r>
            <w:r w:rsidRPr="002F1BB1">
              <w:rPr>
                <w:rFonts w:hint="eastAsia"/>
                <w:color w:val="00B050"/>
              </w:rPr>
              <w:t>値を表示</w:t>
            </w:r>
          </w:p>
        </w:tc>
      </w:tr>
    </w:tbl>
    <w:p w14:paraId="1CABCCE9" w14:textId="2CFEB6D7" w:rsidR="004841DD" w:rsidRDefault="009E4C7C" w:rsidP="009E4C7C">
      <w:pPr>
        <w:pStyle w:val="aa"/>
        <w:spacing w:beforeLines="50" w:before="180"/>
        <w:ind w:left="447" w:firstLine="283"/>
      </w:pPr>
      <w:r>
        <w:rPr>
          <w:rFonts w:hint="eastAsia"/>
        </w:rPr>
        <w:t>「アトミック型」のデフォルトは、ロード／ストア共にメモリバリアすることである。</w:t>
      </w:r>
    </w:p>
    <w:p w14:paraId="44AA648D" w14:textId="71DE6282" w:rsidR="00136202" w:rsidRPr="00502241" w:rsidRDefault="00502241" w:rsidP="009E4C7C">
      <w:pPr>
        <w:pStyle w:val="aa"/>
        <w:spacing w:beforeLines="50" w:before="180"/>
        <w:ind w:left="447" w:firstLine="283"/>
        <w:rPr>
          <w:color w:val="FF0000"/>
        </w:rPr>
      </w:pPr>
      <w:r>
        <w:rPr>
          <w:rFonts w:hint="eastAsia"/>
          <w:color w:val="FF0000"/>
        </w:rPr>
        <w:t>以上のように、</w:t>
      </w:r>
      <w:r w:rsidR="00136202" w:rsidRPr="00502241">
        <w:rPr>
          <w:rFonts w:hint="eastAsia"/>
          <w:color w:val="FF0000"/>
        </w:rPr>
        <w:t>C++11</w:t>
      </w:r>
      <w:r w:rsidR="00136202" w:rsidRPr="00502241">
        <w:rPr>
          <w:rFonts w:hint="eastAsia"/>
          <w:color w:val="FF0000"/>
        </w:rPr>
        <w:t>のアトミック型は、一見して単なるクラスライブラリだが、</w:t>
      </w:r>
      <w:r w:rsidR="00136202" w:rsidRPr="00502241">
        <w:rPr>
          <w:rFonts w:hint="eastAsia"/>
          <w:color w:val="FF0000"/>
        </w:rPr>
        <w:t>volatle</w:t>
      </w:r>
      <w:r w:rsidR="00136202" w:rsidRPr="00502241">
        <w:rPr>
          <w:rFonts w:hint="eastAsia"/>
          <w:color w:val="FF0000"/>
        </w:rPr>
        <w:t>型と同様に、コンパイラにコード生成の方法を指定するためのものであ</w:t>
      </w:r>
      <w:r w:rsidRPr="00502241">
        <w:rPr>
          <w:rFonts w:hint="eastAsia"/>
          <w:color w:val="FF0000"/>
        </w:rPr>
        <w:t>り、言</w:t>
      </w:r>
      <w:r w:rsidRPr="00502241">
        <w:rPr>
          <w:rFonts w:hint="eastAsia"/>
          <w:color w:val="FF0000"/>
        </w:rPr>
        <w:lastRenderedPageBreak/>
        <w:t>語仕様に密着している。</w:t>
      </w:r>
    </w:p>
    <w:p w14:paraId="42B922AF" w14:textId="7B761666" w:rsidR="009E4C7C" w:rsidRDefault="009E4C7C" w:rsidP="009E4C7C">
      <w:pPr>
        <w:pStyle w:val="aa"/>
        <w:spacing w:beforeLines="50" w:before="180"/>
        <w:ind w:left="447" w:firstLine="283"/>
      </w:pPr>
      <w:r>
        <w:rPr>
          <w:rFonts w:hint="eastAsia"/>
        </w:rPr>
        <w:t>このメモリ操作指定に関する説明は割愛するが、後述する「モニター：アトミック操作によるビジーウェイト」のサンプルプログラムに、コメントとして説明を記載している。</w:t>
      </w:r>
    </w:p>
    <w:p w14:paraId="2BBB2743" w14:textId="585FFD08" w:rsidR="00D31BAF" w:rsidRDefault="00D31BAF" w:rsidP="00D31BAF">
      <w:pPr>
        <w:pStyle w:val="2"/>
      </w:pPr>
      <w:bookmarkStart w:id="89" w:name="_Toc379778000"/>
      <w:r>
        <w:rPr>
          <w:rFonts w:hint="eastAsia"/>
        </w:rPr>
        <w:t>困難なマルチスレッドプログラミング</w:t>
      </w:r>
      <w:bookmarkEnd w:id="89"/>
    </w:p>
    <w:p w14:paraId="25BB2BAE" w14:textId="112D5A81" w:rsidR="00D41679" w:rsidRDefault="00D31BAF" w:rsidP="007B2546">
      <w:pPr>
        <w:pStyle w:val="a9"/>
        <w:tabs>
          <w:tab w:val="left" w:pos="4896"/>
        </w:tabs>
        <w:spacing w:beforeLines="50" w:before="180"/>
        <w:ind w:firstLine="283"/>
      </w:pPr>
      <w:r>
        <w:rPr>
          <w:rFonts w:hint="eastAsia"/>
        </w:rPr>
        <w:t>以上</w:t>
      </w:r>
      <w:r w:rsidR="007B2546">
        <w:rPr>
          <w:rFonts w:hint="eastAsia"/>
        </w:rPr>
        <w:t>の</w:t>
      </w:r>
      <w:r>
        <w:rPr>
          <w:rFonts w:hint="eastAsia"/>
        </w:rPr>
        <w:t>例からも</w:t>
      </w:r>
      <w:r w:rsidR="007B2546">
        <w:rPr>
          <w:rFonts w:hint="eastAsia"/>
        </w:rPr>
        <w:t>、マルチスレッドのプログラミングは非常に繊細であることがわかる。また、</w:t>
      </w:r>
      <w:r w:rsidR="006612DD">
        <w:rPr>
          <w:rFonts w:hint="eastAsia"/>
        </w:rPr>
        <w:t>こうした問題について理解し</w:t>
      </w:r>
      <w:r w:rsidR="006F6262">
        <w:rPr>
          <w:rFonts w:hint="eastAsia"/>
        </w:rPr>
        <w:t>ていないと、問題発生時に原因を探り当てることが非常に困難となり、闇雲にハードウェアやコンパイラの不具合を疑いだすことにもなりかねない。</w:t>
      </w:r>
    </w:p>
    <w:p w14:paraId="41D0B261" w14:textId="77777777" w:rsidR="006F6262" w:rsidRDefault="00B90838" w:rsidP="007B2546">
      <w:pPr>
        <w:pStyle w:val="a9"/>
        <w:tabs>
          <w:tab w:val="left" w:pos="4896"/>
        </w:tabs>
        <w:spacing w:beforeLines="50" w:before="180"/>
        <w:ind w:firstLine="283"/>
        <w:rPr>
          <w:color w:val="FF0000"/>
        </w:rPr>
      </w:pPr>
      <w:r>
        <w:rPr>
          <w:color w:val="FF0000"/>
        </w:rPr>
        <w:t>そのため、</w:t>
      </w:r>
      <w:r w:rsidR="006612DD" w:rsidRPr="006612DD">
        <w:rPr>
          <w:color w:val="FF0000"/>
        </w:rPr>
        <w:t>面倒でも、マルチスレッドプログラミングは十分に理解を深めてから取り組むべきである。</w:t>
      </w:r>
    </w:p>
    <w:p w14:paraId="48631C6C" w14:textId="77777777" w:rsidR="004E7CC8" w:rsidRDefault="006F6262" w:rsidP="007B2546">
      <w:pPr>
        <w:pStyle w:val="a9"/>
        <w:tabs>
          <w:tab w:val="left" w:pos="4896"/>
        </w:tabs>
        <w:spacing w:beforeLines="50" w:before="180"/>
        <w:ind w:firstLine="283"/>
      </w:pPr>
      <w:r w:rsidRPr="006F6262">
        <w:rPr>
          <w:rFonts w:hint="eastAsia"/>
        </w:rPr>
        <w:t>マルチスレッドプログラミングでは、デバッガも有効に</w:t>
      </w:r>
      <w:r w:rsidR="007A2717">
        <w:rPr>
          <w:rFonts w:hint="eastAsia"/>
        </w:rPr>
        <w:t>使えない</w:t>
      </w:r>
      <w:r w:rsidRPr="006F6262">
        <w:rPr>
          <w:rFonts w:hint="eastAsia"/>
        </w:rPr>
        <w:t>ことがあ</w:t>
      </w:r>
      <w:r>
        <w:rPr>
          <w:rFonts w:hint="eastAsia"/>
        </w:rPr>
        <w:t>ったり、</w:t>
      </w:r>
      <w:r w:rsidR="007A2717">
        <w:rPr>
          <w:rFonts w:hint="eastAsia"/>
        </w:rPr>
        <w:t>デバッグ用の変数操作一つで挙動が変わったりする。後者は、メモリ操作が増えて、思いがけずメモリバリアの役割を果たし、問題が再現しなくなるといったことがある。</w:t>
      </w:r>
    </w:p>
    <w:p w14:paraId="47A808C6" w14:textId="380FDE34" w:rsidR="006612DD" w:rsidRPr="006F6262" w:rsidRDefault="004E7CC8" w:rsidP="004E7CC8">
      <w:pPr>
        <w:pStyle w:val="a9"/>
        <w:tabs>
          <w:tab w:val="left" w:pos="4896"/>
        </w:tabs>
        <w:ind w:firstLine="283"/>
      </w:pPr>
      <w:r>
        <w:rPr>
          <w:rFonts w:hint="eastAsia"/>
        </w:rPr>
        <w:t>繰り返しになるが、</w:t>
      </w:r>
      <w:r w:rsidR="007A2717">
        <w:rPr>
          <w:rFonts w:hint="eastAsia"/>
        </w:rPr>
        <w:t>このような</w:t>
      </w:r>
      <w:r w:rsidR="006F6262" w:rsidRPr="006F6262">
        <w:rPr>
          <w:rFonts w:hint="eastAsia"/>
        </w:rPr>
        <w:t>十分な知識と理解がないと、マルチスレッドの問題を自力で解決することができない。</w:t>
      </w:r>
    </w:p>
    <w:p w14:paraId="0FA28172" w14:textId="1FD2906B" w:rsidR="004C0EAC" w:rsidRDefault="002E6E2A" w:rsidP="004C0EAC">
      <w:pPr>
        <w:pStyle w:val="1"/>
      </w:pPr>
      <w:bookmarkStart w:id="90" w:name="_Toc379778001"/>
      <w:r>
        <w:rPr>
          <w:rFonts w:hint="eastAsia"/>
        </w:rPr>
        <w:t>スレッドの</w:t>
      </w:r>
      <w:r w:rsidR="004C0EAC">
        <w:rPr>
          <w:rFonts w:hint="eastAsia"/>
        </w:rPr>
        <w:t>同期</w:t>
      </w:r>
      <w:bookmarkEnd w:id="90"/>
    </w:p>
    <w:p w14:paraId="19494C4D" w14:textId="0B4897BC" w:rsidR="00D00E70" w:rsidRDefault="00D00E70" w:rsidP="00D00E70">
      <w:pPr>
        <w:pStyle w:val="a8"/>
        <w:ind w:firstLine="283"/>
      </w:pPr>
      <w:r>
        <w:t>スレッドの同期について解説する。</w:t>
      </w:r>
    </w:p>
    <w:p w14:paraId="599D5A95" w14:textId="1DFADB37" w:rsidR="008E74EF" w:rsidRDefault="008E74EF" w:rsidP="008E74EF">
      <w:pPr>
        <w:pStyle w:val="a8"/>
        <w:spacing w:beforeLines="50" w:before="180"/>
        <w:ind w:firstLine="283"/>
      </w:pPr>
      <w:r>
        <w:t>「同期」とは、先の「データ破損の問題」で示したように、複数のスレッドがタイミングを取り合うことである。</w:t>
      </w:r>
    </w:p>
    <w:p w14:paraId="101BBF99" w14:textId="03267597" w:rsidR="008E74EF" w:rsidRDefault="003419B9" w:rsidP="008E74EF">
      <w:pPr>
        <w:pStyle w:val="a8"/>
        <w:ind w:firstLine="283"/>
      </w:pPr>
      <w:r>
        <w:rPr>
          <w:rFonts w:hint="eastAsia"/>
        </w:rPr>
        <w:t>同期が必要なのは、「確実な情報の共有」</w:t>
      </w:r>
      <w:r w:rsidR="00D056CF">
        <w:rPr>
          <w:rFonts w:hint="eastAsia"/>
        </w:rPr>
        <w:t>や「共有リソースの排他的なアクセス」</w:t>
      </w:r>
      <w:r>
        <w:rPr>
          <w:rFonts w:hint="eastAsia"/>
        </w:rPr>
        <w:t>を行うためである。一方のスレッドが情報を作ったり更新したりしている間に、他方のスレッドはその完了を「待つ」ことになる。</w:t>
      </w:r>
    </w:p>
    <w:p w14:paraId="39AE2EC2" w14:textId="29D8BAAA" w:rsidR="003419B9" w:rsidRDefault="003419B9" w:rsidP="003419B9">
      <w:pPr>
        <w:pStyle w:val="a8"/>
        <w:spacing w:beforeLines="50" w:before="180"/>
        <w:ind w:firstLine="283"/>
      </w:pPr>
      <w:r>
        <w:t>この「待つ」という処理を適切に行わないと</w:t>
      </w:r>
      <w:r w:rsidR="00E72E09">
        <w:t>、大きく</w:t>
      </w:r>
      <w:r>
        <w:t>パフォーマンスを</w:t>
      </w:r>
      <w:r w:rsidR="00E72E09">
        <w:t>劣化させてしまうことになりかねないので</w:t>
      </w:r>
      <w:r>
        <w:t>注意が必要である。</w:t>
      </w:r>
    </w:p>
    <w:p w14:paraId="2999F3A7" w14:textId="0CF72201" w:rsidR="008E74EF" w:rsidRDefault="008E74EF" w:rsidP="003419B9">
      <w:pPr>
        <w:pStyle w:val="a8"/>
        <w:spacing w:beforeLines="50" w:before="180"/>
        <w:ind w:firstLine="283"/>
      </w:pPr>
      <w:r>
        <w:t>具体的な同期の手法を</w:t>
      </w:r>
      <w:r w:rsidR="003419B9">
        <w:t>説明</w:t>
      </w:r>
      <w:r>
        <w:t>する前に、</w:t>
      </w:r>
      <w:r w:rsidR="00E72E09">
        <w:t>まず、</w:t>
      </w:r>
      <w:r w:rsidR="003419B9">
        <w:t>この「待つ」手法について説明する。</w:t>
      </w:r>
    </w:p>
    <w:p w14:paraId="7FE03C14" w14:textId="19333BBF" w:rsidR="00E72E09" w:rsidRDefault="00E72E09" w:rsidP="00E72E09">
      <w:pPr>
        <w:pStyle w:val="a8"/>
        <w:ind w:firstLine="283"/>
      </w:pPr>
      <w:r>
        <w:t>大きくは</w:t>
      </w:r>
      <w:r>
        <w:t>2</w:t>
      </w:r>
      <w:r>
        <w:t>種類の待ち方がある。</w:t>
      </w:r>
    </w:p>
    <w:p w14:paraId="684CA61D" w14:textId="7BD32993" w:rsidR="004C0EAC" w:rsidRDefault="004C0EAC" w:rsidP="004C0EAC">
      <w:pPr>
        <w:pStyle w:val="2"/>
      </w:pPr>
      <w:bookmarkStart w:id="91" w:name="_Toc379778002"/>
      <w:r>
        <w:rPr>
          <w:rFonts w:hint="eastAsia"/>
        </w:rPr>
        <w:lastRenderedPageBreak/>
        <w:t>ビジーウェイト</w:t>
      </w:r>
      <w:bookmarkEnd w:id="91"/>
      <w:r w:rsidR="00DF5076">
        <w:fldChar w:fldCharType="begin"/>
      </w:r>
      <w:r w:rsidR="00DF5076">
        <w:instrText xml:space="preserve"> XE "</w:instrText>
      </w:r>
      <w:r w:rsidR="00DF5076">
        <w:rPr>
          <w:rFonts w:hint="eastAsia"/>
        </w:rPr>
        <w:instrText>ビジーウェイト</w:instrText>
      </w:r>
      <w:r w:rsidR="00DF5076">
        <w:instrText>" \y “</w:instrText>
      </w:r>
      <w:r w:rsidR="00DF5076">
        <w:rPr>
          <w:rFonts w:hint="eastAsia"/>
        </w:rPr>
        <w:instrText>びじーうぇいと</w:instrText>
      </w:r>
      <w:r w:rsidR="00DF5076">
        <w:instrText xml:space="preserve">” </w:instrText>
      </w:r>
      <w:r w:rsidR="00DF5076">
        <w:fldChar w:fldCharType="end"/>
      </w:r>
    </w:p>
    <w:p w14:paraId="0C6C2C89" w14:textId="252CDF20" w:rsidR="004C0EAC" w:rsidRDefault="00E9373B" w:rsidP="004C0EAC">
      <w:pPr>
        <w:pStyle w:val="a9"/>
        <w:ind w:firstLine="283"/>
      </w:pPr>
      <w:r>
        <w:t>「ビジーウェイト」は、その名の通り「忙しく待つ」ことである。</w:t>
      </w:r>
    </w:p>
    <w:p w14:paraId="4C12A947" w14:textId="05694E04" w:rsidR="00126F39" w:rsidRDefault="00126F39" w:rsidP="00126F39">
      <w:pPr>
        <w:pStyle w:val="a9"/>
        <w:spacing w:beforeLines="50" w:before="180"/>
        <w:ind w:firstLine="283"/>
      </w:pPr>
      <w:r>
        <w:t>ループ</w:t>
      </w:r>
      <w:r w:rsidR="00F93479">
        <w:t>処理</w:t>
      </w:r>
      <w:r>
        <w:t>でフラグを監視するような処理が該当する。</w:t>
      </w:r>
    </w:p>
    <w:p w14:paraId="114F018E" w14:textId="2DA1F3ED" w:rsidR="00126F39" w:rsidRDefault="00126F39" w:rsidP="004C0EAC">
      <w:pPr>
        <w:pStyle w:val="a9"/>
        <w:ind w:firstLine="283"/>
      </w:pPr>
      <w:r>
        <w:t>また、</w:t>
      </w:r>
      <w:r w:rsidR="00F93479">
        <w:t>「スピンロック」など、ライブラリ</w:t>
      </w:r>
      <w:r>
        <w:t>が</w:t>
      </w:r>
      <w:r w:rsidR="00F93479">
        <w:t>提供</w:t>
      </w:r>
      <w:r>
        <w:t>する</w:t>
      </w:r>
      <w:r w:rsidR="007A12F7">
        <w:t>機能にも</w:t>
      </w:r>
      <w:r>
        <w:t>ビジーウェイトを扱うものがある。</w:t>
      </w:r>
    </w:p>
    <w:p w14:paraId="2D814A59" w14:textId="325730B3" w:rsidR="007A12F7" w:rsidRDefault="00126F39" w:rsidP="00126F39">
      <w:pPr>
        <w:pStyle w:val="a9"/>
        <w:spacing w:beforeLines="50" w:before="180"/>
        <w:ind w:firstLine="283"/>
      </w:pPr>
      <w:r>
        <w:t>ビジーウェイト</w:t>
      </w:r>
      <w:r w:rsidR="007A12F7">
        <w:t>は非常に軽量で、待機の必要がない状況ではほとんど無駄な処理をせずに素通りする。しかし、待機が発生すると、激しく状態を監視し続け、</w:t>
      </w:r>
      <w:r w:rsidR="007A12F7">
        <w:t>CPU</w:t>
      </w:r>
      <w:r w:rsidR="007A12F7">
        <w:t>を占有する。そのため、並列処理ができない環境（シングルプロセッサ／シングルコア）でビジーウェイト状態に入ると、必ずタイムスライスを使い切ることになり、非効率となる。</w:t>
      </w:r>
    </w:p>
    <w:p w14:paraId="100B1553" w14:textId="15407C63" w:rsidR="00BD063D" w:rsidRDefault="00126F39" w:rsidP="00126F39">
      <w:pPr>
        <w:pStyle w:val="a9"/>
        <w:spacing w:beforeLines="50" w:before="180"/>
        <w:ind w:firstLine="283"/>
      </w:pPr>
      <w:r>
        <w:t>ビジーウェイトの使いどころは、並列処理環境</w:t>
      </w:r>
      <w:r w:rsidR="007A12F7">
        <w:t>（マルチプロセッサ／マルチコア）</w:t>
      </w:r>
      <w:r>
        <w:t>にある。</w:t>
      </w:r>
    </w:p>
    <w:p w14:paraId="35BE45BC" w14:textId="7545D127" w:rsidR="00126F39" w:rsidRDefault="007A12F7" w:rsidP="00BD063D">
      <w:pPr>
        <w:pStyle w:val="a9"/>
        <w:ind w:firstLine="283"/>
      </w:pPr>
      <w:r>
        <w:t>並列処理環境であれば</w:t>
      </w:r>
      <w:r w:rsidR="00126F39">
        <w:t>、</w:t>
      </w:r>
      <w:r>
        <w:t>ビジーウェイト中にも他のスレッドが状態を更新できる。</w:t>
      </w:r>
      <w:r w:rsidR="00BD063D">
        <w:t>しかし、</w:t>
      </w:r>
      <w:r>
        <w:t>それでも</w:t>
      </w:r>
      <w:r>
        <w:t>CPU</w:t>
      </w:r>
      <w:r w:rsidR="002F0524">
        <w:t>（コア）</w:t>
      </w:r>
      <w:r>
        <w:t>の</w:t>
      </w:r>
      <w:r w:rsidR="002F0524">
        <w:t>一つは占有されるので、長時間の待機に用いるとやはり非効率となる</w:t>
      </w:r>
      <w:r w:rsidR="00BD063D">
        <w:t>。</w:t>
      </w:r>
    </w:p>
    <w:p w14:paraId="402AD0F6" w14:textId="77777777" w:rsidR="002F0524" w:rsidRDefault="00BD063D" w:rsidP="00621B90">
      <w:pPr>
        <w:pStyle w:val="a9"/>
        <w:keepNext/>
        <w:widowControl/>
        <w:spacing w:beforeLines="50" w:before="180"/>
        <w:ind w:firstLine="283"/>
      </w:pPr>
      <w:r>
        <w:t>このように、ビジーウェイト</w:t>
      </w:r>
      <w:r w:rsidR="002F0524">
        <w:t>には</w:t>
      </w:r>
      <w:r>
        <w:t>何かと制約が多いので、大抵の場合は</w:t>
      </w:r>
      <w:r w:rsidR="002F0524">
        <w:t>「</w:t>
      </w:r>
      <w:r>
        <w:t>スリープ</w:t>
      </w:r>
      <w:r w:rsidR="002F0524">
        <w:t>」</w:t>
      </w:r>
      <w:r>
        <w:t>を</w:t>
      </w:r>
      <w:r w:rsidR="002F0524">
        <w:t>用いる</w:t>
      </w:r>
      <w:r>
        <w:t>ものと考えたほうが良い。</w:t>
      </w:r>
    </w:p>
    <w:p w14:paraId="61CCC041" w14:textId="459F4928" w:rsidR="00BD063D" w:rsidRDefault="00BD063D" w:rsidP="002F0524">
      <w:pPr>
        <w:pStyle w:val="a9"/>
        <w:keepNext/>
        <w:widowControl/>
        <w:ind w:firstLine="283"/>
      </w:pPr>
      <w:r w:rsidRPr="0048531D">
        <w:rPr>
          <w:color w:val="FF0000"/>
        </w:rPr>
        <w:t>ビジーウェイトを</w:t>
      </w:r>
      <w:r w:rsidR="00621B90" w:rsidRPr="0048531D">
        <w:rPr>
          <w:color w:val="FF0000"/>
        </w:rPr>
        <w:t>用いるケースをまとめると、下記の条件が揃った時である。</w:t>
      </w:r>
    </w:p>
    <w:p w14:paraId="41C489BE" w14:textId="46618304" w:rsidR="00621B90" w:rsidRDefault="00621B90" w:rsidP="00621B90">
      <w:pPr>
        <w:pStyle w:val="affff6"/>
        <w:ind w:left="447" w:hanging="298"/>
      </w:pPr>
      <w:r>
        <w:rPr>
          <w:rFonts w:hint="eastAsia"/>
        </w:rPr>
        <w:t>並列処理環境にある</w:t>
      </w:r>
    </w:p>
    <w:p w14:paraId="1FE88EE0" w14:textId="58A10635" w:rsidR="00621B90" w:rsidRDefault="00621B90" w:rsidP="00621B90">
      <w:pPr>
        <w:pStyle w:val="affff6"/>
        <w:ind w:left="447" w:hanging="298"/>
      </w:pPr>
      <w:r>
        <w:rPr>
          <w:rFonts w:hint="eastAsia"/>
        </w:rPr>
        <w:t>待機時間がごく短い（タイムスライスを超えるような長い待機にならない）</w:t>
      </w:r>
    </w:p>
    <w:p w14:paraId="0E6C756C" w14:textId="48C7F57C" w:rsidR="002F0524" w:rsidRDefault="002F0524" w:rsidP="002F0524">
      <w:pPr>
        <w:pStyle w:val="affff6"/>
        <w:ind w:left="447" w:hanging="298"/>
      </w:pPr>
      <w:r>
        <w:t>【できるだけ】排他関係にあるスレッドの並列稼働（別コアへの振り分け）をスケジューリングできる</w:t>
      </w:r>
    </w:p>
    <w:p w14:paraId="7FDF6391" w14:textId="03A74C63" w:rsidR="004C0EAC" w:rsidRDefault="004C0EAC" w:rsidP="004C0EAC">
      <w:pPr>
        <w:pStyle w:val="2"/>
      </w:pPr>
      <w:bookmarkStart w:id="92" w:name="_Toc379778003"/>
      <w:r>
        <w:rPr>
          <w:rFonts w:hint="eastAsia"/>
        </w:rPr>
        <w:t>スリープ</w:t>
      </w:r>
      <w:bookmarkEnd w:id="92"/>
      <w:r w:rsidR="00DF5076">
        <w:fldChar w:fldCharType="begin"/>
      </w:r>
      <w:r w:rsidR="00DF5076">
        <w:instrText xml:space="preserve"> XE "</w:instrText>
      </w:r>
      <w:r w:rsidR="00DF5076">
        <w:rPr>
          <w:rFonts w:hint="eastAsia"/>
        </w:rPr>
        <w:instrText>スリープ</w:instrText>
      </w:r>
      <w:r w:rsidR="00DF5076">
        <w:instrText>" \y “</w:instrText>
      </w:r>
      <w:r w:rsidR="00DF5076">
        <w:rPr>
          <w:rFonts w:hint="eastAsia"/>
        </w:rPr>
        <w:instrText>すりーぷ</w:instrText>
      </w:r>
      <w:r w:rsidR="00DF5076">
        <w:instrText xml:space="preserve">” </w:instrText>
      </w:r>
      <w:r w:rsidR="00DF5076">
        <w:fldChar w:fldCharType="end"/>
      </w:r>
    </w:p>
    <w:p w14:paraId="469C35CD" w14:textId="32189252" w:rsidR="002E6E2A" w:rsidRDefault="00384E8C" w:rsidP="002E6E2A">
      <w:pPr>
        <w:pStyle w:val="a9"/>
        <w:ind w:firstLine="283"/>
      </w:pPr>
      <w:r>
        <w:t>「スリープ」とは、スレッドが一時的に稼働を停止することである。</w:t>
      </w:r>
    </w:p>
    <w:p w14:paraId="2B5C07DE" w14:textId="122C1217" w:rsidR="00384E8C" w:rsidRDefault="00384E8C" w:rsidP="002E6E2A">
      <w:pPr>
        <w:pStyle w:val="a9"/>
        <w:ind w:firstLine="283"/>
      </w:pPr>
      <w:r>
        <w:t>スリープ中のスレッドは、</w:t>
      </w:r>
      <w:r>
        <w:t>OS</w:t>
      </w:r>
      <w:r>
        <w:t>のタスクスケジューリングから外れて、アクティブにならなくなる。</w:t>
      </w:r>
    </w:p>
    <w:p w14:paraId="15318DC7" w14:textId="53DC6567" w:rsidR="00384E8C" w:rsidRDefault="00384E8C" w:rsidP="00384E8C">
      <w:pPr>
        <w:pStyle w:val="a9"/>
        <w:spacing w:beforeLines="50" w:before="180"/>
        <w:ind w:firstLine="283"/>
      </w:pPr>
      <w:r>
        <w:t>スレッドをスリープさせ、フラグ更新などの待機終了の条件が揃った時に</w:t>
      </w:r>
      <w:r w:rsidR="00B0048B">
        <w:t>自動的に</w:t>
      </w:r>
      <w:r>
        <w:t>OS</w:t>
      </w:r>
      <w:r>
        <w:t>に起こしてもらう</w:t>
      </w:r>
      <w:r w:rsidR="00B0048B">
        <w:t>ことができ</w:t>
      </w:r>
      <w:r>
        <w:t>る。</w:t>
      </w:r>
    </w:p>
    <w:p w14:paraId="25112474" w14:textId="746DB2EB" w:rsidR="00384E8C" w:rsidRDefault="00384E8C" w:rsidP="00384E8C">
      <w:pPr>
        <w:pStyle w:val="a9"/>
        <w:spacing w:beforeLines="50" w:before="180"/>
        <w:ind w:firstLine="283"/>
      </w:pPr>
      <w:r>
        <w:t>スレッドが稼働を停止するため、他のスレッドが効率的に稼働できる。</w:t>
      </w:r>
    </w:p>
    <w:p w14:paraId="3FBEBC45" w14:textId="4D7063B4" w:rsidR="00384E8C" w:rsidRPr="002E6E2A" w:rsidRDefault="00384E8C" w:rsidP="00384E8C">
      <w:pPr>
        <w:pStyle w:val="a9"/>
        <w:ind w:firstLine="283"/>
      </w:pPr>
      <w:r>
        <w:t>基本的には、スレッドの同期にはこのスリープを用いるのが普通。</w:t>
      </w:r>
      <w:r w:rsidR="00B0048B">
        <w:t>ただし、マルチプロセッサ／コア環境では、</w:t>
      </w:r>
      <w:r>
        <w:t>前述の通り、「ビジーウェイト」の方が効率的となる</w:t>
      </w:r>
      <w:r w:rsidR="00B0048B">
        <w:t>場面もあるた</w:t>
      </w:r>
      <w:r w:rsidR="00B0048B">
        <w:lastRenderedPageBreak/>
        <w:t>め、環境に合わせて使い分けること</w:t>
      </w:r>
      <w:r>
        <w:t>。</w:t>
      </w:r>
    </w:p>
    <w:p w14:paraId="156F6ACF" w14:textId="26DCEA6F" w:rsidR="00F617FE" w:rsidRDefault="00C056CB" w:rsidP="00F617FE">
      <w:pPr>
        <w:pStyle w:val="2"/>
      </w:pPr>
      <w:bookmarkStart w:id="93" w:name="_Toc379778004"/>
      <w:r>
        <w:rPr>
          <w:rFonts w:hint="eastAsia"/>
        </w:rPr>
        <w:t>スリープ</w:t>
      </w:r>
      <w:r w:rsidR="00DF5076">
        <w:fldChar w:fldCharType="begin"/>
      </w:r>
      <w:r w:rsidR="00DF5076">
        <w:instrText xml:space="preserve"> XE "</w:instrText>
      </w:r>
      <w:r w:rsidR="00DF5076">
        <w:rPr>
          <w:rFonts w:hint="eastAsia"/>
        </w:rPr>
        <w:instrText>スリープ</w:instrText>
      </w:r>
      <w:r w:rsidR="00DF5076">
        <w:instrText>" \y “</w:instrText>
      </w:r>
      <w:r w:rsidR="00DF5076">
        <w:rPr>
          <w:rFonts w:hint="eastAsia"/>
        </w:rPr>
        <w:instrText>すりーぷ</w:instrText>
      </w:r>
      <w:r w:rsidR="00DF5076">
        <w:instrText xml:space="preserve">” </w:instrText>
      </w:r>
      <w:r w:rsidR="00DF5076">
        <w:fldChar w:fldCharType="end"/>
      </w:r>
      <w:r>
        <w:rPr>
          <w:rFonts w:hint="eastAsia"/>
        </w:rPr>
        <w:t>と</w:t>
      </w:r>
      <w:r w:rsidR="006C4DA6">
        <w:rPr>
          <w:rFonts w:hint="eastAsia"/>
        </w:rPr>
        <w:t>Y</w:t>
      </w:r>
      <w:r w:rsidR="00F617FE">
        <w:rPr>
          <w:rFonts w:hint="eastAsia"/>
        </w:rPr>
        <w:t>ield</w:t>
      </w:r>
      <w:bookmarkEnd w:id="93"/>
      <w:r>
        <w:t xml:space="preserve"> </w:t>
      </w:r>
      <w:r w:rsidR="00DF5076">
        <w:fldChar w:fldCharType="begin"/>
      </w:r>
      <w:r w:rsidR="00DF5076">
        <w:instrText xml:space="preserve"> XE "</w:instrText>
      </w:r>
      <w:r w:rsidR="00DF5076">
        <w:rPr>
          <w:rFonts w:hint="eastAsia"/>
        </w:rPr>
        <w:instrText>Y</w:instrText>
      </w:r>
      <w:r w:rsidR="00DF5076">
        <w:instrText>ield" \y “</w:instrText>
      </w:r>
      <w:r w:rsidR="00DF5076">
        <w:rPr>
          <w:rFonts w:hint="eastAsia"/>
        </w:rPr>
        <w:instrText>Y</w:instrText>
      </w:r>
      <w:r w:rsidR="00DF5076">
        <w:instrText xml:space="preserve">ield” </w:instrText>
      </w:r>
      <w:r w:rsidR="00DF5076">
        <w:fldChar w:fldCharType="end"/>
      </w:r>
    </w:p>
    <w:p w14:paraId="73FD29E4" w14:textId="6E848765" w:rsidR="00384E8C" w:rsidRDefault="00384E8C" w:rsidP="00384E8C">
      <w:pPr>
        <w:pStyle w:val="a9"/>
        <w:ind w:firstLine="283"/>
      </w:pPr>
      <w:r>
        <w:t>「スリープ」を行うのは、「同期」が必要な時だけではない。</w:t>
      </w:r>
    </w:p>
    <w:p w14:paraId="6D4B171D" w14:textId="02479FE9" w:rsidR="00384E8C" w:rsidRDefault="00384E8C" w:rsidP="00384E8C">
      <w:pPr>
        <w:pStyle w:val="a9"/>
        <w:ind w:firstLine="283"/>
      </w:pPr>
      <w:r>
        <w:rPr>
          <w:rFonts w:hint="eastAsia"/>
        </w:rPr>
        <w:t>前述の「スレッド優先度」でも説明した通り、優先度の高いスレッドがタイムスライスを使い切ってばかりいると、優先度の低いスレッドが動作できなくなる。</w:t>
      </w:r>
    </w:p>
    <w:p w14:paraId="10CE5223" w14:textId="413C782F" w:rsidR="00384E8C" w:rsidRDefault="00384E8C" w:rsidP="00384E8C">
      <w:pPr>
        <w:pStyle w:val="a9"/>
        <w:spacing w:beforeLines="50" w:before="180"/>
        <w:ind w:firstLine="283"/>
      </w:pPr>
      <w:r>
        <w:t>そのため、</w:t>
      </w:r>
      <w:r w:rsidRPr="00384E8C">
        <w:rPr>
          <w:color w:val="FF0000"/>
        </w:rPr>
        <w:t>スレッドの処理では、同期の必要がなくても、定期的にスリープを行うのが作法である</w:t>
      </w:r>
      <w:r>
        <w:t>。</w:t>
      </w:r>
    </w:p>
    <w:p w14:paraId="6DDF6891" w14:textId="173936E0" w:rsidR="00725876" w:rsidRDefault="00384E8C" w:rsidP="00384E8C">
      <w:pPr>
        <w:pStyle w:val="a9"/>
        <w:spacing w:beforeLines="50" w:before="180"/>
        <w:ind w:firstLine="283"/>
      </w:pPr>
      <w:r>
        <w:rPr>
          <w:rFonts w:hint="eastAsia"/>
        </w:rPr>
        <w:t>この場合のスリープは</w:t>
      </w:r>
      <w:r w:rsidR="00725876">
        <w:rPr>
          <w:rFonts w:hint="eastAsia"/>
        </w:rPr>
        <w:t>「待機」目的ではなく、他のスレッドに</w:t>
      </w:r>
      <w:r w:rsidR="004C0DED">
        <w:rPr>
          <w:rFonts w:hint="eastAsia"/>
        </w:rPr>
        <w:t>制御</w:t>
      </w:r>
      <w:r w:rsidR="00725876">
        <w:rPr>
          <w:rFonts w:hint="eastAsia"/>
        </w:rPr>
        <w:t>を明け渡すことが目的である。そのような場合、時間指定なしのスリープ「</w:t>
      </w:r>
      <w:r w:rsidR="00725876">
        <w:rPr>
          <w:rFonts w:hint="eastAsia"/>
        </w:rPr>
        <w:t>Sleep(0)</w:t>
      </w:r>
      <w:r w:rsidR="00725876">
        <w:rPr>
          <w:rFonts w:hint="eastAsia"/>
        </w:rPr>
        <w:t>」を呼び出すとよい。</w:t>
      </w:r>
    </w:p>
    <w:p w14:paraId="33BD2771" w14:textId="372EB719" w:rsidR="00384E8C" w:rsidRDefault="00725876" w:rsidP="00384E8C">
      <w:pPr>
        <w:pStyle w:val="a9"/>
        <w:spacing w:beforeLines="50" w:before="180"/>
        <w:ind w:firstLine="283"/>
      </w:pPr>
      <w:r>
        <w:t>また、</w:t>
      </w:r>
      <w:r w:rsidR="004C0DED">
        <w:t>制御</w:t>
      </w:r>
      <w:r>
        <w:t>を明け渡すだけであれば、</w:t>
      </w:r>
      <w:r>
        <w:rPr>
          <w:rFonts w:hint="eastAsia"/>
        </w:rPr>
        <w:t>「</w:t>
      </w:r>
      <w:r>
        <w:rPr>
          <w:rFonts w:hint="eastAsia"/>
        </w:rPr>
        <w:t>Yiled</w:t>
      </w:r>
      <w:r>
        <w:rPr>
          <w:rFonts w:hint="eastAsia"/>
        </w:rPr>
        <w:t>」（イールド）という手法もある。ただし、</w:t>
      </w:r>
      <w:r>
        <w:rPr>
          <w:rFonts w:hint="eastAsia"/>
        </w:rPr>
        <w:t>Yiled</w:t>
      </w:r>
      <w:r>
        <w:rPr>
          <w:rFonts w:hint="eastAsia"/>
        </w:rPr>
        <w:t>の扱いには注意が必要。</w:t>
      </w:r>
    </w:p>
    <w:p w14:paraId="47193F24" w14:textId="77777777" w:rsidR="001E74FA" w:rsidRDefault="00725876" w:rsidP="00725876">
      <w:pPr>
        <w:pStyle w:val="a9"/>
        <w:spacing w:beforeLines="50" w:before="180"/>
        <w:ind w:firstLine="283"/>
      </w:pPr>
      <w:r w:rsidRPr="00CE5D75">
        <w:rPr>
          <w:color w:val="FF0000"/>
        </w:rPr>
        <w:t>Yield</w:t>
      </w:r>
      <w:r w:rsidRPr="00CE5D75">
        <w:rPr>
          <w:color w:val="FF0000"/>
        </w:rPr>
        <w:t>は、「待機状態にならずに」優先度の同じ他のスレッドに</w:t>
      </w:r>
      <w:r w:rsidR="004C0DED" w:rsidRPr="00CE5D75">
        <w:rPr>
          <w:color w:val="FF0000"/>
        </w:rPr>
        <w:t>制御</w:t>
      </w:r>
      <w:r w:rsidRPr="00CE5D75">
        <w:rPr>
          <w:color w:val="FF0000"/>
        </w:rPr>
        <w:t>を明け渡す。</w:t>
      </w:r>
      <w:r w:rsidR="004C0DED">
        <w:t>つまり、同じ優先度の他のスレッドの処理が済んだらまた自分のスレッドに制御が戻ってきて、下位の優先度のスレッドには制御が移らない。</w:t>
      </w:r>
    </w:p>
    <w:p w14:paraId="0C868D26" w14:textId="7CA7878C" w:rsidR="00725876" w:rsidRDefault="001E74FA" w:rsidP="001E74FA">
      <w:pPr>
        <w:pStyle w:val="a9"/>
        <w:ind w:firstLine="283"/>
      </w:pPr>
      <w:r>
        <w:rPr>
          <w:rFonts w:hint="eastAsia"/>
        </w:rPr>
        <w:t>P</w:t>
      </w:r>
      <w:r w:rsidR="00DF7C5C">
        <w:t>OSIX</w:t>
      </w:r>
      <w:r w:rsidR="00DF7C5C">
        <w:rPr>
          <w:rFonts w:hint="eastAsia"/>
        </w:rPr>
        <w:t>スレッド</w:t>
      </w:r>
      <w:r>
        <w:rPr>
          <w:rFonts w:hint="eastAsia"/>
        </w:rPr>
        <w:t>ライブラリの</w:t>
      </w:r>
      <w:r>
        <w:rPr>
          <w:rFonts w:hint="eastAsia"/>
        </w:rPr>
        <w:t xml:space="preserve"> </w:t>
      </w:r>
      <w:r>
        <w:t xml:space="preserve">sched_yield() </w:t>
      </w:r>
      <w:r>
        <w:t>はこの挙動である。</w:t>
      </w:r>
    </w:p>
    <w:p w14:paraId="2E3C790C" w14:textId="77777777" w:rsidR="001E74FA" w:rsidRDefault="004C0DED" w:rsidP="00725876">
      <w:pPr>
        <w:pStyle w:val="a9"/>
        <w:ind w:firstLine="283"/>
      </w:pPr>
      <w:r>
        <w:t>また、</w:t>
      </w:r>
      <w:r>
        <w:t>Wi</w:t>
      </w:r>
      <w:r w:rsidR="00725876">
        <w:t>n32API</w:t>
      </w:r>
      <w:r w:rsidR="00725876">
        <w:t>の</w:t>
      </w:r>
      <w:r w:rsidR="00725876">
        <w:rPr>
          <w:rFonts w:hint="eastAsia"/>
        </w:rPr>
        <w:t>Yield</w:t>
      </w:r>
      <w:r w:rsidR="00725876">
        <w:rPr>
          <w:rFonts w:hint="eastAsia"/>
        </w:rPr>
        <w:t>は</w:t>
      </w:r>
      <w:r>
        <w:rPr>
          <w:rFonts w:hint="eastAsia"/>
        </w:rPr>
        <w:t>「廃止予定」</w:t>
      </w:r>
      <w:r w:rsidR="00CE5D75">
        <w:rPr>
          <w:rFonts w:hint="eastAsia"/>
        </w:rPr>
        <w:t>であり、</w:t>
      </w:r>
      <w:r>
        <w:rPr>
          <w:rFonts w:hint="eastAsia"/>
        </w:rPr>
        <w:t>使用しないように勧められている。代わりは</w:t>
      </w:r>
      <w:r w:rsidR="00CE5D75">
        <w:rPr>
          <w:rFonts w:hint="eastAsia"/>
        </w:rPr>
        <w:t xml:space="preserve"> </w:t>
      </w:r>
      <w:r w:rsidR="00725876">
        <w:rPr>
          <w:rFonts w:hint="eastAsia"/>
        </w:rPr>
        <w:t>Sleep(0)</w:t>
      </w:r>
      <w:r w:rsidR="001E74FA">
        <w:t xml:space="preserve"> </w:t>
      </w:r>
      <w:r>
        <w:rPr>
          <w:rFonts w:hint="eastAsia"/>
        </w:rPr>
        <w:t>である</w:t>
      </w:r>
      <w:r w:rsidR="00725876">
        <w:rPr>
          <w:rFonts w:hint="eastAsia"/>
        </w:rPr>
        <w:t>。</w:t>
      </w:r>
    </w:p>
    <w:p w14:paraId="4D265B8C" w14:textId="30D550A4" w:rsidR="00725876" w:rsidRDefault="001E74FA" w:rsidP="00725876">
      <w:pPr>
        <w:pStyle w:val="a9"/>
        <w:ind w:firstLine="283"/>
      </w:pPr>
      <w:r>
        <w:rPr>
          <w:rFonts w:hint="eastAsia"/>
        </w:rPr>
        <w:t>ほかにも、</w:t>
      </w:r>
      <w:r>
        <w:rPr>
          <w:rFonts w:hint="eastAsia"/>
        </w:rPr>
        <w:t>Win32API</w:t>
      </w:r>
      <w:r>
        <w:t>には</w:t>
      </w:r>
      <w:r>
        <w:rPr>
          <w:rFonts w:hint="eastAsia"/>
        </w:rPr>
        <w:t>SwitchToThread</w:t>
      </w:r>
      <w:r>
        <w:t xml:space="preserve">() </w:t>
      </w:r>
      <w:r>
        <w:t>という関数が用意されており、こちらは「</w:t>
      </w:r>
      <w:r w:rsidRPr="001E74FA">
        <w:rPr>
          <w:rFonts w:hint="eastAsia"/>
        </w:rPr>
        <w:t>再スケジューリングは、呼び出し側スレッドの優先順位と実行可能な他のスレッドの状態によって決定します</w:t>
      </w:r>
      <w:r>
        <w:rPr>
          <w:rFonts w:hint="eastAsia"/>
        </w:rPr>
        <w:t>」と説明されている。</w:t>
      </w:r>
    </w:p>
    <w:p w14:paraId="724C5362" w14:textId="7AC1DDB1" w:rsidR="00C056CB" w:rsidRDefault="00C056CB" w:rsidP="00725876">
      <w:pPr>
        <w:pStyle w:val="a9"/>
        <w:ind w:firstLine="283"/>
      </w:pPr>
      <w:r>
        <w:t>C++11</w:t>
      </w:r>
      <w:r>
        <w:t>の</w:t>
      </w:r>
      <w:r>
        <w:rPr>
          <w:rFonts w:hint="eastAsia"/>
        </w:rPr>
        <w:t xml:space="preserve"> </w:t>
      </w:r>
      <w:r>
        <w:t xml:space="preserve">std::this_thread::yield() </w:t>
      </w:r>
      <w:r>
        <w:t>は</w:t>
      </w:r>
      <w:r>
        <w:t>OS</w:t>
      </w:r>
      <w:r>
        <w:t>に依存するようである。</w:t>
      </w:r>
    </w:p>
    <w:p w14:paraId="25C2DF4A" w14:textId="723D865C" w:rsidR="004C0DED" w:rsidRDefault="004C0DED" w:rsidP="00C056CB">
      <w:pPr>
        <w:pStyle w:val="a9"/>
        <w:spacing w:beforeLines="50" w:before="180"/>
        <w:ind w:firstLine="283"/>
      </w:pPr>
      <w:r>
        <w:t>他のゲーム用</w:t>
      </w:r>
      <w:r>
        <w:t>SDK</w:t>
      </w:r>
      <w:r>
        <w:t>や</w:t>
      </w:r>
      <w:r>
        <w:rPr>
          <w:rFonts w:hint="eastAsia"/>
        </w:rPr>
        <w:t>Java,C#</w:t>
      </w:r>
      <w:r>
        <w:rPr>
          <w:rFonts w:hint="eastAsia"/>
        </w:rPr>
        <w:t>などにも</w:t>
      </w:r>
      <w:r>
        <w:rPr>
          <w:rFonts w:hint="eastAsia"/>
        </w:rPr>
        <w:t>Yield</w:t>
      </w:r>
      <w:r>
        <w:rPr>
          <w:rFonts w:hint="eastAsia"/>
        </w:rPr>
        <w:t>があるが、挙動が違う場合もあるので、リファレンスマニュアルをよく確認したほうがよい。</w:t>
      </w:r>
    </w:p>
    <w:p w14:paraId="17706A86" w14:textId="3DFD5C80" w:rsidR="00C937D0" w:rsidRDefault="00C937D0" w:rsidP="00C937D0">
      <w:pPr>
        <w:pStyle w:val="1"/>
      </w:pPr>
      <w:bookmarkStart w:id="94" w:name="_Toc379778005"/>
      <w:r>
        <w:rPr>
          <w:rFonts w:hint="eastAsia"/>
        </w:rPr>
        <w:lastRenderedPageBreak/>
        <w:t>様々な同期手法</w:t>
      </w:r>
      <w:bookmarkEnd w:id="94"/>
    </w:p>
    <w:p w14:paraId="7EFAF1FB" w14:textId="0CD64E2F" w:rsidR="003C57DF" w:rsidRDefault="009221E1" w:rsidP="00080C48">
      <w:pPr>
        <w:pStyle w:val="a8"/>
        <w:keepNext/>
        <w:widowControl/>
        <w:ind w:firstLine="283"/>
      </w:pPr>
      <w:r>
        <w:t>まず、様々な同期</w:t>
      </w:r>
      <w:r w:rsidR="00080C48">
        <w:t>手法を列挙する。</w:t>
      </w:r>
    </w:p>
    <w:bookmarkStart w:id="95" w:name="_MON_1452490692"/>
    <w:bookmarkEnd w:id="95"/>
    <w:p w14:paraId="4603301C" w14:textId="77777777" w:rsidR="00DF7C5C" w:rsidRDefault="00DF7C5C" w:rsidP="00696651">
      <w:pPr>
        <w:pStyle w:val="a8"/>
        <w:ind w:leftChars="-270" w:left="-567" w:rightChars="-405" w:right="-850" w:firstLineChars="0" w:firstLine="0"/>
      </w:pPr>
      <w:r>
        <w:object w:dxaOrig="16995" w:dyaOrig="17880" w14:anchorId="475437AB">
          <v:shape id="_x0000_i1039" type="#_x0000_t75" style="width:481.55pt;height:506.9pt" o:ole="">
            <v:imagedata r:id="rId48" o:title=""/>
          </v:shape>
          <o:OLEObject Type="Embed" ProgID="Excel.Sheet.12" ShapeID="_x0000_i1039" DrawAspect="Content" ObjectID="_1453519961" r:id="rId49"/>
        </w:object>
      </w:r>
    </w:p>
    <w:p w14:paraId="5FB7653C" w14:textId="17EF3468" w:rsidR="009221E1" w:rsidRDefault="009221E1" w:rsidP="00696651">
      <w:pPr>
        <w:pStyle w:val="a8"/>
        <w:spacing w:beforeLines="50" w:before="180"/>
        <w:ind w:firstLine="283"/>
      </w:pPr>
      <w:r>
        <w:rPr>
          <w:rFonts w:hint="eastAsia"/>
        </w:rPr>
        <w:t>以上に列挙した</w:t>
      </w:r>
      <w:r w:rsidR="00696651">
        <w:rPr>
          <w:rFonts w:hint="eastAsia"/>
        </w:rPr>
        <w:t>も</w:t>
      </w:r>
      <w:r>
        <w:rPr>
          <w:rFonts w:hint="eastAsia"/>
        </w:rPr>
        <w:t>のは、とりわけ代表的なものである。これらの</w:t>
      </w:r>
      <w:r w:rsidR="00965A76">
        <w:rPr>
          <w:rFonts w:hint="eastAsia"/>
        </w:rPr>
        <w:t>知識があれ</w:t>
      </w:r>
      <w:r>
        <w:rPr>
          <w:rFonts w:hint="eastAsia"/>
        </w:rPr>
        <w:t>ば、ゲーム用</w:t>
      </w:r>
      <w:r>
        <w:rPr>
          <w:rFonts w:hint="eastAsia"/>
        </w:rPr>
        <w:t>SDK</w:t>
      </w:r>
      <w:r>
        <w:rPr>
          <w:rFonts w:hint="eastAsia"/>
        </w:rPr>
        <w:t>にも応用が利く。</w:t>
      </w:r>
    </w:p>
    <w:p w14:paraId="55A99DBE" w14:textId="2E477A84" w:rsidR="009221E1" w:rsidRDefault="009221E1" w:rsidP="00452FF9">
      <w:pPr>
        <w:pStyle w:val="a8"/>
        <w:spacing w:beforeLines="50" w:before="180"/>
        <w:ind w:firstLine="283"/>
      </w:pPr>
      <w:r>
        <w:rPr>
          <w:rFonts w:hint="eastAsia"/>
        </w:rPr>
        <w:t>他には、</w:t>
      </w:r>
      <w:r>
        <w:rPr>
          <w:rFonts w:hint="eastAsia"/>
        </w:rPr>
        <w:t>OpenMP</w:t>
      </w:r>
      <w:r w:rsidR="00043F3B">
        <w:rPr>
          <w:rFonts w:hint="eastAsia"/>
        </w:rPr>
        <w:t>（</w:t>
      </w:r>
      <w:r>
        <w:rPr>
          <w:rFonts w:hint="eastAsia"/>
        </w:rPr>
        <w:t>ミューテックス</w:t>
      </w:r>
      <w:r w:rsidR="00043F3B">
        <w:rPr>
          <w:rFonts w:hint="eastAsia"/>
        </w:rPr>
        <w:t>などの同期処理もある）</w:t>
      </w:r>
      <w:r>
        <w:rPr>
          <w:rFonts w:hint="eastAsia"/>
        </w:rPr>
        <w:t>や、</w:t>
      </w:r>
      <w:r w:rsidR="005C136D">
        <w:rPr>
          <w:rFonts w:hint="eastAsia"/>
        </w:rPr>
        <w:t>Boost C++</w:t>
      </w:r>
      <w:r w:rsidR="005C136D">
        <w:rPr>
          <w:rFonts w:hint="eastAsia"/>
        </w:rPr>
        <w:t>、</w:t>
      </w:r>
      <w:r>
        <w:rPr>
          <w:rFonts w:hint="eastAsia"/>
        </w:rPr>
        <w:t xml:space="preserve">.Net </w:t>
      </w:r>
      <w:r>
        <w:rPr>
          <w:rFonts w:hint="eastAsia"/>
        </w:rPr>
        <w:lastRenderedPageBreak/>
        <w:t>Framework</w:t>
      </w:r>
      <w:r>
        <w:rPr>
          <w:rFonts w:hint="eastAsia"/>
        </w:rPr>
        <w:t>、</w:t>
      </w:r>
      <w:r>
        <w:rPr>
          <w:rFonts w:hint="eastAsia"/>
        </w:rPr>
        <w:t>Java</w:t>
      </w:r>
      <w:r>
        <w:rPr>
          <w:rFonts w:hint="eastAsia"/>
        </w:rPr>
        <w:t>、</w:t>
      </w:r>
      <w:r w:rsidR="00452FF9">
        <w:rPr>
          <w:rFonts w:hint="eastAsia"/>
        </w:rPr>
        <w:t>さらに、</w:t>
      </w:r>
      <w:r>
        <w:rPr>
          <w:rFonts w:hint="eastAsia"/>
        </w:rPr>
        <w:t xml:space="preserve">Visual C++ 2010 </w:t>
      </w:r>
      <w:r w:rsidR="00270BB8">
        <w:rPr>
          <w:rFonts w:hint="eastAsia"/>
        </w:rPr>
        <w:t>で</w:t>
      </w:r>
      <w:r>
        <w:rPr>
          <w:rFonts w:hint="eastAsia"/>
        </w:rPr>
        <w:t>追加された</w:t>
      </w:r>
      <w:r w:rsidR="00270BB8">
        <w:rPr>
          <w:rFonts w:hint="eastAsia"/>
        </w:rPr>
        <w:t>「同時実行ランタイム」</w:t>
      </w:r>
      <w:r>
        <w:rPr>
          <w:rFonts w:hint="eastAsia"/>
        </w:rPr>
        <w:t>ライブラリなど、枚挙にいとまがない。</w:t>
      </w:r>
    </w:p>
    <w:p w14:paraId="3FA7B3B9" w14:textId="28BF1E1B" w:rsidR="000B1780" w:rsidRDefault="000B1780" w:rsidP="00452FF9">
      <w:pPr>
        <w:pStyle w:val="a8"/>
        <w:spacing w:beforeLines="50" w:before="180"/>
        <w:ind w:firstLine="283"/>
      </w:pPr>
      <w:r>
        <w:rPr>
          <w:rFonts w:hint="eastAsia"/>
        </w:rPr>
        <w:t>前述の「様々なスレッド」で</w:t>
      </w:r>
      <w:r w:rsidR="000C0A14">
        <w:rPr>
          <w:rFonts w:hint="eastAsia"/>
        </w:rPr>
        <w:t>は、ゲームプログラミングでにおけるスレッド作成には</w:t>
      </w:r>
      <w:r w:rsidR="000C0A14">
        <w:rPr>
          <w:rFonts w:hint="eastAsia"/>
        </w:rPr>
        <w:t>C++11</w:t>
      </w:r>
      <w:r w:rsidR="000C0A14">
        <w:rPr>
          <w:rFonts w:hint="eastAsia"/>
        </w:rPr>
        <w:t>が向いていないと説明したが、</w:t>
      </w:r>
      <w:r w:rsidR="000C0A14" w:rsidRPr="000C0A14">
        <w:rPr>
          <w:rFonts w:hint="eastAsia"/>
          <w:color w:val="FF0000"/>
        </w:rPr>
        <w:t>同期オブジェクトに関しては、</w:t>
      </w:r>
      <w:r w:rsidRPr="000B1780">
        <w:rPr>
          <w:rFonts w:hint="eastAsia"/>
          <w:color w:val="FF0000"/>
        </w:rPr>
        <w:t>C++11</w:t>
      </w:r>
      <w:r w:rsidR="000C0A14">
        <w:rPr>
          <w:rFonts w:hint="eastAsia"/>
          <w:color w:val="FF0000"/>
        </w:rPr>
        <w:t>を優先的な選択肢と見た方が望ましい。</w:t>
      </w:r>
      <w:r w:rsidR="000C0A14">
        <w:rPr>
          <w:rFonts w:hint="eastAsia"/>
        </w:rPr>
        <w:t>後発なだけに、様々な機能に対応している上、</w:t>
      </w:r>
      <w:r w:rsidR="000C0A14" w:rsidRPr="000C0A14">
        <w:rPr>
          <w:rFonts w:hint="eastAsia"/>
        </w:rPr>
        <w:t>汎用性の高い</w:t>
      </w:r>
      <w:r w:rsidRPr="000C0A14">
        <w:rPr>
          <w:rFonts w:hint="eastAsia"/>
        </w:rPr>
        <w:t>コーディング</w:t>
      </w:r>
      <w:r w:rsidR="000C0A14" w:rsidRPr="000C0A14">
        <w:rPr>
          <w:rFonts w:hint="eastAsia"/>
        </w:rPr>
        <w:t>が行える</w:t>
      </w:r>
      <w:r w:rsidRPr="000C0A14">
        <w:rPr>
          <w:rFonts w:hint="eastAsia"/>
        </w:rPr>
        <w:t>。</w:t>
      </w:r>
      <w:r>
        <w:rPr>
          <w:rFonts w:hint="eastAsia"/>
        </w:rPr>
        <w:t xml:space="preserve">Visual </w:t>
      </w:r>
      <w:r>
        <w:t xml:space="preserve">C++ </w:t>
      </w:r>
      <w:r>
        <w:rPr>
          <w:rFonts w:hint="eastAsia"/>
        </w:rPr>
        <w:t>も</w:t>
      </w:r>
      <w:r>
        <w:rPr>
          <w:rFonts w:hint="eastAsia"/>
        </w:rPr>
        <w:t xml:space="preserve"> C++11 </w:t>
      </w:r>
      <w:r>
        <w:rPr>
          <w:rFonts w:hint="eastAsia"/>
        </w:rPr>
        <w:t>の対応が進んでおり、</w:t>
      </w:r>
      <w:r>
        <w:rPr>
          <w:rFonts w:hint="eastAsia"/>
        </w:rPr>
        <w:t>Win32API</w:t>
      </w:r>
      <w:r>
        <w:rPr>
          <w:rFonts w:hint="eastAsia"/>
        </w:rPr>
        <w:t>よりも高機能</w:t>
      </w:r>
      <w:r w:rsidR="000C0A14">
        <w:rPr>
          <w:rFonts w:hint="eastAsia"/>
        </w:rPr>
        <w:t>な面が</w:t>
      </w:r>
      <w:r>
        <w:rPr>
          <w:rFonts w:hint="eastAsia"/>
        </w:rPr>
        <w:t>ある。</w:t>
      </w:r>
    </w:p>
    <w:p w14:paraId="5026F638" w14:textId="072BC285" w:rsidR="005E5037" w:rsidRPr="005E5037" w:rsidRDefault="005E5037" w:rsidP="009221E1">
      <w:pPr>
        <w:pStyle w:val="a8"/>
        <w:spacing w:beforeLines="50" w:before="180"/>
        <w:ind w:firstLine="283"/>
      </w:pPr>
      <w:r>
        <w:rPr>
          <w:rFonts w:hint="eastAsia"/>
        </w:rPr>
        <w:t>以降、</w:t>
      </w:r>
      <w:r w:rsidR="00934E29">
        <w:rPr>
          <w:rFonts w:hint="eastAsia"/>
        </w:rPr>
        <w:t>各</w:t>
      </w:r>
      <w:r w:rsidR="009221E1">
        <w:rPr>
          <w:rFonts w:hint="eastAsia"/>
        </w:rPr>
        <w:t>同期処理の</w:t>
      </w:r>
      <w:r w:rsidR="00934E29">
        <w:rPr>
          <w:rFonts w:hint="eastAsia"/>
        </w:rPr>
        <w:t>説明</w:t>
      </w:r>
      <w:r w:rsidR="00855782">
        <w:rPr>
          <w:rFonts w:hint="eastAsia"/>
        </w:rPr>
        <w:t>と</w:t>
      </w:r>
      <w:r>
        <w:rPr>
          <w:rFonts w:hint="eastAsia"/>
        </w:rPr>
        <w:t>サンプルプログラムを示す。</w:t>
      </w:r>
    </w:p>
    <w:p w14:paraId="6FCCE634" w14:textId="1686AF17" w:rsidR="0036070F" w:rsidRDefault="0036070F" w:rsidP="0036070F">
      <w:pPr>
        <w:pStyle w:val="2"/>
      </w:pPr>
      <w:bookmarkStart w:id="96" w:name="_Toc379778006"/>
      <w:r>
        <w:rPr>
          <w:rFonts w:hint="eastAsia"/>
        </w:rPr>
        <w:t>排他制御</w:t>
      </w:r>
      <w:r w:rsidR="00DF5076">
        <w:fldChar w:fldCharType="begin"/>
      </w:r>
      <w:r w:rsidR="00DF5076">
        <w:instrText xml:space="preserve"> XE "</w:instrText>
      </w:r>
      <w:r w:rsidR="00DF5076">
        <w:rPr>
          <w:rFonts w:hint="eastAsia"/>
        </w:rPr>
        <w:instrText>排他制御</w:instrText>
      </w:r>
      <w:r w:rsidR="00DF5076">
        <w:instrText>" \y “</w:instrText>
      </w:r>
      <w:r w:rsidR="00DF5076">
        <w:rPr>
          <w:rFonts w:hint="eastAsia"/>
        </w:rPr>
        <w:instrText>はいたせいぎょ</w:instrText>
      </w:r>
      <w:r w:rsidR="00DF5076">
        <w:instrText xml:space="preserve">” </w:instrText>
      </w:r>
      <w:r w:rsidR="00DF5076">
        <w:fldChar w:fldCharType="end"/>
      </w:r>
      <w:r w:rsidR="006A3ABB">
        <w:rPr>
          <w:rFonts w:hint="eastAsia"/>
        </w:rPr>
        <w:t>（ロック</w:t>
      </w:r>
      <w:r w:rsidR="00DF5076">
        <w:fldChar w:fldCharType="begin"/>
      </w:r>
      <w:r w:rsidR="00DF5076">
        <w:instrText xml:space="preserve"> XE "</w:instrText>
      </w:r>
      <w:r w:rsidR="00DF5076">
        <w:rPr>
          <w:rFonts w:hint="eastAsia"/>
        </w:rPr>
        <w:instrText>ロック</w:instrText>
      </w:r>
      <w:r w:rsidR="00DF5076">
        <w:instrText>" \y “</w:instrText>
      </w:r>
      <w:r w:rsidR="00DF5076">
        <w:rPr>
          <w:rFonts w:hint="eastAsia"/>
        </w:rPr>
        <w:instrText>ろっく</w:instrText>
      </w:r>
      <w:r w:rsidR="00DF5076">
        <w:instrText xml:space="preserve">” </w:instrText>
      </w:r>
      <w:r w:rsidR="00DF5076">
        <w:fldChar w:fldCharType="end"/>
      </w:r>
      <w:r w:rsidR="006A3ABB">
        <w:rPr>
          <w:rFonts w:hint="eastAsia"/>
        </w:rPr>
        <w:t>）</w:t>
      </w:r>
      <w:bookmarkEnd w:id="96"/>
    </w:p>
    <w:p w14:paraId="22A85965" w14:textId="00568DEC" w:rsidR="0036070F" w:rsidRDefault="006A3ABB" w:rsidP="0036070F">
      <w:pPr>
        <w:pStyle w:val="a9"/>
        <w:ind w:firstLineChars="128" w:firstLine="269"/>
      </w:pPr>
      <w:r>
        <w:rPr>
          <w:rFonts w:hint="eastAsia"/>
        </w:rPr>
        <w:t>前述の「データ破損」の問題で示した</w:t>
      </w:r>
      <w:r w:rsidR="000A1665">
        <w:rPr>
          <w:rFonts w:hint="eastAsia"/>
        </w:rPr>
        <w:t>ように、共有する情報に対して「不可分操作」（アトミック操作）を保証するために用いる制御手法。</w:t>
      </w:r>
    </w:p>
    <w:p w14:paraId="138F43EB" w14:textId="4B980187" w:rsidR="000A1665" w:rsidRDefault="000A1665" w:rsidP="0036070F">
      <w:pPr>
        <w:pStyle w:val="a9"/>
        <w:ind w:firstLineChars="128" w:firstLine="269"/>
      </w:pPr>
      <w:r>
        <w:rPr>
          <w:rFonts w:hint="eastAsia"/>
        </w:rPr>
        <w:t>様々なバリエーションがあるため、動作環境や処理に合わせて適切な技術を用いる。</w:t>
      </w:r>
    </w:p>
    <w:p w14:paraId="217F68E5" w14:textId="767AF5BA" w:rsidR="000A1665" w:rsidRDefault="000A1665" w:rsidP="004362AB">
      <w:pPr>
        <w:pStyle w:val="a9"/>
        <w:spacing w:beforeLines="50" w:before="180"/>
        <w:ind w:firstLineChars="128" w:firstLine="269"/>
      </w:pPr>
      <w:r>
        <w:t>ロックを多用することでデータ破損を免れ</w:t>
      </w:r>
      <w:r w:rsidR="004362AB">
        <w:t>ることができても</w:t>
      </w:r>
      <w:r>
        <w:t>、過剰なロックはパフォーマンス低下やデッドロックなど</w:t>
      </w:r>
      <w:r w:rsidR="004362AB">
        <w:t>の</w:t>
      </w:r>
      <w:r>
        <w:t>問題にもつながることに注意が必要。</w:t>
      </w:r>
    </w:p>
    <w:p w14:paraId="29E0CAFB" w14:textId="000511AF" w:rsidR="00737B12" w:rsidRDefault="0036070F" w:rsidP="00737B12">
      <w:pPr>
        <w:pStyle w:val="2"/>
      </w:pPr>
      <w:bookmarkStart w:id="97" w:name="_Toc379778007"/>
      <w:r>
        <w:rPr>
          <w:rFonts w:hint="eastAsia"/>
        </w:rPr>
        <w:t>排他制御：</w:t>
      </w:r>
      <w:r w:rsidR="00737B12">
        <w:rPr>
          <w:rFonts w:hint="eastAsia"/>
        </w:rPr>
        <w:t>通常変数でロック</w:t>
      </w:r>
      <w:r w:rsidR="000A1665">
        <w:rPr>
          <w:rFonts w:hint="eastAsia"/>
        </w:rPr>
        <w:t>（誤ったロック）</w:t>
      </w:r>
      <w:bookmarkEnd w:id="97"/>
    </w:p>
    <w:p w14:paraId="6CF3D122" w14:textId="12C51A9A" w:rsidR="004362AB" w:rsidRDefault="004362AB" w:rsidP="00737B12">
      <w:pPr>
        <w:pStyle w:val="a9"/>
        <w:ind w:firstLineChars="128" w:firstLine="269"/>
      </w:pPr>
      <w:r>
        <w:t>まず、他の処理との比較用に、</w:t>
      </w:r>
      <w:r w:rsidR="002F106C">
        <w:rPr>
          <w:rFonts w:hint="eastAsia"/>
        </w:rPr>
        <w:t>開発言語</w:t>
      </w:r>
      <w:r>
        <w:t>や</w:t>
      </w:r>
      <w:r>
        <w:t>SDK</w:t>
      </w:r>
      <w:r>
        <w:t>で提供された機能を用いず、通常変数だけでロックを実装した場合のサンプルを示す。</w:t>
      </w:r>
    </w:p>
    <w:p w14:paraId="448A5A34" w14:textId="67E1EBAE" w:rsidR="004362AB" w:rsidRDefault="004362AB" w:rsidP="00737B12">
      <w:pPr>
        <w:pStyle w:val="a9"/>
        <w:ind w:firstLineChars="128" w:firstLine="269"/>
      </w:pPr>
      <w:r>
        <w:t>これは誤ったプログラミングの</w:t>
      </w:r>
      <w:r w:rsidR="00590471">
        <w:t>サンプル</w:t>
      </w:r>
      <w:r>
        <w:t>である。</w:t>
      </w:r>
    </w:p>
    <w:p w14:paraId="2FD7BFB3" w14:textId="02DBC7BD" w:rsidR="00737B12" w:rsidRDefault="00737B12" w:rsidP="00737B12">
      <w:pPr>
        <w:pStyle w:val="a9"/>
        <w:ind w:firstLineChars="128" w:firstLine="269"/>
      </w:pPr>
      <w:r>
        <w:t>最も高速ではあるが、同期が成立していない。</w:t>
      </w:r>
    </w:p>
    <w:p w14:paraId="02E1F891" w14:textId="6E4372DE" w:rsidR="00737B12" w:rsidRDefault="00737B12" w:rsidP="00737B12">
      <w:pPr>
        <w:pStyle w:val="3"/>
      </w:pPr>
      <w:bookmarkStart w:id="98" w:name="_Toc379778008"/>
      <w:r>
        <w:t>Win32</w:t>
      </w:r>
      <w:r w:rsidR="000D7241">
        <w:t>API</w:t>
      </w:r>
      <w:r>
        <w:rPr>
          <w:rFonts w:hint="eastAsia"/>
        </w:rPr>
        <w:t>版</w:t>
      </w:r>
      <w:bookmarkEnd w:id="98"/>
    </w:p>
    <w:p w14:paraId="3209918B" w14:textId="512FD148" w:rsidR="00737B12" w:rsidRDefault="004362AB" w:rsidP="00737B12">
      <w:pPr>
        <w:pStyle w:val="aa"/>
        <w:ind w:left="447" w:firstLine="283"/>
      </w:pPr>
      <w:r>
        <w:t>スレッド作成と処理時間計測に</w:t>
      </w:r>
      <w:r>
        <w:rPr>
          <w:rFonts w:hint="eastAsia"/>
        </w:rPr>
        <w:t>Win32</w:t>
      </w:r>
      <w:r w:rsidR="000D7241">
        <w:t>API</w:t>
      </w:r>
      <w:r>
        <w:rPr>
          <w:rFonts w:hint="eastAsia"/>
        </w:rPr>
        <w:t>を用いる。ロック制御はスタティック変数</w:t>
      </w:r>
      <w:r w:rsidR="00590471">
        <w:rPr>
          <w:rFonts w:hint="eastAsia"/>
        </w:rPr>
        <w:t>によるフラグで行う</w:t>
      </w:r>
      <w:r>
        <w:rPr>
          <w:rFonts w:hint="eastAsia"/>
        </w:rPr>
        <w:t>。</w:t>
      </w:r>
    </w:p>
    <w:p w14:paraId="34214430" w14:textId="481C6340" w:rsidR="00737B12" w:rsidRDefault="005A5AF6" w:rsidP="004362AB">
      <w:pPr>
        <w:pStyle w:val="aa"/>
        <w:keepNext/>
        <w:widowControl/>
        <w:spacing w:beforeLines="50" w:before="180"/>
        <w:ind w:leftChars="203" w:left="447" w:hangingChars="10" w:hanging="21"/>
      </w:pPr>
      <w:r>
        <w:rPr>
          <w:rFonts w:hint="eastAsia"/>
        </w:rPr>
        <w:t>（</w:t>
      </w:r>
      <w:r>
        <w:rPr>
          <w:rFonts w:hint="eastAsia"/>
        </w:rPr>
        <w:t>Win32API</w:t>
      </w:r>
      <w:r>
        <w:rPr>
          <w:rFonts w:hint="eastAsia"/>
        </w:rPr>
        <w:t>版）</w:t>
      </w:r>
      <w:r w:rsidR="004362AB">
        <w:rPr>
          <w:rFonts w:hint="eastAsia"/>
        </w:rPr>
        <w:t>通常変数によるロック</w:t>
      </w:r>
      <w:r w:rsidR="00590471">
        <w:rPr>
          <w:rFonts w:hint="eastAsia"/>
        </w:rPr>
        <w:t>制御</w:t>
      </w:r>
      <w:r w:rsidR="00737B12">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012697B" w14:textId="77777777" w:rsidTr="000A1665">
        <w:tc>
          <w:tcPr>
            <w:tcW w:w="8494" w:type="dxa"/>
          </w:tcPr>
          <w:p w14:paraId="3E3EE1A5" w14:textId="77777777" w:rsidR="006C4F1D" w:rsidRDefault="006C4F1D" w:rsidP="006C4F1D">
            <w:pPr>
              <w:pStyle w:val="3-"/>
            </w:pPr>
            <w:r>
              <w:t>#include &lt;stdio.h&gt;</w:t>
            </w:r>
          </w:p>
          <w:p w14:paraId="0D634B64" w14:textId="77777777" w:rsidR="006C4F1D" w:rsidRDefault="006C4F1D" w:rsidP="006C4F1D">
            <w:pPr>
              <w:pStyle w:val="3-"/>
            </w:pPr>
            <w:r>
              <w:t>#include &lt;stdlib.h&gt;</w:t>
            </w:r>
          </w:p>
          <w:p w14:paraId="354FE3A4" w14:textId="77777777" w:rsidR="006C4F1D" w:rsidRDefault="006C4F1D" w:rsidP="006C4F1D">
            <w:pPr>
              <w:pStyle w:val="3-"/>
            </w:pPr>
          </w:p>
          <w:p w14:paraId="54DCD9C7" w14:textId="77777777" w:rsidR="006C4F1D" w:rsidRDefault="006C4F1D" w:rsidP="006C4F1D">
            <w:pPr>
              <w:pStyle w:val="3-"/>
            </w:pPr>
            <w:r>
              <w:t>#include &lt;Windows.h&gt;</w:t>
            </w:r>
          </w:p>
          <w:p w14:paraId="379B80E8" w14:textId="77777777" w:rsidR="006C4F1D" w:rsidRDefault="006C4F1D" w:rsidP="006C4F1D">
            <w:pPr>
              <w:pStyle w:val="3-"/>
            </w:pPr>
            <w:r>
              <w:t>#include &lt;Process.h&gt;</w:t>
            </w:r>
          </w:p>
          <w:p w14:paraId="63AD2769" w14:textId="77777777" w:rsidR="006C4F1D" w:rsidRDefault="006C4F1D" w:rsidP="006C4F1D">
            <w:pPr>
              <w:pStyle w:val="3-"/>
            </w:pPr>
          </w:p>
          <w:p w14:paraId="04CDCCE7" w14:textId="77777777" w:rsidR="006C4F1D" w:rsidRPr="00152C50" w:rsidRDefault="006C4F1D" w:rsidP="006C4F1D">
            <w:pPr>
              <w:pStyle w:val="3-"/>
              <w:rPr>
                <w:color w:val="00B050"/>
              </w:rPr>
            </w:pPr>
            <w:r w:rsidRPr="00152C50">
              <w:rPr>
                <w:rFonts w:hint="eastAsia"/>
                <w:color w:val="00B050"/>
              </w:rPr>
              <w:t>//ロック取得用変数</w:t>
            </w:r>
          </w:p>
          <w:p w14:paraId="663A60A7" w14:textId="77777777" w:rsidR="006C4F1D" w:rsidRPr="00146B14" w:rsidRDefault="006C4F1D" w:rsidP="006C4F1D">
            <w:pPr>
              <w:pStyle w:val="3-"/>
              <w:rPr>
                <w:color w:val="FF0000"/>
              </w:rPr>
            </w:pPr>
            <w:r w:rsidRPr="00146B14">
              <w:rPr>
                <w:color w:val="FF0000"/>
              </w:rPr>
              <w:t>static int s_lock = 0;</w:t>
            </w:r>
          </w:p>
          <w:p w14:paraId="689AE359" w14:textId="77777777" w:rsidR="006C4F1D" w:rsidRDefault="006C4F1D" w:rsidP="006C4F1D">
            <w:pPr>
              <w:pStyle w:val="3-"/>
            </w:pPr>
          </w:p>
          <w:p w14:paraId="1910B0C4" w14:textId="77777777" w:rsidR="006C4F1D" w:rsidRPr="00152C50" w:rsidRDefault="006C4F1D" w:rsidP="006C4F1D">
            <w:pPr>
              <w:pStyle w:val="3-"/>
              <w:rPr>
                <w:color w:val="00B050"/>
              </w:rPr>
            </w:pPr>
            <w:r w:rsidRPr="00152C50">
              <w:rPr>
                <w:rFonts w:hint="eastAsia"/>
                <w:color w:val="00B050"/>
              </w:rPr>
              <w:lastRenderedPageBreak/>
              <w:t>//共有データ</w:t>
            </w:r>
          </w:p>
          <w:p w14:paraId="305A041B" w14:textId="77777777" w:rsidR="006C4F1D" w:rsidRDefault="006C4F1D" w:rsidP="006C4F1D">
            <w:pPr>
              <w:pStyle w:val="3-"/>
            </w:pPr>
            <w:r>
              <w:t>static int s_commonData = 0;</w:t>
            </w:r>
          </w:p>
          <w:p w14:paraId="085C3C6E" w14:textId="77777777" w:rsidR="006C4F1D" w:rsidRDefault="006C4F1D" w:rsidP="006C4F1D">
            <w:pPr>
              <w:pStyle w:val="3-"/>
            </w:pPr>
          </w:p>
          <w:p w14:paraId="5586F96A" w14:textId="77777777" w:rsidR="006C4F1D" w:rsidRPr="00152C50" w:rsidRDefault="006C4F1D" w:rsidP="006C4F1D">
            <w:pPr>
              <w:pStyle w:val="3-"/>
              <w:rPr>
                <w:color w:val="00B050"/>
              </w:rPr>
            </w:pPr>
            <w:r w:rsidRPr="00152C50">
              <w:rPr>
                <w:rFonts w:hint="eastAsia"/>
                <w:color w:val="00B050"/>
              </w:rPr>
              <w:t>//スレッド固有データ</w:t>
            </w:r>
          </w:p>
          <w:p w14:paraId="361B2CDA" w14:textId="77777777" w:rsidR="006C4F1D" w:rsidRDefault="006C4F1D" w:rsidP="006C4F1D">
            <w:pPr>
              <w:pStyle w:val="3-"/>
            </w:pPr>
            <w:r>
              <w:t>__declspec(thread) int s_tlsData = 0;</w:t>
            </w:r>
          </w:p>
          <w:p w14:paraId="4B947CC3" w14:textId="77777777" w:rsidR="006C4F1D" w:rsidRDefault="006C4F1D" w:rsidP="006C4F1D">
            <w:pPr>
              <w:pStyle w:val="3-"/>
            </w:pPr>
          </w:p>
          <w:p w14:paraId="1A832F51" w14:textId="77777777" w:rsidR="006C4F1D" w:rsidRPr="00152C50" w:rsidRDefault="006C4F1D" w:rsidP="006C4F1D">
            <w:pPr>
              <w:pStyle w:val="3-"/>
              <w:rPr>
                <w:color w:val="00B050"/>
              </w:rPr>
            </w:pPr>
            <w:r w:rsidRPr="00152C50">
              <w:rPr>
                <w:rFonts w:hint="eastAsia"/>
                <w:color w:val="00B050"/>
              </w:rPr>
              <w:t>//スレッド</w:t>
            </w:r>
          </w:p>
          <w:p w14:paraId="35BAEE2C" w14:textId="77777777" w:rsidR="006C4F1D" w:rsidRDefault="006C4F1D" w:rsidP="006C4F1D">
            <w:pPr>
              <w:pStyle w:val="3-"/>
            </w:pPr>
            <w:r>
              <w:t>unsigned int WINAPI threadFunc(void* param_p)</w:t>
            </w:r>
          </w:p>
          <w:p w14:paraId="5F4FED37" w14:textId="77777777" w:rsidR="006C4F1D" w:rsidRDefault="006C4F1D" w:rsidP="006C4F1D">
            <w:pPr>
              <w:pStyle w:val="3-"/>
            </w:pPr>
            <w:r>
              <w:t>{</w:t>
            </w:r>
          </w:p>
          <w:p w14:paraId="184C5204" w14:textId="77777777" w:rsidR="006C4F1D" w:rsidRDefault="006C4F1D" w:rsidP="006C4F1D">
            <w:pPr>
              <w:pStyle w:val="3-"/>
            </w:pPr>
            <w:r>
              <w:rPr>
                <w:rFonts w:hint="eastAsia"/>
              </w:rPr>
              <w:tab/>
            </w:r>
            <w:r w:rsidRPr="00152C50">
              <w:rPr>
                <w:rFonts w:hint="eastAsia"/>
                <w:color w:val="00B050"/>
              </w:rPr>
              <w:t>//パラメータ受け取り</w:t>
            </w:r>
          </w:p>
          <w:p w14:paraId="42F320AB" w14:textId="77777777" w:rsidR="006C4F1D" w:rsidRDefault="006C4F1D" w:rsidP="006C4F1D">
            <w:pPr>
              <w:pStyle w:val="3-"/>
            </w:pPr>
            <w:r>
              <w:tab/>
              <w:t>const char* name = static_cast&lt;const char*&gt;(param_p);</w:t>
            </w:r>
          </w:p>
          <w:p w14:paraId="04392953" w14:textId="77777777" w:rsidR="006C4F1D" w:rsidRDefault="006C4F1D" w:rsidP="006C4F1D">
            <w:pPr>
              <w:pStyle w:val="3-"/>
            </w:pPr>
          </w:p>
          <w:p w14:paraId="1FF30988" w14:textId="77777777" w:rsidR="006C4F1D" w:rsidRPr="00152C50" w:rsidRDefault="006C4F1D" w:rsidP="006C4F1D">
            <w:pPr>
              <w:pStyle w:val="3-"/>
              <w:rPr>
                <w:color w:val="00B050"/>
              </w:rPr>
            </w:pPr>
            <w:r>
              <w:rPr>
                <w:rFonts w:hint="eastAsia"/>
              </w:rPr>
              <w:tab/>
            </w:r>
            <w:r w:rsidRPr="00152C50">
              <w:rPr>
                <w:rFonts w:hint="eastAsia"/>
                <w:color w:val="00B050"/>
              </w:rPr>
              <w:t>//開始</w:t>
            </w:r>
          </w:p>
          <w:p w14:paraId="49C1589C" w14:textId="77777777" w:rsidR="006C4F1D" w:rsidRDefault="006C4F1D" w:rsidP="006C4F1D">
            <w:pPr>
              <w:pStyle w:val="3-"/>
            </w:pPr>
            <w:r>
              <w:tab/>
              <w:t>printf("- begin:%s -\n", name);</w:t>
            </w:r>
          </w:p>
          <w:p w14:paraId="197126FA" w14:textId="77777777" w:rsidR="006C4F1D" w:rsidRDefault="006C4F1D" w:rsidP="006C4F1D">
            <w:pPr>
              <w:pStyle w:val="3-"/>
            </w:pPr>
            <w:r>
              <w:tab/>
              <w:t>fflush(stdout);</w:t>
            </w:r>
          </w:p>
          <w:p w14:paraId="24F0F12E" w14:textId="77777777" w:rsidR="006C4F1D" w:rsidRDefault="006C4F1D" w:rsidP="006C4F1D">
            <w:pPr>
              <w:pStyle w:val="3-"/>
            </w:pPr>
          </w:p>
          <w:p w14:paraId="4A613991" w14:textId="77777777" w:rsidR="006C4F1D" w:rsidRDefault="006C4F1D" w:rsidP="006C4F1D">
            <w:pPr>
              <w:pStyle w:val="3-"/>
            </w:pPr>
            <w:r>
              <w:rPr>
                <w:rFonts w:hint="eastAsia"/>
              </w:rPr>
              <w:tab/>
            </w:r>
            <w:r w:rsidRPr="00152C50">
              <w:rPr>
                <w:rFonts w:hint="eastAsia"/>
                <w:color w:val="00B050"/>
              </w:rPr>
              <w:t>//処理</w:t>
            </w:r>
          </w:p>
          <w:p w14:paraId="0EEA50F0" w14:textId="77777777" w:rsidR="006C4F1D" w:rsidRDefault="006C4F1D" w:rsidP="006C4F1D">
            <w:pPr>
              <w:pStyle w:val="3-"/>
            </w:pPr>
            <w:r>
              <w:tab/>
              <w:t>for (int i = 0; i &lt; 3; ++i)</w:t>
            </w:r>
          </w:p>
          <w:p w14:paraId="4E2FB1D2" w14:textId="77777777" w:rsidR="006C4F1D" w:rsidRDefault="006C4F1D" w:rsidP="006C4F1D">
            <w:pPr>
              <w:pStyle w:val="3-"/>
            </w:pPr>
            <w:r>
              <w:tab/>
              <w:t>{</w:t>
            </w:r>
          </w:p>
          <w:p w14:paraId="16C5ACB1" w14:textId="77777777" w:rsidR="006C4F1D" w:rsidRDefault="006C4F1D" w:rsidP="006C4F1D">
            <w:pPr>
              <w:pStyle w:val="3-"/>
            </w:pPr>
            <w:r>
              <w:rPr>
                <w:rFonts w:hint="eastAsia"/>
              </w:rPr>
              <w:tab/>
            </w:r>
            <w:r>
              <w:rPr>
                <w:rFonts w:hint="eastAsia"/>
              </w:rPr>
              <w:tab/>
            </w:r>
            <w:r w:rsidRPr="00146B14">
              <w:rPr>
                <w:rFonts w:hint="eastAsia"/>
                <w:color w:val="00B050"/>
              </w:rPr>
              <w:t>//ロック取得用変数でロック取得待ち</w:t>
            </w:r>
          </w:p>
          <w:p w14:paraId="387ECF41" w14:textId="77777777" w:rsidR="006C4F1D" w:rsidRDefault="006C4F1D" w:rsidP="006C4F1D">
            <w:pPr>
              <w:pStyle w:val="3-"/>
            </w:pPr>
            <w:r>
              <w:tab/>
            </w:r>
            <w:r>
              <w:tab/>
            </w:r>
            <w:r w:rsidRPr="00146B14">
              <w:rPr>
                <w:color w:val="FF0000"/>
              </w:rPr>
              <w:t>while (s_lock != 0){} s_lock = 1;</w:t>
            </w:r>
          </w:p>
          <w:p w14:paraId="73E1B8FE" w14:textId="77777777" w:rsidR="006C4F1D" w:rsidRDefault="006C4F1D" w:rsidP="006C4F1D">
            <w:pPr>
              <w:pStyle w:val="3-"/>
            </w:pPr>
            <w:r>
              <w:tab/>
            </w:r>
            <w:r>
              <w:tab/>
            </w:r>
          </w:p>
          <w:p w14:paraId="3582D3F2" w14:textId="77777777" w:rsidR="006C4F1D" w:rsidRDefault="006C4F1D" w:rsidP="006C4F1D">
            <w:pPr>
              <w:pStyle w:val="3-"/>
            </w:pPr>
            <w:r>
              <w:rPr>
                <w:rFonts w:hint="eastAsia"/>
              </w:rPr>
              <w:tab/>
            </w:r>
            <w:r>
              <w:rPr>
                <w:rFonts w:hint="eastAsia"/>
              </w:rPr>
              <w:tab/>
            </w:r>
            <w:r w:rsidRPr="00146B14">
              <w:rPr>
                <w:rFonts w:hint="eastAsia"/>
                <w:color w:val="00B050"/>
              </w:rPr>
              <w:t>//データ表示（前）</w:t>
            </w:r>
          </w:p>
          <w:p w14:paraId="7709C580" w14:textId="77777777" w:rsidR="006C4F1D" w:rsidRDefault="006C4F1D" w:rsidP="006C4F1D">
            <w:pPr>
              <w:pStyle w:val="3-"/>
            </w:pPr>
            <w:r>
              <w:tab/>
            </w:r>
            <w:r>
              <w:tab/>
              <w:t>printf("%s: [BEFORE] commonData=%d, tlsData=%d\n", name, s_commonData, s_tlsData);</w:t>
            </w:r>
          </w:p>
          <w:p w14:paraId="4CEAB07E" w14:textId="77777777" w:rsidR="006C4F1D" w:rsidRDefault="006C4F1D" w:rsidP="006C4F1D">
            <w:pPr>
              <w:pStyle w:val="3-"/>
            </w:pPr>
            <w:r>
              <w:tab/>
            </w:r>
            <w:r>
              <w:tab/>
              <w:t>fflush(stdout);</w:t>
            </w:r>
          </w:p>
          <w:p w14:paraId="6281A850" w14:textId="77777777" w:rsidR="006C4F1D" w:rsidRDefault="006C4F1D" w:rsidP="006C4F1D">
            <w:pPr>
              <w:pStyle w:val="3-"/>
            </w:pPr>
          </w:p>
          <w:p w14:paraId="2322FD66" w14:textId="77777777" w:rsidR="006C4F1D" w:rsidRDefault="006C4F1D" w:rsidP="006C4F1D">
            <w:pPr>
              <w:pStyle w:val="3-"/>
            </w:pPr>
            <w:r>
              <w:rPr>
                <w:rFonts w:hint="eastAsia"/>
              </w:rPr>
              <w:tab/>
            </w:r>
            <w:r>
              <w:rPr>
                <w:rFonts w:hint="eastAsia"/>
              </w:rPr>
              <w:tab/>
            </w:r>
            <w:r w:rsidRPr="00146B14">
              <w:rPr>
                <w:rFonts w:hint="eastAsia"/>
                <w:color w:val="00B050"/>
              </w:rPr>
              <w:t>//データ取得</w:t>
            </w:r>
          </w:p>
          <w:p w14:paraId="106000F5" w14:textId="77777777" w:rsidR="006C4F1D" w:rsidRDefault="006C4F1D" w:rsidP="006C4F1D">
            <w:pPr>
              <w:pStyle w:val="3-"/>
            </w:pPr>
            <w:r>
              <w:tab/>
            </w:r>
            <w:r>
              <w:tab/>
              <w:t>int common_data = s_commonData;</w:t>
            </w:r>
          </w:p>
          <w:p w14:paraId="4E1174BF" w14:textId="77777777" w:rsidR="006C4F1D" w:rsidRDefault="006C4F1D" w:rsidP="006C4F1D">
            <w:pPr>
              <w:pStyle w:val="3-"/>
            </w:pPr>
            <w:r>
              <w:tab/>
            </w:r>
            <w:r>
              <w:tab/>
              <w:t>int tls_data = s_tlsData;</w:t>
            </w:r>
          </w:p>
          <w:p w14:paraId="0EB890A4" w14:textId="77777777" w:rsidR="006C4F1D" w:rsidRDefault="006C4F1D" w:rsidP="006C4F1D">
            <w:pPr>
              <w:pStyle w:val="3-"/>
            </w:pPr>
          </w:p>
          <w:p w14:paraId="5991A178" w14:textId="77777777" w:rsidR="006C4F1D" w:rsidRDefault="006C4F1D" w:rsidP="006C4F1D">
            <w:pPr>
              <w:pStyle w:val="3-"/>
            </w:pPr>
            <w:r>
              <w:rPr>
                <w:rFonts w:hint="eastAsia"/>
              </w:rPr>
              <w:tab/>
            </w:r>
            <w:r>
              <w:rPr>
                <w:rFonts w:hint="eastAsia"/>
              </w:rPr>
              <w:tab/>
            </w:r>
            <w:r w:rsidRPr="00146B14">
              <w:rPr>
                <w:rFonts w:hint="eastAsia"/>
                <w:color w:val="00B050"/>
              </w:rPr>
              <w:t>//データ更新</w:t>
            </w:r>
          </w:p>
          <w:p w14:paraId="42EC53C8" w14:textId="77777777" w:rsidR="006C4F1D" w:rsidRDefault="006C4F1D" w:rsidP="006C4F1D">
            <w:pPr>
              <w:pStyle w:val="3-"/>
            </w:pPr>
            <w:r>
              <w:tab/>
            </w:r>
            <w:r>
              <w:tab/>
              <w:t>++common_data;</w:t>
            </w:r>
          </w:p>
          <w:p w14:paraId="7F56FBAA" w14:textId="77777777" w:rsidR="006C4F1D" w:rsidRDefault="006C4F1D" w:rsidP="006C4F1D">
            <w:pPr>
              <w:pStyle w:val="3-"/>
            </w:pPr>
            <w:r>
              <w:tab/>
            </w:r>
            <w:r>
              <w:tab/>
              <w:t>++tls_data;</w:t>
            </w:r>
          </w:p>
          <w:p w14:paraId="4701AB0F" w14:textId="77777777" w:rsidR="006C4F1D" w:rsidRDefault="006C4F1D" w:rsidP="006C4F1D">
            <w:pPr>
              <w:pStyle w:val="3-"/>
            </w:pPr>
          </w:p>
          <w:p w14:paraId="260C337F" w14:textId="77777777" w:rsidR="006C4F1D" w:rsidRDefault="006C4F1D" w:rsidP="006C4F1D">
            <w:pPr>
              <w:pStyle w:val="3-"/>
            </w:pPr>
            <w:r>
              <w:rPr>
                <w:rFonts w:hint="eastAsia"/>
              </w:rPr>
              <w:tab/>
            </w:r>
            <w:r>
              <w:rPr>
                <w:rFonts w:hint="eastAsia"/>
              </w:rPr>
              <w:tab/>
            </w:r>
            <w:r w:rsidRPr="00146B14">
              <w:rPr>
                <w:rFonts w:hint="eastAsia"/>
                <w:color w:val="00B050"/>
              </w:rPr>
              <w:t>//若干ランダムでスリープ（0～4 msec）</w:t>
            </w:r>
          </w:p>
          <w:p w14:paraId="3D2048D5" w14:textId="77777777" w:rsidR="006C4F1D" w:rsidRDefault="006C4F1D" w:rsidP="006C4F1D">
            <w:pPr>
              <w:pStyle w:val="3-"/>
            </w:pPr>
            <w:r>
              <w:tab/>
            </w:r>
            <w:r>
              <w:tab/>
              <w:t>Sleep(rand() % 5);</w:t>
            </w:r>
          </w:p>
          <w:p w14:paraId="1A96E7FA" w14:textId="77777777" w:rsidR="006C4F1D" w:rsidRDefault="006C4F1D" w:rsidP="006C4F1D">
            <w:pPr>
              <w:pStyle w:val="3-"/>
            </w:pPr>
          </w:p>
          <w:p w14:paraId="2A4E1812" w14:textId="77777777" w:rsidR="006C4F1D" w:rsidRDefault="006C4F1D" w:rsidP="006C4F1D">
            <w:pPr>
              <w:pStyle w:val="3-"/>
            </w:pPr>
            <w:r>
              <w:rPr>
                <w:rFonts w:hint="eastAsia"/>
              </w:rPr>
              <w:tab/>
            </w:r>
            <w:r>
              <w:rPr>
                <w:rFonts w:hint="eastAsia"/>
              </w:rPr>
              <w:tab/>
            </w:r>
            <w:r w:rsidRPr="00146B14">
              <w:rPr>
                <w:rFonts w:hint="eastAsia"/>
                <w:color w:val="00B050"/>
              </w:rPr>
              <w:t>//データ書き戻し</w:t>
            </w:r>
          </w:p>
          <w:p w14:paraId="10FE3180" w14:textId="77777777" w:rsidR="006C4F1D" w:rsidRDefault="006C4F1D" w:rsidP="006C4F1D">
            <w:pPr>
              <w:pStyle w:val="3-"/>
            </w:pPr>
            <w:r>
              <w:tab/>
            </w:r>
            <w:r>
              <w:tab/>
              <w:t>s_commonData = common_data;</w:t>
            </w:r>
          </w:p>
          <w:p w14:paraId="02BDAF81" w14:textId="77777777" w:rsidR="006C4F1D" w:rsidRDefault="006C4F1D" w:rsidP="006C4F1D">
            <w:pPr>
              <w:pStyle w:val="3-"/>
            </w:pPr>
            <w:r>
              <w:tab/>
            </w:r>
            <w:r>
              <w:tab/>
              <w:t>s_tlsData = tls_data;</w:t>
            </w:r>
          </w:p>
          <w:p w14:paraId="42029D96" w14:textId="77777777" w:rsidR="006C4F1D" w:rsidRDefault="006C4F1D" w:rsidP="006C4F1D">
            <w:pPr>
              <w:pStyle w:val="3-"/>
            </w:pPr>
          </w:p>
          <w:p w14:paraId="79646666" w14:textId="77777777" w:rsidR="006C4F1D" w:rsidRDefault="006C4F1D" w:rsidP="006C4F1D">
            <w:pPr>
              <w:pStyle w:val="3-"/>
            </w:pPr>
            <w:r>
              <w:rPr>
                <w:rFonts w:hint="eastAsia"/>
              </w:rPr>
              <w:tab/>
            </w:r>
            <w:r>
              <w:rPr>
                <w:rFonts w:hint="eastAsia"/>
              </w:rPr>
              <w:tab/>
            </w:r>
            <w:r w:rsidRPr="00146B14">
              <w:rPr>
                <w:rFonts w:hint="eastAsia"/>
                <w:color w:val="00B050"/>
              </w:rPr>
              <w:t>//データ表示（後）</w:t>
            </w:r>
          </w:p>
          <w:p w14:paraId="1BB93EE8" w14:textId="77777777" w:rsidR="006C4F1D" w:rsidRDefault="006C4F1D" w:rsidP="006C4F1D">
            <w:pPr>
              <w:pStyle w:val="3-"/>
            </w:pPr>
            <w:r>
              <w:tab/>
            </w:r>
            <w:r>
              <w:tab/>
              <w:t>printf("%s: [AFTER]  commonData=%d, tlsData=%d\n", name, s_commonData, s_tlsData);</w:t>
            </w:r>
          </w:p>
          <w:p w14:paraId="2CAF1AD5" w14:textId="77777777" w:rsidR="006C4F1D" w:rsidRDefault="006C4F1D" w:rsidP="006C4F1D">
            <w:pPr>
              <w:pStyle w:val="3-"/>
            </w:pPr>
            <w:r>
              <w:tab/>
            </w:r>
            <w:r>
              <w:tab/>
              <w:t>fflush(stdout);</w:t>
            </w:r>
          </w:p>
          <w:p w14:paraId="54A51AF8" w14:textId="77777777" w:rsidR="006C4F1D" w:rsidRDefault="006C4F1D" w:rsidP="006C4F1D">
            <w:pPr>
              <w:pStyle w:val="3-"/>
            </w:pPr>
          </w:p>
          <w:p w14:paraId="5D0881C5" w14:textId="77777777" w:rsidR="006C4F1D" w:rsidRDefault="006C4F1D" w:rsidP="006C4F1D">
            <w:pPr>
              <w:pStyle w:val="3-"/>
            </w:pPr>
            <w:r>
              <w:rPr>
                <w:rFonts w:hint="eastAsia"/>
              </w:rPr>
              <w:tab/>
            </w:r>
            <w:r>
              <w:rPr>
                <w:rFonts w:hint="eastAsia"/>
              </w:rPr>
              <w:tab/>
            </w:r>
            <w:r w:rsidRPr="00146B14">
              <w:rPr>
                <w:rFonts w:hint="eastAsia"/>
                <w:color w:val="00B050"/>
              </w:rPr>
              <w:t>//ロック取得用変数でロック解除</w:t>
            </w:r>
          </w:p>
          <w:p w14:paraId="2A674F10" w14:textId="77777777" w:rsidR="006C4F1D" w:rsidRDefault="006C4F1D" w:rsidP="006C4F1D">
            <w:pPr>
              <w:pStyle w:val="3-"/>
            </w:pPr>
            <w:r>
              <w:tab/>
            </w:r>
            <w:r>
              <w:tab/>
            </w:r>
            <w:r w:rsidRPr="00146B14">
              <w:rPr>
                <w:color w:val="FF0000"/>
              </w:rPr>
              <w:t>s_lock = 0;</w:t>
            </w:r>
          </w:p>
          <w:p w14:paraId="5850F340" w14:textId="77777777" w:rsidR="006C4F1D" w:rsidRDefault="006C4F1D" w:rsidP="006C4F1D">
            <w:pPr>
              <w:pStyle w:val="3-"/>
            </w:pPr>
          </w:p>
          <w:p w14:paraId="3490C14E" w14:textId="77777777" w:rsidR="006C4F1D" w:rsidRDefault="006C4F1D" w:rsidP="006C4F1D">
            <w:pPr>
              <w:pStyle w:val="3-"/>
            </w:pPr>
            <w:r>
              <w:rPr>
                <w:rFonts w:hint="eastAsia"/>
              </w:rPr>
              <w:tab/>
            </w:r>
            <w:r>
              <w:rPr>
                <w:rFonts w:hint="eastAsia"/>
              </w:rPr>
              <w:tab/>
            </w:r>
            <w:r w:rsidRPr="00146B14">
              <w:rPr>
                <w:rFonts w:hint="eastAsia"/>
                <w:color w:val="00B050"/>
              </w:rPr>
              <w:t>//スレッド切り替えのためのスリープ</w:t>
            </w:r>
          </w:p>
          <w:p w14:paraId="3054AC1F" w14:textId="77777777" w:rsidR="006C4F1D" w:rsidRDefault="006C4F1D" w:rsidP="006C4F1D">
            <w:pPr>
              <w:pStyle w:val="3-"/>
            </w:pPr>
            <w:r>
              <w:tab/>
            </w:r>
            <w:r>
              <w:tab/>
              <w:t>Sleep(0);</w:t>
            </w:r>
          </w:p>
          <w:p w14:paraId="3B5BF27C" w14:textId="77777777" w:rsidR="006C4F1D" w:rsidRPr="00146B14" w:rsidRDefault="006C4F1D" w:rsidP="006C4F1D">
            <w:pPr>
              <w:pStyle w:val="3-"/>
              <w:rPr>
                <w:color w:val="00B050"/>
              </w:rPr>
            </w:pPr>
            <w:r w:rsidRPr="00146B14">
              <w:rPr>
                <w:rFonts w:hint="eastAsia"/>
                <w:color w:val="00B050"/>
              </w:rPr>
              <w:tab/>
              <w:t>//</w:t>
            </w:r>
            <w:r w:rsidRPr="00146B14">
              <w:rPr>
                <w:rFonts w:hint="eastAsia"/>
                <w:color w:val="00B050"/>
              </w:rPr>
              <w:tab/>
              <w:t>//スレッド切り替え</w:t>
            </w:r>
          </w:p>
          <w:p w14:paraId="517254FD" w14:textId="77777777" w:rsidR="006C4F1D" w:rsidRPr="00146B14" w:rsidRDefault="006C4F1D" w:rsidP="006C4F1D">
            <w:pPr>
              <w:pStyle w:val="3-"/>
              <w:rPr>
                <w:color w:val="00B050"/>
              </w:rPr>
            </w:pPr>
            <w:r w:rsidRPr="00146B14">
              <w:rPr>
                <w:rFonts w:hint="eastAsia"/>
                <w:color w:val="00B050"/>
              </w:rPr>
              <w:tab/>
              <w:t>//</w:t>
            </w:r>
            <w:r w:rsidRPr="00146B14">
              <w:rPr>
                <w:rFonts w:hint="eastAsia"/>
                <w:color w:val="00B050"/>
              </w:rPr>
              <w:tab/>
              <w:t>SwitchToThread();//OSに任せて再スケジューリング</w:t>
            </w:r>
          </w:p>
          <w:p w14:paraId="2A3354DD" w14:textId="77777777" w:rsidR="006C4F1D" w:rsidRPr="00146B14" w:rsidRDefault="006C4F1D" w:rsidP="006C4F1D">
            <w:pPr>
              <w:pStyle w:val="3-"/>
              <w:rPr>
                <w:color w:val="00B050"/>
              </w:rPr>
            </w:pPr>
            <w:r w:rsidRPr="00146B14">
              <w:rPr>
                <w:rFonts w:hint="eastAsia"/>
                <w:color w:val="00B050"/>
              </w:rPr>
              <w:tab/>
              <w:t>//</w:t>
            </w:r>
            <w:r w:rsidRPr="00146B14">
              <w:rPr>
                <w:rFonts w:hint="eastAsia"/>
                <w:color w:val="00B050"/>
              </w:rPr>
              <w:tab/>
              <w:t>Yield();//廃止</w:t>
            </w:r>
          </w:p>
          <w:p w14:paraId="0E4B6BCB" w14:textId="77777777" w:rsidR="006C4F1D" w:rsidRDefault="006C4F1D" w:rsidP="006C4F1D">
            <w:pPr>
              <w:pStyle w:val="3-"/>
            </w:pPr>
            <w:r>
              <w:tab/>
              <w:t>}</w:t>
            </w:r>
          </w:p>
          <w:p w14:paraId="7E73057D" w14:textId="77777777" w:rsidR="006C4F1D" w:rsidRDefault="006C4F1D" w:rsidP="006C4F1D">
            <w:pPr>
              <w:pStyle w:val="3-"/>
            </w:pPr>
          </w:p>
          <w:p w14:paraId="1DA675D6" w14:textId="77777777" w:rsidR="006C4F1D" w:rsidRDefault="006C4F1D" w:rsidP="006C4F1D">
            <w:pPr>
              <w:pStyle w:val="3-"/>
            </w:pPr>
            <w:r>
              <w:rPr>
                <w:rFonts w:hint="eastAsia"/>
              </w:rPr>
              <w:tab/>
            </w:r>
            <w:r w:rsidRPr="00146B14">
              <w:rPr>
                <w:rFonts w:hint="eastAsia"/>
                <w:color w:val="00B050"/>
              </w:rPr>
              <w:t>//終了</w:t>
            </w:r>
          </w:p>
          <w:p w14:paraId="16035C1A" w14:textId="77777777" w:rsidR="006C4F1D" w:rsidRDefault="006C4F1D" w:rsidP="006C4F1D">
            <w:pPr>
              <w:pStyle w:val="3-"/>
            </w:pPr>
            <w:r>
              <w:tab/>
              <w:t>printf("- end:%s -\n", name);</w:t>
            </w:r>
          </w:p>
          <w:p w14:paraId="19F0FE41" w14:textId="77777777" w:rsidR="006C4F1D" w:rsidRDefault="006C4F1D" w:rsidP="006C4F1D">
            <w:pPr>
              <w:pStyle w:val="3-"/>
            </w:pPr>
            <w:r>
              <w:tab/>
              <w:t>fflush(stdout);</w:t>
            </w:r>
          </w:p>
          <w:p w14:paraId="4D56CEEA" w14:textId="77777777" w:rsidR="006C4F1D" w:rsidRDefault="006C4F1D" w:rsidP="006C4F1D">
            <w:pPr>
              <w:pStyle w:val="3-"/>
            </w:pPr>
            <w:r>
              <w:tab/>
              <w:t>return 0;</w:t>
            </w:r>
          </w:p>
          <w:p w14:paraId="164CD5E8" w14:textId="77777777" w:rsidR="006C4F1D" w:rsidRDefault="006C4F1D" w:rsidP="006C4F1D">
            <w:pPr>
              <w:pStyle w:val="3-"/>
            </w:pPr>
            <w:r>
              <w:t>}</w:t>
            </w:r>
          </w:p>
          <w:p w14:paraId="1CB6D22A" w14:textId="77777777" w:rsidR="006C4F1D" w:rsidRDefault="006C4F1D" w:rsidP="006C4F1D">
            <w:pPr>
              <w:pStyle w:val="3-"/>
            </w:pPr>
          </w:p>
          <w:p w14:paraId="2CA96788" w14:textId="77777777" w:rsidR="006C4F1D" w:rsidRPr="00146B14" w:rsidRDefault="006C4F1D" w:rsidP="006C4F1D">
            <w:pPr>
              <w:pStyle w:val="3-"/>
              <w:rPr>
                <w:color w:val="00B050"/>
              </w:rPr>
            </w:pPr>
            <w:r w:rsidRPr="00146B14">
              <w:rPr>
                <w:rFonts w:hint="eastAsia"/>
                <w:color w:val="00B050"/>
              </w:rPr>
              <w:t>//テスト</w:t>
            </w:r>
          </w:p>
          <w:p w14:paraId="79F590D0" w14:textId="77777777" w:rsidR="006C4F1D" w:rsidRDefault="006C4F1D" w:rsidP="006C4F1D">
            <w:pPr>
              <w:pStyle w:val="3-"/>
            </w:pPr>
            <w:r>
              <w:t>int main(const int argc, const char* argv[])</w:t>
            </w:r>
          </w:p>
          <w:p w14:paraId="5CC1758B" w14:textId="77777777" w:rsidR="006C4F1D" w:rsidRDefault="006C4F1D" w:rsidP="006C4F1D">
            <w:pPr>
              <w:pStyle w:val="3-"/>
            </w:pPr>
            <w:r>
              <w:t>{</w:t>
            </w:r>
          </w:p>
          <w:p w14:paraId="04C74A9D" w14:textId="77777777" w:rsidR="006C4F1D" w:rsidRDefault="006C4F1D" w:rsidP="006C4F1D">
            <w:pPr>
              <w:pStyle w:val="3-"/>
            </w:pPr>
            <w:r>
              <w:rPr>
                <w:rFonts w:hint="eastAsia"/>
              </w:rPr>
              <w:tab/>
            </w:r>
            <w:r w:rsidRPr="00146B14">
              <w:rPr>
                <w:rFonts w:hint="eastAsia"/>
                <w:color w:val="00B050"/>
              </w:rPr>
              <w:t>//スレッド作成</w:t>
            </w:r>
          </w:p>
          <w:p w14:paraId="6C8618D6" w14:textId="77777777" w:rsidR="006C4F1D" w:rsidRDefault="006C4F1D" w:rsidP="006C4F1D">
            <w:pPr>
              <w:pStyle w:val="3-"/>
            </w:pPr>
            <w:r>
              <w:lastRenderedPageBreak/>
              <w:tab/>
              <w:t>static const int THREAD_NUM = 3;</w:t>
            </w:r>
          </w:p>
          <w:p w14:paraId="6F73C599" w14:textId="77777777" w:rsidR="006C4F1D" w:rsidRDefault="006C4F1D" w:rsidP="006C4F1D">
            <w:pPr>
              <w:pStyle w:val="3-"/>
            </w:pPr>
            <w:r>
              <w:tab/>
              <w:t>unsigned int tid[THREAD_NUM] = {};</w:t>
            </w:r>
          </w:p>
          <w:p w14:paraId="47706229" w14:textId="77777777" w:rsidR="006C4F1D" w:rsidRDefault="006C4F1D" w:rsidP="006C4F1D">
            <w:pPr>
              <w:pStyle w:val="3-"/>
            </w:pPr>
            <w:r>
              <w:tab/>
              <w:t>HANDLE hThread[THREAD_NUM] =</w:t>
            </w:r>
          </w:p>
          <w:p w14:paraId="3D72A82B" w14:textId="77777777" w:rsidR="006C4F1D" w:rsidRDefault="006C4F1D" w:rsidP="006C4F1D">
            <w:pPr>
              <w:pStyle w:val="3-"/>
            </w:pPr>
            <w:r>
              <w:tab/>
              <w:t>{</w:t>
            </w:r>
          </w:p>
          <w:p w14:paraId="72AA5B53" w14:textId="5381817C" w:rsidR="006C4F1D" w:rsidRDefault="006C4F1D" w:rsidP="006C4F1D">
            <w:pPr>
              <w:pStyle w:val="3-"/>
            </w:pPr>
            <w:r>
              <w:rPr>
                <w:rFonts w:hint="eastAsia"/>
              </w:rPr>
              <w:tab/>
            </w:r>
            <w:r>
              <w:rPr>
                <w:rFonts w:hint="eastAsia"/>
              </w:rPr>
              <w:tab/>
              <w:t xml:space="preserve">(HANDLE)_beginthreadex(nullptr, </w:t>
            </w:r>
            <w:r w:rsidR="00325085">
              <w:t>1024</w:t>
            </w:r>
            <w:r>
              <w:rPr>
                <w:rFonts w:hint="eastAsia"/>
              </w:rPr>
              <w:t>, threadFunc, "太郎", 0, &amp;tid[0]),</w:t>
            </w:r>
          </w:p>
          <w:p w14:paraId="0C7E79F7" w14:textId="7C262B20" w:rsidR="006C4F1D" w:rsidRDefault="006C4F1D" w:rsidP="006C4F1D">
            <w:pPr>
              <w:pStyle w:val="3-"/>
            </w:pPr>
            <w:r>
              <w:rPr>
                <w:rFonts w:hint="eastAsia"/>
              </w:rPr>
              <w:tab/>
            </w:r>
            <w:r>
              <w:rPr>
                <w:rFonts w:hint="eastAsia"/>
              </w:rPr>
              <w:tab/>
              <w:t xml:space="preserve">(HANDLE)_beginthreadex(nullptr, </w:t>
            </w:r>
            <w:r w:rsidR="00325085">
              <w:t>1024</w:t>
            </w:r>
            <w:r>
              <w:rPr>
                <w:rFonts w:hint="eastAsia"/>
              </w:rPr>
              <w:t>, threadFunc, "次郎", 0, &amp;tid[1]),</w:t>
            </w:r>
          </w:p>
          <w:p w14:paraId="6B19A11D" w14:textId="5E57D672" w:rsidR="006C4F1D" w:rsidRDefault="006C4F1D" w:rsidP="006C4F1D">
            <w:pPr>
              <w:pStyle w:val="3-"/>
            </w:pPr>
            <w:r>
              <w:rPr>
                <w:rFonts w:hint="eastAsia"/>
              </w:rPr>
              <w:tab/>
            </w:r>
            <w:r>
              <w:rPr>
                <w:rFonts w:hint="eastAsia"/>
              </w:rPr>
              <w:tab/>
              <w:t xml:space="preserve">(HANDLE)_beginthreadex(nullptr, </w:t>
            </w:r>
            <w:r w:rsidR="00325085">
              <w:t>1024</w:t>
            </w:r>
            <w:r>
              <w:rPr>
                <w:rFonts w:hint="eastAsia"/>
              </w:rPr>
              <w:t>, threadFunc, "三郎", 0, &amp;tid[2])</w:t>
            </w:r>
          </w:p>
          <w:p w14:paraId="5146D211" w14:textId="77777777" w:rsidR="006C4F1D" w:rsidRDefault="006C4F1D" w:rsidP="006C4F1D">
            <w:pPr>
              <w:pStyle w:val="3-"/>
            </w:pPr>
            <w:r>
              <w:tab/>
              <w:t>};</w:t>
            </w:r>
          </w:p>
          <w:p w14:paraId="24F5ABD2" w14:textId="77777777" w:rsidR="006C4F1D" w:rsidRDefault="006C4F1D" w:rsidP="006C4F1D">
            <w:pPr>
              <w:pStyle w:val="3-"/>
            </w:pPr>
            <w:r>
              <w:tab/>
            </w:r>
          </w:p>
          <w:p w14:paraId="7FCD625D" w14:textId="77777777" w:rsidR="006C4F1D" w:rsidRPr="00146B14" w:rsidRDefault="006C4F1D" w:rsidP="006C4F1D">
            <w:pPr>
              <w:pStyle w:val="3-"/>
              <w:rPr>
                <w:color w:val="00B050"/>
              </w:rPr>
            </w:pPr>
            <w:r>
              <w:rPr>
                <w:rFonts w:hint="eastAsia"/>
              </w:rPr>
              <w:tab/>
            </w:r>
            <w:r w:rsidRPr="00146B14">
              <w:rPr>
                <w:rFonts w:hint="eastAsia"/>
                <w:color w:val="00B050"/>
              </w:rPr>
              <w:t>//スレッド終了待ち</w:t>
            </w:r>
          </w:p>
          <w:p w14:paraId="05438A24" w14:textId="77777777" w:rsidR="006C4F1D" w:rsidRDefault="006C4F1D" w:rsidP="006C4F1D">
            <w:pPr>
              <w:pStyle w:val="3-"/>
            </w:pPr>
            <w:r>
              <w:tab/>
              <w:t>WaitForMultipleObjects(THREAD_NUM, hThread, true, INFINITE);</w:t>
            </w:r>
          </w:p>
          <w:p w14:paraId="0B174067" w14:textId="77777777" w:rsidR="006C4F1D" w:rsidRDefault="006C4F1D" w:rsidP="006C4F1D">
            <w:pPr>
              <w:pStyle w:val="3-"/>
            </w:pPr>
          </w:p>
          <w:p w14:paraId="160E612C" w14:textId="77777777" w:rsidR="006C4F1D" w:rsidRDefault="006C4F1D" w:rsidP="006C4F1D">
            <w:pPr>
              <w:pStyle w:val="3-"/>
            </w:pPr>
            <w:r>
              <w:rPr>
                <w:rFonts w:hint="eastAsia"/>
              </w:rPr>
              <w:tab/>
            </w:r>
            <w:r w:rsidRPr="00146B14">
              <w:rPr>
                <w:rFonts w:hint="eastAsia"/>
                <w:color w:val="00B050"/>
              </w:rPr>
              <w:t>//スレッドハンドルクローズ</w:t>
            </w:r>
          </w:p>
          <w:p w14:paraId="40B29FD7" w14:textId="77777777" w:rsidR="006C4F1D" w:rsidRDefault="006C4F1D" w:rsidP="006C4F1D">
            <w:pPr>
              <w:pStyle w:val="3-"/>
            </w:pPr>
            <w:r>
              <w:tab/>
              <w:t>for (int i = 0; i &lt; THREAD_NUM; ++i)</w:t>
            </w:r>
          </w:p>
          <w:p w14:paraId="1FAAC031" w14:textId="77777777" w:rsidR="006C4F1D" w:rsidRDefault="006C4F1D" w:rsidP="006C4F1D">
            <w:pPr>
              <w:pStyle w:val="3-"/>
            </w:pPr>
            <w:r>
              <w:tab/>
              <w:t>{</w:t>
            </w:r>
          </w:p>
          <w:p w14:paraId="749BDD68" w14:textId="77777777" w:rsidR="006C4F1D" w:rsidRDefault="006C4F1D" w:rsidP="006C4F1D">
            <w:pPr>
              <w:pStyle w:val="3-"/>
            </w:pPr>
            <w:r>
              <w:tab/>
            </w:r>
            <w:r>
              <w:tab/>
              <w:t>CloseHandle(hThread[i]);</w:t>
            </w:r>
          </w:p>
          <w:p w14:paraId="1A89D52C" w14:textId="77777777" w:rsidR="006C4F1D" w:rsidRDefault="006C4F1D" w:rsidP="006C4F1D">
            <w:pPr>
              <w:pStyle w:val="3-"/>
            </w:pPr>
            <w:r>
              <w:tab/>
              <w:t>}</w:t>
            </w:r>
          </w:p>
          <w:p w14:paraId="34C3AC29" w14:textId="77777777" w:rsidR="006C4F1D" w:rsidRDefault="006C4F1D" w:rsidP="006C4F1D">
            <w:pPr>
              <w:pStyle w:val="3-"/>
            </w:pPr>
          </w:p>
          <w:p w14:paraId="51B07D0E" w14:textId="77777777" w:rsidR="006C4F1D" w:rsidRDefault="006C4F1D" w:rsidP="006C4F1D">
            <w:pPr>
              <w:pStyle w:val="3-"/>
            </w:pPr>
            <w:r>
              <w:rPr>
                <w:rFonts w:hint="eastAsia"/>
              </w:rPr>
              <w:tab/>
            </w:r>
            <w:r w:rsidRPr="00146B14">
              <w:rPr>
                <w:rFonts w:hint="eastAsia"/>
                <w:color w:val="00B050"/>
              </w:rPr>
              <w:t>//比較用に空ループで時間を計測</w:t>
            </w:r>
          </w:p>
          <w:p w14:paraId="7ABA6BF5" w14:textId="77777777" w:rsidR="006C4F1D" w:rsidRDefault="006C4F1D" w:rsidP="006C4F1D">
            <w:pPr>
              <w:pStyle w:val="3-"/>
            </w:pPr>
            <w:r>
              <w:tab/>
              <w:t>{</w:t>
            </w:r>
          </w:p>
          <w:p w14:paraId="5CCC8918" w14:textId="77777777" w:rsidR="006C4F1D" w:rsidRDefault="006C4F1D" w:rsidP="006C4F1D">
            <w:pPr>
              <w:pStyle w:val="3-"/>
            </w:pPr>
            <w:r>
              <w:tab/>
            </w:r>
            <w:r>
              <w:tab/>
              <w:t>LARGE_INTEGER freq;</w:t>
            </w:r>
          </w:p>
          <w:p w14:paraId="2DB4378F" w14:textId="77777777" w:rsidR="006C4F1D" w:rsidRDefault="006C4F1D" w:rsidP="006C4F1D">
            <w:pPr>
              <w:pStyle w:val="3-"/>
            </w:pPr>
            <w:r>
              <w:tab/>
            </w:r>
            <w:r>
              <w:tab/>
              <w:t>QueryPerformanceFrequency(&amp;freq);</w:t>
            </w:r>
          </w:p>
          <w:p w14:paraId="75C43A9E" w14:textId="77777777" w:rsidR="006C4F1D" w:rsidRDefault="006C4F1D" w:rsidP="006C4F1D">
            <w:pPr>
              <w:pStyle w:val="3-"/>
            </w:pPr>
            <w:r>
              <w:tab/>
            </w:r>
            <w:r>
              <w:tab/>
              <w:t>LARGE_INTEGER begin;</w:t>
            </w:r>
          </w:p>
          <w:p w14:paraId="0409BF28" w14:textId="77777777" w:rsidR="006C4F1D" w:rsidRDefault="006C4F1D" w:rsidP="006C4F1D">
            <w:pPr>
              <w:pStyle w:val="3-"/>
            </w:pPr>
            <w:r>
              <w:tab/>
            </w:r>
            <w:r>
              <w:tab/>
              <w:t>QueryPerformanceCounter(&amp;begin);</w:t>
            </w:r>
          </w:p>
          <w:p w14:paraId="04F70979" w14:textId="77777777" w:rsidR="006C4F1D" w:rsidRDefault="006C4F1D" w:rsidP="006C4F1D">
            <w:pPr>
              <w:pStyle w:val="3-"/>
            </w:pPr>
            <w:r>
              <w:tab/>
            </w:r>
            <w:r>
              <w:tab/>
              <w:t>static const int TEST_TIMES = 10000000;</w:t>
            </w:r>
          </w:p>
          <w:p w14:paraId="14331351" w14:textId="77777777" w:rsidR="006C4F1D" w:rsidRDefault="006C4F1D" w:rsidP="006C4F1D">
            <w:pPr>
              <w:pStyle w:val="3-"/>
            </w:pPr>
            <w:r>
              <w:tab/>
            </w:r>
            <w:r>
              <w:tab/>
              <w:t>for (int i = 0; i &lt; TEST_TIMES; ++i)</w:t>
            </w:r>
          </w:p>
          <w:p w14:paraId="0678D249" w14:textId="77777777" w:rsidR="006C4F1D" w:rsidRDefault="006C4F1D" w:rsidP="006C4F1D">
            <w:pPr>
              <w:pStyle w:val="3-"/>
            </w:pPr>
            <w:r>
              <w:tab/>
            </w:r>
            <w:r>
              <w:tab/>
              <w:t>{</w:t>
            </w:r>
          </w:p>
          <w:p w14:paraId="6427F569" w14:textId="77777777" w:rsidR="006C4F1D" w:rsidRPr="00325085" w:rsidRDefault="006C4F1D" w:rsidP="006C4F1D">
            <w:pPr>
              <w:pStyle w:val="3-"/>
              <w:rPr>
                <w:color w:val="FF0000"/>
              </w:rPr>
            </w:pPr>
            <w:r>
              <w:tab/>
            </w:r>
            <w:r>
              <w:tab/>
            </w:r>
            <w:r>
              <w:tab/>
            </w:r>
            <w:r w:rsidRPr="00325085">
              <w:rPr>
                <w:color w:val="FF0000"/>
              </w:rPr>
              <w:t>while (s_lock != 0){} s_lock = 1;</w:t>
            </w:r>
          </w:p>
          <w:p w14:paraId="6BFEB481" w14:textId="77777777" w:rsidR="006C4F1D" w:rsidRPr="00325085" w:rsidRDefault="006C4F1D" w:rsidP="006C4F1D">
            <w:pPr>
              <w:pStyle w:val="3-"/>
              <w:rPr>
                <w:color w:val="FF0000"/>
              </w:rPr>
            </w:pPr>
            <w:r w:rsidRPr="00325085">
              <w:rPr>
                <w:color w:val="FF0000"/>
              </w:rPr>
              <w:tab/>
            </w:r>
            <w:r w:rsidRPr="00325085">
              <w:rPr>
                <w:color w:val="FF0000"/>
              </w:rPr>
              <w:tab/>
            </w:r>
            <w:r w:rsidRPr="00325085">
              <w:rPr>
                <w:color w:val="FF0000"/>
              </w:rPr>
              <w:tab/>
              <w:t>s_lock = 0;</w:t>
            </w:r>
          </w:p>
          <w:p w14:paraId="255FA044" w14:textId="77777777" w:rsidR="006C4F1D" w:rsidRDefault="006C4F1D" w:rsidP="006C4F1D">
            <w:pPr>
              <w:pStyle w:val="3-"/>
            </w:pPr>
            <w:r>
              <w:tab/>
            </w:r>
            <w:r>
              <w:tab/>
              <w:t>}</w:t>
            </w:r>
          </w:p>
          <w:p w14:paraId="60941DA7" w14:textId="77777777" w:rsidR="006C4F1D" w:rsidRDefault="006C4F1D" w:rsidP="006C4F1D">
            <w:pPr>
              <w:pStyle w:val="3-"/>
            </w:pPr>
            <w:r>
              <w:tab/>
            </w:r>
            <w:r>
              <w:tab/>
              <w:t>LARGE_INTEGER end;</w:t>
            </w:r>
          </w:p>
          <w:p w14:paraId="2D427E6A" w14:textId="77777777" w:rsidR="006C4F1D" w:rsidRDefault="006C4F1D" w:rsidP="006C4F1D">
            <w:pPr>
              <w:pStyle w:val="3-"/>
            </w:pPr>
            <w:r>
              <w:tab/>
            </w:r>
            <w:r>
              <w:tab/>
              <w:t>QueryPerformanceCounter(&amp;end);</w:t>
            </w:r>
          </w:p>
          <w:p w14:paraId="6AF86DD0" w14:textId="77777777" w:rsidR="006C4F1D" w:rsidRDefault="006C4F1D" w:rsidP="00146B14">
            <w:pPr>
              <w:pStyle w:val="3-"/>
              <w:jc w:val="left"/>
            </w:pPr>
            <w:r>
              <w:tab/>
            </w:r>
            <w:r>
              <w:tab/>
              <w:t>float duration = static_cast&lt;float&gt;(static_cast&lt;double&gt;(end.QuadPart - begin.QuadPart) / static_cast&lt;double&gt;(freq.QuadPart));</w:t>
            </w:r>
          </w:p>
          <w:p w14:paraId="5799C570" w14:textId="77777777" w:rsidR="006C4F1D" w:rsidRDefault="006C4F1D" w:rsidP="006C4F1D">
            <w:pPr>
              <w:pStyle w:val="3-"/>
            </w:pPr>
            <w:r>
              <w:tab/>
            </w:r>
            <w:r>
              <w:tab/>
              <w:t>printf("Loop * %d = %.6f sec\n", TEST_TIMES, duration);</w:t>
            </w:r>
          </w:p>
          <w:p w14:paraId="413843B6" w14:textId="77777777" w:rsidR="006C4F1D" w:rsidRDefault="006C4F1D" w:rsidP="006C4F1D">
            <w:pPr>
              <w:pStyle w:val="3-"/>
            </w:pPr>
            <w:r>
              <w:tab/>
              <w:t>}</w:t>
            </w:r>
          </w:p>
          <w:p w14:paraId="268A77C8" w14:textId="77777777" w:rsidR="006C4F1D" w:rsidRDefault="006C4F1D" w:rsidP="006C4F1D">
            <w:pPr>
              <w:pStyle w:val="3-"/>
            </w:pPr>
          </w:p>
          <w:p w14:paraId="29220541" w14:textId="77777777" w:rsidR="006C4F1D" w:rsidRDefault="006C4F1D" w:rsidP="006C4F1D">
            <w:pPr>
              <w:pStyle w:val="3-"/>
            </w:pPr>
            <w:r>
              <w:tab/>
              <w:t>return EXIT_SUCCESS;</w:t>
            </w:r>
          </w:p>
          <w:p w14:paraId="7B41A2E0" w14:textId="4332B79D" w:rsidR="00737B12" w:rsidRPr="00DE3BF2" w:rsidRDefault="006C4F1D" w:rsidP="006C4F1D">
            <w:pPr>
              <w:pStyle w:val="3-"/>
            </w:pPr>
            <w:r>
              <w:t>}</w:t>
            </w:r>
          </w:p>
        </w:tc>
      </w:tr>
    </w:tbl>
    <w:p w14:paraId="7D656221" w14:textId="77777777" w:rsidR="00737B12" w:rsidRPr="00DE3BF2" w:rsidRDefault="00737B1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077E99DC" w14:textId="77777777" w:rsidTr="000A1665">
        <w:tc>
          <w:tcPr>
            <w:tcW w:w="8494" w:type="dxa"/>
          </w:tcPr>
          <w:p w14:paraId="4219A196" w14:textId="77777777" w:rsidR="006C4F1D" w:rsidRPr="001F4C59" w:rsidRDefault="006C4F1D" w:rsidP="006C4F1D">
            <w:pPr>
              <w:pStyle w:val="3-"/>
              <w:rPr>
                <w:color w:val="auto"/>
              </w:rPr>
            </w:pPr>
            <w:r w:rsidRPr="001F4C59">
              <w:rPr>
                <w:rFonts w:hint="eastAsia"/>
                <w:color w:val="auto"/>
              </w:rPr>
              <w:t>- begin:太郎 -</w:t>
            </w:r>
          </w:p>
          <w:p w14:paraId="6C58DAC5" w14:textId="77777777" w:rsidR="006C4F1D" w:rsidRPr="001F4C59" w:rsidRDefault="006C4F1D" w:rsidP="006C4F1D">
            <w:pPr>
              <w:pStyle w:val="3-"/>
              <w:rPr>
                <w:color w:val="auto"/>
              </w:rPr>
            </w:pPr>
            <w:r w:rsidRPr="001F4C59">
              <w:rPr>
                <w:rFonts w:hint="eastAsia"/>
                <w:color w:val="auto"/>
              </w:rPr>
              <w:t>太郎: [BEFORE] commonData=0, tlsData=0</w:t>
            </w:r>
          </w:p>
          <w:p w14:paraId="27CDAB42" w14:textId="77777777" w:rsidR="006C4F1D" w:rsidRPr="001F4C59" w:rsidRDefault="006C4F1D" w:rsidP="006C4F1D">
            <w:pPr>
              <w:pStyle w:val="3-"/>
              <w:rPr>
                <w:color w:val="auto"/>
              </w:rPr>
            </w:pPr>
            <w:r w:rsidRPr="001F4C59">
              <w:rPr>
                <w:rFonts w:hint="eastAsia"/>
                <w:color w:val="auto"/>
              </w:rPr>
              <w:t>- begin:次郎 -</w:t>
            </w:r>
          </w:p>
          <w:p w14:paraId="182FC7D7" w14:textId="77777777" w:rsidR="006C4F1D" w:rsidRPr="001F4C59" w:rsidRDefault="006C4F1D" w:rsidP="006C4F1D">
            <w:pPr>
              <w:pStyle w:val="3-"/>
              <w:rPr>
                <w:color w:val="auto"/>
              </w:rPr>
            </w:pPr>
            <w:r w:rsidRPr="001F4C59">
              <w:rPr>
                <w:rFonts w:hint="eastAsia"/>
                <w:color w:val="auto"/>
              </w:rPr>
              <w:t>- begin:三郎 -</w:t>
            </w:r>
          </w:p>
          <w:p w14:paraId="7C1233CE" w14:textId="77777777" w:rsidR="006C4F1D" w:rsidRPr="001F4C59" w:rsidRDefault="006C4F1D" w:rsidP="006C4F1D">
            <w:pPr>
              <w:pStyle w:val="3-"/>
              <w:rPr>
                <w:color w:val="auto"/>
              </w:rPr>
            </w:pPr>
            <w:r w:rsidRPr="001F4C59">
              <w:rPr>
                <w:rFonts w:hint="eastAsia"/>
                <w:color w:val="auto"/>
              </w:rPr>
              <w:t>太郎: [AFTER]  commonData=1, tlsData=1</w:t>
            </w:r>
          </w:p>
          <w:p w14:paraId="615A6896" w14:textId="77777777" w:rsidR="006C4F1D" w:rsidRPr="001F4C59" w:rsidRDefault="006C4F1D" w:rsidP="006C4F1D">
            <w:pPr>
              <w:pStyle w:val="3-"/>
              <w:rPr>
                <w:color w:val="auto"/>
              </w:rPr>
            </w:pPr>
            <w:r w:rsidRPr="001F4C59">
              <w:rPr>
                <w:rFonts w:hint="eastAsia"/>
                <w:color w:val="auto"/>
              </w:rPr>
              <w:t>次郎: [BEFORE] commonData=1, tlsData=0</w:t>
            </w:r>
          </w:p>
          <w:p w14:paraId="646B1AFB" w14:textId="6DF62ABB" w:rsidR="006C4F1D" w:rsidRPr="001F4C59" w:rsidRDefault="006C4F1D" w:rsidP="006C4F1D">
            <w:pPr>
              <w:pStyle w:val="3-"/>
              <w:rPr>
                <w:color w:val="auto"/>
              </w:rPr>
            </w:pPr>
            <w:r w:rsidRPr="00146B14">
              <w:rPr>
                <w:rFonts w:hint="eastAsia"/>
                <w:color w:val="FF0000"/>
              </w:rPr>
              <w:t xml:space="preserve">三郎: [BEFORE] </w:t>
            </w:r>
            <w:r w:rsidRPr="001F4C59">
              <w:rPr>
                <w:rFonts w:hint="eastAsia"/>
                <w:color w:val="auto"/>
              </w:rPr>
              <w:t>commonData=1, tlsData=0</w:t>
            </w:r>
            <w:r w:rsidR="00146B14">
              <w:rPr>
                <w:color w:val="auto"/>
              </w:rPr>
              <w:tab/>
            </w:r>
            <w:r w:rsidR="00146B14" w:rsidRPr="00146B14">
              <w:rPr>
                <w:color w:val="FF0000"/>
              </w:rPr>
              <w:t>←ロックが失敗している</w:t>
            </w:r>
          </w:p>
          <w:p w14:paraId="7BF6FCE0" w14:textId="77777777" w:rsidR="006C4F1D" w:rsidRPr="001F4C59" w:rsidRDefault="006C4F1D" w:rsidP="006C4F1D">
            <w:pPr>
              <w:pStyle w:val="3-"/>
              <w:rPr>
                <w:color w:val="auto"/>
              </w:rPr>
            </w:pPr>
            <w:r w:rsidRPr="001F4C59">
              <w:rPr>
                <w:rFonts w:hint="eastAsia"/>
                <w:color w:val="auto"/>
              </w:rPr>
              <w:t>次郎: [AFTER]  commonData=2, tlsData=1</w:t>
            </w:r>
          </w:p>
          <w:p w14:paraId="4D501A94" w14:textId="17D24092" w:rsidR="006C4F1D" w:rsidRPr="00146B14" w:rsidRDefault="006C4F1D" w:rsidP="006C4F1D">
            <w:pPr>
              <w:pStyle w:val="3-"/>
              <w:rPr>
                <w:color w:val="auto"/>
              </w:rPr>
            </w:pPr>
            <w:r w:rsidRPr="00146B14">
              <w:rPr>
                <w:rFonts w:hint="eastAsia"/>
                <w:color w:val="auto"/>
              </w:rPr>
              <w:t>三郎: [AFTER]  commonData=2, tlsData=1</w:t>
            </w:r>
          </w:p>
          <w:p w14:paraId="15188DB0" w14:textId="77777777" w:rsidR="006C4F1D" w:rsidRPr="001F4C59" w:rsidRDefault="006C4F1D" w:rsidP="006C4F1D">
            <w:pPr>
              <w:pStyle w:val="3-"/>
              <w:rPr>
                <w:color w:val="auto"/>
              </w:rPr>
            </w:pPr>
            <w:r w:rsidRPr="001F4C59">
              <w:rPr>
                <w:rFonts w:hint="eastAsia"/>
                <w:color w:val="auto"/>
              </w:rPr>
              <w:t>太郎: [BEFORE] commonData=2, tlsData=1</w:t>
            </w:r>
          </w:p>
          <w:p w14:paraId="6A005E52" w14:textId="4531BAF6" w:rsidR="006C4F1D" w:rsidRPr="001F4C59" w:rsidRDefault="006C4F1D" w:rsidP="006C4F1D">
            <w:pPr>
              <w:pStyle w:val="3-"/>
              <w:rPr>
                <w:color w:val="auto"/>
              </w:rPr>
            </w:pPr>
            <w:r w:rsidRPr="00146B14">
              <w:rPr>
                <w:rFonts w:hint="eastAsia"/>
                <w:color w:val="FF0000"/>
              </w:rPr>
              <w:t>次郎: [BEFORE]</w:t>
            </w:r>
            <w:r w:rsidRPr="001F4C59">
              <w:rPr>
                <w:rFonts w:hint="eastAsia"/>
                <w:color w:val="auto"/>
              </w:rPr>
              <w:t xml:space="preserve"> commonData=2, tlsData=1</w:t>
            </w:r>
            <w:r w:rsidR="00146B14">
              <w:rPr>
                <w:color w:val="auto"/>
              </w:rPr>
              <w:tab/>
            </w:r>
            <w:r w:rsidR="00146B14" w:rsidRPr="00146B14">
              <w:rPr>
                <w:color w:val="FF0000"/>
              </w:rPr>
              <w:t>←ロックが失敗している</w:t>
            </w:r>
          </w:p>
          <w:p w14:paraId="2B2F5146" w14:textId="77777777" w:rsidR="006C4F1D" w:rsidRPr="001F4C59" w:rsidRDefault="006C4F1D" w:rsidP="006C4F1D">
            <w:pPr>
              <w:pStyle w:val="3-"/>
              <w:rPr>
                <w:color w:val="auto"/>
              </w:rPr>
            </w:pPr>
            <w:r w:rsidRPr="001F4C59">
              <w:rPr>
                <w:rFonts w:hint="eastAsia"/>
                <w:color w:val="auto"/>
              </w:rPr>
              <w:t>次郎: [AFTER]  commonData=3, tlsData=2</w:t>
            </w:r>
          </w:p>
          <w:p w14:paraId="514DA9F8" w14:textId="77777777" w:rsidR="006C4F1D" w:rsidRPr="001F4C59" w:rsidRDefault="006C4F1D" w:rsidP="006C4F1D">
            <w:pPr>
              <w:pStyle w:val="3-"/>
              <w:rPr>
                <w:color w:val="auto"/>
              </w:rPr>
            </w:pPr>
            <w:r w:rsidRPr="001F4C59">
              <w:rPr>
                <w:rFonts w:hint="eastAsia"/>
                <w:color w:val="auto"/>
              </w:rPr>
              <w:t>太郎: [AFTER]  commonData=3, tlsData=2</w:t>
            </w:r>
          </w:p>
          <w:p w14:paraId="2B7E6A22" w14:textId="77777777" w:rsidR="006C4F1D" w:rsidRPr="001F4C59" w:rsidRDefault="006C4F1D" w:rsidP="006C4F1D">
            <w:pPr>
              <w:pStyle w:val="3-"/>
              <w:rPr>
                <w:color w:val="auto"/>
              </w:rPr>
            </w:pPr>
            <w:r w:rsidRPr="001F4C59">
              <w:rPr>
                <w:rFonts w:hint="eastAsia"/>
                <w:color w:val="auto"/>
              </w:rPr>
              <w:t>三郎: [BEFORE] commonData=3, tlsData=1</w:t>
            </w:r>
          </w:p>
          <w:p w14:paraId="2BBA686E" w14:textId="77777777" w:rsidR="006C4F1D" w:rsidRPr="001F4C59" w:rsidRDefault="006C4F1D" w:rsidP="006C4F1D">
            <w:pPr>
              <w:pStyle w:val="3-"/>
              <w:rPr>
                <w:color w:val="auto"/>
              </w:rPr>
            </w:pPr>
            <w:r w:rsidRPr="001F4C59">
              <w:rPr>
                <w:rFonts w:hint="eastAsia"/>
                <w:color w:val="auto"/>
              </w:rPr>
              <w:t>三郎: [AFTER]  commonData=4, tlsData=2</w:t>
            </w:r>
          </w:p>
          <w:p w14:paraId="294501C7" w14:textId="77777777" w:rsidR="006C4F1D" w:rsidRPr="001F4C59" w:rsidRDefault="006C4F1D" w:rsidP="006C4F1D">
            <w:pPr>
              <w:pStyle w:val="3-"/>
              <w:rPr>
                <w:color w:val="auto"/>
              </w:rPr>
            </w:pPr>
            <w:r w:rsidRPr="001F4C59">
              <w:rPr>
                <w:rFonts w:hint="eastAsia"/>
                <w:color w:val="auto"/>
              </w:rPr>
              <w:t>太郎: [BEFORE] commonData=4, tlsData=2</w:t>
            </w:r>
          </w:p>
          <w:p w14:paraId="57620383" w14:textId="1FDE4A68" w:rsidR="006C4F1D" w:rsidRPr="001F4C59" w:rsidRDefault="006C4F1D" w:rsidP="006C4F1D">
            <w:pPr>
              <w:pStyle w:val="3-"/>
              <w:rPr>
                <w:color w:val="auto"/>
              </w:rPr>
            </w:pPr>
            <w:r w:rsidRPr="00146B14">
              <w:rPr>
                <w:rFonts w:hint="eastAsia"/>
                <w:color w:val="FF0000"/>
              </w:rPr>
              <w:t>次郎: [BEFORE]</w:t>
            </w:r>
            <w:r w:rsidRPr="001F4C59">
              <w:rPr>
                <w:rFonts w:hint="eastAsia"/>
                <w:color w:val="auto"/>
              </w:rPr>
              <w:t xml:space="preserve"> commonData=4, tlsData=2</w:t>
            </w:r>
            <w:r w:rsidR="00146B14">
              <w:rPr>
                <w:color w:val="auto"/>
              </w:rPr>
              <w:tab/>
            </w:r>
            <w:r w:rsidR="00146B14" w:rsidRPr="00146B14">
              <w:rPr>
                <w:color w:val="FF0000"/>
              </w:rPr>
              <w:t>←ロックが失敗している</w:t>
            </w:r>
          </w:p>
          <w:p w14:paraId="662D98B9" w14:textId="77777777" w:rsidR="006C4F1D" w:rsidRPr="001F4C59" w:rsidRDefault="006C4F1D" w:rsidP="006C4F1D">
            <w:pPr>
              <w:pStyle w:val="3-"/>
              <w:rPr>
                <w:color w:val="auto"/>
              </w:rPr>
            </w:pPr>
            <w:r w:rsidRPr="001F4C59">
              <w:rPr>
                <w:rFonts w:hint="eastAsia"/>
                <w:color w:val="auto"/>
              </w:rPr>
              <w:t>次郎: [AFTER]  commonData=5, tlsData=3</w:t>
            </w:r>
          </w:p>
          <w:p w14:paraId="7E48CCC4" w14:textId="77777777" w:rsidR="006C4F1D" w:rsidRPr="001F4C59" w:rsidRDefault="006C4F1D" w:rsidP="006C4F1D">
            <w:pPr>
              <w:pStyle w:val="3-"/>
              <w:rPr>
                <w:color w:val="auto"/>
              </w:rPr>
            </w:pPr>
            <w:r w:rsidRPr="001F4C59">
              <w:rPr>
                <w:rFonts w:hint="eastAsia"/>
                <w:color w:val="auto"/>
              </w:rPr>
              <w:t>太郎: [AFTER]  commonData=5, tlsData=3</w:t>
            </w:r>
          </w:p>
          <w:p w14:paraId="49E47A0E" w14:textId="77777777" w:rsidR="006C4F1D" w:rsidRPr="001F4C59" w:rsidRDefault="006C4F1D" w:rsidP="006C4F1D">
            <w:pPr>
              <w:pStyle w:val="3-"/>
              <w:rPr>
                <w:color w:val="auto"/>
              </w:rPr>
            </w:pPr>
            <w:r w:rsidRPr="001F4C59">
              <w:rPr>
                <w:rFonts w:hint="eastAsia"/>
                <w:color w:val="auto"/>
              </w:rPr>
              <w:t>- end:次郎 -</w:t>
            </w:r>
          </w:p>
          <w:p w14:paraId="5D2B58DB" w14:textId="77777777" w:rsidR="006C4F1D" w:rsidRPr="001F4C59" w:rsidRDefault="006C4F1D" w:rsidP="006C4F1D">
            <w:pPr>
              <w:pStyle w:val="3-"/>
              <w:rPr>
                <w:color w:val="auto"/>
              </w:rPr>
            </w:pPr>
            <w:r w:rsidRPr="001F4C59">
              <w:rPr>
                <w:rFonts w:hint="eastAsia"/>
                <w:color w:val="auto"/>
              </w:rPr>
              <w:t>三郎: [BEFORE] commonData=5, tlsData=2</w:t>
            </w:r>
          </w:p>
          <w:p w14:paraId="62FCA75E" w14:textId="77777777" w:rsidR="006C4F1D" w:rsidRPr="001F4C59" w:rsidRDefault="006C4F1D" w:rsidP="006C4F1D">
            <w:pPr>
              <w:pStyle w:val="3-"/>
              <w:rPr>
                <w:color w:val="auto"/>
              </w:rPr>
            </w:pPr>
            <w:r w:rsidRPr="001F4C59">
              <w:rPr>
                <w:rFonts w:hint="eastAsia"/>
                <w:color w:val="auto"/>
              </w:rPr>
              <w:t>- end:太郎 -</w:t>
            </w:r>
          </w:p>
          <w:p w14:paraId="11ADAAE0" w14:textId="430FAE99" w:rsidR="006C4F1D" w:rsidRPr="001F4C59" w:rsidRDefault="006C4F1D" w:rsidP="006C4F1D">
            <w:pPr>
              <w:pStyle w:val="3-"/>
              <w:rPr>
                <w:color w:val="auto"/>
              </w:rPr>
            </w:pPr>
            <w:r w:rsidRPr="001F4C59">
              <w:rPr>
                <w:rFonts w:hint="eastAsia"/>
                <w:color w:val="auto"/>
              </w:rPr>
              <w:t>三郎: [AFTER]  commonData=</w:t>
            </w:r>
            <w:r w:rsidRPr="00AE601A">
              <w:rPr>
                <w:rFonts w:hint="eastAsia"/>
                <w:color w:val="FF0000"/>
              </w:rPr>
              <w:t>6</w:t>
            </w:r>
            <w:r w:rsidRPr="001F4C59">
              <w:rPr>
                <w:rFonts w:hint="eastAsia"/>
                <w:color w:val="auto"/>
              </w:rPr>
              <w:t>, tlsData=3</w:t>
            </w:r>
            <w:r w:rsidR="00AE601A">
              <w:rPr>
                <w:color w:val="auto"/>
              </w:rPr>
              <w:tab/>
            </w:r>
            <w:r w:rsidR="00AE601A" w:rsidRPr="00146B14">
              <w:rPr>
                <w:color w:val="FF0000"/>
              </w:rPr>
              <w:t>←</w:t>
            </w:r>
            <w:r w:rsidR="00AE601A">
              <w:rPr>
                <w:color w:val="FF0000"/>
              </w:rPr>
              <w:t>3回</w:t>
            </w:r>
            <w:r w:rsidR="00AE601A" w:rsidRPr="00146B14">
              <w:rPr>
                <w:color w:val="FF0000"/>
              </w:rPr>
              <w:t>ロック</w:t>
            </w:r>
            <w:r w:rsidR="00AE601A">
              <w:rPr>
                <w:color w:val="FF0000"/>
              </w:rPr>
              <w:t>に失敗したので、</w:t>
            </w:r>
            <w:r w:rsidR="001F6E26">
              <w:rPr>
                <w:rFonts w:hint="eastAsia"/>
                <w:color w:val="FF0000"/>
              </w:rPr>
              <w:t>正しい</w:t>
            </w:r>
            <w:r w:rsidR="00E2795F">
              <w:rPr>
                <w:color w:val="FF0000"/>
              </w:rPr>
              <w:t>処理結果になっていない</w:t>
            </w:r>
          </w:p>
          <w:p w14:paraId="4E81122A" w14:textId="77777777" w:rsidR="006C4F1D" w:rsidRPr="001F4C59" w:rsidRDefault="006C4F1D" w:rsidP="006C4F1D">
            <w:pPr>
              <w:pStyle w:val="3-"/>
              <w:rPr>
                <w:color w:val="auto"/>
              </w:rPr>
            </w:pPr>
            <w:r w:rsidRPr="001F4C59">
              <w:rPr>
                <w:rFonts w:hint="eastAsia"/>
                <w:color w:val="auto"/>
              </w:rPr>
              <w:t>- end:三郎 -</w:t>
            </w:r>
          </w:p>
          <w:p w14:paraId="35729303" w14:textId="2FAF5DF0" w:rsidR="00737B12" w:rsidRPr="00DD51B6" w:rsidRDefault="006C4F1D" w:rsidP="006C4F1D">
            <w:pPr>
              <w:pStyle w:val="3-"/>
            </w:pPr>
            <w:r w:rsidRPr="001F4C59">
              <w:rPr>
                <w:color w:val="auto"/>
              </w:rPr>
              <w:lastRenderedPageBreak/>
              <w:t xml:space="preserve">Loop * 10000000 = </w:t>
            </w:r>
            <w:r w:rsidRPr="00AE601A">
              <w:rPr>
                <w:color w:val="FF0000"/>
              </w:rPr>
              <w:t>0.006544 sec</w:t>
            </w:r>
            <w:r w:rsidR="00AE601A">
              <w:rPr>
                <w:color w:val="FF0000"/>
              </w:rPr>
              <w:tab/>
            </w:r>
            <w:r w:rsidR="00AE601A">
              <w:rPr>
                <w:color w:val="FF0000"/>
              </w:rPr>
              <w:tab/>
            </w:r>
            <w:r w:rsidR="001F6E26">
              <w:rPr>
                <w:color w:val="FF0000"/>
              </w:rPr>
              <w:tab/>
            </w:r>
            <w:r w:rsidR="00AE601A">
              <w:rPr>
                <w:color w:val="FF0000"/>
              </w:rPr>
              <w:t>←</w:t>
            </w:r>
            <w:r w:rsidR="009518EA">
              <w:rPr>
                <w:rFonts w:hint="eastAsia"/>
                <w:color w:val="FF0000"/>
              </w:rPr>
              <w:t>1千万回ループによる処理時間計測</w:t>
            </w:r>
          </w:p>
        </w:tc>
      </w:tr>
    </w:tbl>
    <w:p w14:paraId="118E9DB7" w14:textId="2B52AC0A" w:rsidR="00DE3BF2" w:rsidRDefault="0036070F" w:rsidP="00DE3BF2">
      <w:pPr>
        <w:pStyle w:val="2"/>
      </w:pPr>
      <w:bookmarkStart w:id="99" w:name="_Toc379778009"/>
      <w:r>
        <w:rPr>
          <w:rFonts w:hint="eastAsia"/>
        </w:rPr>
        <w:lastRenderedPageBreak/>
        <w:t>排他制御：</w:t>
      </w:r>
      <w:r w:rsidR="00DE3BF2">
        <w:t>ミューテックス</w:t>
      </w:r>
      <w:bookmarkEnd w:id="99"/>
      <w:r w:rsidR="00DF5076">
        <w:fldChar w:fldCharType="begin"/>
      </w:r>
      <w:r w:rsidR="00DF5076">
        <w:instrText xml:space="preserve"> XE "</w:instrText>
      </w:r>
      <w:r w:rsidR="00DF5076">
        <w:rPr>
          <w:rFonts w:hint="eastAsia"/>
        </w:rPr>
        <w:instrText>ミューテックス</w:instrText>
      </w:r>
      <w:r w:rsidR="00DF5076">
        <w:instrText>" \y “</w:instrText>
      </w:r>
      <w:r w:rsidR="00DF5076">
        <w:rPr>
          <w:rFonts w:hint="eastAsia"/>
        </w:rPr>
        <w:instrText>みゅーてっくす</w:instrText>
      </w:r>
      <w:r w:rsidR="00DF5076">
        <w:instrText xml:space="preserve">” </w:instrText>
      </w:r>
      <w:r w:rsidR="00DF5076">
        <w:fldChar w:fldCharType="end"/>
      </w:r>
    </w:p>
    <w:p w14:paraId="1A396F4A" w14:textId="28FCF302" w:rsidR="005A5C1F" w:rsidRDefault="002F0524" w:rsidP="00DE3BF2">
      <w:pPr>
        <w:pStyle w:val="a9"/>
        <w:ind w:firstLine="283"/>
      </w:pPr>
      <w:r>
        <w:rPr>
          <w:rFonts w:hint="eastAsia"/>
        </w:rPr>
        <w:t>「</w:t>
      </w:r>
      <w:r w:rsidR="005A5C1F">
        <w:rPr>
          <w:rFonts w:hint="eastAsia"/>
        </w:rPr>
        <w:t>ミューテックス</w:t>
      </w:r>
      <w:r>
        <w:rPr>
          <w:rFonts w:hint="eastAsia"/>
        </w:rPr>
        <w:t>」</w:t>
      </w:r>
      <w:r w:rsidR="005A5C1F">
        <w:rPr>
          <w:rFonts w:hint="eastAsia"/>
        </w:rPr>
        <w:t>は</w:t>
      </w:r>
      <w:r w:rsidR="005A5C1F">
        <w:t>、</w:t>
      </w:r>
      <w:r w:rsidR="00DE3BF2">
        <w:t>最も代表的なロック手法。</w:t>
      </w:r>
    </w:p>
    <w:p w14:paraId="2745341F" w14:textId="6D1506CE" w:rsidR="00DE3BF2" w:rsidRDefault="00DE3BF2" w:rsidP="00DE3BF2">
      <w:pPr>
        <w:pStyle w:val="a9"/>
        <w:ind w:firstLine="283"/>
      </w:pPr>
      <w:r>
        <w:rPr>
          <w:rFonts w:hint="eastAsia"/>
        </w:rPr>
        <w:t>スリープ方式</w:t>
      </w:r>
      <w:r>
        <w:t>の代名詞的</w:t>
      </w:r>
      <w:r w:rsidR="005A5C1F">
        <w:rPr>
          <w:rFonts w:hint="eastAsia"/>
        </w:rPr>
        <w:t>な</w:t>
      </w:r>
      <w:r>
        <w:t>手法。</w:t>
      </w:r>
      <w:r w:rsidR="001F4C59">
        <w:t>なお、</w:t>
      </w:r>
      <w:r w:rsidR="005A5C1F">
        <w:rPr>
          <w:rFonts w:hint="eastAsia"/>
        </w:rPr>
        <w:t>これに対して</w:t>
      </w:r>
      <w:r w:rsidR="001F4C59">
        <w:rPr>
          <w:rFonts w:hint="eastAsia"/>
        </w:rPr>
        <w:t>、</w:t>
      </w:r>
      <w:r w:rsidR="005A5C1F">
        <w:rPr>
          <w:rFonts w:hint="eastAsia"/>
        </w:rPr>
        <w:t>ビジーウェイト</w:t>
      </w:r>
      <w:r w:rsidR="005A5C1F">
        <w:t>方式の代表格は</w:t>
      </w:r>
      <w:r w:rsidR="00DF5076">
        <w:rPr>
          <w:rFonts w:hint="eastAsia"/>
        </w:rPr>
        <w:t>「</w:t>
      </w:r>
      <w:r w:rsidR="005A5C1F">
        <w:t>スピンロック</w:t>
      </w:r>
      <w:r w:rsidR="00DF5076">
        <w:rPr>
          <w:rFonts w:hint="eastAsia"/>
        </w:rPr>
        <w:t>」</w:t>
      </w:r>
      <w:r w:rsidR="005A5C1F">
        <w:t>。</w:t>
      </w:r>
    </w:p>
    <w:p w14:paraId="70CD53CB" w14:textId="72FE0060" w:rsidR="00DE3BF2" w:rsidRDefault="00DF7C5C" w:rsidP="00DE3BF2">
      <w:pPr>
        <w:pStyle w:val="3"/>
      </w:pPr>
      <w:bookmarkStart w:id="100" w:name="_Toc379778010"/>
      <w:r>
        <w:rPr>
          <w:rFonts w:hint="eastAsia"/>
        </w:rPr>
        <w:t>POSIX</w:t>
      </w:r>
      <w:r>
        <w:rPr>
          <w:rFonts w:hint="eastAsia"/>
        </w:rPr>
        <w:t>スレッド</w:t>
      </w:r>
      <w:r w:rsidR="00DE3BF2">
        <w:rPr>
          <w:rFonts w:hint="eastAsia"/>
        </w:rPr>
        <w:t>ライブラリ版</w:t>
      </w:r>
      <w:bookmarkEnd w:id="100"/>
      <w:r w:rsidR="00DF5076">
        <w:fldChar w:fldCharType="begin"/>
      </w:r>
      <w:r w:rsidR="00DF5076">
        <w:instrText xml:space="preserve"> XE "</w:instrText>
      </w:r>
      <w:r w:rsidR="00DF5076">
        <w:rPr>
          <w:rFonts w:hint="eastAsia"/>
        </w:rPr>
        <w:instrText>ミューテックス</w:instrText>
      </w:r>
      <w:r w:rsidR="00DF5076">
        <w:rPr>
          <w:rFonts w:hint="eastAsia"/>
        </w:rPr>
        <w:instrText>:</w:instrText>
      </w:r>
      <w:r w:rsidR="00DF5076">
        <w:instrText>POSIX</w:instrText>
      </w:r>
      <w:r w:rsidR="00A45D66">
        <w:rPr>
          <w:rFonts w:hint="eastAsia"/>
        </w:rPr>
        <w:instrText>スレッド</w:instrText>
      </w:r>
      <w:r w:rsidR="00DF5076">
        <w:rPr>
          <w:rFonts w:hint="eastAsia"/>
        </w:rPr>
        <w:instrText>ライブラリ版</w:instrText>
      </w:r>
      <w:r w:rsidR="00DF5076">
        <w:instrText>" \y “</w:instrText>
      </w:r>
      <w:r w:rsidR="00DF5076">
        <w:rPr>
          <w:rFonts w:hint="eastAsia"/>
        </w:rPr>
        <w:instrText>みゅーてっくす</w:instrText>
      </w:r>
      <w:r w:rsidR="00DF5076">
        <w:rPr>
          <w:rFonts w:hint="eastAsia"/>
        </w:rPr>
        <w:instrText>:POSIX</w:instrText>
      </w:r>
      <w:r w:rsidR="00A45D66">
        <w:rPr>
          <w:rFonts w:hint="eastAsia"/>
        </w:rPr>
        <w:instrText>すれっど</w:instrText>
      </w:r>
      <w:r w:rsidR="00DF5076">
        <w:rPr>
          <w:rFonts w:hint="eastAsia"/>
        </w:rPr>
        <w:instrText>らいぶらりばん</w:instrText>
      </w:r>
      <w:r w:rsidR="00DF5076">
        <w:instrText xml:space="preserve">” </w:instrText>
      </w:r>
      <w:r w:rsidR="00DF5076">
        <w:fldChar w:fldCharType="end"/>
      </w:r>
    </w:p>
    <w:p w14:paraId="101477FA" w14:textId="382CAF17" w:rsidR="00DE3BF2" w:rsidRDefault="005A5C1F" w:rsidP="00DE3BF2">
      <w:pPr>
        <w:pStyle w:val="aa"/>
        <w:ind w:left="447" w:firstLine="283"/>
      </w:pPr>
      <w:r>
        <w:t>Linux</w:t>
      </w:r>
      <w:r>
        <w:rPr>
          <w:rFonts w:hint="eastAsia"/>
        </w:rPr>
        <w:t>などの</w:t>
      </w:r>
      <w:r>
        <w:rPr>
          <w:rFonts w:hint="eastAsia"/>
        </w:rPr>
        <w:t>U</w:t>
      </w:r>
      <w:r>
        <w:t>nix</w:t>
      </w:r>
      <w:r>
        <w:rPr>
          <w:rFonts w:hint="eastAsia"/>
        </w:rPr>
        <w:t>系</w:t>
      </w:r>
      <w:r>
        <w:rPr>
          <w:rFonts w:hint="eastAsia"/>
        </w:rPr>
        <w:t>OS</w:t>
      </w:r>
      <w:r>
        <w:t>や、</w:t>
      </w:r>
      <w:r>
        <w:rPr>
          <w:rFonts w:hint="eastAsia"/>
        </w:rPr>
        <w:t>GCC</w:t>
      </w:r>
      <w:r>
        <w:rPr>
          <w:rFonts w:hint="eastAsia"/>
        </w:rPr>
        <w:t>ベースの</w:t>
      </w:r>
      <w:r>
        <w:t>ゲーム系</w:t>
      </w:r>
      <w:r>
        <w:t>SDK</w:t>
      </w:r>
      <w:r>
        <w:t>で一般的なスタイル。</w:t>
      </w:r>
    </w:p>
    <w:p w14:paraId="026357D1" w14:textId="1D5C720F" w:rsidR="005A5C1F" w:rsidRDefault="001F4C59" w:rsidP="00DE3BF2">
      <w:pPr>
        <w:pStyle w:val="aa"/>
        <w:ind w:left="447" w:firstLine="283"/>
      </w:pPr>
      <w:r>
        <w:rPr>
          <w:rFonts w:hint="eastAsia"/>
        </w:rPr>
        <w:t>ミューテックス生成時の</w:t>
      </w:r>
      <w:r>
        <w:t>属性により、再帰ロックやデッドロック検出に対応しているのが特徴。デフォルトではどちらも無効。また、</w:t>
      </w:r>
      <w:r>
        <w:rPr>
          <w:rFonts w:hint="eastAsia"/>
        </w:rPr>
        <w:t>Cygwin</w:t>
      </w:r>
      <w:r>
        <w:rPr>
          <w:rFonts w:hint="eastAsia"/>
        </w:rPr>
        <w:t>環境ではこれらの属性が使用できないなど、環境依存の機能。</w:t>
      </w:r>
    </w:p>
    <w:p w14:paraId="4F8DA105" w14:textId="419AA721" w:rsidR="001F4C59" w:rsidRPr="005A5C1F" w:rsidRDefault="001F4C59" w:rsidP="00DE3BF2">
      <w:pPr>
        <w:pStyle w:val="aa"/>
        <w:ind w:left="447" w:firstLine="283"/>
      </w:pPr>
      <w:r>
        <w:t>再帰ロックとは、同一スレッドが何度もロックを取得できること。取得した数と同じ数だけ解放する必要がある。</w:t>
      </w:r>
      <w:r w:rsidR="00897D74">
        <w:t>再帰ロック無効時は二度目のロックでデッドロックを起こす。</w:t>
      </w:r>
      <w:r w:rsidR="00DF5076">
        <w:rPr>
          <w:rFonts w:hint="eastAsia"/>
        </w:rPr>
        <w:t>（「デッドロック」については後述）</w:t>
      </w:r>
    </w:p>
    <w:p w14:paraId="15A0D678" w14:textId="3E9CE2E2" w:rsidR="005A5C1F" w:rsidRDefault="00DF7C5C" w:rsidP="005A5C1F">
      <w:pPr>
        <w:pStyle w:val="aa"/>
        <w:keepNext/>
        <w:widowControl/>
        <w:spacing w:beforeLines="50" w:before="180"/>
        <w:ind w:leftChars="203" w:left="447" w:hangingChars="10" w:hanging="21"/>
      </w:pPr>
      <w:r>
        <w:rPr>
          <w:rFonts w:hint="eastAsia"/>
        </w:rPr>
        <w:t>POSIX</w:t>
      </w:r>
      <w:r>
        <w:rPr>
          <w:rFonts w:hint="eastAsia"/>
        </w:rPr>
        <w:t>スレッド</w:t>
      </w:r>
      <w:r w:rsidR="005A5AF6">
        <w:rPr>
          <w:rFonts w:hint="eastAsia"/>
        </w:rPr>
        <w:t>ライブラリ</w:t>
      </w:r>
      <w:r w:rsidR="005A5C1F">
        <w:rPr>
          <w:rFonts w:hint="eastAsia"/>
        </w:rPr>
        <w:t>版</w:t>
      </w:r>
      <w:r w:rsidR="005A5C1F">
        <w:t>ミューテックス</w:t>
      </w:r>
      <w:r w:rsidR="005A5C1F">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6A09365" w14:textId="77777777" w:rsidTr="000A1665">
        <w:tc>
          <w:tcPr>
            <w:tcW w:w="8494" w:type="dxa"/>
          </w:tcPr>
          <w:p w14:paraId="1FD5DEA6" w14:textId="77777777" w:rsidR="001F4C59" w:rsidRDefault="001F4C59" w:rsidP="001F4C59">
            <w:pPr>
              <w:pStyle w:val="3-"/>
            </w:pPr>
            <w:r>
              <w:t>#include &lt;stdio.h&gt;</w:t>
            </w:r>
          </w:p>
          <w:p w14:paraId="6ACB4637" w14:textId="77777777" w:rsidR="001F4C59" w:rsidRDefault="001F4C59" w:rsidP="001F4C59">
            <w:pPr>
              <w:pStyle w:val="3-"/>
            </w:pPr>
            <w:r>
              <w:t>#include &lt;stdlib.h&gt;</w:t>
            </w:r>
          </w:p>
          <w:p w14:paraId="1351A9DD" w14:textId="77777777" w:rsidR="001F4C59" w:rsidRDefault="001F4C59" w:rsidP="001F4C59">
            <w:pPr>
              <w:pStyle w:val="3-"/>
            </w:pPr>
          </w:p>
          <w:p w14:paraId="3EEE3CC1" w14:textId="77777777" w:rsidR="001F4C59" w:rsidRPr="00325085" w:rsidRDefault="001F4C59" w:rsidP="001F4C59">
            <w:pPr>
              <w:pStyle w:val="3-"/>
              <w:rPr>
                <w:color w:val="FF0000"/>
              </w:rPr>
            </w:pPr>
            <w:r w:rsidRPr="00325085">
              <w:rPr>
                <w:color w:val="FF0000"/>
              </w:rPr>
              <w:t>#include &lt;pthread.h&gt;</w:t>
            </w:r>
          </w:p>
          <w:p w14:paraId="549D9E2A" w14:textId="77777777" w:rsidR="001F4C59" w:rsidRPr="00E2795F" w:rsidRDefault="001F4C59" w:rsidP="001F4C59">
            <w:pPr>
              <w:pStyle w:val="3-"/>
            </w:pPr>
            <w:r w:rsidRPr="00E2795F">
              <w:t>#include &lt;unistd.h&gt;</w:t>
            </w:r>
          </w:p>
          <w:p w14:paraId="3DC99A3C" w14:textId="77777777" w:rsidR="001F4C59" w:rsidRDefault="001F4C59" w:rsidP="001F4C59">
            <w:pPr>
              <w:pStyle w:val="3-"/>
            </w:pPr>
          </w:p>
          <w:p w14:paraId="7A2EB5A0" w14:textId="77777777" w:rsidR="001F4C59" w:rsidRPr="00146B14" w:rsidRDefault="001F4C59" w:rsidP="001F4C59">
            <w:pPr>
              <w:pStyle w:val="3-"/>
              <w:rPr>
                <w:color w:val="00B050"/>
              </w:rPr>
            </w:pPr>
            <w:r w:rsidRPr="00325085">
              <w:rPr>
                <w:rFonts w:hint="eastAsia"/>
              </w:rPr>
              <w:t xml:space="preserve">#include &lt;sys/time.h&gt; </w:t>
            </w:r>
            <w:r w:rsidRPr="00146B14">
              <w:rPr>
                <w:rFonts w:hint="eastAsia"/>
                <w:color w:val="00B050"/>
              </w:rPr>
              <w:t>//時間計測用</w:t>
            </w:r>
          </w:p>
          <w:p w14:paraId="6CFAC66A" w14:textId="77777777" w:rsidR="001F4C59" w:rsidRDefault="001F4C59" w:rsidP="001F4C59">
            <w:pPr>
              <w:pStyle w:val="3-"/>
            </w:pPr>
          </w:p>
          <w:p w14:paraId="6B9AC41F" w14:textId="77777777" w:rsidR="001F4C59" w:rsidRPr="00146B14" w:rsidRDefault="001F4C59" w:rsidP="001F4C59">
            <w:pPr>
              <w:pStyle w:val="3-"/>
              <w:rPr>
                <w:color w:val="00B050"/>
              </w:rPr>
            </w:pPr>
            <w:r w:rsidRPr="00146B14">
              <w:rPr>
                <w:rFonts w:hint="eastAsia"/>
                <w:color w:val="00B050"/>
              </w:rPr>
              <w:t>//CygwinのGCCではこの拡張定数が使えない</w:t>
            </w:r>
          </w:p>
          <w:p w14:paraId="2B62BD98" w14:textId="77777777" w:rsidR="001F4C59" w:rsidRPr="00146B14" w:rsidRDefault="001F4C59" w:rsidP="001F4C59">
            <w:pPr>
              <w:pStyle w:val="3-"/>
              <w:rPr>
                <w:color w:val="00B050"/>
              </w:rPr>
            </w:pPr>
            <w:r w:rsidRPr="00146B14">
              <w:rPr>
                <w:color w:val="00B050"/>
              </w:rPr>
              <w:t>//#define PTHREAD_MUTEX_FAST_NP       (0)</w:t>
            </w:r>
          </w:p>
          <w:p w14:paraId="06102C17" w14:textId="77777777" w:rsidR="001F4C59" w:rsidRPr="00146B14" w:rsidRDefault="001F4C59" w:rsidP="001F4C59">
            <w:pPr>
              <w:pStyle w:val="3-"/>
              <w:rPr>
                <w:color w:val="00B050"/>
              </w:rPr>
            </w:pPr>
            <w:r w:rsidRPr="00146B14">
              <w:rPr>
                <w:color w:val="00B050"/>
              </w:rPr>
              <w:t>//#define PTHREAD_MUTEX_RECURSIVE_NP  (1)</w:t>
            </w:r>
          </w:p>
          <w:p w14:paraId="357826DA" w14:textId="77777777" w:rsidR="001F4C59" w:rsidRPr="00146B14" w:rsidRDefault="001F4C59" w:rsidP="001F4C59">
            <w:pPr>
              <w:pStyle w:val="3-"/>
              <w:rPr>
                <w:color w:val="00B050"/>
              </w:rPr>
            </w:pPr>
            <w:r w:rsidRPr="00146B14">
              <w:rPr>
                <w:color w:val="00B050"/>
              </w:rPr>
              <w:t>//#define PTHREAD_MUTEX_ERRORCHECK_NP (2)</w:t>
            </w:r>
          </w:p>
          <w:p w14:paraId="5D775162" w14:textId="77777777" w:rsidR="001F4C59" w:rsidRDefault="001F4C59" w:rsidP="001F4C59">
            <w:pPr>
              <w:pStyle w:val="3-"/>
            </w:pPr>
          </w:p>
          <w:p w14:paraId="457A14C9" w14:textId="77777777" w:rsidR="001F4C59" w:rsidRPr="00146B14" w:rsidRDefault="001F4C59" w:rsidP="001F4C59">
            <w:pPr>
              <w:pStyle w:val="3-"/>
              <w:rPr>
                <w:color w:val="00B050"/>
              </w:rPr>
            </w:pPr>
            <w:r w:rsidRPr="00146B14">
              <w:rPr>
                <w:rFonts w:hint="eastAsia"/>
                <w:color w:val="00B050"/>
              </w:rPr>
              <w:t>//ミューテックス</w:t>
            </w:r>
          </w:p>
          <w:p w14:paraId="777C4A58" w14:textId="77777777" w:rsidR="001F4C59" w:rsidRDefault="001F4C59" w:rsidP="001F4C59">
            <w:pPr>
              <w:pStyle w:val="3-"/>
            </w:pPr>
            <w:r w:rsidRPr="00146B14">
              <w:rPr>
                <w:color w:val="FF0000"/>
              </w:rPr>
              <w:t>static pthread_mutex_t s_mutex = PTHREAD_MUTEX_INITIALIZER;</w:t>
            </w:r>
          </w:p>
          <w:p w14:paraId="763CFE50" w14:textId="77777777" w:rsidR="001F4C59" w:rsidRDefault="001F4C59" w:rsidP="001F4C59">
            <w:pPr>
              <w:pStyle w:val="3-"/>
            </w:pPr>
          </w:p>
          <w:p w14:paraId="1CF53614" w14:textId="77777777" w:rsidR="001F4C59" w:rsidRDefault="001F4C59" w:rsidP="001F4C59">
            <w:pPr>
              <w:pStyle w:val="3-"/>
            </w:pPr>
            <w:r w:rsidRPr="00146B14">
              <w:rPr>
                <w:rFonts w:hint="eastAsia"/>
                <w:color w:val="00B050"/>
              </w:rPr>
              <w:t>//共有データ</w:t>
            </w:r>
          </w:p>
          <w:p w14:paraId="06287037" w14:textId="77777777" w:rsidR="001F4C59" w:rsidRDefault="001F4C59" w:rsidP="001F4C59">
            <w:pPr>
              <w:pStyle w:val="3-"/>
            </w:pPr>
            <w:r>
              <w:t>static int s_commonData = 0;</w:t>
            </w:r>
          </w:p>
          <w:p w14:paraId="5865A461" w14:textId="77777777" w:rsidR="001F4C59" w:rsidRDefault="001F4C59" w:rsidP="001F4C59">
            <w:pPr>
              <w:pStyle w:val="3-"/>
            </w:pPr>
          </w:p>
          <w:p w14:paraId="4E5FF222" w14:textId="77777777" w:rsidR="001F4C59" w:rsidRPr="00146B14" w:rsidRDefault="001F4C59" w:rsidP="001F4C59">
            <w:pPr>
              <w:pStyle w:val="3-"/>
              <w:rPr>
                <w:color w:val="00B050"/>
              </w:rPr>
            </w:pPr>
            <w:r w:rsidRPr="00146B14">
              <w:rPr>
                <w:rFonts w:hint="eastAsia"/>
                <w:color w:val="00B050"/>
              </w:rPr>
              <w:t>//スレッド固有データ</w:t>
            </w:r>
          </w:p>
          <w:p w14:paraId="51D8D479" w14:textId="77777777" w:rsidR="001F4C59" w:rsidRDefault="001F4C59" w:rsidP="001F4C59">
            <w:pPr>
              <w:pStyle w:val="3-"/>
            </w:pPr>
            <w:r>
              <w:t>__thread int s_tlsData = 0;</w:t>
            </w:r>
          </w:p>
          <w:p w14:paraId="065C02CC" w14:textId="77777777" w:rsidR="001F4C59" w:rsidRDefault="001F4C59" w:rsidP="001F4C59">
            <w:pPr>
              <w:pStyle w:val="3-"/>
            </w:pPr>
          </w:p>
          <w:p w14:paraId="12E4019C" w14:textId="77777777" w:rsidR="001F4C59" w:rsidRPr="00146B14" w:rsidRDefault="001F4C59" w:rsidP="001F4C59">
            <w:pPr>
              <w:pStyle w:val="3-"/>
              <w:rPr>
                <w:color w:val="00B050"/>
              </w:rPr>
            </w:pPr>
            <w:r w:rsidRPr="00146B14">
              <w:rPr>
                <w:rFonts w:hint="eastAsia"/>
                <w:color w:val="00B050"/>
              </w:rPr>
              <w:t>//スレッド</w:t>
            </w:r>
          </w:p>
          <w:p w14:paraId="501E8BAC" w14:textId="77777777" w:rsidR="001F4C59" w:rsidRDefault="001F4C59" w:rsidP="001F4C59">
            <w:pPr>
              <w:pStyle w:val="3-"/>
            </w:pPr>
            <w:r>
              <w:t>void* threadFunc(void* param_p)</w:t>
            </w:r>
          </w:p>
          <w:p w14:paraId="3EE122B2" w14:textId="77777777" w:rsidR="001F4C59" w:rsidRDefault="001F4C59" w:rsidP="001F4C59">
            <w:pPr>
              <w:pStyle w:val="3-"/>
            </w:pPr>
            <w:r>
              <w:t>{</w:t>
            </w:r>
          </w:p>
          <w:p w14:paraId="5DFCDF01" w14:textId="77777777" w:rsidR="001F4C59" w:rsidRDefault="001F4C59" w:rsidP="001F4C59">
            <w:pPr>
              <w:pStyle w:val="3-"/>
            </w:pPr>
            <w:r>
              <w:rPr>
                <w:rFonts w:hint="eastAsia"/>
              </w:rPr>
              <w:tab/>
            </w:r>
            <w:r w:rsidRPr="00146B14">
              <w:rPr>
                <w:rFonts w:hint="eastAsia"/>
                <w:color w:val="00B050"/>
              </w:rPr>
              <w:t>//パラメータ受け取り</w:t>
            </w:r>
          </w:p>
          <w:p w14:paraId="4904091F" w14:textId="77777777" w:rsidR="001F4C59" w:rsidRDefault="001F4C59" w:rsidP="001F4C59">
            <w:pPr>
              <w:pStyle w:val="3-"/>
            </w:pPr>
            <w:r>
              <w:tab/>
              <w:t>const char* name = static_cast&lt;const char*&gt;(param_p);</w:t>
            </w:r>
          </w:p>
          <w:p w14:paraId="3ADEC959" w14:textId="77777777" w:rsidR="001F4C59" w:rsidRDefault="001F4C59" w:rsidP="001F4C59">
            <w:pPr>
              <w:pStyle w:val="3-"/>
            </w:pPr>
          </w:p>
          <w:p w14:paraId="0FDF2211" w14:textId="77777777" w:rsidR="001F4C59" w:rsidRDefault="001F4C59" w:rsidP="001F4C59">
            <w:pPr>
              <w:pStyle w:val="3-"/>
            </w:pPr>
            <w:r>
              <w:rPr>
                <w:rFonts w:hint="eastAsia"/>
              </w:rPr>
              <w:tab/>
            </w:r>
            <w:r w:rsidRPr="00146B14">
              <w:rPr>
                <w:rFonts w:hint="eastAsia"/>
                <w:color w:val="00B050"/>
              </w:rPr>
              <w:t>//開始</w:t>
            </w:r>
          </w:p>
          <w:p w14:paraId="7E2AABA1" w14:textId="77777777" w:rsidR="001F4C59" w:rsidRDefault="001F4C59" w:rsidP="001F4C59">
            <w:pPr>
              <w:pStyle w:val="3-"/>
            </w:pPr>
            <w:r>
              <w:tab/>
              <w:t>printf("- begin:%s -\n", name);</w:t>
            </w:r>
          </w:p>
          <w:p w14:paraId="46074E4D" w14:textId="77777777" w:rsidR="001F4C59" w:rsidRDefault="001F4C59" w:rsidP="001F4C59">
            <w:pPr>
              <w:pStyle w:val="3-"/>
            </w:pPr>
            <w:r>
              <w:tab/>
              <w:t>fflush(stdout);</w:t>
            </w:r>
          </w:p>
          <w:p w14:paraId="2153C1E8" w14:textId="77777777" w:rsidR="001F4C59" w:rsidRDefault="001F4C59" w:rsidP="001F4C59">
            <w:pPr>
              <w:pStyle w:val="3-"/>
            </w:pPr>
          </w:p>
          <w:p w14:paraId="2542A445" w14:textId="77777777" w:rsidR="001F4C59" w:rsidRDefault="001F4C59" w:rsidP="001F4C59">
            <w:pPr>
              <w:pStyle w:val="3-"/>
            </w:pPr>
            <w:r>
              <w:rPr>
                <w:rFonts w:hint="eastAsia"/>
              </w:rPr>
              <w:tab/>
            </w:r>
            <w:r w:rsidRPr="00146B14">
              <w:rPr>
                <w:rFonts w:hint="eastAsia"/>
                <w:color w:val="00B050"/>
              </w:rPr>
              <w:t>//処理</w:t>
            </w:r>
          </w:p>
          <w:p w14:paraId="08A4AD62" w14:textId="77777777" w:rsidR="001F4C59" w:rsidRDefault="001F4C59" w:rsidP="001F4C59">
            <w:pPr>
              <w:pStyle w:val="3-"/>
            </w:pPr>
            <w:r>
              <w:lastRenderedPageBreak/>
              <w:tab/>
              <w:t>for (int i = 0; i &lt; 3; ++i)</w:t>
            </w:r>
          </w:p>
          <w:p w14:paraId="309C3290" w14:textId="77777777" w:rsidR="001F4C59" w:rsidRDefault="001F4C59" w:rsidP="001F4C59">
            <w:pPr>
              <w:pStyle w:val="3-"/>
            </w:pPr>
            <w:r>
              <w:tab/>
              <w:t>{</w:t>
            </w:r>
          </w:p>
          <w:p w14:paraId="734C8D5C" w14:textId="77777777" w:rsidR="001F4C59" w:rsidRDefault="001F4C59" w:rsidP="001F4C59">
            <w:pPr>
              <w:pStyle w:val="3-"/>
            </w:pPr>
            <w:r>
              <w:rPr>
                <w:rFonts w:hint="eastAsia"/>
              </w:rPr>
              <w:tab/>
            </w:r>
            <w:r>
              <w:rPr>
                <w:rFonts w:hint="eastAsia"/>
              </w:rPr>
              <w:tab/>
            </w:r>
            <w:r w:rsidRPr="00146B14">
              <w:rPr>
                <w:rFonts w:hint="eastAsia"/>
                <w:color w:val="00B050"/>
              </w:rPr>
              <w:t>//ミューテックス取得</w:t>
            </w:r>
          </w:p>
          <w:p w14:paraId="5AD7F476" w14:textId="77777777" w:rsidR="001F4C59" w:rsidRPr="00146B14" w:rsidRDefault="001F4C59" w:rsidP="001F4C59">
            <w:pPr>
              <w:pStyle w:val="3-"/>
              <w:rPr>
                <w:color w:val="FF0000"/>
              </w:rPr>
            </w:pPr>
            <w:r>
              <w:tab/>
            </w:r>
            <w:r>
              <w:tab/>
            </w:r>
            <w:r w:rsidRPr="00146B14">
              <w:rPr>
                <w:color w:val="FF0000"/>
              </w:rPr>
              <w:t>pthread_mutex_lock(&amp;s_mutex);</w:t>
            </w:r>
          </w:p>
          <w:p w14:paraId="1B38C520" w14:textId="31C8108E" w:rsidR="00AE601A" w:rsidRDefault="001F4C59" w:rsidP="001F4C59">
            <w:pPr>
              <w:pStyle w:val="3-"/>
              <w:rPr>
                <w:color w:val="00B050"/>
              </w:rPr>
            </w:pPr>
            <w:r>
              <w:rPr>
                <w:rFonts w:hint="eastAsia"/>
              </w:rPr>
              <w:tab/>
            </w:r>
            <w:r w:rsidRPr="00146B14">
              <w:rPr>
                <w:rFonts w:hint="eastAsia"/>
                <w:color w:val="00B050"/>
              </w:rPr>
              <w:t>//</w:t>
            </w:r>
            <w:r w:rsidRPr="00146B14">
              <w:rPr>
                <w:rFonts w:hint="eastAsia"/>
                <w:color w:val="00B050"/>
              </w:rPr>
              <w:tab/>
              <w:t>pthread_mutex_trylock(&amp;s_mutex);//</w:t>
            </w:r>
            <w:r w:rsidR="00AE601A">
              <w:rPr>
                <w:rFonts w:hint="eastAsia"/>
                <w:color w:val="00B050"/>
              </w:rPr>
              <w:t>ロックを</w:t>
            </w:r>
            <w:r w:rsidRPr="00146B14">
              <w:rPr>
                <w:rFonts w:hint="eastAsia"/>
                <w:color w:val="00B050"/>
              </w:rPr>
              <w:t>取得できない時に他の処理を行いたい場合は</w:t>
            </w:r>
          </w:p>
          <w:p w14:paraId="29CA3E64" w14:textId="632FD45A" w:rsidR="001F4C59" w:rsidRPr="00146B14" w:rsidRDefault="00AE601A" w:rsidP="001F4C59">
            <w:pPr>
              <w:pStyle w:val="3-"/>
              <w:rPr>
                <w:color w:val="00B050"/>
              </w:rPr>
            </w:pPr>
            <w:r>
              <w:rPr>
                <w:color w:val="00B050"/>
              </w:rPr>
              <w:tab/>
            </w:r>
            <w:r>
              <w:rPr>
                <w:rFonts w:hint="eastAsia"/>
                <w:color w:val="00B050"/>
              </w:rPr>
              <w:t>//</w:t>
            </w:r>
            <w:r>
              <w:rPr>
                <w:color w:val="00B050"/>
              </w:rPr>
              <w:tab/>
            </w:r>
            <w:r>
              <w:rPr>
                <w:color w:val="00B050"/>
              </w:rPr>
              <w:tab/>
            </w:r>
            <w:r>
              <w:rPr>
                <w:color w:val="00B050"/>
              </w:rPr>
              <w:tab/>
            </w:r>
            <w:r>
              <w:rPr>
                <w:color w:val="00B050"/>
              </w:rPr>
              <w:tab/>
            </w:r>
            <w:r>
              <w:rPr>
                <w:color w:val="00B050"/>
              </w:rPr>
              <w:tab/>
            </w:r>
            <w:r>
              <w:rPr>
                <w:color w:val="00B050"/>
              </w:rPr>
              <w:tab/>
            </w:r>
            <w:r w:rsidR="001F4C59" w:rsidRPr="00146B14">
              <w:rPr>
                <w:rFonts w:hint="eastAsia"/>
                <w:color w:val="00B050"/>
              </w:rPr>
              <w:t xml:space="preserve"> </w:t>
            </w:r>
            <w:r>
              <w:rPr>
                <w:color w:val="00B050"/>
              </w:rPr>
              <w:t>//</w:t>
            </w:r>
            <w:r w:rsidR="001F4C59" w:rsidRPr="00146B14">
              <w:rPr>
                <w:rFonts w:hint="eastAsia"/>
                <w:color w:val="00B050"/>
              </w:rPr>
              <w:t>pthread_mutex_trylock() を使用する</w:t>
            </w:r>
          </w:p>
          <w:p w14:paraId="4EC84EE7" w14:textId="77777777" w:rsidR="001F4C59" w:rsidRDefault="001F4C59" w:rsidP="001F4C59">
            <w:pPr>
              <w:pStyle w:val="3-"/>
            </w:pPr>
            <w:r>
              <w:tab/>
            </w:r>
            <w:r>
              <w:tab/>
            </w:r>
          </w:p>
          <w:p w14:paraId="7587E62E" w14:textId="77777777" w:rsidR="001F4C59" w:rsidRDefault="001F4C59" w:rsidP="001F4C59">
            <w:pPr>
              <w:pStyle w:val="3-"/>
            </w:pPr>
            <w:r>
              <w:rPr>
                <w:rFonts w:hint="eastAsia"/>
              </w:rPr>
              <w:tab/>
            </w:r>
            <w:r>
              <w:rPr>
                <w:rFonts w:hint="eastAsia"/>
              </w:rPr>
              <w:tab/>
            </w:r>
            <w:r w:rsidRPr="00146B14">
              <w:rPr>
                <w:rFonts w:hint="eastAsia"/>
                <w:color w:val="00B050"/>
              </w:rPr>
              <w:t>//データ表示（前）</w:t>
            </w:r>
          </w:p>
          <w:p w14:paraId="799672FC" w14:textId="77777777" w:rsidR="001F4C59" w:rsidRDefault="001F4C59" w:rsidP="001F4C59">
            <w:pPr>
              <w:pStyle w:val="3-"/>
            </w:pPr>
            <w:r>
              <w:tab/>
            </w:r>
            <w:r>
              <w:tab/>
              <w:t>printf("%s: [BEFORE] commonData=%d, tlsData=%d\n", name, s_commonData, s_tlsData);</w:t>
            </w:r>
          </w:p>
          <w:p w14:paraId="1BC62C8E" w14:textId="77777777" w:rsidR="001F4C59" w:rsidRDefault="001F4C59" w:rsidP="001F4C59">
            <w:pPr>
              <w:pStyle w:val="3-"/>
            </w:pPr>
            <w:r>
              <w:tab/>
            </w:r>
            <w:r>
              <w:tab/>
              <w:t>fflush(stdout);</w:t>
            </w:r>
          </w:p>
          <w:p w14:paraId="1CA7F292" w14:textId="77777777" w:rsidR="001F4C59" w:rsidRDefault="001F4C59" w:rsidP="001F4C59">
            <w:pPr>
              <w:pStyle w:val="3-"/>
            </w:pPr>
          </w:p>
          <w:p w14:paraId="72117A3E" w14:textId="77777777" w:rsidR="001F4C59" w:rsidRPr="00146B14" w:rsidRDefault="001F4C59" w:rsidP="001F4C59">
            <w:pPr>
              <w:pStyle w:val="3-"/>
              <w:rPr>
                <w:color w:val="00B050"/>
              </w:rPr>
            </w:pPr>
            <w:r>
              <w:rPr>
                <w:rFonts w:hint="eastAsia"/>
              </w:rPr>
              <w:tab/>
            </w:r>
            <w:r>
              <w:rPr>
                <w:rFonts w:hint="eastAsia"/>
              </w:rPr>
              <w:tab/>
            </w:r>
            <w:r w:rsidRPr="00146B14">
              <w:rPr>
                <w:rFonts w:hint="eastAsia"/>
                <w:color w:val="00B050"/>
              </w:rPr>
              <w:t>//データ取得</w:t>
            </w:r>
          </w:p>
          <w:p w14:paraId="238B8700" w14:textId="77777777" w:rsidR="001F4C59" w:rsidRDefault="001F4C59" w:rsidP="001F4C59">
            <w:pPr>
              <w:pStyle w:val="3-"/>
            </w:pPr>
            <w:r>
              <w:tab/>
            </w:r>
            <w:r>
              <w:tab/>
              <w:t>int common_data = s_commonData;</w:t>
            </w:r>
          </w:p>
          <w:p w14:paraId="3AC6C2D2" w14:textId="77777777" w:rsidR="001F4C59" w:rsidRDefault="001F4C59" w:rsidP="001F4C59">
            <w:pPr>
              <w:pStyle w:val="3-"/>
            </w:pPr>
            <w:r>
              <w:tab/>
            </w:r>
            <w:r>
              <w:tab/>
              <w:t>int tls_data = s_tlsData;</w:t>
            </w:r>
          </w:p>
          <w:p w14:paraId="762CD87D" w14:textId="77777777" w:rsidR="001F4C59" w:rsidRDefault="001F4C59" w:rsidP="001F4C59">
            <w:pPr>
              <w:pStyle w:val="3-"/>
            </w:pPr>
          </w:p>
          <w:p w14:paraId="317A2A53" w14:textId="77777777" w:rsidR="001F4C59" w:rsidRDefault="001F4C59" w:rsidP="001F4C59">
            <w:pPr>
              <w:pStyle w:val="3-"/>
            </w:pPr>
            <w:r>
              <w:rPr>
                <w:rFonts w:hint="eastAsia"/>
              </w:rPr>
              <w:tab/>
            </w:r>
            <w:r>
              <w:rPr>
                <w:rFonts w:hint="eastAsia"/>
              </w:rPr>
              <w:tab/>
            </w:r>
            <w:r w:rsidRPr="00146B14">
              <w:rPr>
                <w:rFonts w:hint="eastAsia"/>
                <w:color w:val="00B050"/>
              </w:rPr>
              <w:t>//データ更新</w:t>
            </w:r>
          </w:p>
          <w:p w14:paraId="36B66FD2" w14:textId="77777777" w:rsidR="001F4C59" w:rsidRDefault="001F4C59" w:rsidP="001F4C59">
            <w:pPr>
              <w:pStyle w:val="3-"/>
            </w:pPr>
            <w:r>
              <w:tab/>
            </w:r>
            <w:r>
              <w:tab/>
              <w:t>++common_data;</w:t>
            </w:r>
          </w:p>
          <w:p w14:paraId="0FEC9193" w14:textId="77777777" w:rsidR="001F4C59" w:rsidRDefault="001F4C59" w:rsidP="001F4C59">
            <w:pPr>
              <w:pStyle w:val="3-"/>
            </w:pPr>
            <w:r>
              <w:tab/>
            </w:r>
            <w:r>
              <w:tab/>
              <w:t>++tls_data;</w:t>
            </w:r>
          </w:p>
          <w:p w14:paraId="0199766B" w14:textId="77777777" w:rsidR="001F4C59" w:rsidRDefault="001F4C59" w:rsidP="001F4C59">
            <w:pPr>
              <w:pStyle w:val="3-"/>
            </w:pPr>
          </w:p>
          <w:p w14:paraId="77609B51" w14:textId="77777777" w:rsidR="001F4C59" w:rsidRPr="00146B14" w:rsidRDefault="001F4C59" w:rsidP="001F4C59">
            <w:pPr>
              <w:pStyle w:val="3-"/>
              <w:rPr>
                <w:color w:val="00B050"/>
              </w:rPr>
            </w:pPr>
            <w:r>
              <w:rPr>
                <w:rFonts w:hint="eastAsia"/>
              </w:rPr>
              <w:tab/>
            </w:r>
            <w:r>
              <w:rPr>
                <w:rFonts w:hint="eastAsia"/>
              </w:rPr>
              <w:tab/>
            </w:r>
            <w:r w:rsidRPr="00146B14">
              <w:rPr>
                <w:rFonts w:hint="eastAsia"/>
                <w:color w:val="00B050"/>
              </w:rPr>
              <w:t>//若干ランダムでスリープ（0～4 msec）</w:t>
            </w:r>
          </w:p>
          <w:p w14:paraId="50337853" w14:textId="77777777" w:rsidR="001F4C59" w:rsidRDefault="001F4C59" w:rsidP="001F4C59">
            <w:pPr>
              <w:pStyle w:val="3-"/>
            </w:pPr>
            <w:r>
              <w:tab/>
            </w:r>
            <w:r>
              <w:tab/>
              <w:t>usleep((rand() % 5) * 1000);</w:t>
            </w:r>
          </w:p>
          <w:p w14:paraId="619BDDF2" w14:textId="77777777" w:rsidR="001F4C59" w:rsidRDefault="001F4C59" w:rsidP="001F4C59">
            <w:pPr>
              <w:pStyle w:val="3-"/>
            </w:pPr>
            <w:r>
              <w:tab/>
            </w:r>
            <w:r>
              <w:tab/>
            </w:r>
          </w:p>
          <w:p w14:paraId="339E65EE" w14:textId="77777777" w:rsidR="001F4C59" w:rsidRDefault="001F4C59" w:rsidP="001F4C59">
            <w:pPr>
              <w:pStyle w:val="3-"/>
            </w:pPr>
            <w:r>
              <w:rPr>
                <w:rFonts w:hint="eastAsia"/>
              </w:rPr>
              <w:tab/>
            </w:r>
            <w:r>
              <w:rPr>
                <w:rFonts w:hint="eastAsia"/>
              </w:rPr>
              <w:tab/>
            </w:r>
            <w:r w:rsidRPr="00146B14">
              <w:rPr>
                <w:rFonts w:hint="eastAsia"/>
                <w:color w:val="00B050"/>
              </w:rPr>
              <w:t>//データ書き戻し</w:t>
            </w:r>
          </w:p>
          <w:p w14:paraId="5EB92D35" w14:textId="77777777" w:rsidR="001F4C59" w:rsidRDefault="001F4C59" w:rsidP="001F4C59">
            <w:pPr>
              <w:pStyle w:val="3-"/>
            </w:pPr>
            <w:r>
              <w:tab/>
            </w:r>
            <w:r>
              <w:tab/>
              <w:t>s_commonData = common_data;</w:t>
            </w:r>
          </w:p>
          <w:p w14:paraId="01082A9E" w14:textId="77777777" w:rsidR="001F4C59" w:rsidRDefault="001F4C59" w:rsidP="001F4C59">
            <w:pPr>
              <w:pStyle w:val="3-"/>
            </w:pPr>
            <w:r>
              <w:tab/>
            </w:r>
            <w:r>
              <w:tab/>
              <w:t>s_tlsData = tls_data;</w:t>
            </w:r>
          </w:p>
          <w:p w14:paraId="31579324" w14:textId="77777777" w:rsidR="001F4C59" w:rsidRDefault="001F4C59" w:rsidP="001F4C59">
            <w:pPr>
              <w:pStyle w:val="3-"/>
            </w:pPr>
          </w:p>
          <w:p w14:paraId="07B49836" w14:textId="77777777" w:rsidR="001F4C59" w:rsidRDefault="001F4C59" w:rsidP="001F4C59">
            <w:pPr>
              <w:pStyle w:val="3-"/>
            </w:pPr>
            <w:r>
              <w:rPr>
                <w:rFonts w:hint="eastAsia"/>
              </w:rPr>
              <w:tab/>
            </w:r>
            <w:r>
              <w:rPr>
                <w:rFonts w:hint="eastAsia"/>
              </w:rPr>
              <w:tab/>
            </w:r>
            <w:r w:rsidRPr="00146B14">
              <w:rPr>
                <w:rFonts w:hint="eastAsia"/>
                <w:color w:val="00B050"/>
              </w:rPr>
              <w:t>//データ表示（後）</w:t>
            </w:r>
          </w:p>
          <w:p w14:paraId="363FFD36" w14:textId="77777777" w:rsidR="001F4C59" w:rsidRDefault="001F4C59" w:rsidP="001F4C59">
            <w:pPr>
              <w:pStyle w:val="3-"/>
            </w:pPr>
            <w:r>
              <w:tab/>
            </w:r>
            <w:r>
              <w:tab/>
              <w:t>printf("%s: [AFTER]  commonData=%d, tlsData=%d\n", name, s_commonData, s_tlsData);</w:t>
            </w:r>
          </w:p>
          <w:p w14:paraId="4FE1DB8B" w14:textId="77777777" w:rsidR="001F4C59" w:rsidRDefault="001F4C59" w:rsidP="001F4C59">
            <w:pPr>
              <w:pStyle w:val="3-"/>
            </w:pPr>
            <w:r>
              <w:tab/>
            </w:r>
            <w:r>
              <w:tab/>
              <w:t>fflush(stdout);</w:t>
            </w:r>
          </w:p>
          <w:p w14:paraId="26B03A44" w14:textId="77777777" w:rsidR="001F4C59" w:rsidRDefault="001F4C59" w:rsidP="001F4C59">
            <w:pPr>
              <w:pStyle w:val="3-"/>
            </w:pPr>
          </w:p>
          <w:p w14:paraId="51B80337" w14:textId="77777777" w:rsidR="001F4C59" w:rsidRDefault="001F4C59" w:rsidP="001F4C59">
            <w:pPr>
              <w:pStyle w:val="3-"/>
            </w:pPr>
            <w:r>
              <w:rPr>
                <w:rFonts w:hint="eastAsia"/>
              </w:rPr>
              <w:tab/>
            </w:r>
            <w:r>
              <w:rPr>
                <w:rFonts w:hint="eastAsia"/>
              </w:rPr>
              <w:tab/>
            </w:r>
            <w:r w:rsidRPr="00146B14">
              <w:rPr>
                <w:rFonts w:hint="eastAsia"/>
                <w:color w:val="00B050"/>
              </w:rPr>
              <w:t>//ミューテックス解放</w:t>
            </w:r>
          </w:p>
          <w:p w14:paraId="1B603DE2" w14:textId="77777777" w:rsidR="001F4C59" w:rsidRDefault="001F4C59" w:rsidP="001F4C59">
            <w:pPr>
              <w:pStyle w:val="3-"/>
            </w:pPr>
            <w:r>
              <w:tab/>
            </w:r>
            <w:r>
              <w:tab/>
            </w:r>
            <w:r w:rsidRPr="00146B14">
              <w:rPr>
                <w:color w:val="FF0000"/>
              </w:rPr>
              <w:t>pthread_mutex_unlock(&amp;s_mutex);</w:t>
            </w:r>
          </w:p>
          <w:p w14:paraId="5632C5F7" w14:textId="77777777" w:rsidR="001F4C59" w:rsidRDefault="001F4C59" w:rsidP="001F4C59">
            <w:pPr>
              <w:pStyle w:val="3-"/>
            </w:pPr>
            <w:r>
              <w:tab/>
            </w:r>
            <w:r>
              <w:tab/>
            </w:r>
          </w:p>
          <w:p w14:paraId="74E17DC7" w14:textId="77777777" w:rsidR="001F4C59" w:rsidRPr="00146B14" w:rsidRDefault="001F4C59" w:rsidP="001F4C59">
            <w:pPr>
              <w:pStyle w:val="3-"/>
              <w:rPr>
                <w:color w:val="00B050"/>
              </w:rPr>
            </w:pPr>
            <w:r>
              <w:rPr>
                <w:rFonts w:hint="eastAsia"/>
              </w:rPr>
              <w:tab/>
            </w:r>
            <w:r>
              <w:rPr>
                <w:rFonts w:hint="eastAsia"/>
              </w:rPr>
              <w:tab/>
            </w:r>
            <w:r w:rsidRPr="00146B14">
              <w:rPr>
                <w:rFonts w:hint="eastAsia"/>
                <w:color w:val="00B050"/>
              </w:rPr>
              <w:t>//スレッド切り替えのためのスリープ</w:t>
            </w:r>
          </w:p>
          <w:p w14:paraId="09A32E76" w14:textId="77777777" w:rsidR="001F4C59" w:rsidRDefault="001F4C59" w:rsidP="001F4C59">
            <w:pPr>
              <w:pStyle w:val="3-"/>
            </w:pPr>
            <w:r>
              <w:tab/>
            </w:r>
            <w:r>
              <w:tab/>
              <w:t>usleep(0);</w:t>
            </w:r>
          </w:p>
          <w:p w14:paraId="543A1F63" w14:textId="77777777" w:rsidR="001F4C59" w:rsidRPr="00146B14" w:rsidRDefault="001F4C59" w:rsidP="001F4C59">
            <w:pPr>
              <w:pStyle w:val="3-"/>
              <w:rPr>
                <w:color w:val="00B050"/>
              </w:rPr>
            </w:pPr>
            <w:r w:rsidRPr="00146B14">
              <w:rPr>
                <w:rFonts w:hint="eastAsia"/>
                <w:color w:val="00B050"/>
              </w:rPr>
              <w:tab/>
              <w:t>//</w:t>
            </w:r>
            <w:r w:rsidRPr="00146B14">
              <w:rPr>
                <w:rFonts w:hint="eastAsia"/>
                <w:color w:val="00B050"/>
              </w:rPr>
              <w:tab/>
              <w:t>//スレッド切り替え</w:t>
            </w:r>
          </w:p>
          <w:p w14:paraId="54D2ED7C" w14:textId="77777777" w:rsidR="001F4C59" w:rsidRPr="00146B14" w:rsidRDefault="001F4C59" w:rsidP="001F4C59">
            <w:pPr>
              <w:pStyle w:val="3-"/>
              <w:rPr>
                <w:color w:val="00B050"/>
              </w:rPr>
            </w:pPr>
            <w:r w:rsidRPr="00146B14">
              <w:rPr>
                <w:rFonts w:hint="eastAsia"/>
                <w:color w:val="00B050"/>
              </w:rPr>
              <w:tab/>
              <w:t>//</w:t>
            </w:r>
            <w:r w:rsidRPr="00146B14">
              <w:rPr>
                <w:rFonts w:hint="eastAsia"/>
                <w:color w:val="00B050"/>
              </w:rPr>
              <w:tab/>
              <w:t>sched_yield();//同じ優先度の他のスレッドに切り替え</w:t>
            </w:r>
          </w:p>
          <w:p w14:paraId="3AED83B1" w14:textId="77777777" w:rsidR="001F4C59" w:rsidRDefault="001F4C59" w:rsidP="001F4C59">
            <w:pPr>
              <w:pStyle w:val="3-"/>
            </w:pPr>
            <w:r>
              <w:tab/>
              <w:t>}</w:t>
            </w:r>
          </w:p>
          <w:p w14:paraId="44E1E861" w14:textId="77777777" w:rsidR="001F4C59" w:rsidRDefault="001F4C59" w:rsidP="001F4C59">
            <w:pPr>
              <w:pStyle w:val="3-"/>
            </w:pPr>
          </w:p>
          <w:p w14:paraId="299CAB3B" w14:textId="77777777" w:rsidR="001F4C59" w:rsidRDefault="001F4C59" w:rsidP="001F4C59">
            <w:pPr>
              <w:pStyle w:val="3-"/>
            </w:pPr>
            <w:r>
              <w:rPr>
                <w:rFonts w:hint="eastAsia"/>
              </w:rPr>
              <w:tab/>
            </w:r>
            <w:r w:rsidRPr="00146B14">
              <w:rPr>
                <w:rFonts w:hint="eastAsia"/>
                <w:color w:val="00B050"/>
              </w:rPr>
              <w:t>//終了</w:t>
            </w:r>
          </w:p>
          <w:p w14:paraId="7A61AFAD" w14:textId="77777777" w:rsidR="001F4C59" w:rsidRDefault="001F4C59" w:rsidP="001F4C59">
            <w:pPr>
              <w:pStyle w:val="3-"/>
            </w:pPr>
            <w:r>
              <w:tab/>
              <w:t>printf("- end:%s -\n", name);</w:t>
            </w:r>
          </w:p>
          <w:p w14:paraId="109D775D" w14:textId="77777777" w:rsidR="001F4C59" w:rsidRDefault="001F4C59" w:rsidP="001F4C59">
            <w:pPr>
              <w:pStyle w:val="3-"/>
            </w:pPr>
            <w:r>
              <w:tab/>
              <w:t>fflush(stdout);</w:t>
            </w:r>
          </w:p>
          <w:p w14:paraId="03F8D37A" w14:textId="77777777" w:rsidR="001F4C59" w:rsidRDefault="001F4C59" w:rsidP="001F4C59">
            <w:pPr>
              <w:pStyle w:val="3-"/>
            </w:pPr>
            <w:r>
              <w:tab/>
              <w:t>return 0;</w:t>
            </w:r>
          </w:p>
          <w:p w14:paraId="7BD594A2" w14:textId="77777777" w:rsidR="001F4C59" w:rsidRDefault="001F4C59" w:rsidP="001F4C59">
            <w:pPr>
              <w:pStyle w:val="3-"/>
            </w:pPr>
            <w:r>
              <w:t>}</w:t>
            </w:r>
          </w:p>
          <w:p w14:paraId="4BB3F639" w14:textId="77777777" w:rsidR="001F4C59" w:rsidRDefault="001F4C59" w:rsidP="001F4C59">
            <w:pPr>
              <w:pStyle w:val="3-"/>
            </w:pPr>
          </w:p>
          <w:p w14:paraId="51F9CDC9" w14:textId="77777777" w:rsidR="001F4C59" w:rsidRPr="00146B14" w:rsidRDefault="001F4C59" w:rsidP="001F4C59">
            <w:pPr>
              <w:pStyle w:val="3-"/>
              <w:rPr>
                <w:color w:val="00B050"/>
              </w:rPr>
            </w:pPr>
            <w:r w:rsidRPr="00146B14">
              <w:rPr>
                <w:rFonts w:hint="eastAsia"/>
                <w:color w:val="00B050"/>
              </w:rPr>
              <w:t>//テスト</w:t>
            </w:r>
          </w:p>
          <w:p w14:paraId="77587321" w14:textId="77777777" w:rsidR="001F4C59" w:rsidRDefault="001F4C59" w:rsidP="001F4C59">
            <w:pPr>
              <w:pStyle w:val="3-"/>
            </w:pPr>
            <w:r>
              <w:t>int main(const int argc, const char* argv[])</w:t>
            </w:r>
          </w:p>
          <w:p w14:paraId="1745B466" w14:textId="77777777" w:rsidR="001F4C59" w:rsidRDefault="001F4C59" w:rsidP="001F4C59">
            <w:pPr>
              <w:pStyle w:val="3-"/>
            </w:pPr>
            <w:r>
              <w:t>{</w:t>
            </w:r>
          </w:p>
          <w:p w14:paraId="682666D3" w14:textId="77777777" w:rsidR="001F4C59" w:rsidRPr="00146B14" w:rsidRDefault="001F4C59" w:rsidP="001F4C59">
            <w:pPr>
              <w:pStyle w:val="3-"/>
              <w:rPr>
                <w:color w:val="00B050"/>
              </w:rPr>
            </w:pPr>
            <w:r w:rsidRPr="00146B14">
              <w:rPr>
                <w:rFonts w:hint="eastAsia"/>
                <w:color w:val="00B050"/>
              </w:rPr>
              <w:tab/>
              <w:t>//ミューテックス生成</w:t>
            </w:r>
          </w:p>
          <w:p w14:paraId="24438837" w14:textId="77777777" w:rsidR="001F4C59" w:rsidRPr="00146B14" w:rsidRDefault="001F4C59" w:rsidP="001F4C59">
            <w:pPr>
              <w:pStyle w:val="3-"/>
              <w:rPr>
                <w:color w:val="00B050"/>
              </w:rPr>
            </w:pPr>
            <w:r w:rsidRPr="00146B14">
              <w:rPr>
                <w:rFonts w:hint="eastAsia"/>
                <w:color w:val="00B050"/>
              </w:rPr>
              <w:tab/>
              <w:t>//※PTHREAD_MUTEX_INITIALIZER で初期化している場合は不要</w:t>
            </w:r>
          </w:p>
          <w:p w14:paraId="4DCD7E78" w14:textId="77777777" w:rsidR="001F4C59" w:rsidRDefault="001F4C59" w:rsidP="001F4C59">
            <w:pPr>
              <w:pStyle w:val="3-"/>
            </w:pPr>
            <w:r>
              <w:tab/>
              <w:t>{</w:t>
            </w:r>
          </w:p>
          <w:p w14:paraId="5F79AF4A" w14:textId="77777777" w:rsidR="001F4C59" w:rsidRPr="00325085" w:rsidRDefault="001F4C59" w:rsidP="001F4C59">
            <w:pPr>
              <w:pStyle w:val="3-"/>
              <w:rPr>
                <w:color w:val="00B050"/>
              </w:rPr>
            </w:pPr>
            <w:r w:rsidRPr="00325085">
              <w:rPr>
                <w:color w:val="00B050"/>
              </w:rPr>
              <w:tab/>
              <w:t>//</w:t>
            </w:r>
            <w:r w:rsidRPr="00325085">
              <w:rPr>
                <w:color w:val="00B050"/>
              </w:rPr>
              <w:tab/>
            </w:r>
            <w:r w:rsidRPr="00325085">
              <w:rPr>
                <w:color w:val="FF0000"/>
              </w:rPr>
              <w:t>pthread_mutexattr_t attr;</w:t>
            </w:r>
          </w:p>
          <w:p w14:paraId="5A4680B9" w14:textId="77777777" w:rsidR="001F4C59" w:rsidRPr="00325085" w:rsidRDefault="001F4C59" w:rsidP="001F4C59">
            <w:pPr>
              <w:pStyle w:val="3-"/>
              <w:rPr>
                <w:color w:val="00B050"/>
              </w:rPr>
            </w:pPr>
            <w:r w:rsidRPr="00325085">
              <w:rPr>
                <w:color w:val="00B050"/>
              </w:rPr>
              <w:tab/>
              <w:t>//</w:t>
            </w:r>
            <w:r w:rsidRPr="00325085">
              <w:rPr>
                <w:color w:val="00B050"/>
              </w:rPr>
              <w:tab/>
            </w:r>
            <w:r w:rsidRPr="00325085">
              <w:rPr>
                <w:color w:val="FF0000"/>
              </w:rPr>
              <w:t>pthread_mutexattr_init(&amp;attr);</w:t>
            </w:r>
          </w:p>
          <w:p w14:paraId="4E8093F1" w14:textId="77777777" w:rsidR="00AD5E86" w:rsidRPr="00325085" w:rsidRDefault="00AD5E86" w:rsidP="00AD5E86">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pthread_mutexattr_setpshared(&amp;attr, PTHREAD_PROCESS_PRIVATE);</w:t>
            </w:r>
            <w:r w:rsidRPr="00325085">
              <w:rPr>
                <w:rFonts w:hint="eastAsia"/>
                <w:color w:val="00B050"/>
              </w:rPr>
              <w:t>//単独プロセス専用　※デフォルト</w:t>
            </w:r>
          </w:p>
          <w:p w14:paraId="5DC5270D" w14:textId="77777777" w:rsidR="001F4C59"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pthread_mutexattr_setpshared(&amp;attr, PTHREAD_PROCESS_SHARED);</w:t>
            </w:r>
            <w:r w:rsidRPr="00325085">
              <w:rPr>
                <w:rFonts w:hint="eastAsia"/>
                <w:color w:val="00B050"/>
              </w:rPr>
              <w:t>//プロセス間で共有</w:t>
            </w:r>
          </w:p>
          <w:p w14:paraId="6A04CE1A" w14:textId="77777777" w:rsidR="001F4C59"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pthread_mutexattr_settype(&amp;attr, PTHREAD_MUTEX_FAST_NP);</w:t>
            </w:r>
            <w:r w:rsidRPr="00325085">
              <w:rPr>
                <w:rFonts w:hint="eastAsia"/>
                <w:color w:val="00B050"/>
              </w:rPr>
              <w:t>//高速（Fast）ミューテックス属性　※デフォルト</w:t>
            </w:r>
          </w:p>
          <w:p w14:paraId="3A869C60" w14:textId="77777777" w:rsidR="00325085"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pthread_mutexattr_settype(&amp;attr, PTHREAD_MUTEX_RECURSIVE_NP);</w:t>
            </w:r>
            <w:r w:rsidRPr="00325085">
              <w:rPr>
                <w:rFonts w:hint="eastAsia"/>
                <w:color w:val="00B050"/>
              </w:rPr>
              <w:t>//再帰的な (recursive) ミューテックス属性</w:t>
            </w:r>
          </w:p>
          <w:p w14:paraId="5563A0F9" w14:textId="3A5116E1" w:rsidR="001F4C59" w:rsidRPr="00325085" w:rsidRDefault="00325085" w:rsidP="00AE601A">
            <w:pPr>
              <w:pStyle w:val="3-"/>
              <w:tabs>
                <w:tab w:val="clear" w:pos="5059"/>
                <w:tab w:val="left" w:pos="5125"/>
              </w:tabs>
              <w:rPr>
                <w:color w:val="00B050"/>
              </w:rPr>
            </w:pPr>
            <w:r w:rsidRPr="00325085">
              <w:rPr>
                <w:color w:val="00B050"/>
              </w:rPr>
              <w:tab/>
            </w:r>
            <w:r w:rsidRPr="00325085">
              <w:rPr>
                <w:rFonts w:hint="eastAsia"/>
                <w:color w:val="00B050"/>
              </w:rPr>
              <w:t>//</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w:t>
            </w:r>
            <w:r w:rsidR="001F4C59" w:rsidRPr="00325085">
              <w:rPr>
                <w:rFonts w:hint="eastAsia"/>
                <w:color w:val="00B050"/>
              </w:rPr>
              <w:t>※多重ロックに対して多重開放が必要</w:t>
            </w:r>
          </w:p>
          <w:p w14:paraId="5BD2FAC1" w14:textId="77777777" w:rsidR="00325085"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pthread_mutexattr_settype(&amp;attr, PTHREAD_MUTEX_ERRORCHECK_NP);</w:t>
            </w:r>
            <w:r w:rsidRPr="00325085">
              <w:rPr>
                <w:rFonts w:hint="eastAsia"/>
                <w:color w:val="00B050"/>
              </w:rPr>
              <w:t>//エラー検査を行う (error checking)</w:t>
            </w:r>
          </w:p>
          <w:p w14:paraId="43140E64" w14:textId="0DD7F01D" w:rsidR="00325085" w:rsidRPr="00325085" w:rsidRDefault="00325085" w:rsidP="00AE601A">
            <w:pPr>
              <w:pStyle w:val="3-"/>
              <w:tabs>
                <w:tab w:val="clear" w:pos="5059"/>
                <w:tab w:val="left" w:pos="5200"/>
              </w:tabs>
              <w:rPr>
                <w:color w:val="00B050"/>
              </w:rPr>
            </w:pPr>
            <w:r w:rsidRPr="00325085">
              <w:rPr>
                <w:color w:val="00B050"/>
              </w:rPr>
              <w:tab/>
              <w:t>//</w:t>
            </w:r>
            <w:r w:rsidRPr="00325085">
              <w:rPr>
                <w:color w:val="00B050"/>
              </w:rPr>
              <w:tab/>
            </w:r>
            <w:r w:rsidRPr="00325085">
              <w:rPr>
                <w:color w:val="00B050"/>
              </w:rPr>
              <w:tab/>
            </w:r>
            <w:r w:rsidRPr="00325085">
              <w:rPr>
                <w:color w:val="00B050"/>
              </w:rPr>
              <w:tab/>
            </w:r>
            <w:r w:rsidR="001F4C59" w:rsidRPr="00325085">
              <w:rPr>
                <w:rFonts w:hint="eastAsia"/>
                <w:color w:val="00B050"/>
              </w:rPr>
              <w:t xml:space="preserve"> </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w:t>
            </w:r>
            <w:r w:rsidR="001F4C59" w:rsidRPr="00325085">
              <w:rPr>
                <w:rFonts w:hint="eastAsia"/>
                <w:color w:val="00B050"/>
              </w:rPr>
              <w:t>ミューテックス属性</w:t>
            </w:r>
          </w:p>
          <w:p w14:paraId="3AB6D777" w14:textId="30234800" w:rsidR="00325085" w:rsidRPr="00325085" w:rsidRDefault="00325085" w:rsidP="00AE601A">
            <w:pPr>
              <w:pStyle w:val="3-"/>
              <w:tabs>
                <w:tab w:val="clear" w:pos="5059"/>
                <w:tab w:val="left" w:pos="5200"/>
              </w:tabs>
              <w:rPr>
                <w:color w:val="00B050"/>
              </w:rPr>
            </w:pPr>
            <w:r w:rsidRPr="00325085">
              <w:rPr>
                <w:color w:val="00B050"/>
              </w:rPr>
              <w:tab/>
              <w:t>//</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w:t>
            </w:r>
            <w:r w:rsidR="001F4C59" w:rsidRPr="00325085">
              <w:rPr>
                <w:rFonts w:hint="eastAsia"/>
                <w:color w:val="00B050"/>
              </w:rPr>
              <w:t>※デッドロック検出（pthread_mutex_lock()</w:t>
            </w:r>
          </w:p>
          <w:p w14:paraId="6A234F04" w14:textId="660C10BC" w:rsidR="001F4C59" w:rsidRPr="00325085" w:rsidRDefault="00325085" w:rsidP="00AE601A">
            <w:pPr>
              <w:pStyle w:val="3-"/>
              <w:tabs>
                <w:tab w:val="clear" w:pos="5059"/>
                <w:tab w:val="clear" w:pos="5486"/>
                <w:tab w:val="left" w:pos="5200"/>
                <w:tab w:val="left" w:pos="5630"/>
              </w:tabs>
              <w:rPr>
                <w:color w:val="00B050"/>
              </w:rPr>
            </w:pPr>
            <w:r w:rsidRPr="00325085">
              <w:rPr>
                <w:color w:val="00B050"/>
              </w:rPr>
              <w:tab/>
              <w:t>//</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 xml:space="preserve">//　</w:t>
            </w:r>
            <w:r w:rsidR="001F4C59" w:rsidRPr="00325085">
              <w:rPr>
                <w:rFonts w:hint="eastAsia"/>
                <w:color w:val="00B050"/>
              </w:rPr>
              <w:t>がエラーコード EDEADLK を返す）</w:t>
            </w:r>
          </w:p>
          <w:p w14:paraId="679B2F22" w14:textId="77777777" w:rsidR="001F4C59" w:rsidRPr="00325085" w:rsidRDefault="001F4C59" w:rsidP="001F4C59">
            <w:pPr>
              <w:pStyle w:val="3-"/>
              <w:rPr>
                <w:color w:val="00B050"/>
              </w:rPr>
            </w:pPr>
            <w:r w:rsidRPr="00325085">
              <w:rPr>
                <w:color w:val="00B050"/>
              </w:rPr>
              <w:tab/>
              <w:t>//</w:t>
            </w:r>
            <w:r w:rsidRPr="00325085">
              <w:rPr>
                <w:color w:val="00B050"/>
              </w:rPr>
              <w:tab/>
            </w:r>
            <w:r w:rsidRPr="00325085">
              <w:rPr>
                <w:color w:val="FF0000"/>
              </w:rPr>
              <w:t>pthread_mutex_init(&amp;s_mutex, &amp;attr);</w:t>
            </w:r>
          </w:p>
          <w:p w14:paraId="476C0DA8" w14:textId="77777777" w:rsidR="001F4C59" w:rsidRDefault="001F4C59" w:rsidP="001F4C59">
            <w:pPr>
              <w:pStyle w:val="3-"/>
            </w:pPr>
            <w:r>
              <w:tab/>
              <w:t>}</w:t>
            </w:r>
          </w:p>
          <w:p w14:paraId="1754CBDD" w14:textId="77777777" w:rsidR="001F4C59" w:rsidRDefault="001F4C59" w:rsidP="001F4C59">
            <w:pPr>
              <w:pStyle w:val="3-"/>
            </w:pPr>
            <w:r>
              <w:tab/>
            </w:r>
          </w:p>
          <w:p w14:paraId="2B1D8AFE" w14:textId="77777777" w:rsidR="001F4C59" w:rsidRDefault="001F4C59" w:rsidP="001F4C59">
            <w:pPr>
              <w:pStyle w:val="3-"/>
            </w:pPr>
            <w:r>
              <w:rPr>
                <w:rFonts w:hint="eastAsia"/>
              </w:rPr>
              <w:lastRenderedPageBreak/>
              <w:tab/>
            </w:r>
            <w:r w:rsidRPr="00325085">
              <w:rPr>
                <w:rFonts w:hint="eastAsia"/>
                <w:color w:val="00B050"/>
              </w:rPr>
              <w:t>//スレッド作成</w:t>
            </w:r>
          </w:p>
          <w:p w14:paraId="276A0479" w14:textId="77777777" w:rsidR="001F4C59" w:rsidRDefault="001F4C59" w:rsidP="001F4C59">
            <w:pPr>
              <w:pStyle w:val="3-"/>
            </w:pPr>
            <w:r>
              <w:tab/>
              <w:t>static const int THREAD_NUM = 3;</w:t>
            </w:r>
          </w:p>
          <w:p w14:paraId="293A5366" w14:textId="77777777" w:rsidR="001F4C59" w:rsidRDefault="001F4C59" w:rsidP="001F4C59">
            <w:pPr>
              <w:pStyle w:val="3-"/>
            </w:pPr>
            <w:r>
              <w:tab/>
              <w:t>pthread_t pth[THREAD_NUM];</w:t>
            </w:r>
          </w:p>
          <w:p w14:paraId="3D9E47CC" w14:textId="77777777" w:rsidR="001F4C59" w:rsidRDefault="001F4C59" w:rsidP="001F4C59">
            <w:pPr>
              <w:pStyle w:val="3-"/>
            </w:pPr>
            <w:r>
              <w:tab/>
              <w:t>{</w:t>
            </w:r>
          </w:p>
          <w:p w14:paraId="7C352B7B" w14:textId="77777777" w:rsidR="001F4C59" w:rsidRDefault="001F4C59" w:rsidP="001F4C59">
            <w:pPr>
              <w:pStyle w:val="3-"/>
            </w:pPr>
            <w:r>
              <w:tab/>
            </w:r>
            <w:r>
              <w:tab/>
              <w:t>pthread_attr_t attr;</w:t>
            </w:r>
          </w:p>
          <w:p w14:paraId="1ED20DBD" w14:textId="77777777" w:rsidR="001F4C59" w:rsidRDefault="001F4C59" w:rsidP="001F4C59">
            <w:pPr>
              <w:pStyle w:val="3-"/>
            </w:pPr>
            <w:r>
              <w:tab/>
            </w:r>
            <w:r>
              <w:tab/>
              <w:t>pthread_attr_init(&amp;attr);</w:t>
            </w:r>
          </w:p>
          <w:p w14:paraId="7B65CF78" w14:textId="77777777" w:rsidR="001F4C59" w:rsidRDefault="001F4C59" w:rsidP="001F4C59">
            <w:pPr>
              <w:pStyle w:val="3-"/>
            </w:pPr>
            <w:r>
              <w:rPr>
                <w:rFonts w:hint="eastAsia"/>
              </w:rPr>
              <w:tab/>
            </w:r>
            <w:r>
              <w:rPr>
                <w:rFonts w:hint="eastAsia"/>
              </w:rPr>
              <w:tab/>
              <w:t>pthread_attr_setstacksize(&amp;attr, 1024);</w:t>
            </w:r>
            <w:r w:rsidRPr="00325085">
              <w:rPr>
                <w:rFonts w:hint="eastAsia"/>
                <w:color w:val="00B050"/>
              </w:rPr>
              <w:t>//スタックサイズ指定</w:t>
            </w:r>
          </w:p>
          <w:p w14:paraId="0BD51732" w14:textId="77777777" w:rsidR="001F4C59" w:rsidRDefault="001F4C59" w:rsidP="001F4C59">
            <w:pPr>
              <w:pStyle w:val="3-"/>
            </w:pPr>
            <w:r>
              <w:rPr>
                <w:rFonts w:hint="eastAsia"/>
              </w:rPr>
              <w:tab/>
            </w:r>
            <w:r>
              <w:rPr>
                <w:rFonts w:hint="eastAsia"/>
              </w:rPr>
              <w:tab/>
              <w:t>pthread_create(&amp;pth[0], &amp;attr, threadFunc, (void*)"太郎");</w:t>
            </w:r>
          </w:p>
          <w:p w14:paraId="08E7A286" w14:textId="77777777" w:rsidR="001F4C59" w:rsidRDefault="001F4C59" w:rsidP="001F4C59">
            <w:pPr>
              <w:pStyle w:val="3-"/>
            </w:pPr>
            <w:r>
              <w:rPr>
                <w:rFonts w:hint="eastAsia"/>
              </w:rPr>
              <w:tab/>
            </w:r>
            <w:r>
              <w:rPr>
                <w:rFonts w:hint="eastAsia"/>
              </w:rPr>
              <w:tab/>
              <w:t>pthread_create(&amp;pth[1], &amp;attr, threadFunc, (void*)"次郎");</w:t>
            </w:r>
          </w:p>
          <w:p w14:paraId="39529B7D" w14:textId="77777777" w:rsidR="001F4C59" w:rsidRDefault="001F4C59" w:rsidP="001F4C59">
            <w:pPr>
              <w:pStyle w:val="3-"/>
            </w:pPr>
            <w:r>
              <w:rPr>
                <w:rFonts w:hint="eastAsia"/>
              </w:rPr>
              <w:tab/>
            </w:r>
            <w:r>
              <w:rPr>
                <w:rFonts w:hint="eastAsia"/>
              </w:rPr>
              <w:tab/>
              <w:t>pthread_create(&amp;pth[2], &amp;attr, threadFunc, (void*)"三郎");</w:t>
            </w:r>
          </w:p>
          <w:p w14:paraId="3123D5B7" w14:textId="77777777" w:rsidR="001F4C59" w:rsidRDefault="001F4C59" w:rsidP="001F4C59">
            <w:pPr>
              <w:pStyle w:val="3-"/>
            </w:pPr>
            <w:r>
              <w:tab/>
              <w:t>}</w:t>
            </w:r>
          </w:p>
          <w:p w14:paraId="46CA9603" w14:textId="77777777" w:rsidR="001F4C59" w:rsidRDefault="001F4C59" w:rsidP="001F4C59">
            <w:pPr>
              <w:pStyle w:val="3-"/>
            </w:pPr>
            <w:r>
              <w:tab/>
            </w:r>
          </w:p>
          <w:p w14:paraId="64E9C455" w14:textId="77777777" w:rsidR="001F4C59" w:rsidRPr="00325085" w:rsidRDefault="001F4C59" w:rsidP="001F4C59">
            <w:pPr>
              <w:pStyle w:val="3-"/>
              <w:rPr>
                <w:color w:val="00B050"/>
              </w:rPr>
            </w:pPr>
            <w:r>
              <w:rPr>
                <w:rFonts w:hint="eastAsia"/>
              </w:rPr>
              <w:tab/>
            </w:r>
            <w:r w:rsidRPr="00325085">
              <w:rPr>
                <w:rFonts w:hint="eastAsia"/>
                <w:color w:val="00B050"/>
              </w:rPr>
              <w:t>//スレッド終了待ち</w:t>
            </w:r>
          </w:p>
          <w:p w14:paraId="771DE983" w14:textId="77777777" w:rsidR="001F4C59" w:rsidRDefault="001F4C59" w:rsidP="001F4C59">
            <w:pPr>
              <w:pStyle w:val="3-"/>
            </w:pPr>
            <w:r>
              <w:tab/>
              <w:t>for(int i = 0; i &lt; THREAD_NUM; ++i)</w:t>
            </w:r>
          </w:p>
          <w:p w14:paraId="5194315D" w14:textId="77777777" w:rsidR="001F4C59" w:rsidRDefault="001F4C59" w:rsidP="001F4C59">
            <w:pPr>
              <w:pStyle w:val="3-"/>
            </w:pPr>
            <w:r>
              <w:tab/>
              <w:t>{</w:t>
            </w:r>
          </w:p>
          <w:p w14:paraId="3D36907B" w14:textId="77777777" w:rsidR="001F4C59" w:rsidRDefault="001F4C59" w:rsidP="001F4C59">
            <w:pPr>
              <w:pStyle w:val="3-"/>
            </w:pPr>
            <w:r>
              <w:tab/>
            </w:r>
            <w:r>
              <w:tab/>
              <w:t>pthread_join(pth[i], NULL);</w:t>
            </w:r>
          </w:p>
          <w:p w14:paraId="71519466" w14:textId="77777777" w:rsidR="001F4C59" w:rsidRDefault="001F4C59" w:rsidP="001F4C59">
            <w:pPr>
              <w:pStyle w:val="3-"/>
            </w:pPr>
            <w:r>
              <w:tab/>
              <w:t>}</w:t>
            </w:r>
          </w:p>
          <w:p w14:paraId="61B70576" w14:textId="77777777" w:rsidR="001F4C59" w:rsidRDefault="001F4C59" w:rsidP="001F4C59">
            <w:pPr>
              <w:pStyle w:val="3-"/>
            </w:pPr>
            <w:r>
              <w:tab/>
            </w:r>
          </w:p>
          <w:p w14:paraId="45597C2C" w14:textId="77777777" w:rsidR="001F4C59" w:rsidRDefault="001F4C59" w:rsidP="001F4C59">
            <w:pPr>
              <w:pStyle w:val="3-"/>
            </w:pPr>
            <w:r>
              <w:rPr>
                <w:rFonts w:hint="eastAsia"/>
              </w:rPr>
              <w:tab/>
            </w:r>
            <w:r w:rsidRPr="00325085">
              <w:rPr>
                <w:rFonts w:hint="eastAsia"/>
                <w:color w:val="00B050"/>
              </w:rPr>
              <w:t>//ミューテックスの取得と解放を大量に実行して時間を計測</w:t>
            </w:r>
          </w:p>
          <w:p w14:paraId="14FD8AF0" w14:textId="77777777" w:rsidR="001F4C59" w:rsidRDefault="001F4C59" w:rsidP="001F4C59">
            <w:pPr>
              <w:pStyle w:val="3-"/>
            </w:pPr>
            <w:r>
              <w:tab/>
              <w:t>{</w:t>
            </w:r>
          </w:p>
          <w:p w14:paraId="5DC7E2B1" w14:textId="77777777" w:rsidR="001F4C59" w:rsidRDefault="001F4C59" w:rsidP="001F4C59">
            <w:pPr>
              <w:pStyle w:val="3-"/>
            </w:pPr>
            <w:r>
              <w:tab/>
            </w:r>
            <w:r>
              <w:tab/>
              <w:t>struct timeval begin;</w:t>
            </w:r>
          </w:p>
          <w:p w14:paraId="58508168" w14:textId="77777777" w:rsidR="001F4C59" w:rsidRDefault="001F4C59" w:rsidP="001F4C59">
            <w:pPr>
              <w:pStyle w:val="3-"/>
            </w:pPr>
            <w:r>
              <w:tab/>
            </w:r>
            <w:r>
              <w:tab/>
              <w:t>gettimeofday(&amp;begin, NULL);</w:t>
            </w:r>
          </w:p>
          <w:p w14:paraId="23815C35" w14:textId="77777777" w:rsidR="001F4C59" w:rsidRDefault="001F4C59" w:rsidP="001F4C59">
            <w:pPr>
              <w:pStyle w:val="3-"/>
            </w:pPr>
            <w:r>
              <w:tab/>
            </w:r>
            <w:r>
              <w:tab/>
              <w:t>static const int TEST_TIMES = 10000000;</w:t>
            </w:r>
          </w:p>
          <w:p w14:paraId="34BB2689" w14:textId="77777777" w:rsidR="001F4C59" w:rsidRDefault="001F4C59" w:rsidP="001F4C59">
            <w:pPr>
              <w:pStyle w:val="3-"/>
            </w:pPr>
            <w:r>
              <w:tab/>
            </w:r>
            <w:r>
              <w:tab/>
              <w:t>for (int i = 0; i &lt; TEST_TIMES; ++i)</w:t>
            </w:r>
          </w:p>
          <w:p w14:paraId="0AC221FA" w14:textId="77777777" w:rsidR="001F4C59" w:rsidRDefault="001F4C59" w:rsidP="001F4C59">
            <w:pPr>
              <w:pStyle w:val="3-"/>
            </w:pPr>
            <w:r>
              <w:tab/>
            </w:r>
            <w:r>
              <w:tab/>
              <w:t>{</w:t>
            </w:r>
          </w:p>
          <w:p w14:paraId="549E1CE1" w14:textId="77777777" w:rsidR="001F4C59" w:rsidRDefault="001F4C59" w:rsidP="001F4C59">
            <w:pPr>
              <w:pStyle w:val="3-"/>
            </w:pPr>
            <w:r>
              <w:tab/>
            </w:r>
            <w:r>
              <w:tab/>
            </w:r>
            <w:r>
              <w:tab/>
            </w:r>
            <w:r w:rsidRPr="00325085">
              <w:rPr>
                <w:color w:val="FF0000"/>
              </w:rPr>
              <w:t>pthread_mutex_lock(&amp;s_mutex);</w:t>
            </w:r>
          </w:p>
          <w:p w14:paraId="50C6D242" w14:textId="77777777" w:rsidR="001F4C59" w:rsidRDefault="001F4C59" w:rsidP="001F4C59">
            <w:pPr>
              <w:pStyle w:val="3-"/>
            </w:pPr>
            <w:r>
              <w:tab/>
            </w:r>
            <w:r>
              <w:tab/>
            </w:r>
            <w:r>
              <w:tab/>
            </w:r>
            <w:r w:rsidRPr="00325085">
              <w:rPr>
                <w:color w:val="FF0000"/>
              </w:rPr>
              <w:t>pthread_mutex_unlock(&amp;s_mutex);</w:t>
            </w:r>
          </w:p>
          <w:p w14:paraId="767D04BE" w14:textId="77777777" w:rsidR="001F4C59" w:rsidRDefault="001F4C59" w:rsidP="001F4C59">
            <w:pPr>
              <w:pStyle w:val="3-"/>
            </w:pPr>
            <w:r>
              <w:tab/>
            </w:r>
            <w:r>
              <w:tab/>
              <w:t>}</w:t>
            </w:r>
          </w:p>
          <w:p w14:paraId="352BD3E7" w14:textId="77777777" w:rsidR="001F4C59" w:rsidRDefault="001F4C59" w:rsidP="001F4C59">
            <w:pPr>
              <w:pStyle w:val="3-"/>
            </w:pPr>
            <w:r>
              <w:tab/>
            </w:r>
            <w:r>
              <w:tab/>
              <w:t>struct timeval end;</w:t>
            </w:r>
          </w:p>
          <w:p w14:paraId="6D6D0787" w14:textId="77777777" w:rsidR="001F4C59" w:rsidRDefault="001F4C59" w:rsidP="001F4C59">
            <w:pPr>
              <w:pStyle w:val="3-"/>
            </w:pPr>
            <w:r>
              <w:tab/>
            </w:r>
            <w:r>
              <w:tab/>
              <w:t>gettimeofday(&amp;end, NULL);</w:t>
            </w:r>
          </w:p>
          <w:p w14:paraId="0AC6B23E" w14:textId="77777777" w:rsidR="001F4C59" w:rsidRDefault="001F4C59" w:rsidP="001F4C59">
            <w:pPr>
              <w:pStyle w:val="3-"/>
            </w:pPr>
            <w:r>
              <w:tab/>
            </w:r>
            <w:r>
              <w:tab/>
              <w:t>struct timeval duration;</w:t>
            </w:r>
          </w:p>
          <w:p w14:paraId="03B0B318" w14:textId="77777777" w:rsidR="001F4C59" w:rsidRDefault="001F4C59" w:rsidP="001F4C59">
            <w:pPr>
              <w:pStyle w:val="3-"/>
            </w:pPr>
            <w:r>
              <w:tab/>
            </w:r>
            <w:r>
              <w:tab/>
              <w:t>if( end.tv_usec &gt;= begin.tv_usec)</w:t>
            </w:r>
          </w:p>
          <w:p w14:paraId="2CD34688" w14:textId="77777777" w:rsidR="001F4C59" w:rsidRDefault="001F4C59" w:rsidP="001F4C59">
            <w:pPr>
              <w:pStyle w:val="3-"/>
            </w:pPr>
            <w:r>
              <w:tab/>
            </w:r>
            <w:r>
              <w:tab/>
              <w:t>{</w:t>
            </w:r>
          </w:p>
          <w:p w14:paraId="4045ACB1" w14:textId="77777777" w:rsidR="001F4C59" w:rsidRDefault="001F4C59" w:rsidP="001F4C59">
            <w:pPr>
              <w:pStyle w:val="3-"/>
            </w:pPr>
            <w:r>
              <w:tab/>
            </w:r>
            <w:r>
              <w:tab/>
            </w:r>
            <w:r>
              <w:tab/>
              <w:t>duration.tv_sec = end.tv_sec - begin.tv_sec;</w:t>
            </w:r>
          </w:p>
          <w:p w14:paraId="4BFEE19C" w14:textId="77777777" w:rsidR="001F4C59" w:rsidRDefault="001F4C59" w:rsidP="001F4C59">
            <w:pPr>
              <w:pStyle w:val="3-"/>
            </w:pPr>
            <w:r>
              <w:tab/>
            </w:r>
            <w:r>
              <w:tab/>
            </w:r>
            <w:r>
              <w:tab/>
              <w:t>duration.tv_usec = end.tv_usec - begin.tv_usec;</w:t>
            </w:r>
          </w:p>
          <w:p w14:paraId="0C21F950" w14:textId="77777777" w:rsidR="001F4C59" w:rsidRDefault="001F4C59" w:rsidP="001F4C59">
            <w:pPr>
              <w:pStyle w:val="3-"/>
            </w:pPr>
            <w:r>
              <w:tab/>
            </w:r>
            <w:r>
              <w:tab/>
              <w:t>}</w:t>
            </w:r>
          </w:p>
          <w:p w14:paraId="0E662B29" w14:textId="77777777" w:rsidR="001F4C59" w:rsidRDefault="001F4C59" w:rsidP="001F4C59">
            <w:pPr>
              <w:pStyle w:val="3-"/>
            </w:pPr>
            <w:r>
              <w:tab/>
            </w:r>
            <w:r>
              <w:tab/>
              <w:t>else</w:t>
            </w:r>
          </w:p>
          <w:p w14:paraId="0092871C" w14:textId="77777777" w:rsidR="001F4C59" w:rsidRDefault="001F4C59" w:rsidP="001F4C59">
            <w:pPr>
              <w:pStyle w:val="3-"/>
            </w:pPr>
            <w:r>
              <w:tab/>
            </w:r>
            <w:r>
              <w:tab/>
              <w:t>{</w:t>
            </w:r>
          </w:p>
          <w:p w14:paraId="1055EE07" w14:textId="77777777" w:rsidR="001F4C59" w:rsidRDefault="001F4C59" w:rsidP="001F4C59">
            <w:pPr>
              <w:pStyle w:val="3-"/>
            </w:pPr>
            <w:r>
              <w:tab/>
            </w:r>
            <w:r>
              <w:tab/>
            </w:r>
            <w:r>
              <w:tab/>
              <w:t>duration.tv_sec = end.tv_sec - begin.tv_sec - 1;</w:t>
            </w:r>
          </w:p>
          <w:p w14:paraId="4B994681" w14:textId="77777777" w:rsidR="001F4C59" w:rsidRDefault="001F4C59" w:rsidP="001F4C59">
            <w:pPr>
              <w:pStyle w:val="3-"/>
            </w:pPr>
            <w:r>
              <w:tab/>
            </w:r>
            <w:r>
              <w:tab/>
            </w:r>
            <w:r>
              <w:tab/>
              <w:t>duration.tv_usec = 1000000 - begin.tv_usec + end.tv_usec;</w:t>
            </w:r>
          </w:p>
          <w:p w14:paraId="52329E8A" w14:textId="77777777" w:rsidR="001F4C59" w:rsidRDefault="001F4C59" w:rsidP="001F4C59">
            <w:pPr>
              <w:pStyle w:val="3-"/>
            </w:pPr>
            <w:r>
              <w:tab/>
            </w:r>
            <w:r>
              <w:tab/>
              <w:t>}</w:t>
            </w:r>
          </w:p>
          <w:p w14:paraId="7AF8E3DA" w14:textId="77777777" w:rsidR="001F4C59" w:rsidRDefault="001F4C59" w:rsidP="001F4C59">
            <w:pPr>
              <w:pStyle w:val="3-"/>
            </w:pPr>
            <w:r>
              <w:tab/>
            </w:r>
            <w:r>
              <w:tab/>
              <w:t>printf("Mutex * %d = %d.%06d sec\n", TEST_TIMES, duration.tv_sec, duration.tv_usec);</w:t>
            </w:r>
          </w:p>
          <w:p w14:paraId="394A2C97" w14:textId="77777777" w:rsidR="001F4C59" w:rsidRDefault="001F4C59" w:rsidP="001F4C59">
            <w:pPr>
              <w:pStyle w:val="3-"/>
            </w:pPr>
            <w:r>
              <w:tab/>
              <w:t>}</w:t>
            </w:r>
          </w:p>
          <w:p w14:paraId="6D9D6336" w14:textId="77777777" w:rsidR="001F4C59" w:rsidRDefault="001F4C59" w:rsidP="001F4C59">
            <w:pPr>
              <w:pStyle w:val="3-"/>
            </w:pPr>
            <w:r>
              <w:tab/>
            </w:r>
          </w:p>
          <w:p w14:paraId="49F3FDF6" w14:textId="77777777" w:rsidR="001F4C59" w:rsidRDefault="001F4C59" w:rsidP="001F4C59">
            <w:pPr>
              <w:pStyle w:val="3-"/>
            </w:pPr>
            <w:r>
              <w:rPr>
                <w:rFonts w:hint="eastAsia"/>
              </w:rPr>
              <w:tab/>
            </w:r>
            <w:r w:rsidRPr="00325085">
              <w:rPr>
                <w:rFonts w:hint="eastAsia"/>
                <w:color w:val="00B050"/>
              </w:rPr>
              <w:t>//ミューテックス破棄</w:t>
            </w:r>
          </w:p>
          <w:p w14:paraId="30629D36" w14:textId="77777777" w:rsidR="001F4C59" w:rsidRDefault="001F4C59" w:rsidP="001F4C59">
            <w:pPr>
              <w:pStyle w:val="3-"/>
            </w:pPr>
            <w:r>
              <w:rPr>
                <w:rFonts w:hint="eastAsia"/>
              </w:rPr>
              <w:tab/>
            </w:r>
            <w:r w:rsidRPr="00325085">
              <w:rPr>
                <w:rFonts w:hint="eastAsia"/>
                <w:color w:val="00B050"/>
              </w:rPr>
              <w:t>//※PTHREAD_MUTEX_INITIALIZER で初期化している場合は不要</w:t>
            </w:r>
          </w:p>
          <w:p w14:paraId="5235E819" w14:textId="77777777" w:rsidR="001F4C59" w:rsidRDefault="001F4C59" w:rsidP="001F4C59">
            <w:pPr>
              <w:pStyle w:val="3-"/>
            </w:pPr>
            <w:r>
              <w:tab/>
              <w:t>{</w:t>
            </w:r>
          </w:p>
          <w:p w14:paraId="7915EBDC" w14:textId="77777777" w:rsidR="001F4C59" w:rsidRDefault="001F4C59" w:rsidP="001F4C59">
            <w:pPr>
              <w:pStyle w:val="3-"/>
            </w:pPr>
            <w:r>
              <w:tab/>
            </w:r>
            <w:r w:rsidRPr="00325085">
              <w:rPr>
                <w:color w:val="00B050"/>
              </w:rPr>
              <w:t>//</w:t>
            </w:r>
            <w:r w:rsidRPr="00325085">
              <w:rPr>
                <w:color w:val="00B050"/>
              </w:rPr>
              <w:tab/>
            </w:r>
            <w:r w:rsidRPr="00325085">
              <w:rPr>
                <w:color w:val="FF0000"/>
              </w:rPr>
              <w:t>pthread_mutex_destroy(&amp;s_mutex);</w:t>
            </w:r>
          </w:p>
          <w:p w14:paraId="59063C86" w14:textId="77777777" w:rsidR="001F4C59" w:rsidRDefault="001F4C59" w:rsidP="001F4C59">
            <w:pPr>
              <w:pStyle w:val="3-"/>
            </w:pPr>
            <w:r>
              <w:tab/>
              <w:t>}</w:t>
            </w:r>
          </w:p>
          <w:p w14:paraId="5F4CC635" w14:textId="77777777" w:rsidR="001F4C59" w:rsidRDefault="001F4C59" w:rsidP="001F4C59">
            <w:pPr>
              <w:pStyle w:val="3-"/>
            </w:pPr>
            <w:r>
              <w:tab/>
            </w:r>
          </w:p>
          <w:p w14:paraId="1F5CBDD1" w14:textId="77777777" w:rsidR="001F4C59" w:rsidRDefault="001F4C59" w:rsidP="001F4C59">
            <w:pPr>
              <w:pStyle w:val="3-"/>
            </w:pPr>
            <w:r>
              <w:tab/>
              <w:t>return EXIT_SUCCESS;</w:t>
            </w:r>
          </w:p>
          <w:p w14:paraId="75C44BE5" w14:textId="359B6755" w:rsidR="00DE3BF2" w:rsidRPr="00DE3BF2" w:rsidRDefault="001F4C59" w:rsidP="001F4C59">
            <w:pPr>
              <w:pStyle w:val="3-"/>
            </w:pPr>
            <w:r>
              <w:t>}</w:t>
            </w:r>
          </w:p>
        </w:tc>
      </w:tr>
    </w:tbl>
    <w:p w14:paraId="59433F44"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1990E794" w14:textId="77777777" w:rsidTr="000A1665">
        <w:tc>
          <w:tcPr>
            <w:tcW w:w="8494" w:type="dxa"/>
          </w:tcPr>
          <w:p w14:paraId="186E65F4" w14:textId="77777777" w:rsidR="001F4C59" w:rsidRPr="001F4C59" w:rsidRDefault="001F4C59" w:rsidP="001F4C59">
            <w:pPr>
              <w:pStyle w:val="3-"/>
              <w:rPr>
                <w:color w:val="auto"/>
              </w:rPr>
            </w:pPr>
            <w:r w:rsidRPr="001F4C59">
              <w:rPr>
                <w:rFonts w:hint="eastAsia"/>
                <w:color w:val="auto"/>
              </w:rPr>
              <w:t>- begin:三郎 -</w:t>
            </w:r>
          </w:p>
          <w:p w14:paraId="5E4A0826" w14:textId="77777777" w:rsidR="001F4C59" w:rsidRPr="001F4C59" w:rsidRDefault="001F4C59" w:rsidP="001F4C59">
            <w:pPr>
              <w:pStyle w:val="3-"/>
              <w:rPr>
                <w:color w:val="auto"/>
              </w:rPr>
            </w:pPr>
            <w:r w:rsidRPr="001F4C59">
              <w:rPr>
                <w:rFonts w:hint="eastAsia"/>
                <w:color w:val="auto"/>
              </w:rPr>
              <w:t>三郎: [BEFORE] commonData=0, tlsData=0</w:t>
            </w:r>
          </w:p>
          <w:p w14:paraId="592770B8" w14:textId="77777777" w:rsidR="001F4C59" w:rsidRPr="001F4C59" w:rsidRDefault="001F4C59" w:rsidP="001F4C59">
            <w:pPr>
              <w:pStyle w:val="3-"/>
              <w:rPr>
                <w:color w:val="auto"/>
              </w:rPr>
            </w:pPr>
            <w:r w:rsidRPr="001F4C59">
              <w:rPr>
                <w:rFonts w:hint="eastAsia"/>
                <w:color w:val="auto"/>
              </w:rPr>
              <w:t>三郎: [AFTER]  commonData=1, tlsData=1</w:t>
            </w:r>
          </w:p>
          <w:p w14:paraId="591C37A8" w14:textId="77777777" w:rsidR="001F4C59" w:rsidRPr="001F4C59" w:rsidRDefault="001F4C59" w:rsidP="001F4C59">
            <w:pPr>
              <w:pStyle w:val="3-"/>
              <w:rPr>
                <w:color w:val="auto"/>
              </w:rPr>
            </w:pPr>
            <w:r w:rsidRPr="001F4C59">
              <w:rPr>
                <w:rFonts w:hint="eastAsia"/>
                <w:color w:val="auto"/>
              </w:rPr>
              <w:t>三郎: [BEFORE] commonData=1, tlsData=1</w:t>
            </w:r>
          </w:p>
          <w:p w14:paraId="2A9008B1" w14:textId="77777777" w:rsidR="001F4C59" w:rsidRPr="001F4C59" w:rsidRDefault="001F4C59" w:rsidP="001F4C59">
            <w:pPr>
              <w:pStyle w:val="3-"/>
              <w:rPr>
                <w:color w:val="auto"/>
              </w:rPr>
            </w:pPr>
            <w:r w:rsidRPr="001F4C59">
              <w:rPr>
                <w:rFonts w:hint="eastAsia"/>
                <w:color w:val="auto"/>
              </w:rPr>
              <w:t>- begin:太郎 -</w:t>
            </w:r>
          </w:p>
          <w:p w14:paraId="72AA2DEA" w14:textId="77777777" w:rsidR="001F4C59" w:rsidRPr="001F4C59" w:rsidRDefault="001F4C59" w:rsidP="001F4C59">
            <w:pPr>
              <w:pStyle w:val="3-"/>
              <w:rPr>
                <w:color w:val="auto"/>
              </w:rPr>
            </w:pPr>
            <w:r w:rsidRPr="001F4C59">
              <w:rPr>
                <w:rFonts w:hint="eastAsia"/>
                <w:color w:val="auto"/>
              </w:rPr>
              <w:t>三郎: [AFTER]  commonData=2, tlsData=2</w:t>
            </w:r>
          </w:p>
          <w:p w14:paraId="05B04C05" w14:textId="77777777" w:rsidR="001F4C59" w:rsidRPr="001F4C59" w:rsidRDefault="001F4C59" w:rsidP="001F4C59">
            <w:pPr>
              <w:pStyle w:val="3-"/>
              <w:rPr>
                <w:color w:val="auto"/>
              </w:rPr>
            </w:pPr>
            <w:r w:rsidRPr="001F4C59">
              <w:rPr>
                <w:rFonts w:hint="eastAsia"/>
                <w:color w:val="auto"/>
              </w:rPr>
              <w:t>太郎: [BEFORE] commonData=2, tlsData=0</w:t>
            </w:r>
          </w:p>
          <w:p w14:paraId="5760FF68" w14:textId="77777777" w:rsidR="001F4C59" w:rsidRPr="001F4C59" w:rsidRDefault="001F4C59" w:rsidP="001F4C59">
            <w:pPr>
              <w:pStyle w:val="3-"/>
              <w:rPr>
                <w:color w:val="auto"/>
              </w:rPr>
            </w:pPr>
            <w:r w:rsidRPr="001F4C59">
              <w:rPr>
                <w:rFonts w:hint="eastAsia"/>
                <w:color w:val="auto"/>
              </w:rPr>
              <w:t>- begin:次郎 -</w:t>
            </w:r>
          </w:p>
          <w:p w14:paraId="3F331D56" w14:textId="77777777" w:rsidR="001F4C59" w:rsidRPr="001F4C59" w:rsidRDefault="001F4C59" w:rsidP="001F4C59">
            <w:pPr>
              <w:pStyle w:val="3-"/>
              <w:rPr>
                <w:color w:val="auto"/>
              </w:rPr>
            </w:pPr>
            <w:r w:rsidRPr="001F4C59">
              <w:rPr>
                <w:rFonts w:hint="eastAsia"/>
                <w:color w:val="auto"/>
              </w:rPr>
              <w:t>太郎: [AFTER]  commonData=3, tlsData=1</w:t>
            </w:r>
          </w:p>
          <w:p w14:paraId="26F93CF1" w14:textId="77777777" w:rsidR="001F4C59" w:rsidRPr="001F4C59" w:rsidRDefault="001F4C59" w:rsidP="001F4C59">
            <w:pPr>
              <w:pStyle w:val="3-"/>
              <w:rPr>
                <w:color w:val="auto"/>
              </w:rPr>
            </w:pPr>
            <w:r w:rsidRPr="001F4C59">
              <w:rPr>
                <w:rFonts w:hint="eastAsia"/>
                <w:color w:val="auto"/>
              </w:rPr>
              <w:t>三郎: [BEFORE] commonData=3, tlsData=2</w:t>
            </w:r>
          </w:p>
          <w:p w14:paraId="42A3B514" w14:textId="77777777" w:rsidR="001F4C59" w:rsidRPr="001F4C59" w:rsidRDefault="001F4C59" w:rsidP="001F4C59">
            <w:pPr>
              <w:pStyle w:val="3-"/>
              <w:rPr>
                <w:color w:val="auto"/>
              </w:rPr>
            </w:pPr>
            <w:r w:rsidRPr="001F4C59">
              <w:rPr>
                <w:rFonts w:hint="eastAsia"/>
                <w:color w:val="auto"/>
              </w:rPr>
              <w:t>三郎: [AFTER]  commonData=4, tlsData=3</w:t>
            </w:r>
          </w:p>
          <w:p w14:paraId="1D669DB4" w14:textId="77777777" w:rsidR="001F4C59" w:rsidRPr="001F4C59" w:rsidRDefault="001F4C59" w:rsidP="001F4C59">
            <w:pPr>
              <w:pStyle w:val="3-"/>
              <w:rPr>
                <w:color w:val="auto"/>
              </w:rPr>
            </w:pPr>
            <w:r w:rsidRPr="001F4C59">
              <w:rPr>
                <w:rFonts w:hint="eastAsia"/>
                <w:color w:val="auto"/>
              </w:rPr>
              <w:lastRenderedPageBreak/>
              <w:t>次郎: [BEFORE] commonData=4, tlsData=0</w:t>
            </w:r>
          </w:p>
          <w:p w14:paraId="04BCC947" w14:textId="77777777" w:rsidR="001F4C59" w:rsidRPr="001F4C59" w:rsidRDefault="001F4C59" w:rsidP="001F4C59">
            <w:pPr>
              <w:pStyle w:val="3-"/>
              <w:rPr>
                <w:color w:val="auto"/>
              </w:rPr>
            </w:pPr>
            <w:r w:rsidRPr="001F4C59">
              <w:rPr>
                <w:rFonts w:hint="eastAsia"/>
                <w:color w:val="auto"/>
              </w:rPr>
              <w:t>- end:三郎 -</w:t>
            </w:r>
          </w:p>
          <w:p w14:paraId="598255D3" w14:textId="77777777" w:rsidR="001F4C59" w:rsidRPr="001F4C59" w:rsidRDefault="001F4C59" w:rsidP="001F4C59">
            <w:pPr>
              <w:pStyle w:val="3-"/>
              <w:rPr>
                <w:color w:val="auto"/>
              </w:rPr>
            </w:pPr>
            <w:r w:rsidRPr="001F4C59">
              <w:rPr>
                <w:rFonts w:hint="eastAsia"/>
                <w:color w:val="auto"/>
              </w:rPr>
              <w:t>次郎: [AFTER]  commonData=5, tlsData=1</w:t>
            </w:r>
          </w:p>
          <w:p w14:paraId="78235FDB" w14:textId="77777777" w:rsidR="001F4C59" w:rsidRPr="001F4C59" w:rsidRDefault="001F4C59" w:rsidP="001F4C59">
            <w:pPr>
              <w:pStyle w:val="3-"/>
              <w:rPr>
                <w:color w:val="auto"/>
              </w:rPr>
            </w:pPr>
            <w:r w:rsidRPr="001F4C59">
              <w:rPr>
                <w:rFonts w:hint="eastAsia"/>
                <w:color w:val="auto"/>
              </w:rPr>
              <w:t>太郎: [BEFORE] commonData=5, tlsData=1</w:t>
            </w:r>
          </w:p>
          <w:p w14:paraId="00215D75" w14:textId="77777777" w:rsidR="001F4C59" w:rsidRPr="001F4C59" w:rsidRDefault="001F4C59" w:rsidP="001F4C59">
            <w:pPr>
              <w:pStyle w:val="3-"/>
              <w:rPr>
                <w:color w:val="auto"/>
              </w:rPr>
            </w:pPr>
            <w:r w:rsidRPr="001F4C59">
              <w:rPr>
                <w:rFonts w:hint="eastAsia"/>
                <w:color w:val="auto"/>
              </w:rPr>
              <w:t>太郎: [AFTER]  commonData=6, tlsData=2</w:t>
            </w:r>
          </w:p>
          <w:p w14:paraId="1B0AFF96" w14:textId="77777777" w:rsidR="001F4C59" w:rsidRPr="001F4C59" w:rsidRDefault="001F4C59" w:rsidP="001F4C59">
            <w:pPr>
              <w:pStyle w:val="3-"/>
              <w:rPr>
                <w:color w:val="auto"/>
              </w:rPr>
            </w:pPr>
            <w:r w:rsidRPr="001F4C59">
              <w:rPr>
                <w:rFonts w:hint="eastAsia"/>
                <w:color w:val="auto"/>
              </w:rPr>
              <w:t>次郎: [BEFORE] commonData=6, tlsData=1</w:t>
            </w:r>
          </w:p>
          <w:p w14:paraId="0FFBEC2C" w14:textId="77777777" w:rsidR="001F4C59" w:rsidRPr="001F4C59" w:rsidRDefault="001F4C59" w:rsidP="001F4C59">
            <w:pPr>
              <w:pStyle w:val="3-"/>
              <w:rPr>
                <w:color w:val="auto"/>
              </w:rPr>
            </w:pPr>
            <w:r w:rsidRPr="001F4C59">
              <w:rPr>
                <w:rFonts w:hint="eastAsia"/>
                <w:color w:val="auto"/>
              </w:rPr>
              <w:t>次郎: [AFTER]  commonData=7, tlsData=2</w:t>
            </w:r>
          </w:p>
          <w:p w14:paraId="4EA00B35" w14:textId="77777777" w:rsidR="001F4C59" w:rsidRPr="001F4C59" w:rsidRDefault="001F4C59" w:rsidP="001F4C59">
            <w:pPr>
              <w:pStyle w:val="3-"/>
              <w:rPr>
                <w:color w:val="auto"/>
              </w:rPr>
            </w:pPr>
            <w:r w:rsidRPr="001F4C59">
              <w:rPr>
                <w:rFonts w:hint="eastAsia"/>
                <w:color w:val="auto"/>
              </w:rPr>
              <w:t>太郎: [BEFORE] commonData=7, tlsData=2</w:t>
            </w:r>
          </w:p>
          <w:p w14:paraId="6CDAC512" w14:textId="77777777" w:rsidR="001F4C59" w:rsidRPr="001F4C59" w:rsidRDefault="001F4C59" w:rsidP="001F4C59">
            <w:pPr>
              <w:pStyle w:val="3-"/>
              <w:rPr>
                <w:color w:val="auto"/>
              </w:rPr>
            </w:pPr>
            <w:r w:rsidRPr="001F4C59">
              <w:rPr>
                <w:rFonts w:hint="eastAsia"/>
                <w:color w:val="auto"/>
              </w:rPr>
              <w:t>太郎: [AFTER]  commonData=8, tlsData=3</w:t>
            </w:r>
          </w:p>
          <w:p w14:paraId="1FC7350F" w14:textId="77777777" w:rsidR="001F4C59" w:rsidRPr="001F4C59" w:rsidRDefault="001F4C59" w:rsidP="001F4C59">
            <w:pPr>
              <w:pStyle w:val="3-"/>
              <w:rPr>
                <w:color w:val="auto"/>
              </w:rPr>
            </w:pPr>
            <w:r w:rsidRPr="001F4C59">
              <w:rPr>
                <w:rFonts w:hint="eastAsia"/>
                <w:color w:val="auto"/>
              </w:rPr>
              <w:t>次郎: [BEFORE] commonData=8, tlsData=2</w:t>
            </w:r>
          </w:p>
          <w:p w14:paraId="384B3B1E" w14:textId="77777777" w:rsidR="001F4C59" w:rsidRPr="001F4C59" w:rsidRDefault="001F4C59" w:rsidP="001F4C59">
            <w:pPr>
              <w:pStyle w:val="3-"/>
              <w:rPr>
                <w:color w:val="auto"/>
              </w:rPr>
            </w:pPr>
            <w:r w:rsidRPr="001F4C59">
              <w:rPr>
                <w:rFonts w:hint="eastAsia"/>
                <w:color w:val="auto"/>
              </w:rPr>
              <w:t>- end:太郎 -</w:t>
            </w:r>
          </w:p>
          <w:p w14:paraId="3927D05B" w14:textId="197D19F1" w:rsidR="001F4C59" w:rsidRPr="001F4C59" w:rsidRDefault="001F4C59" w:rsidP="001F4C59">
            <w:pPr>
              <w:pStyle w:val="3-"/>
              <w:rPr>
                <w:color w:val="auto"/>
              </w:rPr>
            </w:pPr>
            <w:r w:rsidRPr="001F4C59">
              <w:rPr>
                <w:rFonts w:hint="eastAsia"/>
                <w:color w:val="auto"/>
              </w:rPr>
              <w:t>次郎: [AFTER]  commonData=</w:t>
            </w:r>
            <w:r w:rsidRPr="00E2795F">
              <w:rPr>
                <w:rFonts w:hint="eastAsia"/>
                <w:color w:val="FF0000"/>
              </w:rPr>
              <w:t>9</w:t>
            </w:r>
            <w:r w:rsidRPr="001F4C59">
              <w:rPr>
                <w:rFonts w:hint="eastAsia"/>
                <w:color w:val="auto"/>
              </w:rPr>
              <w:t>, tlsData=3</w:t>
            </w:r>
            <w:r w:rsidR="00E2795F">
              <w:rPr>
                <w:color w:val="auto"/>
              </w:rPr>
              <w:tab/>
            </w:r>
            <w:r w:rsidR="00E2795F" w:rsidRPr="00146B14">
              <w:rPr>
                <w:color w:val="FF0000"/>
              </w:rPr>
              <w:t>←</w:t>
            </w:r>
            <w:r w:rsidR="00E2795F">
              <w:rPr>
                <w:color w:val="FF0000"/>
              </w:rPr>
              <w:t>全て正常にロックされたので、</w:t>
            </w:r>
            <w:r w:rsidR="001F6E26">
              <w:rPr>
                <w:rFonts w:hint="eastAsia"/>
                <w:color w:val="FF0000"/>
              </w:rPr>
              <w:t>正しい</w:t>
            </w:r>
            <w:r w:rsidR="00E2795F">
              <w:rPr>
                <w:color w:val="FF0000"/>
              </w:rPr>
              <w:t>処理結果になっている</w:t>
            </w:r>
          </w:p>
          <w:p w14:paraId="47710076" w14:textId="77777777" w:rsidR="001F4C59" w:rsidRPr="001F4C59" w:rsidRDefault="001F4C59" w:rsidP="001F4C59">
            <w:pPr>
              <w:pStyle w:val="3-"/>
              <w:rPr>
                <w:color w:val="auto"/>
              </w:rPr>
            </w:pPr>
            <w:r w:rsidRPr="001F4C59">
              <w:rPr>
                <w:rFonts w:hint="eastAsia"/>
                <w:color w:val="auto"/>
              </w:rPr>
              <w:t>- end:次郎 -</w:t>
            </w:r>
          </w:p>
          <w:p w14:paraId="03DEE8AD" w14:textId="03E70A37" w:rsidR="00DE3BF2" w:rsidRPr="00DD51B6" w:rsidRDefault="001F4C59" w:rsidP="001F4C59">
            <w:pPr>
              <w:pStyle w:val="3-"/>
            </w:pPr>
            <w:r w:rsidRPr="001F4C59">
              <w:rPr>
                <w:color w:val="auto"/>
              </w:rPr>
              <w:t xml:space="preserve">Mutex * 10000000 = </w:t>
            </w:r>
            <w:r w:rsidRPr="00AE601A">
              <w:rPr>
                <w:color w:val="FF0000"/>
              </w:rPr>
              <w:t>0.579944 sec</w:t>
            </w:r>
            <w:r w:rsidR="00AE601A">
              <w:rPr>
                <w:color w:val="FF0000"/>
              </w:rPr>
              <w:tab/>
            </w:r>
            <w:r w:rsidR="00AE601A">
              <w:rPr>
                <w:color w:val="FF0000"/>
              </w:rPr>
              <w:tab/>
              <w:t>←</w:t>
            </w:r>
            <w:r w:rsidR="009518EA">
              <w:rPr>
                <w:rFonts w:hint="eastAsia"/>
                <w:color w:val="FF0000"/>
              </w:rPr>
              <w:t>1千万回ループによる処理時間計測</w:t>
            </w:r>
          </w:p>
        </w:tc>
      </w:tr>
    </w:tbl>
    <w:p w14:paraId="6710CB1E" w14:textId="45CC0BB9" w:rsidR="00DE3BF2" w:rsidRDefault="00DE3BF2" w:rsidP="00DE3BF2">
      <w:pPr>
        <w:pStyle w:val="3"/>
      </w:pPr>
      <w:bookmarkStart w:id="101" w:name="_Toc379778011"/>
      <w:r>
        <w:lastRenderedPageBreak/>
        <w:t>Win32</w:t>
      </w:r>
      <w:r w:rsidR="000D7241">
        <w:t>API</w:t>
      </w:r>
      <w:r>
        <w:t>版</w:t>
      </w:r>
      <w:r>
        <w:rPr>
          <w:rFonts w:hint="eastAsia"/>
        </w:rPr>
        <w:t>（名前なし）</w:t>
      </w:r>
      <w:bookmarkEnd w:id="101"/>
      <w:r w:rsidR="00DF5076">
        <w:fldChar w:fldCharType="begin"/>
      </w:r>
      <w:r w:rsidR="00DF5076">
        <w:instrText xml:space="preserve"> XE "</w:instrText>
      </w:r>
      <w:r w:rsidR="00DF5076">
        <w:rPr>
          <w:rFonts w:hint="eastAsia"/>
        </w:rPr>
        <w:instrText>ミューテックス</w:instrText>
      </w:r>
      <w:r w:rsidR="00DF5076">
        <w:rPr>
          <w:rFonts w:hint="eastAsia"/>
        </w:rPr>
        <w:instrText>:WIN32API</w:instrText>
      </w:r>
      <w:r w:rsidR="00DF5076">
        <w:rPr>
          <w:rFonts w:hint="eastAsia"/>
        </w:rPr>
        <w:instrText>版</w:instrText>
      </w:r>
      <w:r w:rsidR="00DF5076">
        <w:instrText>" \y “</w:instrText>
      </w:r>
      <w:r w:rsidR="00DF5076">
        <w:rPr>
          <w:rFonts w:hint="eastAsia"/>
        </w:rPr>
        <w:instrText>みゅーてっくす</w:instrText>
      </w:r>
      <w:r w:rsidR="00DF5076">
        <w:rPr>
          <w:rFonts w:hint="eastAsia"/>
        </w:rPr>
        <w:instrText>:</w:instrText>
      </w:r>
      <w:r w:rsidR="00DF5076">
        <w:instrText>WIN32API</w:instrText>
      </w:r>
      <w:r w:rsidR="00DF5076">
        <w:rPr>
          <w:rFonts w:hint="eastAsia"/>
        </w:rPr>
        <w:instrText>ばん</w:instrText>
      </w:r>
      <w:r w:rsidR="00DF5076">
        <w:instrText xml:space="preserve">” </w:instrText>
      </w:r>
      <w:r w:rsidR="00DF5076">
        <w:fldChar w:fldCharType="end"/>
      </w:r>
    </w:p>
    <w:p w14:paraId="0A4D1A24" w14:textId="3D11A034" w:rsidR="00DE3BF2" w:rsidRDefault="001F4C59" w:rsidP="00DE3BF2">
      <w:pPr>
        <w:pStyle w:val="aa"/>
        <w:ind w:left="447" w:firstLine="283"/>
      </w:pPr>
      <w:r>
        <w:t>Win32</w:t>
      </w:r>
      <w:r w:rsidR="000D7241">
        <w:t>API</w:t>
      </w:r>
      <w:r>
        <w:t>版のミューテックス。</w:t>
      </w:r>
    </w:p>
    <w:p w14:paraId="2BAD84BA" w14:textId="206D485D" w:rsidR="001F4C59" w:rsidRDefault="001F4C59" w:rsidP="00DE3BF2">
      <w:pPr>
        <w:pStyle w:val="aa"/>
        <w:ind w:left="447" w:firstLine="283"/>
      </w:pPr>
      <w:r>
        <w:t>同一スレッドが何度もロックを取得</w:t>
      </w:r>
      <w:r w:rsidR="00897D74">
        <w:t>してもデッドロックを起こさず</w:t>
      </w:r>
      <w:r>
        <w:t>、</w:t>
      </w:r>
      <w:r w:rsidR="00897D74">
        <w:t>また、</w:t>
      </w:r>
      <w:r>
        <w:t>一回の解放で</w:t>
      </w:r>
      <w:r w:rsidR="00897D74">
        <w:t>済む点が特徴。これに対して、クリティカルセクションや</w:t>
      </w:r>
      <w:r w:rsidR="00897D74">
        <w:rPr>
          <w:rFonts w:hint="eastAsia"/>
        </w:rPr>
        <w:t>P</w:t>
      </w:r>
      <w:r w:rsidR="00DF7C5C">
        <w:rPr>
          <w:rFonts w:hint="eastAsia"/>
        </w:rPr>
        <w:t>OSIX</w:t>
      </w:r>
      <w:r w:rsidR="00DF7C5C">
        <w:rPr>
          <w:rFonts w:hint="eastAsia"/>
        </w:rPr>
        <w:t>スレッドライブラリ</w:t>
      </w:r>
      <w:r w:rsidR="00897D74">
        <w:t>版ミューテックスは再帰ロックであり、取得した数だけ解放する必要がある。</w:t>
      </w:r>
    </w:p>
    <w:p w14:paraId="2E6CB988" w14:textId="3E73E126" w:rsidR="001F4C59" w:rsidRDefault="001F4C59" w:rsidP="001F4C59">
      <w:pPr>
        <w:pStyle w:val="aa"/>
        <w:keepNext/>
        <w:widowControl/>
        <w:spacing w:beforeLines="50" w:before="180"/>
        <w:ind w:leftChars="203" w:left="447" w:hangingChars="10" w:hanging="21"/>
      </w:pPr>
      <w:r>
        <w:t>Win32</w:t>
      </w:r>
      <w:r w:rsidR="000D7241">
        <w:t>API</w:t>
      </w:r>
      <w:r>
        <w:rPr>
          <w:rFonts w:hint="eastAsia"/>
        </w:rPr>
        <w:t>版</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1A8B60C8" w14:textId="77777777" w:rsidTr="000A1665">
        <w:tc>
          <w:tcPr>
            <w:tcW w:w="8494" w:type="dxa"/>
          </w:tcPr>
          <w:p w14:paraId="5D1A6AB7" w14:textId="77777777" w:rsidR="00A7686B" w:rsidRDefault="00A7686B" w:rsidP="00A7686B">
            <w:pPr>
              <w:pStyle w:val="3-"/>
            </w:pPr>
            <w:r>
              <w:t>#include &lt;stdio.h&gt;</w:t>
            </w:r>
          </w:p>
          <w:p w14:paraId="597CCACA" w14:textId="77777777" w:rsidR="00A7686B" w:rsidRDefault="00A7686B" w:rsidP="00A7686B">
            <w:pPr>
              <w:pStyle w:val="3-"/>
            </w:pPr>
            <w:r>
              <w:t>#include &lt;stdlib.h&gt;</w:t>
            </w:r>
          </w:p>
          <w:p w14:paraId="237C9F32" w14:textId="77777777" w:rsidR="00A7686B" w:rsidRDefault="00A7686B" w:rsidP="00A7686B">
            <w:pPr>
              <w:pStyle w:val="3-"/>
            </w:pPr>
          </w:p>
          <w:p w14:paraId="7EF405A5" w14:textId="77777777" w:rsidR="00A7686B" w:rsidRDefault="00A7686B" w:rsidP="00A7686B">
            <w:pPr>
              <w:pStyle w:val="3-"/>
            </w:pPr>
            <w:r>
              <w:t>#include &lt;Windows.h&gt;</w:t>
            </w:r>
          </w:p>
          <w:p w14:paraId="72898BE4" w14:textId="77777777" w:rsidR="00A7686B" w:rsidRPr="00E2795F" w:rsidRDefault="00A7686B" w:rsidP="00A7686B">
            <w:pPr>
              <w:pStyle w:val="3-"/>
              <w:rPr>
                <w:color w:val="FF0000"/>
              </w:rPr>
            </w:pPr>
            <w:r w:rsidRPr="00E2795F">
              <w:rPr>
                <w:color w:val="FF0000"/>
              </w:rPr>
              <w:t>#include &lt;Process.h&gt;</w:t>
            </w:r>
          </w:p>
          <w:p w14:paraId="21C89AE6" w14:textId="77777777" w:rsidR="00A7686B" w:rsidRDefault="00A7686B" w:rsidP="00A7686B">
            <w:pPr>
              <w:pStyle w:val="3-"/>
            </w:pPr>
          </w:p>
          <w:p w14:paraId="27EB20C7" w14:textId="77777777" w:rsidR="00A7686B" w:rsidRPr="00E2795F" w:rsidRDefault="00A7686B" w:rsidP="00A7686B">
            <w:pPr>
              <w:pStyle w:val="3-"/>
              <w:rPr>
                <w:color w:val="00B050"/>
              </w:rPr>
            </w:pPr>
            <w:r w:rsidRPr="00E2795F">
              <w:rPr>
                <w:rFonts w:hint="eastAsia"/>
                <w:color w:val="00B050"/>
              </w:rPr>
              <w:t>//ミューテックスハンドル</w:t>
            </w:r>
          </w:p>
          <w:p w14:paraId="0255471E" w14:textId="77777777" w:rsidR="00A7686B" w:rsidRPr="00E2795F" w:rsidRDefault="00A7686B" w:rsidP="00A7686B">
            <w:pPr>
              <w:pStyle w:val="3-"/>
              <w:rPr>
                <w:color w:val="FF0000"/>
              </w:rPr>
            </w:pPr>
            <w:r w:rsidRPr="00E2795F">
              <w:rPr>
                <w:color w:val="FF0000"/>
              </w:rPr>
              <w:t>static HANDLE s_hMutex = INVALID_HANDLE_VALUE;</w:t>
            </w:r>
          </w:p>
          <w:p w14:paraId="1C95EEB1" w14:textId="77777777" w:rsidR="00A7686B" w:rsidRDefault="00A7686B" w:rsidP="00A7686B">
            <w:pPr>
              <w:pStyle w:val="3-"/>
            </w:pPr>
          </w:p>
          <w:p w14:paraId="3EF2B6E6" w14:textId="77777777" w:rsidR="00A7686B" w:rsidRPr="00E2795F" w:rsidRDefault="00A7686B" w:rsidP="00A7686B">
            <w:pPr>
              <w:pStyle w:val="3-"/>
              <w:rPr>
                <w:color w:val="00B050"/>
              </w:rPr>
            </w:pPr>
            <w:r w:rsidRPr="00E2795F">
              <w:rPr>
                <w:rFonts w:hint="eastAsia"/>
                <w:color w:val="00B050"/>
              </w:rPr>
              <w:t>//共有データ</w:t>
            </w:r>
          </w:p>
          <w:p w14:paraId="005F61B0" w14:textId="77777777" w:rsidR="00A7686B" w:rsidRDefault="00A7686B" w:rsidP="00A7686B">
            <w:pPr>
              <w:pStyle w:val="3-"/>
            </w:pPr>
            <w:r>
              <w:t>static int s_commonData = 0;</w:t>
            </w:r>
          </w:p>
          <w:p w14:paraId="66333F07" w14:textId="77777777" w:rsidR="00A7686B" w:rsidRDefault="00A7686B" w:rsidP="00A7686B">
            <w:pPr>
              <w:pStyle w:val="3-"/>
            </w:pPr>
          </w:p>
          <w:p w14:paraId="5705E22F" w14:textId="77777777" w:rsidR="00A7686B" w:rsidRPr="00E2795F" w:rsidRDefault="00A7686B" w:rsidP="00A7686B">
            <w:pPr>
              <w:pStyle w:val="3-"/>
              <w:rPr>
                <w:color w:val="00B050"/>
              </w:rPr>
            </w:pPr>
            <w:r w:rsidRPr="00E2795F">
              <w:rPr>
                <w:rFonts w:hint="eastAsia"/>
                <w:color w:val="00B050"/>
              </w:rPr>
              <w:t>//スレッド固有データ</w:t>
            </w:r>
          </w:p>
          <w:p w14:paraId="17C309DB" w14:textId="77777777" w:rsidR="00A7686B" w:rsidRDefault="00A7686B" w:rsidP="00A7686B">
            <w:pPr>
              <w:pStyle w:val="3-"/>
            </w:pPr>
            <w:r>
              <w:t>__declspec(thread) int s_tlsData = 0;</w:t>
            </w:r>
          </w:p>
          <w:p w14:paraId="305DD5CD" w14:textId="77777777" w:rsidR="00A7686B" w:rsidRDefault="00A7686B" w:rsidP="00A7686B">
            <w:pPr>
              <w:pStyle w:val="3-"/>
            </w:pPr>
          </w:p>
          <w:p w14:paraId="1ADFD8A4" w14:textId="77777777" w:rsidR="00A7686B" w:rsidRPr="00E2795F" w:rsidRDefault="00A7686B" w:rsidP="00A7686B">
            <w:pPr>
              <w:pStyle w:val="3-"/>
              <w:rPr>
                <w:color w:val="00B050"/>
              </w:rPr>
            </w:pPr>
            <w:r w:rsidRPr="00E2795F">
              <w:rPr>
                <w:rFonts w:hint="eastAsia"/>
                <w:color w:val="00B050"/>
              </w:rPr>
              <w:t>//スレッド</w:t>
            </w:r>
          </w:p>
          <w:p w14:paraId="1886C3C7" w14:textId="77777777" w:rsidR="00A7686B" w:rsidRDefault="00A7686B" w:rsidP="00A7686B">
            <w:pPr>
              <w:pStyle w:val="3-"/>
            </w:pPr>
            <w:r>
              <w:t>unsigned int WINAPI threadFunc(void* param_p)</w:t>
            </w:r>
          </w:p>
          <w:p w14:paraId="0511659D" w14:textId="77777777" w:rsidR="00A7686B" w:rsidRDefault="00A7686B" w:rsidP="00A7686B">
            <w:pPr>
              <w:pStyle w:val="3-"/>
            </w:pPr>
            <w:r>
              <w:t>{</w:t>
            </w:r>
          </w:p>
          <w:p w14:paraId="0773F3FB" w14:textId="77777777" w:rsidR="00A7686B" w:rsidRPr="00E2795F" w:rsidRDefault="00A7686B" w:rsidP="00A7686B">
            <w:pPr>
              <w:pStyle w:val="3-"/>
              <w:rPr>
                <w:color w:val="00B050"/>
              </w:rPr>
            </w:pPr>
            <w:r>
              <w:rPr>
                <w:rFonts w:hint="eastAsia"/>
              </w:rPr>
              <w:tab/>
            </w:r>
            <w:r w:rsidRPr="00E2795F">
              <w:rPr>
                <w:rFonts w:hint="eastAsia"/>
                <w:color w:val="00B050"/>
              </w:rPr>
              <w:t>//パラメータ受け取り</w:t>
            </w:r>
          </w:p>
          <w:p w14:paraId="0663A3A7" w14:textId="77777777" w:rsidR="00A7686B" w:rsidRDefault="00A7686B" w:rsidP="00A7686B">
            <w:pPr>
              <w:pStyle w:val="3-"/>
            </w:pPr>
            <w:r>
              <w:tab/>
              <w:t>const char* name = static_cast&lt;const char*&gt;(param_p);</w:t>
            </w:r>
          </w:p>
          <w:p w14:paraId="3789EB60" w14:textId="77777777" w:rsidR="00A7686B" w:rsidRDefault="00A7686B" w:rsidP="00A7686B">
            <w:pPr>
              <w:pStyle w:val="3-"/>
            </w:pPr>
          </w:p>
          <w:p w14:paraId="41179412" w14:textId="77777777" w:rsidR="00A7686B" w:rsidRDefault="00A7686B" w:rsidP="00A7686B">
            <w:pPr>
              <w:pStyle w:val="3-"/>
            </w:pPr>
            <w:r>
              <w:rPr>
                <w:rFonts w:hint="eastAsia"/>
              </w:rPr>
              <w:tab/>
            </w:r>
            <w:r w:rsidRPr="00E2795F">
              <w:rPr>
                <w:rFonts w:hint="eastAsia"/>
                <w:color w:val="00B050"/>
              </w:rPr>
              <w:t>//開始</w:t>
            </w:r>
          </w:p>
          <w:p w14:paraId="40985A58" w14:textId="77777777" w:rsidR="00A7686B" w:rsidRDefault="00A7686B" w:rsidP="00A7686B">
            <w:pPr>
              <w:pStyle w:val="3-"/>
            </w:pPr>
            <w:r>
              <w:tab/>
              <w:t>printf("- begin:%s -\n", name);</w:t>
            </w:r>
          </w:p>
          <w:p w14:paraId="2FCEB9B6" w14:textId="77777777" w:rsidR="00A7686B" w:rsidRDefault="00A7686B" w:rsidP="00A7686B">
            <w:pPr>
              <w:pStyle w:val="3-"/>
            </w:pPr>
            <w:r>
              <w:tab/>
              <w:t>fflush(stdout);</w:t>
            </w:r>
          </w:p>
          <w:p w14:paraId="28B7497E" w14:textId="77777777" w:rsidR="00A7686B" w:rsidRDefault="00A7686B" w:rsidP="00A7686B">
            <w:pPr>
              <w:pStyle w:val="3-"/>
            </w:pPr>
          </w:p>
          <w:p w14:paraId="1A8B4077" w14:textId="77777777" w:rsidR="00A7686B" w:rsidRDefault="00A7686B" w:rsidP="00A7686B">
            <w:pPr>
              <w:pStyle w:val="3-"/>
            </w:pPr>
            <w:r>
              <w:rPr>
                <w:rFonts w:hint="eastAsia"/>
              </w:rPr>
              <w:tab/>
            </w:r>
            <w:r w:rsidRPr="00E2795F">
              <w:rPr>
                <w:rFonts w:hint="eastAsia"/>
                <w:color w:val="00B050"/>
              </w:rPr>
              <w:t>//処理</w:t>
            </w:r>
          </w:p>
          <w:p w14:paraId="6B34D8F7" w14:textId="77777777" w:rsidR="00A7686B" w:rsidRDefault="00A7686B" w:rsidP="00A7686B">
            <w:pPr>
              <w:pStyle w:val="3-"/>
            </w:pPr>
            <w:r>
              <w:tab/>
              <w:t>for (int i = 0; i &lt; 3; ++i)</w:t>
            </w:r>
          </w:p>
          <w:p w14:paraId="65745D5C" w14:textId="77777777" w:rsidR="00A7686B" w:rsidRDefault="00A7686B" w:rsidP="00A7686B">
            <w:pPr>
              <w:pStyle w:val="3-"/>
            </w:pPr>
            <w:r>
              <w:tab/>
              <w:t>{</w:t>
            </w:r>
          </w:p>
          <w:p w14:paraId="3C2E8656" w14:textId="77777777" w:rsidR="00A7686B" w:rsidRDefault="00A7686B" w:rsidP="00A7686B">
            <w:pPr>
              <w:pStyle w:val="3-"/>
            </w:pPr>
            <w:r>
              <w:rPr>
                <w:rFonts w:hint="eastAsia"/>
              </w:rPr>
              <w:tab/>
            </w:r>
            <w:r>
              <w:rPr>
                <w:rFonts w:hint="eastAsia"/>
              </w:rPr>
              <w:tab/>
            </w:r>
            <w:r w:rsidRPr="00E2795F">
              <w:rPr>
                <w:rFonts w:hint="eastAsia"/>
                <w:color w:val="00B050"/>
              </w:rPr>
              <w:t>//ミューテックス取得</w:t>
            </w:r>
          </w:p>
          <w:p w14:paraId="00038CDE" w14:textId="77777777" w:rsidR="00E2795F" w:rsidRDefault="00A7686B" w:rsidP="00A7686B">
            <w:pPr>
              <w:pStyle w:val="3-"/>
              <w:rPr>
                <w:color w:val="00B050"/>
              </w:rPr>
            </w:pPr>
            <w:r>
              <w:rPr>
                <w:rFonts w:hint="eastAsia"/>
              </w:rPr>
              <w:tab/>
            </w:r>
            <w:r>
              <w:rPr>
                <w:rFonts w:hint="eastAsia"/>
              </w:rPr>
              <w:tab/>
            </w:r>
            <w:r w:rsidRPr="00E2795F">
              <w:rPr>
                <w:rFonts w:hint="eastAsia"/>
                <w:color w:val="FF0000"/>
              </w:rPr>
              <w:t>WaitForSingleObject(s_hMutex, INFINITE);</w:t>
            </w:r>
            <w:r w:rsidRPr="00E2795F">
              <w:rPr>
                <w:rFonts w:hint="eastAsia"/>
                <w:color w:val="00B050"/>
              </w:rPr>
              <w:t>//</w:t>
            </w:r>
            <w:r w:rsidR="00E2795F">
              <w:rPr>
                <w:rFonts w:hint="eastAsia"/>
                <w:color w:val="00B050"/>
              </w:rPr>
              <w:t>ロックを</w:t>
            </w:r>
            <w:r w:rsidRPr="00E2795F">
              <w:rPr>
                <w:rFonts w:hint="eastAsia"/>
                <w:color w:val="00B050"/>
              </w:rPr>
              <w:t>取得できない時に他の処理を行いたい場合は</w:t>
            </w:r>
          </w:p>
          <w:p w14:paraId="5FE46B01" w14:textId="6D58CFBE" w:rsidR="00A7686B" w:rsidRDefault="00E2795F" w:rsidP="00E2795F">
            <w:pPr>
              <w:pStyle w:val="3-"/>
              <w:tabs>
                <w:tab w:val="clear" w:pos="3366"/>
                <w:tab w:val="left" w:pos="3655"/>
              </w:tabs>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sidR="00A7686B" w:rsidRPr="00E2795F">
              <w:rPr>
                <w:rFonts w:hint="eastAsia"/>
                <w:color w:val="00B050"/>
              </w:rPr>
              <w:t>タイムアウト値を指定する</w:t>
            </w:r>
          </w:p>
          <w:p w14:paraId="58E9F66E" w14:textId="77777777" w:rsidR="00A7686B" w:rsidRDefault="00A7686B" w:rsidP="00A7686B">
            <w:pPr>
              <w:pStyle w:val="3-"/>
            </w:pPr>
            <w:r>
              <w:tab/>
            </w:r>
            <w:r>
              <w:tab/>
            </w:r>
          </w:p>
          <w:p w14:paraId="229FB779" w14:textId="77777777" w:rsidR="00A7686B" w:rsidRDefault="00A7686B" w:rsidP="00A7686B">
            <w:pPr>
              <w:pStyle w:val="3-"/>
            </w:pPr>
            <w:r>
              <w:rPr>
                <w:rFonts w:hint="eastAsia"/>
              </w:rPr>
              <w:tab/>
            </w:r>
            <w:r>
              <w:rPr>
                <w:rFonts w:hint="eastAsia"/>
              </w:rPr>
              <w:tab/>
            </w:r>
            <w:r w:rsidRPr="00E2795F">
              <w:rPr>
                <w:rFonts w:hint="eastAsia"/>
                <w:color w:val="00B050"/>
              </w:rPr>
              <w:t>//データ表示（前）</w:t>
            </w:r>
          </w:p>
          <w:p w14:paraId="644E6ACE" w14:textId="77777777" w:rsidR="00A7686B" w:rsidRDefault="00A7686B" w:rsidP="00A7686B">
            <w:pPr>
              <w:pStyle w:val="3-"/>
            </w:pPr>
            <w:r>
              <w:tab/>
            </w:r>
            <w:r>
              <w:tab/>
              <w:t>printf("%s: [BEFORE] commonData=%d, tlsData=%d\n", name, s_commonData, s_tlsData);</w:t>
            </w:r>
          </w:p>
          <w:p w14:paraId="2F64567A" w14:textId="77777777" w:rsidR="00A7686B" w:rsidRDefault="00A7686B" w:rsidP="00A7686B">
            <w:pPr>
              <w:pStyle w:val="3-"/>
            </w:pPr>
            <w:r>
              <w:tab/>
            </w:r>
            <w:r>
              <w:tab/>
              <w:t>fflush(stdout);</w:t>
            </w:r>
          </w:p>
          <w:p w14:paraId="3756408A" w14:textId="77777777" w:rsidR="00A7686B" w:rsidRDefault="00A7686B" w:rsidP="00A7686B">
            <w:pPr>
              <w:pStyle w:val="3-"/>
            </w:pPr>
          </w:p>
          <w:p w14:paraId="02F6CD25" w14:textId="77777777" w:rsidR="00A7686B" w:rsidRDefault="00A7686B" w:rsidP="00A7686B">
            <w:pPr>
              <w:pStyle w:val="3-"/>
            </w:pPr>
            <w:r>
              <w:rPr>
                <w:rFonts w:hint="eastAsia"/>
              </w:rPr>
              <w:lastRenderedPageBreak/>
              <w:tab/>
            </w:r>
            <w:r>
              <w:rPr>
                <w:rFonts w:hint="eastAsia"/>
              </w:rPr>
              <w:tab/>
            </w:r>
            <w:r w:rsidRPr="00E2795F">
              <w:rPr>
                <w:rFonts w:hint="eastAsia"/>
                <w:color w:val="00B050"/>
              </w:rPr>
              <w:t>//データ取得</w:t>
            </w:r>
          </w:p>
          <w:p w14:paraId="5128C434" w14:textId="77777777" w:rsidR="00A7686B" w:rsidRDefault="00A7686B" w:rsidP="00A7686B">
            <w:pPr>
              <w:pStyle w:val="3-"/>
            </w:pPr>
            <w:r>
              <w:tab/>
            </w:r>
            <w:r>
              <w:tab/>
              <w:t>int common_data = s_commonData;</w:t>
            </w:r>
          </w:p>
          <w:p w14:paraId="23FBEED6" w14:textId="77777777" w:rsidR="00A7686B" w:rsidRDefault="00A7686B" w:rsidP="00A7686B">
            <w:pPr>
              <w:pStyle w:val="3-"/>
            </w:pPr>
            <w:r>
              <w:tab/>
            </w:r>
            <w:r>
              <w:tab/>
              <w:t>int tls_data = s_tlsData;</w:t>
            </w:r>
          </w:p>
          <w:p w14:paraId="13066076" w14:textId="77777777" w:rsidR="00A7686B" w:rsidRDefault="00A7686B" w:rsidP="00A7686B">
            <w:pPr>
              <w:pStyle w:val="3-"/>
            </w:pPr>
          </w:p>
          <w:p w14:paraId="76AF44BD" w14:textId="77777777" w:rsidR="00A7686B" w:rsidRDefault="00A7686B" w:rsidP="00A7686B">
            <w:pPr>
              <w:pStyle w:val="3-"/>
            </w:pPr>
            <w:r>
              <w:rPr>
                <w:rFonts w:hint="eastAsia"/>
              </w:rPr>
              <w:tab/>
            </w:r>
            <w:r>
              <w:rPr>
                <w:rFonts w:hint="eastAsia"/>
              </w:rPr>
              <w:tab/>
            </w:r>
            <w:r w:rsidRPr="00E2795F">
              <w:rPr>
                <w:rFonts w:hint="eastAsia"/>
                <w:color w:val="00B050"/>
              </w:rPr>
              <w:t>//データ更新</w:t>
            </w:r>
          </w:p>
          <w:p w14:paraId="3CECF781" w14:textId="77777777" w:rsidR="00A7686B" w:rsidRDefault="00A7686B" w:rsidP="00A7686B">
            <w:pPr>
              <w:pStyle w:val="3-"/>
            </w:pPr>
            <w:r>
              <w:tab/>
            </w:r>
            <w:r>
              <w:tab/>
              <w:t>++common_data;</w:t>
            </w:r>
          </w:p>
          <w:p w14:paraId="69DFD89E" w14:textId="77777777" w:rsidR="00A7686B" w:rsidRDefault="00A7686B" w:rsidP="00A7686B">
            <w:pPr>
              <w:pStyle w:val="3-"/>
            </w:pPr>
            <w:r>
              <w:tab/>
            </w:r>
            <w:r>
              <w:tab/>
              <w:t>++tls_data;</w:t>
            </w:r>
          </w:p>
          <w:p w14:paraId="4B860D8C" w14:textId="77777777" w:rsidR="00A7686B" w:rsidRDefault="00A7686B" w:rsidP="00A7686B">
            <w:pPr>
              <w:pStyle w:val="3-"/>
            </w:pPr>
          </w:p>
          <w:p w14:paraId="70C2A021" w14:textId="77777777" w:rsidR="00A7686B" w:rsidRDefault="00A7686B" w:rsidP="00A7686B">
            <w:pPr>
              <w:pStyle w:val="3-"/>
            </w:pPr>
            <w:r>
              <w:rPr>
                <w:rFonts w:hint="eastAsia"/>
              </w:rPr>
              <w:tab/>
            </w:r>
            <w:r>
              <w:rPr>
                <w:rFonts w:hint="eastAsia"/>
              </w:rPr>
              <w:tab/>
            </w:r>
            <w:r w:rsidRPr="00E2795F">
              <w:rPr>
                <w:rFonts w:hint="eastAsia"/>
                <w:color w:val="00B050"/>
              </w:rPr>
              <w:t>//若干ランダムでスリープ（0～4 msec）</w:t>
            </w:r>
          </w:p>
          <w:p w14:paraId="7585FDE2" w14:textId="77777777" w:rsidR="00A7686B" w:rsidRDefault="00A7686B" w:rsidP="00A7686B">
            <w:pPr>
              <w:pStyle w:val="3-"/>
            </w:pPr>
            <w:r>
              <w:tab/>
            </w:r>
            <w:r>
              <w:tab/>
              <w:t>Sleep(rand() % 5);</w:t>
            </w:r>
          </w:p>
          <w:p w14:paraId="3069B685" w14:textId="77777777" w:rsidR="00A7686B" w:rsidRDefault="00A7686B" w:rsidP="00A7686B">
            <w:pPr>
              <w:pStyle w:val="3-"/>
            </w:pPr>
          </w:p>
          <w:p w14:paraId="628BEA0D"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//データ書き戻し</w:t>
            </w:r>
          </w:p>
          <w:p w14:paraId="2C9ED77B" w14:textId="77777777" w:rsidR="00A7686B" w:rsidRDefault="00A7686B" w:rsidP="00A7686B">
            <w:pPr>
              <w:pStyle w:val="3-"/>
            </w:pPr>
            <w:r>
              <w:tab/>
            </w:r>
            <w:r>
              <w:tab/>
              <w:t>s_commonData = common_data;</w:t>
            </w:r>
          </w:p>
          <w:p w14:paraId="64BD4C98" w14:textId="77777777" w:rsidR="00A7686B" w:rsidRDefault="00A7686B" w:rsidP="00A7686B">
            <w:pPr>
              <w:pStyle w:val="3-"/>
            </w:pPr>
            <w:r>
              <w:tab/>
            </w:r>
            <w:r>
              <w:tab/>
              <w:t>s_tlsData = tls_data;</w:t>
            </w:r>
          </w:p>
          <w:p w14:paraId="4D3044ED" w14:textId="77777777" w:rsidR="00A7686B" w:rsidRDefault="00A7686B" w:rsidP="00A7686B">
            <w:pPr>
              <w:pStyle w:val="3-"/>
            </w:pPr>
          </w:p>
          <w:p w14:paraId="4FD10C8B"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//データ表示（後）</w:t>
            </w:r>
          </w:p>
          <w:p w14:paraId="21DAFF2C" w14:textId="77777777" w:rsidR="00A7686B" w:rsidRDefault="00A7686B" w:rsidP="00A7686B">
            <w:pPr>
              <w:pStyle w:val="3-"/>
            </w:pPr>
            <w:r>
              <w:tab/>
            </w:r>
            <w:r>
              <w:tab/>
              <w:t>printf("%s: [AFTER]  commonData=%d, tlsData=%d\n", name, s_commonData, s_tlsData);</w:t>
            </w:r>
          </w:p>
          <w:p w14:paraId="697C0A2E" w14:textId="77777777" w:rsidR="00A7686B" w:rsidRDefault="00A7686B" w:rsidP="00A7686B">
            <w:pPr>
              <w:pStyle w:val="3-"/>
            </w:pPr>
            <w:r>
              <w:tab/>
            </w:r>
            <w:r>
              <w:tab/>
              <w:t>fflush(stdout);</w:t>
            </w:r>
          </w:p>
          <w:p w14:paraId="569F86B0" w14:textId="77777777" w:rsidR="00A7686B" w:rsidRDefault="00A7686B" w:rsidP="00A7686B">
            <w:pPr>
              <w:pStyle w:val="3-"/>
            </w:pPr>
          </w:p>
          <w:p w14:paraId="40FEF111"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//ミューテックス解放</w:t>
            </w:r>
          </w:p>
          <w:p w14:paraId="0F72FEEF" w14:textId="77777777" w:rsidR="00A7686B" w:rsidRDefault="00A7686B" w:rsidP="00A7686B">
            <w:pPr>
              <w:pStyle w:val="3-"/>
            </w:pPr>
            <w:r>
              <w:tab/>
            </w:r>
            <w:r>
              <w:tab/>
            </w:r>
            <w:r w:rsidRPr="00E2795F">
              <w:rPr>
                <w:color w:val="FF0000"/>
              </w:rPr>
              <w:t>ReleaseMutex(s_hMutex);</w:t>
            </w:r>
          </w:p>
          <w:p w14:paraId="49AABD90" w14:textId="77777777" w:rsidR="00A7686B" w:rsidRDefault="00A7686B" w:rsidP="00A7686B">
            <w:pPr>
              <w:pStyle w:val="3-"/>
            </w:pPr>
            <w:r>
              <w:tab/>
            </w:r>
            <w:r>
              <w:tab/>
            </w:r>
          </w:p>
          <w:p w14:paraId="363713A1"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//スレッド切り替えのためのスリープ</w:t>
            </w:r>
          </w:p>
          <w:p w14:paraId="79F8EAEA" w14:textId="77777777" w:rsidR="00A7686B" w:rsidRDefault="00A7686B" w:rsidP="00A7686B">
            <w:pPr>
              <w:pStyle w:val="3-"/>
            </w:pPr>
            <w:r>
              <w:tab/>
            </w:r>
            <w:r>
              <w:tab/>
              <w:t>Sleep(0);</w:t>
            </w:r>
          </w:p>
          <w:p w14:paraId="5D5914A2"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//スレッド切り替え</w:t>
            </w:r>
          </w:p>
          <w:p w14:paraId="3D796DFB"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SwitchToThread();//OSに任せて再スケジューリング</w:t>
            </w:r>
          </w:p>
          <w:p w14:paraId="767D1BEF"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Yield();//廃止</w:t>
            </w:r>
          </w:p>
          <w:p w14:paraId="38A5934A" w14:textId="77777777" w:rsidR="00A7686B" w:rsidRDefault="00A7686B" w:rsidP="00A7686B">
            <w:pPr>
              <w:pStyle w:val="3-"/>
            </w:pPr>
            <w:r>
              <w:tab/>
              <w:t>}</w:t>
            </w:r>
          </w:p>
          <w:p w14:paraId="43105446" w14:textId="77777777" w:rsidR="00A7686B" w:rsidRDefault="00A7686B" w:rsidP="00A7686B">
            <w:pPr>
              <w:pStyle w:val="3-"/>
            </w:pPr>
          </w:p>
          <w:p w14:paraId="647DEBD3" w14:textId="77777777" w:rsidR="00A7686B" w:rsidRDefault="00A7686B" w:rsidP="00A7686B">
            <w:pPr>
              <w:pStyle w:val="3-"/>
            </w:pPr>
            <w:r>
              <w:rPr>
                <w:rFonts w:hint="eastAsia"/>
              </w:rPr>
              <w:tab/>
            </w:r>
            <w:r w:rsidRPr="00E2795F">
              <w:rPr>
                <w:rFonts w:hint="eastAsia"/>
                <w:color w:val="00B050"/>
              </w:rPr>
              <w:t>//終了</w:t>
            </w:r>
          </w:p>
          <w:p w14:paraId="4DCCFB28" w14:textId="77777777" w:rsidR="00A7686B" w:rsidRDefault="00A7686B" w:rsidP="00A7686B">
            <w:pPr>
              <w:pStyle w:val="3-"/>
            </w:pPr>
            <w:r>
              <w:tab/>
              <w:t>printf("- end:%s -\n", name);</w:t>
            </w:r>
          </w:p>
          <w:p w14:paraId="4BCC10E3" w14:textId="77777777" w:rsidR="00A7686B" w:rsidRDefault="00A7686B" w:rsidP="00A7686B">
            <w:pPr>
              <w:pStyle w:val="3-"/>
            </w:pPr>
            <w:r>
              <w:tab/>
              <w:t>fflush(stdout);</w:t>
            </w:r>
          </w:p>
          <w:p w14:paraId="6EB0A8C2" w14:textId="77777777" w:rsidR="00A7686B" w:rsidRDefault="00A7686B" w:rsidP="00A7686B">
            <w:pPr>
              <w:pStyle w:val="3-"/>
            </w:pPr>
            <w:r>
              <w:tab/>
              <w:t>return 0;</w:t>
            </w:r>
          </w:p>
          <w:p w14:paraId="0A470195" w14:textId="77777777" w:rsidR="00A7686B" w:rsidRDefault="00A7686B" w:rsidP="00A7686B">
            <w:pPr>
              <w:pStyle w:val="3-"/>
            </w:pPr>
            <w:r>
              <w:t>}</w:t>
            </w:r>
          </w:p>
          <w:p w14:paraId="61146235" w14:textId="77777777" w:rsidR="00A7686B" w:rsidRDefault="00A7686B" w:rsidP="00A7686B">
            <w:pPr>
              <w:pStyle w:val="3-"/>
            </w:pPr>
          </w:p>
          <w:p w14:paraId="6608641E" w14:textId="77777777" w:rsidR="00A7686B" w:rsidRPr="00E2795F" w:rsidRDefault="00A7686B" w:rsidP="00A7686B">
            <w:pPr>
              <w:pStyle w:val="3-"/>
              <w:rPr>
                <w:color w:val="00B050"/>
              </w:rPr>
            </w:pPr>
            <w:r w:rsidRPr="00E2795F">
              <w:rPr>
                <w:rFonts w:hint="eastAsia"/>
                <w:color w:val="00B050"/>
              </w:rPr>
              <w:t>//テスト</w:t>
            </w:r>
          </w:p>
          <w:p w14:paraId="6AF5BD12" w14:textId="77777777" w:rsidR="00A7686B" w:rsidRDefault="00A7686B" w:rsidP="00A7686B">
            <w:pPr>
              <w:pStyle w:val="3-"/>
            </w:pPr>
            <w:r>
              <w:t>int main(const int argc, const char* argv[])</w:t>
            </w:r>
          </w:p>
          <w:p w14:paraId="70634423" w14:textId="77777777" w:rsidR="00A7686B" w:rsidRDefault="00A7686B" w:rsidP="00A7686B">
            <w:pPr>
              <w:pStyle w:val="3-"/>
            </w:pPr>
            <w:r>
              <w:t>{</w:t>
            </w:r>
          </w:p>
          <w:p w14:paraId="2B39E26F" w14:textId="77777777" w:rsidR="00A7686B" w:rsidRDefault="00A7686B" w:rsidP="00A7686B">
            <w:pPr>
              <w:pStyle w:val="3-"/>
            </w:pPr>
            <w:r>
              <w:rPr>
                <w:rFonts w:hint="eastAsia"/>
              </w:rPr>
              <w:tab/>
            </w:r>
            <w:r w:rsidRPr="00E2795F">
              <w:rPr>
                <w:rFonts w:hint="eastAsia"/>
                <w:color w:val="00B050"/>
              </w:rPr>
              <w:t>//ミューテックス生成</w:t>
            </w:r>
          </w:p>
          <w:p w14:paraId="66B08F91" w14:textId="77777777" w:rsidR="00A7686B" w:rsidRDefault="00A7686B" w:rsidP="00A7686B">
            <w:pPr>
              <w:pStyle w:val="3-"/>
            </w:pPr>
            <w:r>
              <w:tab/>
              <w:t>{</w:t>
            </w:r>
          </w:p>
          <w:p w14:paraId="1E80A650" w14:textId="77777777" w:rsidR="00A7686B" w:rsidRPr="00E2795F" w:rsidRDefault="00A7686B" w:rsidP="00A7686B">
            <w:pPr>
              <w:pStyle w:val="3-"/>
              <w:rPr>
                <w:color w:val="FF0000"/>
              </w:rPr>
            </w:pPr>
            <w:r>
              <w:tab/>
            </w:r>
            <w:r>
              <w:tab/>
            </w:r>
            <w:r w:rsidRPr="00E2795F">
              <w:rPr>
                <w:color w:val="FF0000"/>
              </w:rPr>
              <w:t>s_hMutex = CreateMutex(nullptr, false, nullptr);</w:t>
            </w:r>
          </w:p>
          <w:p w14:paraId="48790F79" w14:textId="77777777" w:rsidR="00A7686B" w:rsidRDefault="00A7686B" w:rsidP="00A7686B">
            <w:pPr>
              <w:pStyle w:val="3-"/>
            </w:pPr>
            <w:r>
              <w:tab/>
            </w:r>
            <w:r>
              <w:tab/>
            </w:r>
          </w:p>
          <w:p w14:paraId="67536893" w14:textId="77777777" w:rsidR="00A7686B" w:rsidRPr="00E2795F" w:rsidRDefault="00A7686B" w:rsidP="00A7686B">
            <w:pPr>
              <w:pStyle w:val="3-"/>
              <w:rPr>
                <w:color w:val="00B050"/>
              </w:rPr>
            </w:pPr>
            <w:r>
              <w:rPr>
                <w:rFonts w:hint="eastAsia"/>
              </w:rPr>
              <w:tab/>
            </w:r>
            <w:r w:rsidRPr="00E2795F">
              <w:rPr>
                <w:rFonts w:hint="eastAsia"/>
                <w:color w:val="00B050"/>
              </w:rPr>
              <w:t>//</w:t>
            </w:r>
            <w:r w:rsidRPr="00E2795F">
              <w:rPr>
                <w:rFonts w:hint="eastAsia"/>
                <w:color w:val="00B050"/>
              </w:rPr>
              <w:tab/>
              <w:t>//属性を指定して生成する場合</w:t>
            </w:r>
          </w:p>
          <w:p w14:paraId="05DFC485"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true };</w:t>
            </w:r>
            <w:r w:rsidRPr="00E2795F">
              <w:rPr>
                <w:rFonts w:hint="eastAsia"/>
                <w:color w:val="00B050"/>
              </w:rPr>
              <w:t>//子プロセスにハンドルを継承する</w:t>
            </w:r>
          </w:p>
          <w:p w14:paraId="2C2DF549" w14:textId="77777777" w:rsidR="00E2795F"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false };</w:t>
            </w:r>
            <w:r w:rsidRPr="00E2795F">
              <w:rPr>
                <w:rFonts w:hint="eastAsia"/>
                <w:color w:val="00B050"/>
              </w:rPr>
              <w:t>//子プロセスにハンドルを</w:t>
            </w:r>
          </w:p>
          <w:p w14:paraId="7482D21E" w14:textId="564E3C03" w:rsidR="00A7686B" w:rsidRPr="00E2795F" w:rsidRDefault="00E2795F" w:rsidP="00E2795F">
            <w:pPr>
              <w:pStyle w:val="3-"/>
              <w:tabs>
                <w:tab w:val="clear" w:pos="5900"/>
                <w:tab w:val="left" w:pos="6115"/>
              </w:tabs>
              <w:rPr>
                <w:color w:val="00B050"/>
              </w:rPr>
            </w:pPr>
            <w:r w:rsidRPr="00E2795F">
              <w:rPr>
                <w:color w:val="00B050"/>
              </w:rPr>
              <w:tab/>
              <w:t>//</w:t>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t>//</w:t>
            </w:r>
            <w:r w:rsidR="00A7686B" w:rsidRPr="00E2795F">
              <w:rPr>
                <w:rFonts w:hint="eastAsia"/>
                <w:color w:val="00B050"/>
              </w:rPr>
              <w:t>継承しない　※デフォルト</w:t>
            </w:r>
          </w:p>
          <w:p w14:paraId="59C3C4C1" w14:textId="77777777" w:rsidR="00A7686B" w:rsidRPr="00E2795F" w:rsidRDefault="00A7686B" w:rsidP="00A7686B">
            <w:pPr>
              <w:pStyle w:val="3-"/>
              <w:rPr>
                <w:color w:val="00B050"/>
              </w:rPr>
            </w:pPr>
            <w:r w:rsidRPr="00E2795F">
              <w:rPr>
                <w:color w:val="00B050"/>
              </w:rPr>
              <w:tab/>
              <w:t>//</w:t>
            </w:r>
            <w:r w:rsidRPr="00E2795F">
              <w:rPr>
                <w:color w:val="00B050"/>
              </w:rPr>
              <w:tab/>
            </w:r>
            <w:r w:rsidRPr="00E2795F">
              <w:rPr>
                <w:color w:val="FF0000"/>
              </w:rPr>
              <w:t>s_hMutex = CreateMutex(&amp;attr, false, nullptr);</w:t>
            </w:r>
          </w:p>
          <w:p w14:paraId="466003B1" w14:textId="77777777" w:rsidR="00A7686B" w:rsidRDefault="00A7686B" w:rsidP="00A7686B">
            <w:pPr>
              <w:pStyle w:val="3-"/>
            </w:pPr>
            <w:r>
              <w:tab/>
              <w:t>}</w:t>
            </w:r>
          </w:p>
          <w:p w14:paraId="6C7A867F" w14:textId="77777777" w:rsidR="00A7686B" w:rsidRDefault="00A7686B" w:rsidP="00A7686B">
            <w:pPr>
              <w:pStyle w:val="3-"/>
            </w:pPr>
          </w:p>
          <w:p w14:paraId="3386B73D" w14:textId="77777777" w:rsidR="00A7686B" w:rsidRDefault="00A7686B" w:rsidP="00A7686B">
            <w:pPr>
              <w:pStyle w:val="3-"/>
            </w:pPr>
            <w:r>
              <w:rPr>
                <w:rFonts w:hint="eastAsia"/>
              </w:rPr>
              <w:tab/>
            </w:r>
            <w:r w:rsidRPr="00E2795F">
              <w:rPr>
                <w:rFonts w:hint="eastAsia"/>
                <w:color w:val="00B050"/>
              </w:rPr>
              <w:t>//スレッド作成</w:t>
            </w:r>
          </w:p>
          <w:p w14:paraId="523077CD" w14:textId="77777777" w:rsidR="00A7686B" w:rsidRDefault="00A7686B" w:rsidP="00A7686B">
            <w:pPr>
              <w:pStyle w:val="3-"/>
            </w:pPr>
            <w:r>
              <w:tab/>
              <w:t>static const int THREAD_NUM = 3;</w:t>
            </w:r>
          </w:p>
          <w:p w14:paraId="2870C8BE" w14:textId="77777777" w:rsidR="00A7686B" w:rsidRDefault="00A7686B" w:rsidP="00A7686B">
            <w:pPr>
              <w:pStyle w:val="3-"/>
            </w:pPr>
            <w:r>
              <w:tab/>
              <w:t>unsigned int tid[THREAD_NUM] = {};</w:t>
            </w:r>
          </w:p>
          <w:p w14:paraId="09D1EFA0" w14:textId="77777777" w:rsidR="00A7686B" w:rsidRDefault="00A7686B" w:rsidP="00A7686B">
            <w:pPr>
              <w:pStyle w:val="3-"/>
            </w:pPr>
            <w:r>
              <w:tab/>
              <w:t>HANDLE hThread[THREAD_NUM] =</w:t>
            </w:r>
          </w:p>
          <w:p w14:paraId="55E2955B" w14:textId="77777777" w:rsidR="00A7686B" w:rsidRDefault="00A7686B" w:rsidP="00A7686B">
            <w:pPr>
              <w:pStyle w:val="3-"/>
            </w:pPr>
            <w:r>
              <w:tab/>
              <w:t>{</w:t>
            </w:r>
          </w:p>
          <w:p w14:paraId="7088A1CB" w14:textId="71360113" w:rsidR="00A7686B" w:rsidRDefault="00A7686B" w:rsidP="00A7686B">
            <w:pPr>
              <w:pStyle w:val="3-"/>
            </w:pPr>
            <w:r>
              <w:rPr>
                <w:rFonts w:hint="eastAsia"/>
              </w:rPr>
              <w:tab/>
            </w:r>
            <w:r>
              <w:rPr>
                <w:rFonts w:hint="eastAsia"/>
              </w:rPr>
              <w:tab/>
              <w:t>(</w:t>
            </w:r>
            <w:r w:rsidR="00E2795F">
              <w:rPr>
                <w:rFonts w:hint="eastAsia"/>
              </w:rPr>
              <w:t>HANDLE)_beginthreadex(nullptr, 1024</w:t>
            </w:r>
            <w:r>
              <w:rPr>
                <w:rFonts w:hint="eastAsia"/>
              </w:rPr>
              <w:t>, threadFunc, "太郎", 0, &amp;tid[0]),</w:t>
            </w:r>
          </w:p>
          <w:p w14:paraId="44B3CB80" w14:textId="4B82B7AD" w:rsidR="00A7686B" w:rsidRDefault="00A7686B" w:rsidP="00A7686B">
            <w:pPr>
              <w:pStyle w:val="3-"/>
            </w:pPr>
            <w:r>
              <w:rPr>
                <w:rFonts w:hint="eastAsia"/>
              </w:rPr>
              <w:tab/>
            </w:r>
            <w:r>
              <w:rPr>
                <w:rFonts w:hint="eastAsia"/>
              </w:rPr>
              <w:tab/>
              <w:t xml:space="preserve">(HANDLE)_beginthreadex(nullptr, </w:t>
            </w:r>
            <w:r w:rsidR="00E2795F">
              <w:t>1024</w:t>
            </w:r>
            <w:r>
              <w:rPr>
                <w:rFonts w:hint="eastAsia"/>
              </w:rPr>
              <w:t>, threadFunc, "次郎", 0, &amp;tid[1]),</w:t>
            </w:r>
          </w:p>
          <w:p w14:paraId="4092D6ED" w14:textId="0D10321B" w:rsidR="00A7686B" w:rsidRDefault="00A7686B" w:rsidP="00A7686B">
            <w:pPr>
              <w:pStyle w:val="3-"/>
            </w:pPr>
            <w:r>
              <w:rPr>
                <w:rFonts w:hint="eastAsia"/>
              </w:rPr>
              <w:tab/>
            </w:r>
            <w:r>
              <w:rPr>
                <w:rFonts w:hint="eastAsia"/>
              </w:rPr>
              <w:tab/>
              <w:t xml:space="preserve">(HANDLE)_beginthreadex(nullptr, </w:t>
            </w:r>
            <w:r w:rsidR="00E2795F">
              <w:t>1024</w:t>
            </w:r>
            <w:r>
              <w:rPr>
                <w:rFonts w:hint="eastAsia"/>
              </w:rPr>
              <w:t>, threadFunc, "三郎", 0, &amp;tid[2])</w:t>
            </w:r>
          </w:p>
          <w:p w14:paraId="5C4C0B60" w14:textId="77777777" w:rsidR="00A7686B" w:rsidRDefault="00A7686B" w:rsidP="00A7686B">
            <w:pPr>
              <w:pStyle w:val="3-"/>
            </w:pPr>
            <w:r>
              <w:tab/>
              <w:t>};</w:t>
            </w:r>
          </w:p>
          <w:p w14:paraId="6C5D5470" w14:textId="77777777" w:rsidR="00A7686B" w:rsidRDefault="00A7686B" w:rsidP="00A7686B">
            <w:pPr>
              <w:pStyle w:val="3-"/>
            </w:pPr>
            <w:r>
              <w:tab/>
            </w:r>
          </w:p>
          <w:p w14:paraId="537D4279" w14:textId="77777777" w:rsidR="00A7686B" w:rsidRDefault="00A7686B" w:rsidP="00A7686B">
            <w:pPr>
              <w:pStyle w:val="3-"/>
            </w:pPr>
            <w:r>
              <w:rPr>
                <w:rFonts w:hint="eastAsia"/>
              </w:rPr>
              <w:tab/>
            </w:r>
            <w:r w:rsidRPr="00E2795F">
              <w:rPr>
                <w:rFonts w:hint="eastAsia"/>
                <w:color w:val="00B050"/>
              </w:rPr>
              <w:t>//スレッド終了待ち</w:t>
            </w:r>
          </w:p>
          <w:p w14:paraId="076C0A7B" w14:textId="77777777" w:rsidR="00A7686B" w:rsidRDefault="00A7686B" w:rsidP="00A7686B">
            <w:pPr>
              <w:pStyle w:val="3-"/>
            </w:pPr>
            <w:r>
              <w:tab/>
              <w:t>WaitForMultipleObjects(THREAD_NUM, hThread, true, INFINITE);</w:t>
            </w:r>
          </w:p>
          <w:p w14:paraId="56DAC116" w14:textId="77777777" w:rsidR="00A7686B" w:rsidRDefault="00A7686B" w:rsidP="00A7686B">
            <w:pPr>
              <w:pStyle w:val="3-"/>
            </w:pPr>
          </w:p>
          <w:p w14:paraId="212E4FDF" w14:textId="77777777" w:rsidR="00A7686B" w:rsidRDefault="00A7686B" w:rsidP="00A7686B">
            <w:pPr>
              <w:pStyle w:val="3-"/>
            </w:pPr>
            <w:r>
              <w:rPr>
                <w:rFonts w:hint="eastAsia"/>
              </w:rPr>
              <w:tab/>
            </w:r>
            <w:r w:rsidRPr="00E2795F">
              <w:rPr>
                <w:rFonts w:hint="eastAsia"/>
                <w:color w:val="00B050"/>
              </w:rPr>
              <w:t>//スレッドハンドルクローズ</w:t>
            </w:r>
          </w:p>
          <w:p w14:paraId="08BAE08D" w14:textId="77777777" w:rsidR="00A7686B" w:rsidRDefault="00A7686B" w:rsidP="00A7686B">
            <w:pPr>
              <w:pStyle w:val="3-"/>
            </w:pPr>
            <w:r>
              <w:tab/>
              <w:t>for (int i = 0; i &lt; THREAD_NUM; ++i)</w:t>
            </w:r>
          </w:p>
          <w:p w14:paraId="04454017" w14:textId="77777777" w:rsidR="00A7686B" w:rsidRDefault="00A7686B" w:rsidP="00A7686B">
            <w:pPr>
              <w:pStyle w:val="3-"/>
            </w:pPr>
            <w:r>
              <w:tab/>
              <w:t>{</w:t>
            </w:r>
          </w:p>
          <w:p w14:paraId="6FB8750A" w14:textId="77777777" w:rsidR="00A7686B" w:rsidRDefault="00A7686B" w:rsidP="00A7686B">
            <w:pPr>
              <w:pStyle w:val="3-"/>
            </w:pPr>
            <w:r>
              <w:lastRenderedPageBreak/>
              <w:tab/>
            </w:r>
            <w:r>
              <w:tab/>
              <w:t>CloseHandle(hThread[i]);</w:t>
            </w:r>
          </w:p>
          <w:p w14:paraId="126EF3CD" w14:textId="77777777" w:rsidR="00A7686B" w:rsidRDefault="00A7686B" w:rsidP="00A7686B">
            <w:pPr>
              <w:pStyle w:val="3-"/>
            </w:pPr>
            <w:r>
              <w:tab/>
              <w:t>}</w:t>
            </w:r>
          </w:p>
          <w:p w14:paraId="458BB9FE" w14:textId="77777777" w:rsidR="00A7686B" w:rsidRDefault="00A7686B" w:rsidP="00A7686B">
            <w:pPr>
              <w:pStyle w:val="3-"/>
            </w:pPr>
          </w:p>
          <w:p w14:paraId="1C6B19CC" w14:textId="77777777" w:rsidR="00A7686B" w:rsidRPr="00E2795F" w:rsidRDefault="00A7686B" w:rsidP="00A7686B">
            <w:pPr>
              <w:pStyle w:val="3-"/>
              <w:rPr>
                <w:color w:val="00B050"/>
              </w:rPr>
            </w:pPr>
            <w:r>
              <w:rPr>
                <w:rFonts w:hint="eastAsia"/>
              </w:rPr>
              <w:tab/>
            </w:r>
            <w:r w:rsidRPr="00E2795F">
              <w:rPr>
                <w:rFonts w:hint="eastAsia"/>
                <w:color w:val="00B050"/>
              </w:rPr>
              <w:t>//ミューテックスの取得と解放を大量に実行して時間を計測</w:t>
            </w:r>
          </w:p>
          <w:p w14:paraId="53C95663" w14:textId="77777777" w:rsidR="00A7686B" w:rsidRDefault="00A7686B" w:rsidP="00A7686B">
            <w:pPr>
              <w:pStyle w:val="3-"/>
            </w:pPr>
            <w:r>
              <w:tab/>
              <w:t>{</w:t>
            </w:r>
          </w:p>
          <w:p w14:paraId="6E040567" w14:textId="77777777" w:rsidR="00A7686B" w:rsidRDefault="00A7686B" w:rsidP="00A7686B">
            <w:pPr>
              <w:pStyle w:val="3-"/>
            </w:pPr>
            <w:r>
              <w:tab/>
            </w:r>
            <w:r>
              <w:tab/>
              <w:t>LARGE_INTEGER freq;</w:t>
            </w:r>
          </w:p>
          <w:p w14:paraId="2B5040C6" w14:textId="77777777" w:rsidR="00A7686B" w:rsidRDefault="00A7686B" w:rsidP="00A7686B">
            <w:pPr>
              <w:pStyle w:val="3-"/>
            </w:pPr>
            <w:r>
              <w:tab/>
            </w:r>
            <w:r>
              <w:tab/>
              <w:t>QueryPerformanceFrequency(&amp;freq);</w:t>
            </w:r>
          </w:p>
          <w:p w14:paraId="40D1A540" w14:textId="77777777" w:rsidR="00A7686B" w:rsidRDefault="00A7686B" w:rsidP="00A7686B">
            <w:pPr>
              <w:pStyle w:val="3-"/>
            </w:pPr>
            <w:r>
              <w:tab/>
            </w:r>
            <w:r>
              <w:tab/>
              <w:t>LARGE_INTEGER begin;</w:t>
            </w:r>
          </w:p>
          <w:p w14:paraId="45BD605E" w14:textId="77777777" w:rsidR="00A7686B" w:rsidRDefault="00A7686B" w:rsidP="00A7686B">
            <w:pPr>
              <w:pStyle w:val="3-"/>
            </w:pPr>
            <w:r>
              <w:tab/>
            </w:r>
            <w:r>
              <w:tab/>
              <w:t>QueryPerformanceCounter(&amp;begin);</w:t>
            </w:r>
          </w:p>
          <w:p w14:paraId="0D26C101" w14:textId="77777777" w:rsidR="00A7686B" w:rsidRDefault="00A7686B" w:rsidP="00A7686B">
            <w:pPr>
              <w:pStyle w:val="3-"/>
            </w:pPr>
            <w:r>
              <w:tab/>
            </w:r>
            <w:r>
              <w:tab/>
              <w:t>static const int TEST_TIMES = 10000000;</w:t>
            </w:r>
          </w:p>
          <w:p w14:paraId="22C70873" w14:textId="77777777" w:rsidR="00A7686B" w:rsidRDefault="00A7686B" w:rsidP="00A7686B">
            <w:pPr>
              <w:pStyle w:val="3-"/>
            </w:pPr>
            <w:r>
              <w:tab/>
            </w:r>
            <w:r>
              <w:tab/>
              <w:t>for (int i = 0; i &lt; TEST_TIMES; ++i)</w:t>
            </w:r>
          </w:p>
          <w:p w14:paraId="489BE963" w14:textId="77777777" w:rsidR="00A7686B" w:rsidRDefault="00A7686B" w:rsidP="00A7686B">
            <w:pPr>
              <w:pStyle w:val="3-"/>
            </w:pPr>
            <w:r>
              <w:tab/>
            </w:r>
            <w:r>
              <w:tab/>
              <w:t>{</w:t>
            </w:r>
          </w:p>
          <w:p w14:paraId="20554AFE" w14:textId="77777777" w:rsidR="00A7686B" w:rsidRPr="00E2795F" w:rsidRDefault="00A7686B" w:rsidP="00A7686B">
            <w:pPr>
              <w:pStyle w:val="3-"/>
              <w:rPr>
                <w:color w:val="FF0000"/>
              </w:rPr>
            </w:pPr>
            <w:r>
              <w:tab/>
            </w:r>
            <w:r>
              <w:tab/>
            </w:r>
            <w:r>
              <w:tab/>
            </w:r>
            <w:r w:rsidRPr="00E2795F">
              <w:rPr>
                <w:color w:val="FF0000"/>
              </w:rPr>
              <w:t>WaitForSingleObject(s_hMutex, INFINITE);</w:t>
            </w:r>
          </w:p>
          <w:p w14:paraId="032AA574" w14:textId="77777777" w:rsidR="00A7686B" w:rsidRPr="00E2795F" w:rsidRDefault="00A7686B" w:rsidP="00A7686B">
            <w:pPr>
              <w:pStyle w:val="3-"/>
              <w:rPr>
                <w:color w:val="FF0000"/>
              </w:rPr>
            </w:pPr>
            <w:r w:rsidRPr="00E2795F">
              <w:rPr>
                <w:color w:val="FF0000"/>
              </w:rPr>
              <w:tab/>
            </w:r>
            <w:r w:rsidRPr="00E2795F">
              <w:rPr>
                <w:color w:val="FF0000"/>
              </w:rPr>
              <w:tab/>
            </w:r>
            <w:r w:rsidRPr="00E2795F">
              <w:rPr>
                <w:color w:val="FF0000"/>
              </w:rPr>
              <w:tab/>
              <w:t>ReleaseMutex(s_hMutex);</w:t>
            </w:r>
          </w:p>
          <w:p w14:paraId="161A08F1" w14:textId="77777777" w:rsidR="00A7686B" w:rsidRDefault="00A7686B" w:rsidP="00A7686B">
            <w:pPr>
              <w:pStyle w:val="3-"/>
            </w:pPr>
            <w:r>
              <w:tab/>
            </w:r>
            <w:r>
              <w:tab/>
              <w:t>}</w:t>
            </w:r>
          </w:p>
          <w:p w14:paraId="7FD5C90F" w14:textId="77777777" w:rsidR="00A7686B" w:rsidRDefault="00A7686B" w:rsidP="00A7686B">
            <w:pPr>
              <w:pStyle w:val="3-"/>
            </w:pPr>
            <w:r>
              <w:tab/>
            </w:r>
            <w:r>
              <w:tab/>
              <w:t>LARGE_INTEGER end;</w:t>
            </w:r>
          </w:p>
          <w:p w14:paraId="478F4E8B" w14:textId="77777777" w:rsidR="00A7686B" w:rsidRDefault="00A7686B" w:rsidP="00A7686B">
            <w:pPr>
              <w:pStyle w:val="3-"/>
            </w:pPr>
            <w:r>
              <w:tab/>
            </w:r>
            <w:r>
              <w:tab/>
              <w:t>QueryPerformanceCounter(&amp;end);</w:t>
            </w:r>
          </w:p>
          <w:p w14:paraId="5A55F1CF" w14:textId="77777777" w:rsidR="00C607FA" w:rsidRDefault="00A7686B" w:rsidP="00E2795F">
            <w:pPr>
              <w:pStyle w:val="3-"/>
              <w:jc w:val="left"/>
            </w:pPr>
            <w:r>
              <w:tab/>
            </w:r>
            <w:r>
              <w:tab/>
              <w:t>float duration = static_cast&lt;float&gt;(static_cast&lt;double&gt;(end.QuadPart - begin.QuadPart)</w:t>
            </w:r>
          </w:p>
          <w:p w14:paraId="5FC4FB58" w14:textId="458F778E" w:rsidR="00A7686B" w:rsidRDefault="00C607FA" w:rsidP="00E2795F">
            <w:pPr>
              <w:pStyle w:val="3-"/>
              <w:jc w:val="left"/>
            </w:pPr>
            <w:r>
              <w:tab/>
            </w:r>
            <w:r>
              <w:tab/>
            </w:r>
            <w:r>
              <w:tab/>
            </w:r>
            <w:r>
              <w:tab/>
            </w:r>
            <w:r>
              <w:tab/>
            </w:r>
            <w:r>
              <w:tab/>
            </w:r>
            <w:r>
              <w:tab/>
            </w:r>
            <w:r>
              <w:tab/>
            </w:r>
            <w:r>
              <w:tab/>
            </w:r>
            <w:r>
              <w:tab/>
            </w:r>
            <w:r>
              <w:tab/>
            </w:r>
            <w:r>
              <w:tab/>
            </w:r>
            <w:r>
              <w:tab/>
            </w:r>
            <w:r w:rsidR="00A7686B">
              <w:t xml:space="preserve"> / static_cast&lt;double&gt;(freq.QuadPart));</w:t>
            </w:r>
          </w:p>
          <w:p w14:paraId="22EB386F" w14:textId="77777777" w:rsidR="00A7686B" w:rsidRDefault="00A7686B" w:rsidP="00A7686B">
            <w:pPr>
              <w:pStyle w:val="3-"/>
            </w:pPr>
            <w:r>
              <w:tab/>
            </w:r>
            <w:r>
              <w:tab/>
              <w:t>printf("Mutex * %d = %.6f sec\n", TEST_TIMES, duration);</w:t>
            </w:r>
          </w:p>
          <w:p w14:paraId="34E0CF85" w14:textId="77777777" w:rsidR="00A7686B" w:rsidRDefault="00A7686B" w:rsidP="00A7686B">
            <w:pPr>
              <w:pStyle w:val="3-"/>
            </w:pPr>
            <w:r>
              <w:tab/>
              <w:t>}</w:t>
            </w:r>
          </w:p>
          <w:p w14:paraId="2F85E8F3" w14:textId="77777777" w:rsidR="00A7686B" w:rsidRDefault="00A7686B" w:rsidP="00A7686B">
            <w:pPr>
              <w:pStyle w:val="3-"/>
            </w:pPr>
          </w:p>
          <w:p w14:paraId="3F467EA1" w14:textId="77777777" w:rsidR="00A7686B" w:rsidRDefault="00A7686B" w:rsidP="00A7686B">
            <w:pPr>
              <w:pStyle w:val="3-"/>
            </w:pPr>
            <w:r>
              <w:rPr>
                <w:rFonts w:hint="eastAsia"/>
              </w:rPr>
              <w:tab/>
            </w:r>
            <w:r w:rsidRPr="00E2795F">
              <w:rPr>
                <w:rFonts w:hint="eastAsia"/>
                <w:color w:val="00B050"/>
              </w:rPr>
              <w:t>//ミューテックス破棄</w:t>
            </w:r>
          </w:p>
          <w:p w14:paraId="0E74C3DA" w14:textId="77777777" w:rsidR="00A7686B" w:rsidRDefault="00A7686B" w:rsidP="00A7686B">
            <w:pPr>
              <w:pStyle w:val="3-"/>
            </w:pPr>
            <w:r>
              <w:tab/>
            </w:r>
            <w:r w:rsidRPr="00E2795F">
              <w:rPr>
                <w:color w:val="FF0000"/>
              </w:rPr>
              <w:t>CloseHandle(s_hMutex);</w:t>
            </w:r>
          </w:p>
          <w:p w14:paraId="308A421C" w14:textId="77777777" w:rsidR="00A7686B" w:rsidRDefault="00A7686B" w:rsidP="00A7686B">
            <w:pPr>
              <w:pStyle w:val="3-"/>
            </w:pPr>
            <w:r>
              <w:tab/>
              <w:t>s_hMutex = INVALID_HANDLE_VALUE;</w:t>
            </w:r>
          </w:p>
          <w:p w14:paraId="431703B0" w14:textId="77777777" w:rsidR="00A7686B" w:rsidRDefault="00A7686B" w:rsidP="00A7686B">
            <w:pPr>
              <w:pStyle w:val="3-"/>
            </w:pPr>
          </w:p>
          <w:p w14:paraId="64F556C5" w14:textId="77777777" w:rsidR="00A7686B" w:rsidRDefault="00A7686B" w:rsidP="00A7686B">
            <w:pPr>
              <w:pStyle w:val="3-"/>
            </w:pPr>
            <w:r>
              <w:tab/>
              <w:t>return EXIT_SUCCESS;</w:t>
            </w:r>
          </w:p>
          <w:p w14:paraId="06B2F5C6" w14:textId="0A00C9C1" w:rsidR="00DE3BF2" w:rsidRPr="00DE3BF2" w:rsidRDefault="00A7686B" w:rsidP="00A7686B">
            <w:pPr>
              <w:pStyle w:val="3-"/>
            </w:pPr>
            <w:r>
              <w:t>}</w:t>
            </w:r>
          </w:p>
        </w:tc>
      </w:tr>
    </w:tbl>
    <w:p w14:paraId="700CA6CE"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246CEECC" w14:textId="77777777" w:rsidTr="000A1665">
        <w:tc>
          <w:tcPr>
            <w:tcW w:w="8494" w:type="dxa"/>
          </w:tcPr>
          <w:p w14:paraId="5FE0E4CC" w14:textId="77777777" w:rsidR="00A7686B" w:rsidRPr="00A7686B" w:rsidRDefault="00A7686B" w:rsidP="00A7686B">
            <w:pPr>
              <w:pStyle w:val="3-"/>
              <w:rPr>
                <w:color w:val="auto"/>
              </w:rPr>
            </w:pPr>
            <w:r w:rsidRPr="00A7686B">
              <w:rPr>
                <w:rFonts w:hint="eastAsia"/>
                <w:color w:val="auto"/>
              </w:rPr>
              <w:t>- begin:太郎 -</w:t>
            </w:r>
          </w:p>
          <w:p w14:paraId="51B65C1F" w14:textId="77777777" w:rsidR="00A7686B" w:rsidRPr="00A7686B" w:rsidRDefault="00A7686B" w:rsidP="00A7686B">
            <w:pPr>
              <w:pStyle w:val="3-"/>
              <w:rPr>
                <w:color w:val="auto"/>
              </w:rPr>
            </w:pPr>
            <w:r w:rsidRPr="00A7686B">
              <w:rPr>
                <w:rFonts w:hint="eastAsia"/>
                <w:color w:val="auto"/>
              </w:rPr>
              <w:t>- begin:次郎 -</w:t>
            </w:r>
          </w:p>
          <w:p w14:paraId="5BF8EE52" w14:textId="77777777" w:rsidR="00A7686B" w:rsidRPr="00A7686B" w:rsidRDefault="00A7686B" w:rsidP="00A7686B">
            <w:pPr>
              <w:pStyle w:val="3-"/>
              <w:rPr>
                <w:color w:val="auto"/>
              </w:rPr>
            </w:pPr>
            <w:r w:rsidRPr="00A7686B">
              <w:rPr>
                <w:rFonts w:hint="eastAsia"/>
                <w:color w:val="auto"/>
              </w:rPr>
              <w:t>太郎: [BEFORE] commonData=0, tlsData=0</w:t>
            </w:r>
          </w:p>
          <w:p w14:paraId="77DBB08E" w14:textId="77777777" w:rsidR="00A7686B" w:rsidRPr="00A7686B" w:rsidRDefault="00A7686B" w:rsidP="00A7686B">
            <w:pPr>
              <w:pStyle w:val="3-"/>
              <w:rPr>
                <w:color w:val="auto"/>
              </w:rPr>
            </w:pPr>
            <w:r w:rsidRPr="00A7686B">
              <w:rPr>
                <w:rFonts w:hint="eastAsia"/>
                <w:color w:val="auto"/>
              </w:rPr>
              <w:t>- begin:三郎 -</w:t>
            </w:r>
          </w:p>
          <w:p w14:paraId="42111F96" w14:textId="77777777" w:rsidR="00A7686B" w:rsidRPr="00A7686B" w:rsidRDefault="00A7686B" w:rsidP="00A7686B">
            <w:pPr>
              <w:pStyle w:val="3-"/>
              <w:rPr>
                <w:color w:val="auto"/>
              </w:rPr>
            </w:pPr>
            <w:r w:rsidRPr="00A7686B">
              <w:rPr>
                <w:rFonts w:hint="eastAsia"/>
                <w:color w:val="auto"/>
              </w:rPr>
              <w:t>太郎: [AFTER]  commonData=1, tlsData=1</w:t>
            </w:r>
          </w:p>
          <w:p w14:paraId="25F59BD4" w14:textId="77777777" w:rsidR="00A7686B" w:rsidRPr="00A7686B" w:rsidRDefault="00A7686B" w:rsidP="00A7686B">
            <w:pPr>
              <w:pStyle w:val="3-"/>
              <w:rPr>
                <w:color w:val="auto"/>
              </w:rPr>
            </w:pPr>
            <w:r w:rsidRPr="00A7686B">
              <w:rPr>
                <w:rFonts w:hint="eastAsia"/>
                <w:color w:val="auto"/>
              </w:rPr>
              <w:t>次郎: [BEFORE] commonData=1, tlsData=0</w:t>
            </w:r>
          </w:p>
          <w:p w14:paraId="5A67E1CA" w14:textId="77777777" w:rsidR="00A7686B" w:rsidRPr="00A7686B" w:rsidRDefault="00A7686B" w:rsidP="00A7686B">
            <w:pPr>
              <w:pStyle w:val="3-"/>
              <w:rPr>
                <w:color w:val="auto"/>
              </w:rPr>
            </w:pPr>
            <w:r w:rsidRPr="00A7686B">
              <w:rPr>
                <w:rFonts w:hint="eastAsia"/>
                <w:color w:val="auto"/>
              </w:rPr>
              <w:t>次郎: [AFTER]  commonData=2, tlsData=1</w:t>
            </w:r>
          </w:p>
          <w:p w14:paraId="5E4DF10D" w14:textId="77777777" w:rsidR="00A7686B" w:rsidRPr="00A7686B" w:rsidRDefault="00A7686B" w:rsidP="00A7686B">
            <w:pPr>
              <w:pStyle w:val="3-"/>
              <w:rPr>
                <w:color w:val="auto"/>
              </w:rPr>
            </w:pPr>
            <w:r w:rsidRPr="00A7686B">
              <w:rPr>
                <w:rFonts w:hint="eastAsia"/>
                <w:color w:val="auto"/>
              </w:rPr>
              <w:t>三郎: [BEFORE] commonData=2, tlsData=0</w:t>
            </w:r>
          </w:p>
          <w:p w14:paraId="6F25646C" w14:textId="77777777" w:rsidR="00A7686B" w:rsidRPr="00A7686B" w:rsidRDefault="00A7686B" w:rsidP="00A7686B">
            <w:pPr>
              <w:pStyle w:val="3-"/>
              <w:rPr>
                <w:color w:val="auto"/>
              </w:rPr>
            </w:pPr>
            <w:r w:rsidRPr="00A7686B">
              <w:rPr>
                <w:rFonts w:hint="eastAsia"/>
                <w:color w:val="auto"/>
              </w:rPr>
              <w:t>三郎: [AFTER]  commonData=3, tlsData=1</w:t>
            </w:r>
          </w:p>
          <w:p w14:paraId="088A883C" w14:textId="77777777" w:rsidR="00A7686B" w:rsidRPr="00A7686B" w:rsidRDefault="00A7686B" w:rsidP="00A7686B">
            <w:pPr>
              <w:pStyle w:val="3-"/>
              <w:rPr>
                <w:color w:val="auto"/>
              </w:rPr>
            </w:pPr>
            <w:r w:rsidRPr="00A7686B">
              <w:rPr>
                <w:rFonts w:hint="eastAsia"/>
                <w:color w:val="auto"/>
              </w:rPr>
              <w:t>太郎: [BEFORE] commonData=3, tlsData=1</w:t>
            </w:r>
          </w:p>
          <w:p w14:paraId="45992928" w14:textId="77777777" w:rsidR="00A7686B" w:rsidRPr="00A7686B" w:rsidRDefault="00A7686B" w:rsidP="00A7686B">
            <w:pPr>
              <w:pStyle w:val="3-"/>
              <w:rPr>
                <w:color w:val="auto"/>
              </w:rPr>
            </w:pPr>
            <w:r w:rsidRPr="00A7686B">
              <w:rPr>
                <w:rFonts w:hint="eastAsia"/>
                <w:color w:val="auto"/>
              </w:rPr>
              <w:t>太郎: [AFTER]  commonData=4, tlsData=2</w:t>
            </w:r>
          </w:p>
          <w:p w14:paraId="1FCCC8B0" w14:textId="77777777" w:rsidR="00A7686B" w:rsidRPr="00A7686B" w:rsidRDefault="00A7686B" w:rsidP="00A7686B">
            <w:pPr>
              <w:pStyle w:val="3-"/>
              <w:rPr>
                <w:color w:val="auto"/>
              </w:rPr>
            </w:pPr>
            <w:r w:rsidRPr="00A7686B">
              <w:rPr>
                <w:rFonts w:hint="eastAsia"/>
                <w:color w:val="auto"/>
              </w:rPr>
              <w:t>次郎: [BEFORE] commonData=4, tlsData=1</w:t>
            </w:r>
          </w:p>
          <w:p w14:paraId="0E3BC3A9" w14:textId="77777777" w:rsidR="00A7686B" w:rsidRPr="00A7686B" w:rsidRDefault="00A7686B" w:rsidP="00A7686B">
            <w:pPr>
              <w:pStyle w:val="3-"/>
              <w:rPr>
                <w:color w:val="auto"/>
              </w:rPr>
            </w:pPr>
            <w:r w:rsidRPr="00A7686B">
              <w:rPr>
                <w:rFonts w:hint="eastAsia"/>
                <w:color w:val="auto"/>
              </w:rPr>
              <w:t>次郎: [AFTER]  commonData=5, tlsData=2</w:t>
            </w:r>
          </w:p>
          <w:p w14:paraId="25CDD4F5" w14:textId="77777777" w:rsidR="00A7686B" w:rsidRPr="00A7686B" w:rsidRDefault="00A7686B" w:rsidP="00A7686B">
            <w:pPr>
              <w:pStyle w:val="3-"/>
              <w:rPr>
                <w:color w:val="auto"/>
              </w:rPr>
            </w:pPr>
            <w:r w:rsidRPr="00A7686B">
              <w:rPr>
                <w:rFonts w:hint="eastAsia"/>
                <w:color w:val="auto"/>
              </w:rPr>
              <w:t>三郎: [BEFORE] commonData=5, tlsData=1</w:t>
            </w:r>
          </w:p>
          <w:p w14:paraId="646F7512" w14:textId="77777777" w:rsidR="00A7686B" w:rsidRPr="00A7686B" w:rsidRDefault="00A7686B" w:rsidP="00A7686B">
            <w:pPr>
              <w:pStyle w:val="3-"/>
              <w:rPr>
                <w:color w:val="auto"/>
              </w:rPr>
            </w:pPr>
            <w:r w:rsidRPr="00A7686B">
              <w:rPr>
                <w:rFonts w:hint="eastAsia"/>
                <w:color w:val="auto"/>
              </w:rPr>
              <w:t>三郎: [AFTER]  commonData=6, tlsData=2</w:t>
            </w:r>
          </w:p>
          <w:p w14:paraId="22EB2AFA" w14:textId="77777777" w:rsidR="00A7686B" w:rsidRPr="00A7686B" w:rsidRDefault="00A7686B" w:rsidP="00A7686B">
            <w:pPr>
              <w:pStyle w:val="3-"/>
              <w:rPr>
                <w:color w:val="auto"/>
              </w:rPr>
            </w:pPr>
            <w:r w:rsidRPr="00A7686B">
              <w:rPr>
                <w:rFonts w:hint="eastAsia"/>
                <w:color w:val="auto"/>
              </w:rPr>
              <w:t>太郎: [BEFORE] commonData=6, tlsData=2</w:t>
            </w:r>
          </w:p>
          <w:p w14:paraId="32DC80D4" w14:textId="77777777" w:rsidR="00A7686B" w:rsidRPr="00A7686B" w:rsidRDefault="00A7686B" w:rsidP="00A7686B">
            <w:pPr>
              <w:pStyle w:val="3-"/>
              <w:rPr>
                <w:color w:val="auto"/>
              </w:rPr>
            </w:pPr>
            <w:r w:rsidRPr="00A7686B">
              <w:rPr>
                <w:rFonts w:hint="eastAsia"/>
                <w:color w:val="auto"/>
              </w:rPr>
              <w:t>太郎: [AFTER]  commonData=7, tlsData=3</w:t>
            </w:r>
          </w:p>
          <w:p w14:paraId="50470DD8" w14:textId="77777777" w:rsidR="00A7686B" w:rsidRPr="00A7686B" w:rsidRDefault="00A7686B" w:rsidP="00A7686B">
            <w:pPr>
              <w:pStyle w:val="3-"/>
              <w:rPr>
                <w:color w:val="auto"/>
              </w:rPr>
            </w:pPr>
            <w:r w:rsidRPr="00A7686B">
              <w:rPr>
                <w:rFonts w:hint="eastAsia"/>
                <w:color w:val="auto"/>
              </w:rPr>
              <w:t>- end:太郎 -</w:t>
            </w:r>
          </w:p>
          <w:p w14:paraId="50EB0696" w14:textId="77777777" w:rsidR="00A7686B" w:rsidRPr="00A7686B" w:rsidRDefault="00A7686B" w:rsidP="00A7686B">
            <w:pPr>
              <w:pStyle w:val="3-"/>
              <w:rPr>
                <w:color w:val="auto"/>
              </w:rPr>
            </w:pPr>
            <w:r w:rsidRPr="00A7686B">
              <w:rPr>
                <w:rFonts w:hint="eastAsia"/>
                <w:color w:val="auto"/>
              </w:rPr>
              <w:t>次郎: [BEFORE] commonData=7, tlsData=2</w:t>
            </w:r>
          </w:p>
          <w:p w14:paraId="636890A4" w14:textId="77777777" w:rsidR="00A7686B" w:rsidRPr="00A7686B" w:rsidRDefault="00A7686B" w:rsidP="00A7686B">
            <w:pPr>
              <w:pStyle w:val="3-"/>
              <w:rPr>
                <w:color w:val="auto"/>
              </w:rPr>
            </w:pPr>
            <w:r w:rsidRPr="00A7686B">
              <w:rPr>
                <w:rFonts w:hint="eastAsia"/>
                <w:color w:val="auto"/>
              </w:rPr>
              <w:t>次郎: [AFTER]  commonData=8, tlsData=3</w:t>
            </w:r>
          </w:p>
          <w:p w14:paraId="3D81CFDA" w14:textId="77777777" w:rsidR="00A7686B" w:rsidRPr="00A7686B" w:rsidRDefault="00A7686B" w:rsidP="00A7686B">
            <w:pPr>
              <w:pStyle w:val="3-"/>
              <w:rPr>
                <w:color w:val="auto"/>
              </w:rPr>
            </w:pPr>
            <w:r w:rsidRPr="00A7686B">
              <w:rPr>
                <w:rFonts w:hint="eastAsia"/>
                <w:color w:val="auto"/>
              </w:rPr>
              <w:t>- end:次郎 -</w:t>
            </w:r>
          </w:p>
          <w:p w14:paraId="380FA3BB" w14:textId="77777777" w:rsidR="00A7686B" w:rsidRPr="00A7686B" w:rsidRDefault="00A7686B" w:rsidP="00A7686B">
            <w:pPr>
              <w:pStyle w:val="3-"/>
              <w:rPr>
                <w:color w:val="auto"/>
              </w:rPr>
            </w:pPr>
            <w:r w:rsidRPr="00A7686B">
              <w:rPr>
                <w:rFonts w:hint="eastAsia"/>
                <w:color w:val="auto"/>
              </w:rPr>
              <w:t>三郎: [BEFORE] commonData=8, tlsData=2</w:t>
            </w:r>
          </w:p>
          <w:p w14:paraId="4B0905FD" w14:textId="35A99DEB" w:rsidR="00A7686B" w:rsidRPr="00A7686B" w:rsidRDefault="00A7686B" w:rsidP="00A7686B">
            <w:pPr>
              <w:pStyle w:val="3-"/>
              <w:rPr>
                <w:color w:val="auto"/>
              </w:rPr>
            </w:pPr>
            <w:r w:rsidRPr="00A7686B">
              <w:rPr>
                <w:rFonts w:hint="eastAsia"/>
                <w:color w:val="auto"/>
              </w:rPr>
              <w:t>三郎: [AFTER]  commonData=</w:t>
            </w:r>
            <w:r w:rsidRPr="00E2795F">
              <w:rPr>
                <w:rFonts w:hint="eastAsia"/>
                <w:color w:val="FF0000"/>
              </w:rPr>
              <w:t>9</w:t>
            </w:r>
            <w:r w:rsidRPr="00A7686B">
              <w:rPr>
                <w:rFonts w:hint="eastAsia"/>
                <w:color w:val="auto"/>
              </w:rPr>
              <w:t>, tlsData=3</w:t>
            </w:r>
            <w:r w:rsidR="00E2795F">
              <w:rPr>
                <w:color w:val="auto"/>
              </w:rPr>
              <w:tab/>
            </w:r>
            <w:r w:rsidR="00E2795F" w:rsidRPr="00146B14">
              <w:rPr>
                <w:color w:val="FF0000"/>
              </w:rPr>
              <w:t>←</w:t>
            </w:r>
            <w:r w:rsidR="00E2795F">
              <w:rPr>
                <w:color w:val="FF0000"/>
              </w:rPr>
              <w:t>全て正常にロックされたので、</w:t>
            </w:r>
            <w:r w:rsidR="001F6E26">
              <w:rPr>
                <w:rFonts w:hint="eastAsia"/>
                <w:color w:val="FF0000"/>
              </w:rPr>
              <w:t>正しい</w:t>
            </w:r>
            <w:r w:rsidR="00E2795F">
              <w:rPr>
                <w:color w:val="FF0000"/>
              </w:rPr>
              <w:t>処理結果になっている</w:t>
            </w:r>
          </w:p>
          <w:p w14:paraId="34379892" w14:textId="77777777" w:rsidR="00A7686B" w:rsidRPr="00A7686B" w:rsidRDefault="00A7686B" w:rsidP="00A7686B">
            <w:pPr>
              <w:pStyle w:val="3-"/>
              <w:rPr>
                <w:color w:val="auto"/>
              </w:rPr>
            </w:pPr>
            <w:r w:rsidRPr="00A7686B">
              <w:rPr>
                <w:rFonts w:hint="eastAsia"/>
                <w:color w:val="auto"/>
              </w:rPr>
              <w:t>- end:三郎 -</w:t>
            </w:r>
          </w:p>
          <w:p w14:paraId="306817FC" w14:textId="23E19CDB" w:rsidR="00DE3BF2" w:rsidRPr="00DD51B6" w:rsidRDefault="00A7686B" w:rsidP="00A7686B">
            <w:pPr>
              <w:pStyle w:val="3-"/>
            </w:pPr>
            <w:r w:rsidRPr="00A7686B">
              <w:rPr>
                <w:color w:val="auto"/>
              </w:rPr>
              <w:t xml:space="preserve">Mutex * 10000000 = </w:t>
            </w:r>
            <w:r w:rsidRPr="00E2795F">
              <w:rPr>
                <w:color w:val="FF0000"/>
              </w:rPr>
              <w:t>4.880666 sec</w:t>
            </w:r>
            <w:r w:rsidR="00E2795F">
              <w:rPr>
                <w:color w:val="FF0000"/>
              </w:rPr>
              <w:tab/>
            </w:r>
            <w:r w:rsidR="00E2795F">
              <w:rPr>
                <w:color w:val="FF0000"/>
              </w:rPr>
              <w:tab/>
              <w:t>←</w:t>
            </w:r>
            <w:r w:rsidR="009518EA">
              <w:rPr>
                <w:rFonts w:hint="eastAsia"/>
                <w:color w:val="FF0000"/>
              </w:rPr>
              <w:t>1千万回ループによる処理時間計測</w:t>
            </w:r>
          </w:p>
        </w:tc>
      </w:tr>
    </w:tbl>
    <w:p w14:paraId="6AAF5449" w14:textId="45C592DB" w:rsidR="00DE3BF2" w:rsidRDefault="00DE3BF2" w:rsidP="00DE3BF2">
      <w:pPr>
        <w:pStyle w:val="3"/>
      </w:pPr>
      <w:bookmarkStart w:id="102" w:name="_Toc379778012"/>
      <w:r>
        <w:rPr>
          <w:rFonts w:hint="eastAsia"/>
        </w:rPr>
        <w:t>Win32</w:t>
      </w:r>
      <w:r w:rsidR="000D7241">
        <w:t>API</w:t>
      </w:r>
      <w:r>
        <w:rPr>
          <w:rFonts w:hint="eastAsia"/>
        </w:rPr>
        <w:t>版（名前付き）</w:t>
      </w:r>
      <w:bookmarkEnd w:id="102"/>
      <w:r w:rsidR="00DF5076">
        <w:fldChar w:fldCharType="begin"/>
      </w:r>
      <w:r w:rsidR="00DF5076">
        <w:instrText xml:space="preserve"> XE "</w:instrText>
      </w:r>
      <w:r w:rsidR="00DF5076">
        <w:rPr>
          <w:rFonts w:hint="eastAsia"/>
        </w:rPr>
        <w:instrText>ミューテックス</w:instrText>
      </w:r>
      <w:r w:rsidR="00DF5076">
        <w:rPr>
          <w:rFonts w:hint="eastAsia"/>
        </w:rPr>
        <w:instrText>:WIN32API</w:instrText>
      </w:r>
      <w:r w:rsidR="00DF5076">
        <w:rPr>
          <w:rFonts w:hint="eastAsia"/>
        </w:rPr>
        <w:instrText>版名前付きミューテックス</w:instrText>
      </w:r>
      <w:r w:rsidR="00DF5076">
        <w:instrText>" \y “</w:instrText>
      </w:r>
      <w:r w:rsidR="00DF5076">
        <w:rPr>
          <w:rFonts w:hint="eastAsia"/>
        </w:rPr>
        <w:instrText>みゅーてっくす</w:instrText>
      </w:r>
      <w:r w:rsidR="00DF5076">
        <w:rPr>
          <w:rFonts w:hint="eastAsia"/>
        </w:rPr>
        <w:instrText>:WIN32API</w:instrText>
      </w:r>
      <w:r w:rsidR="00DF5076">
        <w:rPr>
          <w:rFonts w:hint="eastAsia"/>
        </w:rPr>
        <w:instrText>ばんなまえつきみゅーてっくす</w:instrText>
      </w:r>
      <w:r w:rsidR="00DF5076">
        <w:instrText xml:space="preserve">” </w:instrText>
      </w:r>
      <w:r w:rsidR="00DF5076">
        <w:fldChar w:fldCharType="end"/>
      </w:r>
    </w:p>
    <w:p w14:paraId="63416775" w14:textId="74AE26A1" w:rsidR="00DE3BF2" w:rsidRDefault="00A7686B" w:rsidP="00DE3BF2">
      <w:pPr>
        <w:pStyle w:val="aa"/>
        <w:ind w:left="447" w:firstLine="283"/>
      </w:pPr>
      <w:r>
        <w:t>Win32</w:t>
      </w:r>
      <w:r>
        <w:t>版の名前付きミューテックス。</w:t>
      </w:r>
    </w:p>
    <w:p w14:paraId="580CD8CF" w14:textId="1821A122" w:rsidR="00A7686B" w:rsidRDefault="00A7686B" w:rsidP="00DE3BF2">
      <w:pPr>
        <w:pStyle w:val="aa"/>
        <w:ind w:left="447" w:firstLine="283"/>
      </w:pPr>
      <w:r>
        <w:t>基本的には名前無しミューテックスと変わらないが、プロセス間での排他制御や、スレッドごとにミューテックスのアクセス権を変えたい場合に使用する。</w:t>
      </w:r>
    </w:p>
    <w:p w14:paraId="0EB728F3" w14:textId="7E9156F4" w:rsidR="00A7686B" w:rsidRDefault="00A7686B" w:rsidP="00A7686B">
      <w:pPr>
        <w:pStyle w:val="aa"/>
        <w:keepNext/>
        <w:widowControl/>
        <w:spacing w:beforeLines="50" w:before="180"/>
        <w:ind w:leftChars="203" w:left="447" w:hangingChars="10" w:hanging="21"/>
      </w:pPr>
      <w:r>
        <w:lastRenderedPageBreak/>
        <w:t>Win32</w:t>
      </w:r>
      <w:r w:rsidR="000D7241">
        <w:t>API</w:t>
      </w:r>
      <w:r>
        <w:rPr>
          <w:rFonts w:hint="eastAsia"/>
        </w:rPr>
        <w:t>版名前付き</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25C9754" w14:textId="77777777" w:rsidTr="000A1665">
        <w:tc>
          <w:tcPr>
            <w:tcW w:w="8494" w:type="dxa"/>
          </w:tcPr>
          <w:p w14:paraId="3C6EBA3D" w14:textId="77777777" w:rsidR="00A7686B" w:rsidRDefault="00A7686B" w:rsidP="00A7686B">
            <w:pPr>
              <w:pStyle w:val="3-"/>
            </w:pPr>
            <w:r>
              <w:t>#include &lt;stdio.h&gt;</w:t>
            </w:r>
          </w:p>
          <w:p w14:paraId="7EEB8116" w14:textId="77777777" w:rsidR="00A7686B" w:rsidRDefault="00A7686B" w:rsidP="00A7686B">
            <w:pPr>
              <w:pStyle w:val="3-"/>
            </w:pPr>
            <w:r>
              <w:t>#include &lt;stdlib.h&gt;</w:t>
            </w:r>
          </w:p>
          <w:p w14:paraId="2BC41B69" w14:textId="77777777" w:rsidR="00A7686B" w:rsidRDefault="00A7686B" w:rsidP="00A7686B">
            <w:pPr>
              <w:pStyle w:val="3-"/>
            </w:pPr>
          </w:p>
          <w:p w14:paraId="1D5C4CB6" w14:textId="77777777" w:rsidR="00A7686B" w:rsidRDefault="00A7686B" w:rsidP="00A7686B">
            <w:pPr>
              <w:pStyle w:val="3-"/>
            </w:pPr>
            <w:r>
              <w:t>#include &lt;Windows.h&gt;</w:t>
            </w:r>
          </w:p>
          <w:p w14:paraId="78F7931E" w14:textId="77777777" w:rsidR="00A7686B" w:rsidRPr="00E2795F" w:rsidRDefault="00A7686B" w:rsidP="00A7686B">
            <w:pPr>
              <w:pStyle w:val="3-"/>
              <w:rPr>
                <w:color w:val="FF0000"/>
              </w:rPr>
            </w:pPr>
            <w:r w:rsidRPr="00E2795F">
              <w:rPr>
                <w:color w:val="FF0000"/>
              </w:rPr>
              <w:t>#include &lt;Process.h&gt;</w:t>
            </w:r>
          </w:p>
          <w:p w14:paraId="4CD3DE28" w14:textId="77777777" w:rsidR="00A7686B" w:rsidRDefault="00A7686B" w:rsidP="00A7686B">
            <w:pPr>
              <w:pStyle w:val="3-"/>
            </w:pPr>
          </w:p>
          <w:p w14:paraId="76FE92E6" w14:textId="77777777" w:rsidR="00A7686B" w:rsidRPr="00E2795F" w:rsidRDefault="00A7686B" w:rsidP="00A7686B">
            <w:pPr>
              <w:pStyle w:val="3-"/>
              <w:rPr>
                <w:color w:val="00B050"/>
              </w:rPr>
            </w:pPr>
            <w:r w:rsidRPr="00E2795F">
              <w:rPr>
                <w:rFonts w:hint="eastAsia"/>
                <w:color w:val="00B050"/>
              </w:rPr>
              <w:t>//共有ミューテックス名</w:t>
            </w:r>
          </w:p>
          <w:p w14:paraId="1F5670C0" w14:textId="77777777" w:rsidR="00A7686B" w:rsidRPr="00E2795F" w:rsidRDefault="00A7686B" w:rsidP="00A7686B">
            <w:pPr>
              <w:pStyle w:val="3-"/>
              <w:rPr>
                <w:color w:val="FF0000"/>
              </w:rPr>
            </w:pPr>
            <w:r w:rsidRPr="00E2795F">
              <w:rPr>
                <w:color w:val="FF0000"/>
              </w:rPr>
              <w:t>static const char* COMMON_MUTEX_NAME = "Common Mutex";</w:t>
            </w:r>
          </w:p>
          <w:p w14:paraId="52303E81" w14:textId="77777777" w:rsidR="00A7686B" w:rsidRDefault="00A7686B" w:rsidP="00A7686B">
            <w:pPr>
              <w:pStyle w:val="3-"/>
            </w:pPr>
          </w:p>
          <w:p w14:paraId="1FDAC304" w14:textId="77777777" w:rsidR="00A7686B" w:rsidRPr="00E2795F" w:rsidRDefault="00A7686B" w:rsidP="00A7686B">
            <w:pPr>
              <w:pStyle w:val="3-"/>
              <w:rPr>
                <w:color w:val="00B050"/>
              </w:rPr>
            </w:pPr>
            <w:r w:rsidRPr="00E2795F">
              <w:rPr>
                <w:rFonts w:hint="eastAsia"/>
                <w:color w:val="00B050"/>
              </w:rPr>
              <w:t>//共有データ</w:t>
            </w:r>
          </w:p>
          <w:p w14:paraId="2678365D" w14:textId="77777777" w:rsidR="00A7686B" w:rsidRDefault="00A7686B" w:rsidP="00A7686B">
            <w:pPr>
              <w:pStyle w:val="3-"/>
            </w:pPr>
            <w:r>
              <w:t>static int s_commonData = 0;</w:t>
            </w:r>
          </w:p>
          <w:p w14:paraId="6CCA5351" w14:textId="77777777" w:rsidR="00A7686B" w:rsidRDefault="00A7686B" w:rsidP="00A7686B">
            <w:pPr>
              <w:pStyle w:val="3-"/>
            </w:pPr>
          </w:p>
          <w:p w14:paraId="28EB39D9" w14:textId="77777777" w:rsidR="00A7686B" w:rsidRPr="00E2795F" w:rsidRDefault="00A7686B" w:rsidP="00A7686B">
            <w:pPr>
              <w:pStyle w:val="3-"/>
              <w:rPr>
                <w:color w:val="00B050"/>
              </w:rPr>
            </w:pPr>
            <w:r w:rsidRPr="00E2795F">
              <w:rPr>
                <w:rFonts w:hint="eastAsia"/>
                <w:color w:val="00B050"/>
              </w:rPr>
              <w:t>//スレッド固有データ</w:t>
            </w:r>
          </w:p>
          <w:p w14:paraId="6316F134" w14:textId="77777777" w:rsidR="00A7686B" w:rsidRDefault="00A7686B" w:rsidP="00A7686B">
            <w:pPr>
              <w:pStyle w:val="3-"/>
            </w:pPr>
            <w:r>
              <w:t>__declspec(thread) int s_tlsData = 0;</w:t>
            </w:r>
          </w:p>
          <w:p w14:paraId="02303AA6" w14:textId="77777777" w:rsidR="00A7686B" w:rsidRDefault="00A7686B" w:rsidP="00A7686B">
            <w:pPr>
              <w:pStyle w:val="3-"/>
            </w:pPr>
          </w:p>
          <w:p w14:paraId="0F46B538" w14:textId="77777777" w:rsidR="00A7686B" w:rsidRPr="00E2795F" w:rsidRDefault="00A7686B" w:rsidP="00A7686B">
            <w:pPr>
              <w:pStyle w:val="3-"/>
              <w:rPr>
                <w:color w:val="00B050"/>
              </w:rPr>
            </w:pPr>
            <w:r w:rsidRPr="00E2795F">
              <w:rPr>
                <w:rFonts w:hint="eastAsia"/>
                <w:color w:val="00B050"/>
              </w:rPr>
              <w:t>//スレッド</w:t>
            </w:r>
          </w:p>
          <w:p w14:paraId="26A2E0B1" w14:textId="77777777" w:rsidR="00A7686B" w:rsidRDefault="00A7686B" w:rsidP="00A7686B">
            <w:pPr>
              <w:pStyle w:val="3-"/>
            </w:pPr>
            <w:r>
              <w:t>unsigned int WINAPI threadFunc(void* param_p)</w:t>
            </w:r>
          </w:p>
          <w:p w14:paraId="5192AB62" w14:textId="77777777" w:rsidR="00A7686B" w:rsidRDefault="00A7686B" w:rsidP="00A7686B">
            <w:pPr>
              <w:pStyle w:val="3-"/>
            </w:pPr>
            <w:r>
              <w:t>{</w:t>
            </w:r>
          </w:p>
          <w:p w14:paraId="02C5BA94" w14:textId="77777777" w:rsidR="00A7686B" w:rsidRPr="00E2795F" w:rsidRDefault="00A7686B" w:rsidP="00A7686B">
            <w:pPr>
              <w:pStyle w:val="3-"/>
              <w:rPr>
                <w:color w:val="00B050"/>
              </w:rPr>
            </w:pPr>
            <w:r>
              <w:rPr>
                <w:rFonts w:hint="eastAsia"/>
              </w:rPr>
              <w:tab/>
            </w:r>
            <w:r w:rsidRPr="00E2795F">
              <w:rPr>
                <w:rFonts w:hint="eastAsia"/>
                <w:color w:val="00B050"/>
              </w:rPr>
              <w:t>//パラメータ受け取り</w:t>
            </w:r>
          </w:p>
          <w:p w14:paraId="7693696C" w14:textId="77777777" w:rsidR="00A7686B" w:rsidRDefault="00A7686B" w:rsidP="00A7686B">
            <w:pPr>
              <w:pStyle w:val="3-"/>
            </w:pPr>
            <w:r>
              <w:tab/>
              <w:t>const char* name = static_cast&lt;const char*&gt;(param_p);</w:t>
            </w:r>
          </w:p>
          <w:p w14:paraId="10405424" w14:textId="77777777" w:rsidR="00A7686B" w:rsidRDefault="00A7686B" w:rsidP="00A7686B">
            <w:pPr>
              <w:pStyle w:val="3-"/>
            </w:pPr>
          </w:p>
          <w:p w14:paraId="0EE8B5E2" w14:textId="77777777" w:rsidR="00A7686B" w:rsidRPr="00E2795F" w:rsidRDefault="00A7686B" w:rsidP="00A7686B">
            <w:pPr>
              <w:pStyle w:val="3-"/>
              <w:rPr>
                <w:color w:val="00B050"/>
              </w:rPr>
            </w:pPr>
            <w:r>
              <w:rPr>
                <w:rFonts w:hint="eastAsia"/>
              </w:rPr>
              <w:tab/>
            </w:r>
            <w:r w:rsidRPr="00E2795F">
              <w:rPr>
                <w:rFonts w:hint="eastAsia"/>
                <w:color w:val="00B050"/>
              </w:rPr>
              <w:t>//開始</w:t>
            </w:r>
          </w:p>
          <w:p w14:paraId="1096598D" w14:textId="77777777" w:rsidR="00A7686B" w:rsidRDefault="00A7686B" w:rsidP="00A7686B">
            <w:pPr>
              <w:pStyle w:val="3-"/>
            </w:pPr>
            <w:r>
              <w:tab/>
              <w:t>printf("- begin:%s -\n", name);</w:t>
            </w:r>
          </w:p>
          <w:p w14:paraId="72F61D68" w14:textId="77777777" w:rsidR="00A7686B" w:rsidRDefault="00A7686B" w:rsidP="00A7686B">
            <w:pPr>
              <w:pStyle w:val="3-"/>
            </w:pPr>
            <w:r>
              <w:tab/>
              <w:t>fflush(stdout);</w:t>
            </w:r>
          </w:p>
          <w:p w14:paraId="66D31EE8" w14:textId="77777777" w:rsidR="00A7686B" w:rsidRDefault="00A7686B" w:rsidP="00A7686B">
            <w:pPr>
              <w:pStyle w:val="3-"/>
            </w:pPr>
          </w:p>
          <w:p w14:paraId="4C559B7F" w14:textId="77777777" w:rsidR="00A7686B" w:rsidRPr="00E2795F" w:rsidRDefault="00A7686B" w:rsidP="00A7686B">
            <w:pPr>
              <w:pStyle w:val="3-"/>
              <w:rPr>
                <w:color w:val="00B050"/>
              </w:rPr>
            </w:pPr>
            <w:r>
              <w:rPr>
                <w:rFonts w:hint="eastAsia"/>
              </w:rPr>
              <w:tab/>
            </w:r>
            <w:r w:rsidRPr="00E2795F">
              <w:rPr>
                <w:rFonts w:hint="eastAsia"/>
                <w:color w:val="00B050"/>
              </w:rPr>
              <w:t>//名前付きミューテックスオープン</w:t>
            </w:r>
          </w:p>
          <w:p w14:paraId="0B3B4296" w14:textId="77777777" w:rsidR="00A7686B" w:rsidRDefault="00A7686B" w:rsidP="00A7686B">
            <w:pPr>
              <w:pStyle w:val="3-"/>
            </w:pPr>
            <w:r>
              <w:tab/>
            </w:r>
            <w:r w:rsidRPr="00E2795F">
              <w:rPr>
                <w:color w:val="FF0000"/>
              </w:rPr>
              <w:t>HANDLE hMutex = OpenMutex(SYNCHRONIZE, false, COMMON_MUTEX_NAME);</w:t>
            </w:r>
          </w:p>
          <w:p w14:paraId="7B763A19" w14:textId="77777777" w:rsidR="00A7686B" w:rsidRDefault="00A7686B" w:rsidP="00A7686B">
            <w:pPr>
              <w:pStyle w:val="3-"/>
            </w:pPr>
            <w:r>
              <w:tab/>
            </w:r>
          </w:p>
          <w:p w14:paraId="019FC779" w14:textId="77777777" w:rsidR="00A7686B" w:rsidRDefault="00A7686B" w:rsidP="00A7686B">
            <w:pPr>
              <w:pStyle w:val="3-"/>
            </w:pPr>
            <w:r>
              <w:rPr>
                <w:rFonts w:hint="eastAsia"/>
              </w:rPr>
              <w:tab/>
            </w:r>
            <w:r w:rsidRPr="00E2795F">
              <w:rPr>
                <w:rFonts w:hint="eastAsia"/>
                <w:color w:val="00B050"/>
              </w:rPr>
              <w:t>//処理</w:t>
            </w:r>
          </w:p>
          <w:p w14:paraId="69B42021" w14:textId="77777777" w:rsidR="00A7686B" w:rsidRDefault="00A7686B" w:rsidP="00A7686B">
            <w:pPr>
              <w:pStyle w:val="3-"/>
            </w:pPr>
            <w:r>
              <w:tab/>
              <w:t>for (int i = 0; i &lt; 3; ++i)</w:t>
            </w:r>
          </w:p>
          <w:p w14:paraId="3E419484" w14:textId="77777777" w:rsidR="00A7686B" w:rsidRDefault="00A7686B" w:rsidP="00A7686B">
            <w:pPr>
              <w:pStyle w:val="3-"/>
            </w:pPr>
            <w:r>
              <w:tab/>
              <w:t>{</w:t>
            </w:r>
          </w:p>
          <w:p w14:paraId="74EB5AED"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//ミューテックス取得</w:t>
            </w:r>
          </w:p>
          <w:p w14:paraId="0862074E" w14:textId="77777777" w:rsidR="00E2795F" w:rsidRPr="00E2795F" w:rsidRDefault="00A7686B" w:rsidP="00A7686B">
            <w:pPr>
              <w:pStyle w:val="3-"/>
              <w:rPr>
                <w:color w:val="00B050"/>
              </w:rPr>
            </w:pPr>
            <w:r>
              <w:rPr>
                <w:rFonts w:hint="eastAsia"/>
              </w:rPr>
              <w:tab/>
            </w:r>
            <w:r>
              <w:rPr>
                <w:rFonts w:hint="eastAsia"/>
              </w:rPr>
              <w:tab/>
            </w:r>
            <w:r w:rsidRPr="00E2795F">
              <w:rPr>
                <w:rFonts w:hint="eastAsia"/>
                <w:color w:val="FF0000"/>
              </w:rPr>
              <w:t>WaitForSingleObject(hMutex, INFINITE);</w:t>
            </w:r>
            <w:r w:rsidRPr="00E2795F">
              <w:rPr>
                <w:rFonts w:hint="eastAsia"/>
                <w:color w:val="00B050"/>
              </w:rPr>
              <w:t>//</w:t>
            </w:r>
            <w:r w:rsidR="00E2795F" w:rsidRPr="00E2795F">
              <w:rPr>
                <w:color w:val="00B050"/>
              </w:rPr>
              <w:t>ロックを</w:t>
            </w:r>
            <w:r w:rsidRPr="00E2795F">
              <w:rPr>
                <w:rFonts w:hint="eastAsia"/>
                <w:color w:val="00B050"/>
              </w:rPr>
              <w:t>取得できない時に他の処理を行いたい場合はタイムアウト値を</w:t>
            </w:r>
          </w:p>
          <w:p w14:paraId="040C212D" w14:textId="04DE5EF1" w:rsidR="00A7686B" w:rsidRPr="00E2795F" w:rsidRDefault="00E2795F" w:rsidP="00E2795F">
            <w:pPr>
              <w:pStyle w:val="3-"/>
              <w:tabs>
                <w:tab w:val="clear" w:pos="3366"/>
                <w:tab w:val="left" w:pos="3505"/>
              </w:tabs>
              <w:rPr>
                <w:color w:val="00B050"/>
              </w:rPr>
            </w:pP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t>//</w:t>
            </w:r>
            <w:r w:rsidR="00A7686B" w:rsidRPr="00E2795F">
              <w:rPr>
                <w:rFonts w:hint="eastAsia"/>
                <w:color w:val="00B050"/>
              </w:rPr>
              <w:t>指定する</w:t>
            </w:r>
          </w:p>
          <w:p w14:paraId="60615E30" w14:textId="77777777" w:rsidR="00A7686B" w:rsidRDefault="00A7686B" w:rsidP="00A7686B">
            <w:pPr>
              <w:pStyle w:val="3-"/>
            </w:pPr>
            <w:r>
              <w:tab/>
            </w:r>
            <w:r>
              <w:tab/>
            </w:r>
          </w:p>
          <w:p w14:paraId="1267430A" w14:textId="77777777" w:rsidR="00A7686B" w:rsidRDefault="00A7686B" w:rsidP="00A7686B">
            <w:pPr>
              <w:pStyle w:val="3-"/>
            </w:pPr>
            <w:r>
              <w:rPr>
                <w:rFonts w:hint="eastAsia"/>
              </w:rPr>
              <w:tab/>
            </w:r>
            <w:r>
              <w:rPr>
                <w:rFonts w:hint="eastAsia"/>
              </w:rPr>
              <w:tab/>
            </w:r>
            <w:r w:rsidRPr="00E2795F">
              <w:rPr>
                <w:rFonts w:hint="eastAsia"/>
                <w:color w:val="00B050"/>
              </w:rPr>
              <w:t>//データ表示（前）</w:t>
            </w:r>
          </w:p>
          <w:p w14:paraId="1E8383D1" w14:textId="77777777" w:rsidR="00A7686B" w:rsidRDefault="00A7686B" w:rsidP="00A7686B">
            <w:pPr>
              <w:pStyle w:val="3-"/>
            </w:pPr>
            <w:r>
              <w:tab/>
            </w:r>
            <w:r>
              <w:tab/>
              <w:t>printf("%s: [BEFORE] commonData=%d, tlsData=%d\n", name, s_commonData, s_tlsData);</w:t>
            </w:r>
          </w:p>
          <w:p w14:paraId="3664B0B5" w14:textId="77777777" w:rsidR="00A7686B" w:rsidRDefault="00A7686B" w:rsidP="00A7686B">
            <w:pPr>
              <w:pStyle w:val="3-"/>
            </w:pPr>
            <w:r>
              <w:tab/>
            </w:r>
            <w:r>
              <w:tab/>
              <w:t>fflush(stdout);</w:t>
            </w:r>
          </w:p>
          <w:p w14:paraId="4FDBEA0B" w14:textId="77777777" w:rsidR="00A7686B" w:rsidRDefault="00A7686B" w:rsidP="00A7686B">
            <w:pPr>
              <w:pStyle w:val="3-"/>
            </w:pPr>
          </w:p>
          <w:p w14:paraId="42AE7D1D" w14:textId="77777777" w:rsidR="00A7686B" w:rsidRDefault="00A7686B" w:rsidP="00A7686B">
            <w:pPr>
              <w:pStyle w:val="3-"/>
            </w:pPr>
            <w:r>
              <w:rPr>
                <w:rFonts w:hint="eastAsia"/>
              </w:rPr>
              <w:tab/>
            </w:r>
            <w:r>
              <w:rPr>
                <w:rFonts w:hint="eastAsia"/>
              </w:rPr>
              <w:tab/>
            </w:r>
            <w:r w:rsidRPr="00E2795F">
              <w:rPr>
                <w:rFonts w:hint="eastAsia"/>
                <w:color w:val="00B050"/>
              </w:rPr>
              <w:t>//データ取得</w:t>
            </w:r>
          </w:p>
          <w:p w14:paraId="3B02A890" w14:textId="77777777" w:rsidR="00A7686B" w:rsidRDefault="00A7686B" w:rsidP="00A7686B">
            <w:pPr>
              <w:pStyle w:val="3-"/>
            </w:pPr>
            <w:r>
              <w:tab/>
            </w:r>
            <w:r>
              <w:tab/>
              <w:t>int common_data = s_commonData;</w:t>
            </w:r>
          </w:p>
          <w:p w14:paraId="70096CC8" w14:textId="77777777" w:rsidR="00A7686B" w:rsidRDefault="00A7686B" w:rsidP="00A7686B">
            <w:pPr>
              <w:pStyle w:val="3-"/>
            </w:pPr>
            <w:r>
              <w:tab/>
            </w:r>
            <w:r>
              <w:tab/>
              <w:t>int tls_data = s_tlsData;</w:t>
            </w:r>
          </w:p>
          <w:p w14:paraId="349F3802" w14:textId="77777777" w:rsidR="00A7686B" w:rsidRDefault="00A7686B" w:rsidP="00A7686B">
            <w:pPr>
              <w:pStyle w:val="3-"/>
            </w:pPr>
          </w:p>
          <w:p w14:paraId="5B34683C" w14:textId="77777777" w:rsidR="00A7686B" w:rsidRDefault="00A7686B" w:rsidP="00A7686B">
            <w:pPr>
              <w:pStyle w:val="3-"/>
            </w:pPr>
            <w:r>
              <w:rPr>
                <w:rFonts w:hint="eastAsia"/>
              </w:rPr>
              <w:tab/>
            </w:r>
            <w:r>
              <w:rPr>
                <w:rFonts w:hint="eastAsia"/>
              </w:rPr>
              <w:tab/>
            </w:r>
            <w:r w:rsidRPr="00E2795F">
              <w:rPr>
                <w:rFonts w:hint="eastAsia"/>
                <w:color w:val="00B050"/>
              </w:rPr>
              <w:t>//データ更新</w:t>
            </w:r>
          </w:p>
          <w:p w14:paraId="048FB8E4" w14:textId="77777777" w:rsidR="00A7686B" w:rsidRDefault="00A7686B" w:rsidP="00A7686B">
            <w:pPr>
              <w:pStyle w:val="3-"/>
            </w:pPr>
            <w:r>
              <w:tab/>
            </w:r>
            <w:r>
              <w:tab/>
              <w:t>++common_data;</w:t>
            </w:r>
          </w:p>
          <w:p w14:paraId="18B4B64E" w14:textId="77777777" w:rsidR="00A7686B" w:rsidRDefault="00A7686B" w:rsidP="00A7686B">
            <w:pPr>
              <w:pStyle w:val="3-"/>
            </w:pPr>
            <w:r>
              <w:tab/>
            </w:r>
            <w:r>
              <w:tab/>
              <w:t>++tls_data;</w:t>
            </w:r>
          </w:p>
          <w:p w14:paraId="67C2A001" w14:textId="77777777" w:rsidR="00A7686B" w:rsidRDefault="00A7686B" w:rsidP="00A7686B">
            <w:pPr>
              <w:pStyle w:val="3-"/>
            </w:pPr>
          </w:p>
          <w:p w14:paraId="3081461E" w14:textId="77777777" w:rsidR="00A7686B" w:rsidRDefault="00A7686B" w:rsidP="00A7686B">
            <w:pPr>
              <w:pStyle w:val="3-"/>
            </w:pPr>
            <w:r>
              <w:rPr>
                <w:rFonts w:hint="eastAsia"/>
              </w:rPr>
              <w:tab/>
            </w:r>
            <w:r>
              <w:rPr>
                <w:rFonts w:hint="eastAsia"/>
              </w:rPr>
              <w:tab/>
            </w:r>
            <w:r w:rsidRPr="00E2795F">
              <w:rPr>
                <w:rFonts w:hint="eastAsia"/>
                <w:color w:val="00B050"/>
              </w:rPr>
              <w:t>//若干ランダムでスリープ（0～4 msec）</w:t>
            </w:r>
          </w:p>
          <w:p w14:paraId="6A6BBB1F" w14:textId="77777777" w:rsidR="00A7686B" w:rsidRDefault="00A7686B" w:rsidP="00A7686B">
            <w:pPr>
              <w:pStyle w:val="3-"/>
            </w:pPr>
            <w:r>
              <w:tab/>
            </w:r>
            <w:r>
              <w:tab/>
              <w:t>Sleep(rand() % 5);</w:t>
            </w:r>
          </w:p>
          <w:p w14:paraId="41F68661" w14:textId="77777777" w:rsidR="00A7686B" w:rsidRDefault="00A7686B" w:rsidP="00A7686B">
            <w:pPr>
              <w:pStyle w:val="3-"/>
            </w:pPr>
          </w:p>
          <w:p w14:paraId="298E0338" w14:textId="77777777" w:rsidR="00A7686B" w:rsidRDefault="00A7686B" w:rsidP="00A7686B">
            <w:pPr>
              <w:pStyle w:val="3-"/>
            </w:pPr>
            <w:r>
              <w:rPr>
                <w:rFonts w:hint="eastAsia"/>
              </w:rPr>
              <w:tab/>
            </w:r>
            <w:r>
              <w:rPr>
                <w:rFonts w:hint="eastAsia"/>
              </w:rPr>
              <w:tab/>
            </w:r>
            <w:r w:rsidRPr="00E2795F">
              <w:rPr>
                <w:rFonts w:hint="eastAsia"/>
                <w:color w:val="00B050"/>
              </w:rPr>
              <w:t>//データ書き戻し</w:t>
            </w:r>
          </w:p>
          <w:p w14:paraId="481E35DD" w14:textId="77777777" w:rsidR="00A7686B" w:rsidRDefault="00A7686B" w:rsidP="00A7686B">
            <w:pPr>
              <w:pStyle w:val="3-"/>
            </w:pPr>
            <w:r>
              <w:tab/>
            </w:r>
            <w:r>
              <w:tab/>
              <w:t>s_commonData = common_data;</w:t>
            </w:r>
          </w:p>
          <w:p w14:paraId="4A0533CE" w14:textId="77777777" w:rsidR="00A7686B" w:rsidRDefault="00A7686B" w:rsidP="00A7686B">
            <w:pPr>
              <w:pStyle w:val="3-"/>
            </w:pPr>
            <w:r>
              <w:tab/>
            </w:r>
            <w:r>
              <w:tab/>
              <w:t>s_tlsData = tls_data;</w:t>
            </w:r>
          </w:p>
          <w:p w14:paraId="44A13B7B" w14:textId="77777777" w:rsidR="00A7686B" w:rsidRDefault="00A7686B" w:rsidP="00A7686B">
            <w:pPr>
              <w:pStyle w:val="3-"/>
            </w:pPr>
          </w:p>
          <w:p w14:paraId="7873A8C2" w14:textId="77777777" w:rsidR="00A7686B" w:rsidRDefault="00A7686B" w:rsidP="00A7686B">
            <w:pPr>
              <w:pStyle w:val="3-"/>
            </w:pPr>
            <w:r>
              <w:rPr>
                <w:rFonts w:hint="eastAsia"/>
              </w:rPr>
              <w:tab/>
            </w:r>
            <w:r>
              <w:rPr>
                <w:rFonts w:hint="eastAsia"/>
              </w:rPr>
              <w:tab/>
            </w:r>
            <w:r w:rsidRPr="00E2795F">
              <w:rPr>
                <w:rFonts w:hint="eastAsia"/>
                <w:color w:val="00B050"/>
              </w:rPr>
              <w:t>//データ表示（後）</w:t>
            </w:r>
          </w:p>
          <w:p w14:paraId="081E1AD5" w14:textId="77777777" w:rsidR="00A7686B" w:rsidRDefault="00A7686B" w:rsidP="00A7686B">
            <w:pPr>
              <w:pStyle w:val="3-"/>
            </w:pPr>
            <w:r>
              <w:tab/>
            </w:r>
            <w:r>
              <w:tab/>
              <w:t>printf("%s: [AFTER]  commonData=%d, tlsData=%d\n", name, s_commonData, s_tlsData);</w:t>
            </w:r>
          </w:p>
          <w:p w14:paraId="05F816B4" w14:textId="77777777" w:rsidR="00A7686B" w:rsidRDefault="00A7686B" w:rsidP="00A7686B">
            <w:pPr>
              <w:pStyle w:val="3-"/>
            </w:pPr>
            <w:r>
              <w:tab/>
            </w:r>
            <w:r>
              <w:tab/>
              <w:t>fflush(stdout);</w:t>
            </w:r>
          </w:p>
          <w:p w14:paraId="198BA925" w14:textId="77777777" w:rsidR="00A7686B" w:rsidRDefault="00A7686B" w:rsidP="00A7686B">
            <w:pPr>
              <w:pStyle w:val="3-"/>
            </w:pPr>
          </w:p>
          <w:p w14:paraId="1DE4BB4C" w14:textId="77777777" w:rsidR="00A7686B" w:rsidRDefault="00A7686B" w:rsidP="00A7686B">
            <w:pPr>
              <w:pStyle w:val="3-"/>
            </w:pPr>
            <w:r>
              <w:rPr>
                <w:rFonts w:hint="eastAsia"/>
              </w:rPr>
              <w:tab/>
            </w:r>
            <w:r>
              <w:rPr>
                <w:rFonts w:hint="eastAsia"/>
              </w:rPr>
              <w:tab/>
            </w:r>
            <w:r w:rsidRPr="00E2795F">
              <w:rPr>
                <w:rFonts w:hint="eastAsia"/>
                <w:color w:val="00B050"/>
              </w:rPr>
              <w:t>//ミューテックス解放</w:t>
            </w:r>
          </w:p>
          <w:p w14:paraId="6AF217B1" w14:textId="77777777" w:rsidR="00A7686B" w:rsidRDefault="00A7686B" w:rsidP="00A7686B">
            <w:pPr>
              <w:pStyle w:val="3-"/>
            </w:pPr>
            <w:r>
              <w:tab/>
            </w:r>
            <w:r>
              <w:tab/>
            </w:r>
            <w:r w:rsidRPr="00E2795F">
              <w:rPr>
                <w:color w:val="FF0000"/>
              </w:rPr>
              <w:t>ReleaseMutex(hMutex);</w:t>
            </w:r>
          </w:p>
          <w:p w14:paraId="6483CD45" w14:textId="77777777" w:rsidR="00A7686B" w:rsidRDefault="00A7686B" w:rsidP="00A7686B">
            <w:pPr>
              <w:pStyle w:val="3-"/>
            </w:pPr>
            <w:r>
              <w:tab/>
            </w:r>
            <w:r>
              <w:tab/>
            </w:r>
          </w:p>
          <w:p w14:paraId="2F66C688" w14:textId="77777777" w:rsidR="00A7686B" w:rsidRDefault="00A7686B" w:rsidP="00A7686B">
            <w:pPr>
              <w:pStyle w:val="3-"/>
            </w:pPr>
            <w:r>
              <w:rPr>
                <w:rFonts w:hint="eastAsia"/>
              </w:rPr>
              <w:tab/>
            </w:r>
            <w:r>
              <w:rPr>
                <w:rFonts w:hint="eastAsia"/>
              </w:rPr>
              <w:tab/>
            </w:r>
            <w:r w:rsidRPr="00E2795F">
              <w:rPr>
                <w:rFonts w:hint="eastAsia"/>
                <w:color w:val="00B050"/>
              </w:rPr>
              <w:t>//スレッド切り替えのためのスリープ</w:t>
            </w:r>
          </w:p>
          <w:p w14:paraId="14DB098E" w14:textId="77777777" w:rsidR="00A7686B" w:rsidRDefault="00A7686B" w:rsidP="00A7686B">
            <w:pPr>
              <w:pStyle w:val="3-"/>
            </w:pPr>
            <w:r>
              <w:tab/>
            </w:r>
            <w:r>
              <w:tab/>
              <w:t>Sleep(0);</w:t>
            </w:r>
          </w:p>
          <w:p w14:paraId="320A3E44" w14:textId="77777777" w:rsidR="00A7686B" w:rsidRPr="00E2795F" w:rsidRDefault="00A7686B" w:rsidP="00A7686B">
            <w:pPr>
              <w:pStyle w:val="3-"/>
              <w:rPr>
                <w:color w:val="00B050"/>
              </w:rPr>
            </w:pPr>
            <w:r w:rsidRPr="00E2795F">
              <w:rPr>
                <w:rFonts w:hint="eastAsia"/>
                <w:color w:val="00B050"/>
              </w:rPr>
              <w:lastRenderedPageBreak/>
              <w:tab/>
              <w:t>//</w:t>
            </w:r>
            <w:r w:rsidRPr="00E2795F">
              <w:rPr>
                <w:rFonts w:hint="eastAsia"/>
                <w:color w:val="00B050"/>
              </w:rPr>
              <w:tab/>
              <w:t>//スレッド切り替え</w:t>
            </w:r>
          </w:p>
          <w:p w14:paraId="4E037A96"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SwitchToThread();//OSに任せて再スケジューリング</w:t>
            </w:r>
          </w:p>
          <w:p w14:paraId="7682BC0F"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Yield();//廃止</w:t>
            </w:r>
          </w:p>
          <w:p w14:paraId="1075770D" w14:textId="77777777" w:rsidR="00A7686B" w:rsidRDefault="00A7686B" w:rsidP="00A7686B">
            <w:pPr>
              <w:pStyle w:val="3-"/>
            </w:pPr>
            <w:r>
              <w:tab/>
              <w:t>}</w:t>
            </w:r>
          </w:p>
          <w:p w14:paraId="0564DAE9" w14:textId="77777777" w:rsidR="00A7686B" w:rsidRDefault="00A7686B" w:rsidP="00A7686B">
            <w:pPr>
              <w:pStyle w:val="3-"/>
            </w:pPr>
          </w:p>
          <w:p w14:paraId="092EBE11" w14:textId="77777777" w:rsidR="00A7686B" w:rsidRDefault="00A7686B" w:rsidP="00A7686B">
            <w:pPr>
              <w:pStyle w:val="3-"/>
            </w:pPr>
            <w:r>
              <w:rPr>
                <w:rFonts w:hint="eastAsia"/>
              </w:rPr>
              <w:tab/>
            </w:r>
            <w:r w:rsidRPr="00E2795F">
              <w:rPr>
                <w:rFonts w:hint="eastAsia"/>
                <w:color w:val="00B050"/>
              </w:rPr>
              <w:t>//名前付きミューテックスクローズ</w:t>
            </w:r>
          </w:p>
          <w:p w14:paraId="613E4619" w14:textId="77777777" w:rsidR="00A7686B" w:rsidRDefault="00A7686B" w:rsidP="00A7686B">
            <w:pPr>
              <w:pStyle w:val="3-"/>
            </w:pPr>
            <w:r>
              <w:tab/>
            </w:r>
            <w:r w:rsidRPr="00E2795F">
              <w:rPr>
                <w:color w:val="FF0000"/>
              </w:rPr>
              <w:t>CloseHandle(hMutex);</w:t>
            </w:r>
          </w:p>
          <w:p w14:paraId="2D142891" w14:textId="77777777" w:rsidR="00A7686B" w:rsidRDefault="00A7686B" w:rsidP="00A7686B">
            <w:pPr>
              <w:pStyle w:val="3-"/>
            </w:pPr>
            <w:r>
              <w:tab/>
            </w:r>
          </w:p>
          <w:p w14:paraId="79650356" w14:textId="77777777" w:rsidR="00A7686B" w:rsidRDefault="00A7686B" w:rsidP="00A7686B">
            <w:pPr>
              <w:pStyle w:val="3-"/>
            </w:pPr>
            <w:r>
              <w:rPr>
                <w:rFonts w:hint="eastAsia"/>
              </w:rPr>
              <w:tab/>
            </w:r>
            <w:r w:rsidRPr="00E2795F">
              <w:rPr>
                <w:rFonts w:hint="eastAsia"/>
                <w:color w:val="00B050"/>
              </w:rPr>
              <w:t>//終了</w:t>
            </w:r>
          </w:p>
          <w:p w14:paraId="333DF114" w14:textId="77777777" w:rsidR="00A7686B" w:rsidRDefault="00A7686B" w:rsidP="00A7686B">
            <w:pPr>
              <w:pStyle w:val="3-"/>
            </w:pPr>
            <w:r>
              <w:tab/>
              <w:t>printf("- end:%s -\n", name);</w:t>
            </w:r>
          </w:p>
          <w:p w14:paraId="6A566966" w14:textId="77777777" w:rsidR="00A7686B" w:rsidRDefault="00A7686B" w:rsidP="00A7686B">
            <w:pPr>
              <w:pStyle w:val="3-"/>
            </w:pPr>
            <w:r>
              <w:tab/>
              <w:t>fflush(stdout);</w:t>
            </w:r>
          </w:p>
          <w:p w14:paraId="101665CB" w14:textId="77777777" w:rsidR="00A7686B" w:rsidRDefault="00A7686B" w:rsidP="00A7686B">
            <w:pPr>
              <w:pStyle w:val="3-"/>
            </w:pPr>
            <w:r>
              <w:tab/>
              <w:t>return 0;</w:t>
            </w:r>
          </w:p>
          <w:p w14:paraId="464BDA43" w14:textId="77777777" w:rsidR="00A7686B" w:rsidRDefault="00A7686B" w:rsidP="00A7686B">
            <w:pPr>
              <w:pStyle w:val="3-"/>
            </w:pPr>
            <w:r>
              <w:t>}</w:t>
            </w:r>
          </w:p>
          <w:p w14:paraId="67011B0C" w14:textId="77777777" w:rsidR="00A7686B" w:rsidRDefault="00A7686B" w:rsidP="00A7686B">
            <w:pPr>
              <w:pStyle w:val="3-"/>
            </w:pPr>
          </w:p>
          <w:p w14:paraId="30778BFA" w14:textId="77777777" w:rsidR="00A7686B" w:rsidRPr="00E2795F" w:rsidRDefault="00A7686B" w:rsidP="00A7686B">
            <w:pPr>
              <w:pStyle w:val="3-"/>
              <w:rPr>
                <w:color w:val="00B050"/>
              </w:rPr>
            </w:pPr>
            <w:r w:rsidRPr="00E2795F">
              <w:rPr>
                <w:rFonts w:hint="eastAsia"/>
                <w:color w:val="00B050"/>
              </w:rPr>
              <w:t>//テスト</w:t>
            </w:r>
          </w:p>
          <w:p w14:paraId="7541CFE2" w14:textId="77777777" w:rsidR="00A7686B" w:rsidRDefault="00A7686B" w:rsidP="00A7686B">
            <w:pPr>
              <w:pStyle w:val="3-"/>
            </w:pPr>
            <w:r>
              <w:t>int main(const int argc, const char* argv[])</w:t>
            </w:r>
          </w:p>
          <w:p w14:paraId="78D0F7AD" w14:textId="77777777" w:rsidR="00A7686B" w:rsidRDefault="00A7686B" w:rsidP="00A7686B">
            <w:pPr>
              <w:pStyle w:val="3-"/>
            </w:pPr>
            <w:r>
              <w:t>{</w:t>
            </w:r>
          </w:p>
          <w:p w14:paraId="03BA9B51" w14:textId="77777777" w:rsidR="00A7686B" w:rsidRDefault="00A7686B" w:rsidP="00A7686B">
            <w:pPr>
              <w:pStyle w:val="3-"/>
            </w:pPr>
            <w:r>
              <w:rPr>
                <w:rFonts w:hint="eastAsia"/>
              </w:rPr>
              <w:tab/>
            </w:r>
            <w:r w:rsidRPr="00E2795F">
              <w:rPr>
                <w:rFonts w:hint="eastAsia"/>
                <w:color w:val="00B050"/>
              </w:rPr>
              <w:t>//ミューテックスハンドル</w:t>
            </w:r>
          </w:p>
          <w:p w14:paraId="28E52275" w14:textId="77777777" w:rsidR="00A7686B" w:rsidRPr="00E2795F" w:rsidRDefault="00A7686B" w:rsidP="00A7686B">
            <w:pPr>
              <w:pStyle w:val="3-"/>
              <w:rPr>
                <w:color w:val="FF0000"/>
              </w:rPr>
            </w:pPr>
            <w:r>
              <w:tab/>
            </w:r>
            <w:r w:rsidRPr="00E2795F">
              <w:rPr>
                <w:color w:val="FF0000"/>
              </w:rPr>
              <w:t>HANDLE hMutex = INVALID_HANDLE_VALUE;</w:t>
            </w:r>
          </w:p>
          <w:p w14:paraId="7967A689" w14:textId="77777777" w:rsidR="00A7686B" w:rsidRDefault="00A7686B" w:rsidP="00A7686B">
            <w:pPr>
              <w:pStyle w:val="3-"/>
            </w:pPr>
            <w:r>
              <w:tab/>
            </w:r>
          </w:p>
          <w:p w14:paraId="186CD347" w14:textId="77777777" w:rsidR="00A7686B" w:rsidRPr="00E2795F" w:rsidRDefault="00A7686B" w:rsidP="00A7686B">
            <w:pPr>
              <w:pStyle w:val="3-"/>
              <w:rPr>
                <w:color w:val="00B050"/>
              </w:rPr>
            </w:pPr>
            <w:r>
              <w:rPr>
                <w:rFonts w:hint="eastAsia"/>
              </w:rPr>
              <w:tab/>
            </w:r>
            <w:r w:rsidRPr="00E2795F">
              <w:rPr>
                <w:rFonts w:hint="eastAsia"/>
                <w:color w:val="00B050"/>
              </w:rPr>
              <w:t>//名前付きミューテックス生成</w:t>
            </w:r>
          </w:p>
          <w:p w14:paraId="21F207DD" w14:textId="77777777" w:rsidR="00A7686B" w:rsidRDefault="00A7686B" w:rsidP="00A7686B">
            <w:pPr>
              <w:pStyle w:val="3-"/>
            </w:pPr>
            <w:r>
              <w:tab/>
              <w:t>{</w:t>
            </w:r>
          </w:p>
          <w:p w14:paraId="5D245E2F" w14:textId="77777777" w:rsidR="00A7686B" w:rsidRPr="00E2795F" w:rsidRDefault="00A7686B" w:rsidP="00A7686B">
            <w:pPr>
              <w:pStyle w:val="3-"/>
              <w:rPr>
                <w:color w:val="FF0000"/>
              </w:rPr>
            </w:pPr>
            <w:r>
              <w:tab/>
            </w:r>
            <w:r>
              <w:tab/>
            </w:r>
            <w:r w:rsidRPr="00E2795F">
              <w:rPr>
                <w:color w:val="FF0000"/>
              </w:rPr>
              <w:t>hMutex = CreateMutex(nullptr, false, COMMON_MUTEX_NAME);</w:t>
            </w:r>
          </w:p>
          <w:p w14:paraId="573E140E" w14:textId="77777777" w:rsidR="00A7686B" w:rsidRDefault="00A7686B" w:rsidP="00A7686B">
            <w:pPr>
              <w:pStyle w:val="3-"/>
            </w:pPr>
          </w:p>
          <w:p w14:paraId="039434E8" w14:textId="77777777" w:rsidR="00A7686B" w:rsidRPr="00E2795F" w:rsidRDefault="00A7686B" w:rsidP="00A7686B">
            <w:pPr>
              <w:pStyle w:val="3-"/>
              <w:rPr>
                <w:color w:val="00B050"/>
              </w:rPr>
            </w:pPr>
            <w:r>
              <w:rPr>
                <w:rFonts w:hint="eastAsia"/>
              </w:rPr>
              <w:tab/>
            </w:r>
            <w:r w:rsidRPr="00E2795F">
              <w:rPr>
                <w:rFonts w:hint="eastAsia"/>
                <w:color w:val="00B050"/>
              </w:rPr>
              <w:t>//</w:t>
            </w:r>
            <w:r w:rsidRPr="00E2795F">
              <w:rPr>
                <w:rFonts w:hint="eastAsia"/>
                <w:color w:val="00B050"/>
              </w:rPr>
              <w:tab/>
              <w:t>//属性を指定して生成する場合</w:t>
            </w:r>
          </w:p>
          <w:p w14:paraId="67BE5742"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true };</w:t>
            </w:r>
            <w:r w:rsidRPr="00E2795F">
              <w:rPr>
                <w:rFonts w:hint="eastAsia"/>
                <w:color w:val="00B050"/>
              </w:rPr>
              <w:t>//子プロセスにハンドルを継承する</w:t>
            </w:r>
          </w:p>
          <w:p w14:paraId="3198E52F" w14:textId="77777777" w:rsidR="00E2795F"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false };</w:t>
            </w:r>
            <w:r w:rsidRPr="00E2795F">
              <w:rPr>
                <w:rFonts w:hint="eastAsia"/>
                <w:color w:val="00B050"/>
              </w:rPr>
              <w:t>//子プロセスにハンドルを</w:t>
            </w:r>
          </w:p>
          <w:p w14:paraId="0C267AE9" w14:textId="68C743AC" w:rsidR="00A7686B" w:rsidRPr="00E2795F" w:rsidRDefault="00E2795F" w:rsidP="00E2795F">
            <w:pPr>
              <w:pStyle w:val="3-"/>
              <w:tabs>
                <w:tab w:val="clear" w:pos="5900"/>
                <w:tab w:val="left" w:pos="6115"/>
              </w:tabs>
              <w:rPr>
                <w:color w:val="00B050"/>
              </w:rPr>
            </w:pPr>
            <w:r w:rsidRPr="00E2795F">
              <w:rPr>
                <w:color w:val="00B050"/>
              </w:rPr>
              <w:tab/>
            </w:r>
            <w:r w:rsidRPr="00E2795F">
              <w:rPr>
                <w:rFonts w:hint="eastAsia"/>
                <w:color w:val="00B050"/>
              </w:rPr>
              <w:t>//</w:t>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t>//</w:t>
            </w:r>
            <w:r w:rsidR="00A7686B" w:rsidRPr="00E2795F">
              <w:rPr>
                <w:rFonts w:hint="eastAsia"/>
                <w:color w:val="00B050"/>
              </w:rPr>
              <w:t>継承しない　※デフォルト</w:t>
            </w:r>
          </w:p>
          <w:p w14:paraId="3B4600C1" w14:textId="77777777" w:rsidR="00A7686B" w:rsidRPr="00E2795F" w:rsidRDefault="00A7686B" w:rsidP="00A7686B">
            <w:pPr>
              <w:pStyle w:val="3-"/>
              <w:rPr>
                <w:color w:val="00B050"/>
              </w:rPr>
            </w:pPr>
            <w:r w:rsidRPr="00E2795F">
              <w:rPr>
                <w:color w:val="00B050"/>
              </w:rPr>
              <w:tab/>
              <w:t>//</w:t>
            </w:r>
            <w:r w:rsidRPr="00E2795F">
              <w:rPr>
                <w:color w:val="00B050"/>
              </w:rPr>
              <w:tab/>
            </w:r>
            <w:r w:rsidRPr="00E2795F">
              <w:rPr>
                <w:color w:val="FF0000"/>
              </w:rPr>
              <w:t>hMutex = CreateMutex(&amp;attr, false, COMMON_MUTEX_NAME);</w:t>
            </w:r>
          </w:p>
          <w:p w14:paraId="0797CA3A" w14:textId="77777777" w:rsidR="00A7686B" w:rsidRDefault="00A7686B" w:rsidP="00A7686B">
            <w:pPr>
              <w:pStyle w:val="3-"/>
            </w:pPr>
            <w:r>
              <w:tab/>
              <w:t>}</w:t>
            </w:r>
          </w:p>
          <w:p w14:paraId="6535CBF0" w14:textId="77777777" w:rsidR="00A7686B" w:rsidRDefault="00A7686B" w:rsidP="00A7686B">
            <w:pPr>
              <w:pStyle w:val="3-"/>
            </w:pPr>
          </w:p>
          <w:p w14:paraId="5BDDB138" w14:textId="77777777" w:rsidR="00A7686B" w:rsidRDefault="00A7686B" w:rsidP="00A7686B">
            <w:pPr>
              <w:pStyle w:val="3-"/>
            </w:pPr>
            <w:r>
              <w:rPr>
                <w:rFonts w:hint="eastAsia"/>
              </w:rPr>
              <w:tab/>
            </w:r>
            <w:r w:rsidRPr="00E2795F">
              <w:rPr>
                <w:rFonts w:hint="eastAsia"/>
                <w:color w:val="00B050"/>
              </w:rPr>
              <w:t>//スレッド作成</w:t>
            </w:r>
          </w:p>
          <w:p w14:paraId="62E494EC" w14:textId="77777777" w:rsidR="00A7686B" w:rsidRDefault="00A7686B" w:rsidP="00A7686B">
            <w:pPr>
              <w:pStyle w:val="3-"/>
            </w:pPr>
            <w:r>
              <w:tab/>
              <w:t>static const int THREAD_NUM = 3;</w:t>
            </w:r>
          </w:p>
          <w:p w14:paraId="76320AEE" w14:textId="77777777" w:rsidR="00A7686B" w:rsidRDefault="00A7686B" w:rsidP="00A7686B">
            <w:pPr>
              <w:pStyle w:val="3-"/>
            </w:pPr>
            <w:r>
              <w:tab/>
              <w:t>unsigned int tid[THREAD_NUM] = {};</w:t>
            </w:r>
          </w:p>
          <w:p w14:paraId="78DA4D8F" w14:textId="77777777" w:rsidR="00A7686B" w:rsidRDefault="00A7686B" w:rsidP="00A7686B">
            <w:pPr>
              <w:pStyle w:val="3-"/>
            </w:pPr>
            <w:r>
              <w:tab/>
              <w:t>HANDLE hThread[THREAD_NUM] =</w:t>
            </w:r>
          </w:p>
          <w:p w14:paraId="69DE65F3" w14:textId="77777777" w:rsidR="00A7686B" w:rsidRDefault="00A7686B" w:rsidP="00A7686B">
            <w:pPr>
              <w:pStyle w:val="3-"/>
            </w:pPr>
            <w:r>
              <w:tab/>
              <w:t>{</w:t>
            </w:r>
          </w:p>
          <w:p w14:paraId="13FA16FD" w14:textId="122F5161" w:rsidR="00A7686B" w:rsidRDefault="00A7686B" w:rsidP="00A7686B">
            <w:pPr>
              <w:pStyle w:val="3-"/>
            </w:pPr>
            <w:r>
              <w:rPr>
                <w:rFonts w:hint="eastAsia"/>
              </w:rPr>
              <w:tab/>
            </w:r>
            <w:r>
              <w:rPr>
                <w:rFonts w:hint="eastAsia"/>
              </w:rPr>
              <w:tab/>
              <w:t xml:space="preserve">(HANDLE)_beginthreadex(nullptr, </w:t>
            </w:r>
            <w:r w:rsidR="00F012DD">
              <w:t>1024</w:t>
            </w:r>
            <w:r>
              <w:rPr>
                <w:rFonts w:hint="eastAsia"/>
              </w:rPr>
              <w:t>, threadFunc, "太郎", 0, &amp;tid[0]),</w:t>
            </w:r>
          </w:p>
          <w:p w14:paraId="7C50971D" w14:textId="1F44DCE8" w:rsidR="00A7686B" w:rsidRDefault="00A7686B" w:rsidP="00A7686B">
            <w:pPr>
              <w:pStyle w:val="3-"/>
            </w:pPr>
            <w:r>
              <w:rPr>
                <w:rFonts w:hint="eastAsia"/>
              </w:rPr>
              <w:tab/>
            </w:r>
            <w:r>
              <w:rPr>
                <w:rFonts w:hint="eastAsia"/>
              </w:rPr>
              <w:tab/>
              <w:t xml:space="preserve">(HANDLE)_beginthreadex(nullptr, </w:t>
            </w:r>
            <w:r w:rsidR="00F012DD">
              <w:t>1024</w:t>
            </w:r>
            <w:r>
              <w:rPr>
                <w:rFonts w:hint="eastAsia"/>
              </w:rPr>
              <w:t>, threadFunc, "次郎", 0, &amp;tid[1]),</w:t>
            </w:r>
          </w:p>
          <w:p w14:paraId="3AC21E02" w14:textId="5B746A13" w:rsidR="00A7686B" w:rsidRDefault="00A7686B" w:rsidP="00A7686B">
            <w:pPr>
              <w:pStyle w:val="3-"/>
            </w:pPr>
            <w:r>
              <w:rPr>
                <w:rFonts w:hint="eastAsia"/>
              </w:rPr>
              <w:tab/>
            </w:r>
            <w:r>
              <w:rPr>
                <w:rFonts w:hint="eastAsia"/>
              </w:rPr>
              <w:tab/>
              <w:t xml:space="preserve">(HANDLE)_beginthreadex(nullptr, </w:t>
            </w:r>
            <w:r w:rsidR="00F012DD">
              <w:t>1024</w:t>
            </w:r>
            <w:r>
              <w:rPr>
                <w:rFonts w:hint="eastAsia"/>
              </w:rPr>
              <w:t>, threadFunc, "三郎", 0, &amp;tid[2])</w:t>
            </w:r>
          </w:p>
          <w:p w14:paraId="440610E9" w14:textId="77777777" w:rsidR="00A7686B" w:rsidRDefault="00A7686B" w:rsidP="00A7686B">
            <w:pPr>
              <w:pStyle w:val="3-"/>
            </w:pPr>
            <w:r>
              <w:tab/>
              <w:t>};</w:t>
            </w:r>
          </w:p>
          <w:p w14:paraId="37C3A0D9" w14:textId="77777777" w:rsidR="00A7686B" w:rsidRDefault="00A7686B" w:rsidP="00A7686B">
            <w:pPr>
              <w:pStyle w:val="3-"/>
            </w:pPr>
            <w:r>
              <w:tab/>
            </w:r>
          </w:p>
          <w:p w14:paraId="66FE7561" w14:textId="77777777" w:rsidR="00A7686B" w:rsidRDefault="00A7686B" w:rsidP="00A7686B">
            <w:pPr>
              <w:pStyle w:val="3-"/>
            </w:pPr>
            <w:r>
              <w:rPr>
                <w:rFonts w:hint="eastAsia"/>
              </w:rPr>
              <w:tab/>
            </w:r>
            <w:r w:rsidRPr="00E2795F">
              <w:rPr>
                <w:rFonts w:hint="eastAsia"/>
                <w:color w:val="00B050"/>
              </w:rPr>
              <w:t>//スレッド終了待ち</w:t>
            </w:r>
          </w:p>
          <w:p w14:paraId="4AE9EE31" w14:textId="77777777" w:rsidR="00A7686B" w:rsidRDefault="00A7686B" w:rsidP="00A7686B">
            <w:pPr>
              <w:pStyle w:val="3-"/>
            </w:pPr>
            <w:r>
              <w:tab/>
              <w:t>WaitForMultipleObjects(THREAD_NUM, hThread, true, INFINITE);</w:t>
            </w:r>
          </w:p>
          <w:p w14:paraId="0B63B37B" w14:textId="77777777" w:rsidR="00A7686B" w:rsidRDefault="00A7686B" w:rsidP="00A7686B">
            <w:pPr>
              <w:pStyle w:val="3-"/>
            </w:pPr>
          </w:p>
          <w:p w14:paraId="0AE93BD2" w14:textId="77777777" w:rsidR="00A7686B" w:rsidRPr="00E2795F" w:rsidRDefault="00A7686B" w:rsidP="00A7686B">
            <w:pPr>
              <w:pStyle w:val="3-"/>
              <w:rPr>
                <w:color w:val="00B050"/>
              </w:rPr>
            </w:pPr>
            <w:r>
              <w:rPr>
                <w:rFonts w:hint="eastAsia"/>
              </w:rPr>
              <w:tab/>
            </w:r>
            <w:r w:rsidRPr="00E2795F">
              <w:rPr>
                <w:rFonts w:hint="eastAsia"/>
                <w:color w:val="00B050"/>
              </w:rPr>
              <w:t>//スレッドハンドルクローズ</w:t>
            </w:r>
          </w:p>
          <w:p w14:paraId="30A89B5E" w14:textId="77777777" w:rsidR="00A7686B" w:rsidRDefault="00A7686B" w:rsidP="00A7686B">
            <w:pPr>
              <w:pStyle w:val="3-"/>
            </w:pPr>
            <w:r>
              <w:tab/>
              <w:t>for (int i = 0; i &lt; THREAD_NUM; ++i)</w:t>
            </w:r>
          </w:p>
          <w:p w14:paraId="4F5D21D7" w14:textId="77777777" w:rsidR="00A7686B" w:rsidRDefault="00A7686B" w:rsidP="00A7686B">
            <w:pPr>
              <w:pStyle w:val="3-"/>
            </w:pPr>
            <w:r>
              <w:tab/>
              <w:t>{</w:t>
            </w:r>
          </w:p>
          <w:p w14:paraId="42E813E4" w14:textId="77777777" w:rsidR="00A7686B" w:rsidRDefault="00A7686B" w:rsidP="00A7686B">
            <w:pPr>
              <w:pStyle w:val="3-"/>
            </w:pPr>
            <w:r>
              <w:tab/>
            </w:r>
            <w:r>
              <w:tab/>
              <w:t>CloseHandle(hThread[i]);</w:t>
            </w:r>
          </w:p>
          <w:p w14:paraId="5C4FE30D" w14:textId="77777777" w:rsidR="00A7686B" w:rsidRDefault="00A7686B" w:rsidP="00A7686B">
            <w:pPr>
              <w:pStyle w:val="3-"/>
            </w:pPr>
            <w:r>
              <w:tab/>
              <w:t>}</w:t>
            </w:r>
          </w:p>
          <w:p w14:paraId="7FC63FA9" w14:textId="77777777" w:rsidR="00A7686B" w:rsidRDefault="00A7686B" w:rsidP="00A7686B">
            <w:pPr>
              <w:pStyle w:val="3-"/>
            </w:pPr>
          </w:p>
          <w:p w14:paraId="738543B5" w14:textId="77777777" w:rsidR="00A7686B" w:rsidRDefault="00A7686B" w:rsidP="00A7686B">
            <w:pPr>
              <w:pStyle w:val="3-"/>
            </w:pPr>
            <w:r>
              <w:rPr>
                <w:rFonts w:hint="eastAsia"/>
              </w:rPr>
              <w:tab/>
            </w:r>
            <w:r w:rsidRPr="00E2795F">
              <w:rPr>
                <w:rFonts w:hint="eastAsia"/>
                <w:color w:val="00B050"/>
              </w:rPr>
              <w:t>//ミューテックスの取得と解放を大量に実行して時間を計測</w:t>
            </w:r>
          </w:p>
          <w:p w14:paraId="5A8366C5" w14:textId="77777777" w:rsidR="00A7686B" w:rsidRDefault="00A7686B" w:rsidP="00A7686B">
            <w:pPr>
              <w:pStyle w:val="3-"/>
            </w:pPr>
            <w:r>
              <w:tab/>
              <w:t>{</w:t>
            </w:r>
          </w:p>
          <w:p w14:paraId="7E0A82AE" w14:textId="77777777" w:rsidR="00A7686B" w:rsidRDefault="00A7686B" w:rsidP="00A7686B">
            <w:pPr>
              <w:pStyle w:val="3-"/>
            </w:pPr>
            <w:r>
              <w:tab/>
            </w:r>
            <w:r>
              <w:tab/>
              <w:t>LARGE_INTEGER freq;</w:t>
            </w:r>
          </w:p>
          <w:p w14:paraId="74445BB9" w14:textId="77777777" w:rsidR="00A7686B" w:rsidRDefault="00A7686B" w:rsidP="00A7686B">
            <w:pPr>
              <w:pStyle w:val="3-"/>
            </w:pPr>
            <w:r>
              <w:tab/>
            </w:r>
            <w:r>
              <w:tab/>
              <w:t>QueryPerformanceFrequency(&amp;freq);</w:t>
            </w:r>
          </w:p>
          <w:p w14:paraId="7D7FB4A0" w14:textId="77777777" w:rsidR="00A7686B" w:rsidRDefault="00A7686B" w:rsidP="00A7686B">
            <w:pPr>
              <w:pStyle w:val="3-"/>
            </w:pPr>
            <w:r>
              <w:tab/>
            </w:r>
            <w:r>
              <w:tab/>
              <w:t>LARGE_INTEGER begin;</w:t>
            </w:r>
          </w:p>
          <w:p w14:paraId="27415809" w14:textId="77777777" w:rsidR="00A7686B" w:rsidRDefault="00A7686B" w:rsidP="00A7686B">
            <w:pPr>
              <w:pStyle w:val="3-"/>
            </w:pPr>
            <w:r>
              <w:tab/>
            </w:r>
            <w:r>
              <w:tab/>
              <w:t>QueryPerformanceCounter(&amp;begin);</w:t>
            </w:r>
          </w:p>
          <w:p w14:paraId="10DB1921" w14:textId="77777777" w:rsidR="00A7686B" w:rsidRDefault="00A7686B" w:rsidP="00A7686B">
            <w:pPr>
              <w:pStyle w:val="3-"/>
            </w:pPr>
            <w:r>
              <w:tab/>
            </w:r>
            <w:r>
              <w:tab/>
              <w:t>static const int TEST_TIMES = 10000000;</w:t>
            </w:r>
          </w:p>
          <w:p w14:paraId="405FC1E2" w14:textId="77777777" w:rsidR="00A7686B" w:rsidRDefault="00A7686B" w:rsidP="00A7686B">
            <w:pPr>
              <w:pStyle w:val="3-"/>
            </w:pPr>
            <w:r>
              <w:tab/>
            </w:r>
            <w:r>
              <w:tab/>
              <w:t>for (int i = 0; i &lt; TEST_TIMES; ++i)</w:t>
            </w:r>
          </w:p>
          <w:p w14:paraId="349DCC1A" w14:textId="77777777" w:rsidR="00A7686B" w:rsidRDefault="00A7686B" w:rsidP="00A7686B">
            <w:pPr>
              <w:pStyle w:val="3-"/>
            </w:pPr>
            <w:r>
              <w:tab/>
            </w:r>
            <w:r>
              <w:tab/>
              <w:t>{</w:t>
            </w:r>
          </w:p>
          <w:p w14:paraId="24ABC27C" w14:textId="77777777" w:rsidR="00A7686B" w:rsidRDefault="00A7686B" w:rsidP="00A7686B">
            <w:pPr>
              <w:pStyle w:val="3-"/>
            </w:pPr>
            <w:r>
              <w:tab/>
            </w:r>
            <w:r>
              <w:tab/>
            </w:r>
            <w:r>
              <w:tab/>
              <w:t>WaitForSingleObject(hMutex, INFINITE);</w:t>
            </w:r>
          </w:p>
          <w:p w14:paraId="6C50DBFF" w14:textId="77777777" w:rsidR="00A7686B" w:rsidRDefault="00A7686B" w:rsidP="00A7686B">
            <w:pPr>
              <w:pStyle w:val="3-"/>
            </w:pPr>
            <w:r>
              <w:tab/>
            </w:r>
            <w:r>
              <w:tab/>
            </w:r>
            <w:r>
              <w:tab/>
              <w:t>ReleaseMutex(hMutex);</w:t>
            </w:r>
          </w:p>
          <w:p w14:paraId="7514B461" w14:textId="77777777" w:rsidR="00A7686B" w:rsidRDefault="00A7686B" w:rsidP="00A7686B">
            <w:pPr>
              <w:pStyle w:val="3-"/>
            </w:pPr>
            <w:r>
              <w:tab/>
            </w:r>
            <w:r>
              <w:tab/>
              <w:t>}</w:t>
            </w:r>
          </w:p>
          <w:p w14:paraId="3658D910" w14:textId="77777777" w:rsidR="00A7686B" w:rsidRDefault="00A7686B" w:rsidP="00A7686B">
            <w:pPr>
              <w:pStyle w:val="3-"/>
            </w:pPr>
            <w:r>
              <w:tab/>
            </w:r>
            <w:r>
              <w:tab/>
              <w:t>LARGE_INTEGER end;</w:t>
            </w:r>
          </w:p>
          <w:p w14:paraId="098BFCFA" w14:textId="77777777" w:rsidR="00A7686B" w:rsidRDefault="00A7686B" w:rsidP="00A7686B">
            <w:pPr>
              <w:pStyle w:val="3-"/>
            </w:pPr>
            <w:r>
              <w:tab/>
            </w:r>
            <w:r>
              <w:tab/>
              <w:t>QueryPerformanceCounter(&amp;end);</w:t>
            </w:r>
          </w:p>
          <w:p w14:paraId="2FAEAFBF" w14:textId="77777777" w:rsidR="00C607FA" w:rsidRDefault="00A7686B" w:rsidP="00A7686B">
            <w:pPr>
              <w:pStyle w:val="3-"/>
            </w:pPr>
            <w:r>
              <w:tab/>
            </w:r>
            <w:r>
              <w:tab/>
              <w:t>float duration = static_cast&lt;float&gt;(static_cast&lt;double&gt;(end.QuadPart - begin.QuadPart)</w:t>
            </w:r>
          </w:p>
          <w:p w14:paraId="5A74C535" w14:textId="342D3678" w:rsidR="00A7686B" w:rsidRDefault="00C607FA" w:rsidP="00A7686B">
            <w:pPr>
              <w:pStyle w:val="3-"/>
            </w:pPr>
            <w:r>
              <w:lastRenderedPageBreak/>
              <w:tab/>
            </w:r>
            <w:r>
              <w:tab/>
            </w:r>
            <w:r>
              <w:tab/>
            </w:r>
            <w:r>
              <w:tab/>
            </w:r>
            <w:r>
              <w:tab/>
            </w:r>
            <w:r>
              <w:tab/>
            </w:r>
            <w:r>
              <w:tab/>
            </w:r>
            <w:r>
              <w:tab/>
            </w:r>
            <w:r>
              <w:tab/>
            </w:r>
            <w:r>
              <w:tab/>
            </w:r>
            <w:r>
              <w:tab/>
            </w:r>
            <w:r>
              <w:tab/>
            </w:r>
            <w:r>
              <w:tab/>
            </w:r>
            <w:r w:rsidR="00A7686B">
              <w:t xml:space="preserve"> / static_cast&lt;double&gt;(freq.QuadPart));</w:t>
            </w:r>
          </w:p>
          <w:p w14:paraId="4CBE598B" w14:textId="77777777" w:rsidR="00A7686B" w:rsidRDefault="00A7686B" w:rsidP="00A7686B">
            <w:pPr>
              <w:pStyle w:val="3-"/>
            </w:pPr>
            <w:r>
              <w:tab/>
            </w:r>
            <w:r>
              <w:tab/>
              <w:t>printf("Named Mutex * %d = %.6f sec\n", TEST_TIMES, duration);</w:t>
            </w:r>
          </w:p>
          <w:p w14:paraId="3D7E1ACA" w14:textId="77777777" w:rsidR="00A7686B" w:rsidRDefault="00A7686B" w:rsidP="00A7686B">
            <w:pPr>
              <w:pStyle w:val="3-"/>
            </w:pPr>
            <w:r>
              <w:tab/>
              <w:t>}</w:t>
            </w:r>
          </w:p>
          <w:p w14:paraId="29D68370" w14:textId="77777777" w:rsidR="00A7686B" w:rsidRDefault="00A7686B" w:rsidP="00A7686B">
            <w:pPr>
              <w:pStyle w:val="3-"/>
            </w:pPr>
          </w:p>
          <w:p w14:paraId="257D212D" w14:textId="77777777" w:rsidR="00A7686B" w:rsidRDefault="00A7686B" w:rsidP="00A7686B">
            <w:pPr>
              <w:pStyle w:val="3-"/>
            </w:pPr>
            <w:r>
              <w:rPr>
                <w:rFonts w:hint="eastAsia"/>
              </w:rPr>
              <w:tab/>
            </w:r>
            <w:r w:rsidRPr="00E2795F">
              <w:rPr>
                <w:rFonts w:hint="eastAsia"/>
                <w:color w:val="00B050"/>
              </w:rPr>
              <w:t>//名前付きミューテックス破棄</w:t>
            </w:r>
          </w:p>
          <w:p w14:paraId="4C6E8BBF" w14:textId="77777777" w:rsidR="00A7686B" w:rsidRDefault="00A7686B" w:rsidP="00A7686B">
            <w:pPr>
              <w:pStyle w:val="3-"/>
            </w:pPr>
            <w:r>
              <w:tab/>
            </w:r>
            <w:r w:rsidRPr="00E2795F">
              <w:rPr>
                <w:color w:val="FF0000"/>
              </w:rPr>
              <w:t>CloseHandle(hMutex);</w:t>
            </w:r>
          </w:p>
          <w:p w14:paraId="47F3F467" w14:textId="77777777" w:rsidR="00A7686B" w:rsidRDefault="00A7686B" w:rsidP="00A7686B">
            <w:pPr>
              <w:pStyle w:val="3-"/>
            </w:pPr>
          </w:p>
          <w:p w14:paraId="74F40156" w14:textId="77777777" w:rsidR="00A7686B" w:rsidRDefault="00A7686B" w:rsidP="00A7686B">
            <w:pPr>
              <w:pStyle w:val="3-"/>
            </w:pPr>
            <w:r>
              <w:tab/>
              <w:t>return EXIT_SUCCESS;</w:t>
            </w:r>
          </w:p>
          <w:p w14:paraId="0BBD907C" w14:textId="1BF37E2F" w:rsidR="00DE3BF2" w:rsidRPr="00A7686B" w:rsidRDefault="00A7686B" w:rsidP="00A7686B">
            <w:pPr>
              <w:pStyle w:val="3-"/>
            </w:pPr>
            <w:r>
              <w:t>}</w:t>
            </w:r>
          </w:p>
        </w:tc>
      </w:tr>
    </w:tbl>
    <w:p w14:paraId="3526206C"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2D1F9FB" w14:textId="77777777" w:rsidTr="000A1665">
        <w:tc>
          <w:tcPr>
            <w:tcW w:w="8494" w:type="dxa"/>
          </w:tcPr>
          <w:p w14:paraId="3DFC7716" w14:textId="77777777" w:rsidR="00A7686B" w:rsidRPr="00A7686B" w:rsidRDefault="00A7686B" w:rsidP="00A7686B">
            <w:pPr>
              <w:pStyle w:val="3-"/>
              <w:rPr>
                <w:color w:val="auto"/>
              </w:rPr>
            </w:pPr>
            <w:r w:rsidRPr="00A7686B">
              <w:rPr>
                <w:rFonts w:hint="eastAsia"/>
                <w:color w:val="auto"/>
              </w:rPr>
              <w:t>- begin:太郎 -</w:t>
            </w:r>
          </w:p>
          <w:p w14:paraId="1971590B" w14:textId="77777777" w:rsidR="00A7686B" w:rsidRPr="00A7686B" w:rsidRDefault="00A7686B" w:rsidP="00A7686B">
            <w:pPr>
              <w:pStyle w:val="3-"/>
              <w:rPr>
                <w:color w:val="auto"/>
              </w:rPr>
            </w:pPr>
            <w:r w:rsidRPr="00A7686B">
              <w:rPr>
                <w:rFonts w:hint="eastAsia"/>
                <w:color w:val="auto"/>
              </w:rPr>
              <w:t>- begin:次郎 -</w:t>
            </w:r>
          </w:p>
          <w:p w14:paraId="2C71AA81" w14:textId="77777777" w:rsidR="00A7686B" w:rsidRPr="00A7686B" w:rsidRDefault="00A7686B" w:rsidP="00A7686B">
            <w:pPr>
              <w:pStyle w:val="3-"/>
              <w:rPr>
                <w:color w:val="auto"/>
              </w:rPr>
            </w:pPr>
            <w:r w:rsidRPr="00A7686B">
              <w:rPr>
                <w:rFonts w:hint="eastAsia"/>
                <w:color w:val="auto"/>
              </w:rPr>
              <w:t>- begin:三郎 -</w:t>
            </w:r>
          </w:p>
          <w:p w14:paraId="1FA6D07C" w14:textId="77777777" w:rsidR="00A7686B" w:rsidRPr="00A7686B" w:rsidRDefault="00A7686B" w:rsidP="00A7686B">
            <w:pPr>
              <w:pStyle w:val="3-"/>
              <w:rPr>
                <w:color w:val="auto"/>
              </w:rPr>
            </w:pPr>
            <w:r w:rsidRPr="00A7686B">
              <w:rPr>
                <w:rFonts w:hint="eastAsia"/>
                <w:color w:val="auto"/>
              </w:rPr>
              <w:t>太郎: [BEFORE] commonData=0, tlsData=0</w:t>
            </w:r>
          </w:p>
          <w:p w14:paraId="5D98F2AC" w14:textId="77777777" w:rsidR="00A7686B" w:rsidRPr="00A7686B" w:rsidRDefault="00A7686B" w:rsidP="00A7686B">
            <w:pPr>
              <w:pStyle w:val="3-"/>
              <w:rPr>
                <w:color w:val="auto"/>
              </w:rPr>
            </w:pPr>
            <w:r w:rsidRPr="00A7686B">
              <w:rPr>
                <w:rFonts w:hint="eastAsia"/>
                <w:color w:val="auto"/>
              </w:rPr>
              <w:t>太郎: [AFTER]  commonData=1, tlsData=1</w:t>
            </w:r>
          </w:p>
          <w:p w14:paraId="4FA29137" w14:textId="77777777" w:rsidR="00A7686B" w:rsidRPr="00A7686B" w:rsidRDefault="00A7686B" w:rsidP="00A7686B">
            <w:pPr>
              <w:pStyle w:val="3-"/>
              <w:rPr>
                <w:color w:val="auto"/>
              </w:rPr>
            </w:pPr>
            <w:r w:rsidRPr="00A7686B">
              <w:rPr>
                <w:rFonts w:hint="eastAsia"/>
                <w:color w:val="auto"/>
              </w:rPr>
              <w:t>次郎: [BEFORE] commonData=1, tlsData=0</w:t>
            </w:r>
          </w:p>
          <w:p w14:paraId="2AA9D7EE" w14:textId="77777777" w:rsidR="00A7686B" w:rsidRPr="00A7686B" w:rsidRDefault="00A7686B" w:rsidP="00A7686B">
            <w:pPr>
              <w:pStyle w:val="3-"/>
              <w:rPr>
                <w:color w:val="auto"/>
              </w:rPr>
            </w:pPr>
            <w:r w:rsidRPr="00A7686B">
              <w:rPr>
                <w:rFonts w:hint="eastAsia"/>
                <w:color w:val="auto"/>
              </w:rPr>
              <w:t>次郎: [AFTER]  commonData=2, tlsData=1</w:t>
            </w:r>
          </w:p>
          <w:p w14:paraId="50CD7CFB" w14:textId="77777777" w:rsidR="00A7686B" w:rsidRPr="00A7686B" w:rsidRDefault="00A7686B" w:rsidP="00A7686B">
            <w:pPr>
              <w:pStyle w:val="3-"/>
              <w:rPr>
                <w:color w:val="auto"/>
              </w:rPr>
            </w:pPr>
            <w:r w:rsidRPr="00A7686B">
              <w:rPr>
                <w:rFonts w:hint="eastAsia"/>
                <w:color w:val="auto"/>
              </w:rPr>
              <w:t>三郎: [BEFORE] commonData=2, tlsData=0</w:t>
            </w:r>
          </w:p>
          <w:p w14:paraId="764099DF" w14:textId="77777777" w:rsidR="00A7686B" w:rsidRPr="00A7686B" w:rsidRDefault="00A7686B" w:rsidP="00A7686B">
            <w:pPr>
              <w:pStyle w:val="3-"/>
              <w:rPr>
                <w:color w:val="auto"/>
              </w:rPr>
            </w:pPr>
            <w:r w:rsidRPr="00A7686B">
              <w:rPr>
                <w:rFonts w:hint="eastAsia"/>
                <w:color w:val="auto"/>
              </w:rPr>
              <w:t>三郎: [AFTER]  commonData=3, tlsData=1</w:t>
            </w:r>
          </w:p>
          <w:p w14:paraId="275C0769" w14:textId="77777777" w:rsidR="00A7686B" w:rsidRPr="00A7686B" w:rsidRDefault="00A7686B" w:rsidP="00A7686B">
            <w:pPr>
              <w:pStyle w:val="3-"/>
              <w:rPr>
                <w:color w:val="auto"/>
              </w:rPr>
            </w:pPr>
            <w:r w:rsidRPr="00A7686B">
              <w:rPr>
                <w:rFonts w:hint="eastAsia"/>
                <w:color w:val="auto"/>
              </w:rPr>
              <w:t>太郎: [BEFORE] commonData=3, tlsData=1</w:t>
            </w:r>
          </w:p>
          <w:p w14:paraId="10950351" w14:textId="77777777" w:rsidR="00A7686B" w:rsidRPr="00A7686B" w:rsidRDefault="00A7686B" w:rsidP="00A7686B">
            <w:pPr>
              <w:pStyle w:val="3-"/>
              <w:rPr>
                <w:color w:val="auto"/>
              </w:rPr>
            </w:pPr>
            <w:r w:rsidRPr="00A7686B">
              <w:rPr>
                <w:rFonts w:hint="eastAsia"/>
                <w:color w:val="auto"/>
              </w:rPr>
              <w:t>太郎: [AFTER]  commonData=4, tlsData=2</w:t>
            </w:r>
          </w:p>
          <w:p w14:paraId="3FACE86F" w14:textId="77777777" w:rsidR="00A7686B" w:rsidRPr="00A7686B" w:rsidRDefault="00A7686B" w:rsidP="00A7686B">
            <w:pPr>
              <w:pStyle w:val="3-"/>
              <w:rPr>
                <w:color w:val="auto"/>
              </w:rPr>
            </w:pPr>
            <w:r w:rsidRPr="00A7686B">
              <w:rPr>
                <w:rFonts w:hint="eastAsia"/>
                <w:color w:val="auto"/>
              </w:rPr>
              <w:t>次郎: [BEFORE] commonData=4, tlsData=1</w:t>
            </w:r>
          </w:p>
          <w:p w14:paraId="675DB207" w14:textId="77777777" w:rsidR="00A7686B" w:rsidRPr="00A7686B" w:rsidRDefault="00A7686B" w:rsidP="00A7686B">
            <w:pPr>
              <w:pStyle w:val="3-"/>
              <w:rPr>
                <w:color w:val="auto"/>
              </w:rPr>
            </w:pPr>
            <w:r w:rsidRPr="00A7686B">
              <w:rPr>
                <w:rFonts w:hint="eastAsia"/>
                <w:color w:val="auto"/>
              </w:rPr>
              <w:t>次郎: [AFTER]  commonData=5, tlsData=2</w:t>
            </w:r>
          </w:p>
          <w:p w14:paraId="1083B03B" w14:textId="77777777" w:rsidR="00A7686B" w:rsidRPr="00A7686B" w:rsidRDefault="00A7686B" w:rsidP="00A7686B">
            <w:pPr>
              <w:pStyle w:val="3-"/>
              <w:rPr>
                <w:color w:val="auto"/>
              </w:rPr>
            </w:pPr>
            <w:r w:rsidRPr="00A7686B">
              <w:rPr>
                <w:rFonts w:hint="eastAsia"/>
                <w:color w:val="auto"/>
              </w:rPr>
              <w:t>三郎: [BEFORE] commonData=5, tlsData=1</w:t>
            </w:r>
          </w:p>
          <w:p w14:paraId="270C7A50" w14:textId="77777777" w:rsidR="00A7686B" w:rsidRPr="00A7686B" w:rsidRDefault="00A7686B" w:rsidP="00A7686B">
            <w:pPr>
              <w:pStyle w:val="3-"/>
              <w:rPr>
                <w:color w:val="auto"/>
              </w:rPr>
            </w:pPr>
            <w:r w:rsidRPr="00A7686B">
              <w:rPr>
                <w:rFonts w:hint="eastAsia"/>
                <w:color w:val="auto"/>
              </w:rPr>
              <w:t>三郎: [AFTER]  commonData=6, tlsData=2</w:t>
            </w:r>
          </w:p>
          <w:p w14:paraId="24BD0F5A" w14:textId="77777777" w:rsidR="00A7686B" w:rsidRPr="00A7686B" w:rsidRDefault="00A7686B" w:rsidP="00A7686B">
            <w:pPr>
              <w:pStyle w:val="3-"/>
              <w:rPr>
                <w:color w:val="auto"/>
              </w:rPr>
            </w:pPr>
            <w:r w:rsidRPr="00A7686B">
              <w:rPr>
                <w:rFonts w:hint="eastAsia"/>
                <w:color w:val="auto"/>
              </w:rPr>
              <w:t>太郎: [BEFORE] commonData=6, tlsData=2</w:t>
            </w:r>
          </w:p>
          <w:p w14:paraId="0402C3B2" w14:textId="77777777" w:rsidR="00A7686B" w:rsidRPr="00A7686B" w:rsidRDefault="00A7686B" w:rsidP="00A7686B">
            <w:pPr>
              <w:pStyle w:val="3-"/>
              <w:rPr>
                <w:color w:val="auto"/>
              </w:rPr>
            </w:pPr>
            <w:r w:rsidRPr="00A7686B">
              <w:rPr>
                <w:rFonts w:hint="eastAsia"/>
                <w:color w:val="auto"/>
              </w:rPr>
              <w:t>太郎: [AFTER]  commonData=7, tlsData=3</w:t>
            </w:r>
          </w:p>
          <w:p w14:paraId="791A2887" w14:textId="77777777" w:rsidR="00A7686B" w:rsidRPr="00A7686B" w:rsidRDefault="00A7686B" w:rsidP="00A7686B">
            <w:pPr>
              <w:pStyle w:val="3-"/>
              <w:rPr>
                <w:color w:val="auto"/>
              </w:rPr>
            </w:pPr>
            <w:r w:rsidRPr="00A7686B">
              <w:rPr>
                <w:rFonts w:hint="eastAsia"/>
                <w:color w:val="auto"/>
              </w:rPr>
              <w:t>- end:太郎 -</w:t>
            </w:r>
          </w:p>
          <w:p w14:paraId="7B91AAF7" w14:textId="77777777" w:rsidR="00A7686B" w:rsidRPr="00A7686B" w:rsidRDefault="00A7686B" w:rsidP="00A7686B">
            <w:pPr>
              <w:pStyle w:val="3-"/>
              <w:rPr>
                <w:color w:val="auto"/>
              </w:rPr>
            </w:pPr>
            <w:r w:rsidRPr="00A7686B">
              <w:rPr>
                <w:rFonts w:hint="eastAsia"/>
                <w:color w:val="auto"/>
              </w:rPr>
              <w:t>次郎: [BEFORE] commonData=7, tlsData=2</w:t>
            </w:r>
          </w:p>
          <w:p w14:paraId="1E58C38A" w14:textId="77777777" w:rsidR="00A7686B" w:rsidRPr="00A7686B" w:rsidRDefault="00A7686B" w:rsidP="00A7686B">
            <w:pPr>
              <w:pStyle w:val="3-"/>
              <w:rPr>
                <w:color w:val="auto"/>
              </w:rPr>
            </w:pPr>
            <w:r w:rsidRPr="00A7686B">
              <w:rPr>
                <w:rFonts w:hint="eastAsia"/>
                <w:color w:val="auto"/>
              </w:rPr>
              <w:t>次郎: [AFTER]  commonData=8, tlsData=3</w:t>
            </w:r>
          </w:p>
          <w:p w14:paraId="4E5237B5" w14:textId="77777777" w:rsidR="00A7686B" w:rsidRPr="00A7686B" w:rsidRDefault="00A7686B" w:rsidP="00A7686B">
            <w:pPr>
              <w:pStyle w:val="3-"/>
              <w:rPr>
                <w:color w:val="auto"/>
              </w:rPr>
            </w:pPr>
            <w:r w:rsidRPr="00A7686B">
              <w:rPr>
                <w:rFonts w:hint="eastAsia"/>
                <w:color w:val="auto"/>
              </w:rPr>
              <w:t>- end:次郎 -</w:t>
            </w:r>
          </w:p>
          <w:p w14:paraId="43300BE5" w14:textId="77777777" w:rsidR="00A7686B" w:rsidRPr="00A7686B" w:rsidRDefault="00A7686B" w:rsidP="00A7686B">
            <w:pPr>
              <w:pStyle w:val="3-"/>
              <w:rPr>
                <w:color w:val="auto"/>
              </w:rPr>
            </w:pPr>
            <w:r w:rsidRPr="00A7686B">
              <w:rPr>
                <w:rFonts w:hint="eastAsia"/>
                <w:color w:val="auto"/>
              </w:rPr>
              <w:t>三郎: [BEFORE] commonData=8, tlsData=2</w:t>
            </w:r>
          </w:p>
          <w:p w14:paraId="254534AC" w14:textId="2FA5E254" w:rsidR="00A7686B" w:rsidRPr="00A7686B" w:rsidRDefault="00A7686B" w:rsidP="00A7686B">
            <w:pPr>
              <w:pStyle w:val="3-"/>
              <w:rPr>
                <w:color w:val="auto"/>
              </w:rPr>
            </w:pPr>
            <w:r w:rsidRPr="00A7686B">
              <w:rPr>
                <w:rFonts w:hint="eastAsia"/>
                <w:color w:val="auto"/>
              </w:rPr>
              <w:t>三郎: [AFTER]  commonData=</w:t>
            </w:r>
            <w:r w:rsidRPr="00E2795F">
              <w:rPr>
                <w:rFonts w:hint="eastAsia"/>
                <w:color w:val="FF0000"/>
              </w:rPr>
              <w:t>9</w:t>
            </w:r>
            <w:r w:rsidRPr="00A7686B">
              <w:rPr>
                <w:rFonts w:hint="eastAsia"/>
                <w:color w:val="auto"/>
              </w:rPr>
              <w:t>, tlsData=3</w:t>
            </w:r>
            <w:r w:rsidR="00E2795F">
              <w:rPr>
                <w:color w:val="auto"/>
              </w:rPr>
              <w:tab/>
            </w:r>
            <w:r w:rsidR="00E2795F" w:rsidRPr="00146B14">
              <w:rPr>
                <w:color w:val="FF0000"/>
              </w:rPr>
              <w:t>←</w:t>
            </w:r>
            <w:r w:rsidR="00E2795F">
              <w:rPr>
                <w:color w:val="FF0000"/>
              </w:rPr>
              <w:t>全て正常にロックされたので、</w:t>
            </w:r>
            <w:r w:rsidR="001F6E26">
              <w:rPr>
                <w:rFonts w:hint="eastAsia"/>
                <w:color w:val="FF0000"/>
              </w:rPr>
              <w:t>正しい</w:t>
            </w:r>
            <w:r w:rsidR="00E2795F">
              <w:rPr>
                <w:color w:val="FF0000"/>
              </w:rPr>
              <w:t>処理結果になっている</w:t>
            </w:r>
          </w:p>
          <w:p w14:paraId="6B027436" w14:textId="77777777" w:rsidR="00A7686B" w:rsidRPr="00A7686B" w:rsidRDefault="00A7686B" w:rsidP="00A7686B">
            <w:pPr>
              <w:pStyle w:val="3-"/>
              <w:rPr>
                <w:color w:val="auto"/>
              </w:rPr>
            </w:pPr>
            <w:r w:rsidRPr="00A7686B">
              <w:rPr>
                <w:rFonts w:hint="eastAsia"/>
                <w:color w:val="auto"/>
              </w:rPr>
              <w:t>- end:三郎 -</w:t>
            </w:r>
          </w:p>
          <w:p w14:paraId="12B69DD7" w14:textId="5C82797E" w:rsidR="00DE3BF2" w:rsidRPr="00DD51B6" w:rsidRDefault="00A7686B" w:rsidP="00A81D77">
            <w:pPr>
              <w:pStyle w:val="3-"/>
            </w:pPr>
            <w:r w:rsidRPr="00A7686B">
              <w:rPr>
                <w:color w:val="auto"/>
              </w:rPr>
              <w:t xml:space="preserve">Named Mutex * 10000000 = </w:t>
            </w:r>
            <w:r w:rsidRPr="00E2795F">
              <w:rPr>
                <w:color w:val="FF0000"/>
              </w:rPr>
              <w:t>4.903843 sec</w:t>
            </w:r>
            <w:r w:rsidR="00E2795F">
              <w:rPr>
                <w:color w:val="FF0000"/>
              </w:rPr>
              <w:tab/>
              <w:t>←</w:t>
            </w:r>
            <w:r w:rsidR="009518EA">
              <w:rPr>
                <w:rFonts w:hint="eastAsia"/>
                <w:color w:val="FF0000"/>
              </w:rPr>
              <w:t>1千万回ループによる処理時間計測</w:t>
            </w:r>
          </w:p>
        </w:tc>
      </w:tr>
    </w:tbl>
    <w:p w14:paraId="3A0DE938" w14:textId="440D6550" w:rsidR="00DE3BF2" w:rsidRDefault="00DE3BF2" w:rsidP="00DE3BF2">
      <w:pPr>
        <w:pStyle w:val="3"/>
      </w:pPr>
      <w:bookmarkStart w:id="103" w:name="_Toc379778013"/>
      <w:r>
        <w:t>C++11</w:t>
      </w:r>
      <w:r w:rsidR="002177DA">
        <w:rPr>
          <w:rFonts w:hint="eastAsia"/>
        </w:rPr>
        <w:t>版</w:t>
      </w:r>
      <w:bookmarkEnd w:id="103"/>
      <w:r w:rsidR="00DF5076">
        <w:fldChar w:fldCharType="begin"/>
      </w:r>
      <w:r w:rsidR="00DF5076">
        <w:instrText xml:space="preserve"> XE "</w:instrText>
      </w:r>
      <w:r w:rsidR="00DF5076">
        <w:rPr>
          <w:rFonts w:hint="eastAsia"/>
        </w:rPr>
        <w:instrText>ミューテックス</w:instrText>
      </w:r>
      <w:r w:rsidR="00DF5076">
        <w:rPr>
          <w:rFonts w:hint="eastAsia"/>
        </w:rPr>
        <w:instrText>:</w:instrText>
      </w:r>
      <w:r w:rsidR="00DF5076">
        <w:instrText>C++11</w:instrText>
      </w:r>
      <w:r w:rsidR="00DF5076">
        <w:rPr>
          <w:rFonts w:hint="eastAsia"/>
        </w:rPr>
        <w:instrText>版</w:instrText>
      </w:r>
      <w:r w:rsidR="00DF5076">
        <w:instrText>" \y “</w:instrText>
      </w:r>
      <w:r w:rsidR="00DF5076">
        <w:rPr>
          <w:rFonts w:hint="eastAsia"/>
        </w:rPr>
        <w:instrText>みゅーてっくす</w:instrText>
      </w:r>
      <w:r w:rsidR="00DF5076">
        <w:rPr>
          <w:rFonts w:hint="eastAsia"/>
        </w:rPr>
        <w:instrText>:C++11</w:instrText>
      </w:r>
      <w:r w:rsidR="00DF5076">
        <w:rPr>
          <w:rFonts w:hint="eastAsia"/>
        </w:rPr>
        <w:instrText>ばん</w:instrText>
      </w:r>
      <w:r w:rsidR="00DF5076">
        <w:instrText xml:space="preserve">” </w:instrText>
      </w:r>
      <w:r w:rsidR="00DF5076">
        <w:fldChar w:fldCharType="end"/>
      </w:r>
    </w:p>
    <w:p w14:paraId="55CC6B21" w14:textId="6905E4F3" w:rsidR="006B3975" w:rsidRDefault="006B3975" w:rsidP="006B3975">
      <w:pPr>
        <w:pStyle w:val="aa"/>
        <w:ind w:left="447" w:firstLine="283"/>
      </w:pPr>
      <w:r>
        <w:t>C++11</w:t>
      </w:r>
      <w:r>
        <w:t>版の名前付きミューテックス。</w:t>
      </w:r>
    </w:p>
    <w:p w14:paraId="42B8DB2A" w14:textId="18E8A230" w:rsidR="00DE3BF2" w:rsidRDefault="006B3975" w:rsidP="00DE3BF2">
      <w:pPr>
        <w:pStyle w:val="aa"/>
        <w:ind w:left="447" w:firstLine="283"/>
      </w:pPr>
      <w:r>
        <w:t>言語の標準機能として用意されたミューテックス。</w:t>
      </w:r>
    </w:p>
    <w:p w14:paraId="2FA2D5D8" w14:textId="77777777" w:rsidR="00696651" w:rsidRDefault="005747A1" w:rsidP="00DE3BF2">
      <w:pPr>
        <w:pStyle w:val="aa"/>
        <w:ind w:left="447" w:firstLine="283"/>
      </w:pPr>
      <w:r>
        <w:t>言語標準なのでコードの汎用性が高いことが大きな特徴。クラスオブジェクトとして操作できる点も扱い易い。</w:t>
      </w:r>
    </w:p>
    <w:p w14:paraId="19B21090" w14:textId="14F2811C" w:rsidR="006B3975" w:rsidRDefault="005747A1" w:rsidP="00DE3BF2">
      <w:pPr>
        <w:pStyle w:val="aa"/>
        <w:ind w:left="447" w:firstLine="283"/>
      </w:pPr>
      <w:r>
        <w:t>また、</w:t>
      </w:r>
      <w:r>
        <w:t xml:space="preserve">lock_guard </w:t>
      </w:r>
      <w:r>
        <w:t>クラスなどの</w:t>
      </w:r>
      <w:r>
        <w:t>C++11</w:t>
      </w:r>
      <w:r>
        <w:t>の他のクラスと組み合わせて便利に扱うことができる点も強み。（</w:t>
      </w:r>
      <w:r>
        <w:t xml:space="preserve">lock_guard </w:t>
      </w:r>
      <w:r>
        <w:t>クラスは、いわゆる「</w:t>
      </w:r>
      <w:r>
        <w:rPr>
          <w:rFonts w:hint="eastAsia"/>
        </w:rPr>
        <w:t>Scoped Lock Patter</w:t>
      </w:r>
      <w:r>
        <w:t>n</w:t>
      </w:r>
      <w:r>
        <w:rPr>
          <w:rFonts w:hint="eastAsia"/>
        </w:rPr>
        <w:t>」を提供するクラスで、処理ブロックを抜けるときに自動的にロックを解放する。</w:t>
      </w:r>
      <w:r>
        <w:t>）</w:t>
      </w:r>
    </w:p>
    <w:p w14:paraId="364FC725" w14:textId="2D97A438" w:rsidR="00696651" w:rsidRDefault="00696651" w:rsidP="00DE3BF2">
      <w:pPr>
        <w:pStyle w:val="aa"/>
        <w:ind w:left="447" w:firstLine="283"/>
      </w:pPr>
      <w:r>
        <w:t>タイムアウトを行うための「</w:t>
      </w:r>
      <w:r>
        <w:rPr>
          <w:rFonts w:hint="eastAsia"/>
        </w:rPr>
        <w:t>std::</w:t>
      </w:r>
      <w:r>
        <w:t>timed_mutex</w:t>
      </w:r>
      <w:r>
        <w:t>」、再帰ロックを行うための「</w:t>
      </w:r>
      <w:r>
        <w:rPr>
          <w:rFonts w:hint="eastAsia"/>
        </w:rPr>
        <w:t>std::recursive_mutex</w:t>
      </w:r>
      <w:r>
        <w:rPr>
          <w:rFonts w:hint="eastAsia"/>
        </w:rPr>
        <w:t>」、その両方を組み合わせた「</w:t>
      </w:r>
      <w:r>
        <w:rPr>
          <w:rFonts w:hint="eastAsia"/>
        </w:rPr>
        <w:t>std::recursive_timed_mutex</w:t>
      </w:r>
      <w:r>
        <w:rPr>
          <w:rFonts w:hint="eastAsia"/>
        </w:rPr>
        <w:t>」という亜種もある。</w:t>
      </w:r>
    </w:p>
    <w:p w14:paraId="5A300939" w14:textId="0FD48436" w:rsidR="000D7241" w:rsidRPr="006B3975" w:rsidRDefault="000D7241" w:rsidP="00DE3BF2">
      <w:pPr>
        <w:pStyle w:val="aa"/>
        <w:ind w:left="447" w:firstLine="283"/>
      </w:pPr>
      <w:r>
        <w:t>以下のサンプルは、スレッド生成、スリープ、処理時間計測も含めて、すべて</w:t>
      </w:r>
      <w:r>
        <w:rPr>
          <w:rFonts w:hint="eastAsia"/>
        </w:rPr>
        <w:t>C++11</w:t>
      </w:r>
      <w:r>
        <w:rPr>
          <w:rFonts w:hint="eastAsia"/>
        </w:rPr>
        <w:t>のライブラリのみで扱っている。</w:t>
      </w:r>
    </w:p>
    <w:p w14:paraId="395673AC" w14:textId="28C1BAEA" w:rsidR="006B3975" w:rsidRDefault="006B3975" w:rsidP="006B3975">
      <w:pPr>
        <w:pStyle w:val="aa"/>
        <w:keepNext/>
        <w:widowControl/>
        <w:spacing w:beforeLines="50" w:before="180"/>
        <w:ind w:leftChars="203" w:left="447" w:hangingChars="10" w:hanging="21"/>
      </w:pPr>
      <w:r>
        <w:lastRenderedPageBreak/>
        <w:t>C++11</w:t>
      </w:r>
      <w:r>
        <w:rPr>
          <w:rFonts w:hint="eastAsia"/>
        </w:rPr>
        <w:t>版</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281DDDD3" w14:textId="77777777" w:rsidTr="000A1665">
        <w:tc>
          <w:tcPr>
            <w:tcW w:w="8494" w:type="dxa"/>
          </w:tcPr>
          <w:p w14:paraId="1028E2C2" w14:textId="77777777" w:rsidR="005747A1" w:rsidRDefault="005747A1" w:rsidP="005747A1">
            <w:pPr>
              <w:pStyle w:val="3-"/>
            </w:pPr>
            <w:r>
              <w:t>#include &lt;stdio.h&gt;</w:t>
            </w:r>
          </w:p>
          <w:p w14:paraId="0B8FF4F0" w14:textId="77777777" w:rsidR="005747A1" w:rsidRDefault="005747A1" w:rsidP="005747A1">
            <w:pPr>
              <w:pStyle w:val="3-"/>
            </w:pPr>
            <w:r>
              <w:t>#include &lt;stdlib.h&gt;</w:t>
            </w:r>
          </w:p>
          <w:p w14:paraId="2CB4411A" w14:textId="77777777" w:rsidR="005747A1" w:rsidRDefault="005747A1" w:rsidP="005747A1">
            <w:pPr>
              <w:pStyle w:val="3-"/>
            </w:pPr>
          </w:p>
          <w:p w14:paraId="1A3258D7" w14:textId="77777777" w:rsidR="005747A1" w:rsidRDefault="005747A1" w:rsidP="005747A1">
            <w:pPr>
              <w:pStyle w:val="3-"/>
            </w:pPr>
            <w:r>
              <w:t>#include &lt;thread&gt;</w:t>
            </w:r>
          </w:p>
          <w:p w14:paraId="1886F425" w14:textId="77777777" w:rsidR="005747A1" w:rsidRDefault="005747A1" w:rsidP="005747A1">
            <w:pPr>
              <w:pStyle w:val="3-"/>
            </w:pPr>
            <w:r w:rsidRPr="00A81D77">
              <w:rPr>
                <w:color w:val="FF0000"/>
              </w:rPr>
              <w:t>#include &lt;mutex&gt;</w:t>
            </w:r>
          </w:p>
          <w:p w14:paraId="0C50E039" w14:textId="77777777" w:rsidR="005747A1" w:rsidRDefault="005747A1" w:rsidP="005747A1">
            <w:pPr>
              <w:pStyle w:val="3-"/>
            </w:pPr>
          </w:p>
          <w:p w14:paraId="15B6A7B4" w14:textId="36FED190" w:rsidR="005747A1" w:rsidRDefault="005747A1" w:rsidP="005747A1">
            <w:pPr>
              <w:pStyle w:val="3-"/>
            </w:pPr>
            <w:r>
              <w:rPr>
                <w:rFonts w:hint="eastAsia"/>
              </w:rPr>
              <w:t>#include &lt;chrono&gt;</w:t>
            </w:r>
            <w:r w:rsidR="00AD5E86">
              <w:t xml:space="preserve"> </w:t>
            </w:r>
            <w:r w:rsidRPr="00A81D77">
              <w:rPr>
                <w:rFonts w:hint="eastAsia"/>
                <w:color w:val="00B050"/>
              </w:rPr>
              <w:t>//時間計測用</w:t>
            </w:r>
          </w:p>
          <w:p w14:paraId="33966036" w14:textId="77777777" w:rsidR="00AD5E86" w:rsidRPr="00A81D77" w:rsidRDefault="00AD5E86" w:rsidP="00AD5E86">
            <w:pPr>
              <w:pStyle w:val="3-"/>
              <w:rPr>
                <w:color w:val="00B050"/>
              </w:rPr>
            </w:pPr>
            <w:r w:rsidRPr="005A7C01">
              <w:rPr>
                <w:rFonts w:hint="eastAsia"/>
              </w:rPr>
              <w:t>#include &lt;random&gt;</w:t>
            </w:r>
            <w:r>
              <w:t xml:space="preserve"> </w:t>
            </w:r>
            <w:r w:rsidRPr="00A81D77">
              <w:rPr>
                <w:rFonts w:hint="eastAsia"/>
                <w:color w:val="00B050"/>
              </w:rPr>
              <w:t>//乱数生成用</w:t>
            </w:r>
          </w:p>
          <w:p w14:paraId="3A789A41" w14:textId="77777777" w:rsidR="005A7C01" w:rsidRPr="00AD5E86" w:rsidRDefault="005A7C01" w:rsidP="005747A1">
            <w:pPr>
              <w:pStyle w:val="3-"/>
            </w:pPr>
          </w:p>
          <w:p w14:paraId="59FEFAE4" w14:textId="77777777" w:rsidR="005747A1" w:rsidRPr="00A81D77" w:rsidRDefault="005747A1" w:rsidP="005747A1">
            <w:pPr>
              <w:pStyle w:val="3-"/>
              <w:rPr>
                <w:color w:val="00B050"/>
              </w:rPr>
            </w:pPr>
            <w:r w:rsidRPr="00A81D77">
              <w:rPr>
                <w:rFonts w:hint="eastAsia"/>
                <w:color w:val="00B050"/>
              </w:rPr>
              <w:t>//ミューテックスオブジェクト</w:t>
            </w:r>
          </w:p>
          <w:p w14:paraId="25EBD445" w14:textId="77777777" w:rsidR="005747A1" w:rsidRPr="00A81D77" w:rsidRDefault="005747A1" w:rsidP="005747A1">
            <w:pPr>
              <w:pStyle w:val="3-"/>
              <w:rPr>
                <w:color w:val="FF0000"/>
              </w:rPr>
            </w:pPr>
            <w:r w:rsidRPr="00A81D77">
              <w:rPr>
                <w:color w:val="FF0000"/>
              </w:rPr>
              <w:t>static std::mutex s_mutex;</w:t>
            </w:r>
          </w:p>
          <w:p w14:paraId="633B33EE" w14:textId="77777777" w:rsidR="005747A1" w:rsidRDefault="005747A1" w:rsidP="005747A1">
            <w:pPr>
              <w:pStyle w:val="3-"/>
            </w:pPr>
          </w:p>
          <w:p w14:paraId="71441BA2" w14:textId="77777777" w:rsidR="005747A1" w:rsidRPr="00A81D77" w:rsidRDefault="005747A1" w:rsidP="005747A1">
            <w:pPr>
              <w:pStyle w:val="3-"/>
              <w:rPr>
                <w:color w:val="00B050"/>
              </w:rPr>
            </w:pPr>
            <w:r w:rsidRPr="00A81D77">
              <w:rPr>
                <w:rFonts w:hint="eastAsia"/>
                <w:color w:val="00B050"/>
              </w:rPr>
              <w:t>//共有データ</w:t>
            </w:r>
          </w:p>
          <w:p w14:paraId="5CE4FE73" w14:textId="77777777" w:rsidR="005747A1" w:rsidRDefault="005747A1" w:rsidP="005747A1">
            <w:pPr>
              <w:pStyle w:val="3-"/>
            </w:pPr>
            <w:r>
              <w:t>static int s_commonData = 0;</w:t>
            </w:r>
          </w:p>
          <w:p w14:paraId="5802717F" w14:textId="77777777" w:rsidR="005747A1" w:rsidRDefault="005747A1" w:rsidP="005747A1">
            <w:pPr>
              <w:pStyle w:val="3-"/>
            </w:pPr>
          </w:p>
          <w:p w14:paraId="70C8E84E" w14:textId="77777777" w:rsidR="005747A1" w:rsidRPr="00A81D77" w:rsidRDefault="005747A1" w:rsidP="005747A1">
            <w:pPr>
              <w:pStyle w:val="3-"/>
              <w:rPr>
                <w:color w:val="00B050"/>
              </w:rPr>
            </w:pPr>
            <w:r w:rsidRPr="00A81D77">
              <w:rPr>
                <w:rFonts w:hint="eastAsia"/>
                <w:color w:val="00B050"/>
              </w:rPr>
              <w:t>//スレッド固有データ</w:t>
            </w:r>
          </w:p>
          <w:p w14:paraId="6684EA00" w14:textId="77777777" w:rsidR="005747A1" w:rsidRDefault="005747A1" w:rsidP="005747A1">
            <w:pPr>
              <w:pStyle w:val="3-"/>
            </w:pPr>
            <w:r>
              <w:t>__declspec(thread) int s_tlsData = 0;</w:t>
            </w:r>
          </w:p>
          <w:p w14:paraId="1411F0F9" w14:textId="77777777" w:rsidR="005747A1" w:rsidRPr="00A81D77" w:rsidRDefault="005747A1" w:rsidP="005747A1">
            <w:pPr>
              <w:pStyle w:val="3-"/>
              <w:rPr>
                <w:color w:val="00B050"/>
              </w:rPr>
            </w:pPr>
            <w:r w:rsidRPr="00A81D77">
              <w:rPr>
                <w:rFonts w:hint="eastAsia"/>
                <w:color w:val="00B050"/>
              </w:rPr>
              <w:t>//thread_local int s_tlsData = 0;//Visual C++ 2013 では thread_local キーワードが使えない</w:t>
            </w:r>
          </w:p>
          <w:p w14:paraId="0F563450" w14:textId="77777777" w:rsidR="005747A1" w:rsidRDefault="005747A1" w:rsidP="005747A1">
            <w:pPr>
              <w:pStyle w:val="3-"/>
            </w:pPr>
          </w:p>
          <w:p w14:paraId="792188D9" w14:textId="77777777" w:rsidR="005747A1" w:rsidRPr="00A81D77" w:rsidRDefault="005747A1" w:rsidP="005747A1">
            <w:pPr>
              <w:pStyle w:val="3-"/>
              <w:rPr>
                <w:color w:val="00B050"/>
              </w:rPr>
            </w:pPr>
            <w:r w:rsidRPr="00A81D77">
              <w:rPr>
                <w:rFonts w:hint="eastAsia"/>
                <w:color w:val="00B050"/>
              </w:rPr>
              <w:t>//スレッド</w:t>
            </w:r>
          </w:p>
          <w:p w14:paraId="168BD7FB" w14:textId="77777777" w:rsidR="005747A1" w:rsidRDefault="005747A1" w:rsidP="005747A1">
            <w:pPr>
              <w:pStyle w:val="3-"/>
            </w:pPr>
            <w:r>
              <w:t>void threadFunc(const char* name)</w:t>
            </w:r>
          </w:p>
          <w:p w14:paraId="0DE9886F" w14:textId="77777777" w:rsidR="005747A1" w:rsidRDefault="005747A1" w:rsidP="005747A1">
            <w:pPr>
              <w:pStyle w:val="3-"/>
            </w:pPr>
            <w:r>
              <w:t>{</w:t>
            </w:r>
          </w:p>
          <w:p w14:paraId="5323D268" w14:textId="77777777" w:rsidR="005747A1" w:rsidRPr="00A81D77" w:rsidRDefault="005747A1" w:rsidP="005747A1">
            <w:pPr>
              <w:pStyle w:val="3-"/>
              <w:rPr>
                <w:color w:val="00B050"/>
              </w:rPr>
            </w:pPr>
            <w:r>
              <w:rPr>
                <w:rFonts w:hint="eastAsia"/>
              </w:rPr>
              <w:tab/>
            </w:r>
            <w:r w:rsidRPr="00A81D77">
              <w:rPr>
                <w:rFonts w:hint="eastAsia"/>
                <w:color w:val="00B050"/>
              </w:rPr>
              <w:t>//開始</w:t>
            </w:r>
          </w:p>
          <w:p w14:paraId="204BAF95" w14:textId="77777777" w:rsidR="005747A1" w:rsidRDefault="005747A1" w:rsidP="005747A1">
            <w:pPr>
              <w:pStyle w:val="3-"/>
            </w:pPr>
            <w:r>
              <w:tab/>
              <w:t>printf("- begin:%s -\n", name);</w:t>
            </w:r>
          </w:p>
          <w:p w14:paraId="129BABC4" w14:textId="77777777" w:rsidR="005747A1" w:rsidRDefault="005747A1" w:rsidP="005747A1">
            <w:pPr>
              <w:pStyle w:val="3-"/>
            </w:pPr>
            <w:r>
              <w:tab/>
              <w:t>fflush(stdout);</w:t>
            </w:r>
          </w:p>
          <w:p w14:paraId="29A0951E" w14:textId="77777777" w:rsidR="005A7C01" w:rsidRDefault="005A7C01" w:rsidP="005A7C01">
            <w:pPr>
              <w:pStyle w:val="3-"/>
            </w:pPr>
          </w:p>
          <w:p w14:paraId="10855879" w14:textId="77777777" w:rsidR="005A7C01" w:rsidRPr="00A81D77" w:rsidRDefault="005A7C01" w:rsidP="005A7C01">
            <w:pPr>
              <w:pStyle w:val="3-"/>
              <w:rPr>
                <w:color w:val="00B050"/>
              </w:rPr>
            </w:pPr>
            <w:r>
              <w:rPr>
                <w:rFonts w:hint="eastAsia"/>
              </w:rPr>
              <w:tab/>
            </w:r>
            <w:r w:rsidRPr="00A81D77">
              <w:rPr>
                <w:rFonts w:hint="eastAsia"/>
                <w:color w:val="00B050"/>
              </w:rPr>
              <w:t>//乱数</w:t>
            </w:r>
          </w:p>
          <w:p w14:paraId="669FD2C0" w14:textId="77777777" w:rsidR="005A7C01" w:rsidRDefault="005A7C01" w:rsidP="005A7C01">
            <w:pPr>
              <w:pStyle w:val="3-"/>
            </w:pPr>
            <w:r>
              <w:tab/>
              <w:t>std::random_device seed_gen;</w:t>
            </w:r>
          </w:p>
          <w:p w14:paraId="1C6503D1" w14:textId="496B5F5F" w:rsidR="005A7C01" w:rsidRDefault="005A7C01" w:rsidP="005A7C01">
            <w:pPr>
              <w:pStyle w:val="3-"/>
            </w:pPr>
            <w:r>
              <w:tab/>
              <w:t>std::mt19937 rnd(seed_gen</w:t>
            </w:r>
            <w:r w:rsidR="00A81D77">
              <w:t>()</w:t>
            </w:r>
            <w:r>
              <w:t>);</w:t>
            </w:r>
          </w:p>
          <w:p w14:paraId="7919405D" w14:textId="6A502A43" w:rsidR="005747A1" w:rsidRDefault="005A7C01" w:rsidP="005A7C01">
            <w:pPr>
              <w:pStyle w:val="3-"/>
            </w:pPr>
            <w:r>
              <w:tab/>
              <w:t>std::uniform_int_distribution&lt;int&gt; sleep_time(0, 4);</w:t>
            </w:r>
          </w:p>
          <w:p w14:paraId="2072352B" w14:textId="77777777" w:rsidR="005A7C01" w:rsidRDefault="005A7C01" w:rsidP="005A7C01">
            <w:pPr>
              <w:pStyle w:val="3-"/>
            </w:pPr>
          </w:p>
          <w:p w14:paraId="58C71889" w14:textId="77777777" w:rsidR="005747A1" w:rsidRDefault="005747A1" w:rsidP="005747A1">
            <w:pPr>
              <w:pStyle w:val="3-"/>
            </w:pPr>
            <w:r>
              <w:rPr>
                <w:rFonts w:hint="eastAsia"/>
              </w:rPr>
              <w:tab/>
            </w:r>
            <w:r w:rsidRPr="00A81D77">
              <w:rPr>
                <w:rFonts w:hint="eastAsia"/>
                <w:color w:val="00B050"/>
              </w:rPr>
              <w:t>//処理</w:t>
            </w:r>
          </w:p>
          <w:p w14:paraId="69051735" w14:textId="77777777" w:rsidR="005747A1" w:rsidRDefault="005747A1" w:rsidP="005747A1">
            <w:pPr>
              <w:pStyle w:val="3-"/>
            </w:pPr>
            <w:r>
              <w:tab/>
              <w:t>for (int i = 0; i &lt; 3; ++i)</w:t>
            </w:r>
          </w:p>
          <w:p w14:paraId="03584B7C" w14:textId="77777777" w:rsidR="005747A1" w:rsidRDefault="005747A1" w:rsidP="005747A1">
            <w:pPr>
              <w:pStyle w:val="3-"/>
            </w:pPr>
            <w:r>
              <w:tab/>
              <w:t>{</w:t>
            </w:r>
          </w:p>
          <w:p w14:paraId="6D5497DB" w14:textId="77777777" w:rsidR="005747A1" w:rsidRDefault="005747A1" w:rsidP="005747A1">
            <w:pPr>
              <w:pStyle w:val="3-"/>
            </w:pPr>
            <w:r>
              <w:rPr>
                <w:rFonts w:hint="eastAsia"/>
              </w:rPr>
              <w:tab/>
            </w:r>
            <w:r>
              <w:rPr>
                <w:rFonts w:hint="eastAsia"/>
              </w:rPr>
              <w:tab/>
            </w:r>
            <w:r w:rsidRPr="00A81D77">
              <w:rPr>
                <w:rFonts w:hint="eastAsia"/>
                <w:color w:val="00B050"/>
              </w:rPr>
              <w:t>//ミューテックス取得</w:t>
            </w:r>
          </w:p>
          <w:p w14:paraId="61529528" w14:textId="77777777" w:rsidR="005747A1" w:rsidRPr="00A81D77" w:rsidRDefault="005747A1" w:rsidP="005747A1">
            <w:pPr>
              <w:pStyle w:val="3-"/>
              <w:rPr>
                <w:color w:val="FF0000"/>
              </w:rPr>
            </w:pPr>
            <w:r>
              <w:tab/>
            </w:r>
            <w:r>
              <w:tab/>
            </w:r>
            <w:r w:rsidRPr="00A81D77">
              <w:rPr>
                <w:color w:val="FF0000"/>
              </w:rPr>
              <w:t>s_mutex.lock();</w:t>
            </w:r>
          </w:p>
          <w:p w14:paraId="38310F40" w14:textId="62C5547A" w:rsidR="005747A1" w:rsidRPr="00A81D77" w:rsidRDefault="005747A1" w:rsidP="005747A1">
            <w:pPr>
              <w:pStyle w:val="3-"/>
              <w:rPr>
                <w:color w:val="00B050"/>
              </w:rPr>
            </w:pPr>
            <w:r>
              <w:rPr>
                <w:rFonts w:hint="eastAsia"/>
              </w:rPr>
              <w:tab/>
            </w:r>
            <w:r w:rsidRPr="00A81D77">
              <w:rPr>
                <w:rFonts w:hint="eastAsia"/>
                <w:color w:val="00B050"/>
              </w:rPr>
              <w:t>//</w:t>
            </w:r>
            <w:r w:rsidRPr="00A81D77">
              <w:rPr>
                <w:rFonts w:hint="eastAsia"/>
                <w:color w:val="00B050"/>
              </w:rPr>
              <w:tab/>
            </w:r>
            <w:r w:rsidRPr="00A81D77">
              <w:rPr>
                <w:rFonts w:hint="eastAsia"/>
                <w:color w:val="FF0000"/>
              </w:rPr>
              <w:t>s_mutex.try_lock();</w:t>
            </w:r>
            <w:r w:rsidRPr="00A81D77">
              <w:rPr>
                <w:rFonts w:hint="eastAsia"/>
                <w:color w:val="00B050"/>
              </w:rPr>
              <w:t>//</w:t>
            </w:r>
            <w:r w:rsidR="00AD5E86">
              <w:rPr>
                <w:rFonts w:hint="eastAsia"/>
                <w:color w:val="00B050"/>
              </w:rPr>
              <w:t>ロックを</w:t>
            </w:r>
            <w:r w:rsidRPr="00A81D77">
              <w:rPr>
                <w:rFonts w:hint="eastAsia"/>
                <w:color w:val="00B050"/>
              </w:rPr>
              <w:t>取得できない時に他の処理を行いたい場合は try_lock() を使用する</w:t>
            </w:r>
          </w:p>
          <w:p w14:paraId="08DEF3BA" w14:textId="77777777" w:rsidR="00696651" w:rsidRPr="00A81D77" w:rsidRDefault="00696651" w:rsidP="00696651">
            <w:pPr>
              <w:pStyle w:val="3-"/>
              <w:rPr>
                <w:color w:val="00B050"/>
              </w:rPr>
            </w:pPr>
            <w:r w:rsidRPr="00A81D77">
              <w:rPr>
                <w:rFonts w:hint="eastAsia"/>
                <w:color w:val="00B050"/>
              </w:rPr>
              <w:tab/>
            </w:r>
            <w:r w:rsidRPr="00A81D77">
              <w:rPr>
                <w:rFonts w:hint="eastAsia"/>
                <w:color w:val="00B050"/>
              </w:rPr>
              <w:tab/>
              <w:t xml:space="preserve">                   //タイムアウトしたい場合は timed_mutex クラスを使用する</w:t>
            </w:r>
          </w:p>
          <w:p w14:paraId="4D22DD6C" w14:textId="6C38E668" w:rsidR="005747A1" w:rsidRPr="00A81D77" w:rsidRDefault="00696651" w:rsidP="00696651">
            <w:pPr>
              <w:pStyle w:val="3-"/>
              <w:rPr>
                <w:color w:val="00B050"/>
              </w:rPr>
            </w:pPr>
            <w:r w:rsidRPr="00A81D77">
              <w:rPr>
                <w:rFonts w:hint="eastAsia"/>
                <w:color w:val="00B050"/>
              </w:rPr>
              <w:tab/>
            </w:r>
            <w:r w:rsidRPr="00A81D77">
              <w:rPr>
                <w:rFonts w:hint="eastAsia"/>
                <w:color w:val="00B050"/>
              </w:rPr>
              <w:tab/>
              <w:t xml:space="preserve">                   //再帰ロックしたい場合は recursive_mutex クラスを使用する</w:t>
            </w:r>
          </w:p>
          <w:p w14:paraId="5DEC1AB1" w14:textId="77777777" w:rsidR="00696651" w:rsidRDefault="00696651" w:rsidP="00696651">
            <w:pPr>
              <w:pStyle w:val="3-"/>
            </w:pPr>
          </w:p>
          <w:p w14:paraId="4D954389" w14:textId="77777777" w:rsidR="005747A1" w:rsidRPr="00A81D77" w:rsidRDefault="005747A1" w:rsidP="005747A1">
            <w:pPr>
              <w:pStyle w:val="3-"/>
              <w:rPr>
                <w:color w:val="00B050"/>
              </w:rPr>
            </w:pPr>
            <w:r>
              <w:rPr>
                <w:rFonts w:hint="eastAsia"/>
              </w:rPr>
              <w:tab/>
            </w:r>
            <w:r>
              <w:rPr>
                <w:rFonts w:hint="eastAsia"/>
              </w:rPr>
              <w:tab/>
            </w:r>
            <w:r w:rsidRPr="00A81D77">
              <w:rPr>
                <w:rFonts w:hint="eastAsia"/>
                <w:color w:val="00B050"/>
              </w:rPr>
              <w:t>//データ表示（前）</w:t>
            </w:r>
          </w:p>
          <w:p w14:paraId="724CCDA9" w14:textId="77777777" w:rsidR="005747A1" w:rsidRDefault="005747A1" w:rsidP="005747A1">
            <w:pPr>
              <w:pStyle w:val="3-"/>
            </w:pPr>
            <w:r>
              <w:tab/>
            </w:r>
            <w:r>
              <w:tab/>
              <w:t>printf("%s: [BEFORE] commonData=%d, tlsData=%d\n", name, s_commonData, s_tlsData);</w:t>
            </w:r>
          </w:p>
          <w:p w14:paraId="077AC602" w14:textId="77777777" w:rsidR="005747A1" w:rsidRDefault="005747A1" w:rsidP="005747A1">
            <w:pPr>
              <w:pStyle w:val="3-"/>
            </w:pPr>
            <w:r>
              <w:tab/>
            </w:r>
            <w:r>
              <w:tab/>
              <w:t>fflush(stdout);</w:t>
            </w:r>
          </w:p>
          <w:p w14:paraId="0C0AE6B7" w14:textId="77777777" w:rsidR="005747A1" w:rsidRDefault="005747A1" w:rsidP="005747A1">
            <w:pPr>
              <w:pStyle w:val="3-"/>
            </w:pPr>
          </w:p>
          <w:p w14:paraId="19419F7F" w14:textId="77777777" w:rsidR="005747A1" w:rsidRDefault="005747A1" w:rsidP="005747A1">
            <w:pPr>
              <w:pStyle w:val="3-"/>
            </w:pPr>
            <w:r>
              <w:rPr>
                <w:rFonts w:hint="eastAsia"/>
              </w:rPr>
              <w:tab/>
            </w:r>
            <w:r>
              <w:rPr>
                <w:rFonts w:hint="eastAsia"/>
              </w:rPr>
              <w:tab/>
            </w:r>
            <w:r w:rsidRPr="00A81D77">
              <w:rPr>
                <w:rFonts w:hint="eastAsia"/>
                <w:color w:val="00B050"/>
              </w:rPr>
              <w:t>//データ取得</w:t>
            </w:r>
          </w:p>
          <w:p w14:paraId="05909AA4" w14:textId="77777777" w:rsidR="005747A1" w:rsidRDefault="005747A1" w:rsidP="005747A1">
            <w:pPr>
              <w:pStyle w:val="3-"/>
            </w:pPr>
            <w:r>
              <w:tab/>
            </w:r>
            <w:r>
              <w:tab/>
              <w:t>int common_data = s_commonData;</w:t>
            </w:r>
          </w:p>
          <w:p w14:paraId="17892E58" w14:textId="77777777" w:rsidR="005747A1" w:rsidRDefault="005747A1" w:rsidP="005747A1">
            <w:pPr>
              <w:pStyle w:val="3-"/>
            </w:pPr>
            <w:r>
              <w:tab/>
            </w:r>
            <w:r>
              <w:tab/>
              <w:t>int tls_data = s_tlsData;</w:t>
            </w:r>
          </w:p>
          <w:p w14:paraId="04C39241" w14:textId="77777777" w:rsidR="005747A1" w:rsidRDefault="005747A1" w:rsidP="005747A1">
            <w:pPr>
              <w:pStyle w:val="3-"/>
            </w:pPr>
          </w:p>
          <w:p w14:paraId="5DCE8880" w14:textId="77777777" w:rsidR="005747A1" w:rsidRPr="00A81D77" w:rsidRDefault="005747A1" w:rsidP="005747A1">
            <w:pPr>
              <w:pStyle w:val="3-"/>
              <w:rPr>
                <w:color w:val="00B050"/>
              </w:rPr>
            </w:pPr>
            <w:r>
              <w:rPr>
                <w:rFonts w:hint="eastAsia"/>
              </w:rPr>
              <w:tab/>
            </w:r>
            <w:r>
              <w:rPr>
                <w:rFonts w:hint="eastAsia"/>
              </w:rPr>
              <w:tab/>
            </w:r>
            <w:r w:rsidRPr="00A81D77">
              <w:rPr>
                <w:rFonts w:hint="eastAsia"/>
                <w:color w:val="00B050"/>
              </w:rPr>
              <w:t>//データ更新</w:t>
            </w:r>
          </w:p>
          <w:p w14:paraId="57577BE0" w14:textId="77777777" w:rsidR="005747A1" w:rsidRDefault="005747A1" w:rsidP="005747A1">
            <w:pPr>
              <w:pStyle w:val="3-"/>
            </w:pPr>
            <w:r>
              <w:tab/>
            </w:r>
            <w:r>
              <w:tab/>
              <w:t>++common_data;</w:t>
            </w:r>
          </w:p>
          <w:p w14:paraId="5238375C" w14:textId="77777777" w:rsidR="005747A1" w:rsidRDefault="005747A1" w:rsidP="005747A1">
            <w:pPr>
              <w:pStyle w:val="3-"/>
            </w:pPr>
            <w:r>
              <w:tab/>
            </w:r>
            <w:r>
              <w:tab/>
              <w:t>++tls_data;</w:t>
            </w:r>
          </w:p>
          <w:p w14:paraId="51B0AF58" w14:textId="77777777" w:rsidR="005747A1" w:rsidRDefault="005747A1" w:rsidP="005747A1">
            <w:pPr>
              <w:pStyle w:val="3-"/>
            </w:pPr>
          </w:p>
          <w:p w14:paraId="0243A488" w14:textId="77777777" w:rsidR="005747A1" w:rsidRDefault="005747A1" w:rsidP="005747A1">
            <w:pPr>
              <w:pStyle w:val="3-"/>
            </w:pPr>
            <w:r>
              <w:rPr>
                <w:rFonts w:hint="eastAsia"/>
              </w:rPr>
              <w:tab/>
            </w:r>
            <w:r>
              <w:rPr>
                <w:rFonts w:hint="eastAsia"/>
              </w:rPr>
              <w:tab/>
            </w:r>
            <w:r w:rsidRPr="00A81D77">
              <w:rPr>
                <w:rFonts w:hint="eastAsia"/>
                <w:color w:val="00B050"/>
              </w:rPr>
              <w:t>//若干ランダムでスリープ（0～4 msec）</w:t>
            </w:r>
          </w:p>
          <w:p w14:paraId="780B958C" w14:textId="4AD43112" w:rsidR="005747A1" w:rsidRDefault="005747A1" w:rsidP="005747A1">
            <w:pPr>
              <w:pStyle w:val="3-"/>
            </w:pPr>
            <w:r>
              <w:tab/>
            </w:r>
            <w:r>
              <w:tab/>
              <w:t>std::this_thread::sleep_for(std::chrono::milliseconds(</w:t>
            </w:r>
            <w:r w:rsidR="00A81D77" w:rsidRPr="00A81D77">
              <w:t>sleep_time(rnd)</w:t>
            </w:r>
            <w:r>
              <w:t>));</w:t>
            </w:r>
          </w:p>
          <w:p w14:paraId="6F751924" w14:textId="77777777" w:rsidR="005747A1" w:rsidRDefault="005747A1" w:rsidP="005747A1">
            <w:pPr>
              <w:pStyle w:val="3-"/>
            </w:pPr>
          </w:p>
          <w:p w14:paraId="7A525F9A" w14:textId="77777777" w:rsidR="005747A1" w:rsidRDefault="005747A1" w:rsidP="005747A1">
            <w:pPr>
              <w:pStyle w:val="3-"/>
            </w:pPr>
            <w:r>
              <w:rPr>
                <w:rFonts w:hint="eastAsia"/>
              </w:rPr>
              <w:tab/>
            </w:r>
            <w:r>
              <w:rPr>
                <w:rFonts w:hint="eastAsia"/>
              </w:rPr>
              <w:tab/>
            </w:r>
            <w:r w:rsidRPr="00A81D77">
              <w:rPr>
                <w:rFonts w:hint="eastAsia"/>
                <w:color w:val="00B050"/>
              </w:rPr>
              <w:t>//データ書き戻し</w:t>
            </w:r>
          </w:p>
          <w:p w14:paraId="452A9BF1" w14:textId="77777777" w:rsidR="005747A1" w:rsidRDefault="005747A1" w:rsidP="005747A1">
            <w:pPr>
              <w:pStyle w:val="3-"/>
            </w:pPr>
            <w:r>
              <w:tab/>
            </w:r>
            <w:r>
              <w:tab/>
              <w:t>s_commonData = common_data;</w:t>
            </w:r>
          </w:p>
          <w:p w14:paraId="0EAD5647" w14:textId="77777777" w:rsidR="005747A1" w:rsidRDefault="005747A1" w:rsidP="005747A1">
            <w:pPr>
              <w:pStyle w:val="3-"/>
            </w:pPr>
            <w:r>
              <w:tab/>
            </w:r>
            <w:r>
              <w:tab/>
              <w:t>s_tlsData = tls_data;</w:t>
            </w:r>
          </w:p>
          <w:p w14:paraId="2AD3A096" w14:textId="77777777" w:rsidR="005747A1" w:rsidRDefault="005747A1" w:rsidP="005747A1">
            <w:pPr>
              <w:pStyle w:val="3-"/>
            </w:pPr>
          </w:p>
          <w:p w14:paraId="13C45637" w14:textId="77777777" w:rsidR="005747A1" w:rsidRPr="00A81D77" w:rsidRDefault="005747A1" w:rsidP="005747A1">
            <w:pPr>
              <w:pStyle w:val="3-"/>
              <w:rPr>
                <w:color w:val="00B050"/>
              </w:rPr>
            </w:pPr>
            <w:r>
              <w:rPr>
                <w:rFonts w:hint="eastAsia"/>
              </w:rPr>
              <w:tab/>
            </w:r>
            <w:r>
              <w:rPr>
                <w:rFonts w:hint="eastAsia"/>
              </w:rPr>
              <w:tab/>
            </w:r>
            <w:r w:rsidRPr="00A81D77">
              <w:rPr>
                <w:rFonts w:hint="eastAsia"/>
                <w:color w:val="00B050"/>
              </w:rPr>
              <w:t>//データ表示（後）</w:t>
            </w:r>
          </w:p>
          <w:p w14:paraId="6E2C268A" w14:textId="77777777" w:rsidR="005747A1" w:rsidRDefault="005747A1" w:rsidP="005747A1">
            <w:pPr>
              <w:pStyle w:val="3-"/>
            </w:pPr>
            <w:r>
              <w:tab/>
            </w:r>
            <w:r>
              <w:tab/>
              <w:t>printf("%s: [AFTER]  commonData=%d, tlsData=%d\n", name, s_commonData, s_tlsData);</w:t>
            </w:r>
          </w:p>
          <w:p w14:paraId="2ECF5C91" w14:textId="77777777" w:rsidR="005747A1" w:rsidRDefault="005747A1" w:rsidP="005747A1">
            <w:pPr>
              <w:pStyle w:val="3-"/>
            </w:pPr>
            <w:r>
              <w:tab/>
            </w:r>
            <w:r>
              <w:tab/>
              <w:t>fflush(stdout);</w:t>
            </w:r>
          </w:p>
          <w:p w14:paraId="641EF7D2" w14:textId="77777777" w:rsidR="005747A1" w:rsidRDefault="005747A1" w:rsidP="005747A1">
            <w:pPr>
              <w:pStyle w:val="3-"/>
            </w:pPr>
          </w:p>
          <w:p w14:paraId="131628A1" w14:textId="77777777" w:rsidR="005747A1" w:rsidRDefault="005747A1" w:rsidP="005747A1">
            <w:pPr>
              <w:pStyle w:val="3-"/>
            </w:pPr>
            <w:r>
              <w:rPr>
                <w:rFonts w:hint="eastAsia"/>
              </w:rPr>
              <w:lastRenderedPageBreak/>
              <w:tab/>
            </w:r>
            <w:r>
              <w:rPr>
                <w:rFonts w:hint="eastAsia"/>
              </w:rPr>
              <w:tab/>
            </w:r>
            <w:r w:rsidRPr="00A81D77">
              <w:rPr>
                <w:rFonts w:hint="eastAsia"/>
                <w:color w:val="00B050"/>
              </w:rPr>
              <w:t>//ミューテックス解放</w:t>
            </w:r>
          </w:p>
          <w:p w14:paraId="54216D32" w14:textId="77777777" w:rsidR="005747A1" w:rsidRPr="00A81D77" w:rsidRDefault="005747A1" w:rsidP="005747A1">
            <w:pPr>
              <w:pStyle w:val="3-"/>
              <w:rPr>
                <w:color w:val="FF0000"/>
              </w:rPr>
            </w:pPr>
            <w:r>
              <w:tab/>
            </w:r>
            <w:r>
              <w:tab/>
            </w:r>
            <w:r w:rsidRPr="00A81D77">
              <w:rPr>
                <w:color w:val="FF0000"/>
              </w:rPr>
              <w:t>s_mutex.unlock();</w:t>
            </w:r>
          </w:p>
          <w:p w14:paraId="216706A9" w14:textId="77777777" w:rsidR="005747A1" w:rsidRDefault="005747A1" w:rsidP="005747A1">
            <w:pPr>
              <w:pStyle w:val="3-"/>
            </w:pPr>
            <w:r>
              <w:tab/>
            </w:r>
            <w:r>
              <w:tab/>
            </w:r>
          </w:p>
          <w:p w14:paraId="08773FAA" w14:textId="77777777" w:rsidR="005747A1" w:rsidRDefault="005747A1" w:rsidP="005747A1">
            <w:pPr>
              <w:pStyle w:val="3-"/>
            </w:pPr>
            <w:r>
              <w:rPr>
                <w:rFonts w:hint="eastAsia"/>
              </w:rPr>
              <w:tab/>
            </w:r>
            <w:r>
              <w:rPr>
                <w:rFonts w:hint="eastAsia"/>
              </w:rPr>
              <w:tab/>
            </w:r>
            <w:r w:rsidRPr="00A81D77">
              <w:rPr>
                <w:rFonts w:hint="eastAsia"/>
                <w:color w:val="00B050"/>
              </w:rPr>
              <w:t>//スレッド切り替えのためのスリープ</w:t>
            </w:r>
          </w:p>
          <w:p w14:paraId="61D20E0F" w14:textId="77777777" w:rsidR="005747A1" w:rsidRDefault="005747A1" w:rsidP="005747A1">
            <w:pPr>
              <w:pStyle w:val="3-"/>
            </w:pPr>
            <w:r>
              <w:tab/>
            </w:r>
            <w:r>
              <w:tab/>
              <w:t>std::this_thread::sleep_for(std::chrono::milliseconds(0));</w:t>
            </w:r>
          </w:p>
          <w:p w14:paraId="52724338" w14:textId="77777777" w:rsidR="005747A1" w:rsidRPr="00A81D77" w:rsidRDefault="005747A1" w:rsidP="005747A1">
            <w:pPr>
              <w:pStyle w:val="3-"/>
              <w:rPr>
                <w:color w:val="00B050"/>
              </w:rPr>
            </w:pPr>
            <w:r>
              <w:rPr>
                <w:rFonts w:hint="eastAsia"/>
              </w:rPr>
              <w:tab/>
            </w:r>
            <w:r w:rsidRPr="00A81D77">
              <w:rPr>
                <w:rFonts w:hint="eastAsia"/>
                <w:color w:val="00B050"/>
              </w:rPr>
              <w:t>//</w:t>
            </w:r>
            <w:r w:rsidRPr="00A81D77">
              <w:rPr>
                <w:rFonts w:hint="eastAsia"/>
                <w:color w:val="00B050"/>
              </w:rPr>
              <w:tab/>
              <w:t>//スレッド切り替え</w:t>
            </w:r>
          </w:p>
          <w:p w14:paraId="04899928" w14:textId="77777777" w:rsidR="005747A1" w:rsidRPr="00A81D77" w:rsidRDefault="005747A1" w:rsidP="005747A1">
            <w:pPr>
              <w:pStyle w:val="3-"/>
              <w:rPr>
                <w:color w:val="00B050"/>
              </w:rPr>
            </w:pPr>
            <w:r w:rsidRPr="00A81D77">
              <w:rPr>
                <w:rFonts w:hint="eastAsia"/>
                <w:color w:val="00B050"/>
              </w:rPr>
              <w:tab/>
              <w:t>//</w:t>
            </w:r>
            <w:r w:rsidRPr="00A81D77">
              <w:rPr>
                <w:rFonts w:hint="eastAsia"/>
                <w:color w:val="00B050"/>
              </w:rPr>
              <w:tab/>
              <w:t>std::this_thread::yield();//OSに任せて再スケジューリング</w:t>
            </w:r>
          </w:p>
          <w:p w14:paraId="2DC556E5" w14:textId="77777777" w:rsidR="005747A1" w:rsidRDefault="005747A1" w:rsidP="005747A1">
            <w:pPr>
              <w:pStyle w:val="3-"/>
            </w:pPr>
            <w:r>
              <w:tab/>
              <w:t>}</w:t>
            </w:r>
          </w:p>
          <w:p w14:paraId="06A34DFC" w14:textId="77777777" w:rsidR="005747A1" w:rsidRDefault="005747A1" w:rsidP="005747A1">
            <w:pPr>
              <w:pStyle w:val="3-"/>
            </w:pPr>
          </w:p>
          <w:p w14:paraId="41F37844" w14:textId="77777777" w:rsidR="005747A1" w:rsidRPr="00A81D77" w:rsidRDefault="005747A1" w:rsidP="005747A1">
            <w:pPr>
              <w:pStyle w:val="3-"/>
              <w:rPr>
                <w:color w:val="00B050"/>
              </w:rPr>
            </w:pPr>
            <w:r>
              <w:rPr>
                <w:rFonts w:hint="eastAsia"/>
              </w:rPr>
              <w:tab/>
            </w:r>
            <w:r w:rsidRPr="00A81D77">
              <w:rPr>
                <w:rFonts w:hint="eastAsia"/>
                <w:color w:val="00B050"/>
              </w:rPr>
              <w:t>//終了</w:t>
            </w:r>
          </w:p>
          <w:p w14:paraId="345999A0" w14:textId="77777777" w:rsidR="005747A1" w:rsidRDefault="005747A1" w:rsidP="005747A1">
            <w:pPr>
              <w:pStyle w:val="3-"/>
            </w:pPr>
            <w:r>
              <w:tab/>
              <w:t>printf("- end:%s -\n", name);</w:t>
            </w:r>
          </w:p>
          <w:p w14:paraId="6C676F8E" w14:textId="77777777" w:rsidR="005747A1" w:rsidRDefault="005747A1" w:rsidP="005747A1">
            <w:pPr>
              <w:pStyle w:val="3-"/>
            </w:pPr>
            <w:r>
              <w:tab/>
              <w:t>fflush(stdout);</w:t>
            </w:r>
          </w:p>
          <w:p w14:paraId="572F9205" w14:textId="77777777" w:rsidR="005747A1" w:rsidRDefault="005747A1" w:rsidP="005747A1">
            <w:pPr>
              <w:pStyle w:val="3-"/>
            </w:pPr>
            <w:r>
              <w:t>}</w:t>
            </w:r>
          </w:p>
          <w:p w14:paraId="5701B856" w14:textId="77777777" w:rsidR="005747A1" w:rsidRDefault="005747A1" w:rsidP="005747A1">
            <w:pPr>
              <w:pStyle w:val="3-"/>
            </w:pPr>
          </w:p>
          <w:p w14:paraId="78099202" w14:textId="77777777" w:rsidR="005747A1" w:rsidRPr="00A81D77" w:rsidRDefault="005747A1" w:rsidP="005747A1">
            <w:pPr>
              <w:pStyle w:val="3-"/>
              <w:rPr>
                <w:color w:val="00B050"/>
              </w:rPr>
            </w:pPr>
            <w:r w:rsidRPr="00A81D77">
              <w:rPr>
                <w:rFonts w:hint="eastAsia"/>
                <w:color w:val="00B050"/>
              </w:rPr>
              <w:t>//テスト</w:t>
            </w:r>
          </w:p>
          <w:p w14:paraId="22333D9B" w14:textId="77777777" w:rsidR="005747A1" w:rsidRDefault="005747A1" w:rsidP="005747A1">
            <w:pPr>
              <w:pStyle w:val="3-"/>
            </w:pPr>
            <w:r>
              <w:t>int main(const int argc, const char* argv[])</w:t>
            </w:r>
          </w:p>
          <w:p w14:paraId="22CF25EC" w14:textId="77777777" w:rsidR="005747A1" w:rsidRDefault="005747A1" w:rsidP="005747A1">
            <w:pPr>
              <w:pStyle w:val="3-"/>
            </w:pPr>
            <w:r>
              <w:t>{</w:t>
            </w:r>
          </w:p>
          <w:p w14:paraId="7FEE9490" w14:textId="77777777" w:rsidR="005747A1" w:rsidRDefault="005747A1" w:rsidP="005747A1">
            <w:pPr>
              <w:pStyle w:val="3-"/>
              <w:rPr>
                <w:color w:val="00B050"/>
              </w:rPr>
            </w:pPr>
            <w:r>
              <w:rPr>
                <w:rFonts w:hint="eastAsia"/>
              </w:rPr>
              <w:tab/>
            </w:r>
            <w:r w:rsidRPr="00A81D77">
              <w:rPr>
                <w:rFonts w:hint="eastAsia"/>
                <w:color w:val="00B050"/>
              </w:rPr>
              <w:t>//スレッド作成</w:t>
            </w:r>
          </w:p>
          <w:p w14:paraId="3E8227EA" w14:textId="2782ED4C" w:rsidR="00AD5E86" w:rsidRPr="00A81D77" w:rsidRDefault="00AD5E86" w:rsidP="005747A1">
            <w:pPr>
              <w:pStyle w:val="3-"/>
              <w:rPr>
                <w:color w:val="00B050"/>
              </w:rPr>
            </w:pPr>
            <w:r>
              <w:rPr>
                <w:color w:val="00B050"/>
              </w:rPr>
              <w:tab/>
              <w:t>//</w:t>
            </w:r>
            <w:r>
              <w:rPr>
                <w:rFonts w:hint="eastAsia"/>
                <w:color w:val="00B050"/>
              </w:rPr>
              <w:t>※スタックサイズ指定方法不明</w:t>
            </w:r>
          </w:p>
          <w:p w14:paraId="7EC6639A" w14:textId="77777777" w:rsidR="005747A1" w:rsidRDefault="005747A1" w:rsidP="005747A1">
            <w:pPr>
              <w:pStyle w:val="3-"/>
            </w:pPr>
            <w:r>
              <w:rPr>
                <w:rFonts w:hint="eastAsia"/>
              </w:rPr>
              <w:tab/>
              <w:t>std::thread thread_obj1 = std::thread(threadFunc, "太郎");</w:t>
            </w:r>
          </w:p>
          <w:p w14:paraId="1BE7FE90" w14:textId="77777777" w:rsidR="005747A1" w:rsidRDefault="005747A1" w:rsidP="005747A1">
            <w:pPr>
              <w:pStyle w:val="3-"/>
            </w:pPr>
            <w:r>
              <w:rPr>
                <w:rFonts w:hint="eastAsia"/>
              </w:rPr>
              <w:tab/>
              <w:t>std::thread thread_obj2 = std::thread(threadFunc, "次郎");</w:t>
            </w:r>
          </w:p>
          <w:p w14:paraId="2E1D9848" w14:textId="77777777" w:rsidR="005747A1" w:rsidRDefault="005747A1" w:rsidP="005747A1">
            <w:pPr>
              <w:pStyle w:val="3-"/>
            </w:pPr>
            <w:r>
              <w:rPr>
                <w:rFonts w:hint="eastAsia"/>
              </w:rPr>
              <w:tab/>
              <w:t>std::thread thread_obj3 = std::thread(threadFunc, "三郎");</w:t>
            </w:r>
          </w:p>
          <w:p w14:paraId="4067BDF3" w14:textId="77777777" w:rsidR="005747A1" w:rsidRDefault="005747A1" w:rsidP="005747A1">
            <w:pPr>
              <w:pStyle w:val="3-"/>
            </w:pPr>
            <w:r>
              <w:tab/>
            </w:r>
          </w:p>
          <w:p w14:paraId="66EEEB2B" w14:textId="77777777" w:rsidR="005747A1" w:rsidRPr="00A81D77" w:rsidRDefault="005747A1" w:rsidP="005747A1">
            <w:pPr>
              <w:pStyle w:val="3-"/>
              <w:rPr>
                <w:color w:val="00B050"/>
              </w:rPr>
            </w:pPr>
            <w:r>
              <w:rPr>
                <w:rFonts w:hint="eastAsia"/>
              </w:rPr>
              <w:tab/>
            </w:r>
            <w:r w:rsidRPr="00A81D77">
              <w:rPr>
                <w:rFonts w:hint="eastAsia"/>
                <w:color w:val="00B050"/>
              </w:rPr>
              <w:t>//スレッド終了待ち</w:t>
            </w:r>
          </w:p>
          <w:p w14:paraId="76C0ACEE" w14:textId="77777777" w:rsidR="005747A1" w:rsidRDefault="005747A1" w:rsidP="005747A1">
            <w:pPr>
              <w:pStyle w:val="3-"/>
            </w:pPr>
            <w:r>
              <w:tab/>
              <w:t>thread_obj1.join();</w:t>
            </w:r>
          </w:p>
          <w:p w14:paraId="58B71E45" w14:textId="77777777" w:rsidR="005747A1" w:rsidRDefault="005747A1" w:rsidP="005747A1">
            <w:pPr>
              <w:pStyle w:val="3-"/>
            </w:pPr>
            <w:r>
              <w:tab/>
              <w:t>thread_obj2.join();</w:t>
            </w:r>
          </w:p>
          <w:p w14:paraId="041127FE" w14:textId="77777777" w:rsidR="005747A1" w:rsidRDefault="005747A1" w:rsidP="005747A1">
            <w:pPr>
              <w:pStyle w:val="3-"/>
            </w:pPr>
            <w:r>
              <w:tab/>
              <w:t>thread_obj3.join();</w:t>
            </w:r>
          </w:p>
          <w:p w14:paraId="2137F678" w14:textId="77777777" w:rsidR="005747A1" w:rsidRDefault="005747A1" w:rsidP="005747A1">
            <w:pPr>
              <w:pStyle w:val="3-"/>
            </w:pPr>
          </w:p>
          <w:p w14:paraId="7AF72019" w14:textId="77777777" w:rsidR="005747A1" w:rsidRDefault="005747A1" w:rsidP="005747A1">
            <w:pPr>
              <w:pStyle w:val="3-"/>
            </w:pPr>
            <w:r>
              <w:rPr>
                <w:rFonts w:hint="eastAsia"/>
              </w:rPr>
              <w:tab/>
            </w:r>
            <w:r w:rsidRPr="00A81D77">
              <w:rPr>
                <w:rFonts w:hint="eastAsia"/>
                <w:color w:val="00B050"/>
              </w:rPr>
              <w:t>//ミューテックスの取得と解放を大量に実行して時間を計測</w:t>
            </w:r>
          </w:p>
          <w:p w14:paraId="75975C5C" w14:textId="77777777" w:rsidR="005747A1" w:rsidRDefault="005747A1" w:rsidP="005747A1">
            <w:pPr>
              <w:pStyle w:val="3-"/>
            </w:pPr>
            <w:r>
              <w:tab/>
              <w:t>{</w:t>
            </w:r>
          </w:p>
          <w:p w14:paraId="4ABF2A3C" w14:textId="77777777" w:rsidR="005747A1" w:rsidRDefault="005747A1" w:rsidP="005747A1">
            <w:pPr>
              <w:pStyle w:val="3-"/>
            </w:pPr>
            <w:r>
              <w:tab/>
            </w:r>
            <w:r>
              <w:tab/>
              <w:t>auto begin = std::chrono::high_resolution_clock::now();</w:t>
            </w:r>
          </w:p>
          <w:p w14:paraId="22C42088" w14:textId="77777777" w:rsidR="005747A1" w:rsidRDefault="005747A1" w:rsidP="005747A1">
            <w:pPr>
              <w:pStyle w:val="3-"/>
            </w:pPr>
            <w:r>
              <w:tab/>
            </w:r>
            <w:r>
              <w:tab/>
              <w:t>static const int TEST_TIMES = 10000000;</w:t>
            </w:r>
          </w:p>
          <w:p w14:paraId="5920C7FD" w14:textId="77777777" w:rsidR="005747A1" w:rsidRDefault="005747A1" w:rsidP="005747A1">
            <w:pPr>
              <w:pStyle w:val="3-"/>
            </w:pPr>
            <w:r>
              <w:tab/>
            </w:r>
            <w:r>
              <w:tab/>
              <w:t>for (int i = 0; i &lt; TEST_TIMES; ++i)</w:t>
            </w:r>
          </w:p>
          <w:p w14:paraId="59A512CB" w14:textId="77777777" w:rsidR="005747A1" w:rsidRDefault="005747A1" w:rsidP="005747A1">
            <w:pPr>
              <w:pStyle w:val="3-"/>
            </w:pPr>
            <w:r>
              <w:tab/>
            </w:r>
            <w:r>
              <w:tab/>
              <w:t>{</w:t>
            </w:r>
          </w:p>
          <w:p w14:paraId="2CCEE671" w14:textId="77777777" w:rsidR="005747A1" w:rsidRPr="00A81D77" w:rsidRDefault="005747A1" w:rsidP="005747A1">
            <w:pPr>
              <w:pStyle w:val="3-"/>
              <w:rPr>
                <w:color w:val="FF0000"/>
              </w:rPr>
            </w:pPr>
            <w:r>
              <w:tab/>
            </w:r>
            <w:r>
              <w:tab/>
            </w:r>
            <w:r>
              <w:tab/>
            </w:r>
            <w:r w:rsidRPr="00A81D77">
              <w:rPr>
                <w:color w:val="FF0000"/>
              </w:rPr>
              <w:t>s_mutex.lock();</w:t>
            </w:r>
          </w:p>
          <w:p w14:paraId="186B37B9" w14:textId="77777777" w:rsidR="005747A1" w:rsidRPr="00A81D77" w:rsidRDefault="005747A1" w:rsidP="005747A1">
            <w:pPr>
              <w:pStyle w:val="3-"/>
              <w:rPr>
                <w:color w:val="FF0000"/>
              </w:rPr>
            </w:pPr>
            <w:r w:rsidRPr="00A81D77">
              <w:rPr>
                <w:color w:val="FF0000"/>
              </w:rPr>
              <w:tab/>
            </w:r>
            <w:r w:rsidRPr="00A81D77">
              <w:rPr>
                <w:color w:val="FF0000"/>
              </w:rPr>
              <w:tab/>
            </w:r>
            <w:r w:rsidRPr="00A81D77">
              <w:rPr>
                <w:color w:val="FF0000"/>
              </w:rPr>
              <w:tab/>
              <w:t>s_mutex.unlock();</w:t>
            </w:r>
          </w:p>
          <w:p w14:paraId="6445704C" w14:textId="77777777" w:rsidR="005747A1" w:rsidRDefault="005747A1" w:rsidP="005747A1">
            <w:pPr>
              <w:pStyle w:val="3-"/>
            </w:pPr>
            <w:r>
              <w:tab/>
            </w:r>
            <w:r>
              <w:tab/>
              <w:t>}</w:t>
            </w:r>
          </w:p>
          <w:p w14:paraId="56F2075F" w14:textId="77777777" w:rsidR="005747A1" w:rsidRDefault="005747A1" w:rsidP="005747A1">
            <w:pPr>
              <w:pStyle w:val="3-"/>
            </w:pPr>
            <w:r>
              <w:tab/>
            </w:r>
            <w:r>
              <w:tab/>
              <w:t>auto end = std::chrono::high_resolution_clock::now();</w:t>
            </w:r>
          </w:p>
          <w:p w14:paraId="1584CD07" w14:textId="77777777" w:rsidR="00502D58" w:rsidRDefault="005747A1" w:rsidP="00A81D77">
            <w:pPr>
              <w:pStyle w:val="3-"/>
              <w:jc w:val="left"/>
            </w:pPr>
            <w:r>
              <w:tab/>
            </w:r>
            <w:r>
              <w:tab/>
              <w:t>auto duration = static_cast&lt;float&gt;(static_cast&lt;double&gt;(</w:t>
            </w:r>
          </w:p>
          <w:p w14:paraId="1E11B9B4" w14:textId="28CB3BE6" w:rsidR="005747A1" w:rsidRDefault="00502D58" w:rsidP="00A81D77">
            <w:pPr>
              <w:pStyle w:val="3-"/>
              <w:jc w:val="left"/>
            </w:pPr>
            <w:r>
              <w:tab/>
            </w:r>
            <w:r>
              <w:tab/>
            </w:r>
            <w:r>
              <w:tab/>
            </w:r>
            <w:r>
              <w:tab/>
            </w:r>
            <w:r>
              <w:tab/>
            </w:r>
            <w:r w:rsidR="005747A1">
              <w:t>std::chrono::duration_cast&lt;std::chrono::microseconds&gt;(end - begin).count()) / 1000000.);</w:t>
            </w:r>
          </w:p>
          <w:p w14:paraId="290E0157" w14:textId="77777777" w:rsidR="005747A1" w:rsidRDefault="005747A1" w:rsidP="005747A1">
            <w:pPr>
              <w:pStyle w:val="3-"/>
            </w:pPr>
            <w:r>
              <w:tab/>
            </w:r>
            <w:r>
              <w:tab/>
              <w:t>printf("Mutex * %d = %.6f sec\n", TEST_TIMES, duration);</w:t>
            </w:r>
          </w:p>
          <w:p w14:paraId="19561D02" w14:textId="77777777" w:rsidR="005747A1" w:rsidRDefault="005747A1" w:rsidP="005747A1">
            <w:pPr>
              <w:pStyle w:val="3-"/>
            </w:pPr>
            <w:r>
              <w:tab/>
              <w:t>}</w:t>
            </w:r>
          </w:p>
          <w:p w14:paraId="17A38443" w14:textId="77777777" w:rsidR="005747A1" w:rsidRDefault="005747A1" w:rsidP="005747A1">
            <w:pPr>
              <w:pStyle w:val="3-"/>
            </w:pPr>
          </w:p>
          <w:p w14:paraId="7715AA18" w14:textId="77777777" w:rsidR="005747A1" w:rsidRDefault="005747A1" w:rsidP="005747A1">
            <w:pPr>
              <w:pStyle w:val="3-"/>
            </w:pPr>
            <w:r>
              <w:tab/>
              <w:t>return EXIT_SUCCESS;</w:t>
            </w:r>
          </w:p>
          <w:p w14:paraId="0C5B5D7B" w14:textId="5A3C7455" w:rsidR="00DE3BF2" w:rsidRPr="00DE3BF2" w:rsidRDefault="005747A1" w:rsidP="005747A1">
            <w:pPr>
              <w:pStyle w:val="3-"/>
            </w:pPr>
            <w:r>
              <w:t>}</w:t>
            </w:r>
          </w:p>
        </w:tc>
      </w:tr>
    </w:tbl>
    <w:p w14:paraId="1CD3AC97"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7236174E" w14:textId="77777777" w:rsidTr="000A1665">
        <w:tc>
          <w:tcPr>
            <w:tcW w:w="8494" w:type="dxa"/>
          </w:tcPr>
          <w:p w14:paraId="58D47098" w14:textId="77777777" w:rsidR="005747A1" w:rsidRPr="005747A1" w:rsidRDefault="005747A1" w:rsidP="005747A1">
            <w:pPr>
              <w:pStyle w:val="3-"/>
              <w:rPr>
                <w:color w:val="auto"/>
              </w:rPr>
            </w:pPr>
            <w:r w:rsidRPr="005747A1">
              <w:rPr>
                <w:rFonts w:hint="eastAsia"/>
                <w:color w:val="auto"/>
              </w:rPr>
              <w:t>- begin:太郎 -</w:t>
            </w:r>
          </w:p>
          <w:p w14:paraId="68F04D4F" w14:textId="77777777" w:rsidR="005747A1" w:rsidRPr="005747A1" w:rsidRDefault="005747A1" w:rsidP="005747A1">
            <w:pPr>
              <w:pStyle w:val="3-"/>
              <w:rPr>
                <w:color w:val="auto"/>
              </w:rPr>
            </w:pPr>
            <w:r w:rsidRPr="005747A1">
              <w:rPr>
                <w:rFonts w:hint="eastAsia"/>
                <w:color w:val="auto"/>
              </w:rPr>
              <w:t>太郎: [BEFORE] commonData=0, tlsData=0</w:t>
            </w:r>
          </w:p>
          <w:p w14:paraId="65D2C496" w14:textId="77777777" w:rsidR="005747A1" w:rsidRPr="005747A1" w:rsidRDefault="005747A1" w:rsidP="005747A1">
            <w:pPr>
              <w:pStyle w:val="3-"/>
              <w:rPr>
                <w:color w:val="auto"/>
              </w:rPr>
            </w:pPr>
            <w:r w:rsidRPr="005747A1">
              <w:rPr>
                <w:rFonts w:hint="eastAsia"/>
                <w:color w:val="auto"/>
              </w:rPr>
              <w:t>- begin:次郎 -</w:t>
            </w:r>
          </w:p>
          <w:p w14:paraId="61CC961E" w14:textId="77777777" w:rsidR="005747A1" w:rsidRPr="005747A1" w:rsidRDefault="005747A1" w:rsidP="005747A1">
            <w:pPr>
              <w:pStyle w:val="3-"/>
              <w:rPr>
                <w:color w:val="auto"/>
              </w:rPr>
            </w:pPr>
            <w:r w:rsidRPr="005747A1">
              <w:rPr>
                <w:rFonts w:hint="eastAsia"/>
                <w:color w:val="auto"/>
              </w:rPr>
              <w:t>- begin:三郎 -</w:t>
            </w:r>
          </w:p>
          <w:p w14:paraId="00A7DEC2" w14:textId="77777777" w:rsidR="005747A1" w:rsidRPr="005747A1" w:rsidRDefault="005747A1" w:rsidP="005747A1">
            <w:pPr>
              <w:pStyle w:val="3-"/>
              <w:rPr>
                <w:color w:val="auto"/>
              </w:rPr>
            </w:pPr>
            <w:r w:rsidRPr="005747A1">
              <w:rPr>
                <w:rFonts w:hint="eastAsia"/>
                <w:color w:val="auto"/>
              </w:rPr>
              <w:t>太郎: [AFTER]  commonData=1, tlsData=1</w:t>
            </w:r>
          </w:p>
          <w:p w14:paraId="4319747F" w14:textId="77777777" w:rsidR="005747A1" w:rsidRPr="005747A1" w:rsidRDefault="005747A1" w:rsidP="005747A1">
            <w:pPr>
              <w:pStyle w:val="3-"/>
              <w:rPr>
                <w:color w:val="auto"/>
              </w:rPr>
            </w:pPr>
            <w:r w:rsidRPr="005747A1">
              <w:rPr>
                <w:rFonts w:hint="eastAsia"/>
                <w:color w:val="auto"/>
              </w:rPr>
              <w:t>次郎: [BEFORE] commonData=1, tlsData=0</w:t>
            </w:r>
          </w:p>
          <w:p w14:paraId="4296F292" w14:textId="77777777" w:rsidR="005747A1" w:rsidRPr="005747A1" w:rsidRDefault="005747A1" w:rsidP="005747A1">
            <w:pPr>
              <w:pStyle w:val="3-"/>
              <w:rPr>
                <w:color w:val="auto"/>
              </w:rPr>
            </w:pPr>
            <w:r w:rsidRPr="005747A1">
              <w:rPr>
                <w:rFonts w:hint="eastAsia"/>
                <w:color w:val="auto"/>
              </w:rPr>
              <w:t>次郎: [AFTER]  commonData=2, tlsData=1</w:t>
            </w:r>
          </w:p>
          <w:p w14:paraId="33E4A674" w14:textId="77777777" w:rsidR="005747A1" w:rsidRPr="005747A1" w:rsidRDefault="005747A1" w:rsidP="005747A1">
            <w:pPr>
              <w:pStyle w:val="3-"/>
              <w:rPr>
                <w:color w:val="auto"/>
              </w:rPr>
            </w:pPr>
            <w:r w:rsidRPr="005747A1">
              <w:rPr>
                <w:rFonts w:hint="eastAsia"/>
                <w:color w:val="auto"/>
              </w:rPr>
              <w:t>三郎: [BEFORE] commonData=2, tlsData=0</w:t>
            </w:r>
          </w:p>
          <w:p w14:paraId="65D27AB1" w14:textId="77777777" w:rsidR="005747A1" w:rsidRPr="005747A1" w:rsidRDefault="005747A1" w:rsidP="005747A1">
            <w:pPr>
              <w:pStyle w:val="3-"/>
              <w:rPr>
                <w:color w:val="auto"/>
              </w:rPr>
            </w:pPr>
            <w:r w:rsidRPr="005747A1">
              <w:rPr>
                <w:rFonts w:hint="eastAsia"/>
                <w:color w:val="auto"/>
              </w:rPr>
              <w:t>三郎: [AFTER]  commonData=3, tlsData=1</w:t>
            </w:r>
          </w:p>
          <w:p w14:paraId="56B9CE3D" w14:textId="77777777" w:rsidR="005747A1" w:rsidRPr="005747A1" w:rsidRDefault="005747A1" w:rsidP="005747A1">
            <w:pPr>
              <w:pStyle w:val="3-"/>
              <w:rPr>
                <w:color w:val="auto"/>
              </w:rPr>
            </w:pPr>
            <w:r w:rsidRPr="005747A1">
              <w:rPr>
                <w:rFonts w:hint="eastAsia"/>
                <w:color w:val="auto"/>
              </w:rPr>
              <w:t>太郎: [BEFORE] commonData=3, tlsData=1</w:t>
            </w:r>
          </w:p>
          <w:p w14:paraId="3129D041" w14:textId="77777777" w:rsidR="005747A1" w:rsidRPr="005747A1" w:rsidRDefault="005747A1" w:rsidP="005747A1">
            <w:pPr>
              <w:pStyle w:val="3-"/>
              <w:rPr>
                <w:color w:val="auto"/>
              </w:rPr>
            </w:pPr>
            <w:r w:rsidRPr="005747A1">
              <w:rPr>
                <w:rFonts w:hint="eastAsia"/>
                <w:color w:val="auto"/>
              </w:rPr>
              <w:t>太郎: [AFTER]  commonData=4, tlsData=2</w:t>
            </w:r>
          </w:p>
          <w:p w14:paraId="2C271C24" w14:textId="77777777" w:rsidR="005747A1" w:rsidRPr="005747A1" w:rsidRDefault="005747A1" w:rsidP="005747A1">
            <w:pPr>
              <w:pStyle w:val="3-"/>
              <w:rPr>
                <w:color w:val="auto"/>
              </w:rPr>
            </w:pPr>
            <w:r w:rsidRPr="005747A1">
              <w:rPr>
                <w:rFonts w:hint="eastAsia"/>
                <w:color w:val="auto"/>
              </w:rPr>
              <w:t>次郎: [BEFORE] commonData=4, tlsData=1</w:t>
            </w:r>
          </w:p>
          <w:p w14:paraId="736F5256" w14:textId="77777777" w:rsidR="005747A1" w:rsidRPr="005747A1" w:rsidRDefault="005747A1" w:rsidP="005747A1">
            <w:pPr>
              <w:pStyle w:val="3-"/>
              <w:rPr>
                <w:color w:val="auto"/>
              </w:rPr>
            </w:pPr>
            <w:r w:rsidRPr="005747A1">
              <w:rPr>
                <w:rFonts w:hint="eastAsia"/>
                <w:color w:val="auto"/>
              </w:rPr>
              <w:t>次郎: [AFTER]  commonData=5, tlsData=2</w:t>
            </w:r>
          </w:p>
          <w:p w14:paraId="10B6B577" w14:textId="77777777" w:rsidR="005747A1" w:rsidRPr="005747A1" w:rsidRDefault="005747A1" w:rsidP="005747A1">
            <w:pPr>
              <w:pStyle w:val="3-"/>
              <w:rPr>
                <w:color w:val="auto"/>
              </w:rPr>
            </w:pPr>
            <w:r w:rsidRPr="005747A1">
              <w:rPr>
                <w:rFonts w:hint="eastAsia"/>
                <w:color w:val="auto"/>
              </w:rPr>
              <w:t>三郎: [BEFORE] commonData=5, tlsData=1</w:t>
            </w:r>
          </w:p>
          <w:p w14:paraId="4C5C5266" w14:textId="77777777" w:rsidR="005747A1" w:rsidRPr="005747A1" w:rsidRDefault="005747A1" w:rsidP="005747A1">
            <w:pPr>
              <w:pStyle w:val="3-"/>
              <w:rPr>
                <w:color w:val="auto"/>
              </w:rPr>
            </w:pPr>
            <w:r w:rsidRPr="005747A1">
              <w:rPr>
                <w:rFonts w:hint="eastAsia"/>
                <w:color w:val="auto"/>
              </w:rPr>
              <w:t>三郎: [AFTER]  commonData=6, tlsData=2</w:t>
            </w:r>
          </w:p>
          <w:p w14:paraId="0CD1E76D" w14:textId="77777777" w:rsidR="005747A1" w:rsidRPr="005747A1" w:rsidRDefault="005747A1" w:rsidP="005747A1">
            <w:pPr>
              <w:pStyle w:val="3-"/>
              <w:rPr>
                <w:color w:val="auto"/>
              </w:rPr>
            </w:pPr>
            <w:r w:rsidRPr="005747A1">
              <w:rPr>
                <w:rFonts w:hint="eastAsia"/>
                <w:color w:val="auto"/>
              </w:rPr>
              <w:t>太郎: [BEFORE] commonData=6, tlsData=2</w:t>
            </w:r>
          </w:p>
          <w:p w14:paraId="6BA8084D" w14:textId="77777777" w:rsidR="005747A1" w:rsidRPr="005747A1" w:rsidRDefault="005747A1" w:rsidP="005747A1">
            <w:pPr>
              <w:pStyle w:val="3-"/>
              <w:rPr>
                <w:color w:val="auto"/>
              </w:rPr>
            </w:pPr>
            <w:r w:rsidRPr="005747A1">
              <w:rPr>
                <w:rFonts w:hint="eastAsia"/>
                <w:color w:val="auto"/>
              </w:rPr>
              <w:t>太郎: [AFTER]  commonData=7, tlsData=3</w:t>
            </w:r>
          </w:p>
          <w:p w14:paraId="28536BA8" w14:textId="77777777" w:rsidR="005747A1" w:rsidRPr="005747A1" w:rsidRDefault="005747A1" w:rsidP="005747A1">
            <w:pPr>
              <w:pStyle w:val="3-"/>
              <w:rPr>
                <w:color w:val="auto"/>
              </w:rPr>
            </w:pPr>
            <w:r w:rsidRPr="005747A1">
              <w:rPr>
                <w:rFonts w:hint="eastAsia"/>
                <w:color w:val="auto"/>
              </w:rPr>
              <w:t>- end:太郎 -</w:t>
            </w:r>
          </w:p>
          <w:p w14:paraId="2355E546" w14:textId="77777777" w:rsidR="005747A1" w:rsidRPr="005747A1" w:rsidRDefault="005747A1" w:rsidP="005747A1">
            <w:pPr>
              <w:pStyle w:val="3-"/>
              <w:rPr>
                <w:color w:val="auto"/>
              </w:rPr>
            </w:pPr>
            <w:r w:rsidRPr="005747A1">
              <w:rPr>
                <w:rFonts w:hint="eastAsia"/>
                <w:color w:val="auto"/>
              </w:rPr>
              <w:lastRenderedPageBreak/>
              <w:t>次郎: [BEFORE] commonData=7, tlsData=2</w:t>
            </w:r>
          </w:p>
          <w:p w14:paraId="31496EB8" w14:textId="77777777" w:rsidR="005747A1" w:rsidRPr="005747A1" w:rsidRDefault="005747A1" w:rsidP="005747A1">
            <w:pPr>
              <w:pStyle w:val="3-"/>
              <w:rPr>
                <w:color w:val="auto"/>
              </w:rPr>
            </w:pPr>
            <w:r w:rsidRPr="005747A1">
              <w:rPr>
                <w:rFonts w:hint="eastAsia"/>
                <w:color w:val="auto"/>
              </w:rPr>
              <w:t>次郎: [AFTER]  commonData=8, tlsData=3</w:t>
            </w:r>
          </w:p>
          <w:p w14:paraId="69295CD6" w14:textId="77777777" w:rsidR="005747A1" w:rsidRPr="005747A1" w:rsidRDefault="005747A1" w:rsidP="005747A1">
            <w:pPr>
              <w:pStyle w:val="3-"/>
              <w:rPr>
                <w:color w:val="auto"/>
              </w:rPr>
            </w:pPr>
            <w:r w:rsidRPr="005747A1">
              <w:rPr>
                <w:rFonts w:hint="eastAsia"/>
                <w:color w:val="auto"/>
              </w:rPr>
              <w:t>- end:次郎 -</w:t>
            </w:r>
          </w:p>
          <w:p w14:paraId="72DB6F55" w14:textId="77777777" w:rsidR="005747A1" w:rsidRPr="005747A1" w:rsidRDefault="005747A1" w:rsidP="005747A1">
            <w:pPr>
              <w:pStyle w:val="3-"/>
              <w:rPr>
                <w:color w:val="auto"/>
              </w:rPr>
            </w:pPr>
            <w:r w:rsidRPr="005747A1">
              <w:rPr>
                <w:rFonts w:hint="eastAsia"/>
                <w:color w:val="auto"/>
              </w:rPr>
              <w:t>三郎: [BEFORE] commonData=8, tlsData=2</w:t>
            </w:r>
          </w:p>
          <w:p w14:paraId="674AF7CD" w14:textId="2EF28B79" w:rsidR="005747A1" w:rsidRPr="005747A1" w:rsidRDefault="005747A1" w:rsidP="005747A1">
            <w:pPr>
              <w:pStyle w:val="3-"/>
              <w:rPr>
                <w:color w:val="auto"/>
              </w:rPr>
            </w:pPr>
            <w:r w:rsidRPr="005747A1">
              <w:rPr>
                <w:rFonts w:hint="eastAsia"/>
                <w:color w:val="auto"/>
              </w:rPr>
              <w:t>三郎: [AFTER]  commonData=</w:t>
            </w:r>
            <w:r w:rsidRPr="00A81D77">
              <w:rPr>
                <w:rFonts w:hint="eastAsia"/>
                <w:color w:val="FF0000"/>
              </w:rPr>
              <w:t>9</w:t>
            </w:r>
            <w:r w:rsidRPr="005747A1">
              <w:rPr>
                <w:rFonts w:hint="eastAsia"/>
                <w:color w:val="auto"/>
              </w:rPr>
              <w:t>, tlsData=3</w:t>
            </w:r>
            <w:r w:rsidR="00A81D77">
              <w:rPr>
                <w:color w:val="auto"/>
              </w:rPr>
              <w:tab/>
            </w:r>
            <w:r w:rsidR="00A81D77" w:rsidRPr="00146B14">
              <w:rPr>
                <w:color w:val="FF0000"/>
              </w:rPr>
              <w:t>←</w:t>
            </w:r>
            <w:r w:rsidR="00A81D77">
              <w:rPr>
                <w:color w:val="FF0000"/>
              </w:rPr>
              <w:t>全て正常にロックされたので、</w:t>
            </w:r>
            <w:r w:rsidR="001F6E26">
              <w:rPr>
                <w:rFonts w:hint="eastAsia"/>
                <w:color w:val="FF0000"/>
              </w:rPr>
              <w:t>正しい</w:t>
            </w:r>
            <w:r w:rsidR="00A81D77">
              <w:rPr>
                <w:color w:val="FF0000"/>
              </w:rPr>
              <w:t>処理結果になっている</w:t>
            </w:r>
          </w:p>
          <w:p w14:paraId="42117147" w14:textId="77777777" w:rsidR="005747A1" w:rsidRPr="005747A1" w:rsidRDefault="005747A1" w:rsidP="005747A1">
            <w:pPr>
              <w:pStyle w:val="3-"/>
              <w:rPr>
                <w:color w:val="auto"/>
              </w:rPr>
            </w:pPr>
            <w:r w:rsidRPr="005747A1">
              <w:rPr>
                <w:rFonts w:hint="eastAsia"/>
                <w:color w:val="auto"/>
              </w:rPr>
              <w:t>- end:三郎 -</w:t>
            </w:r>
          </w:p>
          <w:p w14:paraId="7F90D486" w14:textId="69CB7657" w:rsidR="00DE3BF2" w:rsidRPr="00DD51B6" w:rsidRDefault="005747A1" w:rsidP="005747A1">
            <w:pPr>
              <w:pStyle w:val="3-"/>
            </w:pPr>
            <w:r w:rsidRPr="005747A1">
              <w:rPr>
                <w:color w:val="auto"/>
              </w:rPr>
              <w:t xml:space="preserve">Mutex * 10000000 = </w:t>
            </w:r>
            <w:r w:rsidRPr="00A81D77">
              <w:rPr>
                <w:color w:val="FF0000"/>
              </w:rPr>
              <w:t>0.650037 sec</w:t>
            </w:r>
            <w:r w:rsidR="00A81D77">
              <w:rPr>
                <w:color w:val="FF0000"/>
              </w:rPr>
              <w:tab/>
            </w:r>
            <w:r w:rsidR="00A81D77">
              <w:rPr>
                <w:color w:val="FF0000"/>
              </w:rPr>
              <w:tab/>
              <w:t>←</w:t>
            </w:r>
            <w:r w:rsidR="009518EA">
              <w:rPr>
                <w:rFonts w:hint="eastAsia"/>
                <w:color w:val="FF0000"/>
              </w:rPr>
              <w:t>1千万回ループによる処理時間計測</w:t>
            </w:r>
          </w:p>
        </w:tc>
      </w:tr>
    </w:tbl>
    <w:p w14:paraId="439663F4" w14:textId="610AF6C7" w:rsidR="00590471" w:rsidRDefault="00590471" w:rsidP="00590471">
      <w:pPr>
        <w:pStyle w:val="2"/>
      </w:pPr>
      <w:bookmarkStart w:id="104" w:name="_Toc379778014"/>
      <w:r>
        <w:rPr>
          <w:rFonts w:hint="eastAsia"/>
        </w:rPr>
        <w:lastRenderedPageBreak/>
        <w:t>排他制御：スピンロック</w:t>
      </w:r>
      <w:bookmarkEnd w:id="104"/>
      <w:r w:rsidR="00DF5076">
        <w:fldChar w:fldCharType="begin"/>
      </w:r>
      <w:r w:rsidR="00DF5076">
        <w:instrText xml:space="preserve"> XE "</w:instrText>
      </w:r>
      <w:r w:rsidR="00DF5076">
        <w:rPr>
          <w:rFonts w:hint="eastAsia"/>
        </w:rPr>
        <w:instrText>スピンロック</w:instrText>
      </w:r>
      <w:r w:rsidR="00DF5076">
        <w:instrText>" \y “</w:instrText>
      </w:r>
      <w:r w:rsidR="00DF5076">
        <w:rPr>
          <w:rFonts w:hint="eastAsia"/>
        </w:rPr>
        <w:instrText>すぴんろっく</w:instrText>
      </w:r>
      <w:r w:rsidR="00DF5076">
        <w:instrText xml:space="preserve">” </w:instrText>
      </w:r>
      <w:r w:rsidR="00DF5076">
        <w:fldChar w:fldCharType="end"/>
      </w:r>
    </w:p>
    <w:p w14:paraId="7B8570B0" w14:textId="77777777" w:rsidR="00590471" w:rsidRDefault="00590471" w:rsidP="00590471">
      <w:pPr>
        <w:pStyle w:val="a9"/>
        <w:ind w:firstLine="283"/>
      </w:pPr>
      <w:r>
        <w:t>「スピンロック」は古典的なロック手法。</w:t>
      </w:r>
    </w:p>
    <w:p w14:paraId="4941031A" w14:textId="77777777" w:rsidR="00590471" w:rsidRDefault="00590471" w:rsidP="00590471">
      <w:pPr>
        <w:pStyle w:val="a9"/>
        <w:ind w:firstLine="283"/>
      </w:pPr>
      <w:r>
        <w:rPr>
          <w:rFonts w:hint="eastAsia"/>
        </w:rPr>
        <w:t>ビジーウェイト方式</w:t>
      </w:r>
      <w:r>
        <w:t>の代名詞的</w:t>
      </w:r>
      <w:r>
        <w:rPr>
          <w:rFonts w:hint="eastAsia"/>
        </w:rPr>
        <w:t>な</w:t>
      </w:r>
      <w:r>
        <w:t>手法。</w:t>
      </w:r>
    </w:p>
    <w:p w14:paraId="5E20DD53" w14:textId="77777777" w:rsidR="00590471" w:rsidRDefault="00590471" w:rsidP="00590471">
      <w:pPr>
        <w:pStyle w:val="a9"/>
        <w:ind w:firstLine="283"/>
      </w:pPr>
      <w:r>
        <w:t>ミューテックスと異なり</w:t>
      </w:r>
      <w:r>
        <w:t>OS</w:t>
      </w:r>
      <w:r>
        <w:t>に依存する部分が少ないため、軽量かつ高速。</w:t>
      </w:r>
    </w:p>
    <w:p w14:paraId="2DD7B409" w14:textId="77777777" w:rsidR="00590471" w:rsidRPr="00F93479" w:rsidRDefault="00590471" w:rsidP="00590471">
      <w:pPr>
        <w:pStyle w:val="a9"/>
        <w:ind w:firstLine="283"/>
      </w:pPr>
      <w:r>
        <w:t>前述の「ビジーウェイト」で説明しているとおり、並列処理環境でない場合や長時間の排他処理では非効率になるので注意。</w:t>
      </w:r>
    </w:p>
    <w:p w14:paraId="472292EA" w14:textId="3125FE36" w:rsidR="00590471" w:rsidRDefault="00590471" w:rsidP="00590471">
      <w:pPr>
        <w:pStyle w:val="3"/>
      </w:pPr>
      <w:bookmarkStart w:id="105" w:name="_Toc379778015"/>
      <w:r>
        <w:t>P</w:t>
      </w:r>
      <w:r w:rsidR="00DF7C5C">
        <w:rPr>
          <w:rFonts w:hint="eastAsia"/>
        </w:rPr>
        <w:t>OSIX</w:t>
      </w:r>
      <w:r w:rsidR="00DF7C5C">
        <w:rPr>
          <w:rFonts w:hint="eastAsia"/>
        </w:rPr>
        <w:t>スレッド</w:t>
      </w:r>
      <w:r>
        <w:rPr>
          <w:rFonts w:hint="eastAsia"/>
        </w:rPr>
        <w:t>ライブラリ版</w:t>
      </w:r>
      <w:bookmarkEnd w:id="105"/>
      <w:r w:rsidR="00DF5076">
        <w:fldChar w:fldCharType="begin"/>
      </w:r>
      <w:r w:rsidR="00DF5076">
        <w:instrText xml:space="preserve"> XE "</w:instrText>
      </w:r>
      <w:r w:rsidR="00DF5076">
        <w:rPr>
          <w:rFonts w:hint="eastAsia"/>
        </w:rPr>
        <w:instrText>スピンロック</w:instrText>
      </w:r>
      <w:r w:rsidR="00DF5076">
        <w:rPr>
          <w:rFonts w:hint="eastAsia"/>
        </w:rPr>
        <w:instrText>:</w:instrText>
      </w:r>
      <w:r w:rsidR="00DF5076">
        <w:instrText>POSIX</w:instrText>
      </w:r>
      <w:r w:rsidR="00DF5076">
        <w:rPr>
          <w:rFonts w:hint="eastAsia"/>
        </w:rPr>
        <w:instrText>ライブラリ版</w:instrText>
      </w:r>
      <w:r w:rsidR="00DF5076">
        <w:instrText>" \y “</w:instrText>
      </w:r>
      <w:r w:rsidR="00DF5076">
        <w:rPr>
          <w:rFonts w:hint="eastAsia"/>
        </w:rPr>
        <w:instrText>すぴんろっく</w:instrText>
      </w:r>
      <w:r w:rsidR="00DF5076">
        <w:rPr>
          <w:rFonts w:hint="eastAsia"/>
        </w:rPr>
        <w:instrText>:POSIX</w:instrText>
      </w:r>
      <w:r w:rsidR="00DF5076">
        <w:rPr>
          <w:rFonts w:hint="eastAsia"/>
        </w:rPr>
        <w:instrText>らいぶらりばん</w:instrText>
      </w:r>
      <w:r w:rsidR="00DF5076">
        <w:instrText xml:space="preserve">” </w:instrText>
      </w:r>
      <w:r w:rsidR="00DF5076">
        <w:fldChar w:fldCharType="end"/>
      </w:r>
    </w:p>
    <w:p w14:paraId="146AE617" w14:textId="54944C2F" w:rsidR="00590471" w:rsidRDefault="00DF7C5C" w:rsidP="00590471">
      <w:pPr>
        <w:pStyle w:val="aa"/>
        <w:ind w:left="447" w:firstLine="283"/>
      </w:pPr>
      <w:r>
        <w:rPr>
          <w:rFonts w:hint="eastAsia"/>
        </w:rPr>
        <w:t>POSIX</w:t>
      </w:r>
      <w:r>
        <w:rPr>
          <w:rFonts w:hint="eastAsia"/>
        </w:rPr>
        <w:t>スレッド</w:t>
      </w:r>
      <w:r w:rsidR="00590471">
        <w:rPr>
          <w:rFonts w:hint="eastAsia"/>
        </w:rPr>
        <w:t>ライブラリ版のスピンロック。</w:t>
      </w:r>
    </w:p>
    <w:p w14:paraId="6409B3FB" w14:textId="125C07DE" w:rsidR="00590471" w:rsidRDefault="00590471" w:rsidP="00590471">
      <w:pPr>
        <w:pStyle w:val="aa"/>
        <w:keepNext/>
        <w:widowControl/>
        <w:spacing w:beforeLines="50" w:before="180"/>
        <w:ind w:leftChars="203" w:left="447" w:hangingChars="10" w:hanging="21"/>
      </w:pPr>
      <w:r>
        <w:t>P</w:t>
      </w:r>
      <w:r w:rsidR="00DF7C5C">
        <w:rPr>
          <w:rFonts w:hint="eastAsia"/>
        </w:rPr>
        <w:t>OSIX</w:t>
      </w:r>
      <w:r w:rsidR="00DF7C5C">
        <w:rPr>
          <w:rFonts w:hint="eastAsia"/>
        </w:rPr>
        <w:t>スレッド</w:t>
      </w:r>
      <w:r>
        <w:t>ライブラリ</w:t>
      </w:r>
      <w:r>
        <w:rPr>
          <w:rFonts w:hint="eastAsia"/>
        </w:rPr>
        <w:t>版</w:t>
      </w:r>
      <w:r>
        <w:t>スピンロック</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4DCF081B" w14:textId="77777777" w:rsidTr="00A42DD8">
        <w:tc>
          <w:tcPr>
            <w:tcW w:w="8494" w:type="dxa"/>
          </w:tcPr>
          <w:p w14:paraId="634A83CA" w14:textId="77777777" w:rsidR="00590471" w:rsidRDefault="00590471" w:rsidP="00A42DD8">
            <w:pPr>
              <w:pStyle w:val="3-"/>
            </w:pPr>
            <w:r>
              <w:t>#include &lt;stdio.h&gt;</w:t>
            </w:r>
          </w:p>
          <w:p w14:paraId="3CAED3E5" w14:textId="77777777" w:rsidR="00590471" w:rsidRDefault="00590471" w:rsidP="00A42DD8">
            <w:pPr>
              <w:pStyle w:val="3-"/>
            </w:pPr>
            <w:r>
              <w:t>#include &lt;stdlib.h&gt;</w:t>
            </w:r>
          </w:p>
          <w:p w14:paraId="1A03C72B" w14:textId="77777777" w:rsidR="00590471" w:rsidRDefault="00590471" w:rsidP="00A42DD8">
            <w:pPr>
              <w:pStyle w:val="3-"/>
            </w:pPr>
          </w:p>
          <w:p w14:paraId="1DFC8155" w14:textId="77777777" w:rsidR="00590471" w:rsidRDefault="00590471" w:rsidP="00A42DD8">
            <w:pPr>
              <w:pStyle w:val="3-"/>
            </w:pPr>
            <w:r>
              <w:t xml:space="preserve">#include &lt;pthread.h&gt; </w:t>
            </w:r>
          </w:p>
          <w:p w14:paraId="7AFA6301" w14:textId="77777777" w:rsidR="00590471" w:rsidRDefault="00590471" w:rsidP="00A42DD8">
            <w:pPr>
              <w:pStyle w:val="3-"/>
            </w:pPr>
            <w:r>
              <w:t>#include &lt;unistd.h&gt;</w:t>
            </w:r>
          </w:p>
          <w:p w14:paraId="72B5285A" w14:textId="77777777" w:rsidR="00590471" w:rsidRDefault="00590471" w:rsidP="00A42DD8">
            <w:pPr>
              <w:pStyle w:val="3-"/>
            </w:pPr>
          </w:p>
          <w:p w14:paraId="2ADA02CD" w14:textId="77777777" w:rsidR="00590471" w:rsidRDefault="00590471" w:rsidP="00A42DD8">
            <w:pPr>
              <w:pStyle w:val="3-"/>
            </w:pPr>
            <w:r>
              <w:rPr>
                <w:rFonts w:hint="eastAsia"/>
              </w:rPr>
              <w:t xml:space="preserve">#include &lt;sys/time.h&gt; </w:t>
            </w:r>
            <w:r w:rsidRPr="00AD5E86">
              <w:rPr>
                <w:rFonts w:hint="eastAsia"/>
                <w:color w:val="00B050"/>
              </w:rPr>
              <w:t>//時間計測用</w:t>
            </w:r>
          </w:p>
          <w:p w14:paraId="08AA40ED" w14:textId="77777777" w:rsidR="00590471" w:rsidRDefault="00590471" w:rsidP="00A42DD8">
            <w:pPr>
              <w:pStyle w:val="3-"/>
            </w:pPr>
          </w:p>
          <w:p w14:paraId="06897E65" w14:textId="77777777" w:rsidR="00590471" w:rsidRPr="00AD5E86" w:rsidRDefault="00590471" w:rsidP="00A42DD8">
            <w:pPr>
              <w:pStyle w:val="3-"/>
              <w:rPr>
                <w:color w:val="00B050"/>
              </w:rPr>
            </w:pPr>
            <w:r w:rsidRPr="00AD5E86">
              <w:rPr>
                <w:rFonts w:hint="eastAsia"/>
                <w:color w:val="00B050"/>
              </w:rPr>
              <w:t>//スピンロック</w:t>
            </w:r>
          </w:p>
          <w:p w14:paraId="63C2A84E" w14:textId="77777777" w:rsidR="00590471" w:rsidRDefault="00590471" w:rsidP="00A42DD8">
            <w:pPr>
              <w:pStyle w:val="3-"/>
            </w:pPr>
            <w:r w:rsidRPr="00AD5E86">
              <w:rPr>
                <w:color w:val="FF0000"/>
              </w:rPr>
              <w:t>static pthread_spinlock_t s_lock;</w:t>
            </w:r>
          </w:p>
          <w:p w14:paraId="3DBF9A58" w14:textId="77777777" w:rsidR="00590471" w:rsidRDefault="00590471" w:rsidP="00A42DD8">
            <w:pPr>
              <w:pStyle w:val="3-"/>
            </w:pPr>
          </w:p>
          <w:p w14:paraId="7A90EBEB" w14:textId="77777777" w:rsidR="00590471" w:rsidRPr="00AD5E86" w:rsidRDefault="00590471" w:rsidP="00A42DD8">
            <w:pPr>
              <w:pStyle w:val="3-"/>
              <w:rPr>
                <w:color w:val="00B050"/>
              </w:rPr>
            </w:pPr>
            <w:r w:rsidRPr="00AD5E86">
              <w:rPr>
                <w:rFonts w:hint="eastAsia"/>
                <w:color w:val="00B050"/>
              </w:rPr>
              <w:t>//共有データ</w:t>
            </w:r>
          </w:p>
          <w:p w14:paraId="24B7A14A" w14:textId="77777777" w:rsidR="00590471" w:rsidRDefault="00590471" w:rsidP="00A42DD8">
            <w:pPr>
              <w:pStyle w:val="3-"/>
            </w:pPr>
            <w:r>
              <w:t>static int s_commonData = 0;</w:t>
            </w:r>
          </w:p>
          <w:p w14:paraId="33B364BB" w14:textId="77777777" w:rsidR="00590471" w:rsidRDefault="00590471" w:rsidP="00A42DD8">
            <w:pPr>
              <w:pStyle w:val="3-"/>
            </w:pPr>
          </w:p>
          <w:p w14:paraId="042C3367" w14:textId="77777777" w:rsidR="00590471" w:rsidRPr="00AD5E86" w:rsidRDefault="00590471" w:rsidP="00A42DD8">
            <w:pPr>
              <w:pStyle w:val="3-"/>
              <w:rPr>
                <w:color w:val="00B050"/>
              </w:rPr>
            </w:pPr>
            <w:r w:rsidRPr="00AD5E86">
              <w:rPr>
                <w:rFonts w:hint="eastAsia"/>
                <w:color w:val="00B050"/>
              </w:rPr>
              <w:t>//スレッド固有データ</w:t>
            </w:r>
          </w:p>
          <w:p w14:paraId="2EBCA540" w14:textId="77777777" w:rsidR="00590471" w:rsidRDefault="00590471" w:rsidP="00A42DD8">
            <w:pPr>
              <w:pStyle w:val="3-"/>
            </w:pPr>
            <w:r>
              <w:t>__thread int s_tlsData = 0;</w:t>
            </w:r>
          </w:p>
          <w:p w14:paraId="161C4FE2" w14:textId="77777777" w:rsidR="00590471" w:rsidRDefault="00590471" w:rsidP="00A42DD8">
            <w:pPr>
              <w:pStyle w:val="3-"/>
            </w:pPr>
          </w:p>
          <w:p w14:paraId="57315D74" w14:textId="77777777" w:rsidR="00590471" w:rsidRPr="00AD5E86" w:rsidRDefault="00590471" w:rsidP="00A42DD8">
            <w:pPr>
              <w:pStyle w:val="3-"/>
              <w:rPr>
                <w:color w:val="00B050"/>
              </w:rPr>
            </w:pPr>
            <w:r w:rsidRPr="00AD5E86">
              <w:rPr>
                <w:rFonts w:hint="eastAsia"/>
                <w:color w:val="00B050"/>
              </w:rPr>
              <w:t>//スレッド</w:t>
            </w:r>
          </w:p>
          <w:p w14:paraId="1BDB0881" w14:textId="77777777" w:rsidR="00590471" w:rsidRDefault="00590471" w:rsidP="00A42DD8">
            <w:pPr>
              <w:pStyle w:val="3-"/>
            </w:pPr>
            <w:r>
              <w:t>void* threadFunc(void* param_p)</w:t>
            </w:r>
          </w:p>
          <w:p w14:paraId="3CE1FCC7" w14:textId="77777777" w:rsidR="00590471" w:rsidRDefault="00590471" w:rsidP="00A42DD8">
            <w:pPr>
              <w:pStyle w:val="3-"/>
            </w:pPr>
            <w:r>
              <w:t>{</w:t>
            </w:r>
          </w:p>
          <w:p w14:paraId="44AB35CF" w14:textId="77777777" w:rsidR="00590471" w:rsidRDefault="00590471" w:rsidP="00A42DD8">
            <w:pPr>
              <w:pStyle w:val="3-"/>
            </w:pPr>
            <w:r>
              <w:rPr>
                <w:rFonts w:hint="eastAsia"/>
              </w:rPr>
              <w:tab/>
            </w:r>
            <w:r w:rsidRPr="00AD5E86">
              <w:rPr>
                <w:rFonts w:hint="eastAsia"/>
                <w:color w:val="00B050"/>
              </w:rPr>
              <w:t>//パラメータ受け取り</w:t>
            </w:r>
          </w:p>
          <w:p w14:paraId="773C2608" w14:textId="77777777" w:rsidR="00590471" w:rsidRDefault="00590471" w:rsidP="00A42DD8">
            <w:pPr>
              <w:pStyle w:val="3-"/>
            </w:pPr>
            <w:r>
              <w:tab/>
              <w:t>const char* name = static_cast&lt;const char*&gt;(param_p);</w:t>
            </w:r>
          </w:p>
          <w:p w14:paraId="598BE6F5" w14:textId="77777777" w:rsidR="00590471" w:rsidRDefault="00590471" w:rsidP="00A42DD8">
            <w:pPr>
              <w:pStyle w:val="3-"/>
            </w:pPr>
          </w:p>
          <w:p w14:paraId="67282E20" w14:textId="77777777" w:rsidR="00590471" w:rsidRPr="00AD5E86" w:rsidRDefault="00590471" w:rsidP="00A42DD8">
            <w:pPr>
              <w:pStyle w:val="3-"/>
              <w:rPr>
                <w:color w:val="00B050"/>
              </w:rPr>
            </w:pPr>
            <w:r>
              <w:rPr>
                <w:rFonts w:hint="eastAsia"/>
              </w:rPr>
              <w:tab/>
            </w:r>
            <w:r w:rsidRPr="00AD5E86">
              <w:rPr>
                <w:rFonts w:hint="eastAsia"/>
                <w:color w:val="00B050"/>
              </w:rPr>
              <w:t>//開始</w:t>
            </w:r>
          </w:p>
          <w:p w14:paraId="0B7E7BC3" w14:textId="77777777" w:rsidR="00590471" w:rsidRDefault="00590471" w:rsidP="00A42DD8">
            <w:pPr>
              <w:pStyle w:val="3-"/>
            </w:pPr>
            <w:r>
              <w:tab/>
              <w:t>printf("- begin:%s -\n", name);</w:t>
            </w:r>
          </w:p>
          <w:p w14:paraId="0E5E9E2B" w14:textId="77777777" w:rsidR="00590471" w:rsidRDefault="00590471" w:rsidP="00A42DD8">
            <w:pPr>
              <w:pStyle w:val="3-"/>
            </w:pPr>
            <w:r>
              <w:tab/>
              <w:t>fflush(stdout);</w:t>
            </w:r>
          </w:p>
          <w:p w14:paraId="5EE67F2F" w14:textId="77777777" w:rsidR="00590471" w:rsidRDefault="00590471" w:rsidP="00A42DD8">
            <w:pPr>
              <w:pStyle w:val="3-"/>
            </w:pPr>
          </w:p>
          <w:p w14:paraId="4BAA0451" w14:textId="77777777" w:rsidR="00590471" w:rsidRDefault="00590471" w:rsidP="00A42DD8">
            <w:pPr>
              <w:pStyle w:val="3-"/>
            </w:pPr>
            <w:r>
              <w:rPr>
                <w:rFonts w:hint="eastAsia"/>
              </w:rPr>
              <w:tab/>
            </w:r>
            <w:r w:rsidRPr="00AD5E86">
              <w:rPr>
                <w:rFonts w:hint="eastAsia"/>
                <w:color w:val="00B050"/>
              </w:rPr>
              <w:t>//処理</w:t>
            </w:r>
          </w:p>
          <w:p w14:paraId="547473E3" w14:textId="77777777" w:rsidR="00590471" w:rsidRDefault="00590471" w:rsidP="00A42DD8">
            <w:pPr>
              <w:pStyle w:val="3-"/>
            </w:pPr>
            <w:r>
              <w:tab/>
              <w:t>for (int i = 0; i &lt; 3; ++i)</w:t>
            </w:r>
          </w:p>
          <w:p w14:paraId="128EAADA" w14:textId="77777777" w:rsidR="00590471" w:rsidRDefault="00590471" w:rsidP="00A42DD8">
            <w:pPr>
              <w:pStyle w:val="3-"/>
            </w:pPr>
            <w:r>
              <w:tab/>
              <w:t>{</w:t>
            </w:r>
          </w:p>
          <w:p w14:paraId="063D2971" w14:textId="77777777" w:rsidR="00590471" w:rsidRDefault="00590471" w:rsidP="00A42DD8">
            <w:pPr>
              <w:pStyle w:val="3-"/>
            </w:pPr>
            <w:r>
              <w:rPr>
                <w:rFonts w:hint="eastAsia"/>
              </w:rPr>
              <w:tab/>
            </w:r>
            <w:r>
              <w:rPr>
                <w:rFonts w:hint="eastAsia"/>
              </w:rPr>
              <w:tab/>
            </w:r>
            <w:r w:rsidRPr="00AD5E86">
              <w:rPr>
                <w:rFonts w:hint="eastAsia"/>
                <w:color w:val="00B050"/>
              </w:rPr>
              <w:t>//スピンロック取得</w:t>
            </w:r>
          </w:p>
          <w:p w14:paraId="736B8906" w14:textId="77777777" w:rsidR="00590471" w:rsidRDefault="00590471" w:rsidP="00A42DD8">
            <w:pPr>
              <w:pStyle w:val="3-"/>
            </w:pPr>
            <w:r>
              <w:tab/>
            </w:r>
            <w:r>
              <w:tab/>
            </w:r>
            <w:r w:rsidRPr="00AD5E86">
              <w:rPr>
                <w:color w:val="FF0000"/>
              </w:rPr>
              <w:t>pthread_spin_lock(&amp;s_lock);</w:t>
            </w:r>
          </w:p>
          <w:p w14:paraId="09C65384" w14:textId="77777777" w:rsidR="00AD5E86" w:rsidRDefault="00590471" w:rsidP="00A42DD8">
            <w:pPr>
              <w:pStyle w:val="3-"/>
              <w:rPr>
                <w:color w:val="00B050"/>
              </w:rPr>
            </w:pPr>
            <w:r>
              <w:rPr>
                <w:rFonts w:hint="eastAsia"/>
              </w:rPr>
              <w:tab/>
            </w:r>
            <w:r w:rsidRPr="00AD5E86">
              <w:rPr>
                <w:rFonts w:hint="eastAsia"/>
                <w:color w:val="00B050"/>
              </w:rPr>
              <w:t>//</w:t>
            </w:r>
            <w:r w:rsidRPr="00AD5E86">
              <w:rPr>
                <w:rFonts w:hint="eastAsia"/>
                <w:color w:val="00B050"/>
              </w:rPr>
              <w:tab/>
            </w:r>
            <w:r w:rsidRPr="00AD5E86">
              <w:rPr>
                <w:rFonts w:hint="eastAsia"/>
                <w:color w:val="FF0000"/>
              </w:rPr>
              <w:t>pthread_spin_trylock(&amp;s_lock);</w:t>
            </w:r>
            <w:r w:rsidRPr="00AD5E86">
              <w:rPr>
                <w:rFonts w:hint="eastAsia"/>
                <w:color w:val="00B050"/>
              </w:rPr>
              <w:t>//</w:t>
            </w:r>
            <w:r w:rsidR="00AD5E86">
              <w:rPr>
                <w:rFonts w:hint="eastAsia"/>
                <w:color w:val="00B050"/>
              </w:rPr>
              <w:t>ロックを</w:t>
            </w:r>
            <w:r w:rsidRPr="00AD5E86">
              <w:rPr>
                <w:rFonts w:hint="eastAsia"/>
                <w:color w:val="00B050"/>
              </w:rPr>
              <w:t>取得できない時に他の処理を行いたい場合は</w:t>
            </w:r>
          </w:p>
          <w:p w14:paraId="7F749520" w14:textId="53E23E2F" w:rsidR="00590471" w:rsidRDefault="00AD5E86" w:rsidP="00AD5E86">
            <w:pPr>
              <w:pStyle w:val="3-"/>
              <w:tabs>
                <w:tab w:val="clear" w:pos="838"/>
                <w:tab w:val="clear" w:pos="1253"/>
                <w:tab w:val="clear" w:pos="1691"/>
                <w:tab w:val="clear" w:pos="2105"/>
                <w:tab w:val="clear" w:pos="2543"/>
                <w:tab w:val="left" w:pos="2905"/>
                <w:tab w:val="left" w:pos="2935"/>
              </w:tabs>
            </w:pPr>
            <w:r>
              <w:rPr>
                <w:color w:val="00B050"/>
              </w:rPr>
              <w:tab/>
              <w:t>//</w:t>
            </w:r>
            <w:r>
              <w:rPr>
                <w:color w:val="00B050"/>
              </w:rPr>
              <w:tab/>
              <w:t>//</w:t>
            </w:r>
            <w:r w:rsidR="00590471" w:rsidRPr="00AD5E86">
              <w:rPr>
                <w:rFonts w:hint="eastAsia"/>
                <w:color w:val="00B050"/>
              </w:rPr>
              <w:t>pthread_spin_trylock() を使用する</w:t>
            </w:r>
          </w:p>
          <w:p w14:paraId="3689E6D5" w14:textId="77777777" w:rsidR="00590471" w:rsidRDefault="00590471" w:rsidP="00A42DD8">
            <w:pPr>
              <w:pStyle w:val="3-"/>
            </w:pPr>
            <w:r>
              <w:lastRenderedPageBreak/>
              <w:tab/>
            </w:r>
            <w:r>
              <w:tab/>
            </w:r>
          </w:p>
          <w:p w14:paraId="63695D1B"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//データ表示（前）</w:t>
            </w:r>
          </w:p>
          <w:p w14:paraId="5C25CBF1" w14:textId="77777777" w:rsidR="00590471" w:rsidRDefault="00590471" w:rsidP="00A42DD8">
            <w:pPr>
              <w:pStyle w:val="3-"/>
            </w:pPr>
            <w:r>
              <w:tab/>
            </w:r>
            <w:r>
              <w:tab/>
              <w:t>printf("%s: [BEFORE] commonData=%d, tlsData=%d\n", name, s_commonData, s_tlsData);</w:t>
            </w:r>
          </w:p>
          <w:p w14:paraId="310DD569" w14:textId="77777777" w:rsidR="00590471" w:rsidRDefault="00590471" w:rsidP="00A42DD8">
            <w:pPr>
              <w:pStyle w:val="3-"/>
            </w:pPr>
            <w:r>
              <w:tab/>
            </w:r>
            <w:r>
              <w:tab/>
              <w:t>fflush(stdout);</w:t>
            </w:r>
          </w:p>
          <w:p w14:paraId="7AC0F675" w14:textId="77777777" w:rsidR="00590471" w:rsidRDefault="00590471" w:rsidP="00A42DD8">
            <w:pPr>
              <w:pStyle w:val="3-"/>
            </w:pPr>
            <w:r>
              <w:tab/>
            </w:r>
            <w:r>
              <w:tab/>
            </w:r>
          </w:p>
          <w:p w14:paraId="57BBD41F"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//データ取得</w:t>
            </w:r>
          </w:p>
          <w:p w14:paraId="5BC59F92" w14:textId="77777777" w:rsidR="00590471" w:rsidRDefault="00590471" w:rsidP="00A42DD8">
            <w:pPr>
              <w:pStyle w:val="3-"/>
            </w:pPr>
            <w:r>
              <w:tab/>
            </w:r>
            <w:r>
              <w:tab/>
              <w:t>int common_data = s_commonData;</w:t>
            </w:r>
          </w:p>
          <w:p w14:paraId="47879CF9" w14:textId="77777777" w:rsidR="00590471" w:rsidRDefault="00590471" w:rsidP="00A42DD8">
            <w:pPr>
              <w:pStyle w:val="3-"/>
            </w:pPr>
            <w:r>
              <w:tab/>
            </w:r>
            <w:r>
              <w:tab/>
              <w:t>int tls_data = s_tlsData;</w:t>
            </w:r>
          </w:p>
          <w:p w14:paraId="389DDCBE" w14:textId="77777777" w:rsidR="00590471" w:rsidRDefault="00590471" w:rsidP="00A42DD8">
            <w:pPr>
              <w:pStyle w:val="3-"/>
            </w:pPr>
          </w:p>
          <w:p w14:paraId="1B2A2829"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//データ更新</w:t>
            </w:r>
          </w:p>
          <w:p w14:paraId="3B537D25" w14:textId="77777777" w:rsidR="00590471" w:rsidRDefault="00590471" w:rsidP="00A42DD8">
            <w:pPr>
              <w:pStyle w:val="3-"/>
            </w:pPr>
            <w:r>
              <w:tab/>
            </w:r>
            <w:r>
              <w:tab/>
              <w:t>++common_data;</w:t>
            </w:r>
          </w:p>
          <w:p w14:paraId="0CF4BC87" w14:textId="77777777" w:rsidR="00590471" w:rsidRDefault="00590471" w:rsidP="00A42DD8">
            <w:pPr>
              <w:pStyle w:val="3-"/>
            </w:pPr>
            <w:r>
              <w:tab/>
            </w:r>
            <w:r>
              <w:tab/>
              <w:t>++tls_data;</w:t>
            </w:r>
          </w:p>
          <w:p w14:paraId="23F1307B" w14:textId="77777777" w:rsidR="00590471" w:rsidRDefault="00590471" w:rsidP="00A42DD8">
            <w:pPr>
              <w:pStyle w:val="3-"/>
            </w:pPr>
          </w:p>
          <w:p w14:paraId="76DDA351"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//若干ランダムでスリープ（0～4 msec）</w:t>
            </w:r>
          </w:p>
          <w:p w14:paraId="2FCF42F4" w14:textId="77777777" w:rsidR="00590471" w:rsidRDefault="00590471" w:rsidP="00A42DD8">
            <w:pPr>
              <w:pStyle w:val="3-"/>
            </w:pPr>
            <w:r>
              <w:tab/>
            </w:r>
            <w:r>
              <w:tab/>
              <w:t>usleep((rand() % 5) * 1000);</w:t>
            </w:r>
          </w:p>
          <w:p w14:paraId="3D484D1A" w14:textId="77777777" w:rsidR="00590471" w:rsidRDefault="00590471" w:rsidP="00A42DD8">
            <w:pPr>
              <w:pStyle w:val="3-"/>
            </w:pPr>
            <w:r>
              <w:tab/>
            </w:r>
            <w:r>
              <w:tab/>
            </w:r>
          </w:p>
          <w:p w14:paraId="19C2BCB5"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//データ書き戻し</w:t>
            </w:r>
          </w:p>
          <w:p w14:paraId="5ECE328F" w14:textId="77777777" w:rsidR="00590471" w:rsidRDefault="00590471" w:rsidP="00A42DD8">
            <w:pPr>
              <w:pStyle w:val="3-"/>
            </w:pPr>
            <w:r>
              <w:tab/>
            </w:r>
            <w:r>
              <w:tab/>
              <w:t>s_commonData = common_data;</w:t>
            </w:r>
          </w:p>
          <w:p w14:paraId="27768ABE" w14:textId="77777777" w:rsidR="00590471" w:rsidRDefault="00590471" w:rsidP="00A42DD8">
            <w:pPr>
              <w:pStyle w:val="3-"/>
            </w:pPr>
            <w:r>
              <w:tab/>
            </w:r>
            <w:r>
              <w:tab/>
              <w:t>s_tlsData = tls_data;</w:t>
            </w:r>
          </w:p>
          <w:p w14:paraId="09B558FE" w14:textId="77777777" w:rsidR="00590471" w:rsidRDefault="00590471" w:rsidP="00A42DD8">
            <w:pPr>
              <w:pStyle w:val="3-"/>
            </w:pPr>
          </w:p>
          <w:p w14:paraId="0D23C412"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//データ表示（後）</w:t>
            </w:r>
          </w:p>
          <w:p w14:paraId="30259811" w14:textId="77777777" w:rsidR="00590471" w:rsidRDefault="00590471" w:rsidP="00A42DD8">
            <w:pPr>
              <w:pStyle w:val="3-"/>
            </w:pPr>
            <w:r>
              <w:tab/>
            </w:r>
            <w:r>
              <w:tab/>
              <w:t>printf("%s: [AFTER]  commonData=%d, tlsData=%d\n", name, s_commonData, s_tlsData);</w:t>
            </w:r>
          </w:p>
          <w:p w14:paraId="2D47A07D" w14:textId="77777777" w:rsidR="00590471" w:rsidRDefault="00590471" w:rsidP="00A42DD8">
            <w:pPr>
              <w:pStyle w:val="3-"/>
            </w:pPr>
            <w:r>
              <w:tab/>
            </w:r>
            <w:r>
              <w:tab/>
              <w:t>fflush(stdout);</w:t>
            </w:r>
          </w:p>
          <w:p w14:paraId="2FE4ACDC" w14:textId="77777777" w:rsidR="00590471" w:rsidRDefault="00590471" w:rsidP="00A42DD8">
            <w:pPr>
              <w:pStyle w:val="3-"/>
            </w:pPr>
          </w:p>
          <w:p w14:paraId="72C83867"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//スピンロック解放</w:t>
            </w:r>
          </w:p>
          <w:p w14:paraId="0628C860" w14:textId="77777777" w:rsidR="00590471" w:rsidRPr="00AD5E86" w:rsidRDefault="00590471" w:rsidP="00A42DD8">
            <w:pPr>
              <w:pStyle w:val="3-"/>
              <w:rPr>
                <w:color w:val="FF0000"/>
              </w:rPr>
            </w:pPr>
            <w:r>
              <w:tab/>
            </w:r>
            <w:r>
              <w:tab/>
            </w:r>
            <w:r w:rsidRPr="00AD5E86">
              <w:rPr>
                <w:color w:val="FF0000"/>
              </w:rPr>
              <w:t>pthread_spin_unlock(&amp;s_lock);</w:t>
            </w:r>
          </w:p>
          <w:p w14:paraId="659BAF37" w14:textId="77777777" w:rsidR="00590471" w:rsidRDefault="00590471" w:rsidP="00A42DD8">
            <w:pPr>
              <w:pStyle w:val="3-"/>
            </w:pPr>
            <w:r>
              <w:tab/>
            </w:r>
            <w:r>
              <w:tab/>
            </w:r>
          </w:p>
          <w:p w14:paraId="209DAE7E"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//スレッド切り替えのためのスリープ</w:t>
            </w:r>
          </w:p>
          <w:p w14:paraId="5C3BE59F" w14:textId="77777777" w:rsidR="00590471" w:rsidRDefault="00590471" w:rsidP="00A42DD8">
            <w:pPr>
              <w:pStyle w:val="3-"/>
            </w:pPr>
            <w:r>
              <w:tab/>
            </w:r>
            <w:r>
              <w:tab/>
              <w:t>usleep(0);</w:t>
            </w:r>
          </w:p>
          <w:p w14:paraId="00E4FA67" w14:textId="77777777" w:rsidR="00590471" w:rsidRPr="00AD5E86" w:rsidRDefault="00590471" w:rsidP="00A42DD8">
            <w:pPr>
              <w:pStyle w:val="3-"/>
              <w:rPr>
                <w:color w:val="00B050"/>
              </w:rPr>
            </w:pPr>
            <w:r>
              <w:rPr>
                <w:rFonts w:hint="eastAsia"/>
              </w:rPr>
              <w:tab/>
            </w:r>
            <w:r w:rsidRPr="00AD5E86">
              <w:rPr>
                <w:rFonts w:hint="eastAsia"/>
                <w:color w:val="00B050"/>
              </w:rPr>
              <w:t>//</w:t>
            </w:r>
            <w:r w:rsidRPr="00AD5E86">
              <w:rPr>
                <w:rFonts w:hint="eastAsia"/>
                <w:color w:val="00B050"/>
              </w:rPr>
              <w:tab/>
              <w:t>//スレッド切り替え</w:t>
            </w:r>
          </w:p>
          <w:p w14:paraId="6B66FBA3" w14:textId="77777777" w:rsidR="00590471" w:rsidRPr="00AD5E86" w:rsidRDefault="00590471" w:rsidP="00A42DD8">
            <w:pPr>
              <w:pStyle w:val="3-"/>
              <w:rPr>
                <w:color w:val="00B050"/>
              </w:rPr>
            </w:pPr>
            <w:r w:rsidRPr="00AD5E86">
              <w:rPr>
                <w:rFonts w:hint="eastAsia"/>
                <w:color w:val="00B050"/>
              </w:rPr>
              <w:tab/>
              <w:t>//</w:t>
            </w:r>
            <w:r w:rsidRPr="00AD5E86">
              <w:rPr>
                <w:rFonts w:hint="eastAsia"/>
                <w:color w:val="00B050"/>
              </w:rPr>
              <w:tab/>
              <w:t>sched_yield();//同じ優先度の他のスレッドに切り替え</w:t>
            </w:r>
          </w:p>
          <w:p w14:paraId="68D07B39" w14:textId="77777777" w:rsidR="00590471" w:rsidRDefault="00590471" w:rsidP="00A42DD8">
            <w:pPr>
              <w:pStyle w:val="3-"/>
            </w:pPr>
            <w:r>
              <w:tab/>
              <w:t>}</w:t>
            </w:r>
          </w:p>
          <w:p w14:paraId="21142B60" w14:textId="77777777" w:rsidR="00590471" w:rsidRDefault="00590471" w:rsidP="00A42DD8">
            <w:pPr>
              <w:pStyle w:val="3-"/>
            </w:pPr>
          </w:p>
          <w:p w14:paraId="1DD0CA68" w14:textId="77777777" w:rsidR="00590471" w:rsidRDefault="00590471" w:rsidP="00A42DD8">
            <w:pPr>
              <w:pStyle w:val="3-"/>
            </w:pPr>
            <w:r>
              <w:rPr>
                <w:rFonts w:hint="eastAsia"/>
              </w:rPr>
              <w:tab/>
            </w:r>
            <w:r w:rsidRPr="00AD5E86">
              <w:rPr>
                <w:rFonts w:hint="eastAsia"/>
                <w:color w:val="00B050"/>
              </w:rPr>
              <w:t>//終了</w:t>
            </w:r>
          </w:p>
          <w:p w14:paraId="6DF1CB06" w14:textId="77777777" w:rsidR="00590471" w:rsidRDefault="00590471" w:rsidP="00A42DD8">
            <w:pPr>
              <w:pStyle w:val="3-"/>
            </w:pPr>
            <w:r>
              <w:tab/>
              <w:t>printf("- end:%s -\n", name);</w:t>
            </w:r>
          </w:p>
          <w:p w14:paraId="70069DD0" w14:textId="77777777" w:rsidR="00590471" w:rsidRDefault="00590471" w:rsidP="00A42DD8">
            <w:pPr>
              <w:pStyle w:val="3-"/>
            </w:pPr>
            <w:r>
              <w:tab/>
              <w:t>fflush(stdout);</w:t>
            </w:r>
          </w:p>
          <w:p w14:paraId="48E11F7C" w14:textId="77777777" w:rsidR="00590471" w:rsidRDefault="00590471" w:rsidP="00A42DD8">
            <w:pPr>
              <w:pStyle w:val="3-"/>
            </w:pPr>
            <w:r>
              <w:tab/>
              <w:t>return 0;</w:t>
            </w:r>
          </w:p>
          <w:p w14:paraId="7F81B9AD" w14:textId="77777777" w:rsidR="00590471" w:rsidRDefault="00590471" w:rsidP="00A42DD8">
            <w:pPr>
              <w:pStyle w:val="3-"/>
            </w:pPr>
            <w:r>
              <w:t>}</w:t>
            </w:r>
          </w:p>
          <w:p w14:paraId="2EBD15B0" w14:textId="77777777" w:rsidR="00590471" w:rsidRDefault="00590471" w:rsidP="00A42DD8">
            <w:pPr>
              <w:pStyle w:val="3-"/>
            </w:pPr>
          </w:p>
          <w:p w14:paraId="26F5D3E3" w14:textId="77777777" w:rsidR="00590471" w:rsidRPr="00AD5E86" w:rsidRDefault="00590471" w:rsidP="00A42DD8">
            <w:pPr>
              <w:pStyle w:val="3-"/>
              <w:rPr>
                <w:color w:val="00B050"/>
              </w:rPr>
            </w:pPr>
            <w:r w:rsidRPr="00AD5E86">
              <w:rPr>
                <w:rFonts w:hint="eastAsia"/>
                <w:color w:val="00B050"/>
              </w:rPr>
              <w:t>//テスト</w:t>
            </w:r>
          </w:p>
          <w:p w14:paraId="3FCE61DD" w14:textId="77777777" w:rsidR="00590471" w:rsidRDefault="00590471" w:rsidP="00A42DD8">
            <w:pPr>
              <w:pStyle w:val="3-"/>
            </w:pPr>
            <w:r>
              <w:t>int main(const int argc, const char* argv[])</w:t>
            </w:r>
          </w:p>
          <w:p w14:paraId="6B8D302D" w14:textId="77777777" w:rsidR="00590471" w:rsidRDefault="00590471" w:rsidP="00A42DD8">
            <w:pPr>
              <w:pStyle w:val="3-"/>
            </w:pPr>
            <w:r>
              <w:t>{</w:t>
            </w:r>
          </w:p>
          <w:p w14:paraId="227E26D6" w14:textId="77777777" w:rsidR="00590471" w:rsidRDefault="00590471" w:rsidP="00A42DD8">
            <w:pPr>
              <w:pStyle w:val="3-"/>
            </w:pPr>
            <w:r>
              <w:rPr>
                <w:rFonts w:hint="eastAsia"/>
              </w:rPr>
              <w:tab/>
            </w:r>
            <w:r w:rsidRPr="00AD5E86">
              <w:rPr>
                <w:rFonts w:hint="eastAsia"/>
                <w:color w:val="00B050"/>
              </w:rPr>
              <w:t>//スピンロック生成</w:t>
            </w:r>
          </w:p>
          <w:p w14:paraId="5D2F937E" w14:textId="77777777" w:rsidR="00AD5E86" w:rsidRPr="00AD5E86" w:rsidRDefault="00AD5E86" w:rsidP="00AD5E86">
            <w:pPr>
              <w:pStyle w:val="3-"/>
              <w:rPr>
                <w:color w:val="00B050"/>
              </w:rPr>
            </w:pPr>
            <w:r w:rsidRPr="00AD5E86">
              <w:rPr>
                <w:rFonts w:hint="eastAsia"/>
                <w:color w:val="00B050"/>
              </w:rPr>
              <w:tab/>
            </w:r>
            <w:r w:rsidRPr="00AD5E86">
              <w:rPr>
                <w:rFonts w:hint="eastAsia"/>
                <w:color w:val="FF0000"/>
              </w:rPr>
              <w:t>pthread_spin_init(&amp;s_lock, PTHREAD_PROCESS_PRIVATE);</w:t>
            </w:r>
            <w:r w:rsidRPr="00AD5E86">
              <w:rPr>
                <w:rFonts w:hint="eastAsia"/>
                <w:color w:val="00B050"/>
              </w:rPr>
              <w:t>//単独プロセス専用</w:t>
            </w:r>
          </w:p>
          <w:p w14:paraId="5CA49637" w14:textId="46281BC1" w:rsidR="00590471" w:rsidRPr="00AD5E86" w:rsidRDefault="00590471" w:rsidP="00A42DD8">
            <w:pPr>
              <w:pStyle w:val="3-"/>
              <w:rPr>
                <w:color w:val="00B050"/>
              </w:rPr>
            </w:pPr>
            <w:r w:rsidRPr="00AD5E86">
              <w:rPr>
                <w:color w:val="00B050"/>
              </w:rPr>
              <w:t>//</w:t>
            </w:r>
            <w:r w:rsidRPr="00AD5E86">
              <w:rPr>
                <w:color w:val="00B050"/>
              </w:rPr>
              <w:tab/>
            </w:r>
            <w:r w:rsidRPr="00AD5E86">
              <w:rPr>
                <w:color w:val="FF0000"/>
              </w:rPr>
              <w:t>pthread_spin_init(&amp;s_lock, PTHREAD_PROCESS_SHARED);</w:t>
            </w:r>
            <w:r w:rsidR="00AD5E86" w:rsidRPr="00325085">
              <w:rPr>
                <w:rFonts w:hint="eastAsia"/>
                <w:color w:val="00B050"/>
              </w:rPr>
              <w:t>//プロセス間で共有</w:t>
            </w:r>
          </w:p>
          <w:p w14:paraId="3D850778" w14:textId="77777777" w:rsidR="00590471" w:rsidRDefault="00590471" w:rsidP="00A42DD8">
            <w:pPr>
              <w:pStyle w:val="3-"/>
            </w:pPr>
            <w:r>
              <w:tab/>
            </w:r>
          </w:p>
          <w:p w14:paraId="337C63CE" w14:textId="77777777" w:rsidR="00590471" w:rsidRDefault="00590471" w:rsidP="00A42DD8">
            <w:pPr>
              <w:pStyle w:val="3-"/>
            </w:pPr>
            <w:r>
              <w:rPr>
                <w:rFonts w:hint="eastAsia"/>
              </w:rPr>
              <w:tab/>
            </w:r>
            <w:r w:rsidRPr="00AD5E86">
              <w:rPr>
                <w:rFonts w:hint="eastAsia"/>
                <w:color w:val="00B050"/>
              </w:rPr>
              <w:t>//スレッド作成</w:t>
            </w:r>
          </w:p>
          <w:p w14:paraId="460DAE2D" w14:textId="77777777" w:rsidR="00590471" w:rsidRDefault="00590471" w:rsidP="00A42DD8">
            <w:pPr>
              <w:pStyle w:val="3-"/>
            </w:pPr>
            <w:r>
              <w:tab/>
              <w:t>static const int THREAD_NUM = 3;</w:t>
            </w:r>
          </w:p>
          <w:p w14:paraId="15DFD41C" w14:textId="77777777" w:rsidR="00590471" w:rsidRDefault="00590471" w:rsidP="00A42DD8">
            <w:pPr>
              <w:pStyle w:val="3-"/>
            </w:pPr>
            <w:r>
              <w:tab/>
              <w:t>pthread_t pth[THREAD_NUM];</w:t>
            </w:r>
          </w:p>
          <w:p w14:paraId="46D8EEE4" w14:textId="77777777" w:rsidR="00590471" w:rsidRDefault="00590471" w:rsidP="00A42DD8">
            <w:pPr>
              <w:pStyle w:val="3-"/>
            </w:pPr>
            <w:r>
              <w:tab/>
              <w:t>{</w:t>
            </w:r>
          </w:p>
          <w:p w14:paraId="0B518DED" w14:textId="77777777" w:rsidR="00590471" w:rsidRDefault="00590471" w:rsidP="00A42DD8">
            <w:pPr>
              <w:pStyle w:val="3-"/>
            </w:pPr>
            <w:r>
              <w:tab/>
            </w:r>
            <w:r>
              <w:tab/>
              <w:t>pthread_attr_t attr;</w:t>
            </w:r>
          </w:p>
          <w:p w14:paraId="52BE828E" w14:textId="77777777" w:rsidR="00590471" w:rsidRDefault="00590471" w:rsidP="00A42DD8">
            <w:pPr>
              <w:pStyle w:val="3-"/>
            </w:pPr>
            <w:r>
              <w:tab/>
            </w:r>
            <w:r>
              <w:tab/>
              <w:t>pthread_attr_init(&amp;attr);</w:t>
            </w:r>
          </w:p>
          <w:p w14:paraId="71A36A09" w14:textId="77777777" w:rsidR="00590471" w:rsidRDefault="00590471" w:rsidP="00A42DD8">
            <w:pPr>
              <w:pStyle w:val="3-"/>
            </w:pPr>
            <w:r>
              <w:rPr>
                <w:rFonts w:hint="eastAsia"/>
              </w:rPr>
              <w:tab/>
            </w:r>
            <w:r>
              <w:rPr>
                <w:rFonts w:hint="eastAsia"/>
              </w:rPr>
              <w:tab/>
              <w:t>pthread_attr_setstacksize(&amp;attr, 1024);</w:t>
            </w:r>
            <w:r w:rsidRPr="00AD5E86">
              <w:rPr>
                <w:rFonts w:hint="eastAsia"/>
                <w:color w:val="00B050"/>
              </w:rPr>
              <w:t>//スタックサイズ指定</w:t>
            </w:r>
          </w:p>
          <w:p w14:paraId="2527BD0E" w14:textId="77777777" w:rsidR="00590471" w:rsidRDefault="00590471" w:rsidP="00A42DD8">
            <w:pPr>
              <w:pStyle w:val="3-"/>
            </w:pPr>
            <w:r>
              <w:rPr>
                <w:rFonts w:hint="eastAsia"/>
              </w:rPr>
              <w:tab/>
            </w:r>
            <w:r>
              <w:rPr>
                <w:rFonts w:hint="eastAsia"/>
              </w:rPr>
              <w:tab/>
              <w:t>pthread_create(&amp;pth[0], &amp;attr, threadFunc, (void*)"太郎");</w:t>
            </w:r>
          </w:p>
          <w:p w14:paraId="008C7737" w14:textId="77777777" w:rsidR="00590471" w:rsidRDefault="00590471" w:rsidP="00A42DD8">
            <w:pPr>
              <w:pStyle w:val="3-"/>
            </w:pPr>
            <w:r>
              <w:rPr>
                <w:rFonts w:hint="eastAsia"/>
              </w:rPr>
              <w:tab/>
            </w:r>
            <w:r>
              <w:rPr>
                <w:rFonts w:hint="eastAsia"/>
              </w:rPr>
              <w:tab/>
              <w:t>pthread_create(&amp;pth[1], &amp;attr, threadFunc, (void*)"次郎");</w:t>
            </w:r>
          </w:p>
          <w:p w14:paraId="27C62424" w14:textId="77777777" w:rsidR="00590471" w:rsidRDefault="00590471" w:rsidP="00A42DD8">
            <w:pPr>
              <w:pStyle w:val="3-"/>
            </w:pPr>
            <w:r>
              <w:rPr>
                <w:rFonts w:hint="eastAsia"/>
              </w:rPr>
              <w:tab/>
            </w:r>
            <w:r>
              <w:rPr>
                <w:rFonts w:hint="eastAsia"/>
              </w:rPr>
              <w:tab/>
              <w:t>pthread_create(&amp;pth[2], &amp;attr, threadFunc, (void*)"三郎");</w:t>
            </w:r>
          </w:p>
          <w:p w14:paraId="77654487" w14:textId="77777777" w:rsidR="00590471" w:rsidRDefault="00590471" w:rsidP="00A42DD8">
            <w:pPr>
              <w:pStyle w:val="3-"/>
            </w:pPr>
            <w:r>
              <w:tab/>
              <w:t>}</w:t>
            </w:r>
          </w:p>
          <w:p w14:paraId="0302F761" w14:textId="77777777" w:rsidR="00590471" w:rsidRDefault="00590471" w:rsidP="00A42DD8">
            <w:pPr>
              <w:pStyle w:val="3-"/>
            </w:pPr>
            <w:r>
              <w:tab/>
            </w:r>
          </w:p>
          <w:p w14:paraId="23D8F791" w14:textId="77777777" w:rsidR="00590471" w:rsidRDefault="00590471" w:rsidP="00A42DD8">
            <w:pPr>
              <w:pStyle w:val="3-"/>
            </w:pPr>
            <w:r>
              <w:rPr>
                <w:rFonts w:hint="eastAsia"/>
              </w:rPr>
              <w:tab/>
            </w:r>
            <w:r w:rsidRPr="00AD5E86">
              <w:rPr>
                <w:rFonts w:hint="eastAsia"/>
                <w:color w:val="00B050"/>
              </w:rPr>
              <w:t>//スレッド終了待ち</w:t>
            </w:r>
          </w:p>
          <w:p w14:paraId="559E396A" w14:textId="77777777" w:rsidR="00590471" w:rsidRDefault="00590471" w:rsidP="00A42DD8">
            <w:pPr>
              <w:pStyle w:val="3-"/>
            </w:pPr>
            <w:r>
              <w:tab/>
              <w:t>for(int i = 0; i &lt; THREAD_NUM; ++i)</w:t>
            </w:r>
          </w:p>
          <w:p w14:paraId="320D69C8" w14:textId="77777777" w:rsidR="00590471" w:rsidRDefault="00590471" w:rsidP="00A42DD8">
            <w:pPr>
              <w:pStyle w:val="3-"/>
            </w:pPr>
            <w:r>
              <w:tab/>
              <w:t>{</w:t>
            </w:r>
          </w:p>
          <w:p w14:paraId="479FE211" w14:textId="77777777" w:rsidR="00590471" w:rsidRDefault="00590471" w:rsidP="00A42DD8">
            <w:pPr>
              <w:pStyle w:val="3-"/>
            </w:pPr>
            <w:r>
              <w:tab/>
            </w:r>
            <w:r>
              <w:tab/>
              <w:t>pthread_join(pth[i], NULL);</w:t>
            </w:r>
          </w:p>
          <w:p w14:paraId="5BB079CB" w14:textId="77777777" w:rsidR="00590471" w:rsidRDefault="00590471" w:rsidP="00A42DD8">
            <w:pPr>
              <w:pStyle w:val="3-"/>
            </w:pPr>
            <w:r>
              <w:tab/>
              <w:t>}</w:t>
            </w:r>
          </w:p>
          <w:p w14:paraId="1C3D55DD" w14:textId="77777777" w:rsidR="00590471" w:rsidRDefault="00590471" w:rsidP="00A42DD8">
            <w:pPr>
              <w:pStyle w:val="3-"/>
            </w:pPr>
            <w:r>
              <w:tab/>
            </w:r>
          </w:p>
          <w:p w14:paraId="7813AF16" w14:textId="5B37875D" w:rsidR="00590471" w:rsidRDefault="00590471" w:rsidP="00A42DD8">
            <w:pPr>
              <w:pStyle w:val="3-"/>
            </w:pPr>
            <w:r>
              <w:rPr>
                <w:rFonts w:hint="eastAsia"/>
              </w:rPr>
              <w:tab/>
            </w:r>
            <w:r w:rsidRPr="00B77D2B">
              <w:rPr>
                <w:rFonts w:hint="eastAsia"/>
                <w:color w:val="00B050"/>
              </w:rPr>
              <w:t>//</w:t>
            </w:r>
            <w:r w:rsidR="00AD5E86" w:rsidRPr="00B77D2B">
              <w:rPr>
                <w:rFonts w:hint="eastAsia"/>
                <w:color w:val="00B050"/>
              </w:rPr>
              <w:t>スピンロック</w:t>
            </w:r>
            <w:r w:rsidRPr="00B77D2B">
              <w:rPr>
                <w:rFonts w:hint="eastAsia"/>
                <w:color w:val="00B050"/>
              </w:rPr>
              <w:t>の取得と解放を大量に実行して時間を計測</w:t>
            </w:r>
          </w:p>
          <w:p w14:paraId="2630DADA" w14:textId="77777777" w:rsidR="00590471" w:rsidRDefault="00590471" w:rsidP="00A42DD8">
            <w:pPr>
              <w:pStyle w:val="3-"/>
            </w:pPr>
            <w:r>
              <w:lastRenderedPageBreak/>
              <w:tab/>
              <w:t>{</w:t>
            </w:r>
          </w:p>
          <w:p w14:paraId="3B489A6A" w14:textId="77777777" w:rsidR="00590471" w:rsidRDefault="00590471" w:rsidP="00A42DD8">
            <w:pPr>
              <w:pStyle w:val="3-"/>
            </w:pPr>
            <w:r>
              <w:tab/>
            </w:r>
            <w:r>
              <w:tab/>
              <w:t>struct timeval begin;</w:t>
            </w:r>
          </w:p>
          <w:p w14:paraId="6B589757" w14:textId="77777777" w:rsidR="00590471" w:rsidRDefault="00590471" w:rsidP="00A42DD8">
            <w:pPr>
              <w:pStyle w:val="3-"/>
            </w:pPr>
            <w:r>
              <w:tab/>
            </w:r>
            <w:r>
              <w:tab/>
              <w:t>gettimeofday(&amp;begin, NULL);</w:t>
            </w:r>
          </w:p>
          <w:p w14:paraId="40B2E5B5" w14:textId="77777777" w:rsidR="00590471" w:rsidRDefault="00590471" w:rsidP="00A42DD8">
            <w:pPr>
              <w:pStyle w:val="3-"/>
            </w:pPr>
            <w:r>
              <w:tab/>
            </w:r>
            <w:r>
              <w:tab/>
              <w:t>static const int TEST_TIMES = 10000000;</w:t>
            </w:r>
          </w:p>
          <w:p w14:paraId="2A232965" w14:textId="77777777" w:rsidR="00590471" w:rsidRDefault="00590471" w:rsidP="00A42DD8">
            <w:pPr>
              <w:pStyle w:val="3-"/>
            </w:pPr>
            <w:r>
              <w:tab/>
            </w:r>
            <w:r>
              <w:tab/>
              <w:t>for (int i = 0; i &lt; TEST_TIMES; ++i)</w:t>
            </w:r>
          </w:p>
          <w:p w14:paraId="21F7DCF6" w14:textId="77777777" w:rsidR="00590471" w:rsidRDefault="00590471" w:rsidP="00A42DD8">
            <w:pPr>
              <w:pStyle w:val="3-"/>
            </w:pPr>
            <w:r>
              <w:tab/>
            </w:r>
            <w:r>
              <w:tab/>
              <w:t>{</w:t>
            </w:r>
          </w:p>
          <w:p w14:paraId="3CE497F8" w14:textId="77777777" w:rsidR="00590471" w:rsidRPr="00B77D2B" w:rsidRDefault="00590471" w:rsidP="00A42DD8">
            <w:pPr>
              <w:pStyle w:val="3-"/>
              <w:rPr>
                <w:color w:val="FF0000"/>
              </w:rPr>
            </w:pPr>
            <w:r>
              <w:tab/>
            </w:r>
            <w:r>
              <w:tab/>
            </w:r>
            <w:r>
              <w:tab/>
            </w:r>
            <w:r w:rsidRPr="00B77D2B">
              <w:rPr>
                <w:color w:val="FF0000"/>
              </w:rPr>
              <w:t>pthread_spin_lock(&amp;s_lock);</w:t>
            </w:r>
          </w:p>
          <w:p w14:paraId="28A6CD54" w14:textId="77777777" w:rsidR="00590471" w:rsidRPr="00B77D2B" w:rsidRDefault="00590471" w:rsidP="00A42DD8">
            <w:pPr>
              <w:pStyle w:val="3-"/>
              <w:rPr>
                <w:color w:val="FF0000"/>
              </w:rPr>
            </w:pPr>
            <w:r w:rsidRPr="00B77D2B">
              <w:rPr>
                <w:color w:val="FF0000"/>
              </w:rPr>
              <w:tab/>
            </w:r>
            <w:r w:rsidRPr="00B77D2B">
              <w:rPr>
                <w:color w:val="FF0000"/>
              </w:rPr>
              <w:tab/>
            </w:r>
            <w:r w:rsidRPr="00B77D2B">
              <w:rPr>
                <w:color w:val="FF0000"/>
              </w:rPr>
              <w:tab/>
              <w:t>pthread_spin_unlock(&amp;s_lock);</w:t>
            </w:r>
          </w:p>
          <w:p w14:paraId="221FC6E4" w14:textId="77777777" w:rsidR="00590471" w:rsidRDefault="00590471" w:rsidP="00A42DD8">
            <w:pPr>
              <w:pStyle w:val="3-"/>
            </w:pPr>
            <w:r>
              <w:tab/>
            </w:r>
            <w:r>
              <w:tab/>
              <w:t>}</w:t>
            </w:r>
          </w:p>
          <w:p w14:paraId="381DD539" w14:textId="77777777" w:rsidR="00590471" w:rsidRDefault="00590471" w:rsidP="00A42DD8">
            <w:pPr>
              <w:pStyle w:val="3-"/>
            </w:pPr>
            <w:r>
              <w:tab/>
            </w:r>
            <w:r>
              <w:tab/>
              <w:t>struct timeval end;</w:t>
            </w:r>
          </w:p>
          <w:p w14:paraId="6B89AE9E" w14:textId="77777777" w:rsidR="00590471" w:rsidRDefault="00590471" w:rsidP="00A42DD8">
            <w:pPr>
              <w:pStyle w:val="3-"/>
            </w:pPr>
            <w:r>
              <w:tab/>
            </w:r>
            <w:r>
              <w:tab/>
              <w:t>gettimeofday(&amp;end, NULL);</w:t>
            </w:r>
          </w:p>
          <w:p w14:paraId="1BFCC51C" w14:textId="77777777" w:rsidR="00590471" w:rsidRDefault="00590471" w:rsidP="00A42DD8">
            <w:pPr>
              <w:pStyle w:val="3-"/>
            </w:pPr>
            <w:r>
              <w:tab/>
            </w:r>
            <w:r>
              <w:tab/>
              <w:t>struct timeval duration;</w:t>
            </w:r>
          </w:p>
          <w:p w14:paraId="4B227141" w14:textId="77777777" w:rsidR="00590471" w:rsidRDefault="00590471" w:rsidP="00A42DD8">
            <w:pPr>
              <w:pStyle w:val="3-"/>
            </w:pPr>
            <w:r>
              <w:tab/>
            </w:r>
            <w:r>
              <w:tab/>
              <w:t>if( end.tv_usec &gt;= begin.tv_usec)</w:t>
            </w:r>
          </w:p>
          <w:p w14:paraId="035F994B" w14:textId="77777777" w:rsidR="00590471" w:rsidRDefault="00590471" w:rsidP="00A42DD8">
            <w:pPr>
              <w:pStyle w:val="3-"/>
            </w:pPr>
            <w:r>
              <w:tab/>
            </w:r>
            <w:r>
              <w:tab/>
              <w:t>{</w:t>
            </w:r>
          </w:p>
          <w:p w14:paraId="05887B16" w14:textId="77777777" w:rsidR="00590471" w:rsidRDefault="00590471" w:rsidP="00A42DD8">
            <w:pPr>
              <w:pStyle w:val="3-"/>
            </w:pPr>
            <w:r>
              <w:tab/>
            </w:r>
            <w:r>
              <w:tab/>
            </w:r>
            <w:r>
              <w:tab/>
              <w:t>duration.tv_sec = end.tv_sec - begin.tv_sec;</w:t>
            </w:r>
          </w:p>
          <w:p w14:paraId="5FE6AE3E" w14:textId="77777777" w:rsidR="00590471" w:rsidRDefault="00590471" w:rsidP="00A42DD8">
            <w:pPr>
              <w:pStyle w:val="3-"/>
            </w:pPr>
            <w:r>
              <w:tab/>
            </w:r>
            <w:r>
              <w:tab/>
            </w:r>
            <w:r>
              <w:tab/>
              <w:t>duration.tv_usec = end.tv_usec - begin.tv_usec;</w:t>
            </w:r>
          </w:p>
          <w:p w14:paraId="2FB763A8" w14:textId="77777777" w:rsidR="00590471" w:rsidRDefault="00590471" w:rsidP="00A42DD8">
            <w:pPr>
              <w:pStyle w:val="3-"/>
            </w:pPr>
            <w:r>
              <w:tab/>
            </w:r>
            <w:r>
              <w:tab/>
              <w:t>}</w:t>
            </w:r>
          </w:p>
          <w:p w14:paraId="2976E36C" w14:textId="77777777" w:rsidR="00590471" w:rsidRDefault="00590471" w:rsidP="00A42DD8">
            <w:pPr>
              <w:pStyle w:val="3-"/>
            </w:pPr>
            <w:r>
              <w:tab/>
            </w:r>
            <w:r>
              <w:tab/>
              <w:t>else</w:t>
            </w:r>
          </w:p>
          <w:p w14:paraId="50FF7356" w14:textId="77777777" w:rsidR="00590471" w:rsidRDefault="00590471" w:rsidP="00A42DD8">
            <w:pPr>
              <w:pStyle w:val="3-"/>
            </w:pPr>
            <w:r>
              <w:tab/>
            </w:r>
            <w:r>
              <w:tab/>
              <w:t>{</w:t>
            </w:r>
          </w:p>
          <w:p w14:paraId="72F8808F" w14:textId="77777777" w:rsidR="00590471" w:rsidRDefault="00590471" w:rsidP="00A42DD8">
            <w:pPr>
              <w:pStyle w:val="3-"/>
            </w:pPr>
            <w:r>
              <w:tab/>
            </w:r>
            <w:r>
              <w:tab/>
            </w:r>
            <w:r>
              <w:tab/>
              <w:t>duration.tv_sec = end.tv_sec - begin.tv_sec - 1;</w:t>
            </w:r>
          </w:p>
          <w:p w14:paraId="4268D161" w14:textId="77777777" w:rsidR="00590471" w:rsidRDefault="00590471" w:rsidP="00A42DD8">
            <w:pPr>
              <w:pStyle w:val="3-"/>
            </w:pPr>
            <w:r>
              <w:tab/>
            </w:r>
            <w:r>
              <w:tab/>
            </w:r>
            <w:r>
              <w:tab/>
              <w:t>duration.tv_usec = 1000000 - begin.tv_usec + end.tv_usec;</w:t>
            </w:r>
          </w:p>
          <w:p w14:paraId="4A355193" w14:textId="77777777" w:rsidR="00590471" w:rsidRDefault="00590471" w:rsidP="00A42DD8">
            <w:pPr>
              <w:pStyle w:val="3-"/>
            </w:pPr>
            <w:r>
              <w:tab/>
            </w:r>
            <w:r>
              <w:tab/>
              <w:t>}</w:t>
            </w:r>
          </w:p>
          <w:p w14:paraId="7A875E59" w14:textId="77777777" w:rsidR="00590471" w:rsidRDefault="00590471" w:rsidP="00A42DD8">
            <w:pPr>
              <w:pStyle w:val="3-"/>
            </w:pPr>
            <w:r>
              <w:tab/>
            </w:r>
            <w:r>
              <w:tab/>
              <w:t>printf("Spinlock * %d = %d.%06d sec\n", TEST_TIMES, duration.tv_sec, duration.tv_usec);</w:t>
            </w:r>
          </w:p>
          <w:p w14:paraId="363B7664" w14:textId="77777777" w:rsidR="00590471" w:rsidRDefault="00590471" w:rsidP="00A42DD8">
            <w:pPr>
              <w:pStyle w:val="3-"/>
            </w:pPr>
            <w:r>
              <w:tab/>
              <w:t>}</w:t>
            </w:r>
          </w:p>
          <w:p w14:paraId="2239B020" w14:textId="77777777" w:rsidR="00590471" w:rsidRDefault="00590471" w:rsidP="00A42DD8">
            <w:pPr>
              <w:pStyle w:val="3-"/>
            </w:pPr>
            <w:r>
              <w:tab/>
            </w:r>
          </w:p>
          <w:p w14:paraId="1A266E47" w14:textId="77777777" w:rsidR="00590471" w:rsidRDefault="00590471" w:rsidP="00A42DD8">
            <w:pPr>
              <w:pStyle w:val="3-"/>
            </w:pPr>
            <w:r>
              <w:rPr>
                <w:rFonts w:hint="eastAsia"/>
              </w:rPr>
              <w:tab/>
            </w:r>
            <w:r w:rsidRPr="00B77D2B">
              <w:rPr>
                <w:rFonts w:hint="eastAsia"/>
                <w:color w:val="00B050"/>
              </w:rPr>
              <w:t>//スピンロック破棄</w:t>
            </w:r>
          </w:p>
          <w:p w14:paraId="4F616B8A" w14:textId="77777777" w:rsidR="00590471" w:rsidRPr="00B77D2B" w:rsidRDefault="00590471" w:rsidP="00A42DD8">
            <w:pPr>
              <w:pStyle w:val="3-"/>
              <w:rPr>
                <w:color w:val="FF0000"/>
              </w:rPr>
            </w:pPr>
            <w:r>
              <w:tab/>
            </w:r>
            <w:r w:rsidRPr="00B77D2B">
              <w:rPr>
                <w:color w:val="FF0000"/>
              </w:rPr>
              <w:t>pthread_spin_destroy(&amp;s_lock);</w:t>
            </w:r>
          </w:p>
          <w:p w14:paraId="67676D7D" w14:textId="77777777" w:rsidR="00590471" w:rsidRDefault="00590471" w:rsidP="00A42DD8">
            <w:pPr>
              <w:pStyle w:val="3-"/>
            </w:pPr>
            <w:r>
              <w:tab/>
            </w:r>
          </w:p>
          <w:p w14:paraId="05E044E2" w14:textId="77777777" w:rsidR="00590471" w:rsidRDefault="00590471" w:rsidP="00A42DD8">
            <w:pPr>
              <w:pStyle w:val="3-"/>
            </w:pPr>
            <w:r>
              <w:tab/>
              <w:t>return EXIT_SUCCESS;</w:t>
            </w:r>
          </w:p>
          <w:p w14:paraId="07BF37DF" w14:textId="77777777" w:rsidR="00590471" w:rsidRPr="00DE3BF2" w:rsidRDefault="00590471" w:rsidP="00A42DD8">
            <w:pPr>
              <w:pStyle w:val="3-"/>
            </w:pPr>
            <w:r>
              <w:t>}</w:t>
            </w:r>
          </w:p>
        </w:tc>
      </w:tr>
    </w:tbl>
    <w:p w14:paraId="1A76C017"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55F6D1E3" w14:textId="77777777" w:rsidTr="00A42DD8">
        <w:tc>
          <w:tcPr>
            <w:tcW w:w="8494" w:type="dxa"/>
          </w:tcPr>
          <w:p w14:paraId="0800B401" w14:textId="77777777" w:rsidR="00590471" w:rsidRPr="00782AD5" w:rsidRDefault="00590471" w:rsidP="00A42DD8">
            <w:pPr>
              <w:pStyle w:val="3-"/>
              <w:rPr>
                <w:color w:val="auto"/>
              </w:rPr>
            </w:pPr>
            <w:r w:rsidRPr="00782AD5">
              <w:rPr>
                <w:rFonts w:hint="eastAsia"/>
                <w:color w:val="auto"/>
              </w:rPr>
              <w:t>- begin:三郎 -</w:t>
            </w:r>
          </w:p>
          <w:p w14:paraId="1E063B25" w14:textId="77777777" w:rsidR="00590471" w:rsidRPr="00782AD5" w:rsidRDefault="00590471" w:rsidP="00A42DD8">
            <w:pPr>
              <w:pStyle w:val="3-"/>
              <w:rPr>
                <w:color w:val="auto"/>
              </w:rPr>
            </w:pPr>
            <w:r w:rsidRPr="00782AD5">
              <w:rPr>
                <w:rFonts w:hint="eastAsia"/>
                <w:color w:val="auto"/>
              </w:rPr>
              <w:t>三郎: [BEFORE] commonData=0, tlsData=0</w:t>
            </w:r>
          </w:p>
          <w:p w14:paraId="7017B76E" w14:textId="77777777" w:rsidR="00590471" w:rsidRPr="00782AD5" w:rsidRDefault="00590471" w:rsidP="00A42DD8">
            <w:pPr>
              <w:pStyle w:val="3-"/>
              <w:rPr>
                <w:color w:val="auto"/>
              </w:rPr>
            </w:pPr>
            <w:r w:rsidRPr="00782AD5">
              <w:rPr>
                <w:rFonts w:hint="eastAsia"/>
                <w:color w:val="auto"/>
              </w:rPr>
              <w:t>三郎: [AFTER]  commonData=1, tlsData=1</w:t>
            </w:r>
          </w:p>
          <w:p w14:paraId="58E4F19E" w14:textId="77777777" w:rsidR="00590471" w:rsidRPr="00782AD5" w:rsidRDefault="00590471" w:rsidP="00A42DD8">
            <w:pPr>
              <w:pStyle w:val="3-"/>
              <w:rPr>
                <w:color w:val="auto"/>
              </w:rPr>
            </w:pPr>
            <w:r w:rsidRPr="00782AD5">
              <w:rPr>
                <w:rFonts w:hint="eastAsia"/>
                <w:color w:val="auto"/>
              </w:rPr>
              <w:t>- begin:次郎 -</w:t>
            </w:r>
          </w:p>
          <w:p w14:paraId="62162193" w14:textId="77777777" w:rsidR="00590471" w:rsidRPr="00782AD5" w:rsidRDefault="00590471" w:rsidP="00A42DD8">
            <w:pPr>
              <w:pStyle w:val="3-"/>
              <w:rPr>
                <w:color w:val="auto"/>
              </w:rPr>
            </w:pPr>
            <w:r w:rsidRPr="00782AD5">
              <w:rPr>
                <w:rFonts w:hint="eastAsia"/>
                <w:color w:val="auto"/>
              </w:rPr>
              <w:t>次郎: [BEFORE] commonData=1, tlsData=0</w:t>
            </w:r>
          </w:p>
          <w:p w14:paraId="0612E2D1" w14:textId="77777777" w:rsidR="00590471" w:rsidRPr="00782AD5" w:rsidRDefault="00590471" w:rsidP="00A42DD8">
            <w:pPr>
              <w:pStyle w:val="3-"/>
              <w:rPr>
                <w:color w:val="auto"/>
              </w:rPr>
            </w:pPr>
            <w:r w:rsidRPr="00782AD5">
              <w:rPr>
                <w:rFonts w:hint="eastAsia"/>
                <w:color w:val="auto"/>
              </w:rPr>
              <w:t>- begin:太郎 -</w:t>
            </w:r>
          </w:p>
          <w:p w14:paraId="1D941A4F" w14:textId="77777777" w:rsidR="00590471" w:rsidRPr="00782AD5" w:rsidRDefault="00590471" w:rsidP="00A42DD8">
            <w:pPr>
              <w:pStyle w:val="3-"/>
              <w:rPr>
                <w:color w:val="auto"/>
              </w:rPr>
            </w:pPr>
            <w:r w:rsidRPr="00782AD5">
              <w:rPr>
                <w:rFonts w:hint="eastAsia"/>
                <w:color w:val="auto"/>
              </w:rPr>
              <w:t>次郎: [AFTER]  commonData=2, tlsData=1</w:t>
            </w:r>
          </w:p>
          <w:p w14:paraId="55C20CE2" w14:textId="77777777" w:rsidR="00590471" w:rsidRPr="00782AD5" w:rsidRDefault="00590471" w:rsidP="00A42DD8">
            <w:pPr>
              <w:pStyle w:val="3-"/>
              <w:rPr>
                <w:color w:val="auto"/>
              </w:rPr>
            </w:pPr>
            <w:r w:rsidRPr="00782AD5">
              <w:rPr>
                <w:rFonts w:hint="eastAsia"/>
                <w:color w:val="auto"/>
              </w:rPr>
              <w:t>太郎: [BEFORE] commonData=2, tlsData=0</w:t>
            </w:r>
          </w:p>
          <w:p w14:paraId="10751F2F" w14:textId="77777777" w:rsidR="00590471" w:rsidRPr="00782AD5" w:rsidRDefault="00590471" w:rsidP="00A42DD8">
            <w:pPr>
              <w:pStyle w:val="3-"/>
              <w:rPr>
                <w:color w:val="auto"/>
              </w:rPr>
            </w:pPr>
            <w:r w:rsidRPr="00782AD5">
              <w:rPr>
                <w:rFonts w:hint="eastAsia"/>
                <w:color w:val="auto"/>
              </w:rPr>
              <w:t>太郎: [AFTER]  commonData=3, tlsData=1</w:t>
            </w:r>
          </w:p>
          <w:p w14:paraId="783A02D2" w14:textId="77777777" w:rsidR="00590471" w:rsidRPr="00782AD5" w:rsidRDefault="00590471" w:rsidP="00A42DD8">
            <w:pPr>
              <w:pStyle w:val="3-"/>
              <w:rPr>
                <w:color w:val="auto"/>
              </w:rPr>
            </w:pPr>
            <w:r w:rsidRPr="00782AD5">
              <w:rPr>
                <w:rFonts w:hint="eastAsia"/>
                <w:color w:val="auto"/>
              </w:rPr>
              <w:t>次郎: [BEFORE] commonData=3, tlsData=1</w:t>
            </w:r>
          </w:p>
          <w:p w14:paraId="648B2DB2" w14:textId="77777777" w:rsidR="00590471" w:rsidRPr="00782AD5" w:rsidRDefault="00590471" w:rsidP="00A42DD8">
            <w:pPr>
              <w:pStyle w:val="3-"/>
              <w:rPr>
                <w:color w:val="auto"/>
              </w:rPr>
            </w:pPr>
            <w:r w:rsidRPr="00782AD5">
              <w:rPr>
                <w:rFonts w:hint="eastAsia"/>
                <w:color w:val="auto"/>
              </w:rPr>
              <w:t>次郎: [AFTER]  commonData=4, tlsData=2</w:t>
            </w:r>
          </w:p>
          <w:p w14:paraId="4A64E5CC" w14:textId="77777777" w:rsidR="00590471" w:rsidRPr="00782AD5" w:rsidRDefault="00590471" w:rsidP="00A42DD8">
            <w:pPr>
              <w:pStyle w:val="3-"/>
              <w:rPr>
                <w:color w:val="auto"/>
              </w:rPr>
            </w:pPr>
            <w:r w:rsidRPr="00782AD5">
              <w:rPr>
                <w:rFonts w:hint="eastAsia"/>
                <w:color w:val="auto"/>
              </w:rPr>
              <w:t>三郎: [BEFORE] commonData=4, tlsData=1</w:t>
            </w:r>
          </w:p>
          <w:p w14:paraId="1BD09EAD" w14:textId="77777777" w:rsidR="00590471" w:rsidRPr="00782AD5" w:rsidRDefault="00590471" w:rsidP="00A42DD8">
            <w:pPr>
              <w:pStyle w:val="3-"/>
              <w:rPr>
                <w:color w:val="auto"/>
              </w:rPr>
            </w:pPr>
            <w:r w:rsidRPr="00782AD5">
              <w:rPr>
                <w:rFonts w:hint="eastAsia"/>
                <w:color w:val="auto"/>
              </w:rPr>
              <w:t>三郎: [AFTER]  commonData=5, tlsData=2</w:t>
            </w:r>
          </w:p>
          <w:p w14:paraId="2D6404FA" w14:textId="77777777" w:rsidR="00590471" w:rsidRPr="00782AD5" w:rsidRDefault="00590471" w:rsidP="00A42DD8">
            <w:pPr>
              <w:pStyle w:val="3-"/>
              <w:rPr>
                <w:color w:val="auto"/>
              </w:rPr>
            </w:pPr>
            <w:r w:rsidRPr="00782AD5">
              <w:rPr>
                <w:rFonts w:hint="eastAsia"/>
                <w:color w:val="auto"/>
              </w:rPr>
              <w:t>次郎: [BEFORE] commonData=5, tlsData=2</w:t>
            </w:r>
          </w:p>
          <w:p w14:paraId="711FB226" w14:textId="77777777" w:rsidR="00590471" w:rsidRPr="00782AD5" w:rsidRDefault="00590471" w:rsidP="00A42DD8">
            <w:pPr>
              <w:pStyle w:val="3-"/>
              <w:rPr>
                <w:color w:val="auto"/>
              </w:rPr>
            </w:pPr>
            <w:r w:rsidRPr="00782AD5">
              <w:rPr>
                <w:rFonts w:hint="eastAsia"/>
                <w:color w:val="auto"/>
              </w:rPr>
              <w:t>次郎: [AFTER]  commonData=6, tlsData=3</w:t>
            </w:r>
          </w:p>
          <w:p w14:paraId="68025902" w14:textId="77777777" w:rsidR="00590471" w:rsidRPr="00782AD5" w:rsidRDefault="00590471" w:rsidP="00A42DD8">
            <w:pPr>
              <w:pStyle w:val="3-"/>
              <w:rPr>
                <w:color w:val="auto"/>
              </w:rPr>
            </w:pPr>
            <w:r w:rsidRPr="00782AD5">
              <w:rPr>
                <w:rFonts w:hint="eastAsia"/>
                <w:color w:val="auto"/>
              </w:rPr>
              <w:t>太郎: [BEFORE] commonData=6, tlsData=1</w:t>
            </w:r>
          </w:p>
          <w:p w14:paraId="3D1D8FA6" w14:textId="77777777" w:rsidR="00590471" w:rsidRPr="00782AD5" w:rsidRDefault="00590471" w:rsidP="00A42DD8">
            <w:pPr>
              <w:pStyle w:val="3-"/>
              <w:rPr>
                <w:color w:val="auto"/>
              </w:rPr>
            </w:pPr>
            <w:r w:rsidRPr="00782AD5">
              <w:rPr>
                <w:rFonts w:hint="eastAsia"/>
                <w:color w:val="auto"/>
              </w:rPr>
              <w:t>- end:次郎 -</w:t>
            </w:r>
          </w:p>
          <w:p w14:paraId="321C98B1" w14:textId="77777777" w:rsidR="00590471" w:rsidRPr="00782AD5" w:rsidRDefault="00590471" w:rsidP="00A42DD8">
            <w:pPr>
              <w:pStyle w:val="3-"/>
              <w:rPr>
                <w:color w:val="auto"/>
              </w:rPr>
            </w:pPr>
            <w:r w:rsidRPr="00782AD5">
              <w:rPr>
                <w:rFonts w:hint="eastAsia"/>
                <w:color w:val="auto"/>
              </w:rPr>
              <w:t>太郎: [AFTER]  commonData=7, tlsData=2</w:t>
            </w:r>
          </w:p>
          <w:p w14:paraId="0E1A796C" w14:textId="77777777" w:rsidR="00590471" w:rsidRPr="00782AD5" w:rsidRDefault="00590471" w:rsidP="00A42DD8">
            <w:pPr>
              <w:pStyle w:val="3-"/>
              <w:rPr>
                <w:color w:val="auto"/>
              </w:rPr>
            </w:pPr>
            <w:r w:rsidRPr="00782AD5">
              <w:rPr>
                <w:rFonts w:hint="eastAsia"/>
                <w:color w:val="auto"/>
              </w:rPr>
              <w:t>三郎: [BEFORE] commonData=7, tlsData=2</w:t>
            </w:r>
          </w:p>
          <w:p w14:paraId="28B0E3C6" w14:textId="77777777" w:rsidR="00590471" w:rsidRPr="00782AD5" w:rsidRDefault="00590471" w:rsidP="00A42DD8">
            <w:pPr>
              <w:pStyle w:val="3-"/>
              <w:rPr>
                <w:color w:val="auto"/>
              </w:rPr>
            </w:pPr>
            <w:r w:rsidRPr="00782AD5">
              <w:rPr>
                <w:rFonts w:hint="eastAsia"/>
                <w:color w:val="auto"/>
              </w:rPr>
              <w:t>三郎: [AFTER]  commonData=8, tlsData=3</w:t>
            </w:r>
          </w:p>
          <w:p w14:paraId="251EFDF8" w14:textId="77777777" w:rsidR="00590471" w:rsidRPr="00782AD5" w:rsidRDefault="00590471" w:rsidP="00A42DD8">
            <w:pPr>
              <w:pStyle w:val="3-"/>
              <w:rPr>
                <w:color w:val="auto"/>
              </w:rPr>
            </w:pPr>
            <w:r w:rsidRPr="00782AD5">
              <w:rPr>
                <w:rFonts w:hint="eastAsia"/>
                <w:color w:val="auto"/>
              </w:rPr>
              <w:t>太郎: [BEFORE] commonData=8, tlsData=2</w:t>
            </w:r>
          </w:p>
          <w:p w14:paraId="3101E12C" w14:textId="77777777" w:rsidR="00590471" w:rsidRPr="00782AD5" w:rsidRDefault="00590471" w:rsidP="00A42DD8">
            <w:pPr>
              <w:pStyle w:val="3-"/>
              <w:rPr>
                <w:color w:val="auto"/>
              </w:rPr>
            </w:pPr>
            <w:r w:rsidRPr="00782AD5">
              <w:rPr>
                <w:rFonts w:hint="eastAsia"/>
                <w:color w:val="auto"/>
              </w:rPr>
              <w:t>- end:三郎 -</w:t>
            </w:r>
          </w:p>
          <w:p w14:paraId="302812CD" w14:textId="2814B8F8" w:rsidR="00590471" w:rsidRPr="00782AD5" w:rsidRDefault="00590471" w:rsidP="00A42DD8">
            <w:pPr>
              <w:pStyle w:val="3-"/>
              <w:rPr>
                <w:color w:val="auto"/>
              </w:rPr>
            </w:pPr>
            <w:r w:rsidRPr="00782AD5">
              <w:rPr>
                <w:rFonts w:hint="eastAsia"/>
                <w:color w:val="auto"/>
              </w:rPr>
              <w:t>太郎: [AFTER]  commonData=</w:t>
            </w:r>
            <w:r w:rsidRPr="00B77D2B">
              <w:rPr>
                <w:rFonts w:hint="eastAsia"/>
                <w:color w:val="FF0000"/>
              </w:rPr>
              <w:t>9</w:t>
            </w:r>
            <w:r w:rsidRPr="00782AD5">
              <w:rPr>
                <w:rFonts w:hint="eastAsia"/>
                <w:color w:val="auto"/>
              </w:rPr>
              <w:t>, tlsData=3</w:t>
            </w:r>
            <w:r w:rsidR="00B77D2B">
              <w:rPr>
                <w:color w:val="auto"/>
              </w:rPr>
              <w:tab/>
            </w:r>
            <w:r w:rsidR="00B77D2B" w:rsidRPr="00146B14">
              <w:rPr>
                <w:color w:val="FF0000"/>
              </w:rPr>
              <w:t>←</w:t>
            </w:r>
            <w:r w:rsidR="00B77D2B">
              <w:rPr>
                <w:color w:val="FF0000"/>
              </w:rPr>
              <w:t>全て正常にロックされたので、</w:t>
            </w:r>
            <w:r w:rsidR="001F6E26">
              <w:rPr>
                <w:rFonts w:hint="eastAsia"/>
                <w:color w:val="FF0000"/>
              </w:rPr>
              <w:t>正しい</w:t>
            </w:r>
            <w:r w:rsidR="00B77D2B">
              <w:rPr>
                <w:color w:val="FF0000"/>
              </w:rPr>
              <w:t>処理結果になっている</w:t>
            </w:r>
          </w:p>
          <w:p w14:paraId="0C6616B2" w14:textId="77777777" w:rsidR="00590471" w:rsidRPr="00782AD5" w:rsidRDefault="00590471" w:rsidP="00A42DD8">
            <w:pPr>
              <w:pStyle w:val="3-"/>
              <w:rPr>
                <w:color w:val="auto"/>
              </w:rPr>
            </w:pPr>
            <w:r w:rsidRPr="00782AD5">
              <w:rPr>
                <w:rFonts w:hint="eastAsia"/>
                <w:color w:val="auto"/>
              </w:rPr>
              <w:t>- end:太郎 -</w:t>
            </w:r>
          </w:p>
          <w:p w14:paraId="4381646F" w14:textId="204DD376" w:rsidR="00590471" w:rsidRPr="00DD51B6" w:rsidRDefault="00590471" w:rsidP="00A42DD8">
            <w:pPr>
              <w:pStyle w:val="3-"/>
            </w:pPr>
            <w:r w:rsidRPr="00782AD5">
              <w:rPr>
                <w:color w:val="auto"/>
              </w:rPr>
              <w:t xml:space="preserve">Spinlock * 10000000 = </w:t>
            </w:r>
            <w:r w:rsidRPr="00B77D2B">
              <w:rPr>
                <w:color w:val="FF0000"/>
              </w:rPr>
              <w:t>0.188224 sec</w:t>
            </w:r>
            <w:r w:rsidR="00B77D2B">
              <w:rPr>
                <w:color w:val="FF0000"/>
              </w:rPr>
              <w:tab/>
            </w:r>
            <w:r w:rsidR="00B77D2B">
              <w:rPr>
                <w:color w:val="FF0000"/>
              </w:rPr>
              <w:tab/>
              <w:t>←</w:t>
            </w:r>
            <w:r w:rsidR="009518EA">
              <w:rPr>
                <w:rFonts w:hint="eastAsia"/>
                <w:color w:val="FF0000"/>
              </w:rPr>
              <w:t>1千万回ループによる処理時間計測</w:t>
            </w:r>
          </w:p>
        </w:tc>
      </w:tr>
    </w:tbl>
    <w:p w14:paraId="3DC55BF4" w14:textId="2006294A" w:rsidR="00DE3BF2" w:rsidRDefault="0036070F" w:rsidP="00DE3BF2">
      <w:pPr>
        <w:pStyle w:val="2"/>
      </w:pPr>
      <w:bookmarkStart w:id="106" w:name="_Toc379778016"/>
      <w:r>
        <w:rPr>
          <w:rFonts w:hint="eastAsia"/>
        </w:rPr>
        <w:t>排他制御：</w:t>
      </w:r>
      <w:r w:rsidR="00DE3BF2">
        <w:rPr>
          <w:rFonts w:hint="eastAsia"/>
        </w:rPr>
        <w:t>クリティカルセクション</w:t>
      </w:r>
      <w:bookmarkEnd w:id="106"/>
      <w:r w:rsidR="00DF5076">
        <w:fldChar w:fldCharType="begin"/>
      </w:r>
      <w:r w:rsidR="00DF5076">
        <w:instrText xml:space="preserve"> XE "</w:instrText>
      </w:r>
      <w:r w:rsidR="00DF5076">
        <w:rPr>
          <w:rFonts w:hint="eastAsia"/>
        </w:rPr>
        <w:instrText>クリティカルセクション</w:instrText>
      </w:r>
      <w:r w:rsidR="00DF5076">
        <w:instrText>" \y “</w:instrText>
      </w:r>
      <w:r w:rsidR="00DF5076">
        <w:rPr>
          <w:rFonts w:hint="eastAsia"/>
        </w:rPr>
        <w:instrText>くりてぃかるせくしょん</w:instrText>
      </w:r>
      <w:r w:rsidR="00DF5076">
        <w:instrText xml:space="preserve">” </w:instrText>
      </w:r>
      <w:r w:rsidR="00DF5076">
        <w:fldChar w:fldCharType="end"/>
      </w:r>
    </w:p>
    <w:p w14:paraId="2A14B667" w14:textId="3ED3187C" w:rsidR="005747A1" w:rsidRDefault="005747A1" w:rsidP="00DE3BF2">
      <w:pPr>
        <w:pStyle w:val="a9"/>
        <w:ind w:firstLine="283"/>
      </w:pPr>
      <w:r>
        <w:t>「クリティカルセクション」という用語自体は、</w:t>
      </w:r>
      <w:r w:rsidR="001F6E26">
        <w:rPr>
          <w:rFonts w:hint="eastAsia"/>
        </w:rPr>
        <w:t>その名の通り「重大な処理部分」のこ</w:t>
      </w:r>
      <w:r w:rsidR="001F6E26">
        <w:rPr>
          <w:rFonts w:hint="eastAsia"/>
        </w:rPr>
        <w:lastRenderedPageBreak/>
        <w:t>とであり、</w:t>
      </w:r>
      <w:r>
        <w:t>アトミック操作が必要な処理のことを</w:t>
      </w:r>
      <w:r w:rsidR="002F0524">
        <w:t>指す</w:t>
      </w:r>
      <w:r w:rsidR="001F6E26">
        <w:rPr>
          <w:rFonts w:hint="eastAsia"/>
        </w:rPr>
        <w:t>。</w:t>
      </w:r>
    </w:p>
    <w:p w14:paraId="68BBEED5" w14:textId="6A8A1E74" w:rsidR="00DE3BF2" w:rsidRDefault="00DE3BF2" w:rsidP="00DE3BF2">
      <w:pPr>
        <w:pStyle w:val="3"/>
      </w:pPr>
      <w:bookmarkStart w:id="107" w:name="_Toc379778017"/>
      <w:r>
        <w:t>Win32API</w:t>
      </w:r>
      <w:r>
        <w:rPr>
          <w:rFonts w:hint="eastAsia"/>
        </w:rPr>
        <w:t>版</w:t>
      </w:r>
      <w:bookmarkEnd w:id="107"/>
      <w:r w:rsidR="00DF5076">
        <w:fldChar w:fldCharType="begin"/>
      </w:r>
      <w:r w:rsidR="00DF5076">
        <w:instrText xml:space="preserve"> XE "</w:instrText>
      </w:r>
      <w:r w:rsidR="00DF5076">
        <w:rPr>
          <w:rFonts w:hint="eastAsia"/>
        </w:rPr>
        <w:instrText>クリティカルセクション</w:instrText>
      </w:r>
      <w:r w:rsidR="00DF5076">
        <w:rPr>
          <w:rFonts w:hint="eastAsia"/>
        </w:rPr>
        <w:instrText>:WIN32API</w:instrText>
      </w:r>
      <w:r w:rsidR="00DF5076">
        <w:rPr>
          <w:rFonts w:hint="eastAsia"/>
        </w:rPr>
        <w:instrText>版</w:instrText>
      </w:r>
      <w:r w:rsidR="00DF5076">
        <w:instrText>" \y “</w:instrText>
      </w:r>
      <w:r w:rsidR="00DF5076">
        <w:rPr>
          <w:rFonts w:hint="eastAsia"/>
        </w:rPr>
        <w:instrText>くりてぃかるせくしょん</w:instrText>
      </w:r>
      <w:r w:rsidR="00DF5076">
        <w:instrText>:WIN32API</w:instrText>
      </w:r>
      <w:r w:rsidR="00DF5076">
        <w:rPr>
          <w:rFonts w:hint="eastAsia"/>
        </w:rPr>
        <w:instrText>ばん</w:instrText>
      </w:r>
      <w:r w:rsidR="00DF5076">
        <w:instrText xml:space="preserve">” </w:instrText>
      </w:r>
      <w:r w:rsidR="00DF5076">
        <w:fldChar w:fldCharType="end"/>
      </w:r>
    </w:p>
    <w:p w14:paraId="5C187CA7" w14:textId="77777777" w:rsidR="002F0524" w:rsidRDefault="002F0524" w:rsidP="00DE3BF2">
      <w:pPr>
        <w:pStyle w:val="aa"/>
        <w:ind w:left="447" w:firstLine="283"/>
      </w:pPr>
      <w:r>
        <w:t>Win32API</w:t>
      </w:r>
      <w:r>
        <w:t>版のクリティカルセクション。</w:t>
      </w:r>
    </w:p>
    <w:p w14:paraId="0CC640FE" w14:textId="3273072F" w:rsidR="00DE3BF2" w:rsidRDefault="002177DA" w:rsidP="00DE3BF2">
      <w:pPr>
        <w:pStyle w:val="aa"/>
        <w:ind w:left="447" w:firstLine="283"/>
      </w:pPr>
      <w:r>
        <w:t>Windows</w:t>
      </w:r>
      <w:r>
        <w:t>の軽量ミューテックス的存在。</w:t>
      </w:r>
      <w:r>
        <w:t>OS</w:t>
      </w:r>
      <w:r>
        <w:t>がハンドルを管理しない。</w:t>
      </w:r>
    </w:p>
    <w:p w14:paraId="7075BCB9" w14:textId="6FD5FB4B" w:rsidR="002177DA" w:rsidRPr="001F6E26" w:rsidRDefault="002177DA" w:rsidP="00DE3BF2">
      <w:pPr>
        <w:pStyle w:val="aa"/>
        <w:ind w:left="447" w:firstLine="283"/>
        <w:rPr>
          <w:color w:val="FF0000"/>
        </w:rPr>
      </w:pPr>
      <w:r w:rsidRPr="001F6E26">
        <w:rPr>
          <w:rFonts w:hint="eastAsia"/>
          <w:color w:val="FF0000"/>
        </w:rPr>
        <w:t>ビジーウェイトとスリープのハイブリッドで扱える点が大きな特徴。</w:t>
      </w:r>
    </w:p>
    <w:p w14:paraId="5DE4F339" w14:textId="7E54AD05" w:rsidR="002177DA" w:rsidRDefault="002177DA" w:rsidP="002177DA">
      <w:pPr>
        <w:pStyle w:val="aa"/>
        <w:keepNext/>
        <w:widowControl/>
        <w:spacing w:beforeLines="50" w:before="180"/>
        <w:ind w:leftChars="203" w:left="447" w:hangingChars="10" w:hanging="21"/>
      </w:pPr>
      <w:r>
        <w:t>Win32API</w:t>
      </w:r>
      <w:r>
        <w:rPr>
          <w:rFonts w:hint="eastAsia"/>
        </w:rPr>
        <w:t>版</w:t>
      </w:r>
      <w:r>
        <w:t>クリティカルセクション</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616C434E" w14:textId="77777777" w:rsidTr="000A1665">
        <w:tc>
          <w:tcPr>
            <w:tcW w:w="8494" w:type="dxa"/>
          </w:tcPr>
          <w:p w14:paraId="4BEDFD60" w14:textId="77777777" w:rsidR="00F93479" w:rsidRDefault="00F93479" w:rsidP="00F93479">
            <w:pPr>
              <w:pStyle w:val="3-"/>
            </w:pPr>
            <w:r>
              <w:t>#include &lt;stdio.h&gt;</w:t>
            </w:r>
          </w:p>
          <w:p w14:paraId="041E396D" w14:textId="77777777" w:rsidR="00F93479" w:rsidRDefault="00F93479" w:rsidP="00F93479">
            <w:pPr>
              <w:pStyle w:val="3-"/>
            </w:pPr>
            <w:r>
              <w:t>#include &lt;stdlib.h&gt;</w:t>
            </w:r>
          </w:p>
          <w:p w14:paraId="168DAD24" w14:textId="77777777" w:rsidR="00F93479" w:rsidRDefault="00F93479" w:rsidP="00F93479">
            <w:pPr>
              <w:pStyle w:val="3-"/>
            </w:pPr>
          </w:p>
          <w:p w14:paraId="54380DCD" w14:textId="77777777" w:rsidR="00F93479" w:rsidRPr="001F6E26" w:rsidRDefault="00F93479" w:rsidP="00F93479">
            <w:pPr>
              <w:pStyle w:val="3-"/>
              <w:rPr>
                <w:color w:val="FF0000"/>
              </w:rPr>
            </w:pPr>
            <w:r w:rsidRPr="001F6E26">
              <w:rPr>
                <w:color w:val="FF0000"/>
              </w:rPr>
              <w:t>#include &lt;Windows.h&gt;</w:t>
            </w:r>
          </w:p>
          <w:p w14:paraId="05765581" w14:textId="77777777" w:rsidR="00F93479" w:rsidRDefault="00F93479" w:rsidP="00F93479">
            <w:pPr>
              <w:pStyle w:val="3-"/>
            </w:pPr>
            <w:r>
              <w:t>#include &lt;Process.h&gt;</w:t>
            </w:r>
          </w:p>
          <w:p w14:paraId="27BAFC26" w14:textId="77777777" w:rsidR="00F93479" w:rsidRDefault="00F93479" w:rsidP="00F93479">
            <w:pPr>
              <w:pStyle w:val="3-"/>
            </w:pPr>
          </w:p>
          <w:p w14:paraId="4B67FFD1" w14:textId="77777777" w:rsidR="00F93479" w:rsidRPr="001F6E26" w:rsidRDefault="00F93479" w:rsidP="00F93479">
            <w:pPr>
              <w:pStyle w:val="3-"/>
              <w:rPr>
                <w:color w:val="00B050"/>
              </w:rPr>
            </w:pPr>
            <w:r w:rsidRPr="001F6E26">
              <w:rPr>
                <w:rFonts w:hint="eastAsia"/>
                <w:color w:val="00B050"/>
              </w:rPr>
              <w:t>//クリティカルセクション</w:t>
            </w:r>
          </w:p>
          <w:p w14:paraId="6FCDCFBC" w14:textId="77777777" w:rsidR="00F93479" w:rsidRPr="001F6E26" w:rsidRDefault="00F93479" w:rsidP="00F93479">
            <w:pPr>
              <w:pStyle w:val="3-"/>
              <w:rPr>
                <w:color w:val="FF0000"/>
              </w:rPr>
            </w:pPr>
            <w:r w:rsidRPr="001F6E26">
              <w:rPr>
                <w:color w:val="FF0000"/>
              </w:rPr>
              <w:t>static CRITICAL_SECTION s_criticalSection;</w:t>
            </w:r>
          </w:p>
          <w:p w14:paraId="45A76532" w14:textId="77777777" w:rsidR="00F93479" w:rsidRDefault="00F93479" w:rsidP="00F93479">
            <w:pPr>
              <w:pStyle w:val="3-"/>
            </w:pPr>
          </w:p>
          <w:p w14:paraId="41E1F96B" w14:textId="77777777" w:rsidR="00F93479" w:rsidRPr="001F6E26" w:rsidRDefault="00F93479" w:rsidP="00F93479">
            <w:pPr>
              <w:pStyle w:val="3-"/>
              <w:rPr>
                <w:color w:val="00B050"/>
              </w:rPr>
            </w:pPr>
            <w:r w:rsidRPr="001F6E26">
              <w:rPr>
                <w:rFonts w:hint="eastAsia"/>
                <w:color w:val="00B050"/>
              </w:rPr>
              <w:t>//共有データ</w:t>
            </w:r>
          </w:p>
          <w:p w14:paraId="152A57F0" w14:textId="77777777" w:rsidR="00F93479" w:rsidRDefault="00F93479" w:rsidP="00F93479">
            <w:pPr>
              <w:pStyle w:val="3-"/>
            </w:pPr>
            <w:r>
              <w:t>static int s_commonData = 0;</w:t>
            </w:r>
          </w:p>
          <w:p w14:paraId="147C5267" w14:textId="77777777" w:rsidR="00F93479" w:rsidRDefault="00F93479" w:rsidP="00F93479">
            <w:pPr>
              <w:pStyle w:val="3-"/>
            </w:pPr>
          </w:p>
          <w:p w14:paraId="00720673" w14:textId="77777777" w:rsidR="00F93479" w:rsidRPr="001F6E26" w:rsidRDefault="00F93479" w:rsidP="00F93479">
            <w:pPr>
              <w:pStyle w:val="3-"/>
              <w:rPr>
                <w:color w:val="00B050"/>
              </w:rPr>
            </w:pPr>
            <w:r w:rsidRPr="001F6E26">
              <w:rPr>
                <w:rFonts w:hint="eastAsia"/>
                <w:color w:val="00B050"/>
              </w:rPr>
              <w:t>//スレッド固有データ</w:t>
            </w:r>
          </w:p>
          <w:p w14:paraId="316E12C4" w14:textId="77777777" w:rsidR="00F93479" w:rsidRDefault="00F93479" w:rsidP="00F93479">
            <w:pPr>
              <w:pStyle w:val="3-"/>
            </w:pPr>
            <w:r>
              <w:t>__declspec(thread) int s_tlsData = 0;</w:t>
            </w:r>
          </w:p>
          <w:p w14:paraId="66D2AA64" w14:textId="77777777" w:rsidR="00F93479" w:rsidRDefault="00F93479" w:rsidP="00F93479">
            <w:pPr>
              <w:pStyle w:val="3-"/>
            </w:pPr>
          </w:p>
          <w:p w14:paraId="3ADFA4B8" w14:textId="77777777" w:rsidR="00F93479" w:rsidRPr="001F6E26" w:rsidRDefault="00F93479" w:rsidP="00F93479">
            <w:pPr>
              <w:pStyle w:val="3-"/>
              <w:rPr>
                <w:color w:val="00B050"/>
              </w:rPr>
            </w:pPr>
            <w:r w:rsidRPr="001F6E26">
              <w:rPr>
                <w:rFonts w:hint="eastAsia"/>
                <w:color w:val="00B050"/>
              </w:rPr>
              <w:t>//スレッド</w:t>
            </w:r>
          </w:p>
          <w:p w14:paraId="30BEF5AB" w14:textId="77777777" w:rsidR="00F93479" w:rsidRDefault="00F93479" w:rsidP="00F93479">
            <w:pPr>
              <w:pStyle w:val="3-"/>
            </w:pPr>
            <w:r>
              <w:t>unsigned int WINAPI threadFunc(void* param_p)</w:t>
            </w:r>
          </w:p>
          <w:p w14:paraId="28E37E42" w14:textId="77777777" w:rsidR="00F93479" w:rsidRDefault="00F93479" w:rsidP="00F93479">
            <w:pPr>
              <w:pStyle w:val="3-"/>
            </w:pPr>
            <w:r>
              <w:t>{</w:t>
            </w:r>
          </w:p>
          <w:p w14:paraId="3A6F7B59" w14:textId="77777777" w:rsidR="00F93479" w:rsidRPr="001F6E26" w:rsidRDefault="00F93479" w:rsidP="00F93479">
            <w:pPr>
              <w:pStyle w:val="3-"/>
              <w:rPr>
                <w:color w:val="00B050"/>
              </w:rPr>
            </w:pPr>
            <w:r>
              <w:rPr>
                <w:rFonts w:hint="eastAsia"/>
              </w:rPr>
              <w:tab/>
            </w:r>
            <w:r w:rsidRPr="001F6E26">
              <w:rPr>
                <w:rFonts w:hint="eastAsia"/>
                <w:color w:val="00B050"/>
              </w:rPr>
              <w:t>//パラメータ受け取り</w:t>
            </w:r>
          </w:p>
          <w:p w14:paraId="61DBE936" w14:textId="77777777" w:rsidR="00F93479" w:rsidRDefault="00F93479" w:rsidP="00F93479">
            <w:pPr>
              <w:pStyle w:val="3-"/>
            </w:pPr>
            <w:r>
              <w:tab/>
              <w:t>const char* name = static_cast&lt;const char*&gt;(param_p);</w:t>
            </w:r>
          </w:p>
          <w:p w14:paraId="4C8E9B53" w14:textId="77777777" w:rsidR="00F93479" w:rsidRDefault="00F93479" w:rsidP="00F93479">
            <w:pPr>
              <w:pStyle w:val="3-"/>
            </w:pPr>
          </w:p>
          <w:p w14:paraId="15E9AFC6" w14:textId="77777777" w:rsidR="00F93479" w:rsidRPr="001F6E26" w:rsidRDefault="00F93479" w:rsidP="00F93479">
            <w:pPr>
              <w:pStyle w:val="3-"/>
              <w:rPr>
                <w:color w:val="00B050"/>
              </w:rPr>
            </w:pPr>
            <w:r>
              <w:rPr>
                <w:rFonts w:hint="eastAsia"/>
              </w:rPr>
              <w:tab/>
            </w:r>
            <w:r w:rsidRPr="001F6E26">
              <w:rPr>
                <w:rFonts w:hint="eastAsia"/>
                <w:color w:val="00B050"/>
              </w:rPr>
              <w:t>//開始</w:t>
            </w:r>
          </w:p>
          <w:p w14:paraId="4108F2A1" w14:textId="77777777" w:rsidR="00F93479" w:rsidRDefault="00F93479" w:rsidP="00F93479">
            <w:pPr>
              <w:pStyle w:val="3-"/>
            </w:pPr>
            <w:r>
              <w:tab/>
              <w:t>printf("- begin:%s -\n", name);</w:t>
            </w:r>
          </w:p>
          <w:p w14:paraId="0F50F112" w14:textId="77777777" w:rsidR="00F93479" w:rsidRDefault="00F93479" w:rsidP="00F93479">
            <w:pPr>
              <w:pStyle w:val="3-"/>
            </w:pPr>
            <w:r>
              <w:tab/>
              <w:t>fflush(stdout);</w:t>
            </w:r>
          </w:p>
          <w:p w14:paraId="2F3CE634" w14:textId="77777777" w:rsidR="00F93479" w:rsidRDefault="00F93479" w:rsidP="00F93479">
            <w:pPr>
              <w:pStyle w:val="3-"/>
            </w:pPr>
          </w:p>
          <w:p w14:paraId="4E58283D" w14:textId="77777777" w:rsidR="00F93479" w:rsidRPr="001F6E26" w:rsidRDefault="00F93479" w:rsidP="00F93479">
            <w:pPr>
              <w:pStyle w:val="3-"/>
              <w:rPr>
                <w:color w:val="00B050"/>
              </w:rPr>
            </w:pPr>
            <w:r>
              <w:rPr>
                <w:rFonts w:hint="eastAsia"/>
              </w:rPr>
              <w:tab/>
            </w:r>
            <w:r w:rsidRPr="001F6E26">
              <w:rPr>
                <w:rFonts w:hint="eastAsia"/>
                <w:color w:val="00B050"/>
              </w:rPr>
              <w:t>//処理</w:t>
            </w:r>
          </w:p>
          <w:p w14:paraId="270C93B7" w14:textId="77777777" w:rsidR="00F93479" w:rsidRDefault="00F93479" w:rsidP="00F93479">
            <w:pPr>
              <w:pStyle w:val="3-"/>
            </w:pPr>
            <w:r>
              <w:tab/>
              <w:t>for (int i = 0; i &lt; 3; ++i)</w:t>
            </w:r>
          </w:p>
          <w:p w14:paraId="288B8802" w14:textId="77777777" w:rsidR="00F93479" w:rsidRDefault="00F93479" w:rsidP="00F93479">
            <w:pPr>
              <w:pStyle w:val="3-"/>
            </w:pPr>
            <w:r>
              <w:tab/>
              <w:t>{</w:t>
            </w:r>
          </w:p>
          <w:p w14:paraId="0BED74DE" w14:textId="77777777" w:rsidR="00F93479" w:rsidRDefault="00F93479" w:rsidP="00F93479">
            <w:pPr>
              <w:pStyle w:val="3-"/>
            </w:pPr>
            <w:r>
              <w:rPr>
                <w:rFonts w:hint="eastAsia"/>
              </w:rPr>
              <w:tab/>
            </w:r>
            <w:r>
              <w:rPr>
                <w:rFonts w:hint="eastAsia"/>
              </w:rPr>
              <w:tab/>
            </w:r>
            <w:r w:rsidRPr="001F6E26">
              <w:rPr>
                <w:rFonts w:hint="eastAsia"/>
                <w:color w:val="00B050"/>
              </w:rPr>
              <w:t>//クリティカルセクション取得</w:t>
            </w:r>
          </w:p>
          <w:p w14:paraId="2FA92EB5" w14:textId="77777777" w:rsidR="00F93479" w:rsidRDefault="00F93479" w:rsidP="00F93479">
            <w:pPr>
              <w:pStyle w:val="3-"/>
            </w:pPr>
            <w:r>
              <w:tab/>
            </w:r>
            <w:r>
              <w:tab/>
            </w:r>
            <w:r w:rsidRPr="001F6E26">
              <w:rPr>
                <w:color w:val="FF0000"/>
              </w:rPr>
              <w:t>EnterCriticalSection(&amp;s_criticalSection);</w:t>
            </w:r>
          </w:p>
          <w:p w14:paraId="6A47ED23" w14:textId="77777777" w:rsidR="001F6E26" w:rsidRPr="001F6E26" w:rsidRDefault="00F93479" w:rsidP="00F93479">
            <w:pPr>
              <w:pStyle w:val="3-"/>
              <w:rPr>
                <w:color w:val="00B050"/>
              </w:rPr>
            </w:pPr>
            <w:r>
              <w:rPr>
                <w:rFonts w:hint="eastAsia"/>
              </w:rPr>
              <w:tab/>
            </w:r>
            <w:r w:rsidRPr="001F6E26">
              <w:rPr>
                <w:rFonts w:hint="eastAsia"/>
                <w:color w:val="00B050"/>
              </w:rPr>
              <w:t>//</w:t>
            </w:r>
            <w:r w:rsidRPr="001F6E26">
              <w:rPr>
                <w:rFonts w:hint="eastAsia"/>
                <w:color w:val="00B050"/>
              </w:rPr>
              <w:tab/>
            </w:r>
            <w:r w:rsidRPr="001F6E26">
              <w:rPr>
                <w:rFonts w:hint="eastAsia"/>
                <w:color w:val="FF0000"/>
              </w:rPr>
              <w:t>TryEnterCriticalSection(&amp;s_criticalSection);</w:t>
            </w:r>
            <w:r w:rsidRPr="001F6E26">
              <w:rPr>
                <w:rFonts w:hint="eastAsia"/>
                <w:color w:val="00B050"/>
              </w:rPr>
              <w:t>//</w:t>
            </w:r>
            <w:r w:rsidR="001F6E26" w:rsidRPr="001F6E26">
              <w:rPr>
                <w:rFonts w:hint="eastAsia"/>
                <w:color w:val="00B050"/>
              </w:rPr>
              <w:t>ロックを</w:t>
            </w:r>
            <w:r w:rsidRPr="001F6E26">
              <w:rPr>
                <w:rFonts w:hint="eastAsia"/>
                <w:color w:val="00B050"/>
              </w:rPr>
              <w:t>取得できない時に他の処理を行いたい場合は</w:t>
            </w:r>
          </w:p>
          <w:p w14:paraId="0871A93A" w14:textId="04779FA7" w:rsidR="00F93479" w:rsidRPr="001F6E26" w:rsidRDefault="001F6E26" w:rsidP="001F6E26">
            <w:pPr>
              <w:pStyle w:val="3-"/>
              <w:tabs>
                <w:tab w:val="clear" w:pos="838"/>
                <w:tab w:val="clear" w:pos="1253"/>
                <w:tab w:val="clear" w:pos="1691"/>
                <w:tab w:val="clear" w:pos="2105"/>
                <w:tab w:val="clear" w:pos="2543"/>
                <w:tab w:val="clear" w:pos="2981"/>
                <w:tab w:val="clear" w:pos="3366"/>
                <w:tab w:val="clear" w:pos="3758"/>
                <w:tab w:val="left" w:pos="3910"/>
                <w:tab w:val="left" w:pos="3955"/>
              </w:tabs>
              <w:rPr>
                <w:color w:val="00B050"/>
              </w:rPr>
            </w:pPr>
            <w:r w:rsidRPr="001F6E26">
              <w:rPr>
                <w:color w:val="00B050"/>
              </w:rPr>
              <w:tab/>
              <w:t>//</w:t>
            </w:r>
            <w:r w:rsidRPr="001F6E26">
              <w:rPr>
                <w:color w:val="00B050"/>
              </w:rPr>
              <w:tab/>
              <w:t>//</w:t>
            </w:r>
            <w:r w:rsidR="00F93479" w:rsidRPr="001F6E26">
              <w:rPr>
                <w:rFonts w:hint="eastAsia"/>
                <w:color w:val="00B050"/>
              </w:rPr>
              <w:t>TryEnterCriticalSection() を使用する</w:t>
            </w:r>
          </w:p>
          <w:p w14:paraId="0B75D6E3" w14:textId="77777777" w:rsidR="00F93479" w:rsidRDefault="00F93479" w:rsidP="00F93479">
            <w:pPr>
              <w:pStyle w:val="3-"/>
            </w:pPr>
          </w:p>
          <w:p w14:paraId="42C17A83" w14:textId="77777777" w:rsidR="00F93479" w:rsidRDefault="00F93479" w:rsidP="00F93479">
            <w:pPr>
              <w:pStyle w:val="3-"/>
            </w:pPr>
            <w:r>
              <w:rPr>
                <w:rFonts w:hint="eastAsia"/>
              </w:rPr>
              <w:tab/>
            </w:r>
            <w:r>
              <w:rPr>
                <w:rFonts w:hint="eastAsia"/>
              </w:rPr>
              <w:tab/>
            </w:r>
            <w:r w:rsidRPr="001F6E26">
              <w:rPr>
                <w:rFonts w:hint="eastAsia"/>
                <w:color w:val="00B050"/>
              </w:rPr>
              <w:t>//データ表示（前）</w:t>
            </w:r>
          </w:p>
          <w:p w14:paraId="1385C856" w14:textId="77777777" w:rsidR="00F93479" w:rsidRDefault="00F93479" w:rsidP="00F93479">
            <w:pPr>
              <w:pStyle w:val="3-"/>
            </w:pPr>
            <w:r>
              <w:tab/>
            </w:r>
            <w:r>
              <w:tab/>
              <w:t>printf("%s: [BEFORE] commonData=%d, tlsData=%d\n", name, s_commonData, s_tlsData);</w:t>
            </w:r>
          </w:p>
          <w:p w14:paraId="0E634F6E" w14:textId="77777777" w:rsidR="00F93479" w:rsidRDefault="00F93479" w:rsidP="00F93479">
            <w:pPr>
              <w:pStyle w:val="3-"/>
            </w:pPr>
            <w:r>
              <w:tab/>
            </w:r>
            <w:r>
              <w:tab/>
              <w:t>fflush(stdout);</w:t>
            </w:r>
          </w:p>
          <w:p w14:paraId="12EAEDAE" w14:textId="77777777" w:rsidR="00F93479" w:rsidRDefault="00F93479" w:rsidP="00F93479">
            <w:pPr>
              <w:pStyle w:val="3-"/>
            </w:pPr>
          </w:p>
          <w:p w14:paraId="59ACE0F6"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//データ取得</w:t>
            </w:r>
          </w:p>
          <w:p w14:paraId="583F1269" w14:textId="77777777" w:rsidR="00F93479" w:rsidRDefault="00F93479" w:rsidP="00F93479">
            <w:pPr>
              <w:pStyle w:val="3-"/>
            </w:pPr>
            <w:r>
              <w:tab/>
            </w:r>
            <w:r>
              <w:tab/>
              <w:t>int common_data = s_commonData;</w:t>
            </w:r>
          </w:p>
          <w:p w14:paraId="06B22635" w14:textId="77777777" w:rsidR="00F93479" w:rsidRDefault="00F93479" w:rsidP="00F93479">
            <w:pPr>
              <w:pStyle w:val="3-"/>
            </w:pPr>
            <w:r>
              <w:tab/>
            </w:r>
            <w:r>
              <w:tab/>
              <w:t>int tls_data = s_tlsData;</w:t>
            </w:r>
          </w:p>
          <w:p w14:paraId="7B706D7B" w14:textId="77777777" w:rsidR="00F93479" w:rsidRDefault="00F93479" w:rsidP="00F93479">
            <w:pPr>
              <w:pStyle w:val="3-"/>
            </w:pPr>
          </w:p>
          <w:p w14:paraId="23250AA9"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//データ更新</w:t>
            </w:r>
          </w:p>
          <w:p w14:paraId="5F16BC5A" w14:textId="77777777" w:rsidR="00F93479" w:rsidRDefault="00F93479" w:rsidP="00F93479">
            <w:pPr>
              <w:pStyle w:val="3-"/>
            </w:pPr>
            <w:r>
              <w:tab/>
            </w:r>
            <w:r>
              <w:tab/>
              <w:t>++common_data;</w:t>
            </w:r>
          </w:p>
          <w:p w14:paraId="0644A310" w14:textId="77777777" w:rsidR="00F93479" w:rsidRDefault="00F93479" w:rsidP="00F93479">
            <w:pPr>
              <w:pStyle w:val="3-"/>
            </w:pPr>
            <w:r>
              <w:tab/>
            </w:r>
            <w:r>
              <w:tab/>
              <w:t>++tls_data;</w:t>
            </w:r>
          </w:p>
          <w:p w14:paraId="1230528A" w14:textId="77777777" w:rsidR="00F93479" w:rsidRDefault="00F93479" w:rsidP="00F93479">
            <w:pPr>
              <w:pStyle w:val="3-"/>
            </w:pPr>
          </w:p>
          <w:p w14:paraId="62DB34AC" w14:textId="77777777" w:rsidR="00F93479" w:rsidRDefault="00F93479" w:rsidP="00F93479">
            <w:pPr>
              <w:pStyle w:val="3-"/>
            </w:pPr>
            <w:r>
              <w:rPr>
                <w:rFonts w:hint="eastAsia"/>
              </w:rPr>
              <w:tab/>
            </w:r>
            <w:r>
              <w:rPr>
                <w:rFonts w:hint="eastAsia"/>
              </w:rPr>
              <w:tab/>
            </w:r>
            <w:r w:rsidRPr="001F6E26">
              <w:rPr>
                <w:rFonts w:hint="eastAsia"/>
                <w:color w:val="00B050"/>
              </w:rPr>
              <w:t>//若干ランダムでスリープ（0～4 msec）</w:t>
            </w:r>
          </w:p>
          <w:p w14:paraId="0E80A1B3" w14:textId="77777777" w:rsidR="00F93479" w:rsidRDefault="00F93479" w:rsidP="00F93479">
            <w:pPr>
              <w:pStyle w:val="3-"/>
            </w:pPr>
            <w:r>
              <w:tab/>
            </w:r>
            <w:r>
              <w:tab/>
              <w:t>Sleep(rand() % 5);</w:t>
            </w:r>
          </w:p>
          <w:p w14:paraId="77C80320" w14:textId="77777777" w:rsidR="00F93479" w:rsidRDefault="00F93479" w:rsidP="00F93479">
            <w:pPr>
              <w:pStyle w:val="3-"/>
            </w:pPr>
          </w:p>
          <w:p w14:paraId="4F2CDE2E"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//データ書き戻し</w:t>
            </w:r>
          </w:p>
          <w:p w14:paraId="075478C9" w14:textId="77777777" w:rsidR="00F93479" w:rsidRDefault="00F93479" w:rsidP="00F93479">
            <w:pPr>
              <w:pStyle w:val="3-"/>
            </w:pPr>
            <w:r>
              <w:tab/>
            </w:r>
            <w:r>
              <w:tab/>
              <w:t>s_commonData = common_data;</w:t>
            </w:r>
          </w:p>
          <w:p w14:paraId="4EAA63FA" w14:textId="77777777" w:rsidR="00F93479" w:rsidRDefault="00F93479" w:rsidP="00F93479">
            <w:pPr>
              <w:pStyle w:val="3-"/>
            </w:pPr>
            <w:r>
              <w:tab/>
            </w:r>
            <w:r>
              <w:tab/>
              <w:t>s_tlsData = tls_data;</w:t>
            </w:r>
          </w:p>
          <w:p w14:paraId="79CA470F" w14:textId="77777777" w:rsidR="00F93479" w:rsidRDefault="00F93479" w:rsidP="00F93479">
            <w:pPr>
              <w:pStyle w:val="3-"/>
            </w:pPr>
          </w:p>
          <w:p w14:paraId="6014F119" w14:textId="77777777" w:rsidR="00F93479" w:rsidRDefault="00F93479" w:rsidP="00F93479">
            <w:pPr>
              <w:pStyle w:val="3-"/>
            </w:pPr>
            <w:r>
              <w:rPr>
                <w:rFonts w:hint="eastAsia"/>
              </w:rPr>
              <w:tab/>
            </w:r>
            <w:r>
              <w:rPr>
                <w:rFonts w:hint="eastAsia"/>
              </w:rPr>
              <w:tab/>
            </w:r>
            <w:r w:rsidRPr="001F6E26">
              <w:rPr>
                <w:rFonts w:hint="eastAsia"/>
                <w:color w:val="00B050"/>
              </w:rPr>
              <w:t>//データ表示（後）</w:t>
            </w:r>
          </w:p>
          <w:p w14:paraId="1E724698" w14:textId="77777777" w:rsidR="00F93479" w:rsidRDefault="00F93479" w:rsidP="00F93479">
            <w:pPr>
              <w:pStyle w:val="3-"/>
            </w:pPr>
            <w:r>
              <w:tab/>
            </w:r>
            <w:r>
              <w:tab/>
              <w:t>printf("%s: [AFTER]  commonData=%d, tlsData=%d\n", name, s_commonData, s_tlsData);</w:t>
            </w:r>
          </w:p>
          <w:p w14:paraId="210AE806" w14:textId="77777777" w:rsidR="00F93479" w:rsidRDefault="00F93479" w:rsidP="00F93479">
            <w:pPr>
              <w:pStyle w:val="3-"/>
            </w:pPr>
            <w:r>
              <w:tab/>
            </w:r>
            <w:r>
              <w:tab/>
              <w:t>fflush(stdout);</w:t>
            </w:r>
          </w:p>
          <w:p w14:paraId="3A73E780" w14:textId="77777777" w:rsidR="00F93479" w:rsidRDefault="00F93479" w:rsidP="00F93479">
            <w:pPr>
              <w:pStyle w:val="3-"/>
            </w:pPr>
          </w:p>
          <w:p w14:paraId="0B84F19F"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//クリティカルセクション解放</w:t>
            </w:r>
          </w:p>
          <w:p w14:paraId="06360541" w14:textId="77777777" w:rsidR="00F93479" w:rsidRPr="001F6E26" w:rsidRDefault="00F93479" w:rsidP="00F93479">
            <w:pPr>
              <w:pStyle w:val="3-"/>
              <w:rPr>
                <w:color w:val="FF0000"/>
              </w:rPr>
            </w:pPr>
            <w:r>
              <w:tab/>
            </w:r>
            <w:r>
              <w:tab/>
            </w:r>
            <w:r w:rsidRPr="001F6E26">
              <w:rPr>
                <w:color w:val="FF0000"/>
              </w:rPr>
              <w:t>LeaveCriticalSection(&amp;s_criticalSection);</w:t>
            </w:r>
          </w:p>
          <w:p w14:paraId="617453B2" w14:textId="77777777" w:rsidR="00F93479" w:rsidRDefault="00F93479" w:rsidP="00F93479">
            <w:pPr>
              <w:pStyle w:val="3-"/>
            </w:pPr>
            <w:r>
              <w:tab/>
            </w:r>
            <w:r>
              <w:tab/>
            </w:r>
          </w:p>
          <w:p w14:paraId="46BBBFA3"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//スレッド切り替えのためのスリープ</w:t>
            </w:r>
          </w:p>
          <w:p w14:paraId="2BB3A03D" w14:textId="77777777" w:rsidR="00F93479" w:rsidRDefault="00F93479" w:rsidP="00F93479">
            <w:pPr>
              <w:pStyle w:val="3-"/>
            </w:pPr>
            <w:r>
              <w:tab/>
            </w:r>
            <w:r>
              <w:tab/>
              <w:t>Sleep(0);</w:t>
            </w:r>
          </w:p>
          <w:p w14:paraId="25171DB4" w14:textId="77777777" w:rsidR="00F93479" w:rsidRPr="001F6E26" w:rsidRDefault="00F93479" w:rsidP="00F93479">
            <w:pPr>
              <w:pStyle w:val="3-"/>
              <w:rPr>
                <w:color w:val="00B050"/>
              </w:rPr>
            </w:pPr>
            <w:r>
              <w:rPr>
                <w:rFonts w:hint="eastAsia"/>
              </w:rPr>
              <w:tab/>
            </w:r>
            <w:r w:rsidRPr="001F6E26">
              <w:rPr>
                <w:rFonts w:hint="eastAsia"/>
                <w:color w:val="00B050"/>
              </w:rPr>
              <w:t>//</w:t>
            </w:r>
            <w:r w:rsidRPr="001F6E26">
              <w:rPr>
                <w:rFonts w:hint="eastAsia"/>
                <w:color w:val="00B050"/>
              </w:rPr>
              <w:tab/>
              <w:t>//スレッド切り替え</w:t>
            </w:r>
          </w:p>
          <w:p w14:paraId="02DB3831" w14:textId="77777777" w:rsidR="00F93479" w:rsidRPr="001F6E26" w:rsidRDefault="00F93479" w:rsidP="00F93479">
            <w:pPr>
              <w:pStyle w:val="3-"/>
              <w:rPr>
                <w:color w:val="00B050"/>
              </w:rPr>
            </w:pPr>
            <w:r w:rsidRPr="001F6E26">
              <w:rPr>
                <w:rFonts w:hint="eastAsia"/>
                <w:color w:val="00B050"/>
              </w:rPr>
              <w:tab/>
              <w:t>//</w:t>
            </w:r>
            <w:r w:rsidRPr="001F6E26">
              <w:rPr>
                <w:rFonts w:hint="eastAsia"/>
                <w:color w:val="00B050"/>
              </w:rPr>
              <w:tab/>
              <w:t>SwitchToThread();//OSに任せて再スケジューリング</w:t>
            </w:r>
          </w:p>
          <w:p w14:paraId="2F077350" w14:textId="77777777" w:rsidR="00F93479" w:rsidRPr="001F6E26" w:rsidRDefault="00F93479" w:rsidP="00F93479">
            <w:pPr>
              <w:pStyle w:val="3-"/>
              <w:rPr>
                <w:color w:val="00B050"/>
              </w:rPr>
            </w:pPr>
            <w:r w:rsidRPr="001F6E26">
              <w:rPr>
                <w:rFonts w:hint="eastAsia"/>
                <w:color w:val="00B050"/>
              </w:rPr>
              <w:tab/>
              <w:t>//</w:t>
            </w:r>
            <w:r w:rsidRPr="001F6E26">
              <w:rPr>
                <w:rFonts w:hint="eastAsia"/>
                <w:color w:val="00B050"/>
              </w:rPr>
              <w:tab/>
              <w:t>Yield();//廃止</w:t>
            </w:r>
          </w:p>
          <w:p w14:paraId="4BDF90CB" w14:textId="77777777" w:rsidR="00F93479" w:rsidRDefault="00F93479" w:rsidP="00F93479">
            <w:pPr>
              <w:pStyle w:val="3-"/>
            </w:pPr>
            <w:r>
              <w:tab/>
              <w:t>}</w:t>
            </w:r>
          </w:p>
          <w:p w14:paraId="5AC28639" w14:textId="77777777" w:rsidR="00F93479" w:rsidRDefault="00F93479" w:rsidP="00F93479">
            <w:pPr>
              <w:pStyle w:val="3-"/>
            </w:pPr>
          </w:p>
          <w:p w14:paraId="73A427AC" w14:textId="77777777" w:rsidR="00F93479" w:rsidRPr="001F6E26" w:rsidRDefault="00F93479" w:rsidP="00F93479">
            <w:pPr>
              <w:pStyle w:val="3-"/>
              <w:rPr>
                <w:color w:val="00B050"/>
              </w:rPr>
            </w:pPr>
            <w:r>
              <w:rPr>
                <w:rFonts w:hint="eastAsia"/>
              </w:rPr>
              <w:tab/>
            </w:r>
            <w:r w:rsidRPr="001F6E26">
              <w:rPr>
                <w:rFonts w:hint="eastAsia"/>
                <w:color w:val="00B050"/>
              </w:rPr>
              <w:t>//終了</w:t>
            </w:r>
          </w:p>
          <w:p w14:paraId="7B92F20F" w14:textId="77777777" w:rsidR="00F93479" w:rsidRDefault="00F93479" w:rsidP="00F93479">
            <w:pPr>
              <w:pStyle w:val="3-"/>
            </w:pPr>
            <w:r>
              <w:tab/>
              <w:t>printf("- end:%s -\n", name);</w:t>
            </w:r>
          </w:p>
          <w:p w14:paraId="4F5D1DF6" w14:textId="77777777" w:rsidR="00F93479" w:rsidRDefault="00F93479" w:rsidP="00F93479">
            <w:pPr>
              <w:pStyle w:val="3-"/>
            </w:pPr>
            <w:r>
              <w:tab/>
              <w:t>fflush(stdout);</w:t>
            </w:r>
          </w:p>
          <w:p w14:paraId="42535197" w14:textId="77777777" w:rsidR="00F93479" w:rsidRDefault="00F93479" w:rsidP="00F93479">
            <w:pPr>
              <w:pStyle w:val="3-"/>
            </w:pPr>
            <w:r>
              <w:tab/>
              <w:t>return 0;</w:t>
            </w:r>
          </w:p>
          <w:p w14:paraId="116DE4ED" w14:textId="77777777" w:rsidR="00F93479" w:rsidRDefault="00F93479" w:rsidP="00F93479">
            <w:pPr>
              <w:pStyle w:val="3-"/>
            </w:pPr>
            <w:r>
              <w:t>}</w:t>
            </w:r>
          </w:p>
          <w:p w14:paraId="3FF40E1F" w14:textId="77777777" w:rsidR="00F93479" w:rsidRDefault="00F93479" w:rsidP="00F93479">
            <w:pPr>
              <w:pStyle w:val="3-"/>
            </w:pPr>
          </w:p>
          <w:p w14:paraId="10CE93AE" w14:textId="77777777" w:rsidR="00F93479" w:rsidRPr="001F6E26" w:rsidRDefault="00F93479" w:rsidP="00F93479">
            <w:pPr>
              <w:pStyle w:val="3-"/>
              <w:rPr>
                <w:color w:val="00B050"/>
              </w:rPr>
            </w:pPr>
            <w:r w:rsidRPr="001F6E26">
              <w:rPr>
                <w:rFonts w:hint="eastAsia"/>
                <w:color w:val="00B050"/>
              </w:rPr>
              <w:t>//テスト</w:t>
            </w:r>
          </w:p>
          <w:p w14:paraId="60043A93" w14:textId="77777777" w:rsidR="00F93479" w:rsidRDefault="00F93479" w:rsidP="00F93479">
            <w:pPr>
              <w:pStyle w:val="3-"/>
            </w:pPr>
            <w:r>
              <w:t>int main(const int argc, const char* argv[])</w:t>
            </w:r>
          </w:p>
          <w:p w14:paraId="1D47F45E" w14:textId="77777777" w:rsidR="00F93479" w:rsidRDefault="00F93479" w:rsidP="00F93479">
            <w:pPr>
              <w:pStyle w:val="3-"/>
            </w:pPr>
            <w:r>
              <w:t>{</w:t>
            </w:r>
          </w:p>
          <w:p w14:paraId="6C768141" w14:textId="77777777" w:rsidR="00F93479" w:rsidRDefault="00F93479" w:rsidP="00F93479">
            <w:pPr>
              <w:pStyle w:val="3-"/>
            </w:pPr>
            <w:r>
              <w:rPr>
                <w:rFonts w:hint="eastAsia"/>
              </w:rPr>
              <w:tab/>
            </w:r>
            <w:r w:rsidRPr="001F6E26">
              <w:rPr>
                <w:rFonts w:hint="eastAsia"/>
                <w:color w:val="00B050"/>
              </w:rPr>
              <w:t>//クリティカルセクション初期化</w:t>
            </w:r>
          </w:p>
          <w:p w14:paraId="194982EB" w14:textId="77777777" w:rsidR="00F93479" w:rsidRDefault="00F93479" w:rsidP="00F93479">
            <w:pPr>
              <w:pStyle w:val="3-"/>
            </w:pPr>
            <w:r>
              <w:tab/>
            </w:r>
            <w:r w:rsidRPr="001F6E26">
              <w:rPr>
                <w:color w:val="FF0000"/>
              </w:rPr>
              <w:t>InitializeCriticalSection(&amp;s_criticalSection);</w:t>
            </w:r>
          </w:p>
          <w:p w14:paraId="0B63F8C9" w14:textId="77777777" w:rsidR="001F6E26" w:rsidRPr="001F6E26" w:rsidRDefault="00F93479" w:rsidP="00F93479">
            <w:pPr>
              <w:pStyle w:val="3-"/>
              <w:rPr>
                <w:color w:val="00B050"/>
              </w:rPr>
            </w:pPr>
            <w:r w:rsidRPr="001F6E26">
              <w:rPr>
                <w:rFonts w:hint="eastAsia"/>
                <w:color w:val="00B050"/>
              </w:rPr>
              <w:t>//</w:t>
            </w:r>
            <w:r w:rsidRPr="001F6E26">
              <w:rPr>
                <w:rFonts w:hint="eastAsia"/>
                <w:color w:val="00B050"/>
              </w:rPr>
              <w:tab/>
            </w:r>
            <w:r w:rsidRPr="001F6E26">
              <w:rPr>
                <w:rFonts w:hint="eastAsia"/>
                <w:color w:val="FF0000"/>
              </w:rPr>
              <w:t>InitializeCriticalSectionAndSpinCount(&amp;s_criticalSection, 1000);</w:t>
            </w:r>
            <w:r w:rsidRPr="001F6E26">
              <w:rPr>
                <w:rFonts w:hint="eastAsia"/>
                <w:color w:val="00B050"/>
              </w:rPr>
              <w:t>//スピンロックカウント数を指定する場合</w:t>
            </w:r>
          </w:p>
          <w:p w14:paraId="49EF7BA9" w14:textId="77777777" w:rsidR="001F6E26" w:rsidRPr="001F6E26" w:rsidRDefault="001F6E26" w:rsidP="001F6E26">
            <w:pPr>
              <w:pStyle w:val="3-"/>
              <w:tabs>
                <w:tab w:val="clear" w:pos="400"/>
                <w:tab w:val="clear" w:pos="838"/>
                <w:tab w:val="clear" w:pos="1253"/>
                <w:tab w:val="clear" w:pos="1691"/>
                <w:tab w:val="clear" w:pos="2105"/>
                <w:tab w:val="clear" w:pos="2543"/>
                <w:tab w:val="clear" w:pos="2981"/>
                <w:tab w:val="clear" w:pos="3366"/>
                <w:tab w:val="clear" w:pos="3758"/>
                <w:tab w:val="clear" w:pos="4149"/>
                <w:tab w:val="clear" w:pos="4610"/>
                <w:tab w:val="left" w:pos="4900"/>
                <w:tab w:val="left" w:pos="4930"/>
              </w:tabs>
              <w:rPr>
                <w:color w:val="00B050"/>
              </w:rPr>
            </w:pPr>
            <w:r w:rsidRPr="001F6E26">
              <w:rPr>
                <w:color w:val="00B050"/>
              </w:rPr>
              <w:t>//</w:t>
            </w:r>
            <w:r w:rsidRPr="001F6E26">
              <w:rPr>
                <w:color w:val="00B050"/>
              </w:rPr>
              <w:tab/>
              <w:t>//</w:t>
            </w:r>
            <w:r w:rsidR="00F93479" w:rsidRPr="001F6E26">
              <w:rPr>
                <w:rFonts w:hint="eastAsia"/>
                <w:color w:val="00B050"/>
              </w:rPr>
              <w:t>（スピンロック後に待機する）：</w:t>
            </w:r>
          </w:p>
          <w:p w14:paraId="34301EDB" w14:textId="677B41D7" w:rsidR="00F93479" w:rsidRPr="001F6E26" w:rsidRDefault="001F6E26" w:rsidP="001F6E26">
            <w:pPr>
              <w:pStyle w:val="3-"/>
              <w:tabs>
                <w:tab w:val="clear" w:pos="400"/>
                <w:tab w:val="clear" w:pos="838"/>
                <w:tab w:val="clear" w:pos="1253"/>
                <w:tab w:val="clear" w:pos="1691"/>
                <w:tab w:val="clear" w:pos="2105"/>
                <w:tab w:val="clear" w:pos="2543"/>
                <w:tab w:val="clear" w:pos="2981"/>
                <w:tab w:val="clear" w:pos="3366"/>
                <w:tab w:val="clear" w:pos="3758"/>
                <w:tab w:val="clear" w:pos="4149"/>
                <w:tab w:val="clear" w:pos="4610"/>
                <w:tab w:val="left" w:pos="4900"/>
                <w:tab w:val="left" w:pos="4930"/>
              </w:tabs>
              <w:rPr>
                <w:color w:val="00B050"/>
              </w:rPr>
            </w:pPr>
            <w:r w:rsidRPr="001F6E26">
              <w:rPr>
                <w:color w:val="00B050"/>
              </w:rPr>
              <w:t>//</w:t>
            </w:r>
            <w:r w:rsidRPr="001F6E26">
              <w:rPr>
                <w:color w:val="00B050"/>
              </w:rPr>
              <w:tab/>
              <w:t>//</w:t>
            </w:r>
            <w:r w:rsidR="00F93479" w:rsidRPr="001F6E26">
              <w:rPr>
                <w:rFonts w:hint="eastAsia"/>
                <w:color w:val="00B050"/>
              </w:rPr>
              <w:t>マルチプロセッサシステム専用</w:t>
            </w:r>
          </w:p>
          <w:p w14:paraId="351C74DA" w14:textId="77777777" w:rsidR="00F93479" w:rsidRDefault="00F93479" w:rsidP="00F93479">
            <w:pPr>
              <w:pStyle w:val="3-"/>
            </w:pPr>
          </w:p>
          <w:p w14:paraId="1FBB9901" w14:textId="77777777" w:rsidR="00F93479" w:rsidRDefault="00F93479" w:rsidP="00F93479">
            <w:pPr>
              <w:pStyle w:val="3-"/>
            </w:pPr>
            <w:r>
              <w:rPr>
                <w:rFonts w:hint="eastAsia"/>
              </w:rPr>
              <w:tab/>
            </w:r>
            <w:r w:rsidRPr="001F6E26">
              <w:rPr>
                <w:rFonts w:hint="eastAsia"/>
                <w:color w:val="00B050"/>
              </w:rPr>
              <w:t>//スレッド作成</w:t>
            </w:r>
          </w:p>
          <w:p w14:paraId="7AE96B9D" w14:textId="77777777" w:rsidR="00F93479" w:rsidRDefault="00F93479" w:rsidP="00F93479">
            <w:pPr>
              <w:pStyle w:val="3-"/>
            </w:pPr>
            <w:r>
              <w:tab/>
              <w:t>static const int THREAD_NUM = 3;</w:t>
            </w:r>
          </w:p>
          <w:p w14:paraId="67D26556" w14:textId="77777777" w:rsidR="00F93479" w:rsidRDefault="00F93479" w:rsidP="00F93479">
            <w:pPr>
              <w:pStyle w:val="3-"/>
            </w:pPr>
            <w:r>
              <w:tab/>
              <w:t>unsigned int tid[THREAD_NUM] = {};</w:t>
            </w:r>
          </w:p>
          <w:p w14:paraId="0D868576" w14:textId="77777777" w:rsidR="00F93479" w:rsidRDefault="00F93479" w:rsidP="00F93479">
            <w:pPr>
              <w:pStyle w:val="3-"/>
            </w:pPr>
            <w:r>
              <w:tab/>
              <w:t>HANDLE hThread[THREAD_NUM] =</w:t>
            </w:r>
          </w:p>
          <w:p w14:paraId="7CBAC4F3" w14:textId="77777777" w:rsidR="00F93479" w:rsidRDefault="00F93479" w:rsidP="00F93479">
            <w:pPr>
              <w:pStyle w:val="3-"/>
            </w:pPr>
            <w:r>
              <w:tab/>
              <w:t>{</w:t>
            </w:r>
          </w:p>
          <w:p w14:paraId="24228A40" w14:textId="1F93FD48" w:rsidR="00F93479" w:rsidRDefault="00F93479" w:rsidP="00F93479">
            <w:pPr>
              <w:pStyle w:val="3-"/>
            </w:pPr>
            <w:r>
              <w:rPr>
                <w:rFonts w:hint="eastAsia"/>
              </w:rPr>
              <w:tab/>
            </w:r>
            <w:r>
              <w:rPr>
                <w:rFonts w:hint="eastAsia"/>
              </w:rPr>
              <w:tab/>
              <w:t xml:space="preserve">(HANDLE)_beginthreadex(nullptr, </w:t>
            </w:r>
            <w:r w:rsidR="00F012DD">
              <w:t>1024</w:t>
            </w:r>
            <w:r>
              <w:rPr>
                <w:rFonts w:hint="eastAsia"/>
              </w:rPr>
              <w:t>, threadFunc, "太郎", 0, &amp;tid[0]),</w:t>
            </w:r>
          </w:p>
          <w:p w14:paraId="5C1E8959" w14:textId="44212DE1" w:rsidR="00F93479" w:rsidRDefault="00F93479" w:rsidP="00F93479">
            <w:pPr>
              <w:pStyle w:val="3-"/>
            </w:pPr>
            <w:r>
              <w:rPr>
                <w:rFonts w:hint="eastAsia"/>
              </w:rPr>
              <w:tab/>
            </w:r>
            <w:r>
              <w:rPr>
                <w:rFonts w:hint="eastAsia"/>
              </w:rPr>
              <w:tab/>
              <w:t xml:space="preserve">(HANDLE)_beginthreadex(nullptr, </w:t>
            </w:r>
            <w:r w:rsidR="00F012DD">
              <w:t>1024</w:t>
            </w:r>
            <w:r>
              <w:rPr>
                <w:rFonts w:hint="eastAsia"/>
              </w:rPr>
              <w:t>, threadFunc, "次郎", 0, &amp;tid[1]),</w:t>
            </w:r>
          </w:p>
          <w:p w14:paraId="1A87FBD8" w14:textId="737D0593" w:rsidR="00F93479" w:rsidRDefault="00F93479" w:rsidP="00F93479">
            <w:pPr>
              <w:pStyle w:val="3-"/>
            </w:pPr>
            <w:r>
              <w:rPr>
                <w:rFonts w:hint="eastAsia"/>
              </w:rPr>
              <w:tab/>
            </w:r>
            <w:r>
              <w:rPr>
                <w:rFonts w:hint="eastAsia"/>
              </w:rPr>
              <w:tab/>
              <w:t xml:space="preserve">(HANDLE)_beginthreadex(nullptr, </w:t>
            </w:r>
            <w:r w:rsidR="00F012DD">
              <w:t>1024</w:t>
            </w:r>
            <w:r>
              <w:rPr>
                <w:rFonts w:hint="eastAsia"/>
              </w:rPr>
              <w:t>, threadFunc, "三郎", 0, &amp;tid[2])</w:t>
            </w:r>
          </w:p>
          <w:p w14:paraId="6DD53F25" w14:textId="77777777" w:rsidR="00F93479" w:rsidRDefault="00F93479" w:rsidP="00F93479">
            <w:pPr>
              <w:pStyle w:val="3-"/>
            </w:pPr>
            <w:r>
              <w:tab/>
              <w:t>};</w:t>
            </w:r>
          </w:p>
          <w:p w14:paraId="28E458B1" w14:textId="77777777" w:rsidR="00F93479" w:rsidRDefault="00F93479" w:rsidP="00F93479">
            <w:pPr>
              <w:pStyle w:val="3-"/>
            </w:pPr>
            <w:r>
              <w:tab/>
            </w:r>
          </w:p>
          <w:p w14:paraId="5B2B47A7" w14:textId="77777777" w:rsidR="00F93479" w:rsidRDefault="00F93479" w:rsidP="00F93479">
            <w:pPr>
              <w:pStyle w:val="3-"/>
            </w:pPr>
            <w:r>
              <w:rPr>
                <w:rFonts w:hint="eastAsia"/>
              </w:rPr>
              <w:tab/>
            </w:r>
            <w:r w:rsidRPr="001F6E26">
              <w:rPr>
                <w:rFonts w:hint="eastAsia"/>
                <w:color w:val="00B050"/>
              </w:rPr>
              <w:t>//スレッド終了待ち</w:t>
            </w:r>
          </w:p>
          <w:p w14:paraId="2668CB34" w14:textId="77777777" w:rsidR="00F93479" w:rsidRDefault="00F93479" w:rsidP="00F93479">
            <w:pPr>
              <w:pStyle w:val="3-"/>
            </w:pPr>
            <w:r>
              <w:tab/>
              <w:t>WaitForMultipleObjects(THREAD_NUM, hThread, true, INFINITE);</w:t>
            </w:r>
          </w:p>
          <w:p w14:paraId="1D485532" w14:textId="77777777" w:rsidR="00F93479" w:rsidRDefault="00F93479" w:rsidP="00F93479">
            <w:pPr>
              <w:pStyle w:val="3-"/>
            </w:pPr>
          </w:p>
          <w:p w14:paraId="7AF927B1" w14:textId="77777777" w:rsidR="00F93479" w:rsidRPr="001F6E26" w:rsidRDefault="00F93479" w:rsidP="00F93479">
            <w:pPr>
              <w:pStyle w:val="3-"/>
              <w:rPr>
                <w:color w:val="00B050"/>
              </w:rPr>
            </w:pPr>
            <w:r>
              <w:rPr>
                <w:rFonts w:hint="eastAsia"/>
              </w:rPr>
              <w:tab/>
            </w:r>
            <w:r w:rsidRPr="001F6E26">
              <w:rPr>
                <w:rFonts w:hint="eastAsia"/>
                <w:color w:val="00B050"/>
              </w:rPr>
              <w:t>//スレッドハンドルクローズ</w:t>
            </w:r>
          </w:p>
          <w:p w14:paraId="4374AAE9" w14:textId="77777777" w:rsidR="00F93479" w:rsidRDefault="00F93479" w:rsidP="00F93479">
            <w:pPr>
              <w:pStyle w:val="3-"/>
            </w:pPr>
            <w:r>
              <w:tab/>
              <w:t>for (int i = 0; i &lt; THREAD_NUM; ++i)</w:t>
            </w:r>
          </w:p>
          <w:p w14:paraId="6DCD7EFD" w14:textId="77777777" w:rsidR="00F93479" w:rsidRDefault="00F93479" w:rsidP="00F93479">
            <w:pPr>
              <w:pStyle w:val="3-"/>
            </w:pPr>
            <w:r>
              <w:tab/>
              <w:t>{</w:t>
            </w:r>
          </w:p>
          <w:p w14:paraId="7F8DA1A6" w14:textId="77777777" w:rsidR="00F93479" w:rsidRDefault="00F93479" w:rsidP="00F93479">
            <w:pPr>
              <w:pStyle w:val="3-"/>
            </w:pPr>
            <w:r>
              <w:tab/>
            </w:r>
            <w:r>
              <w:tab/>
              <w:t>CloseHandle(hThread[i]);</w:t>
            </w:r>
          </w:p>
          <w:p w14:paraId="777F5350" w14:textId="77777777" w:rsidR="00F93479" w:rsidRDefault="00F93479" w:rsidP="00F93479">
            <w:pPr>
              <w:pStyle w:val="3-"/>
            </w:pPr>
            <w:r>
              <w:tab/>
              <w:t>}</w:t>
            </w:r>
          </w:p>
          <w:p w14:paraId="6AAC278F" w14:textId="77777777" w:rsidR="00F93479" w:rsidRDefault="00F93479" w:rsidP="00F93479">
            <w:pPr>
              <w:pStyle w:val="3-"/>
            </w:pPr>
          </w:p>
          <w:p w14:paraId="697690C2" w14:textId="77777777" w:rsidR="00F93479" w:rsidRPr="001F6E26" w:rsidRDefault="00F93479" w:rsidP="00F93479">
            <w:pPr>
              <w:pStyle w:val="3-"/>
              <w:rPr>
                <w:color w:val="00B050"/>
              </w:rPr>
            </w:pPr>
            <w:r>
              <w:rPr>
                <w:rFonts w:hint="eastAsia"/>
              </w:rPr>
              <w:tab/>
            </w:r>
            <w:r w:rsidRPr="001F6E26">
              <w:rPr>
                <w:rFonts w:hint="eastAsia"/>
                <w:color w:val="00B050"/>
              </w:rPr>
              <w:t>//クリティカルセクションの取得と解放を大量に実行して時間を計測</w:t>
            </w:r>
          </w:p>
          <w:p w14:paraId="049C4D54" w14:textId="77777777" w:rsidR="00F93479" w:rsidRDefault="00F93479" w:rsidP="00F93479">
            <w:pPr>
              <w:pStyle w:val="3-"/>
            </w:pPr>
            <w:r>
              <w:tab/>
              <w:t>{</w:t>
            </w:r>
          </w:p>
          <w:p w14:paraId="7B4F43BD" w14:textId="77777777" w:rsidR="00F93479" w:rsidRDefault="00F93479" w:rsidP="00F93479">
            <w:pPr>
              <w:pStyle w:val="3-"/>
            </w:pPr>
            <w:r>
              <w:tab/>
            </w:r>
            <w:r>
              <w:tab/>
              <w:t>LARGE_INTEGER freq;</w:t>
            </w:r>
          </w:p>
          <w:p w14:paraId="2AE69AA7" w14:textId="77777777" w:rsidR="00F93479" w:rsidRDefault="00F93479" w:rsidP="00F93479">
            <w:pPr>
              <w:pStyle w:val="3-"/>
            </w:pPr>
            <w:r>
              <w:tab/>
            </w:r>
            <w:r>
              <w:tab/>
              <w:t>QueryPerformanceFrequency(&amp;freq);</w:t>
            </w:r>
          </w:p>
          <w:p w14:paraId="6BC7CF35" w14:textId="77777777" w:rsidR="00F93479" w:rsidRDefault="00F93479" w:rsidP="00F93479">
            <w:pPr>
              <w:pStyle w:val="3-"/>
            </w:pPr>
            <w:r>
              <w:tab/>
            </w:r>
            <w:r>
              <w:tab/>
              <w:t>LARGE_INTEGER begin;</w:t>
            </w:r>
          </w:p>
          <w:p w14:paraId="6B651C96" w14:textId="77777777" w:rsidR="00F93479" w:rsidRDefault="00F93479" w:rsidP="00F93479">
            <w:pPr>
              <w:pStyle w:val="3-"/>
            </w:pPr>
            <w:r>
              <w:tab/>
            </w:r>
            <w:r>
              <w:tab/>
              <w:t>QueryPerformanceCounter(&amp;begin);</w:t>
            </w:r>
          </w:p>
          <w:p w14:paraId="21069BE8" w14:textId="77777777" w:rsidR="00F93479" w:rsidRDefault="00F93479" w:rsidP="00F93479">
            <w:pPr>
              <w:pStyle w:val="3-"/>
            </w:pPr>
            <w:r>
              <w:tab/>
            </w:r>
            <w:r>
              <w:tab/>
              <w:t>static const int TEST_TIMES = 10000000;</w:t>
            </w:r>
          </w:p>
          <w:p w14:paraId="1597DF09" w14:textId="77777777" w:rsidR="00F93479" w:rsidRDefault="00F93479" w:rsidP="00F93479">
            <w:pPr>
              <w:pStyle w:val="3-"/>
            </w:pPr>
            <w:r>
              <w:tab/>
            </w:r>
            <w:r>
              <w:tab/>
              <w:t>for (int i = 0; i &lt; TEST_TIMES; ++i)</w:t>
            </w:r>
          </w:p>
          <w:p w14:paraId="7E54283E" w14:textId="77777777" w:rsidR="00F93479" w:rsidRDefault="00F93479" w:rsidP="00F93479">
            <w:pPr>
              <w:pStyle w:val="3-"/>
            </w:pPr>
            <w:r>
              <w:tab/>
            </w:r>
            <w:r>
              <w:tab/>
              <w:t>{</w:t>
            </w:r>
          </w:p>
          <w:p w14:paraId="7D98D9C4" w14:textId="77777777" w:rsidR="00F93479" w:rsidRPr="001F6E26" w:rsidRDefault="00F93479" w:rsidP="00F93479">
            <w:pPr>
              <w:pStyle w:val="3-"/>
              <w:rPr>
                <w:color w:val="FF0000"/>
              </w:rPr>
            </w:pPr>
            <w:r>
              <w:tab/>
            </w:r>
            <w:r>
              <w:tab/>
            </w:r>
            <w:r>
              <w:tab/>
            </w:r>
            <w:r w:rsidRPr="001F6E26">
              <w:rPr>
                <w:color w:val="FF0000"/>
              </w:rPr>
              <w:t>EnterCriticalSection(&amp;s_criticalSection);</w:t>
            </w:r>
          </w:p>
          <w:p w14:paraId="6BE72F28" w14:textId="77777777" w:rsidR="00F93479" w:rsidRPr="001F6E26" w:rsidRDefault="00F93479" w:rsidP="00F93479">
            <w:pPr>
              <w:pStyle w:val="3-"/>
              <w:rPr>
                <w:color w:val="FF0000"/>
              </w:rPr>
            </w:pPr>
            <w:r w:rsidRPr="001F6E26">
              <w:rPr>
                <w:color w:val="FF0000"/>
              </w:rPr>
              <w:tab/>
            </w:r>
            <w:r w:rsidRPr="001F6E26">
              <w:rPr>
                <w:color w:val="FF0000"/>
              </w:rPr>
              <w:tab/>
            </w:r>
            <w:r w:rsidRPr="001F6E26">
              <w:rPr>
                <w:color w:val="FF0000"/>
              </w:rPr>
              <w:tab/>
              <w:t>LeaveCriticalSection(&amp;s_criticalSection);</w:t>
            </w:r>
          </w:p>
          <w:p w14:paraId="1F091495" w14:textId="77777777" w:rsidR="00F93479" w:rsidRDefault="00F93479" w:rsidP="00F93479">
            <w:pPr>
              <w:pStyle w:val="3-"/>
            </w:pPr>
            <w:r>
              <w:tab/>
            </w:r>
            <w:r>
              <w:tab/>
              <w:t>}</w:t>
            </w:r>
          </w:p>
          <w:p w14:paraId="3A676621" w14:textId="77777777" w:rsidR="00F93479" w:rsidRDefault="00F93479" w:rsidP="00F93479">
            <w:pPr>
              <w:pStyle w:val="3-"/>
            </w:pPr>
            <w:r>
              <w:tab/>
            </w:r>
            <w:r>
              <w:tab/>
              <w:t>LARGE_INTEGER end;</w:t>
            </w:r>
          </w:p>
          <w:p w14:paraId="2BC5DD33" w14:textId="77777777" w:rsidR="00F93479" w:rsidRDefault="00F93479" w:rsidP="00F93479">
            <w:pPr>
              <w:pStyle w:val="3-"/>
            </w:pPr>
            <w:r>
              <w:tab/>
            </w:r>
            <w:r>
              <w:tab/>
              <w:t>QueryPerformanceCounter(&amp;end);</w:t>
            </w:r>
          </w:p>
          <w:p w14:paraId="2BEA53E2" w14:textId="77777777" w:rsidR="00C607FA" w:rsidRDefault="00F93479" w:rsidP="001F6E26">
            <w:pPr>
              <w:pStyle w:val="3-"/>
              <w:jc w:val="left"/>
            </w:pPr>
            <w:r>
              <w:tab/>
            </w:r>
            <w:r>
              <w:tab/>
              <w:t>float duration = static_cast&lt;float&gt;(static_cast&lt;double&gt;(end.QuadPart - begin.QuadPart)</w:t>
            </w:r>
          </w:p>
          <w:p w14:paraId="60C3C5DE" w14:textId="7B7A21B5" w:rsidR="00F93479" w:rsidRDefault="00C607FA" w:rsidP="001F6E26">
            <w:pPr>
              <w:pStyle w:val="3-"/>
              <w:jc w:val="left"/>
            </w:pPr>
            <w:r>
              <w:tab/>
            </w:r>
            <w:r>
              <w:tab/>
            </w:r>
            <w:r>
              <w:tab/>
            </w:r>
            <w:r>
              <w:tab/>
            </w:r>
            <w:r>
              <w:tab/>
            </w:r>
            <w:r>
              <w:tab/>
            </w:r>
            <w:r>
              <w:tab/>
            </w:r>
            <w:r>
              <w:tab/>
            </w:r>
            <w:r>
              <w:tab/>
            </w:r>
            <w:r>
              <w:tab/>
            </w:r>
            <w:r>
              <w:tab/>
            </w:r>
            <w:r>
              <w:tab/>
            </w:r>
            <w:r w:rsidR="00F93479">
              <w:t xml:space="preserve"> / static_cast&lt;double&gt;(freq.QuadPart));</w:t>
            </w:r>
          </w:p>
          <w:p w14:paraId="518AB568" w14:textId="77777777" w:rsidR="00F93479" w:rsidRDefault="00F93479" w:rsidP="00F93479">
            <w:pPr>
              <w:pStyle w:val="3-"/>
            </w:pPr>
            <w:r>
              <w:lastRenderedPageBreak/>
              <w:tab/>
            </w:r>
            <w:r>
              <w:tab/>
              <w:t>printf("Critical Section * %d = %.6f sec\n", TEST_TIMES, duration);</w:t>
            </w:r>
          </w:p>
          <w:p w14:paraId="515E35DD" w14:textId="77777777" w:rsidR="00F93479" w:rsidRDefault="00F93479" w:rsidP="00F93479">
            <w:pPr>
              <w:pStyle w:val="3-"/>
            </w:pPr>
            <w:r>
              <w:tab/>
              <w:t>}</w:t>
            </w:r>
          </w:p>
          <w:p w14:paraId="26454C62" w14:textId="77777777" w:rsidR="00F93479" w:rsidRDefault="00F93479" w:rsidP="00F93479">
            <w:pPr>
              <w:pStyle w:val="3-"/>
            </w:pPr>
          </w:p>
          <w:p w14:paraId="4B90110F" w14:textId="77777777" w:rsidR="00F93479" w:rsidRDefault="00F93479" w:rsidP="00F93479">
            <w:pPr>
              <w:pStyle w:val="3-"/>
            </w:pPr>
            <w:r>
              <w:rPr>
                <w:rFonts w:hint="eastAsia"/>
              </w:rPr>
              <w:tab/>
            </w:r>
            <w:r w:rsidRPr="001F6E26">
              <w:rPr>
                <w:rFonts w:hint="eastAsia"/>
                <w:color w:val="00B050"/>
              </w:rPr>
              <w:t>//クリティカルセクション破棄</w:t>
            </w:r>
          </w:p>
          <w:p w14:paraId="70EB54E6" w14:textId="77777777" w:rsidR="00F93479" w:rsidRPr="001F6E26" w:rsidRDefault="00F93479" w:rsidP="00F93479">
            <w:pPr>
              <w:pStyle w:val="3-"/>
              <w:rPr>
                <w:color w:val="FF0000"/>
              </w:rPr>
            </w:pPr>
            <w:r>
              <w:tab/>
            </w:r>
            <w:r w:rsidRPr="001F6E26">
              <w:rPr>
                <w:color w:val="FF0000"/>
              </w:rPr>
              <w:t>DeleteCriticalSection(&amp;s_criticalSection);</w:t>
            </w:r>
          </w:p>
          <w:p w14:paraId="0F24DD57" w14:textId="77777777" w:rsidR="00F93479" w:rsidRDefault="00F93479" w:rsidP="00F93479">
            <w:pPr>
              <w:pStyle w:val="3-"/>
            </w:pPr>
          </w:p>
          <w:p w14:paraId="144C07BC" w14:textId="77777777" w:rsidR="00F93479" w:rsidRDefault="00F93479" w:rsidP="00F93479">
            <w:pPr>
              <w:pStyle w:val="3-"/>
            </w:pPr>
            <w:r>
              <w:tab/>
              <w:t>return EXIT_SUCCESS;</w:t>
            </w:r>
          </w:p>
          <w:p w14:paraId="29273D6D" w14:textId="2C44C264" w:rsidR="00DE3BF2" w:rsidRPr="00F93479" w:rsidRDefault="00F93479" w:rsidP="00F93479">
            <w:pPr>
              <w:pStyle w:val="3-"/>
            </w:pPr>
            <w:r>
              <w:t>}</w:t>
            </w:r>
          </w:p>
        </w:tc>
      </w:tr>
    </w:tbl>
    <w:p w14:paraId="115EF6D5"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64A21C9B" w14:textId="77777777" w:rsidTr="000A1665">
        <w:tc>
          <w:tcPr>
            <w:tcW w:w="8494" w:type="dxa"/>
          </w:tcPr>
          <w:p w14:paraId="077DC40A" w14:textId="77777777" w:rsidR="00F93479" w:rsidRPr="00F93479" w:rsidRDefault="00F93479" w:rsidP="00F93479">
            <w:pPr>
              <w:pStyle w:val="3-"/>
              <w:rPr>
                <w:color w:val="auto"/>
              </w:rPr>
            </w:pPr>
            <w:r w:rsidRPr="00F93479">
              <w:rPr>
                <w:rFonts w:hint="eastAsia"/>
                <w:color w:val="auto"/>
              </w:rPr>
              <w:t>- begin:太郎 -</w:t>
            </w:r>
          </w:p>
          <w:p w14:paraId="7ED66335" w14:textId="77777777" w:rsidR="00F93479" w:rsidRPr="00F93479" w:rsidRDefault="00F93479" w:rsidP="00F93479">
            <w:pPr>
              <w:pStyle w:val="3-"/>
              <w:rPr>
                <w:color w:val="auto"/>
              </w:rPr>
            </w:pPr>
            <w:r w:rsidRPr="00F93479">
              <w:rPr>
                <w:rFonts w:hint="eastAsia"/>
                <w:color w:val="auto"/>
              </w:rPr>
              <w:t>太郎: [BEFORE] commonData=0, tlsData=0</w:t>
            </w:r>
          </w:p>
          <w:p w14:paraId="01A8F593" w14:textId="77777777" w:rsidR="00F93479" w:rsidRPr="00F93479" w:rsidRDefault="00F93479" w:rsidP="00F93479">
            <w:pPr>
              <w:pStyle w:val="3-"/>
              <w:rPr>
                <w:color w:val="auto"/>
              </w:rPr>
            </w:pPr>
            <w:r w:rsidRPr="00F93479">
              <w:rPr>
                <w:rFonts w:hint="eastAsia"/>
                <w:color w:val="auto"/>
              </w:rPr>
              <w:t>- begin:次郎 -</w:t>
            </w:r>
          </w:p>
          <w:p w14:paraId="49E1ABB1" w14:textId="77777777" w:rsidR="00F93479" w:rsidRPr="00F93479" w:rsidRDefault="00F93479" w:rsidP="00F93479">
            <w:pPr>
              <w:pStyle w:val="3-"/>
              <w:rPr>
                <w:color w:val="auto"/>
              </w:rPr>
            </w:pPr>
            <w:r w:rsidRPr="00F93479">
              <w:rPr>
                <w:rFonts w:hint="eastAsia"/>
                <w:color w:val="auto"/>
              </w:rPr>
              <w:t>- begin:三郎 -</w:t>
            </w:r>
          </w:p>
          <w:p w14:paraId="71849458" w14:textId="77777777" w:rsidR="00F93479" w:rsidRPr="00F93479" w:rsidRDefault="00F93479" w:rsidP="00F93479">
            <w:pPr>
              <w:pStyle w:val="3-"/>
              <w:rPr>
                <w:color w:val="auto"/>
              </w:rPr>
            </w:pPr>
            <w:r w:rsidRPr="00F93479">
              <w:rPr>
                <w:rFonts w:hint="eastAsia"/>
                <w:color w:val="auto"/>
              </w:rPr>
              <w:t>太郎: [AFTER]  commonData=1, tlsData=1</w:t>
            </w:r>
          </w:p>
          <w:p w14:paraId="063BE09E" w14:textId="77777777" w:rsidR="00F93479" w:rsidRPr="00F93479" w:rsidRDefault="00F93479" w:rsidP="00F93479">
            <w:pPr>
              <w:pStyle w:val="3-"/>
              <w:rPr>
                <w:color w:val="auto"/>
              </w:rPr>
            </w:pPr>
            <w:r w:rsidRPr="00F93479">
              <w:rPr>
                <w:rFonts w:hint="eastAsia"/>
                <w:color w:val="auto"/>
              </w:rPr>
              <w:t>太郎: [BEFORE] commonData=1, tlsData=1</w:t>
            </w:r>
          </w:p>
          <w:p w14:paraId="4224CF8F" w14:textId="77777777" w:rsidR="00F93479" w:rsidRPr="00F93479" w:rsidRDefault="00F93479" w:rsidP="00F93479">
            <w:pPr>
              <w:pStyle w:val="3-"/>
              <w:rPr>
                <w:color w:val="auto"/>
              </w:rPr>
            </w:pPr>
            <w:r w:rsidRPr="00F93479">
              <w:rPr>
                <w:rFonts w:hint="eastAsia"/>
                <w:color w:val="auto"/>
              </w:rPr>
              <w:t>太郎: [AFTER]  commonData=2, tlsData=2</w:t>
            </w:r>
          </w:p>
          <w:p w14:paraId="193B89B4" w14:textId="77777777" w:rsidR="00F93479" w:rsidRPr="00F93479" w:rsidRDefault="00F93479" w:rsidP="00F93479">
            <w:pPr>
              <w:pStyle w:val="3-"/>
              <w:rPr>
                <w:color w:val="auto"/>
              </w:rPr>
            </w:pPr>
            <w:r w:rsidRPr="00F93479">
              <w:rPr>
                <w:rFonts w:hint="eastAsia"/>
                <w:color w:val="auto"/>
              </w:rPr>
              <w:t>太郎: [BEFORE] commonData=2, tlsData=2</w:t>
            </w:r>
          </w:p>
          <w:p w14:paraId="1C1E6F52" w14:textId="77777777" w:rsidR="00F93479" w:rsidRPr="00F93479" w:rsidRDefault="00F93479" w:rsidP="00F93479">
            <w:pPr>
              <w:pStyle w:val="3-"/>
              <w:rPr>
                <w:color w:val="auto"/>
              </w:rPr>
            </w:pPr>
            <w:r w:rsidRPr="00F93479">
              <w:rPr>
                <w:rFonts w:hint="eastAsia"/>
                <w:color w:val="auto"/>
              </w:rPr>
              <w:t>太郎: [AFTER]  commonData=3, tlsData=3</w:t>
            </w:r>
          </w:p>
          <w:p w14:paraId="56A167B7" w14:textId="77777777" w:rsidR="00F93479" w:rsidRPr="00F93479" w:rsidRDefault="00F93479" w:rsidP="00F93479">
            <w:pPr>
              <w:pStyle w:val="3-"/>
              <w:rPr>
                <w:color w:val="auto"/>
              </w:rPr>
            </w:pPr>
            <w:r w:rsidRPr="00F93479">
              <w:rPr>
                <w:rFonts w:hint="eastAsia"/>
                <w:color w:val="auto"/>
              </w:rPr>
              <w:t>- end:太郎 -</w:t>
            </w:r>
          </w:p>
          <w:p w14:paraId="0914C9E6" w14:textId="77777777" w:rsidR="00F93479" w:rsidRPr="00F93479" w:rsidRDefault="00F93479" w:rsidP="00F93479">
            <w:pPr>
              <w:pStyle w:val="3-"/>
              <w:rPr>
                <w:color w:val="auto"/>
              </w:rPr>
            </w:pPr>
            <w:r w:rsidRPr="00F93479">
              <w:rPr>
                <w:rFonts w:hint="eastAsia"/>
                <w:color w:val="auto"/>
              </w:rPr>
              <w:t>次郎: [BEFORE] commonData=3, tlsData=0</w:t>
            </w:r>
          </w:p>
          <w:p w14:paraId="7D923E0A" w14:textId="77777777" w:rsidR="00F93479" w:rsidRPr="00F93479" w:rsidRDefault="00F93479" w:rsidP="00F93479">
            <w:pPr>
              <w:pStyle w:val="3-"/>
              <w:rPr>
                <w:color w:val="auto"/>
              </w:rPr>
            </w:pPr>
            <w:r w:rsidRPr="00F93479">
              <w:rPr>
                <w:rFonts w:hint="eastAsia"/>
                <w:color w:val="auto"/>
              </w:rPr>
              <w:t>次郎: [AFTER]  commonData=4, tlsData=1</w:t>
            </w:r>
          </w:p>
          <w:p w14:paraId="6E62FC64" w14:textId="77777777" w:rsidR="00F93479" w:rsidRPr="00F93479" w:rsidRDefault="00F93479" w:rsidP="00F93479">
            <w:pPr>
              <w:pStyle w:val="3-"/>
              <w:rPr>
                <w:color w:val="auto"/>
              </w:rPr>
            </w:pPr>
            <w:r w:rsidRPr="00F93479">
              <w:rPr>
                <w:rFonts w:hint="eastAsia"/>
                <w:color w:val="auto"/>
              </w:rPr>
              <w:t>次郎: [BEFORE] commonData=4, tlsData=1</w:t>
            </w:r>
          </w:p>
          <w:p w14:paraId="667984C8" w14:textId="77777777" w:rsidR="00F93479" w:rsidRPr="00F93479" w:rsidRDefault="00F93479" w:rsidP="00F93479">
            <w:pPr>
              <w:pStyle w:val="3-"/>
              <w:rPr>
                <w:color w:val="auto"/>
              </w:rPr>
            </w:pPr>
            <w:r w:rsidRPr="00F93479">
              <w:rPr>
                <w:rFonts w:hint="eastAsia"/>
                <w:color w:val="auto"/>
              </w:rPr>
              <w:t>次郎: [AFTER]  commonData=5, tlsData=2</w:t>
            </w:r>
          </w:p>
          <w:p w14:paraId="5EE7E19E" w14:textId="77777777" w:rsidR="00F93479" w:rsidRPr="00F93479" w:rsidRDefault="00F93479" w:rsidP="00F93479">
            <w:pPr>
              <w:pStyle w:val="3-"/>
              <w:rPr>
                <w:color w:val="auto"/>
              </w:rPr>
            </w:pPr>
            <w:r w:rsidRPr="00F93479">
              <w:rPr>
                <w:rFonts w:hint="eastAsia"/>
                <w:color w:val="auto"/>
              </w:rPr>
              <w:t>次郎: [BEFORE] commonData=5, tlsData=2</w:t>
            </w:r>
          </w:p>
          <w:p w14:paraId="00C758FF" w14:textId="77777777" w:rsidR="00F93479" w:rsidRPr="00F93479" w:rsidRDefault="00F93479" w:rsidP="00F93479">
            <w:pPr>
              <w:pStyle w:val="3-"/>
              <w:rPr>
                <w:color w:val="auto"/>
              </w:rPr>
            </w:pPr>
            <w:r w:rsidRPr="00F93479">
              <w:rPr>
                <w:rFonts w:hint="eastAsia"/>
                <w:color w:val="auto"/>
              </w:rPr>
              <w:t>次郎: [AFTER]  commonData=6, tlsData=3</w:t>
            </w:r>
          </w:p>
          <w:p w14:paraId="7AADE601" w14:textId="77777777" w:rsidR="00F93479" w:rsidRPr="00F93479" w:rsidRDefault="00F93479" w:rsidP="00F93479">
            <w:pPr>
              <w:pStyle w:val="3-"/>
              <w:rPr>
                <w:color w:val="auto"/>
              </w:rPr>
            </w:pPr>
            <w:r w:rsidRPr="00F93479">
              <w:rPr>
                <w:rFonts w:hint="eastAsia"/>
                <w:color w:val="auto"/>
              </w:rPr>
              <w:t>- end:次郎 -</w:t>
            </w:r>
          </w:p>
          <w:p w14:paraId="7C5DBD7B" w14:textId="77777777" w:rsidR="00F93479" w:rsidRPr="00F93479" w:rsidRDefault="00F93479" w:rsidP="00F93479">
            <w:pPr>
              <w:pStyle w:val="3-"/>
              <w:rPr>
                <w:color w:val="auto"/>
              </w:rPr>
            </w:pPr>
            <w:r w:rsidRPr="00F93479">
              <w:rPr>
                <w:rFonts w:hint="eastAsia"/>
                <w:color w:val="auto"/>
              </w:rPr>
              <w:t>三郎: [BEFORE] commonData=6, tlsData=0</w:t>
            </w:r>
          </w:p>
          <w:p w14:paraId="333B0C7F" w14:textId="77777777" w:rsidR="00F93479" w:rsidRPr="00F93479" w:rsidRDefault="00F93479" w:rsidP="00F93479">
            <w:pPr>
              <w:pStyle w:val="3-"/>
              <w:rPr>
                <w:color w:val="auto"/>
              </w:rPr>
            </w:pPr>
            <w:r w:rsidRPr="00F93479">
              <w:rPr>
                <w:rFonts w:hint="eastAsia"/>
                <w:color w:val="auto"/>
              </w:rPr>
              <w:t>三郎: [AFTER]  commonData=7, tlsData=1</w:t>
            </w:r>
          </w:p>
          <w:p w14:paraId="7B5B44DE" w14:textId="77777777" w:rsidR="00F93479" w:rsidRPr="00F93479" w:rsidRDefault="00F93479" w:rsidP="00F93479">
            <w:pPr>
              <w:pStyle w:val="3-"/>
              <w:rPr>
                <w:color w:val="auto"/>
              </w:rPr>
            </w:pPr>
            <w:r w:rsidRPr="00F93479">
              <w:rPr>
                <w:rFonts w:hint="eastAsia"/>
                <w:color w:val="auto"/>
              </w:rPr>
              <w:t>三郎: [BEFORE] commonData=7, tlsData=1</w:t>
            </w:r>
          </w:p>
          <w:p w14:paraId="776DE597" w14:textId="77777777" w:rsidR="00F93479" w:rsidRPr="00F93479" w:rsidRDefault="00F93479" w:rsidP="00F93479">
            <w:pPr>
              <w:pStyle w:val="3-"/>
              <w:rPr>
                <w:color w:val="auto"/>
              </w:rPr>
            </w:pPr>
            <w:r w:rsidRPr="00F93479">
              <w:rPr>
                <w:rFonts w:hint="eastAsia"/>
                <w:color w:val="auto"/>
              </w:rPr>
              <w:t>三郎: [AFTER]  commonData=8, tlsData=2</w:t>
            </w:r>
          </w:p>
          <w:p w14:paraId="4E0DD641" w14:textId="77777777" w:rsidR="00F93479" w:rsidRPr="00F93479" w:rsidRDefault="00F93479" w:rsidP="00F93479">
            <w:pPr>
              <w:pStyle w:val="3-"/>
              <w:rPr>
                <w:color w:val="auto"/>
              </w:rPr>
            </w:pPr>
            <w:r w:rsidRPr="00F93479">
              <w:rPr>
                <w:rFonts w:hint="eastAsia"/>
                <w:color w:val="auto"/>
              </w:rPr>
              <w:t>三郎: [BEFORE] commonData=8, tlsData=2</w:t>
            </w:r>
          </w:p>
          <w:p w14:paraId="03E153F5" w14:textId="2A5B23B4" w:rsidR="00F93479" w:rsidRPr="00F93479" w:rsidRDefault="00F93479" w:rsidP="00F93479">
            <w:pPr>
              <w:pStyle w:val="3-"/>
              <w:rPr>
                <w:color w:val="auto"/>
              </w:rPr>
            </w:pPr>
            <w:r w:rsidRPr="00F93479">
              <w:rPr>
                <w:rFonts w:hint="eastAsia"/>
                <w:color w:val="auto"/>
              </w:rPr>
              <w:t>三郎: [AFTER]  commonData=</w:t>
            </w:r>
            <w:r w:rsidRPr="001F6E26">
              <w:rPr>
                <w:rFonts w:hint="eastAsia"/>
                <w:color w:val="FF0000"/>
              </w:rPr>
              <w:t>9</w:t>
            </w:r>
            <w:r w:rsidRPr="00F93479">
              <w:rPr>
                <w:rFonts w:hint="eastAsia"/>
                <w:color w:val="auto"/>
              </w:rPr>
              <w:t>, tlsData=3</w:t>
            </w:r>
            <w:r w:rsidR="001F6E26">
              <w:rPr>
                <w:color w:val="auto"/>
              </w:rPr>
              <w:tab/>
            </w:r>
            <w:r w:rsidR="001F6E26">
              <w:rPr>
                <w:color w:val="auto"/>
              </w:rPr>
              <w:tab/>
            </w:r>
            <w:r w:rsidR="001F6E26" w:rsidRPr="00146B14">
              <w:rPr>
                <w:color w:val="FF0000"/>
              </w:rPr>
              <w:t>←</w:t>
            </w:r>
            <w:r w:rsidR="001F6E26">
              <w:rPr>
                <w:color w:val="FF0000"/>
              </w:rPr>
              <w:t>全て正常にロックされたので、</w:t>
            </w:r>
            <w:r w:rsidR="001F6E26">
              <w:rPr>
                <w:rFonts w:hint="eastAsia"/>
                <w:color w:val="FF0000"/>
              </w:rPr>
              <w:t>正しい</w:t>
            </w:r>
            <w:r w:rsidR="001F6E26">
              <w:rPr>
                <w:color w:val="FF0000"/>
              </w:rPr>
              <w:t>処理結果になっている</w:t>
            </w:r>
          </w:p>
          <w:p w14:paraId="765E9765" w14:textId="77777777" w:rsidR="00F93479" w:rsidRPr="00F93479" w:rsidRDefault="00F93479" w:rsidP="00F93479">
            <w:pPr>
              <w:pStyle w:val="3-"/>
              <w:rPr>
                <w:color w:val="auto"/>
              </w:rPr>
            </w:pPr>
            <w:r w:rsidRPr="00F93479">
              <w:rPr>
                <w:rFonts w:hint="eastAsia"/>
                <w:color w:val="auto"/>
              </w:rPr>
              <w:t>- end:三郎 -</w:t>
            </w:r>
          </w:p>
          <w:p w14:paraId="033007A6" w14:textId="3A00DF11" w:rsidR="00DE3BF2" w:rsidRPr="00DD51B6" w:rsidRDefault="00F93479" w:rsidP="00F93479">
            <w:pPr>
              <w:pStyle w:val="3-"/>
            </w:pPr>
            <w:r w:rsidRPr="00F93479">
              <w:rPr>
                <w:color w:val="auto"/>
              </w:rPr>
              <w:t xml:space="preserve">Critical Section * 10000000 = </w:t>
            </w:r>
            <w:r w:rsidRPr="001F6E26">
              <w:rPr>
                <w:color w:val="FF0000"/>
              </w:rPr>
              <w:t>0.197762 sec</w:t>
            </w:r>
            <w:r w:rsidR="001F6E26">
              <w:rPr>
                <w:color w:val="FF0000"/>
              </w:rPr>
              <w:tab/>
            </w:r>
            <w:r w:rsidR="001F6E26">
              <w:rPr>
                <w:color w:val="FF0000"/>
              </w:rPr>
              <w:tab/>
              <w:t>←</w:t>
            </w:r>
            <w:r w:rsidR="009518EA">
              <w:rPr>
                <w:rFonts w:hint="eastAsia"/>
                <w:color w:val="FF0000"/>
              </w:rPr>
              <w:t>1千万回ループによる処理時間計測</w:t>
            </w:r>
          </w:p>
        </w:tc>
      </w:tr>
    </w:tbl>
    <w:p w14:paraId="07A60261" w14:textId="0771BAB6" w:rsidR="009B1E84" w:rsidRDefault="009B1E84" w:rsidP="009B1E84">
      <w:pPr>
        <w:pStyle w:val="2"/>
      </w:pPr>
      <w:bookmarkStart w:id="108" w:name="_Toc379778018"/>
      <w:r>
        <w:rPr>
          <w:rFonts w:hint="eastAsia"/>
        </w:rPr>
        <w:t>変数操作による排他制御</w:t>
      </w:r>
      <w:bookmarkEnd w:id="108"/>
    </w:p>
    <w:p w14:paraId="06B5F239" w14:textId="77777777" w:rsidR="009B1E84" w:rsidRDefault="009B1E84" w:rsidP="009B1E84">
      <w:pPr>
        <w:pStyle w:val="a9"/>
        <w:ind w:firstLine="283"/>
      </w:pPr>
      <w:r>
        <w:rPr>
          <w:rFonts w:hint="eastAsia"/>
        </w:rPr>
        <w:t>最初に誤ったサンプルとして普通の変数によるロック制御の方法を示した。</w:t>
      </w:r>
    </w:p>
    <w:p w14:paraId="0D1A23EA" w14:textId="19091DAA" w:rsidR="009B1E84" w:rsidRDefault="009B1E84" w:rsidP="009B1E84">
      <w:pPr>
        <w:pStyle w:val="a9"/>
        <w:ind w:firstLine="283"/>
      </w:pPr>
      <w:r>
        <w:rPr>
          <w:rFonts w:hint="eastAsia"/>
        </w:rPr>
        <w:t>この誤りを正して、自前の変数操作で排他制御を行うことを再考する。</w:t>
      </w:r>
    </w:p>
    <w:p w14:paraId="4F11E668" w14:textId="5D128B9A" w:rsidR="00815623" w:rsidRDefault="009B1E84" w:rsidP="00815623">
      <w:pPr>
        <w:pStyle w:val="2"/>
      </w:pPr>
      <w:bookmarkStart w:id="109" w:name="_Toc379778019"/>
      <w:r>
        <w:rPr>
          <w:rFonts w:hint="eastAsia"/>
        </w:rPr>
        <w:t>変数操作による排他制御：</w:t>
      </w:r>
      <w:r w:rsidR="00815623">
        <w:rPr>
          <w:rFonts w:hint="eastAsia"/>
        </w:rPr>
        <w:t>volatile</w:t>
      </w:r>
      <w:r w:rsidR="00815623">
        <w:rPr>
          <w:rFonts w:hint="eastAsia"/>
        </w:rPr>
        <w:t>型</w:t>
      </w:r>
      <w:r w:rsidR="00CA290E">
        <w:rPr>
          <w:rFonts w:hint="eastAsia"/>
        </w:rPr>
        <w:t>修飾子</w:t>
      </w:r>
      <w:r w:rsidR="00DF5076">
        <w:fldChar w:fldCharType="begin"/>
      </w:r>
      <w:r w:rsidR="00DF5076">
        <w:instrText xml:space="preserve"> XE "</w:instrText>
      </w:r>
      <w:r w:rsidR="00DF5076">
        <w:rPr>
          <w:rFonts w:hint="eastAsia"/>
        </w:rPr>
        <w:instrText>v</w:instrText>
      </w:r>
      <w:r w:rsidR="00DF5076">
        <w:instrText>olatile</w:instrText>
      </w:r>
      <w:r w:rsidR="00DF5076">
        <w:rPr>
          <w:rFonts w:hint="eastAsia"/>
        </w:rPr>
        <w:instrText>型修飾子</w:instrText>
      </w:r>
      <w:r w:rsidR="00DF5076">
        <w:instrText>" \y “</w:instrText>
      </w:r>
      <w:r w:rsidR="00DF5076">
        <w:rPr>
          <w:rFonts w:hint="eastAsia"/>
        </w:rPr>
        <w:instrText>v</w:instrText>
      </w:r>
      <w:r w:rsidR="00DF5076">
        <w:instrText>olatile</w:instrText>
      </w:r>
      <w:r w:rsidR="00DF5076">
        <w:rPr>
          <w:rFonts w:hint="eastAsia"/>
        </w:rPr>
        <w:instrText>かたしゅうしょくし</w:instrText>
      </w:r>
      <w:r w:rsidR="00DF5076">
        <w:instrText xml:space="preserve">” </w:instrText>
      </w:r>
      <w:r w:rsidR="00DF5076">
        <w:fldChar w:fldCharType="end"/>
      </w:r>
      <w:r>
        <w:rPr>
          <w:rFonts w:hint="eastAsia"/>
        </w:rPr>
        <w:t>（誤ったロック）</w:t>
      </w:r>
      <w:bookmarkEnd w:id="109"/>
    </w:p>
    <w:p w14:paraId="1735109F" w14:textId="0A2231BF" w:rsidR="00815623" w:rsidRDefault="00815623" w:rsidP="009B1E84">
      <w:pPr>
        <w:pStyle w:val="a9"/>
        <w:spacing w:beforeLines="50" w:before="180"/>
        <w:ind w:firstLine="283"/>
      </w:pPr>
      <w:r>
        <w:t>前述の「スレッド間の変数操作の失敗」で説明している通り、</w:t>
      </w:r>
      <w:r>
        <w:t>v</w:t>
      </w:r>
      <w:r>
        <w:rPr>
          <w:rFonts w:hint="eastAsia"/>
        </w:rPr>
        <w:t xml:space="preserve">olatile </w:t>
      </w:r>
      <w:r>
        <w:t>型</w:t>
      </w:r>
      <w:r w:rsidR="00CA290E">
        <w:t>修飾子</w:t>
      </w:r>
      <w:r>
        <w:t>は、コンパイラによる変数操作の最適化を禁止し、スレッド間で変数の状態を確実に共有できるようにする。</w:t>
      </w:r>
    </w:p>
    <w:p w14:paraId="69CB5D74" w14:textId="5DFCBE4D" w:rsidR="00815623" w:rsidRDefault="00815623" w:rsidP="00815623">
      <w:pPr>
        <w:pStyle w:val="a9"/>
        <w:ind w:firstLine="283"/>
      </w:pPr>
      <w:r>
        <w:t>しかし、</w:t>
      </w:r>
      <w:r>
        <w:rPr>
          <w:rFonts w:hint="eastAsia"/>
        </w:rPr>
        <w:t>volatile</w:t>
      </w:r>
      <w:r>
        <w:rPr>
          <w:rFonts w:hint="eastAsia"/>
        </w:rPr>
        <w:t>型</w:t>
      </w:r>
      <w:r w:rsidR="00CA290E">
        <w:rPr>
          <w:rFonts w:hint="eastAsia"/>
        </w:rPr>
        <w:t>修飾子</w:t>
      </w:r>
      <w:r>
        <w:rPr>
          <w:rFonts w:hint="eastAsia"/>
        </w:rPr>
        <w:t>はあくまでもコンパイルの仕方の指定である。</w:t>
      </w:r>
      <w:r>
        <w:t>アトミック操作を保証する</w:t>
      </w:r>
      <w:r w:rsidR="009B1E84">
        <w:t>ものではないため、結局うまくいかない。</w:t>
      </w:r>
    </w:p>
    <w:p w14:paraId="0E3B69B2" w14:textId="77777777" w:rsidR="00815623" w:rsidRDefault="00815623" w:rsidP="00815623">
      <w:pPr>
        <w:pStyle w:val="3"/>
      </w:pPr>
      <w:bookmarkStart w:id="110" w:name="_Toc379778020"/>
      <w:r>
        <w:t>Win32API</w:t>
      </w:r>
      <w:r>
        <w:rPr>
          <w:rFonts w:hint="eastAsia"/>
        </w:rPr>
        <w:t>版</w:t>
      </w:r>
      <w:bookmarkEnd w:id="110"/>
    </w:p>
    <w:p w14:paraId="24A4FA4A" w14:textId="6B1F1C98" w:rsidR="009B1E84" w:rsidRDefault="00815623" w:rsidP="009B1E84">
      <w:pPr>
        <w:pStyle w:val="aa"/>
        <w:ind w:left="447" w:firstLine="283"/>
      </w:pPr>
      <w:r>
        <w:t>スレッド作成と処理時間計測に</w:t>
      </w:r>
      <w:r>
        <w:rPr>
          <w:rFonts w:hint="eastAsia"/>
        </w:rPr>
        <w:t>Win32</w:t>
      </w:r>
      <w:r>
        <w:t>API</w:t>
      </w:r>
      <w:r>
        <w:rPr>
          <w:rFonts w:hint="eastAsia"/>
        </w:rPr>
        <w:t>を用いる。</w:t>
      </w:r>
      <w:r w:rsidR="009B1E84">
        <w:rPr>
          <w:rFonts w:hint="eastAsia"/>
        </w:rPr>
        <w:t>ロック制御はスタティック変</w:t>
      </w:r>
      <w:r w:rsidR="009B1E84">
        <w:rPr>
          <w:rFonts w:hint="eastAsia"/>
        </w:rPr>
        <w:lastRenderedPageBreak/>
        <w:t>数によるフラグで行う。</w:t>
      </w:r>
      <w:r w:rsidR="00144E47">
        <w:rPr>
          <w:rFonts w:hint="eastAsia"/>
        </w:rPr>
        <w:t>最初のサンプルとの違いは、変数「</w:t>
      </w:r>
      <w:r w:rsidR="00144E47" w:rsidRPr="00DF5076">
        <w:rPr>
          <w:rFonts w:ascii="ＭＳ ゴシック" w:hAnsi="ＭＳ ゴシック" w:hint="eastAsia"/>
          <w:color w:val="0070C0"/>
        </w:rPr>
        <w:t>s_lock</w:t>
      </w:r>
      <w:r w:rsidR="00144E47">
        <w:rPr>
          <w:rFonts w:hint="eastAsia"/>
        </w:rPr>
        <w:t>」の型宣言のみである。</w:t>
      </w:r>
    </w:p>
    <w:p w14:paraId="6822B109" w14:textId="541EFA14" w:rsidR="009B1E84" w:rsidRDefault="009B1E84" w:rsidP="009B1E84">
      <w:pPr>
        <w:pStyle w:val="aa"/>
        <w:keepNext/>
        <w:widowControl/>
        <w:spacing w:beforeLines="50" w:before="180"/>
        <w:ind w:leftChars="203" w:left="447" w:hangingChars="10" w:hanging="21"/>
      </w:pPr>
      <w:r>
        <w:rPr>
          <w:rFonts w:hint="eastAsia"/>
        </w:rPr>
        <w:t>（</w:t>
      </w:r>
      <w:r>
        <w:rPr>
          <w:rFonts w:hint="eastAsia"/>
        </w:rPr>
        <w:t>Win32API</w:t>
      </w:r>
      <w:r>
        <w:rPr>
          <w:rFonts w:hint="eastAsia"/>
        </w:rPr>
        <w:t>版）</w:t>
      </w:r>
      <w:r>
        <w:rPr>
          <w:rFonts w:hint="eastAsia"/>
        </w:rPr>
        <w:t>volatile</w:t>
      </w:r>
      <w:r>
        <w:rPr>
          <w:rFonts w:hint="eastAsia"/>
        </w:rPr>
        <w:t>型</w:t>
      </w:r>
      <w:r w:rsidR="00CA290E">
        <w:rPr>
          <w:rFonts w:hint="eastAsia"/>
        </w:rPr>
        <w:t>修飾子付き</w:t>
      </w:r>
      <w:r>
        <w:rPr>
          <w:rFonts w:hint="eastAsia"/>
        </w:rPr>
        <w:t>変数によるロック制御のサンプル：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15623" w14:paraId="0DFB6A07" w14:textId="77777777" w:rsidTr="00A42DD8">
        <w:tc>
          <w:tcPr>
            <w:tcW w:w="8494" w:type="dxa"/>
          </w:tcPr>
          <w:p w14:paraId="2C711522" w14:textId="77777777" w:rsidR="00144E47" w:rsidRDefault="00144E47" w:rsidP="00144E47">
            <w:pPr>
              <w:pStyle w:val="3-"/>
            </w:pPr>
            <w:r>
              <w:t>#include &lt;stdio.h&gt;</w:t>
            </w:r>
          </w:p>
          <w:p w14:paraId="09447B98" w14:textId="77777777" w:rsidR="00144E47" w:rsidRDefault="00144E47" w:rsidP="00144E47">
            <w:pPr>
              <w:pStyle w:val="3-"/>
            </w:pPr>
            <w:r>
              <w:t>#include &lt;stdlib.h&gt;</w:t>
            </w:r>
          </w:p>
          <w:p w14:paraId="23461936" w14:textId="77777777" w:rsidR="00144E47" w:rsidRDefault="00144E47" w:rsidP="00144E47">
            <w:pPr>
              <w:pStyle w:val="3-"/>
            </w:pPr>
          </w:p>
          <w:p w14:paraId="5341FFC9" w14:textId="77777777" w:rsidR="00144E47" w:rsidRDefault="00144E47" w:rsidP="00144E47">
            <w:pPr>
              <w:pStyle w:val="3-"/>
            </w:pPr>
            <w:r>
              <w:t>#include &lt;Windows.h&gt;</w:t>
            </w:r>
          </w:p>
          <w:p w14:paraId="25FEB3B0" w14:textId="77777777" w:rsidR="00144E47" w:rsidRDefault="00144E47" w:rsidP="00144E47">
            <w:pPr>
              <w:pStyle w:val="3-"/>
            </w:pPr>
            <w:r>
              <w:t>#include &lt;Process.h&gt;</w:t>
            </w:r>
          </w:p>
          <w:p w14:paraId="37402F78" w14:textId="77777777" w:rsidR="00144E47" w:rsidRDefault="00144E47" w:rsidP="00144E47">
            <w:pPr>
              <w:pStyle w:val="3-"/>
            </w:pPr>
          </w:p>
          <w:p w14:paraId="3469E1D7" w14:textId="53C15AE1" w:rsidR="00144E47" w:rsidRPr="00EB389D" w:rsidRDefault="00144E47" w:rsidP="00144E47">
            <w:pPr>
              <w:pStyle w:val="3-"/>
              <w:rPr>
                <w:color w:val="00B050"/>
              </w:rPr>
            </w:pPr>
            <w:r w:rsidRPr="00EB389D">
              <w:rPr>
                <w:rFonts w:hint="eastAsia"/>
                <w:color w:val="00B050"/>
              </w:rPr>
              <w:t>//ロック取得用volatile</w:t>
            </w:r>
            <w:r w:rsidR="00CA290E" w:rsidRPr="00EB389D">
              <w:rPr>
                <w:rFonts w:hint="eastAsia"/>
                <w:color w:val="00B050"/>
              </w:rPr>
              <w:t>型修飾子付き</w:t>
            </w:r>
            <w:r w:rsidRPr="00EB389D">
              <w:rPr>
                <w:rFonts w:hint="eastAsia"/>
                <w:color w:val="00B050"/>
              </w:rPr>
              <w:t>変数</w:t>
            </w:r>
          </w:p>
          <w:p w14:paraId="5D09C760" w14:textId="77777777" w:rsidR="00144E47" w:rsidRPr="00EB389D" w:rsidRDefault="00144E47" w:rsidP="00144E47">
            <w:pPr>
              <w:pStyle w:val="3-"/>
              <w:rPr>
                <w:color w:val="FF0000"/>
              </w:rPr>
            </w:pPr>
            <w:r w:rsidRPr="00EB389D">
              <w:rPr>
                <w:color w:val="FF0000"/>
              </w:rPr>
              <w:t>static volatile int s_lock = 0;</w:t>
            </w:r>
          </w:p>
          <w:p w14:paraId="5B3298A5" w14:textId="77777777" w:rsidR="00144E47" w:rsidRDefault="00144E47" w:rsidP="00144E47">
            <w:pPr>
              <w:pStyle w:val="3-"/>
            </w:pPr>
          </w:p>
          <w:p w14:paraId="3F16EBED" w14:textId="77777777" w:rsidR="00144E47" w:rsidRDefault="00144E47" w:rsidP="00144E47">
            <w:pPr>
              <w:pStyle w:val="3-"/>
            </w:pPr>
            <w:r w:rsidRPr="00EB389D">
              <w:rPr>
                <w:rFonts w:hint="eastAsia"/>
                <w:color w:val="00B050"/>
              </w:rPr>
              <w:t>//共有データ</w:t>
            </w:r>
          </w:p>
          <w:p w14:paraId="6D65B1D8" w14:textId="77777777" w:rsidR="00144E47" w:rsidRDefault="00144E47" w:rsidP="00144E47">
            <w:pPr>
              <w:pStyle w:val="3-"/>
            </w:pPr>
            <w:r>
              <w:t>static int s_commonData = 0;</w:t>
            </w:r>
          </w:p>
          <w:p w14:paraId="7164A7FF" w14:textId="77777777" w:rsidR="00144E47" w:rsidRDefault="00144E47" w:rsidP="00144E47">
            <w:pPr>
              <w:pStyle w:val="3-"/>
            </w:pPr>
          </w:p>
          <w:p w14:paraId="3D8DDDA5" w14:textId="77777777" w:rsidR="00144E47" w:rsidRPr="00EB389D" w:rsidRDefault="00144E47" w:rsidP="00144E47">
            <w:pPr>
              <w:pStyle w:val="3-"/>
              <w:rPr>
                <w:color w:val="00B050"/>
              </w:rPr>
            </w:pPr>
            <w:r w:rsidRPr="00EB389D">
              <w:rPr>
                <w:rFonts w:hint="eastAsia"/>
                <w:color w:val="00B050"/>
              </w:rPr>
              <w:t>//スレッド固有データ</w:t>
            </w:r>
          </w:p>
          <w:p w14:paraId="067CCE19" w14:textId="77777777" w:rsidR="00144E47" w:rsidRDefault="00144E47" w:rsidP="00144E47">
            <w:pPr>
              <w:pStyle w:val="3-"/>
            </w:pPr>
            <w:r>
              <w:t>__declspec(thread) int s_tlsData = 0;</w:t>
            </w:r>
          </w:p>
          <w:p w14:paraId="7CFB4FAC" w14:textId="77777777" w:rsidR="00144E47" w:rsidRDefault="00144E47" w:rsidP="00144E47">
            <w:pPr>
              <w:pStyle w:val="3-"/>
            </w:pPr>
          </w:p>
          <w:p w14:paraId="502C7B56" w14:textId="77777777" w:rsidR="00144E47" w:rsidRPr="00EB389D" w:rsidRDefault="00144E47" w:rsidP="00144E47">
            <w:pPr>
              <w:pStyle w:val="3-"/>
              <w:rPr>
                <w:color w:val="00B050"/>
              </w:rPr>
            </w:pPr>
            <w:r w:rsidRPr="00EB389D">
              <w:rPr>
                <w:rFonts w:hint="eastAsia"/>
                <w:color w:val="00B050"/>
              </w:rPr>
              <w:t>//スレッド</w:t>
            </w:r>
          </w:p>
          <w:p w14:paraId="558463D7" w14:textId="77777777" w:rsidR="00144E47" w:rsidRDefault="00144E47" w:rsidP="00144E47">
            <w:pPr>
              <w:pStyle w:val="3-"/>
            </w:pPr>
            <w:r>
              <w:t>unsigned int WINAPI threadFunc(void* param_p)</w:t>
            </w:r>
          </w:p>
          <w:p w14:paraId="52F70187" w14:textId="77777777" w:rsidR="00144E47" w:rsidRDefault="00144E47" w:rsidP="00144E47">
            <w:pPr>
              <w:pStyle w:val="3-"/>
            </w:pPr>
            <w:r>
              <w:t>{</w:t>
            </w:r>
          </w:p>
          <w:p w14:paraId="69026A63" w14:textId="77777777" w:rsidR="00144E47" w:rsidRDefault="00144E47" w:rsidP="00144E47">
            <w:pPr>
              <w:pStyle w:val="3-"/>
            </w:pPr>
            <w:r>
              <w:rPr>
                <w:rFonts w:hint="eastAsia"/>
              </w:rPr>
              <w:tab/>
            </w:r>
            <w:r w:rsidRPr="00EB389D">
              <w:rPr>
                <w:rFonts w:hint="eastAsia"/>
                <w:color w:val="00B050"/>
              </w:rPr>
              <w:t>//パラメータ受け取り</w:t>
            </w:r>
          </w:p>
          <w:p w14:paraId="1CB849B5" w14:textId="77777777" w:rsidR="00144E47" w:rsidRDefault="00144E47" w:rsidP="00144E47">
            <w:pPr>
              <w:pStyle w:val="3-"/>
            </w:pPr>
            <w:r>
              <w:tab/>
              <w:t>const char* name = static_cast&lt;const char*&gt;(param_p);</w:t>
            </w:r>
          </w:p>
          <w:p w14:paraId="64F07440" w14:textId="77777777" w:rsidR="00144E47" w:rsidRDefault="00144E47" w:rsidP="00144E47">
            <w:pPr>
              <w:pStyle w:val="3-"/>
            </w:pPr>
          </w:p>
          <w:p w14:paraId="77A8B0BC" w14:textId="77777777" w:rsidR="00144E47" w:rsidRDefault="00144E47" w:rsidP="00144E47">
            <w:pPr>
              <w:pStyle w:val="3-"/>
            </w:pPr>
            <w:r>
              <w:rPr>
                <w:rFonts w:hint="eastAsia"/>
              </w:rPr>
              <w:tab/>
            </w:r>
            <w:r w:rsidRPr="00EB389D">
              <w:rPr>
                <w:rFonts w:hint="eastAsia"/>
                <w:color w:val="00B050"/>
              </w:rPr>
              <w:t>//開始</w:t>
            </w:r>
          </w:p>
          <w:p w14:paraId="1D91154F" w14:textId="77777777" w:rsidR="00144E47" w:rsidRDefault="00144E47" w:rsidP="00144E47">
            <w:pPr>
              <w:pStyle w:val="3-"/>
            </w:pPr>
            <w:r>
              <w:tab/>
              <w:t>printf("- begin:%s -\n", name);</w:t>
            </w:r>
          </w:p>
          <w:p w14:paraId="61EB38A9" w14:textId="77777777" w:rsidR="00144E47" w:rsidRDefault="00144E47" w:rsidP="00144E47">
            <w:pPr>
              <w:pStyle w:val="3-"/>
            </w:pPr>
            <w:r>
              <w:tab/>
              <w:t>fflush(stdout);</w:t>
            </w:r>
          </w:p>
          <w:p w14:paraId="17E997BE" w14:textId="77777777" w:rsidR="00144E47" w:rsidRDefault="00144E47" w:rsidP="00144E47">
            <w:pPr>
              <w:pStyle w:val="3-"/>
            </w:pPr>
          </w:p>
          <w:p w14:paraId="776F2086" w14:textId="77777777" w:rsidR="00144E47" w:rsidRPr="00EB389D" w:rsidRDefault="00144E47" w:rsidP="00144E47">
            <w:pPr>
              <w:pStyle w:val="3-"/>
              <w:rPr>
                <w:color w:val="00B050"/>
              </w:rPr>
            </w:pPr>
            <w:r>
              <w:rPr>
                <w:rFonts w:hint="eastAsia"/>
              </w:rPr>
              <w:tab/>
            </w:r>
            <w:r w:rsidRPr="00EB389D">
              <w:rPr>
                <w:rFonts w:hint="eastAsia"/>
                <w:color w:val="00B050"/>
              </w:rPr>
              <w:t>//処理</w:t>
            </w:r>
          </w:p>
          <w:p w14:paraId="7D3F9FF9" w14:textId="77777777" w:rsidR="00144E47" w:rsidRDefault="00144E47" w:rsidP="00144E47">
            <w:pPr>
              <w:pStyle w:val="3-"/>
            </w:pPr>
            <w:r>
              <w:tab/>
              <w:t>for (int i = 0; i &lt; 3; ++i)</w:t>
            </w:r>
          </w:p>
          <w:p w14:paraId="0CE917DC" w14:textId="77777777" w:rsidR="00144E47" w:rsidRDefault="00144E47" w:rsidP="00144E47">
            <w:pPr>
              <w:pStyle w:val="3-"/>
            </w:pPr>
            <w:r>
              <w:tab/>
              <w:t>{</w:t>
            </w:r>
          </w:p>
          <w:p w14:paraId="654504E6" w14:textId="77777777" w:rsidR="00144E47" w:rsidRDefault="00144E47" w:rsidP="00144E47">
            <w:pPr>
              <w:pStyle w:val="3-"/>
            </w:pPr>
            <w:r>
              <w:rPr>
                <w:rFonts w:hint="eastAsia"/>
              </w:rPr>
              <w:tab/>
            </w:r>
            <w:r>
              <w:rPr>
                <w:rFonts w:hint="eastAsia"/>
              </w:rPr>
              <w:tab/>
            </w:r>
            <w:r w:rsidRPr="00EB389D">
              <w:rPr>
                <w:rFonts w:hint="eastAsia"/>
                <w:color w:val="00B050"/>
              </w:rPr>
              <w:t>//ロック取得用変数でロック取得待ち</w:t>
            </w:r>
          </w:p>
          <w:p w14:paraId="23D9CB51" w14:textId="77777777" w:rsidR="00144E47" w:rsidRPr="00EB389D" w:rsidRDefault="00144E47" w:rsidP="00144E47">
            <w:pPr>
              <w:pStyle w:val="3-"/>
              <w:rPr>
                <w:color w:val="FF0000"/>
              </w:rPr>
            </w:pPr>
            <w:r>
              <w:tab/>
            </w:r>
            <w:r>
              <w:tab/>
            </w:r>
            <w:r w:rsidRPr="00EB389D">
              <w:rPr>
                <w:color w:val="FF0000"/>
              </w:rPr>
              <w:t>while (s_lock != 0){} s_lock = 1;</w:t>
            </w:r>
          </w:p>
          <w:p w14:paraId="75599B25" w14:textId="77777777" w:rsidR="00144E47" w:rsidRDefault="00144E47" w:rsidP="00144E47">
            <w:pPr>
              <w:pStyle w:val="3-"/>
            </w:pPr>
          </w:p>
          <w:p w14:paraId="09A1C78A" w14:textId="77777777" w:rsidR="00144E47" w:rsidRDefault="00144E47" w:rsidP="00144E47">
            <w:pPr>
              <w:pStyle w:val="3-"/>
            </w:pPr>
            <w:r>
              <w:rPr>
                <w:rFonts w:hint="eastAsia"/>
              </w:rPr>
              <w:tab/>
            </w:r>
            <w:r>
              <w:rPr>
                <w:rFonts w:hint="eastAsia"/>
              </w:rPr>
              <w:tab/>
            </w:r>
            <w:r w:rsidRPr="00EB389D">
              <w:rPr>
                <w:rFonts w:hint="eastAsia"/>
                <w:color w:val="00B050"/>
              </w:rPr>
              <w:t>//データ表示（前）</w:t>
            </w:r>
          </w:p>
          <w:p w14:paraId="1E70BE98" w14:textId="77777777" w:rsidR="00144E47" w:rsidRDefault="00144E47" w:rsidP="00144E47">
            <w:pPr>
              <w:pStyle w:val="3-"/>
            </w:pPr>
            <w:r>
              <w:tab/>
            </w:r>
            <w:r>
              <w:tab/>
              <w:t>printf("%s: [BEFORE] commonData=%d, tlsData=%d\n", name, s_commonData, s_tlsData);</w:t>
            </w:r>
          </w:p>
          <w:p w14:paraId="664C8F4E" w14:textId="77777777" w:rsidR="00144E47" w:rsidRDefault="00144E47" w:rsidP="00144E47">
            <w:pPr>
              <w:pStyle w:val="3-"/>
            </w:pPr>
            <w:r>
              <w:tab/>
            </w:r>
            <w:r>
              <w:tab/>
              <w:t>fflush(stdout);</w:t>
            </w:r>
          </w:p>
          <w:p w14:paraId="2222851F" w14:textId="77777777" w:rsidR="00144E47" w:rsidRDefault="00144E47" w:rsidP="00144E47">
            <w:pPr>
              <w:pStyle w:val="3-"/>
            </w:pPr>
          </w:p>
          <w:p w14:paraId="2159AB50" w14:textId="77777777" w:rsidR="00144E47" w:rsidRDefault="00144E47" w:rsidP="00144E47">
            <w:pPr>
              <w:pStyle w:val="3-"/>
            </w:pPr>
            <w:r>
              <w:rPr>
                <w:rFonts w:hint="eastAsia"/>
              </w:rPr>
              <w:tab/>
            </w:r>
            <w:r>
              <w:rPr>
                <w:rFonts w:hint="eastAsia"/>
              </w:rPr>
              <w:tab/>
            </w:r>
            <w:r w:rsidRPr="00EB389D">
              <w:rPr>
                <w:rFonts w:hint="eastAsia"/>
                <w:color w:val="00B050"/>
              </w:rPr>
              <w:t>//データ取得</w:t>
            </w:r>
          </w:p>
          <w:p w14:paraId="080DE69F" w14:textId="77777777" w:rsidR="00144E47" w:rsidRDefault="00144E47" w:rsidP="00144E47">
            <w:pPr>
              <w:pStyle w:val="3-"/>
            </w:pPr>
            <w:r>
              <w:tab/>
            </w:r>
            <w:r>
              <w:tab/>
              <w:t>int common_data = s_commonData;</w:t>
            </w:r>
          </w:p>
          <w:p w14:paraId="18550AFA" w14:textId="77777777" w:rsidR="00144E47" w:rsidRDefault="00144E47" w:rsidP="00144E47">
            <w:pPr>
              <w:pStyle w:val="3-"/>
            </w:pPr>
            <w:r>
              <w:tab/>
            </w:r>
            <w:r>
              <w:tab/>
              <w:t>int tls_data = s_tlsData;</w:t>
            </w:r>
          </w:p>
          <w:p w14:paraId="1192C88E" w14:textId="77777777" w:rsidR="00144E47" w:rsidRDefault="00144E47" w:rsidP="00144E47">
            <w:pPr>
              <w:pStyle w:val="3-"/>
            </w:pPr>
          </w:p>
          <w:p w14:paraId="472497BF" w14:textId="77777777" w:rsidR="00144E47" w:rsidRDefault="00144E47" w:rsidP="00144E47">
            <w:pPr>
              <w:pStyle w:val="3-"/>
            </w:pPr>
            <w:r>
              <w:rPr>
                <w:rFonts w:hint="eastAsia"/>
              </w:rPr>
              <w:tab/>
            </w:r>
            <w:r>
              <w:rPr>
                <w:rFonts w:hint="eastAsia"/>
              </w:rPr>
              <w:tab/>
            </w:r>
            <w:r w:rsidRPr="00EB389D">
              <w:rPr>
                <w:rFonts w:hint="eastAsia"/>
                <w:color w:val="00B050"/>
              </w:rPr>
              <w:t>//データ更新</w:t>
            </w:r>
          </w:p>
          <w:p w14:paraId="61DE6203" w14:textId="77777777" w:rsidR="00144E47" w:rsidRDefault="00144E47" w:rsidP="00144E47">
            <w:pPr>
              <w:pStyle w:val="3-"/>
            </w:pPr>
            <w:r>
              <w:tab/>
            </w:r>
            <w:r>
              <w:tab/>
              <w:t>++common_data;</w:t>
            </w:r>
          </w:p>
          <w:p w14:paraId="2B62EEF3" w14:textId="77777777" w:rsidR="00144E47" w:rsidRDefault="00144E47" w:rsidP="00144E47">
            <w:pPr>
              <w:pStyle w:val="3-"/>
            </w:pPr>
            <w:r>
              <w:tab/>
            </w:r>
            <w:r>
              <w:tab/>
              <w:t>++tls_data;</w:t>
            </w:r>
          </w:p>
          <w:p w14:paraId="0D759C4C" w14:textId="77777777" w:rsidR="00144E47" w:rsidRDefault="00144E47" w:rsidP="00144E47">
            <w:pPr>
              <w:pStyle w:val="3-"/>
            </w:pPr>
          </w:p>
          <w:p w14:paraId="73F9D60A" w14:textId="77777777" w:rsidR="00144E47" w:rsidRDefault="00144E47" w:rsidP="00144E47">
            <w:pPr>
              <w:pStyle w:val="3-"/>
            </w:pPr>
            <w:r>
              <w:rPr>
                <w:rFonts w:hint="eastAsia"/>
              </w:rPr>
              <w:tab/>
            </w:r>
            <w:r>
              <w:rPr>
                <w:rFonts w:hint="eastAsia"/>
              </w:rPr>
              <w:tab/>
            </w:r>
            <w:r w:rsidRPr="00EB389D">
              <w:rPr>
                <w:rFonts w:hint="eastAsia"/>
                <w:color w:val="00B050"/>
              </w:rPr>
              <w:t>//若干ランダムでスリープ（0～4 msec）</w:t>
            </w:r>
          </w:p>
          <w:p w14:paraId="529533F2" w14:textId="77777777" w:rsidR="00144E47" w:rsidRDefault="00144E47" w:rsidP="00144E47">
            <w:pPr>
              <w:pStyle w:val="3-"/>
            </w:pPr>
            <w:r>
              <w:tab/>
            </w:r>
            <w:r>
              <w:tab/>
              <w:t>Sleep(rand() % 5);</w:t>
            </w:r>
          </w:p>
          <w:p w14:paraId="40F69D8F" w14:textId="77777777" w:rsidR="00144E47" w:rsidRDefault="00144E47" w:rsidP="00144E47">
            <w:pPr>
              <w:pStyle w:val="3-"/>
            </w:pPr>
          </w:p>
          <w:p w14:paraId="50075E33" w14:textId="77777777" w:rsidR="00144E47" w:rsidRDefault="00144E47" w:rsidP="00144E47">
            <w:pPr>
              <w:pStyle w:val="3-"/>
            </w:pPr>
            <w:r>
              <w:rPr>
                <w:rFonts w:hint="eastAsia"/>
              </w:rPr>
              <w:tab/>
            </w:r>
            <w:r>
              <w:rPr>
                <w:rFonts w:hint="eastAsia"/>
              </w:rPr>
              <w:tab/>
            </w:r>
            <w:r w:rsidRPr="00EB389D">
              <w:rPr>
                <w:rFonts w:hint="eastAsia"/>
                <w:color w:val="00B050"/>
              </w:rPr>
              <w:t>//データ書き戻し</w:t>
            </w:r>
          </w:p>
          <w:p w14:paraId="45B5AFE8" w14:textId="77777777" w:rsidR="00144E47" w:rsidRDefault="00144E47" w:rsidP="00144E47">
            <w:pPr>
              <w:pStyle w:val="3-"/>
            </w:pPr>
            <w:r>
              <w:tab/>
            </w:r>
            <w:r>
              <w:tab/>
              <w:t>s_commonData = common_data;</w:t>
            </w:r>
          </w:p>
          <w:p w14:paraId="662A27E7" w14:textId="77777777" w:rsidR="00144E47" w:rsidRDefault="00144E47" w:rsidP="00144E47">
            <w:pPr>
              <w:pStyle w:val="3-"/>
            </w:pPr>
            <w:r>
              <w:tab/>
            </w:r>
            <w:r>
              <w:tab/>
              <w:t>s_tlsData = tls_data;</w:t>
            </w:r>
          </w:p>
          <w:p w14:paraId="7A49B3D6" w14:textId="77777777" w:rsidR="00144E47" w:rsidRDefault="00144E47" w:rsidP="00144E47">
            <w:pPr>
              <w:pStyle w:val="3-"/>
            </w:pPr>
          </w:p>
          <w:p w14:paraId="788520A9" w14:textId="77777777" w:rsidR="00144E47" w:rsidRDefault="00144E47" w:rsidP="00144E47">
            <w:pPr>
              <w:pStyle w:val="3-"/>
            </w:pPr>
            <w:r>
              <w:rPr>
                <w:rFonts w:hint="eastAsia"/>
              </w:rPr>
              <w:tab/>
            </w:r>
            <w:r>
              <w:rPr>
                <w:rFonts w:hint="eastAsia"/>
              </w:rPr>
              <w:tab/>
            </w:r>
            <w:r w:rsidRPr="00EB389D">
              <w:rPr>
                <w:rFonts w:hint="eastAsia"/>
                <w:color w:val="00B050"/>
              </w:rPr>
              <w:t>//データ表示（後）</w:t>
            </w:r>
          </w:p>
          <w:p w14:paraId="2642E06B" w14:textId="77777777" w:rsidR="00144E47" w:rsidRDefault="00144E47" w:rsidP="00144E47">
            <w:pPr>
              <w:pStyle w:val="3-"/>
            </w:pPr>
            <w:r>
              <w:tab/>
            </w:r>
            <w:r>
              <w:tab/>
              <w:t>printf("%s: [AFTER]  commonData=%d, tlsData=%d\n", name, s_commonData, s_tlsData);</w:t>
            </w:r>
          </w:p>
          <w:p w14:paraId="6EA8276F" w14:textId="77777777" w:rsidR="00144E47" w:rsidRDefault="00144E47" w:rsidP="00144E47">
            <w:pPr>
              <w:pStyle w:val="3-"/>
            </w:pPr>
            <w:r>
              <w:tab/>
            </w:r>
            <w:r>
              <w:tab/>
              <w:t>fflush(stdout);</w:t>
            </w:r>
          </w:p>
          <w:p w14:paraId="43FDC0DD" w14:textId="77777777" w:rsidR="00144E47" w:rsidRDefault="00144E47" w:rsidP="00144E47">
            <w:pPr>
              <w:pStyle w:val="3-"/>
            </w:pPr>
          </w:p>
          <w:p w14:paraId="78DCBBB8" w14:textId="77777777" w:rsidR="00144E47" w:rsidRDefault="00144E47" w:rsidP="00144E47">
            <w:pPr>
              <w:pStyle w:val="3-"/>
            </w:pPr>
            <w:r>
              <w:rPr>
                <w:rFonts w:hint="eastAsia"/>
              </w:rPr>
              <w:tab/>
            </w:r>
            <w:r>
              <w:rPr>
                <w:rFonts w:hint="eastAsia"/>
              </w:rPr>
              <w:tab/>
            </w:r>
            <w:r w:rsidRPr="00EB389D">
              <w:rPr>
                <w:rFonts w:hint="eastAsia"/>
                <w:color w:val="00B050"/>
              </w:rPr>
              <w:t>//ロック取得用変数でロック解除</w:t>
            </w:r>
          </w:p>
          <w:p w14:paraId="471A6F17" w14:textId="77777777" w:rsidR="00144E47" w:rsidRPr="00EB389D" w:rsidRDefault="00144E47" w:rsidP="00144E47">
            <w:pPr>
              <w:pStyle w:val="3-"/>
              <w:rPr>
                <w:color w:val="FF0000"/>
              </w:rPr>
            </w:pPr>
            <w:r>
              <w:tab/>
            </w:r>
            <w:r>
              <w:tab/>
            </w:r>
            <w:r w:rsidRPr="00EB389D">
              <w:rPr>
                <w:color w:val="FF0000"/>
              </w:rPr>
              <w:t>s_lock = 0;</w:t>
            </w:r>
          </w:p>
          <w:p w14:paraId="5C2498E6" w14:textId="77777777" w:rsidR="00144E47" w:rsidRDefault="00144E47" w:rsidP="00144E47">
            <w:pPr>
              <w:pStyle w:val="3-"/>
            </w:pPr>
          </w:p>
          <w:p w14:paraId="030A9DB4" w14:textId="77777777" w:rsidR="00144E47" w:rsidRDefault="00144E47" w:rsidP="00144E47">
            <w:pPr>
              <w:pStyle w:val="3-"/>
            </w:pPr>
            <w:r>
              <w:rPr>
                <w:rFonts w:hint="eastAsia"/>
              </w:rPr>
              <w:tab/>
            </w:r>
            <w:r>
              <w:rPr>
                <w:rFonts w:hint="eastAsia"/>
              </w:rPr>
              <w:tab/>
            </w:r>
            <w:r w:rsidRPr="00EB389D">
              <w:rPr>
                <w:rFonts w:hint="eastAsia"/>
                <w:color w:val="00B050"/>
              </w:rPr>
              <w:t>//スレッド切り替えのためのスリープ</w:t>
            </w:r>
          </w:p>
          <w:p w14:paraId="4950B651" w14:textId="77777777" w:rsidR="00144E47" w:rsidRDefault="00144E47" w:rsidP="00144E47">
            <w:pPr>
              <w:pStyle w:val="3-"/>
            </w:pPr>
            <w:r>
              <w:tab/>
            </w:r>
            <w:r>
              <w:tab/>
              <w:t>Sleep(0);</w:t>
            </w:r>
          </w:p>
          <w:p w14:paraId="386F168C" w14:textId="77777777" w:rsidR="00144E47" w:rsidRPr="00EB389D" w:rsidRDefault="00144E47" w:rsidP="00144E47">
            <w:pPr>
              <w:pStyle w:val="3-"/>
              <w:rPr>
                <w:color w:val="00B050"/>
              </w:rPr>
            </w:pPr>
            <w:r>
              <w:rPr>
                <w:rFonts w:hint="eastAsia"/>
              </w:rPr>
              <w:lastRenderedPageBreak/>
              <w:tab/>
            </w:r>
            <w:r>
              <w:rPr>
                <w:rFonts w:hint="eastAsia"/>
              </w:rPr>
              <w:tab/>
            </w:r>
            <w:r w:rsidRPr="00EB389D">
              <w:rPr>
                <w:rFonts w:hint="eastAsia"/>
                <w:color w:val="00B050"/>
              </w:rPr>
              <w:t>//</w:t>
            </w:r>
            <w:r w:rsidRPr="00EB389D">
              <w:rPr>
                <w:rFonts w:hint="eastAsia"/>
                <w:color w:val="00B050"/>
              </w:rPr>
              <w:tab/>
              <w:t>//スレッド切り替え</w:t>
            </w:r>
          </w:p>
          <w:p w14:paraId="18C0D087" w14:textId="77777777" w:rsidR="00144E47" w:rsidRPr="00EB389D" w:rsidRDefault="00144E47" w:rsidP="00144E47">
            <w:pPr>
              <w:pStyle w:val="3-"/>
              <w:rPr>
                <w:color w:val="00B050"/>
              </w:rPr>
            </w:pPr>
            <w:r w:rsidRPr="00EB389D">
              <w:rPr>
                <w:rFonts w:hint="eastAsia"/>
                <w:color w:val="00B050"/>
              </w:rPr>
              <w:tab/>
            </w:r>
            <w:r w:rsidRPr="00EB389D">
              <w:rPr>
                <w:rFonts w:hint="eastAsia"/>
                <w:color w:val="00B050"/>
              </w:rPr>
              <w:tab/>
              <w:t>//</w:t>
            </w:r>
            <w:r w:rsidRPr="00EB389D">
              <w:rPr>
                <w:rFonts w:hint="eastAsia"/>
                <w:color w:val="00B050"/>
              </w:rPr>
              <w:tab/>
              <w:t>SwitchToThread();//OSに任せて再スケジューリング</w:t>
            </w:r>
          </w:p>
          <w:p w14:paraId="380C9273" w14:textId="77777777" w:rsidR="00144E47" w:rsidRPr="00EB389D" w:rsidRDefault="00144E47" w:rsidP="00144E47">
            <w:pPr>
              <w:pStyle w:val="3-"/>
              <w:rPr>
                <w:color w:val="00B050"/>
              </w:rPr>
            </w:pPr>
            <w:r w:rsidRPr="00EB389D">
              <w:rPr>
                <w:rFonts w:hint="eastAsia"/>
                <w:color w:val="00B050"/>
              </w:rPr>
              <w:tab/>
            </w:r>
            <w:r w:rsidRPr="00EB389D">
              <w:rPr>
                <w:rFonts w:hint="eastAsia"/>
                <w:color w:val="00B050"/>
              </w:rPr>
              <w:tab/>
              <w:t>//</w:t>
            </w:r>
            <w:r w:rsidRPr="00EB389D">
              <w:rPr>
                <w:rFonts w:hint="eastAsia"/>
                <w:color w:val="00B050"/>
              </w:rPr>
              <w:tab/>
              <w:t>Yield();//廃止</w:t>
            </w:r>
          </w:p>
          <w:p w14:paraId="555B2396" w14:textId="77777777" w:rsidR="00144E47" w:rsidRDefault="00144E47" w:rsidP="00144E47">
            <w:pPr>
              <w:pStyle w:val="3-"/>
            </w:pPr>
            <w:r>
              <w:tab/>
              <w:t>}</w:t>
            </w:r>
          </w:p>
          <w:p w14:paraId="24711B38" w14:textId="77777777" w:rsidR="00144E47" w:rsidRDefault="00144E47" w:rsidP="00144E47">
            <w:pPr>
              <w:pStyle w:val="3-"/>
            </w:pPr>
          </w:p>
          <w:p w14:paraId="222DF223" w14:textId="77777777" w:rsidR="00144E47" w:rsidRDefault="00144E47" w:rsidP="00144E47">
            <w:pPr>
              <w:pStyle w:val="3-"/>
            </w:pPr>
            <w:r>
              <w:rPr>
                <w:rFonts w:hint="eastAsia"/>
              </w:rPr>
              <w:tab/>
            </w:r>
            <w:r w:rsidRPr="00EB389D">
              <w:rPr>
                <w:rFonts w:hint="eastAsia"/>
                <w:color w:val="00B050"/>
              </w:rPr>
              <w:t>//終了</w:t>
            </w:r>
          </w:p>
          <w:p w14:paraId="57AEE46E" w14:textId="77777777" w:rsidR="00144E47" w:rsidRDefault="00144E47" w:rsidP="00144E47">
            <w:pPr>
              <w:pStyle w:val="3-"/>
            </w:pPr>
            <w:r>
              <w:tab/>
              <w:t>printf("- end:%s -\n", name);</w:t>
            </w:r>
          </w:p>
          <w:p w14:paraId="6B7E473F" w14:textId="77777777" w:rsidR="00144E47" w:rsidRDefault="00144E47" w:rsidP="00144E47">
            <w:pPr>
              <w:pStyle w:val="3-"/>
            </w:pPr>
            <w:r>
              <w:tab/>
              <w:t>fflush(stdout);</w:t>
            </w:r>
          </w:p>
          <w:p w14:paraId="66801C51" w14:textId="77777777" w:rsidR="00144E47" w:rsidRDefault="00144E47" w:rsidP="00144E47">
            <w:pPr>
              <w:pStyle w:val="3-"/>
            </w:pPr>
            <w:r>
              <w:tab/>
              <w:t>return 0;</w:t>
            </w:r>
          </w:p>
          <w:p w14:paraId="5BCB46EF" w14:textId="77777777" w:rsidR="00144E47" w:rsidRDefault="00144E47" w:rsidP="00144E47">
            <w:pPr>
              <w:pStyle w:val="3-"/>
            </w:pPr>
            <w:r>
              <w:t>}</w:t>
            </w:r>
          </w:p>
          <w:p w14:paraId="206D342A" w14:textId="77777777" w:rsidR="00144E47" w:rsidRDefault="00144E47" w:rsidP="00144E47">
            <w:pPr>
              <w:pStyle w:val="3-"/>
            </w:pPr>
          </w:p>
          <w:p w14:paraId="1876F3F8" w14:textId="77777777" w:rsidR="00144E47" w:rsidRPr="00EB389D" w:rsidRDefault="00144E47" w:rsidP="00144E47">
            <w:pPr>
              <w:pStyle w:val="3-"/>
              <w:rPr>
                <w:color w:val="00B050"/>
              </w:rPr>
            </w:pPr>
            <w:r w:rsidRPr="00EB389D">
              <w:rPr>
                <w:rFonts w:hint="eastAsia"/>
                <w:color w:val="00B050"/>
              </w:rPr>
              <w:t>//テスト</w:t>
            </w:r>
          </w:p>
          <w:p w14:paraId="267A3A3A" w14:textId="77777777" w:rsidR="00144E47" w:rsidRDefault="00144E47" w:rsidP="00144E47">
            <w:pPr>
              <w:pStyle w:val="3-"/>
            </w:pPr>
            <w:r>
              <w:t>int main(const int argc, const char* argv[])</w:t>
            </w:r>
          </w:p>
          <w:p w14:paraId="3A188156" w14:textId="77777777" w:rsidR="00144E47" w:rsidRDefault="00144E47" w:rsidP="00144E47">
            <w:pPr>
              <w:pStyle w:val="3-"/>
            </w:pPr>
            <w:r>
              <w:t>{</w:t>
            </w:r>
          </w:p>
          <w:p w14:paraId="592697E8" w14:textId="77777777" w:rsidR="00144E47" w:rsidRPr="00EB389D" w:rsidRDefault="00144E47" w:rsidP="00144E47">
            <w:pPr>
              <w:pStyle w:val="3-"/>
              <w:rPr>
                <w:color w:val="00B050"/>
              </w:rPr>
            </w:pPr>
            <w:r>
              <w:rPr>
                <w:rFonts w:hint="eastAsia"/>
              </w:rPr>
              <w:tab/>
            </w:r>
            <w:r w:rsidRPr="00EB389D">
              <w:rPr>
                <w:rFonts w:hint="eastAsia"/>
                <w:color w:val="00B050"/>
              </w:rPr>
              <w:t>//スレッド作成</w:t>
            </w:r>
          </w:p>
          <w:p w14:paraId="389E8D0D" w14:textId="77777777" w:rsidR="00144E47" w:rsidRDefault="00144E47" w:rsidP="00144E47">
            <w:pPr>
              <w:pStyle w:val="3-"/>
            </w:pPr>
            <w:r>
              <w:tab/>
              <w:t>static const int THREAD_NUM = 3;</w:t>
            </w:r>
          </w:p>
          <w:p w14:paraId="35960989" w14:textId="77777777" w:rsidR="00144E47" w:rsidRDefault="00144E47" w:rsidP="00144E47">
            <w:pPr>
              <w:pStyle w:val="3-"/>
            </w:pPr>
            <w:r>
              <w:tab/>
              <w:t>unsigned int tid[THREAD_NUM] = {};</w:t>
            </w:r>
          </w:p>
          <w:p w14:paraId="57F89021" w14:textId="77777777" w:rsidR="00144E47" w:rsidRDefault="00144E47" w:rsidP="00144E47">
            <w:pPr>
              <w:pStyle w:val="3-"/>
            </w:pPr>
            <w:r>
              <w:tab/>
              <w:t>HANDLE hThread[THREAD_NUM] =</w:t>
            </w:r>
          </w:p>
          <w:p w14:paraId="75BE2723" w14:textId="77777777" w:rsidR="00144E47" w:rsidRDefault="00144E47" w:rsidP="00144E47">
            <w:pPr>
              <w:pStyle w:val="3-"/>
            </w:pPr>
            <w:r>
              <w:tab/>
              <w:t>{</w:t>
            </w:r>
          </w:p>
          <w:p w14:paraId="1AF07229" w14:textId="3891E42A" w:rsidR="00144E47" w:rsidRDefault="00144E47" w:rsidP="00144E47">
            <w:pPr>
              <w:pStyle w:val="3-"/>
            </w:pPr>
            <w:r>
              <w:rPr>
                <w:rFonts w:hint="eastAsia"/>
              </w:rPr>
              <w:tab/>
            </w:r>
            <w:r>
              <w:rPr>
                <w:rFonts w:hint="eastAsia"/>
              </w:rPr>
              <w:tab/>
              <w:t xml:space="preserve">(HANDLE)_beginthreadex(nullptr, </w:t>
            </w:r>
            <w:r w:rsidR="00F012DD">
              <w:t>1024</w:t>
            </w:r>
            <w:r>
              <w:rPr>
                <w:rFonts w:hint="eastAsia"/>
              </w:rPr>
              <w:t>, threadFunc, "太郎", 0, &amp;tid[0]),</w:t>
            </w:r>
          </w:p>
          <w:p w14:paraId="15585FE5" w14:textId="0201A12D" w:rsidR="00144E47" w:rsidRDefault="00144E47" w:rsidP="00144E47">
            <w:pPr>
              <w:pStyle w:val="3-"/>
            </w:pPr>
            <w:r>
              <w:rPr>
                <w:rFonts w:hint="eastAsia"/>
              </w:rPr>
              <w:tab/>
            </w:r>
            <w:r>
              <w:rPr>
                <w:rFonts w:hint="eastAsia"/>
              </w:rPr>
              <w:tab/>
              <w:t xml:space="preserve">(HANDLE)_beginthreadex(nullptr, </w:t>
            </w:r>
            <w:r w:rsidR="00F012DD">
              <w:t>1024</w:t>
            </w:r>
            <w:r>
              <w:rPr>
                <w:rFonts w:hint="eastAsia"/>
              </w:rPr>
              <w:t>, threadFunc, "次郎", 0, &amp;tid[1]),</w:t>
            </w:r>
          </w:p>
          <w:p w14:paraId="7A63953A" w14:textId="38C8361B" w:rsidR="00144E47" w:rsidRDefault="00144E47" w:rsidP="00144E47">
            <w:pPr>
              <w:pStyle w:val="3-"/>
            </w:pPr>
            <w:r>
              <w:rPr>
                <w:rFonts w:hint="eastAsia"/>
              </w:rPr>
              <w:tab/>
            </w:r>
            <w:r>
              <w:rPr>
                <w:rFonts w:hint="eastAsia"/>
              </w:rPr>
              <w:tab/>
              <w:t xml:space="preserve">(HANDLE)_beginthreadex(nullptr, </w:t>
            </w:r>
            <w:r w:rsidR="00F012DD">
              <w:t>1024</w:t>
            </w:r>
            <w:r>
              <w:rPr>
                <w:rFonts w:hint="eastAsia"/>
              </w:rPr>
              <w:t>, threadFunc, "三郎", 0, &amp;tid[2])</w:t>
            </w:r>
          </w:p>
          <w:p w14:paraId="5960C562" w14:textId="77777777" w:rsidR="00144E47" w:rsidRDefault="00144E47" w:rsidP="00144E47">
            <w:pPr>
              <w:pStyle w:val="3-"/>
            </w:pPr>
            <w:r>
              <w:tab/>
              <w:t>};</w:t>
            </w:r>
          </w:p>
          <w:p w14:paraId="70812F6B" w14:textId="77777777" w:rsidR="00144E47" w:rsidRDefault="00144E47" w:rsidP="00144E47">
            <w:pPr>
              <w:pStyle w:val="3-"/>
            </w:pPr>
          </w:p>
          <w:p w14:paraId="27050E83" w14:textId="77777777" w:rsidR="00144E47" w:rsidRDefault="00144E47" w:rsidP="00144E47">
            <w:pPr>
              <w:pStyle w:val="3-"/>
            </w:pPr>
            <w:r>
              <w:rPr>
                <w:rFonts w:hint="eastAsia"/>
              </w:rPr>
              <w:tab/>
            </w:r>
            <w:r w:rsidRPr="00EB389D">
              <w:rPr>
                <w:rFonts w:hint="eastAsia"/>
                <w:color w:val="00B050"/>
              </w:rPr>
              <w:t>//スレッド終了待ち</w:t>
            </w:r>
          </w:p>
          <w:p w14:paraId="080A8E23" w14:textId="77777777" w:rsidR="00144E47" w:rsidRDefault="00144E47" w:rsidP="00144E47">
            <w:pPr>
              <w:pStyle w:val="3-"/>
            </w:pPr>
            <w:r>
              <w:tab/>
              <w:t>WaitForMultipleObjects(THREAD_NUM, hThread, true, INFINITE);</w:t>
            </w:r>
          </w:p>
          <w:p w14:paraId="17FB8053" w14:textId="77777777" w:rsidR="00144E47" w:rsidRDefault="00144E47" w:rsidP="00144E47">
            <w:pPr>
              <w:pStyle w:val="3-"/>
            </w:pPr>
          </w:p>
          <w:p w14:paraId="2676BF0E" w14:textId="77777777" w:rsidR="00144E47" w:rsidRPr="00EB389D" w:rsidRDefault="00144E47" w:rsidP="00144E47">
            <w:pPr>
              <w:pStyle w:val="3-"/>
              <w:rPr>
                <w:color w:val="00B050"/>
              </w:rPr>
            </w:pPr>
            <w:r>
              <w:rPr>
                <w:rFonts w:hint="eastAsia"/>
              </w:rPr>
              <w:tab/>
            </w:r>
            <w:r w:rsidRPr="00EB389D">
              <w:rPr>
                <w:rFonts w:hint="eastAsia"/>
                <w:color w:val="00B050"/>
              </w:rPr>
              <w:t>//スレッドハンドルクローズ</w:t>
            </w:r>
          </w:p>
          <w:p w14:paraId="348C39D4" w14:textId="77777777" w:rsidR="00144E47" w:rsidRDefault="00144E47" w:rsidP="00144E47">
            <w:pPr>
              <w:pStyle w:val="3-"/>
            </w:pPr>
            <w:r>
              <w:tab/>
              <w:t>for (int i = 0; i &lt; THREAD_NUM; ++i)</w:t>
            </w:r>
          </w:p>
          <w:p w14:paraId="02934745" w14:textId="77777777" w:rsidR="00144E47" w:rsidRDefault="00144E47" w:rsidP="00144E47">
            <w:pPr>
              <w:pStyle w:val="3-"/>
            </w:pPr>
            <w:r>
              <w:tab/>
              <w:t>{</w:t>
            </w:r>
          </w:p>
          <w:p w14:paraId="6721DFF5" w14:textId="77777777" w:rsidR="00144E47" w:rsidRDefault="00144E47" w:rsidP="00144E47">
            <w:pPr>
              <w:pStyle w:val="3-"/>
            </w:pPr>
            <w:r>
              <w:tab/>
            </w:r>
            <w:r>
              <w:tab/>
              <w:t>CloseHandle(hThread[i]);</w:t>
            </w:r>
          </w:p>
          <w:p w14:paraId="19999532" w14:textId="77777777" w:rsidR="00144E47" w:rsidRDefault="00144E47" w:rsidP="00144E47">
            <w:pPr>
              <w:pStyle w:val="3-"/>
            </w:pPr>
            <w:r>
              <w:tab/>
              <w:t>}</w:t>
            </w:r>
          </w:p>
          <w:p w14:paraId="33FD6BD1" w14:textId="77777777" w:rsidR="00144E47" w:rsidRDefault="00144E47" w:rsidP="00144E47">
            <w:pPr>
              <w:pStyle w:val="3-"/>
            </w:pPr>
          </w:p>
          <w:p w14:paraId="1C1E03CD" w14:textId="77777777" w:rsidR="00144E47" w:rsidRDefault="00144E47" w:rsidP="00144E47">
            <w:pPr>
              <w:pStyle w:val="3-"/>
            </w:pPr>
            <w:r>
              <w:rPr>
                <w:rFonts w:hint="eastAsia"/>
              </w:rPr>
              <w:tab/>
            </w:r>
            <w:r w:rsidRPr="00EB389D">
              <w:rPr>
                <w:rFonts w:hint="eastAsia"/>
                <w:color w:val="00B050"/>
              </w:rPr>
              <w:t>//比較用に空ループで時間を計測</w:t>
            </w:r>
          </w:p>
          <w:p w14:paraId="46847EE7" w14:textId="77777777" w:rsidR="00144E47" w:rsidRDefault="00144E47" w:rsidP="00144E47">
            <w:pPr>
              <w:pStyle w:val="3-"/>
            </w:pPr>
            <w:r>
              <w:tab/>
              <w:t>{</w:t>
            </w:r>
          </w:p>
          <w:p w14:paraId="64053CEE" w14:textId="77777777" w:rsidR="00144E47" w:rsidRDefault="00144E47" w:rsidP="00144E47">
            <w:pPr>
              <w:pStyle w:val="3-"/>
            </w:pPr>
            <w:r>
              <w:tab/>
            </w:r>
            <w:r>
              <w:tab/>
              <w:t>LARGE_INTEGER freq;</w:t>
            </w:r>
          </w:p>
          <w:p w14:paraId="37FF6E92" w14:textId="77777777" w:rsidR="00144E47" w:rsidRDefault="00144E47" w:rsidP="00144E47">
            <w:pPr>
              <w:pStyle w:val="3-"/>
            </w:pPr>
            <w:r>
              <w:tab/>
            </w:r>
            <w:r>
              <w:tab/>
              <w:t>QueryPerformanceFrequency(&amp;freq);</w:t>
            </w:r>
          </w:p>
          <w:p w14:paraId="5D41B765" w14:textId="77777777" w:rsidR="00144E47" w:rsidRDefault="00144E47" w:rsidP="00144E47">
            <w:pPr>
              <w:pStyle w:val="3-"/>
            </w:pPr>
            <w:r>
              <w:tab/>
            </w:r>
            <w:r>
              <w:tab/>
              <w:t>LARGE_INTEGER begin;</w:t>
            </w:r>
          </w:p>
          <w:p w14:paraId="3D258E29" w14:textId="77777777" w:rsidR="00144E47" w:rsidRDefault="00144E47" w:rsidP="00144E47">
            <w:pPr>
              <w:pStyle w:val="3-"/>
            </w:pPr>
            <w:r>
              <w:tab/>
            </w:r>
            <w:r>
              <w:tab/>
              <w:t>QueryPerformanceCounter(&amp;begin);</w:t>
            </w:r>
          </w:p>
          <w:p w14:paraId="64CB8705" w14:textId="77777777" w:rsidR="00144E47" w:rsidRDefault="00144E47" w:rsidP="00144E47">
            <w:pPr>
              <w:pStyle w:val="3-"/>
            </w:pPr>
            <w:r>
              <w:tab/>
            </w:r>
            <w:r>
              <w:tab/>
              <w:t>static const int TEST_TIMES = 10000000;</w:t>
            </w:r>
          </w:p>
          <w:p w14:paraId="6F07B9A2" w14:textId="77777777" w:rsidR="00144E47" w:rsidRDefault="00144E47" w:rsidP="00144E47">
            <w:pPr>
              <w:pStyle w:val="3-"/>
            </w:pPr>
            <w:r>
              <w:tab/>
            </w:r>
            <w:r>
              <w:tab/>
              <w:t>for (int i = 0; i &lt; TEST_TIMES; ++i)</w:t>
            </w:r>
          </w:p>
          <w:p w14:paraId="16696E7F" w14:textId="77777777" w:rsidR="00144E47" w:rsidRDefault="00144E47" w:rsidP="00144E47">
            <w:pPr>
              <w:pStyle w:val="3-"/>
            </w:pPr>
            <w:r>
              <w:tab/>
            </w:r>
            <w:r>
              <w:tab/>
              <w:t>{</w:t>
            </w:r>
          </w:p>
          <w:p w14:paraId="65C0AE50" w14:textId="77777777" w:rsidR="00144E47" w:rsidRPr="00EB389D" w:rsidRDefault="00144E47" w:rsidP="00144E47">
            <w:pPr>
              <w:pStyle w:val="3-"/>
              <w:rPr>
                <w:color w:val="FF0000"/>
              </w:rPr>
            </w:pPr>
            <w:r>
              <w:tab/>
            </w:r>
            <w:r>
              <w:tab/>
            </w:r>
            <w:r>
              <w:tab/>
            </w:r>
            <w:r w:rsidRPr="00EB389D">
              <w:rPr>
                <w:color w:val="FF0000"/>
              </w:rPr>
              <w:t>while (s_lock != 0){} s_lock = 1;</w:t>
            </w:r>
          </w:p>
          <w:p w14:paraId="2BEC2B66" w14:textId="77777777" w:rsidR="00144E47" w:rsidRPr="00EB389D" w:rsidRDefault="00144E47" w:rsidP="00144E47">
            <w:pPr>
              <w:pStyle w:val="3-"/>
              <w:rPr>
                <w:color w:val="FF0000"/>
              </w:rPr>
            </w:pPr>
            <w:r w:rsidRPr="00EB389D">
              <w:rPr>
                <w:color w:val="FF0000"/>
              </w:rPr>
              <w:tab/>
            </w:r>
            <w:r w:rsidRPr="00EB389D">
              <w:rPr>
                <w:color w:val="FF0000"/>
              </w:rPr>
              <w:tab/>
            </w:r>
            <w:r w:rsidRPr="00EB389D">
              <w:rPr>
                <w:color w:val="FF0000"/>
              </w:rPr>
              <w:tab/>
              <w:t>s_lock = 0;</w:t>
            </w:r>
          </w:p>
          <w:p w14:paraId="1E49B6F5" w14:textId="77777777" w:rsidR="00144E47" w:rsidRDefault="00144E47" w:rsidP="00144E47">
            <w:pPr>
              <w:pStyle w:val="3-"/>
            </w:pPr>
            <w:r>
              <w:tab/>
            </w:r>
            <w:r>
              <w:tab/>
              <w:t>}</w:t>
            </w:r>
          </w:p>
          <w:p w14:paraId="0CFC92C0" w14:textId="77777777" w:rsidR="00144E47" w:rsidRDefault="00144E47" w:rsidP="00144E47">
            <w:pPr>
              <w:pStyle w:val="3-"/>
            </w:pPr>
            <w:r>
              <w:tab/>
            </w:r>
            <w:r>
              <w:tab/>
              <w:t>LARGE_INTEGER end;</w:t>
            </w:r>
          </w:p>
          <w:p w14:paraId="509676A3" w14:textId="77777777" w:rsidR="00144E47" w:rsidRDefault="00144E47" w:rsidP="00144E47">
            <w:pPr>
              <w:pStyle w:val="3-"/>
            </w:pPr>
            <w:r>
              <w:tab/>
            </w:r>
            <w:r>
              <w:tab/>
              <w:t>QueryPerformanceCounter(&amp;end);</w:t>
            </w:r>
          </w:p>
          <w:p w14:paraId="176C0B34" w14:textId="77777777" w:rsidR="00C607FA" w:rsidRDefault="00144E47" w:rsidP="00EB389D">
            <w:pPr>
              <w:pStyle w:val="3-"/>
              <w:jc w:val="left"/>
            </w:pPr>
            <w:r>
              <w:tab/>
            </w:r>
            <w:r>
              <w:tab/>
              <w:t>float duration = static_cast&lt;float&gt;(static_cast&lt;double&gt;(end.QuadPart - begin.QuadPart)</w:t>
            </w:r>
          </w:p>
          <w:p w14:paraId="37522F78" w14:textId="593DB554" w:rsidR="00144E47" w:rsidRDefault="00C607FA" w:rsidP="00EB389D">
            <w:pPr>
              <w:pStyle w:val="3-"/>
              <w:jc w:val="left"/>
            </w:pPr>
            <w:r>
              <w:tab/>
            </w:r>
            <w:r>
              <w:tab/>
            </w:r>
            <w:r>
              <w:tab/>
            </w:r>
            <w:r>
              <w:tab/>
            </w:r>
            <w:r>
              <w:tab/>
            </w:r>
            <w:r>
              <w:tab/>
            </w:r>
            <w:r>
              <w:tab/>
            </w:r>
            <w:r>
              <w:tab/>
            </w:r>
            <w:r>
              <w:tab/>
            </w:r>
            <w:r>
              <w:tab/>
            </w:r>
            <w:r>
              <w:tab/>
            </w:r>
            <w:r>
              <w:tab/>
            </w:r>
            <w:r w:rsidR="00144E47">
              <w:t xml:space="preserve"> / static_cast&lt;double&gt;(freq.QuadPart));</w:t>
            </w:r>
          </w:p>
          <w:p w14:paraId="66F3E9C8" w14:textId="77777777" w:rsidR="00144E47" w:rsidRDefault="00144E47" w:rsidP="00144E47">
            <w:pPr>
              <w:pStyle w:val="3-"/>
            </w:pPr>
            <w:r>
              <w:tab/>
            </w:r>
            <w:r>
              <w:tab/>
              <w:t>printf("Loop * %d = %.6f sec\n", TEST_TIMES, duration);</w:t>
            </w:r>
          </w:p>
          <w:p w14:paraId="365C79AB" w14:textId="77777777" w:rsidR="00144E47" w:rsidRDefault="00144E47" w:rsidP="00144E47">
            <w:pPr>
              <w:pStyle w:val="3-"/>
            </w:pPr>
            <w:r>
              <w:tab/>
              <w:t>}</w:t>
            </w:r>
          </w:p>
          <w:p w14:paraId="14B47110" w14:textId="77777777" w:rsidR="00144E47" w:rsidRDefault="00144E47" w:rsidP="00144E47">
            <w:pPr>
              <w:pStyle w:val="3-"/>
            </w:pPr>
          </w:p>
          <w:p w14:paraId="6962216A" w14:textId="77777777" w:rsidR="00144E47" w:rsidRDefault="00144E47" w:rsidP="00144E47">
            <w:pPr>
              <w:pStyle w:val="3-"/>
            </w:pPr>
            <w:r>
              <w:tab/>
              <w:t>return EXIT_SUCCESS;</w:t>
            </w:r>
          </w:p>
          <w:p w14:paraId="644A35B6" w14:textId="6FACC297" w:rsidR="00815623" w:rsidRPr="00DE3BF2" w:rsidRDefault="00144E47" w:rsidP="00144E47">
            <w:pPr>
              <w:pStyle w:val="3-"/>
            </w:pPr>
            <w:r>
              <w:t>}</w:t>
            </w:r>
          </w:p>
        </w:tc>
      </w:tr>
    </w:tbl>
    <w:p w14:paraId="011F3908" w14:textId="77777777" w:rsidR="00815623" w:rsidRPr="00DE3BF2" w:rsidRDefault="00815623"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15623" w14:paraId="74D670EB" w14:textId="77777777" w:rsidTr="00A42DD8">
        <w:tc>
          <w:tcPr>
            <w:tcW w:w="8494" w:type="dxa"/>
          </w:tcPr>
          <w:p w14:paraId="0D169A22" w14:textId="77777777" w:rsidR="00144E47" w:rsidRPr="00144E47" w:rsidRDefault="00144E47" w:rsidP="00144E47">
            <w:pPr>
              <w:pStyle w:val="3-"/>
              <w:rPr>
                <w:color w:val="auto"/>
              </w:rPr>
            </w:pPr>
            <w:r w:rsidRPr="00144E47">
              <w:rPr>
                <w:rFonts w:hint="eastAsia"/>
                <w:color w:val="auto"/>
              </w:rPr>
              <w:t>- begin:太郎 -</w:t>
            </w:r>
          </w:p>
          <w:p w14:paraId="3723C6E5" w14:textId="77777777" w:rsidR="00144E47" w:rsidRPr="00144E47" w:rsidRDefault="00144E47" w:rsidP="00144E47">
            <w:pPr>
              <w:pStyle w:val="3-"/>
              <w:rPr>
                <w:color w:val="auto"/>
              </w:rPr>
            </w:pPr>
            <w:r w:rsidRPr="00144E47">
              <w:rPr>
                <w:rFonts w:hint="eastAsia"/>
                <w:color w:val="auto"/>
              </w:rPr>
              <w:t>太郎: [BEFORE] commonData=0, tlsData=0</w:t>
            </w:r>
          </w:p>
          <w:p w14:paraId="72921009" w14:textId="77777777" w:rsidR="00144E47" w:rsidRPr="00144E47" w:rsidRDefault="00144E47" w:rsidP="00144E47">
            <w:pPr>
              <w:pStyle w:val="3-"/>
              <w:rPr>
                <w:color w:val="auto"/>
              </w:rPr>
            </w:pPr>
            <w:r w:rsidRPr="00144E47">
              <w:rPr>
                <w:rFonts w:hint="eastAsia"/>
                <w:color w:val="auto"/>
              </w:rPr>
              <w:t>- begin:次郎 -</w:t>
            </w:r>
          </w:p>
          <w:p w14:paraId="687E2918" w14:textId="77777777" w:rsidR="00144E47" w:rsidRPr="00144E47" w:rsidRDefault="00144E47" w:rsidP="00144E47">
            <w:pPr>
              <w:pStyle w:val="3-"/>
              <w:rPr>
                <w:color w:val="auto"/>
              </w:rPr>
            </w:pPr>
            <w:r w:rsidRPr="00144E47">
              <w:rPr>
                <w:rFonts w:hint="eastAsia"/>
                <w:color w:val="auto"/>
              </w:rPr>
              <w:t>- begin:三郎 -</w:t>
            </w:r>
          </w:p>
          <w:p w14:paraId="4AFB796D" w14:textId="77777777" w:rsidR="00144E47" w:rsidRPr="00144E47" w:rsidRDefault="00144E47" w:rsidP="00144E47">
            <w:pPr>
              <w:pStyle w:val="3-"/>
              <w:rPr>
                <w:color w:val="auto"/>
              </w:rPr>
            </w:pPr>
            <w:r w:rsidRPr="00144E47">
              <w:rPr>
                <w:rFonts w:hint="eastAsia"/>
                <w:color w:val="auto"/>
              </w:rPr>
              <w:t>太郎: [AFTER]  commonData=1, tlsData=1</w:t>
            </w:r>
          </w:p>
          <w:p w14:paraId="2C6E202B" w14:textId="77777777" w:rsidR="00144E47" w:rsidRPr="00144E47" w:rsidRDefault="00144E47" w:rsidP="00144E47">
            <w:pPr>
              <w:pStyle w:val="3-"/>
              <w:rPr>
                <w:color w:val="auto"/>
              </w:rPr>
            </w:pPr>
            <w:r w:rsidRPr="00144E47">
              <w:rPr>
                <w:rFonts w:hint="eastAsia"/>
                <w:color w:val="auto"/>
              </w:rPr>
              <w:t>三郎: [BEFORE] commonData=1, tlsData=0</w:t>
            </w:r>
          </w:p>
          <w:p w14:paraId="17D4D5BC" w14:textId="60007324" w:rsidR="00144E47" w:rsidRPr="00144E47" w:rsidRDefault="00144E47" w:rsidP="00144E47">
            <w:pPr>
              <w:pStyle w:val="3-"/>
              <w:rPr>
                <w:color w:val="auto"/>
              </w:rPr>
            </w:pPr>
            <w:r w:rsidRPr="00EB389D">
              <w:rPr>
                <w:rFonts w:hint="eastAsia"/>
                <w:color w:val="FF0000"/>
              </w:rPr>
              <w:t>次郎: [BEFORE]</w:t>
            </w:r>
            <w:r w:rsidRPr="00144E47">
              <w:rPr>
                <w:rFonts w:hint="eastAsia"/>
                <w:color w:val="auto"/>
              </w:rPr>
              <w:t xml:space="preserve"> commonData=1, tlsData=0</w:t>
            </w:r>
            <w:r w:rsidR="00EB389D">
              <w:rPr>
                <w:color w:val="auto"/>
              </w:rPr>
              <w:tab/>
            </w:r>
            <w:r w:rsidR="00EB389D" w:rsidRPr="00146B14">
              <w:rPr>
                <w:color w:val="FF0000"/>
              </w:rPr>
              <w:t>←ロックが失敗している</w:t>
            </w:r>
          </w:p>
          <w:p w14:paraId="5B18450B" w14:textId="77777777" w:rsidR="00144E47" w:rsidRPr="00144E47" w:rsidRDefault="00144E47" w:rsidP="00144E47">
            <w:pPr>
              <w:pStyle w:val="3-"/>
              <w:rPr>
                <w:color w:val="auto"/>
              </w:rPr>
            </w:pPr>
            <w:r w:rsidRPr="00144E47">
              <w:rPr>
                <w:rFonts w:hint="eastAsia"/>
                <w:color w:val="auto"/>
              </w:rPr>
              <w:t>三郎: [AFTER]  commonData=2, tlsData=1</w:t>
            </w:r>
          </w:p>
          <w:p w14:paraId="4D1D963B" w14:textId="77777777" w:rsidR="00144E47" w:rsidRPr="00144E47" w:rsidRDefault="00144E47" w:rsidP="00144E47">
            <w:pPr>
              <w:pStyle w:val="3-"/>
              <w:rPr>
                <w:color w:val="auto"/>
              </w:rPr>
            </w:pPr>
            <w:r w:rsidRPr="00144E47">
              <w:rPr>
                <w:rFonts w:hint="eastAsia"/>
                <w:color w:val="auto"/>
              </w:rPr>
              <w:t>次郎: [AFTER]  commonData=2, tlsData=1</w:t>
            </w:r>
          </w:p>
          <w:p w14:paraId="03192A1B" w14:textId="77777777" w:rsidR="00144E47" w:rsidRPr="00144E47" w:rsidRDefault="00144E47" w:rsidP="00144E47">
            <w:pPr>
              <w:pStyle w:val="3-"/>
              <w:rPr>
                <w:color w:val="auto"/>
              </w:rPr>
            </w:pPr>
            <w:r w:rsidRPr="00144E47">
              <w:rPr>
                <w:rFonts w:hint="eastAsia"/>
                <w:color w:val="auto"/>
              </w:rPr>
              <w:lastRenderedPageBreak/>
              <w:t>太郎: [BEFORE] commonData=2, tlsData=1</w:t>
            </w:r>
          </w:p>
          <w:p w14:paraId="77710B06" w14:textId="0C4E1488" w:rsidR="00144E47" w:rsidRPr="00144E47" w:rsidRDefault="00144E47" w:rsidP="00144E47">
            <w:pPr>
              <w:pStyle w:val="3-"/>
              <w:rPr>
                <w:color w:val="auto"/>
              </w:rPr>
            </w:pPr>
            <w:r w:rsidRPr="00EB389D">
              <w:rPr>
                <w:rFonts w:hint="eastAsia"/>
                <w:color w:val="FF0000"/>
              </w:rPr>
              <w:t>三郎: [BEFORE]</w:t>
            </w:r>
            <w:r w:rsidRPr="00144E47">
              <w:rPr>
                <w:rFonts w:hint="eastAsia"/>
                <w:color w:val="auto"/>
              </w:rPr>
              <w:t xml:space="preserve"> commonData=2, tlsData=1</w:t>
            </w:r>
            <w:r w:rsidR="00EB389D">
              <w:rPr>
                <w:color w:val="auto"/>
              </w:rPr>
              <w:tab/>
            </w:r>
            <w:r w:rsidR="00EB389D" w:rsidRPr="00146B14">
              <w:rPr>
                <w:color w:val="FF0000"/>
              </w:rPr>
              <w:t>←ロックが失敗している</w:t>
            </w:r>
          </w:p>
          <w:p w14:paraId="46C0CE62" w14:textId="77777777" w:rsidR="00144E47" w:rsidRPr="00144E47" w:rsidRDefault="00144E47" w:rsidP="00144E47">
            <w:pPr>
              <w:pStyle w:val="3-"/>
              <w:rPr>
                <w:color w:val="auto"/>
              </w:rPr>
            </w:pPr>
            <w:r w:rsidRPr="00144E47">
              <w:rPr>
                <w:rFonts w:hint="eastAsia"/>
                <w:color w:val="auto"/>
              </w:rPr>
              <w:t>太郎: [AFTER]  commonData=3, tlsData=2</w:t>
            </w:r>
          </w:p>
          <w:p w14:paraId="6DBA510D" w14:textId="77777777" w:rsidR="00144E47" w:rsidRPr="00144E47" w:rsidRDefault="00144E47" w:rsidP="00144E47">
            <w:pPr>
              <w:pStyle w:val="3-"/>
              <w:rPr>
                <w:color w:val="auto"/>
              </w:rPr>
            </w:pPr>
            <w:r w:rsidRPr="00144E47">
              <w:rPr>
                <w:rFonts w:hint="eastAsia"/>
                <w:color w:val="auto"/>
              </w:rPr>
              <w:t>三郎: [AFTER]  commonData=3, tlsData=2</w:t>
            </w:r>
          </w:p>
          <w:p w14:paraId="1FC45C8E" w14:textId="77777777" w:rsidR="00144E47" w:rsidRPr="00144E47" w:rsidRDefault="00144E47" w:rsidP="00144E47">
            <w:pPr>
              <w:pStyle w:val="3-"/>
              <w:rPr>
                <w:color w:val="auto"/>
              </w:rPr>
            </w:pPr>
            <w:r w:rsidRPr="00144E47">
              <w:rPr>
                <w:rFonts w:hint="eastAsia"/>
                <w:color w:val="auto"/>
              </w:rPr>
              <w:t>次郎: [BEFORE] commonData=3, tlsData=1</w:t>
            </w:r>
          </w:p>
          <w:p w14:paraId="4B1F7EBD" w14:textId="2A7660D3" w:rsidR="00144E47" w:rsidRPr="00144E47" w:rsidRDefault="00144E47" w:rsidP="00144E47">
            <w:pPr>
              <w:pStyle w:val="3-"/>
              <w:rPr>
                <w:color w:val="auto"/>
              </w:rPr>
            </w:pPr>
            <w:r w:rsidRPr="00EB389D">
              <w:rPr>
                <w:rFonts w:hint="eastAsia"/>
                <w:color w:val="FF0000"/>
              </w:rPr>
              <w:t>三郎: [BEFORE]</w:t>
            </w:r>
            <w:r w:rsidRPr="00144E47">
              <w:rPr>
                <w:rFonts w:hint="eastAsia"/>
                <w:color w:val="auto"/>
              </w:rPr>
              <w:t xml:space="preserve"> commonData=3, tlsData=2</w:t>
            </w:r>
            <w:r w:rsidR="00EB389D">
              <w:rPr>
                <w:color w:val="auto"/>
              </w:rPr>
              <w:tab/>
            </w:r>
            <w:r w:rsidR="00EB389D" w:rsidRPr="00146B14">
              <w:rPr>
                <w:color w:val="FF0000"/>
              </w:rPr>
              <w:t>←ロックが失敗している</w:t>
            </w:r>
          </w:p>
          <w:p w14:paraId="124DF99F" w14:textId="77777777" w:rsidR="00144E47" w:rsidRPr="00144E47" w:rsidRDefault="00144E47" w:rsidP="00144E47">
            <w:pPr>
              <w:pStyle w:val="3-"/>
              <w:rPr>
                <w:color w:val="auto"/>
              </w:rPr>
            </w:pPr>
            <w:r w:rsidRPr="00144E47">
              <w:rPr>
                <w:rFonts w:hint="eastAsia"/>
                <w:color w:val="auto"/>
              </w:rPr>
              <w:t>次郎: [AFTER]  commonData=4, tlsData=2</w:t>
            </w:r>
          </w:p>
          <w:p w14:paraId="546DFDE3" w14:textId="77777777" w:rsidR="00144E47" w:rsidRPr="00144E47" w:rsidRDefault="00144E47" w:rsidP="00144E47">
            <w:pPr>
              <w:pStyle w:val="3-"/>
              <w:rPr>
                <w:color w:val="auto"/>
              </w:rPr>
            </w:pPr>
            <w:r w:rsidRPr="00144E47">
              <w:rPr>
                <w:rFonts w:hint="eastAsia"/>
                <w:color w:val="auto"/>
              </w:rPr>
              <w:t>太郎: [BEFORE] commonData=4, tlsData=2</w:t>
            </w:r>
          </w:p>
          <w:p w14:paraId="1AB1BEFD" w14:textId="77777777" w:rsidR="00144E47" w:rsidRPr="00144E47" w:rsidRDefault="00144E47" w:rsidP="00144E47">
            <w:pPr>
              <w:pStyle w:val="3-"/>
              <w:rPr>
                <w:color w:val="auto"/>
              </w:rPr>
            </w:pPr>
            <w:r w:rsidRPr="00144E47">
              <w:rPr>
                <w:rFonts w:hint="eastAsia"/>
                <w:color w:val="auto"/>
              </w:rPr>
              <w:t>三郎: [AFTER]  commonData=4, tlsData=3</w:t>
            </w:r>
          </w:p>
          <w:p w14:paraId="2FF8BB5D" w14:textId="1A6D5A11" w:rsidR="00144E47" w:rsidRPr="00144E47" w:rsidRDefault="00144E47" w:rsidP="00144E47">
            <w:pPr>
              <w:pStyle w:val="3-"/>
              <w:rPr>
                <w:color w:val="auto"/>
              </w:rPr>
            </w:pPr>
            <w:r w:rsidRPr="00EB389D">
              <w:rPr>
                <w:rFonts w:hint="eastAsia"/>
                <w:color w:val="FF0000"/>
              </w:rPr>
              <w:t>次郎: [BEFORE]</w:t>
            </w:r>
            <w:r w:rsidRPr="00144E47">
              <w:rPr>
                <w:rFonts w:hint="eastAsia"/>
                <w:color w:val="auto"/>
              </w:rPr>
              <w:t xml:space="preserve"> commonData=4, tlsData=2</w:t>
            </w:r>
            <w:r w:rsidR="00EB389D">
              <w:rPr>
                <w:color w:val="auto"/>
              </w:rPr>
              <w:tab/>
            </w:r>
            <w:r w:rsidR="00EB389D" w:rsidRPr="00146B14">
              <w:rPr>
                <w:color w:val="FF0000"/>
              </w:rPr>
              <w:t>←ロックが失敗している</w:t>
            </w:r>
          </w:p>
          <w:p w14:paraId="7438B540" w14:textId="77777777" w:rsidR="00144E47" w:rsidRPr="00144E47" w:rsidRDefault="00144E47" w:rsidP="00144E47">
            <w:pPr>
              <w:pStyle w:val="3-"/>
              <w:rPr>
                <w:color w:val="auto"/>
              </w:rPr>
            </w:pPr>
            <w:r w:rsidRPr="00144E47">
              <w:rPr>
                <w:rFonts w:hint="eastAsia"/>
                <w:color w:val="auto"/>
              </w:rPr>
              <w:t>- end:三郎 -</w:t>
            </w:r>
          </w:p>
          <w:p w14:paraId="3E8E499E" w14:textId="77777777" w:rsidR="00144E47" w:rsidRPr="00144E47" w:rsidRDefault="00144E47" w:rsidP="00144E47">
            <w:pPr>
              <w:pStyle w:val="3-"/>
              <w:rPr>
                <w:color w:val="auto"/>
              </w:rPr>
            </w:pPr>
            <w:r w:rsidRPr="00144E47">
              <w:rPr>
                <w:rFonts w:hint="eastAsia"/>
                <w:color w:val="auto"/>
              </w:rPr>
              <w:t>太郎: [AFTER]  commonData=5, tlsData=3</w:t>
            </w:r>
          </w:p>
          <w:p w14:paraId="73AB057E" w14:textId="77777777" w:rsidR="00144E47" w:rsidRPr="00144E47" w:rsidRDefault="00144E47" w:rsidP="00144E47">
            <w:pPr>
              <w:pStyle w:val="3-"/>
              <w:rPr>
                <w:color w:val="auto"/>
              </w:rPr>
            </w:pPr>
            <w:r w:rsidRPr="00144E47">
              <w:rPr>
                <w:rFonts w:hint="eastAsia"/>
                <w:color w:val="auto"/>
              </w:rPr>
              <w:t>- end:太郎 -</w:t>
            </w:r>
          </w:p>
          <w:p w14:paraId="02FE9D7A" w14:textId="1227BA79" w:rsidR="00144E47" w:rsidRPr="00144E47" w:rsidRDefault="00144E47" w:rsidP="00144E47">
            <w:pPr>
              <w:pStyle w:val="3-"/>
              <w:rPr>
                <w:color w:val="auto"/>
              </w:rPr>
            </w:pPr>
            <w:r w:rsidRPr="00144E47">
              <w:rPr>
                <w:rFonts w:hint="eastAsia"/>
                <w:color w:val="auto"/>
              </w:rPr>
              <w:t>次郎: [AFTER]  commonData=</w:t>
            </w:r>
            <w:r w:rsidRPr="00EB389D">
              <w:rPr>
                <w:rFonts w:hint="eastAsia"/>
                <w:color w:val="FF0000"/>
              </w:rPr>
              <w:t>5</w:t>
            </w:r>
            <w:r w:rsidRPr="00144E47">
              <w:rPr>
                <w:rFonts w:hint="eastAsia"/>
                <w:color w:val="auto"/>
              </w:rPr>
              <w:t>, tlsData=3</w:t>
            </w:r>
            <w:r w:rsidR="00EB389D">
              <w:rPr>
                <w:color w:val="auto"/>
              </w:rPr>
              <w:tab/>
            </w:r>
            <w:r w:rsidR="00EB389D" w:rsidRPr="00146B14">
              <w:rPr>
                <w:color w:val="FF0000"/>
              </w:rPr>
              <w:t>←</w:t>
            </w:r>
            <w:r w:rsidR="00EB389D">
              <w:rPr>
                <w:color w:val="FF0000"/>
              </w:rPr>
              <w:t>4回</w:t>
            </w:r>
            <w:r w:rsidR="00EB389D" w:rsidRPr="00146B14">
              <w:rPr>
                <w:color w:val="FF0000"/>
              </w:rPr>
              <w:t>ロック</w:t>
            </w:r>
            <w:r w:rsidR="00EB389D">
              <w:rPr>
                <w:color w:val="FF0000"/>
              </w:rPr>
              <w:t>に失敗したので、</w:t>
            </w:r>
            <w:r w:rsidR="00EB389D">
              <w:rPr>
                <w:rFonts w:hint="eastAsia"/>
                <w:color w:val="FF0000"/>
              </w:rPr>
              <w:t>正しい</w:t>
            </w:r>
            <w:r w:rsidR="00EB389D">
              <w:rPr>
                <w:color w:val="FF0000"/>
              </w:rPr>
              <w:t>処理結果になっていない</w:t>
            </w:r>
          </w:p>
          <w:p w14:paraId="7CEBF79B" w14:textId="77777777" w:rsidR="00144E47" w:rsidRPr="00144E47" w:rsidRDefault="00144E47" w:rsidP="00144E47">
            <w:pPr>
              <w:pStyle w:val="3-"/>
              <w:rPr>
                <w:color w:val="auto"/>
              </w:rPr>
            </w:pPr>
            <w:r w:rsidRPr="00144E47">
              <w:rPr>
                <w:rFonts w:hint="eastAsia"/>
                <w:color w:val="auto"/>
              </w:rPr>
              <w:t>- end:次郎 -</w:t>
            </w:r>
          </w:p>
          <w:p w14:paraId="25DB9B02" w14:textId="49C8085D" w:rsidR="00815623" w:rsidRPr="00DD51B6" w:rsidRDefault="00144E47" w:rsidP="00144E47">
            <w:pPr>
              <w:pStyle w:val="3-"/>
            </w:pPr>
            <w:r w:rsidRPr="00144E47">
              <w:rPr>
                <w:color w:val="auto"/>
              </w:rPr>
              <w:t xml:space="preserve">Loop * 10000000 = </w:t>
            </w:r>
            <w:r w:rsidRPr="00EB389D">
              <w:rPr>
                <w:color w:val="FF0000"/>
              </w:rPr>
              <w:t>0.008377 sec</w:t>
            </w:r>
            <w:r w:rsidR="00EB389D">
              <w:rPr>
                <w:color w:val="FF0000"/>
              </w:rPr>
              <w:tab/>
            </w:r>
            <w:r w:rsidR="00EB389D">
              <w:rPr>
                <w:color w:val="FF0000"/>
              </w:rPr>
              <w:tab/>
            </w:r>
            <w:r w:rsidR="00EB389D">
              <w:rPr>
                <w:color w:val="FF0000"/>
              </w:rPr>
              <w:tab/>
              <w:t>←</w:t>
            </w:r>
            <w:r w:rsidR="009518EA">
              <w:rPr>
                <w:rFonts w:hint="eastAsia"/>
                <w:color w:val="FF0000"/>
              </w:rPr>
              <w:t>1千万回ループによる処理時間計測</w:t>
            </w:r>
          </w:p>
        </w:tc>
      </w:tr>
    </w:tbl>
    <w:p w14:paraId="221B84C6" w14:textId="4D4B78FC" w:rsidR="00590471" w:rsidRDefault="009B1E84" w:rsidP="00590471">
      <w:pPr>
        <w:pStyle w:val="2"/>
      </w:pPr>
      <w:bookmarkStart w:id="111" w:name="_Toc379778021"/>
      <w:r>
        <w:rPr>
          <w:rFonts w:hint="eastAsia"/>
        </w:rPr>
        <w:lastRenderedPageBreak/>
        <w:t>変数操作による排他制御：</w:t>
      </w:r>
      <w:r w:rsidR="00B06BC6">
        <w:rPr>
          <w:rFonts w:hint="eastAsia"/>
        </w:rPr>
        <w:t>インラインアセンブラ</w:t>
      </w:r>
      <w:bookmarkEnd w:id="111"/>
      <w:r w:rsidR="00DF5076">
        <w:fldChar w:fldCharType="begin"/>
      </w:r>
      <w:r w:rsidR="00DF5076">
        <w:instrText xml:space="preserve"> XE "</w:instrText>
      </w:r>
      <w:r w:rsidR="00DF5076">
        <w:rPr>
          <w:rFonts w:hint="eastAsia"/>
        </w:rPr>
        <w:instrText>インラインアセンブラ</w:instrText>
      </w:r>
      <w:r w:rsidR="00DF5076">
        <w:instrText>" \y “</w:instrText>
      </w:r>
      <w:r w:rsidR="00DF5076">
        <w:rPr>
          <w:rFonts w:hint="eastAsia"/>
        </w:rPr>
        <w:instrText>いんらいんあせんぶら</w:instrText>
      </w:r>
      <w:r w:rsidR="00DF5076">
        <w:instrText xml:space="preserve">” </w:instrText>
      </w:r>
      <w:r w:rsidR="00DF5076">
        <w:fldChar w:fldCharType="end"/>
      </w:r>
    </w:p>
    <w:p w14:paraId="72875D7A" w14:textId="6CFADC68" w:rsidR="009B1E84" w:rsidRDefault="009B1E84" w:rsidP="00590471">
      <w:pPr>
        <w:pStyle w:val="a9"/>
        <w:ind w:firstLine="283"/>
      </w:pPr>
      <w:r>
        <w:rPr>
          <w:rFonts w:hint="eastAsia"/>
        </w:rPr>
        <w:t>変数操作でロックを行うには、「変数の値を確認する」「変数のフラグを更新する」という二つの操作を</w:t>
      </w:r>
      <w:r w:rsidR="00B06BC6">
        <w:rPr>
          <w:rFonts w:hint="eastAsia"/>
        </w:rPr>
        <w:t>アトミック操作</w:t>
      </w:r>
      <w:r>
        <w:rPr>
          <w:rFonts w:hint="eastAsia"/>
        </w:rPr>
        <w:t>（不可分操作）として</w:t>
      </w:r>
      <w:r w:rsidR="00B06BC6">
        <w:rPr>
          <w:rFonts w:hint="eastAsia"/>
        </w:rPr>
        <w:t>実現する</w:t>
      </w:r>
      <w:r>
        <w:rPr>
          <w:rFonts w:hint="eastAsia"/>
        </w:rPr>
        <w:t>必要がある。このごくわずかな二つの処理の間に割り込まれると、ロックが成立しなくなる。</w:t>
      </w:r>
    </w:p>
    <w:p w14:paraId="3C9301EB" w14:textId="6343706F" w:rsidR="00B06BC6" w:rsidRPr="00B06BC6" w:rsidRDefault="009B1E84" w:rsidP="00590471">
      <w:pPr>
        <w:pStyle w:val="a9"/>
        <w:ind w:firstLine="283"/>
      </w:pPr>
      <w:r>
        <w:rPr>
          <w:rFonts w:hint="eastAsia"/>
        </w:rPr>
        <w:t>この対応には、</w:t>
      </w:r>
      <w:r w:rsidR="00B06BC6">
        <w:rPr>
          <w:rFonts w:hint="eastAsia"/>
        </w:rPr>
        <w:t>1</w:t>
      </w:r>
      <w:r w:rsidR="00B06BC6">
        <w:rPr>
          <w:rFonts w:hint="eastAsia"/>
        </w:rPr>
        <w:t>サイクル（</w:t>
      </w:r>
      <w:r w:rsidR="00B06BC6">
        <w:rPr>
          <w:rFonts w:hint="eastAsia"/>
        </w:rPr>
        <w:t>CPU</w:t>
      </w:r>
      <w:r w:rsidR="00B06BC6">
        <w:rPr>
          <w:rFonts w:hint="eastAsia"/>
        </w:rPr>
        <w:t>の実行の最小単位）で</w:t>
      </w:r>
      <w:r w:rsidR="003E5E89">
        <w:rPr>
          <w:rFonts w:hint="eastAsia"/>
        </w:rPr>
        <w:t>メモリ上の変数の確認と</w:t>
      </w:r>
      <w:r>
        <w:rPr>
          <w:rFonts w:hint="eastAsia"/>
        </w:rPr>
        <w:t>更新</w:t>
      </w:r>
      <w:r w:rsidR="003E5E89">
        <w:rPr>
          <w:rFonts w:hint="eastAsia"/>
        </w:rPr>
        <w:t>を同時に行う必要がある。</w:t>
      </w:r>
      <w:r w:rsidR="003E5E89">
        <w:rPr>
          <w:rFonts w:hint="eastAsia"/>
        </w:rPr>
        <w:t>C/C++</w:t>
      </w:r>
      <w:r w:rsidR="003E5E89">
        <w:rPr>
          <w:rFonts w:hint="eastAsia"/>
        </w:rPr>
        <w:t>言語の演算子では対応できないので、インラインアセンブラを使用する。</w:t>
      </w:r>
    </w:p>
    <w:p w14:paraId="14C15847" w14:textId="77777777" w:rsidR="00590471" w:rsidRDefault="00590471" w:rsidP="00590471">
      <w:pPr>
        <w:pStyle w:val="3"/>
      </w:pPr>
      <w:bookmarkStart w:id="112" w:name="_Toc379778022"/>
      <w:r>
        <w:t>Win32API</w:t>
      </w:r>
      <w:r>
        <w:rPr>
          <w:rFonts w:hint="eastAsia"/>
        </w:rPr>
        <w:t>版</w:t>
      </w:r>
      <w:bookmarkEnd w:id="112"/>
    </w:p>
    <w:p w14:paraId="1B5A17BA" w14:textId="4BB8C63F" w:rsidR="00590471" w:rsidRDefault="00590471" w:rsidP="00590471">
      <w:pPr>
        <w:pStyle w:val="aa"/>
        <w:ind w:left="447" w:firstLine="283"/>
      </w:pPr>
      <w:r>
        <w:t>スレッド作成と処理時間計測に</w:t>
      </w:r>
      <w:r>
        <w:rPr>
          <w:rFonts w:hint="eastAsia"/>
        </w:rPr>
        <w:t>Win32</w:t>
      </w:r>
      <w:r>
        <w:t>API</w:t>
      </w:r>
      <w:r>
        <w:rPr>
          <w:rFonts w:hint="eastAsia"/>
        </w:rPr>
        <w:t>を用いる。</w:t>
      </w:r>
      <w:r w:rsidR="00EB389D">
        <w:rPr>
          <w:rFonts w:hint="eastAsia"/>
        </w:rPr>
        <w:t>なお、この</w:t>
      </w:r>
      <w:r w:rsidR="00F809CD">
        <w:rPr>
          <w:rFonts w:hint="eastAsia"/>
        </w:rPr>
        <w:t>ロックの手法は、</w:t>
      </w:r>
      <w:r w:rsidR="00F809CD">
        <w:rPr>
          <w:rFonts w:hint="eastAsia"/>
        </w:rPr>
        <w:t>Wikipedia</w:t>
      </w:r>
      <w:r w:rsidR="00F809CD">
        <w:rPr>
          <w:rFonts w:hint="eastAsia"/>
        </w:rPr>
        <w:t>の「スピンロック」の解説を参考にしている。</w:t>
      </w:r>
    </w:p>
    <w:p w14:paraId="27B92CFA" w14:textId="7B2908BD" w:rsidR="00590471" w:rsidRDefault="00590471" w:rsidP="00590471">
      <w:pPr>
        <w:pStyle w:val="aa"/>
        <w:keepNext/>
        <w:widowControl/>
        <w:spacing w:beforeLines="50" w:before="180"/>
        <w:ind w:leftChars="203" w:left="447" w:hangingChars="10" w:hanging="21"/>
      </w:pPr>
      <w:r>
        <w:t>（</w:t>
      </w:r>
      <w:r>
        <w:t>Win32API</w:t>
      </w:r>
      <w:r>
        <w:rPr>
          <w:rFonts w:hint="eastAsia"/>
        </w:rPr>
        <w:t>版）</w:t>
      </w:r>
      <w:r w:rsidR="00144E47">
        <w:rPr>
          <w:rFonts w:hint="eastAsia"/>
        </w:rPr>
        <w:t>インラインアセンブラ</w:t>
      </w:r>
      <w:r>
        <w:t>によるロック制御</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6A8EED96" w14:textId="77777777" w:rsidTr="00A42DD8">
        <w:tc>
          <w:tcPr>
            <w:tcW w:w="8494" w:type="dxa"/>
          </w:tcPr>
          <w:p w14:paraId="5261486A" w14:textId="77777777" w:rsidR="00F809CD" w:rsidRDefault="00F809CD" w:rsidP="00F809CD">
            <w:pPr>
              <w:pStyle w:val="3-"/>
            </w:pPr>
            <w:r>
              <w:t>#include &lt;stdio.h&gt;</w:t>
            </w:r>
          </w:p>
          <w:p w14:paraId="7923EA6A" w14:textId="77777777" w:rsidR="00F809CD" w:rsidRDefault="00F809CD" w:rsidP="00F809CD">
            <w:pPr>
              <w:pStyle w:val="3-"/>
            </w:pPr>
            <w:r>
              <w:t>#include &lt;stdlib.h&gt;</w:t>
            </w:r>
          </w:p>
          <w:p w14:paraId="71E4D187" w14:textId="77777777" w:rsidR="00F809CD" w:rsidRDefault="00F809CD" w:rsidP="00F809CD">
            <w:pPr>
              <w:pStyle w:val="3-"/>
            </w:pPr>
          </w:p>
          <w:p w14:paraId="72470CF8" w14:textId="77777777" w:rsidR="00F809CD" w:rsidRDefault="00F809CD" w:rsidP="00F809CD">
            <w:pPr>
              <w:pStyle w:val="3-"/>
            </w:pPr>
            <w:r>
              <w:t>#include &lt;Windows.h&gt;</w:t>
            </w:r>
          </w:p>
          <w:p w14:paraId="2AC979B6" w14:textId="77777777" w:rsidR="00F809CD" w:rsidRDefault="00F809CD" w:rsidP="00F809CD">
            <w:pPr>
              <w:pStyle w:val="3-"/>
            </w:pPr>
            <w:r>
              <w:t>#include &lt;Process.h&gt;</w:t>
            </w:r>
          </w:p>
          <w:p w14:paraId="0E4EF916" w14:textId="77777777" w:rsidR="00F809CD" w:rsidRDefault="00F809CD" w:rsidP="00F809CD">
            <w:pPr>
              <w:pStyle w:val="3-"/>
            </w:pPr>
          </w:p>
          <w:p w14:paraId="06B67CCA" w14:textId="77777777" w:rsidR="00F809CD" w:rsidRPr="00EB389D" w:rsidRDefault="00F809CD" w:rsidP="00F809CD">
            <w:pPr>
              <w:pStyle w:val="3-"/>
              <w:rPr>
                <w:color w:val="00B050"/>
              </w:rPr>
            </w:pPr>
            <w:r w:rsidRPr="00EB389D">
              <w:rPr>
                <w:rFonts w:hint="eastAsia"/>
                <w:color w:val="00B050"/>
              </w:rPr>
              <w:t>//ロック取得用変数</w:t>
            </w:r>
          </w:p>
          <w:p w14:paraId="21DE02EA" w14:textId="77777777" w:rsidR="00F809CD" w:rsidRPr="00EB389D" w:rsidRDefault="00F809CD" w:rsidP="00F809CD">
            <w:pPr>
              <w:pStyle w:val="3-"/>
              <w:rPr>
                <w:color w:val="FF0000"/>
              </w:rPr>
            </w:pPr>
            <w:r w:rsidRPr="00EB389D">
              <w:rPr>
                <w:color w:val="FF0000"/>
              </w:rPr>
              <w:t>static int s_lock = 0;</w:t>
            </w:r>
          </w:p>
          <w:p w14:paraId="5D2280F4" w14:textId="77777777" w:rsidR="00F809CD" w:rsidRDefault="00F809CD" w:rsidP="00F809CD">
            <w:pPr>
              <w:pStyle w:val="3-"/>
            </w:pPr>
          </w:p>
          <w:p w14:paraId="0FBA0874" w14:textId="77777777" w:rsidR="00F809CD" w:rsidRPr="00EB389D" w:rsidRDefault="00F809CD" w:rsidP="00F809CD">
            <w:pPr>
              <w:pStyle w:val="3-"/>
              <w:rPr>
                <w:color w:val="00B050"/>
              </w:rPr>
            </w:pPr>
            <w:r w:rsidRPr="00EB389D">
              <w:rPr>
                <w:rFonts w:hint="eastAsia"/>
                <w:color w:val="00B050"/>
              </w:rPr>
              <w:t>//共有データ</w:t>
            </w:r>
          </w:p>
          <w:p w14:paraId="6EE30E9F" w14:textId="77777777" w:rsidR="00F809CD" w:rsidRDefault="00F809CD" w:rsidP="00F809CD">
            <w:pPr>
              <w:pStyle w:val="3-"/>
            </w:pPr>
            <w:r>
              <w:t>static int s_commonData = 0;</w:t>
            </w:r>
          </w:p>
          <w:p w14:paraId="17B4EAB7" w14:textId="77777777" w:rsidR="00F809CD" w:rsidRDefault="00F809CD" w:rsidP="00F809CD">
            <w:pPr>
              <w:pStyle w:val="3-"/>
            </w:pPr>
          </w:p>
          <w:p w14:paraId="129D3930" w14:textId="77777777" w:rsidR="00F809CD" w:rsidRPr="00EB389D" w:rsidRDefault="00F809CD" w:rsidP="00F809CD">
            <w:pPr>
              <w:pStyle w:val="3-"/>
              <w:rPr>
                <w:color w:val="00B050"/>
              </w:rPr>
            </w:pPr>
            <w:r w:rsidRPr="00EB389D">
              <w:rPr>
                <w:rFonts w:hint="eastAsia"/>
                <w:color w:val="00B050"/>
              </w:rPr>
              <w:t>//スレッド固有データ</w:t>
            </w:r>
          </w:p>
          <w:p w14:paraId="34A79D96" w14:textId="77777777" w:rsidR="00F809CD" w:rsidRDefault="00F809CD" w:rsidP="00F809CD">
            <w:pPr>
              <w:pStyle w:val="3-"/>
            </w:pPr>
            <w:r>
              <w:t>__declspec(thread) int s_tlsData = 0;</w:t>
            </w:r>
          </w:p>
          <w:p w14:paraId="1D555158" w14:textId="77777777" w:rsidR="00F809CD" w:rsidRDefault="00F809CD" w:rsidP="00F809CD">
            <w:pPr>
              <w:pStyle w:val="3-"/>
            </w:pPr>
          </w:p>
          <w:p w14:paraId="6D1E6C3E" w14:textId="77777777" w:rsidR="00F809CD" w:rsidRPr="00EB389D" w:rsidRDefault="00F809CD" w:rsidP="00F809CD">
            <w:pPr>
              <w:pStyle w:val="3-"/>
              <w:rPr>
                <w:color w:val="00B050"/>
              </w:rPr>
            </w:pPr>
            <w:r w:rsidRPr="00EB389D">
              <w:rPr>
                <w:rFonts w:hint="eastAsia"/>
                <w:color w:val="00B050"/>
              </w:rPr>
              <w:t>//スレッド</w:t>
            </w:r>
          </w:p>
          <w:p w14:paraId="432B671B" w14:textId="77777777" w:rsidR="00F809CD" w:rsidRDefault="00F809CD" w:rsidP="00F809CD">
            <w:pPr>
              <w:pStyle w:val="3-"/>
            </w:pPr>
            <w:r>
              <w:t>unsigned int WINAPI threadFunc(void* param_p)</w:t>
            </w:r>
          </w:p>
          <w:p w14:paraId="731F55E4" w14:textId="77777777" w:rsidR="00F809CD" w:rsidRDefault="00F809CD" w:rsidP="00F809CD">
            <w:pPr>
              <w:pStyle w:val="3-"/>
            </w:pPr>
            <w:r>
              <w:t>{</w:t>
            </w:r>
          </w:p>
          <w:p w14:paraId="142EF8ED" w14:textId="77777777" w:rsidR="00F809CD" w:rsidRPr="00EB389D" w:rsidRDefault="00F809CD" w:rsidP="00F809CD">
            <w:pPr>
              <w:pStyle w:val="3-"/>
              <w:rPr>
                <w:color w:val="00B050"/>
              </w:rPr>
            </w:pPr>
            <w:r>
              <w:rPr>
                <w:rFonts w:hint="eastAsia"/>
              </w:rPr>
              <w:tab/>
            </w:r>
            <w:r w:rsidRPr="00EB389D">
              <w:rPr>
                <w:rFonts w:hint="eastAsia"/>
                <w:color w:val="00B050"/>
              </w:rPr>
              <w:t>//パラメータ受け取り</w:t>
            </w:r>
          </w:p>
          <w:p w14:paraId="6910618E" w14:textId="77777777" w:rsidR="00F809CD" w:rsidRDefault="00F809CD" w:rsidP="00F809CD">
            <w:pPr>
              <w:pStyle w:val="3-"/>
            </w:pPr>
            <w:r>
              <w:tab/>
              <w:t>const char* name = static_cast&lt;const char*&gt;(param_p);</w:t>
            </w:r>
          </w:p>
          <w:p w14:paraId="347B6D09" w14:textId="77777777" w:rsidR="00F809CD" w:rsidRDefault="00F809CD" w:rsidP="00F809CD">
            <w:pPr>
              <w:pStyle w:val="3-"/>
            </w:pPr>
          </w:p>
          <w:p w14:paraId="7E12D40C" w14:textId="77777777" w:rsidR="00F809CD" w:rsidRDefault="00F809CD" w:rsidP="00F809CD">
            <w:pPr>
              <w:pStyle w:val="3-"/>
            </w:pPr>
            <w:r>
              <w:rPr>
                <w:rFonts w:hint="eastAsia"/>
              </w:rPr>
              <w:tab/>
            </w:r>
            <w:r w:rsidRPr="00EB389D">
              <w:rPr>
                <w:rFonts w:hint="eastAsia"/>
                <w:color w:val="00B050"/>
              </w:rPr>
              <w:t>//開始</w:t>
            </w:r>
          </w:p>
          <w:p w14:paraId="335DD223" w14:textId="77777777" w:rsidR="00F809CD" w:rsidRDefault="00F809CD" w:rsidP="00F809CD">
            <w:pPr>
              <w:pStyle w:val="3-"/>
            </w:pPr>
            <w:r>
              <w:lastRenderedPageBreak/>
              <w:tab/>
              <w:t>printf("- begin:%s -\n", name);</w:t>
            </w:r>
          </w:p>
          <w:p w14:paraId="31535345" w14:textId="77777777" w:rsidR="00F809CD" w:rsidRDefault="00F809CD" w:rsidP="00F809CD">
            <w:pPr>
              <w:pStyle w:val="3-"/>
            </w:pPr>
            <w:r>
              <w:tab/>
              <w:t>fflush(stdout);</w:t>
            </w:r>
          </w:p>
          <w:p w14:paraId="64AE4DA3" w14:textId="77777777" w:rsidR="00F809CD" w:rsidRDefault="00F809CD" w:rsidP="00F809CD">
            <w:pPr>
              <w:pStyle w:val="3-"/>
            </w:pPr>
          </w:p>
          <w:p w14:paraId="0DE562AD" w14:textId="77777777" w:rsidR="00F809CD" w:rsidRDefault="00F809CD" w:rsidP="00F809CD">
            <w:pPr>
              <w:pStyle w:val="3-"/>
            </w:pPr>
            <w:r>
              <w:rPr>
                <w:rFonts w:hint="eastAsia"/>
              </w:rPr>
              <w:tab/>
            </w:r>
            <w:r w:rsidRPr="00EB389D">
              <w:rPr>
                <w:rFonts w:hint="eastAsia"/>
                <w:color w:val="00B050"/>
              </w:rPr>
              <w:t>//処理</w:t>
            </w:r>
          </w:p>
          <w:p w14:paraId="34072F03" w14:textId="77777777" w:rsidR="00F809CD" w:rsidRDefault="00F809CD" w:rsidP="00F809CD">
            <w:pPr>
              <w:pStyle w:val="3-"/>
            </w:pPr>
            <w:r>
              <w:tab/>
              <w:t>for (int i = 0; i &lt; 3; ++i)</w:t>
            </w:r>
          </w:p>
          <w:p w14:paraId="12A3475B" w14:textId="77777777" w:rsidR="00F809CD" w:rsidRDefault="00F809CD" w:rsidP="00F809CD">
            <w:pPr>
              <w:pStyle w:val="3-"/>
            </w:pPr>
            <w:r>
              <w:tab/>
              <w:t>{</w:t>
            </w:r>
          </w:p>
          <w:p w14:paraId="1CF5298E"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//ロック取得</w:t>
            </w:r>
          </w:p>
          <w:p w14:paraId="0447E89C"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t>//※xchg のような命令を用いないとロックが不確実。</w:t>
            </w:r>
          </w:p>
          <w:p w14:paraId="55B348BD"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t>//　C言語の演算子だけでは不十分。</w:t>
            </w:r>
          </w:p>
          <w:p w14:paraId="59FA70F8" w14:textId="1DE595DB" w:rsidR="00F809CD" w:rsidRPr="00EB389D" w:rsidRDefault="00F809CD" w:rsidP="00F809CD">
            <w:pPr>
              <w:pStyle w:val="3-"/>
              <w:rPr>
                <w:color w:val="00B050"/>
              </w:rPr>
            </w:pPr>
            <w:r>
              <w:rPr>
                <w:rFonts w:hint="eastAsia"/>
              </w:rPr>
              <w:tab/>
            </w:r>
            <w:r>
              <w:rPr>
                <w:rFonts w:hint="eastAsia"/>
              </w:rPr>
              <w:tab/>
            </w:r>
            <w:r w:rsidRPr="00EB389D">
              <w:rPr>
                <w:rFonts w:hint="eastAsia"/>
                <w:color w:val="FF0000"/>
              </w:rPr>
              <w:t>__asm</w:t>
            </w:r>
            <w:r w:rsidRPr="00EB389D">
              <w:rPr>
                <w:rFonts w:hint="eastAsia"/>
                <w:color w:val="FF000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00EB389D">
              <w:rPr>
                <w:color w:val="00B050"/>
              </w:rPr>
              <w:tab/>
            </w:r>
            <w:r w:rsidRPr="00EB389D">
              <w:rPr>
                <w:rFonts w:hint="eastAsia"/>
                <w:color w:val="00B050"/>
              </w:rPr>
              <w:t>//ロック取得用インラインアセンブラ（x86系)</w:t>
            </w:r>
          </w:p>
          <w:p w14:paraId="77CCD306"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07C893D4" w14:textId="0154664F"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mov</w:t>
            </w:r>
            <w:r w:rsidRPr="00EB389D">
              <w:rPr>
                <w:rFonts w:hint="eastAsia"/>
                <w:color w:val="FF0000"/>
              </w:rPr>
              <w:tab/>
            </w:r>
            <w:r w:rsidRPr="00EB389D">
              <w:rPr>
                <w:rFonts w:hint="eastAsia"/>
                <w:color w:val="FF0000"/>
              </w:rPr>
              <w:tab/>
              <w:t>eax, 1</w:t>
            </w:r>
            <w:r w:rsidRPr="00EB389D">
              <w:rPr>
                <w:rFonts w:hint="eastAsia"/>
                <w:color w:val="FF0000"/>
              </w:rPr>
              <w:tab/>
            </w:r>
            <w:r w:rsidRPr="00EB389D">
              <w:rPr>
                <w:rFonts w:hint="eastAsia"/>
                <w:color w:val="00B050"/>
              </w:rPr>
              <w:tab/>
            </w:r>
            <w:r w:rsidR="00EB389D">
              <w:rPr>
                <w:color w:val="00B050"/>
              </w:rPr>
              <w:tab/>
            </w:r>
            <w:r w:rsidRPr="00EB389D">
              <w:rPr>
                <w:rFonts w:hint="eastAsia"/>
                <w:color w:val="00B050"/>
              </w:rPr>
              <w:t>//フラグ更新準備</w:t>
            </w:r>
          </w:p>
          <w:p w14:paraId="34DBEF3A" w14:textId="671A91B3"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lock_loop:</w:t>
            </w:r>
            <w:r w:rsidRPr="00EB389D">
              <w:rPr>
                <w:rFonts w:hint="eastAsia"/>
                <w:color w:val="FF0000"/>
              </w:rPr>
              <w:tab/>
            </w:r>
            <w:r w:rsidRPr="00EB389D">
              <w:rPr>
                <w:rFonts w:hint="eastAsia"/>
                <w:color w:val="00B050"/>
              </w:rPr>
              <w:tab/>
            </w:r>
            <w:r w:rsidRPr="00EB389D">
              <w:rPr>
                <w:rFonts w:hint="eastAsia"/>
                <w:color w:val="00B050"/>
              </w:rPr>
              <w:tab/>
            </w:r>
            <w:r w:rsidRPr="00EB389D">
              <w:rPr>
                <w:rFonts w:hint="eastAsia"/>
                <w:color w:val="00B050"/>
              </w:rPr>
              <w:tab/>
            </w:r>
            <w:r w:rsidR="00EB389D">
              <w:rPr>
                <w:color w:val="00B050"/>
              </w:rPr>
              <w:tab/>
            </w:r>
            <w:r w:rsidRPr="00EB389D">
              <w:rPr>
                <w:rFonts w:hint="eastAsia"/>
                <w:color w:val="00B050"/>
              </w:rPr>
              <w:t>//ループ用ラベル</w:t>
            </w:r>
          </w:p>
          <w:p w14:paraId="74755B49" w14:textId="4DCD2CFD"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xchg</w:t>
            </w:r>
            <w:r w:rsidRPr="00EB389D">
              <w:rPr>
                <w:rFonts w:hint="eastAsia"/>
                <w:color w:val="FF0000"/>
              </w:rPr>
              <w:tab/>
            </w:r>
            <w:r w:rsidR="00EB389D">
              <w:rPr>
                <w:color w:val="FF0000"/>
              </w:rPr>
              <w:tab/>
            </w:r>
            <w:r w:rsidRPr="00EB389D">
              <w:rPr>
                <w:rFonts w:hint="eastAsia"/>
                <w:color w:val="FF0000"/>
              </w:rPr>
              <w:t>eax, [s_lock]</w:t>
            </w:r>
            <w:r w:rsidRPr="00EB389D">
              <w:rPr>
                <w:rFonts w:hint="eastAsia"/>
                <w:color w:val="00B050"/>
              </w:rPr>
              <w:tab/>
              <w:t>//変数とレジスタの値を交換</w:t>
            </w:r>
          </w:p>
          <w:p w14:paraId="553BE9D8" w14:textId="7947AD38"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test</w:t>
            </w:r>
            <w:r w:rsidR="00EB389D">
              <w:rPr>
                <w:color w:val="FF0000"/>
              </w:rPr>
              <w:tab/>
            </w:r>
            <w:r w:rsidRPr="00EB389D">
              <w:rPr>
                <w:rFonts w:hint="eastAsia"/>
                <w:color w:val="FF0000"/>
              </w:rPr>
              <w:tab/>
              <w:t>eax, eax</w:t>
            </w:r>
            <w:r w:rsidRPr="00EB389D">
              <w:rPr>
                <w:rFonts w:hint="eastAsia"/>
                <w:color w:val="00B050"/>
              </w:rPr>
              <w:tab/>
            </w:r>
            <w:r w:rsidRPr="00EB389D">
              <w:rPr>
                <w:rFonts w:hint="eastAsia"/>
                <w:color w:val="00B050"/>
              </w:rPr>
              <w:tab/>
              <w:t>//レジスタの値をチェック</w:t>
            </w:r>
          </w:p>
          <w:p w14:paraId="7686D3B7" w14:textId="5343B243"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jnz</w:t>
            </w:r>
            <w:r w:rsidRPr="00EB389D">
              <w:rPr>
                <w:rFonts w:hint="eastAsia"/>
                <w:color w:val="FF0000"/>
              </w:rPr>
              <w:tab/>
            </w:r>
            <w:r w:rsidRPr="00EB389D">
              <w:rPr>
                <w:rFonts w:hint="eastAsia"/>
                <w:color w:val="FF0000"/>
              </w:rPr>
              <w:tab/>
              <w:t>lock_loop</w:t>
            </w:r>
            <w:r w:rsidRPr="00EB389D">
              <w:rPr>
                <w:rFonts w:hint="eastAsia"/>
                <w:color w:val="00B050"/>
              </w:rPr>
              <w:tab/>
            </w:r>
            <w:r w:rsidR="00EB389D">
              <w:rPr>
                <w:color w:val="00B050"/>
              </w:rPr>
              <w:tab/>
            </w:r>
            <w:r w:rsidRPr="00EB389D">
              <w:rPr>
                <w:rFonts w:hint="eastAsia"/>
                <w:color w:val="00B050"/>
              </w:rPr>
              <w:t>//レジスタの値が 0 以外ならジャンプ</w:t>
            </w:r>
          </w:p>
          <w:p w14:paraId="2D7501ED"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7CD7B10B" w14:textId="77777777" w:rsidR="00F809CD" w:rsidRDefault="00F809CD" w:rsidP="00F809CD">
            <w:pPr>
              <w:pStyle w:val="3-"/>
            </w:pPr>
          </w:p>
          <w:p w14:paraId="79AFEBED"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//データ表示（前）</w:t>
            </w:r>
          </w:p>
          <w:p w14:paraId="6CFAE9E4" w14:textId="77777777" w:rsidR="00F809CD" w:rsidRDefault="00F809CD" w:rsidP="00F809CD">
            <w:pPr>
              <w:pStyle w:val="3-"/>
            </w:pPr>
            <w:r>
              <w:tab/>
            </w:r>
            <w:r>
              <w:tab/>
              <w:t>printf("%s: [BEFORE] commonData=%d, tlsData=%d\n", name, s_commonData, s_tlsData);</w:t>
            </w:r>
          </w:p>
          <w:p w14:paraId="70EBC756" w14:textId="77777777" w:rsidR="00F809CD" w:rsidRDefault="00F809CD" w:rsidP="00F809CD">
            <w:pPr>
              <w:pStyle w:val="3-"/>
            </w:pPr>
            <w:r>
              <w:tab/>
            </w:r>
            <w:r>
              <w:tab/>
              <w:t>fflush(stdout);</w:t>
            </w:r>
          </w:p>
          <w:p w14:paraId="204B23A8" w14:textId="77777777" w:rsidR="00F809CD" w:rsidRDefault="00F809CD" w:rsidP="00F809CD">
            <w:pPr>
              <w:pStyle w:val="3-"/>
            </w:pPr>
          </w:p>
          <w:p w14:paraId="7DA3AFC8"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//データ取得</w:t>
            </w:r>
          </w:p>
          <w:p w14:paraId="0B9B7E00" w14:textId="77777777" w:rsidR="00F809CD" w:rsidRDefault="00F809CD" w:rsidP="00F809CD">
            <w:pPr>
              <w:pStyle w:val="3-"/>
            </w:pPr>
            <w:r>
              <w:tab/>
            </w:r>
            <w:r>
              <w:tab/>
              <w:t>int common_data = s_commonData;</w:t>
            </w:r>
          </w:p>
          <w:p w14:paraId="673D80AB" w14:textId="77777777" w:rsidR="00F809CD" w:rsidRDefault="00F809CD" w:rsidP="00F809CD">
            <w:pPr>
              <w:pStyle w:val="3-"/>
            </w:pPr>
            <w:r>
              <w:tab/>
            </w:r>
            <w:r>
              <w:tab/>
              <w:t>int tls_data = s_tlsData;</w:t>
            </w:r>
          </w:p>
          <w:p w14:paraId="3D7E0294" w14:textId="77777777" w:rsidR="00F809CD" w:rsidRDefault="00F809CD" w:rsidP="00F809CD">
            <w:pPr>
              <w:pStyle w:val="3-"/>
            </w:pPr>
          </w:p>
          <w:p w14:paraId="2635B52B" w14:textId="77777777" w:rsidR="00F809CD" w:rsidRDefault="00F809CD" w:rsidP="00F809CD">
            <w:pPr>
              <w:pStyle w:val="3-"/>
            </w:pPr>
            <w:r>
              <w:rPr>
                <w:rFonts w:hint="eastAsia"/>
              </w:rPr>
              <w:tab/>
            </w:r>
            <w:r>
              <w:rPr>
                <w:rFonts w:hint="eastAsia"/>
              </w:rPr>
              <w:tab/>
            </w:r>
            <w:r w:rsidRPr="00EB389D">
              <w:rPr>
                <w:rFonts w:hint="eastAsia"/>
                <w:color w:val="00B050"/>
              </w:rPr>
              <w:t>//データ更新</w:t>
            </w:r>
          </w:p>
          <w:p w14:paraId="7573FE72" w14:textId="77777777" w:rsidR="00F809CD" w:rsidRDefault="00F809CD" w:rsidP="00F809CD">
            <w:pPr>
              <w:pStyle w:val="3-"/>
            </w:pPr>
            <w:r>
              <w:tab/>
            </w:r>
            <w:r>
              <w:tab/>
              <w:t>++common_data;</w:t>
            </w:r>
          </w:p>
          <w:p w14:paraId="7DF554B8" w14:textId="77777777" w:rsidR="00F809CD" w:rsidRDefault="00F809CD" w:rsidP="00F809CD">
            <w:pPr>
              <w:pStyle w:val="3-"/>
            </w:pPr>
            <w:r>
              <w:tab/>
            </w:r>
            <w:r>
              <w:tab/>
              <w:t>++tls_data;</w:t>
            </w:r>
          </w:p>
          <w:p w14:paraId="47C01A0B" w14:textId="77777777" w:rsidR="00F809CD" w:rsidRDefault="00F809CD" w:rsidP="00F809CD">
            <w:pPr>
              <w:pStyle w:val="3-"/>
            </w:pPr>
          </w:p>
          <w:p w14:paraId="2FB3F3EF" w14:textId="77777777" w:rsidR="00F809CD" w:rsidRDefault="00F809CD" w:rsidP="00F809CD">
            <w:pPr>
              <w:pStyle w:val="3-"/>
            </w:pPr>
            <w:r>
              <w:rPr>
                <w:rFonts w:hint="eastAsia"/>
              </w:rPr>
              <w:tab/>
            </w:r>
            <w:r>
              <w:rPr>
                <w:rFonts w:hint="eastAsia"/>
              </w:rPr>
              <w:tab/>
            </w:r>
            <w:r w:rsidRPr="00EB389D">
              <w:rPr>
                <w:rFonts w:hint="eastAsia"/>
                <w:color w:val="00B050"/>
              </w:rPr>
              <w:t>//若干ランダムでスリープ（0～4 msec）</w:t>
            </w:r>
          </w:p>
          <w:p w14:paraId="25A1ECCB" w14:textId="77777777" w:rsidR="00F809CD" w:rsidRDefault="00F809CD" w:rsidP="00F809CD">
            <w:pPr>
              <w:pStyle w:val="3-"/>
            </w:pPr>
            <w:r>
              <w:tab/>
            </w:r>
            <w:r>
              <w:tab/>
              <w:t>Sleep(rand() % 5);</w:t>
            </w:r>
          </w:p>
          <w:p w14:paraId="500600D6" w14:textId="77777777" w:rsidR="00F809CD" w:rsidRDefault="00F809CD" w:rsidP="00F809CD">
            <w:pPr>
              <w:pStyle w:val="3-"/>
            </w:pPr>
          </w:p>
          <w:p w14:paraId="115AEA76"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//データ書き戻し</w:t>
            </w:r>
          </w:p>
          <w:p w14:paraId="67E166BD" w14:textId="77777777" w:rsidR="00F809CD" w:rsidRDefault="00F809CD" w:rsidP="00F809CD">
            <w:pPr>
              <w:pStyle w:val="3-"/>
            </w:pPr>
            <w:r>
              <w:tab/>
            </w:r>
            <w:r>
              <w:tab/>
              <w:t>s_commonData = common_data;</w:t>
            </w:r>
          </w:p>
          <w:p w14:paraId="4D2F5180" w14:textId="77777777" w:rsidR="00F809CD" w:rsidRDefault="00F809CD" w:rsidP="00F809CD">
            <w:pPr>
              <w:pStyle w:val="3-"/>
            </w:pPr>
            <w:r>
              <w:tab/>
            </w:r>
            <w:r>
              <w:tab/>
              <w:t>s_tlsData = tls_data;</w:t>
            </w:r>
          </w:p>
          <w:p w14:paraId="2B568A78" w14:textId="77777777" w:rsidR="00F809CD" w:rsidRDefault="00F809CD" w:rsidP="00F809CD">
            <w:pPr>
              <w:pStyle w:val="3-"/>
            </w:pPr>
          </w:p>
          <w:p w14:paraId="320AF7CF" w14:textId="77777777" w:rsidR="00F809CD" w:rsidRDefault="00F809CD" w:rsidP="00F809CD">
            <w:pPr>
              <w:pStyle w:val="3-"/>
            </w:pPr>
            <w:r>
              <w:rPr>
                <w:rFonts w:hint="eastAsia"/>
              </w:rPr>
              <w:tab/>
            </w:r>
            <w:r>
              <w:rPr>
                <w:rFonts w:hint="eastAsia"/>
              </w:rPr>
              <w:tab/>
            </w:r>
            <w:r w:rsidRPr="00EB389D">
              <w:rPr>
                <w:rFonts w:hint="eastAsia"/>
                <w:color w:val="00B050"/>
              </w:rPr>
              <w:t>//データ表示（後）</w:t>
            </w:r>
          </w:p>
          <w:p w14:paraId="69D18E59" w14:textId="77777777" w:rsidR="00F809CD" w:rsidRDefault="00F809CD" w:rsidP="00F809CD">
            <w:pPr>
              <w:pStyle w:val="3-"/>
            </w:pPr>
            <w:r>
              <w:tab/>
            </w:r>
            <w:r>
              <w:tab/>
              <w:t>printf("%s: [AFTER]  commonData=%d, tlsData=%d\n", name, s_commonData, s_tlsData);</w:t>
            </w:r>
          </w:p>
          <w:p w14:paraId="274ED77B" w14:textId="77777777" w:rsidR="00F809CD" w:rsidRDefault="00F809CD" w:rsidP="00F809CD">
            <w:pPr>
              <w:pStyle w:val="3-"/>
            </w:pPr>
            <w:r>
              <w:tab/>
            </w:r>
            <w:r>
              <w:tab/>
              <w:t>fflush(stdout);</w:t>
            </w:r>
          </w:p>
          <w:p w14:paraId="16AD59C9" w14:textId="77777777" w:rsidR="00F809CD" w:rsidRDefault="00F809CD" w:rsidP="00F809CD">
            <w:pPr>
              <w:pStyle w:val="3-"/>
            </w:pPr>
          </w:p>
          <w:p w14:paraId="135A2E2B"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//ロック解放</w:t>
            </w:r>
          </w:p>
          <w:p w14:paraId="05A9D94D" w14:textId="23907E3D"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__asm</w:t>
            </w:r>
            <w:r w:rsidRPr="00EB389D">
              <w:rPr>
                <w:rFonts w:hint="eastAsia"/>
                <w:color w:val="FF0000"/>
              </w:rPr>
              <w:tab/>
            </w:r>
            <w:r w:rsidRPr="00EB389D">
              <w:rPr>
                <w:rFonts w:hint="eastAsia"/>
                <w:color w:val="00B050"/>
              </w:rPr>
              <w:tab/>
            </w:r>
            <w:r w:rsidRPr="00EB389D">
              <w:rPr>
                <w:rFonts w:hint="eastAsia"/>
                <w:color w:val="00B050"/>
              </w:rPr>
              <w:tab/>
            </w:r>
            <w:r w:rsidRPr="00EB389D">
              <w:rPr>
                <w:rFonts w:hint="eastAsia"/>
                <w:color w:val="00B050"/>
              </w:rPr>
              <w:tab/>
            </w:r>
            <w:r w:rsidR="00EB389D">
              <w:rPr>
                <w:color w:val="00B050"/>
              </w:rPr>
              <w:tab/>
            </w:r>
            <w:r w:rsidRPr="00EB389D">
              <w:rPr>
                <w:rFonts w:hint="eastAsia"/>
                <w:color w:val="00B050"/>
              </w:rPr>
              <w:tab/>
              <w:t>//ロック解放用インラインアセンブラ（x86系)</w:t>
            </w:r>
          </w:p>
          <w:p w14:paraId="600222DB"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4D001B20" w14:textId="6E71ECA6"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mov</w:t>
            </w:r>
            <w:r w:rsidRPr="00EB389D">
              <w:rPr>
                <w:rFonts w:hint="eastAsia"/>
                <w:color w:val="FF0000"/>
              </w:rPr>
              <w:tab/>
            </w:r>
            <w:r w:rsidRPr="00EB389D">
              <w:rPr>
                <w:rFonts w:hint="eastAsia"/>
                <w:color w:val="FF0000"/>
              </w:rPr>
              <w:tab/>
              <w:t>eax, 0</w:t>
            </w:r>
            <w:r w:rsidR="00EB389D">
              <w:rPr>
                <w:color w:val="FF0000"/>
              </w:rPr>
              <w:tab/>
            </w:r>
            <w:r w:rsidRPr="00EB389D">
              <w:rPr>
                <w:rFonts w:hint="eastAsia"/>
                <w:color w:val="FF0000"/>
              </w:rPr>
              <w:tab/>
            </w:r>
            <w:r w:rsidRPr="00EB389D">
              <w:rPr>
                <w:rFonts w:hint="eastAsia"/>
                <w:color w:val="00B050"/>
              </w:rPr>
              <w:tab/>
              <w:t>//フラグ更新準備</w:t>
            </w:r>
          </w:p>
          <w:p w14:paraId="181D863A" w14:textId="0473EDAE"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xchg</w:t>
            </w:r>
            <w:r w:rsidRPr="00EB389D">
              <w:rPr>
                <w:rFonts w:hint="eastAsia"/>
                <w:color w:val="FF0000"/>
              </w:rPr>
              <w:tab/>
            </w:r>
            <w:r w:rsidR="00EB389D">
              <w:rPr>
                <w:color w:val="FF0000"/>
              </w:rPr>
              <w:tab/>
            </w:r>
            <w:r w:rsidRPr="00EB389D">
              <w:rPr>
                <w:rFonts w:hint="eastAsia"/>
                <w:color w:val="FF0000"/>
              </w:rPr>
              <w:t>eax, [s_lock]</w:t>
            </w:r>
            <w:r w:rsidRPr="00EB389D">
              <w:rPr>
                <w:rFonts w:hint="eastAsia"/>
                <w:color w:val="00B050"/>
              </w:rPr>
              <w:tab/>
              <w:t>//変数とレジスタの値を交換</w:t>
            </w:r>
          </w:p>
          <w:p w14:paraId="3FB30C41"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52E9E165" w14:textId="77777777" w:rsidR="00F809CD" w:rsidRDefault="00F809CD" w:rsidP="00F809CD">
            <w:pPr>
              <w:pStyle w:val="3-"/>
            </w:pPr>
          </w:p>
          <w:p w14:paraId="7178B9FA"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//スレッド切り替えのためのスリープ</w:t>
            </w:r>
          </w:p>
          <w:p w14:paraId="3F83A74D" w14:textId="77777777" w:rsidR="00F809CD" w:rsidRDefault="00F809CD" w:rsidP="00F809CD">
            <w:pPr>
              <w:pStyle w:val="3-"/>
            </w:pPr>
            <w:r>
              <w:tab/>
            </w:r>
            <w:r>
              <w:tab/>
              <w:t>Sleep(0);</w:t>
            </w:r>
          </w:p>
          <w:p w14:paraId="38B61C00" w14:textId="77777777" w:rsidR="00F809CD" w:rsidRPr="00EB389D" w:rsidRDefault="00F809CD" w:rsidP="00F809CD">
            <w:pPr>
              <w:pStyle w:val="3-"/>
              <w:rPr>
                <w:color w:val="00B050"/>
              </w:rPr>
            </w:pPr>
            <w:r>
              <w:rPr>
                <w:rFonts w:hint="eastAsia"/>
              </w:rPr>
              <w:tab/>
            </w:r>
            <w:r w:rsidRPr="00EB389D">
              <w:rPr>
                <w:rFonts w:hint="eastAsia"/>
                <w:color w:val="00B050"/>
              </w:rPr>
              <w:t>//</w:t>
            </w:r>
            <w:r w:rsidRPr="00EB389D">
              <w:rPr>
                <w:rFonts w:hint="eastAsia"/>
                <w:color w:val="00B050"/>
              </w:rPr>
              <w:tab/>
              <w:t>//スレッド切り替え</w:t>
            </w:r>
          </w:p>
          <w:p w14:paraId="3D5CFC79" w14:textId="77777777" w:rsidR="00F809CD" w:rsidRPr="00EB389D" w:rsidRDefault="00F809CD" w:rsidP="00F809CD">
            <w:pPr>
              <w:pStyle w:val="3-"/>
              <w:rPr>
                <w:color w:val="00B050"/>
              </w:rPr>
            </w:pPr>
            <w:r w:rsidRPr="00EB389D">
              <w:rPr>
                <w:rFonts w:hint="eastAsia"/>
                <w:color w:val="00B050"/>
              </w:rPr>
              <w:tab/>
              <w:t>//</w:t>
            </w:r>
            <w:r w:rsidRPr="00EB389D">
              <w:rPr>
                <w:rFonts w:hint="eastAsia"/>
                <w:color w:val="00B050"/>
              </w:rPr>
              <w:tab/>
              <w:t>SwitchToThread();//OSに任せて再スケジューリング</w:t>
            </w:r>
          </w:p>
          <w:p w14:paraId="334E8AF2" w14:textId="77777777" w:rsidR="00F809CD" w:rsidRPr="00EB389D" w:rsidRDefault="00F809CD" w:rsidP="00F809CD">
            <w:pPr>
              <w:pStyle w:val="3-"/>
              <w:rPr>
                <w:color w:val="00B050"/>
              </w:rPr>
            </w:pPr>
            <w:r w:rsidRPr="00EB389D">
              <w:rPr>
                <w:rFonts w:hint="eastAsia"/>
                <w:color w:val="00B050"/>
              </w:rPr>
              <w:tab/>
              <w:t>//</w:t>
            </w:r>
            <w:r w:rsidRPr="00EB389D">
              <w:rPr>
                <w:rFonts w:hint="eastAsia"/>
                <w:color w:val="00B050"/>
              </w:rPr>
              <w:tab/>
              <w:t>Yield();//廃止</w:t>
            </w:r>
          </w:p>
          <w:p w14:paraId="67352959" w14:textId="77777777" w:rsidR="00F809CD" w:rsidRDefault="00F809CD" w:rsidP="00F809CD">
            <w:pPr>
              <w:pStyle w:val="3-"/>
            </w:pPr>
            <w:r>
              <w:tab/>
              <w:t>}</w:t>
            </w:r>
          </w:p>
          <w:p w14:paraId="7D802773" w14:textId="77777777" w:rsidR="00F809CD" w:rsidRDefault="00F809CD" w:rsidP="00F809CD">
            <w:pPr>
              <w:pStyle w:val="3-"/>
            </w:pPr>
          </w:p>
          <w:p w14:paraId="38766B1A" w14:textId="77777777" w:rsidR="00F809CD" w:rsidRDefault="00F809CD" w:rsidP="00F809CD">
            <w:pPr>
              <w:pStyle w:val="3-"/>
            </w:pPr>
            <w:r>
              <w:rPr>
                <w:rFonts w:hint="eastAsia"/>
              </w:rPr>
              <w:tab/>
            </w:r>
            <w:r w:rsidRPr="00EB389D">
              <w:rPr>
                <w:rFonts w:hint="eastAsia"/>
                <w:color w:val="00B050"/>
              </w:rPr>
              <w:t>//終了</w:t>
            </w:r>
          </w:p>
          <w:p w14:paraId="31F795E5" w14:textId="77777777" w:rsidR="00F809CD" w:rsidRDefault="00F809CD" w:rsidP="00F809CD">
            <w:pPr>
              <w:pStyle w:val="3-"/>
            </w:pPr>
            <w:r>
              <w:tab/>
              <w:t>printf("- end:%s -\n", name);</w:t>
            </w:r>
          </w:p>
          <w:p w14:paraId="023E36AE" w14:textId="77777777" w:rsidR="00F809CD" w:rsidRDefault="00F809CD" w:rsidP="00F809CD">
            <w:pPr>
              <w:pStyle w:val="3-"/>
            </w:pPr>
            <w:r>
              <w:tab/>
              <w:t>fflush(stdout);</w:t>
            </w:r>
          </w:p>
          <w:p w14:paraId="27C46570" w14:textId="77777777" w:rsidR="00F809CD" w:rsidRDefault="00F809CD" w:rsidP="00F809CD">
            <w:pPr>
              <w:pStyle w:val="3-"/>
            </w:pPr>
            <w:r>
              <w:tab/>
              <w:t>return 0;</w:t>
            </w:r>
          </w:p>
          <w:p w14:paraId="34744452" w14:textId="77777777" w:rsidR="00F809CD" w:rsidRDefault="00F809CD" w:rsidP="00F809CD">
            <w:pPr>
              <w:pStyle w:val="3-"/>
            </w:pPr>
            <w:r>
              <w:t>}</w:t>
            </w:r>
          </w:p>
          <w:p w14:paraId="6B6DC4F8" w14:textId="77777777" w:rsidR="00F809CD" w:rsidRDefault="00F809CD" w:rsidP="00F809CD">
            <w:pPr>
              <w:pStyle w:val="3-"/>
            </w:pPr>
          </w:p>
          <w:p w14:paraId="6D2A4D5C" w14:textId="77777777" w:rsidR="00F809CD" w:rsidRPr="00EB389D" w:rsidRDefault="00F809CD" w:rsidP="00F809CD">
            <w:pPr>
              <w:pStyle w:val="3-"/>
              <w:rPr>
                <w:color w:val="00B050"/>
              </w:rPr>
            </w:pPr>
            <w:r w:rsidRPr="00EB389D">
              <w:rPr>
                <w:rFonts w:hint="eastAsia"/>
                <w:color w:val="00B050"/>
              </w:rPr>
              <w:t>//テスト</w:t>
            </w:r>
          </w:p>
          <w:p w14:paraId="0AE6B896" w14:textId="77777777" w:rsidR="00F809CD" w:rsidRDefault="00F809CD" w:rsidP="00F809CD">
            <w:pPr>
              <w:pStyle w:val="3-"/>
            </w:pPr>
            <w:r>
              <w:t>int main(const int argc, const char* argv[])</w:t>
            </w:r>
          </w:p>
          <w:p w14:paraId="50441733" w14:textId="77777777" w:rsidR="00F809CD" w:rsidRDefault="00F809CD" w:rsidP="00F809CD">
            <w:pPr>
              <w:pStyle w:val="3-"/>
            </w:pPr>
            <w:r>
              <w:t>{</w:t>
            </w:r>
          </w:p>
          <w:p w14:paraId="5F3AEF05" w14:textId="77777777" w:rsidR="00F809CD" w:rsidRDefault="00F809CD" w:rsidP="00F809CD">
            <w:pPr>
              <w:pStyle w:val="3-"/>
            </w:pPr>
            <w:r>
              <w:rPr>
                <w:rFonts w:hint="eastAsia"/>
              </w:rPr>
              <w:tab/>
            </w:r>
            <w:r w:rsidRPr="00EB389D">
              <w:rPr>
                <w:rFonts w:hint="eastAsia"/>
                <w:color w:val="00B050"/>
              </w:rPr>
              <w:t>//スレッド作成</w:t>
            </w:r>
          </w:p>
          <w:p w14:paraId="72F07771" w14:textId="77777777" w:rsidR="00F809CD" w:rsidRDefault="00F809CD" w:rsidP="00F809CD">
            <w:pPr>
              <w:pStyle w:val="3-"/>
            </w:pPr>
            <w:r>
              <w:lastRenderedPageBreak/>
              <w:tab/>
              <w:t>static const int THREAD_NUM = 3;</w:t>
            </w:r>
          </w:p>
          <w:p w14:paraId="0E232815" w14:textId="77777777" w:rsidR="00F809CD" w:rsidRDefault="00F809CD" w:rsidP="00F809CD">
            <w:pPr>
              <w:pStyle w:val="3-"/>
            </w:pPr>
            <w:r>
              <w:tab/>
              <w:t>unsigned int tid[THREAD_NUM] = {};</w:t>
            </w:r>
          </w:p>
          <w:p w14:paraId="75C5752F" w14:textId="77777777" w:rsidR="00F809CD" w:rsidRDefault="00F809CD" w:rsidP="00F809CD">
            <w:pPr>
              <w:pStyle w:val="3-"/>
            </w:pPr>
            <w:r>
              <w:tab/>
              <w:t>HANDLE hThread[THREAD_NUM] =</w:t>
            </w:r>
          </w:p>
          <w:p w14:paraId="332D77D2" w14:textId="77777777" w:rsidR="00F809CD" w:rsidRDefault="00F809CD" w:rsidP="00F809CD">
            <w:pPr>
              <w:pStyle w:val="3-"/>
            </w:pPr>
            <w:r>
              <w:tab/>
              <w:t>{</w:t>
            </w:r>
          </w:p>
          <w:p w14:paraId="725A94EB" w14:textId="2D4FFAA7" w:rsidR="00F809CD" w:rsidRDefault="00F809CD" w:rsidP="00F809CD">
            <w:pPr>
              <w:pStyle w:val="3-"/>
            </w:pPr>
            <w:r>
              <w:rPr>
                <w:rFonts w:hint="eastAsia"/>
              </w:rPr>
              <w:tab/>
            </w:r>
            <w:r>
              <w:rPr>
                <w:rFonts w:hint="eastAsia"/>
              </w:rPr>
              <w:tab/>
              <w:t xml:space="preserve">(HANDLE)_beginthreadex(nullptr, </w:t>
            </w:r>
            <w:r w:rsidR="00F012DD">
              <w:t>1024</w:t>
            </w:r>
            <w:r>
              <w:rPr>
                <w:rFonts w:hint="eastAsia"/>
              </w:rPr>
              <w:t>, threadFunc, "太郎", 0, &amp;tid[0]),</w:t>
            </w:r>
          </w:p>
          <w:p w14:paraId="180FEF37" w14:textId="4D880888" w:rsidR="00F809CD" w:rsidRDefault="00F809CD" w:rsidP="00F809CD">
            <w:pPr>
              <w:pStyle w:val="3-"/>
            </w:pPr>
            <w:r>
              <w:rPr>
                <w:rFonts w:hint="eastAsia"/>
              </w:rPr>
              <w:tab/>
            </w:r>
            <w:r>
              <w:rPr>
                <w:rFonts w:hint="eastAsia"/>
              </w:rPr>
              <w:tab/>
              <w:t xml:space="preserve">(HANDLE)_beginthreadex(nullptr, </w:t>
            </w:r>
            <w:r w:rsidR="00F012DD">
              <w:t>1024</w:t>
            </w:r>
            <w:r>
              <w:rPr>
                <w:rFonts w:hint="eastAsia"/>
              </w:rPr>
              <w:t>, threadFunc, "次郎", 0, &amp;tid[1]),</w:t>
            </w:r>
          </w:p>
          <w:p w14:paraId="3658BD90" w14:textId="353B2C37" w:rsidR="00F809CD" w:rsidRDefault="00F809CD" w:rsidP="00F809CD">
            <w:pPr>
              <w:pStyle w:val="3-"/>
            </w:pPr>
            <w:r>
              <w:rPr>
                <w:rFonts w:hint="eastAsia"/>
              </w:rPr>
              <w:tab/>
            </w:r>
            <w:r>
              <w:rPr>
                <w:rFonts w:hint="eastAsia"/>
              </w:rPr>
              <w:tab/>
              <w:t xml:space="preserve">(HANDLE)_beginthreadex(nullptr, </w:t>
            </w:r>
            <w:r w:rsidR="00F012DD">
              <w:t>1024</w:t>
            </w:r>
            <w:r>
              <w:rPr>
                <w:rFonts w:hint="eastAsia"/>
              </w:rPr>
              <w:t>, threadFunc, "三郎", 0, &amp;tid[2])</w:t>
            </w:r>
          </w:p>
          <w:p w14:paraId="056D1A14" w14:textId="77777777" w:rsidR="00F809CD" w:rsidRDefault="00F809CD" w:rsidP="00F809CD">
            <w:pPr>
              <w:pStyle w:val="3-"/>
            </w:pPr>
            <w:r>
              <w:tab/>
              <w:t>};</w:t>
            </w:r>
          </w:p>
          <w:p w14:paraId="458E1FCC" w14:textId="77777777" w:rsidR="00F809CD" w:rsidRDefault="00F809CD" w:rsidP="00F809CD">
            <w:pPr>
              <w:pStyle w:val="3-"/>
            </w:pPr>
            <w:r>
              <w:tab/>
            </w:r>
          </w:p>
          <w:p w14:paraId="7866A73A" w14:textId="77777777" w:rsidR="00F809CD" w:rsidRPr="00EB389D" w:rsidRDefault="00F809CD" w:rsidP="00F809CD">
            <w:pPr>
              <w:pStyle w:val="3-"/>
              <w:rPr>
                <w:color w:val="00B050"/>
              </w:rPr>
            </w:pPr>
            <w:r>
              <w:rPr>
                <w:rFonts w:hint="eastAsia"/>
              </w:rPr>
              <w:tab/>
            </w:r>
            <w:r w:rsidRPr="00EB389D">
              <w:rPr>
                <w:rFonts w:hint="eastAsia"/>
                <w:color w:val="00B050"/>
              </w:rPr>
              <w:t>//スレッド終了待ち</w:t>
            </w:r>
          </w:p>
          <w:p w14:paraId="152A5F46" w14:textId="77777777" w:rsidR="00F809CD" w:rsidRDefault="00F809CD" w:rsidP="00F809CD">
            <w:pPr>
              <w:pStyle w:val="3-"/>
            </w:pPr>
            <w:r>
              <w:tab/>
              <w:t>WaitForMultipleObjects(THREAD_NUM, hThread, true, INFINITE);</w:t>
            </w:r>
          </w:p>
          <w:p w14:paraId="1595B602" w14:textId="77777777" w:rsidR="00F809CD" w:rsidRDefault="00F809CD" w:rsidP="00F809CD">
            <w:pPr>
              <w:pStyle w:val="3-"/>
            </w:pPr>
          </w:p>
          <w:p w14:paraId="2B741955" w14:textId="77777777" w:rsidR="00F809CD" w:rsidRPr="00EB389D" w:rsidRDefault="00F809CD" w:rsidP="00F809CD">
            <w:pPr>
              <w:pStyle w:val="3-"/>
              <w:rPr>
                <w:color w:val="00B050"/>
              </w:rPr>
            </w:pPr>
            <w:r>
              <w:rPr>
                <w:rFonts w:hint="eastAsia"/>
              </w:rPr>
              <w:tab/>
            </w:r>
            <w:r w:rsidRPr="00EB389D">
              <w:rPr>
                <w:rFonts w:hint="eastAsia"/>
                <w:color w:val="00B050"/>
              </w:rPr>
              <w:t>//スレッドハンドルクローズ</w:t>
            </w:r>
          </w:p>
          <w:p w14:paraId="1FFCAAF9" w14:textId="77777777" w:rsidR="00F809CD" w:rsidRDefault="00F809CD" w:rsidP="00F809CD">
            <w:pPr>
              <w:pStyle w:val="3-"/>
            </w:pPr>
            <w:r>
              <w:tab/>
              <w:t>for (int i = 0; i &lt; THREAD_NUM; ++i)</w:t>
            </w:r>
          </w:p>
          <w:p w14:paraId="3B37C4CF" w14:textId="77777777" w:rsidR="00F809CD" w:rsidRDefault="00F809CD" w:rsidP="00F809CD">
            <w:pPr>
              <w:pStyle w:val="3-"/>
            </w:pPr>
            <w:r>
              <w:tab/>
              <w:t>{</w:t>
            </w:r>
          </w:p>
          <w:p w14:paraId="6586156F" w14:textId="77777777" w:rsidR="00F809CD" w:rsidRDefault="00F809CD" w:rsidP="00F809CD">
            <w:pPr>
              <w:pStyle w:val="3-"/>
            </w:pPr>
            <w:r>
              <w:tab/>
            </w:r>
            <w:r>
              <w:tab/>
              <w:t>CloseHandle(hThread[i]);</w:t>
            </w:r>
          </w:p>
          <w:p w14:paraId="63F1342A" w14:textId="77777777" w:rsidR="00F809CD" w:rsidRDefault="00F809CD" w:rsidP="00F809CD">
            <w:pPr>
              <w:pStyle w:val="3-"/>
            </w:pPr>
            <w:r>
              <w:tab/>
              <w:t>}</w:t>
            </w:r>
          </w:p>
          <w:p w14:paraId="376B1E3A" w14:textId="77777777" w:rsidR="00F809CD" w:rsidRDefault="00F809CD" w:rsidP="00F809CD">
            <w:pPr>
              <w:pStyle w:val="3-"/>
            </w:pPr>
          </w:p>
          <w:p w14:paraId="23737149" w14:textId="130AF7D5" w:rsidR="00F809CD" w:rsidRPr="00EB389D" w:rsidRDefault="00F809CD" w:rsidP="00F809CD">
            <w:pPr>
              <w:pStyle w:val="3-"/>
              <w:rPr>
                <w:color w:val="00B050"/>
              </w:rPr>
            </w:pPr>
            <w:r>
              <w:rPr>
                <w:rFonts w:hint="eastAsia"/>
              </w:rPr>
              <w:tab/>
            </w:r>
            <w:r w:rsidRPr="00EB389D">
              <w:rPr>
                <w:rFonts w:hint="eastAsia"/>
                <w:color w:val="00B050"/>
              </w:rPr>
              <w:t>//</w:t>
            </w:r>
            <w:r w:rsidR="00EB389D">
              <w:rPr>
                <w:rFonts w:hint="eastAsia"/>
                <w:color w:val="00B050"/>
              </w:rPr>
              <w:t>インラインアセンブラ</w:t>
            </w:r>
            <w:r w:rsidRPr="00EB389D">
              <w:rPr>
                <w:rFonts w:hint="eastAsia"/>
                <w:color w:val="00B050"/>
              </w:rPr>
              <w:t>でロックの取得と解放を大量に実行して時間を計測</w:t>
            </w:r>
          </w:p>
          <w:p w14:paraId="1ECDCBAC" w14:textId="77777777" w:rsidR="00F809CD" w:rsidRDefault="00F809CD" w:rsidP="00F809CD">
            <w:pPr>
              <w:pStyle w:val="3-"/>
            </w:pPr>
            <w:r>
              <w:tab/>
              <w:t>{</w:t>
            </w:r>
          </w:p>
          <w:p w14:paraId="580B4A44" w14:textId="77777777" w:rsidR="00F809CD" w:rsidRDefault="00F809CD" w:rsidP="00F809CD">
            <w:pPr>
              <w:pStyle w:val="3-"/>
            </w:pPr>
            <w:r>
              <w:tab/>
            </w:r>
            <w:r>
              <w:tab/>
              <w:t>LARGE_INTEGER freq;</w:t>
            </w:r>
          </w:p>
          <w:p w14:paraId="442D092A" w14:textId="77777777" w:rsidR="00F809CD" w:rsidRDefault="00F809CD" w:rsidP="00F809CD">
            <w:pPr>
              <w:pStyle w:val="3-"/>
            </w:pPr>
            <w:r>
              <w:tab/>
            </w:r>
            <w:r>
              <w:tab/>
              <w:t>QueryPerformanceFrequency(&amp;freq);</w:t>
            </w:r>
          </w:p>
          <w:p w14:paraId="0EC570C5" w14:textId="77777777" w:rsidR="00F809CD" w:rsidRDefault="00F809CD" w:rsidP="00F809CD">
            <w:pPr>
              <w:pStyle w:val="3-"/>
            </w:pPr>
            <w:r>
              <w:tab/>
            </w:r>
            <w:r>
              <w:tab/>
              <w:t>LARGE_INTEGER begin;</w:t>
            </w:r>
          </w:p>
          <w:p w14:paraId="4783E73E" w14:textId="77777777" w:rsidR="00F809CD" w:rsidRDefault="00F809CD" w:rsidP="00F809CD">
            <w:pPr>
              <w:pStyle w:val="3-"/>
            </w:pPr>
            <w:r>
              <w:tab/>
            </w:r>
            <w:r>
              <w:tab/>
              <w:t>QueryPerformanceCounter(&amp;begin);</w:t>
            </w:r>
          </w:p>
          <w:p w14:paraId="2A4B1FC6" w14:textId="77777777" w:rsidR="00F809CD" w:rsidRDefault="00F809CD" w:rsidP="00F809CD">
            <w:pPr>
              <w:pStyle w:val="3-"/>
            </w:pPr>
            <w:r>
              <w:tab/>
            </w:r>
            <w:r>
              <w:tab/>
              <w:t>static const int TEST_TIMES = 10000000;</w:t>
            </w:r>
          </w:p>
          <w:p w14:paraId="1F0EB823" w14:textId="77777777" w:rsidR="00F809CD" w:rsidRDefault="00F809CD" w:rsidP="00F809CD">
            <w:pPr>
              <w:pStyle w:val="3-"/>
            </w:pPr>
            <w:r>
              <w:tab/>
            </w:r>
            <w:r>
              <w:tab/>
              <w:t>for (int i = 0; i &lt; TEST_TIMES; ++i)</w:t>
            </w:r>
          </w:p>
          <w:p w14:paraId="12BADBF4" w14:textId="77777777" w:rsidR="00F809CD" w:rsidRDefault="00F809CD" w:rsidP="00F809CD">
            <w:pPr>
              <w:pStyle w:val="3-"/>
            </w:pPr>
            <w:r>
              <w:tab/>
            </w:r>
            <w:r>
              <w:tab/>
              <w:t>{</w:t>
            </w:r>
          </w:p>
          <w:p w14:paraId="2594CCD3"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__asm</w:t>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t>//ロック取得用インラインアセンブラ（x86系)</w:t>
            </w:r>
          </w:p>
          <w:p w14:paraId="5882826F"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00B050"/>
              </w:rPr>
              <w:tab/>
            </w:r>
            <w:r w:rsidRPr="00EB389D">
              <w:rPr>
                <w:color w:val="FF0000"/>
              </w:rPr>
              <w:t>{</w:t>
            </w:r>
          </w:p>
          <w:p w14:paraId="21D2B69D"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mov</w:t>
            </w:r>
            <w:r w:rsidRPr="00EB389D">
              <w:rPr>
                <w:rFonts w:hint="eastAsia"/>
                <w:color w:val="FF0000"/>
              </w:rPr>
              <w:tab/>
            </w:r>
            <w:r w:rsidRPr="00EB389D">
              <w:rPr>
                <w:rFonts w:hint="eastAsia"/>
                <w:color w:val="FF0000"/>
              </w:rPr>
              <w:tab/>
              <w:t>eax, 1</w:t>
            </w:r>
            <w:r w:rsidRPr="00EB389D">
              <w:rPr>
                <w:rFonts w:hint="eastAsia"/>
                <w:color w:val="FF0000"/>
              </w:rPr>
              <w:tab/>
            </w:r>
            <w:r w:rsidRPr="00EB389D">
              <w:rPr>
                <w:rFonts w:hint="eastAsia"/>
                <w:color w:val="00B050"/>
              </w:rPr>
              <w:tab/>
            </w:r>
            <w:r w:rsidRPr="00EB389D">
              <w:rPr>
                <w:rFonts w:hint="eastAsia"/>
                <w:color w:val="00B050"/>
              </w:rPr>
              <w:tab/>
              <w:t>//フラグ更新準備</w:t>
            </w:r>
          </w:p>
          <w:p w14:paraId="2BB47A28"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lock_loop:</w:t>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t>//ループ用ラベル</w:t>
            </w:r>
          </w:p>
          <w:p w14:paraId="45BF1132" w14:textId="65F0FC62"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xchg</w:t>
            </w:r>
            <w:r w:rsidRPr="00EB389D">
              <w:rPr>
                <w:rFonts w:hint="eastAsia"/>
                <w:color w:val="FF0000"/>
              </w:rPr>
              <w:tab/>
            </w:r>
            <w:r w:rsidR="00EB389D">
              <w:rPr>
                <w:color w:val="FF0000"/>
              </w:rPr>
              <w:tab/>
            </w:r>
            <w:r w:rsidRPr="00EB389D">
              <w:rPr>
                <w:rFonts w:hint="eastAsia"/>
                <w:color w:val="FF0000"/>
              </w:rPr>
              <w:t>eax, [s_lock]</w:t>
            </w:r>
            <w:r w:rsidRPr="00EB389D">
              <w:rPr>
                <w:rFonts w:hint="eastAsia"/>
                <w:color w:val="00B050"/>
              </w:rPr>
              <w:tab/>
              <w:t>//変数とレジスタの値を交換</w:t>
            </w:r>
          </w:p>
          <w:p w14:paraId="4E037BA3" w14:textId="4E928479"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test</w:t>
            </w:r>
            <w:r w:rsidRPr="00EB389D">
              <w:rPr>
                <w:rFonts w:hint="eastAsia"/>
                <w:color w:val="FF0000"/>
              </w:rPr>
              <w:tab/>
            </w:r>
            <w:r w:rsidR="00EB389D">
              <w:rPr>
                <w:color w:val="FF0000"/>
              </w:rPr>
              <w:tab/>
            </w:r>
            <w:r w:rsidRPr="00EB389D">
              <w:rPr>
                <w:rFonts w:hint="eastAsia"/>
                <w:color w:val="FF0000"/>
              </w:rPr>
              <w:t>eax, eax</w:t>
            </w:r>
            <w:r w:rsidRPr="00EB389D">
              <w:rPr>
                <w:rFonts w:hint="eastAsia"/>
                <w:color w:val="00B050"/>
              </w:rPr>
              <w:tab/>
            </w:r>
            <w:r w:rsidRPr="00EB389D">
              <w:rPr>
                <w:rFonts w:hint="eastAsia"/>
                <w:color w:val="00B050"/>
              </w:rPr>
              <w:tab/>
              <w:t>//レジスタの値をチェック</w:t>
            </w:r>
          </w:p>
          <w:p w14:paraId="76AAF933"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jnz</w:t>
            </w:r>
            <w:r w:rsidRPr="00EB389D">
              <w:rPr>
                <w:rFonts w:hint="eastAsia"/>
                <w:color w:val="FF0000"/>
              </w:rPr>
              <w:tab/>
            </w:r>
            <w:r w:rsidRPr="00EB389D">
              <w:rPr>
                <w:rFonts w:hint="eastAsia"/>
                <w:color w:val="FF0000"/>
              </w:rPr>
              <w:tab/>
              <w:t>lock_loop</w:t>
            </w:r>
            <w:r w:rsidRPr="00EB389D">
              <w:rPr>
                <w:rFonts w:hint="eastAsia"/>
                <w:color w:val="00B050"/>
              </w:rPr>
              <w:tab/>
            </w:r>
            <w:r w:rsidRPr="00EB389D">
              <w:rPr>
                <w:rFonts w:hint="eastAsia"/>
                <w:color w:val="00B050"/>
              </w:rPr>
              <w:tab/>
              <w:t>//レジスタの値が 0 以外ならジャンプ</w:t>
            </w:r>
          </w:p>
          <w:p w14:paraId="18270354" w14:textId="77777777" w:rsidR="00F809CD" w:rsidRPr="00EB389D" w:rsidRDefault="00F809CD" w:rsidP="00F809CD">
            <w:pPr>
              <w:pStyle w:val="3-"/>
              <w:rPr>
                <w:color w:val="FF0000"/>
              </w:rPr>
            </w:pPr>
            <w:r w:rsidRPr="00EB389D">
              <w:rPr>
                <w:color w:val="00B050"/>
              </w:rPr>
              <w:tab/>
            </w:r>
            <w:r w:rsidRPr="00EB389D">
              <w:rPr>
                <w:color w:val="00B050"/>
              </w:rPr>
              <w:tab/>
            </w:r>
            <w:r w:rsidRPr="00EB389D">
              <w:rPr>
                <w:color w:val="00B050"/>
              </w:rPr>
              <w:tab/>
            </w:r>
            <w:r w:rsidRPr="00EB389D">
              <w:rPr>
                <w:color w:val="FF0000"/>
              </w:rPr>
              <w:t>}</w:t>
            </w:r>
          </w:p>
          <w:p w14:paraId="2BB77347"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__asm</w:t>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t>//ロック解放用インラインアセンブラ（x86系)</w:t>
            </w:r>
          </w:p>
          <w:p w14:paraId="37CE2264" w14:textId="77777777" w:rsidR="00F809CD" w:rsidRPr="00EB389D" w:rsidRDefault="00F809CD" w:rsidP="00F809CD">
            <w:pPr>
              <w:pStyle w:val="3-"/>
              <w:rPr>
                <w:color w:val="FF0000"/>
              </w:rPr>
            </w:pPr>
            <w:r w:rsidRPr="00EB389D">
              <w:rPr>
                <w:color w:val="00B050"/>
              </w:rPr>
              <w:tab/>
            </w:r>
            <w:r w:rsidRPr="00EB389D">
              <w:rPr>
                <w:color w:val="00B050"/>
              </w:rPr>
              <w:tab/>
            </w:r>
            <w:r w:rsidRPr="00EB389D">
              <w:rPr>
                <w:color w:val="00B050"/>
              </w:rPr>
              <w:tab/>
            </w:r>
            <w:r w:rsidRPr="00EB389D">
              <w:rPr>
                <w:color w:val="FF0000"/>
              </w:rPr>
              <w:t>{</w:t>
            </w:r>
          </w:p>
          <w:p w14:paraId="7A0A279F"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mov</w:t>
            </w:r>
            <w:r w:rsidRPr="00EB389D">
              <w:rPr>
                <w:rFonts w:hint="eastAsia"/>
                <w:color w:val="FF0000"/>
              </w:rPr>
              <w:tab/>
            </w:r>
            <w:r w:rsidRPr="00EB389D">
              <w:rPr>
                <w:rFonts w:hint="eastAsia"/>
                <w:color w:val="FF0000"/>
              </w:rPr>
              <w:tab/>
              <w:t>eax, 0</w:t>
            </w:r>
            <w:r w:rsidRPr="00EB389D">
              <w:rPr>
                <w:rFonts w:hint="eastAsia"/>
                <w:color w:val="FF0000"/>
              </w:rPr>
              <w:tab/>
            </w:r>
            <w:r w:rsidRPr="00EB389D">
              <w:rPr>
                <w:rFonts w:hint="eastAsia"/>
                <w:color w:val="00B050"/>
              </w:rPr>
              <w:tab/>
            </w:r>
            <w:r w:rsidRPr="00EB389D">
              <w:rPr>
                <w:rFonts w:hint="eastAsia"/>
                <w:color w:val="00B050"/>
              </w:rPr>
              <w:tab/>
              <w:t>//フラグ更新準備</w:t>
            </w:r>
          </w:p>
          <w:p w14:paraId="729F0209" w14:textId="690F210D"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xchg</w:t>
            </w:r>
            <w:r w:rsidRPr="00EB389D">
              <w:rPr>
                <w:rFonts w:hint="eastAsia"/>
                <w:color w:val="FF0000"/>
              </w:rPr>
              <w:tab/>
            </w:r>
            <w:r w:rsidR="00EB389D" w:rsidRPr="00EB389D">
              <w:rPr>
                <w:color w:val="FF0000"/>
              </w:rPr>
              <w:tab/>
            </w:r>
            <w:r w:rsidRPr="00EB389D">
              <w:rPr>
                <w:rFonts w:hint="eastAsia"/>
                <w:color w:val="FF0000"/>
              </w:rPr>
              <w:t>eax, [s_lock]</w:t>
            </w:r>
            <w:r w:rsidRPr="00EB389D">
              <w:rPr>
                <w:rFonts w:hint="eastAsia"/>
                <w:color w:val="00B050"/>
              </w:rPr>
              <w:tab/>
              <w:t>//変数とレジスタの値を交換</w:t>
            </w:r>
          </w:p>
          <w:p w14:paraId="591DF619"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00B050"/>
              </w:rPr>
              <w:tab/>
            </w:r>
            <w:r w:rsidRPr="00EB389D">
              <w:rPr>
                <w:color w:val="FF0000"/>
              </w:rPr>
              <w:t>}</w:t>
            </w:r>
          </w:p>
          <w:p w14:paraId="6D770D66" w14:textId="77777777" w:rsidR="00F809CD" w:rsidRDefault="00F809CD" w:rsidP="00F809CD">
            <w:pPr>
              <w:pStyle w:val="3-"/>
            </w:pPr>
            <w:r>
              <w:tab/>
            </w:r>
            <w:r>
              <w:tab/>
              <w:t>}</w:t>
            </w:r>
          </w:p>
          <w:p w14:paraId="0B49E69D" w14:textId="77777777" w:rsidR="00F809CD" w:rsidRDefault="00F809CD" w:rsidP="00F809CD">
            <w:pPr>
              <w:pStyle w:val="3-"/>
            </w:pPr>
            <w:r>
              <w:tab/>
            </w:r>
            <w:r>
              <w:tab/>
              <w:t>LARGE_INTEGER end;</w:t>
            </w:r>
          </w:p>
          <w:p w14:paraId="2D20BF85" w14:textId="77777777" w:rsidR="00F809CD" w:rsidRDefault="00F809CD" w:rsidP="00F809CD">
            <w:pPr>
              <w:pStyle w:val="3-"/>
            </w:pPr>
            <w:r>
              <w:tab/>
            </w:r>
            <w:r>
              <w:tab/>
              <w:t>QueryPerformanceCounter(&amp;end);</w:t>
            </w:r>
          </w:p>
          <w:p w14:paraId="2F62425D" w14:textId="77777777" w:rsidR="00C607FA" w:rsidRDefault="00F809CD" w:rsidP="00F809CD">
            <w:pPr>
              <w:pStyle w:val="3-"/>
            </w:pPr>
            <w:r>
              <w:tab/>
            </w:r>
            <w:r>
              <w:tab/>
              <w:t>float duration = static_cast&lt;float&gt;(static_cast&lt;double&gt;(end.QuadPart - begin.QuadPart)</w:t>
            </w:r>
          </w:p>
          <w:p w14:paraId="5C602AC8" w14:textId="2823078C" w:rsidR="00F809CD" w:rsidRDefault="00C607FA" w:rsidP="00F809CD">
            <w:pPr>
              <w:pStyle w:val="3-"/>
            </w:pPr>
            <w:r>
              <w:tab/>
            </w:r>
            <w:r>
              <w:tab/>
            </w:r>
            <w:r>
              <w:tab/>
            </w:r>
            <w:r>
              <w:tab/>
            </w:r>
            <w:r>
              <w:tab/>
            </w:r>
            <w:r>
              <w:tab/>
            </w:r>
            <w:r>
              <w:tab/>
            </w:r>
            <w:r>
              <w:tab/>
            </w:r>
            <w:r>
              <w:tab/>
            </w:r>
            <w:r>
              <w:tab/>
            </w:r>
            <w:r>
              <w:tab/>
            </w:r>
            <w:r>
              <w:tab/>
            </w:r>
            <w:r w:rsidR="00F809CD">
              <w:t xml:space="preserve"> / static_cast&lt;double&gt;(freq.QuadPart));</w:t>
            </w:r>
          </w:p>
          <w:p w14:paraId="70560FD9" w14:textId="77777777" w:rsidR="00F809CD" w:rsidRDefault="00F809CD" w:rsidP="00F809CD">
            <w:pPr>
              <w:pStyle w:val="3-"/>
            </w:pPr>
            <w:r>
              <w:tab/>
            </w:r>
            <w:r>
              <w:tab/>
              <w:t>printf("Volatile * %d = %.6f sec\n", TEST_TIMES, duration);</w:t>
            </w:r>
          </w:p>
          <w:p w14:paraId="30AAE5D4" w14:textId="77777777" w:rsidR="00F809CD" w:rsidRDefault="00F809CD" w:rsidP="00F809CD">
            <w:pPr>
              <w:pStyle w:val="3-"/>
            </w:pPr>
            <w:r>
              <w:tab/>
              <w:t>}</w:t>
            </w:r>
          </w:p>
          <w:p w14:paraId="273FC25F" w14:textId="77777777" w:rsidR="00F809CD" w:rsidRDefault="00F809CD" w:rsidP="00F809CD">
            <w:pPr>
              <w:pStyle w:val="3-"/>
            </w:pPr>
          </w:p>
          <w:p w14:paraId="54106D82" w14:textId="77777777" w:rsidR="00F809CD" w:rsidRDefault="00F809CD" w:rsidP="00F809CD">
            <w:pPr>
              <w:pStyle w:val="3-"/>
            </w:pPr>
            <w:r>
              <w:tab/>
              <w:t>return EXIT_SUCCESS;</w:t>
            </w:r>
          </w:p>
          <w:p w14:paraId="3C3579D0" w14:textId="502028D4" w:rsidR="00590471" w:rsidRPr="00DE3BF2" w:rsidRDefault="00F809CD" w:rsidP="00F809CD">
            <w:pPr>
              <w:pStyle w:val="3-"/>
            </w:pPr>
            <w:r>
              <w:t>}</w:t>
            </w:r>
          </w:p>
        </w:tc>
      </w:tr>
    </w:tbl>
    <w:p w14:paraId="083D8935"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218404F1" w14:textId="77777777" w:rsidTr="00A42DD8">
        <w:tc>
          <w:tcPr>
            <w:tcW w:w="8494" w:type="dxa"/>
          </w:tcPr>
          <w:p w14:paraId="2062B4C5" w14:textId="77777777" w:rsidR="00F809CD" w:rsidRPr="00F809CD" w:rsidRDefault="00F809CD" w:rsidP="00F809CD">
            <w:pPr>
              <w:pStyle w:val="3-"/>
              <w:rPr>
                <w:color w:val="auto"/>
              </w:rPr>
            </w:pPr>
            <w:r w:rsidRPr="00F809CD">
              <w:rPr>
                <w:rFonts w:hint="eastAsia"/>
                <w:color w:val="auto"/>
              </w:rPr>
              <w:t>- begin:太郎 -</w:t>
            </w:r>
          </w:p>
          <w:p w14:paraId="05BDB399" w14:textId="77777777" w:rsidR="00F809CD" w:rsidRPr="00F809CD" w:rsidRDefault="00F809CD" w:rsidP="00F809CD">
            <w:pPr>
              <w:pStyle w:val="3-"/>
              <w:rPr>
                <w:color w:val="auto"/>
              </w:rPr>
            </w:pPr>
            <w:r w:rsidRPr="00F809CD">
              <w:rPr>
                <w:rFonts w:hint="eastAsia"/>
                <w:color w:val="auto"/>
              </w:rPr>
              <w:t>- begin:次郎 -</w:t>
            </w:r>
          </w:p>
          <w:p w14:paraId="599FB9BD" w14:textId="77777777" w:rsidR="00F809CD" w:rsidRPr="00F809CD" w:rsidRDefault="00F809CD" w:rsidP="00F809CD">
            <w:pPr>
              <w:pStyle w:val="3-"/>
              <w:rPr>
                <w:color w:val="auto"/>
              </w:rPr>
            </w:pPr>
            <w:r w:rsidRPr="00F809CD">
              <w:rPr>
                <w:rFonts w:hint="eastAsia"/>
                <w:color w:val="auto"/>
              </w:rPr>
              <w:t>- begin:三郎 -</w:t>
            </w:r>
          </w:p>
          <w:p w14:paraId="5FA57A99" w14:textId="77777777" w:rsidR="00F809CD" w:rsidRPr="00F809CD" w:rsidRDefault="00F809CD" w:rsidP="00F809CD">
            <w:pPr>
              <w:pStyle w:val="3-"/>
              <w:rPr>
                <w:color w:val="auto"/>
              </w:rPr>
            </w:pPr>
            <w:r w:rsidRPr="00F809CD">
              <w:rPr>
                <w:rFonts w:hint="eastAsia"/>
                <w:color w:val="auto"/>
              </w:rPr>
              <w:t>次郎: [BEFORE] commonData=0, tlsData=0</w:t>
            </w:r>
          </w:p>
          <w:p w14:paraId="6A5D31D8" w14:textId="77777777" w:rsidR="00F809CD" w:rsidRPr="00F809CD" w:rsidRDefault="00F809CD" w:rsidP="00F809CD">
            <w:pPr>
              <w:pStyle w:val="3-"/>
              <w:rPr>
                <w:color w:val="auto"/>
              </w:rPr>
            </w:pPr>
            <w:r w:rsidRPr="00F809CD">
              <w:rPr>
                <w:rFonts w:hint="eastAsia"/>
                <w:color w:val="auto"/>
              </w:rPr>
              <w:t>次郎: [AFTER]  commonData=1, tlsData=1</w:t>
            </w:r>
          </w:p>
          <w:p w14:paraId="144E2BC0" w14:textId="77777777" w:rsidR="00F809CD" w:rsidRPr="00F809CD" w:rsidRDefault="00F809CD" w:rsidP="00F809CD">
            <w:pPr>
              <w:pStyle w:val="3-"/>
              <w:rPr>
                <w:color w:val="auto"/>
              </w:rPr>
            </w:pPr>
            <w:r w:rsidRPr="00F809CD">
              <w:rPr>
                <w:rFonts w:hint="eastAsia"/>
                <w:color w:val="auto"/>
              </w:rPr>
              <w:t>三郎: [BEFORE] commonData=1, tlsData=0</w:t>
            </w:r>
          </w:p>
          <w:p w14:paraId="15F11708" w14:textId="77777777" w:rsidR="00F809CD" w:rsidRPr="00F809CD" w:rsidRDefault="00F809CD" w:rsidP="00F809CD">
            <w:pPr>
              <w:pStyle w:val="3-"/>
              <w:rPr>
                <w:color w:val="auto"/>
              </w:rPr>
            </w:pPr>
            <w:r w:rsidRPr="00F809CD">
              <w:rPr>
                <w:rFonts w:hint="eastAsia"/>
                <w:color w:val="auto"/>
              </w:rPr>
              <w:t>三郎: [AFTER]  commonData=2, tlsData=1</w:t>
            </w:r>
          </w:p>
          <w:p w14:paraId="5D0D3CCF" w14:textId="77777777" w:rsidR="00F809CD" w:rsidRPr="00F809CD" w:rsidRDefault="00F809CD" w:rsidP="00F809CD">
            <w:pPr>
              <w:pStyle w:val="3-"/>
              <w:rPr>
                <w:color w:val="auto"/>
              </w:rPr>
            </w:pPr>
            <w:r w:rsidRPr="00F809CD">
              <w:rPr>
                <w:rFonts w:hint="eastAsia"/>
                <w:color w:val="auto"/>
              </w:rPr>
              <w:t>太郎: [BEFORE] commonData=2, tlsData=0</w:t>
            </w:r>
          </w:p>
          <w:p w14:paraId="5FE2C629" w14:textId="77777777" w:rsidR="00F809CD" w:rsidRPr="00F809CD" w:rsidRDefault="00F809CD" w:rsidP="00F809CD">
            <w:pPr>
              <w:pStyle w:val="3-"/>
              <w:rPr>
                <w:color w:val="auto"/>
              </w:rPr>
            </w:pPr>
            <w:r w:rsidRPr="00F809CD">
              <w:rPr>
                <w:rFonts w:hint="eastAsia"/>
                <w:color w:val="auto"/>
              </w:rPr>
              <w:t>太郎: [AFTER]  commonData=3, tlsData=1</w:t>
            </w:r>
          </w:p>
          <w:p w14:paraId="19D9017E" w14:textId="77777777" w:rsidR="00F809CD" w:rsidRPr="00F809CD" w:rsidRDefault="00F809CD" w:rsidP="00F809CD">
            <w:pPr>
              <w:pStyle w:val="3-"/>
              <w:rPr>
                <w:color w:val="auto"/>
              </w:rPr>
            </w:pPr>
            <w:r w:rsidRPr="00F809CD">
              <w:rPr>
                <w:rFonts w:hint="eastAsia"/>
                <w:color w:val="auto"/>
              </w:rPr>
              <w:t>三郎: [BEFORE] commonData=3, tlsData=1</w:t>
            </w:r>
          </w:p>
          <w:p w14:paraId="351AF625" w14:textId="77777777" w:rsidR="00F809CD" w:rsidRPr="00F809CD" w:rsidRDefault="00F809CD" w:rsidP="00F809CD">
            <w:pPr>
              <w:pStyle w:val="3-"/>
              <w:rPr>
                <w:color w:val="auto"/>
              </w:rPr>
            </w:pPr>
            <w:r w:rsidRPr="00F809CD">
              <w:rPr>
                <w:rFonts w:hint="eastAsia"/>
                <w:color w:val="auto"/>
              </w:rPr>
              <w:t>三郎: [AFTER]  commonData=4, tlsData=2</w:t>
            </w:r>
          </w:p>
          <w:p w14:paraId="6661CC32" w14:textId="77777777" w:rsidR="00F809CD" w:rsidRPr="00F809CD" w:rsidRDefault="00F809CD" w:rsidP="00F809CD">
            <w:pPr>
              <w:pStyle w:val="3-"/>
              <w:rPr>
                <w:color w:val="auto"/>
              </w:rPr>
            </w:pPr>
            <w:r w:rsidRPr="00F809CD">
              <w:rPr>
                <w:rFonts w:hint="eastAsia"/>
                <w:color w:val="auto"/>
              </w:rPr>
              <w:t>太郎: [BEFORE] commonData=4, tlsData=1</w:t>
            </w:r>
          </w:p>
          <w:p w14:paraId="50E38370" w14:textId="77777777" w:rsidR="00F809CD" w:rsidRPr="00F809CD" w:rsidRDefault="00F809CD" w:rsidP="00F809CD">
            <w:pPr>
              <w:pStyle w:val="3-"/>
              <w:rPr>
                <w:color w:val="auto"/>
              </w:rPr>
            </w:pPr>
            <w:r w:rsidRPr="00F809CD">
              <w:rPr>
                <w:rFonts w:hint="eastAsia"/>
                <w:color w:val="auto"/>
              </w:rPr>
              <w:t>太郎: [AFTER]  commonData=5, tlsData=2</w:t>
            </w:r>
          </w:p>
          <w:p w14:paraId="43364165" w14:textId="77777777" w:rsidR="00F809CD" w:rsidRPr="00F809CD" w:rsidRDefault="00F809CD" w:rsidP="00F809CD">
            <w:pPr>
              <w:pStyle w:val="3-"/>
              <w:rPr>
                <w:color w:val="auto"/>
              </w:rPr>
            </w:pPr>
            <w:r w:rsidRPr="00F809CD">
              <w:rPr>
                <w:rFonts w:hint="eastAsia"/>
                <w:color w:val="auto"/>
              </w:rPr>
              <w:lastRenderedPageBreak/>
              <w:t>三郎: [BEFORE] commonData=5, tlsData=2</w:t>
            </w:r>
          </w:p>
          <w:p w14:paraId="13779423" w14:textId="77777777" w:rsidR="00F809CD" w:rsidRPr="00F809CD" w:rsidRDefault="00F809CD" w:rsidP="00F809CD">
            <w:pPr>
              <w:pStyle w:val="3-"/>
              <w:rPr>
                <w:color w:val="auto"/>
              </w:rPr>
            </w:pPr>
            <w:r w:rsidRPr="00F809CD">
              <w:rPr>
                <w:rFonts w:hint="eastAsia"/>
                <w:color w:val="auto"/>
              </w:rPr>
              <w:t>三郎: [AFTER]  commonData=6, tlsData=3</w:t>
            </w:r>
          </w:p>
          <w:p w14:paraId="6D7AD163" w14:textId="77777777" w:rsidR="00F809CD" w:rsidRPr="00F809CD" w:rsidRDefault="00F809CD" w:rsidP="00F809CD">
            <w:pPr>
              <w:pStyle w:val="3-"/>
              <w:rPr>
                <w:color w:val="auto"/>
              </w:rPr>
            </w:pPr>
            <w:r w:rsidRPr="00F809CD">
              <w:rPr>
                <w:rFonts w:hint="eastAsia"/>
                <w:color w:val="auto"/>
              </w:rPr>
              <w:t>太郎: [BEFORE] commonData=6, tlsData=2</w:t>
            </w:r>
          </w:p>
          <w:p w14:paraId="1BBFB888" w14:textId="77777777" w:rsidR="00F809CD" w:rsidRPr="00F809CD" w:rsidRDefault="00F809CD" w:rsidP="00F809CD">
            <w:pPr>
              <w:pStyle w:val="3-"/>
              <w:rPr>
                <w:color w:val="auto"/>
              </w:rPr>
            </w:pPr>
            <w:r w:rsidRPr="00F809CD">
              <w:rPr>
                <w:rFonts w:hint="eastAsia"/>
                <w:color w:val="auto"/>
              </w:rPr>
              <w:t>- end:三郎 -</w:t>
            </w:r>
          </w:p>
          <w:p w14:paraId="2516ECBC" w14:textId="77777777" w:rsidR="00F809CD" w:rsidRPr="00F809CD" w:rsidRDefault="00F809CD" w:rsidP="00F809CD">
            <w:pPr>
              <w:pStyle w:val="3-"/>
              <w:rPr>
                <w:color w:val="auto"/>
              </w:rPr>
            </w:pPr>
            <w:r w:rsidRPr="00F809CD">
              <w:rPr>
                <w:rFonts w:hint="eastAsia"/>
                <w:color w:val="auto"/>
              </w:rPr>
              <w:t>太郎: [AFTER]  commonData=7, tlsData=3</w:t>
            </w:r>
          </w:p>
          <w:p w14:paraId="7B84AC07" w14:textId="77777777" w:rsidR="00F809CD" w:rsidRPr="00F809CD" w:rsidRDefault="00F809CD" w:rsidP="00F809CD">
            <w:pPr>
              <w:pStyle w:val="3-"/>
              <w:rPr>
                <w:color w:val="auto"/>
              </w:rPr>
            </w:pPr>
            <w:r w:rsidRPr="00F809CD">
              <w:rPr>
                <w:rFonts w:hint="eastAsia"/>
                <w:color w:val="auto"/>
              </w:rPr>
              <w:t>次郎: [BEFORE] commonData=7, tlsData=1</w:t>
            </w:r>
          </w:p>
          <w:p w14:paraId="2BC8908A" w14:textId="77777777" w:rsidR="00F809CD" w:rsidRPr="00F809CD" w:rsidRDefault="00F809CD" w:rsidP="00F809CD">
            <w:pPr>
              <w:pStyle w:val="3-"/>
              <w:rPr>
                <w:color w:val="auto"/>
              </w:rPr>
            </w:pPr>
            <w:r w:rsidRPr="00F809CD">
              <w:rPr>
                <w:rFonts w:hint="eastAsia"/>
                <w:color w:val="auto"/>
              </w:rPr>
              <w:t>- end:太郎 -</w:t>
            </w:r>
          </w:p>
          <w:p w14:paraId="485DCBAF" w14:textId="77777777" w:rsidR="00F809CD" w:rsidRPr="00F809CD" w:rsidRDefault="00F809CD" w:rsidP="00F809CD">
            <w:pPr>
              <w:pStyle w:val="3-"/>
              <w:rPr>
                <w:color w:val="auto"/>
              </w:rPr>
            </w:pPr>
            <w:r w:rsidRPr="00F809CD">
              <w:rPr>
                <w:rFonts w:hint="eastAsia"/>
                <w:color w:val="auto"/>
              </w:rPr>
              <w:t>次郎: [AFTER]  commonData=8, tlsData=2</w:t>
            </w:r>
          </w:p>
          <w:p w14:paraId="515BD256" w14:textId="77777777" w:rsidR="00F809CD" w:rsidRPr="00F809CD" w:rsidRDefault="00F809CD" w:rsidP="00F809CD">
            <w:pPr>
              <w:pStyle w:val="3-"/>
              <w:rPr>
                <w:color w:val="auto"/>
              </w:rPr>
            </w:pPr>
            <w:r w:rsidRPr="00F809CD">
              <w:rPr>
                <w:rFonts w:hint="eastAsia"/>
                <w:color w:val="auto"/>
              </w:rPr>
              <w:t>次郎: [BEFORE] commonData=8, tlsData=2</w:t>
            </w:r>
          </w:p>
          <w:p w14:paraId="4AA11E4F" w14:textId="6ED5A007" w:rsidR="00F809CD" w:rsidRPr="00F809CD" w:rsidRDefault="00F809CD" w:rsidP="00F809CD">
            <w:pPr>
              <w:pStyle w:val="3-"/>
              <w:rPr>
                <w:color w:val="auto"/>
              </w:rPr>
            </w:pPr>
            <w:r w:rsidRPr="00F809CD">
              <w:rPr>
                <w:rFonts w:hint="eastAsia"/>
                <w:color w:val="auto"/>
              </w:rPr>
              <w:t>次郎: [AFTER]  commonData=</w:t>
            </w:r>
            <w:r w:rsidRPr="00EB389D">
              <w:rPr>
                <w:rFonts w:hint="eastAsia"/>
                <w:color w:val="FF0000"/>
              </w:rPr>
              <w:t>9</w:t>
            </w:r>
            <w:r w:rsidRPr="00F809CD">
              <w:rPr>
                <w:rFonts w:hint="eastAsia"/>
                <w:color w:val="auto"/>
              </w:rPr>
              <w:t>, tlsData=3</w:t>
            </w:r>
            <w:r w:rsidR="00EB389D">
              <w:rPr>
                <w:color w:val="auto"/>
              </w:rPr>
              <w:tab/>
            </w:r>
            <w:r w:rsidR="00EB389D" w:rsidRPr="00146B14">
              <w:rPr>
                <w:color w:val="FF0000"/>
              </w:rPr>
              <w:t>←</w:t>
            </w:r>
            <w:r w:rsidR="00EB389D">
              <w:rPr>
                <w:color w:val="FF0000"/>
              </w:rPr>
              <w:t>全て正常にロックされたので、</w:t>
            </w:r>
            <w:r w:rsidR="00EB389D">
              <w:rPr>
                <w:rFonts w:hint="eastAsia"/>
                <w:color w:val="FF0000"/>
              </w:rPr>
              <w:t>正しい</w:t>
            </w:r>
            <w:r w:rsidR="00EB389D">
              <w:rPr>
                <w:color w:val="FF0000"/>
              </w:rPr>
              <w:t>処理結果になっている</w:t>
            </w:r>
          </w:p>
          <w:p w14:paraId="22149A36" w14:textId="77777777" w:rsidR="00F809CD" w:rsidRPr="00F809CD" w:rsidRDefault="00F809CD" w:rsidP="00F809CD">
            <w:pPr>
              <w:pStyle w:val="3-"/>
              <w:rPr>
                <w:color w:val="auto"/>
              </w:rPr>
            </w:pPr>
            <w:r w:rsidRPr="00F809CD">
              <w:rPr>
                <w:rFonts w:hint="eastAsia"/>
                <w:color w:val="auto"/>
              </w:rPr>
              <w:t>- end:次郎 -</w:t>
            </w:r>
          </w:p>
          <w:p w14:paraId="3BC57771" w14:textId="04CB34D9" w:rsidR="003E5E89" w:rsidRPr="00DD51B6" w:rsidRDefault="00EB389D" w:rsidP="00F809CD">
            <w:pPr>
              <w:pStyle w:val="3-"/>
            </w:pPr>
            <w:r>
              <w:rPr>
                <w:color w:val="auto"/>
              </w:rPr>
              <w:t>Assembler</w:t>
            </w:r>
            <w:r w:rsidR="00F809CD" w:rsidRPr="00F809CD">
              <w:rPr>
                <w:color w:val="auto"/>
              </w:rPr>
              <w:t xml:space="preserve"> * 10000000 = </w:t>
            </w:r>
            <w:r w:rsidR="00F809CD" w:rsidRPr="00EB389D">
              <w:rPr>
                <w:color w:val="FF0000"/>
              </w:rPr>
              <w:t>0.126005 sec</w:t>
            </w:r>
            <w:r>
              <w:rPr>
                <w:color w:val="FF0000"/>
              </w:rPr>
              <w:tab/>
            </w:r>
            <w:r w:rsidR="00502D58">
              <w:rPr>
                <w:color w:val="FF0000"/>
              </w:rPr>
              <w:tab/>
            </w:r>
            <w:r>
              <w:rPr>
                <w:color w:val="FF0000"/>
              </w:rPr>
              <w:t>←</w:t>
            </w:r>
            <w:r w:rsidR="009518EA">
              <w:rPr>
                <w:rFonts w:hint="eastAsia"/>
                <w:color w:val="FF0000"/>
              </w:rPr>
              <w:t>1千万回ループによる処理時間計測</w:t>
            </w:r>
          </w:p>
        </w:tc>
      </w:tr>
    </w:tbl>
    <w:p w14:paraId="06779376" w14:textId="21C9FDA2" w:rsidR="00590471" w:rsidRDefault="009B1E84" w:rsidP="00590471">
      <w:pPr>
        <w:pStyle w:val="2"/>
      </w:pPr>
      <w:bookmarkStart w:id="113" w:name="_Toc379778023"/>
      <w:r>
        <w:rPr>
          <w:rFonts w:hint="eastAsia"/>
        </w:rPr>
        <w:lastRenderedPageBreak/>
        <w:t>変数操作による排他制御：</w:t>
      </w:r>
      <w:r w:rsidR="00590471">
        <w:rPr>
          <w:rFonts w:hint="eastAsia"/>
        </w:rPr>
        <w:t>アトミック操作</w:t>
      </w:r>
      <w:r w:rsidR="00DF5076">
        <w:fldChar w:fldCharType="begin"/>
      </w:r>
      <w:r w:rsidR="00DF5076">
        <w:instrText xml:space="preserve"> XE "</w:instrText>
      </w:r>
      <w:r w:rsidR="00DF5076">
        <w:rPr>
          <w:rFonts w:hint="eastAsia"/>
        </w:rPr>
        <w:instrText>アトミック操作</w:instrText>
      </w:r>
      <w:r w:rsidR="00DF5076">
        <w:instrText>" \y “</w:instrText>
      </w:r>
      <w:r w:rsidR="00DF5076">
        <w:rPr>
          <w:rFonts w:hint="eastAsia"/>
        </w:rPr>
        <w:instrText>あとみっくそうさ</w:instrText>
      </w:r>
      <w:r w:rsidR="00DF5076">
        <w:instrText xml:space="preserve">” </w:instrText>
      </w:r>
      <w:r w:rsidR="00DF5076">
        <w:fldChar w:fldCharType="end"/>
      </w:r>
      <w:r w:rsidR="00590471">
        <w:rPr>
          <w:rFonts w:hint="eastAsia"/>
        </w:rPr>
        <w:t>（インターロック操作</w:t>
      </w:r>
      <w:r w:rsidR="00DF5076">
        <w:fldChar w:fldCharType="begin"/>
      </w:r>
      <w:r w:rsidR="00DF5076">
        <w:instrText xml:space="preserve"> XE "</w:instrText>
      </w:r>
      <w:r w:rsidR="00DF5076">
        <w:rPr>
          <w:rFonts w:hint="eastAsia"/>
        </w:rPr>
        <w:instrText>インターロック操作</w:instrText>
      </w:r>
      <w:r w:rsidR="00DF5076">
        <w:instrText>" \y “</w:instrText>
      </w:r>
      <w:r w:rsidR="00DF5076">
        <w:rPr>
          <w:rFonts w:hint="eastAsia"/>
        </w:rPr>
        <w:instrText>いんたーろっくそうさ</w:instrText>
      </w:r>
      <w:r w:rsidR="00DF5076">
        <w:instrText xml:space="preserve">” </w:instrText>
      </w:r>
      <w:r w:rsidR="00DF5076">
        <w:fldChar w:fldCharType="end"/>
      </w:r>
      <w:r w:rsidR="00590471">
        <w:rPr>
          <w:rFonts w:hint="eastAsia"/>
        </w:rPr>
        <w:t>）</w:t>
      </w:r>
      <w:bookmarkEnd w:id="113"/>
    </w:p>
    <w:p w14:paraId="6992E5DE" w14:textId="7063A744" w:rsidR="00F809CD" w:rsidRDefault="00D31BAF" w:rsidP="00F809CD">
      <w:pPr>
        <w:pStyle w:val="a9"/>
        <w:ind w:firstLine="283"/>
      </w:pPr>
      <w:r>
        <w:rPr>
          <w:rFonts w:hint="eastAsia"/>
        </w:rPr>
        <w:t>インラインアセンブラを用いた</w:t>
      </w:r>
      <w:r w:rsidR="005460BA">
        <w:rPr>
          <w:rFonts w:hint="eastAsia"/>
        </w:rPr>
        <w:t>方法では、プログラムコードの汎用性に問題があ</w:t>
      </w:r>
      <w:r w:rsidR="00EB389D">
        <w:rPr>
          <w:rFonts w:hint="eastAsia"/>
        </w:rPr>
        <w:t>る</w:t>
      </w:r>
      <w:r w:rsidR="005460BA">
        <w:rPr>
          <w:rFonts w:hint="eastAsia"/>
        </w:rPr>
        <w:t>。</w:t>
      </w:r>
    </w:p>
    <w:p w14:paraId="56EE90F1" w14:textId="3354F323" w:rsidR="005460BA" w:rsidRPr="00F809CD" w:rsidRDefault="002F106C" w:rsidP="00F809CD">
      <w:pPr>
        <w:pStyle w:val="a9"/>
        <w:ind w:firstLine="283"/>
      </w:pPr>
      <w:r>
        <w:rPr>
          <w:rFonts w:hint="eastAsia"/>
        </w:rPr>
        <w:t>開発言語や</w:t>
      </w:r>
      <w:r w:rsidR="005460BA">
        <w:rPr>
          <w:rFonts w:hint="eastAsia"/>
        </w:rPr>
        <w:t>SDK</w:t>
      </w:r>
      <w:r w:rsidR="005460BA">
        <w:rPr>
          <w:rFonts w:hint="eastAsia"/>
        </w:rPr>
        <w:t>が提供する機能には、変数操作のアトミック操作を保証するものがある。</w:t>
      </w:r>
    </w:p>
    <w:p w14:paraId="3460C9DE" w14:textId="22F4FA50" w:rsidR="00590471" w:rsidRDefault="00590471" w:rsidP="00590471">
      <w:pPr>
        <w:pStyle w:val="3"/>
      </w:pPr>
      <w:bookmarkStart w:id="114" w:name="_Toc379778024"/>
      <w:r>
        <w:t>Win32API</w:t>
      </w:r>
      <w:r>
        <w:rPr>
          <w:rFonts w:hint="eastAsia"/>
        </w:rPr>
        <w:t>版</w:t>
      </w:r>
      <w:r w:rsidR="005460BA">
        <w:rPr>
          <w:rFonts w:hint="eastAsia"/>
        </w:rPr>
        <w:t>：インターロック操作</w:t>
      </w:r>
      <w:bookmarkEnd w:id="114"/>
      <w:r w:rsidR="00DF5076">
        <w:fldChar w:fldCharType="begin"/>
      </w:r>
      <w:r w:rsidR="00DF5076">
        <w:instrText xml:space="preserve"> XE "</w:instrText>
      </w:r>
      <w:r w:rsidR="00DF5076">
        <w:rPr>
          <w:rFonts w:hint="eastAsia"/>
        </w:rPr>
        <w:instrText>インターロック操作</w:instrText>
      </w:r>
      <w:r w:rsidR="00DF5076">
        <w:rPr>
          <w:rFonts w:hint="eastAsia"/>
        </w:rPr>
        <w:instrText>:WIN32API</w:instrText>
      </w:r>
      <w:r w:rsidR="00DF5076">
        <w:rPr>
          <w:rFonts w:hint="eastAsia"/>
        </w:rPr>
        <w:instrText>版</w:instrText>
      </w:r>
      <w:r w:rsidR="00DF5076">
        <w:instrText>" \y “</w:instrText>
      </w:r>
      <w:r w:rsidR="00DF5076">
        <w:rPr>
          <w:rFonts w:hint="eastAsia"/>
        </w:rPr>
        <w:instrText>いんたーろっくそうさ</w:instrText>
      </w:r>
      <w:r w:rsidR="00DF5076">
        <w:rPr>
          <w:rFonts w:hint="eastAsia"/>
        </w:rPr>
        <w:instrText>:WIN32API</w:instrText>
      </w:r>
      <w:r w:rsidR="00DF5076">
        <w:rPr>
          <w:rFonts w:hint="eastAsia"/>
        </w:rPr>
        <w:instrText>ばん</w:instrText>
      </w:r>
      <w:r w:rsidR="00DF5076">
        <w:instrText xml:space="preserve">” </w:instrText>
      </w:r>
      <w:r w:rsidR="00DF5076">
        <w:fldChar w:fldCharType="end"/>
      </w:r>
    </w:p>
    <w:p w14:paraId="002D25BD" w14:textId="12D6BF3A" w:rsidR="00590471" w:rsidRDefault="005460BA" w:rsidP="00590471">
      <w:pPr>
        <w:pStyle w:val="aa"/>
        <w:ind w:left="447" w:firstLine="283"/>
      </w:pPr>
      <w:r>
        <w:rPr>
          <w:rFonts w:hint="eastAsia"/>
        </w:rPr>
        <w:t>Win32API</w:t>
      </w:r>
      <w:r>
        <w:rPr>
          <w:rFonts w:hint="eastAsia"/>
        </w:rPr>
        <w:t>に</w:t>
      </w:r>
      <w:r>
        <w:t>はインターロック操作の</w:t>
      </w:r>
      <w:r>
        <w:rPr>
          <w:rFonts w:hint="eastAsia"/>
        </w:rPr>
        <w:t>A</w:t>
      </w:r>
      <w:r>
        <w:t>PI</w:t>
      </w:r>
      <w:r>
        <w:t>が用意されている。</w:t>
      </w:r>
    </w:p>
    <w:p w14:paraId="76C33166" w14:textId="348C56FB" w:rsidR="005460BA" w:rsidRDefault="005460BA" w:rsidP="005460BA">
      <w:pPr>
        <w:pStyle w:val="aa"/>
        <w:keepNext/>
        <w:widowControl/>
        <w:spacing w:beforeLines="50" w:before="180"/>
        <w:ind w:leftChars="203" w:left="447" w:hangingChars="10" w:hanging="21"/>
      </w:pPr>
      <w:r>
        <w:t>Win32API</w:t>
      </w:r>
      <w:r>
        <w:rPr>
          <w:rFonts w:hint="eastAsia"/>
        </w:rPr>
        <w:t>版</w:t>
      </w:r>
      <w:r>
        <w:t>インターロック操作</w:t>
      </w:r>
      <w:r w:rsidR="00976D1A">
        <w:rPr>
          <w:rFonts w:hint="eastAsia"/>
        </w:rPr>
        <w:t>によるロック制御の</w:t>
      </w:r>
      <w:r>
        <w:rPr>
          <w:rFonts w:hint="eastAsia"/>
        </w:rPr>
        <w:t>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19C10983" w14:textId="77777777" w:rsidTr="00A42DD8">
        <w:tc>
          <w:tcPr>
            <w:tcW w:w="8494" w:type="dxa"/>
          </w:tcPr>
          <w:p w14:paraId="64A08AA0" w14:textId="77777777" w:rsidR="00122C8E" w:rsidRDefault="00122C8E" w:rsidP="00122C8E">
            <w:pPr>
              <w:pStyle w:val="3-"/>
            </w:pPr>
            <w:r>
              <w:t>#include &lt;stdio.h&gt;</w:t>
            </w:r>
          </w:p>
          <w:p w14:paraId="7DF3010D" w14:textId="77777777" w:rsidR="00122C8E" w:rsidRDefault="00122C8E" w:rsidP="00122C8E">
            <w:pPr>
              <w:pStyle w:val="3-"/>
            </w:pPr>
            <w:r>
              <w:t>#include &lt;stdlib.h&gt;</w:t>
            </w:r>
          </w:p>
          <w:p w14:paraId="6E7C4342" w14:textId="77777777" w:rsidR="00122C8E" w:rsidRDefault="00122C8E" w:rsidP="00122C8E">
            <w:pPr>
              <w:pStyle w:val="3-"/>
            </w:pPr>
          </w:p>
          <w:p w14:paraId="302D3EC7" w14:textId="77777777" w:rsidR="00122C8E" w:rsidRPr="00502D58" w:rsidRDefault="00122C8E" w:rsidP="00122C8E">
            <w:pPr>
              <w:pStyle w:val="3-"/>
              <w:rPr>
                <w:color w:val="FF0000"/>
              </w:rPr>
            </w:pPr>
            <w:r w:rsidRPr="00502D58">
              <w:rPr>
                <w:color w:val="FF0000"/>
              </w:rPr>
              <w:t>#include &lt;Windows.h&gt;</w:t>
            </w:r>
          </w:p>
          <w:p w14:paraId="52CE1F40" w14:textId="77777777" w:rsidR="00122C8E" w:rsidRDefault="00122C8E" w:rsidP="00122C8E">
            <w:pPr>
              <w:pStyle w:val="3-"/>
            </w:pPr>
            <w:r>
              <w:t>#include &lt;Process.h&gt;</w:t>
            </w:r>
          </w:p>
          <w:p w14:paraId="4891B49D" w14:textId="77777777" w:rsidR="00122C8E" w:rsidRDefault="00122C8E" w:rsidP="00122C8E">
            <w:pPr>
              <w:pStyle w:val="3-"/>
            </w:pPr>
          </w:p>
          <w:p w14:paraId="18CAC720" w14:textId="77777777" w:rsidR="00122C8E" w:rsidRDefault="00122C8E" w:rsidP="00122C8E">
            <w:pPr>
              <w:pStyle w:val="3-"/>
            </w:pPr>
            <w:r w:rsidRPr="00502D58">
              <w:rPr>
                <w:rFonts w:hint="eastAsia"/>
                <w:color w:val="00B050"/>
              </w:rPr>
              <w:t>//インターロック操作用変数</w:t>
            </w:r>
          </w:p>
          <w:p w14:paraId="3645D32B" w14:textId="77777777" w:rsidR="00122C8E" w:rsidRPr="00502D58" w:rsidRDefault="00122C8E" w:rsidP="00122C8E">
            <w:pPr>
              <w:pStyle w:val="3-"/>
              <w:rPr>
                <w:color w:val="FF0000"/>
              </w:rPr>
            </w:pPr>
            <w:r w:rsidRPr="00502D58">
              <w:rPr>
                <w:color w:val="FF0000"/>
              </w:rPr>
              <w:t>static LONG s_lock = 0;</w:t>
            </w:r>
          </w:p>
          <w:p w14:paraId="2FC2E978" w14:textId="77777777" w:rsidR="00122C8E" w:rsidRDefault="00122C8E" w:rsidP="00122C8E">
            <w:pPr>
              <w:pStyle w:val="3-"/>
            </w:pPr>
          </w:p>
          <w:p w14:paraId="63837A0E" w14:textId="77777777" w:rsidR="00122C8E" w:rsidRPr="00502D58" w:rsidRDefault="00122C8E" w:rsidP="00122C8E">
            <w:pPr>
              <w:pStyle w:val="3-"/>
              <w:rPr>
                <w:color w:val="00B050"/>
              </w:rPr>
            </w:pPr>
            <w:r w:rsidRPr="00502D58">
              <w:rPr>
                <w:rFonts w:hint="eastAsia"/>
                <w:color w:val="00B050"/>
              </w:rPr>
              <w:t>//共有データ</w:t>
            </w:r>
          </w:p>
          <w:p w14:paraId="45EE66A5" w14:textId="77777777" w:rsidR="00122C8E" w:rsidRDefault="00122C8E" w:rsidP="00122C8E">
            <w:pPr>
              <w:pStyle w:val="3-"/>
            </w:pPr>
            <w:r>
              <w:t>static int s_commonData = 0;</w:t>
            </w:r>
          </w:p>
          <w:p w14:paraId="65E48F92" w14:textId="77777777" w:rsidR="00122C8E" w:rsidRDefault="00122C8E" w:rsidP="00122C8E">
            <w:pPr>
              <w:pStyle w:val="3-"/>
            </w:pPr>
          </w:p>
          <w:p w14:paraId="0C64C6C2" w14:textId="77777777" w:rsidR="00122C8E" w:rsidRPr="00502D58" w:rsidRDefault="00122C8E" w:rsidP="00122C8E">
            <w:pPr>
              <w:pStyle w:val="3-"/>
              <w:rPr>
                <w:color w:val="00B050"/>
              </w:rPr>
            </w:pPr>
            <w:r w:rsidRPr="00502D58">
              <w:rPr>
                <w:rFonts w:hint="eastAsia"/>
                <w:color w:val="00B050"/>
              </w:rPr>
              <w:t>//スレッド固有データ</w:t>
            </w:r>
          </w:p>
          <w:p w14:paraId="1129B77A" w14:textId="77777777" w:rsidR="00122C8E" w:rsidRDefault="00122C8E" w:rsidP="00122C8E">
            <w:pPr>
              <w:pStyle w:val="3-"/>
            </w:pPr>
            <w:r>
              <w:t>__declspec(thread) int s_tlsData = 0;</w:t>
            </w:r>
          </w:p>
          <w:p w14:paraId="0870833D" w14:textId="77777777" w:rsidR="00122C8E" w:rsidRDefault="00122C8E" w:rsidP="00122C8E">
            <w:pPr>
              <w:pStyle w:val="3-"/>
            </w:pPr>
          </w:p>
          <w:p w14:paraId="5F676C50" w14:textId="77777777" w:rsidR="00122C8E" w:rsidRPr="00502D58" w:rsidRDefault="00122C8E" w:rsidP="00122C8E">
            <w:pPr>
              <w:pStyle w:val="3-"/>
              <w:rPr>
                <w:color w:val="00B050"/>
              </w:rPr>
            </w:pPr>
            <w:r w:rsidRPr="00502D58">
              <w:rPr>
                <w:rFonts w:hint="eastAsia"/>
                <w:color w:val="00B050"/>
              </w:rPr>
              <w:t>//スレッド</w:t>
            </w:r>
          </w:p>
          <w:p w14:paraId="1DB318E6" w14:textId="77777777" w:rsidR="00122C8E" w:rsidRDefault="00122C8E" w:rsidP="00122C8E">
            <w:pPr>
              <w:pStyle w:val="3-"/>
            </w:pPr>
            <w:r>
              <w:t>unsigned int WINAPI threadFunc(void* param_p)</w:t>
            </w:r>
          </w:p>
          <w:p w14:paraId="7ACEEF3E" w14:textId="77777777" w:rsidR="00122C8E" w:rsidRDefault="00122C8E" w:rsidP="00122C8E">
            <w:pPr>
              <w:pStyle w:val="3-"/>
            </w:pPr>
            <w:r>
              <w:t>{</w:t>
            </w:r>
          </w:p>
          <w:p w14:paraId="6FBD067F" w14:textId="77777777" w:rsidR="00122C8E" w:rsidRDefault="00122C8E" w:rsidP="00122C8E">
            <w:pPr>
              <w:pStyle w:val="3-"/>
            </w:pPr>
            <w:r>
              <w:rPr>
                <w:rFonts w:hint="eastAsia"/>
              </w:rPr>
              <w:tab/>
            </w:r>
            <w:r w:rsidRPr="00502D58">
              <w:rPr>
                <w:rFonts w:hint="eastAsia"/>
                <w:color w:val="00B050"/>
              </w:rPr>
              <w:t>//パラメータ受け取り</w:t>
            </w:r>
          </w:p>
          <w:p w14:paraId="41AF2269" w14:textId="77777777" w:rsidR="00122C8E" w:rsidRDefault="00122C8E" w:rsidP="00122C8E">
            <w:pPr>
              <w:pStyle w:val="3-"/>
            </w:pPr>
            <w:r>
              <w:tab/>
              <w:t>const char* name = static_cast&lt;const char*&gt;(param_p);</w:t>
            </w:r>
          </w:p>
          <w:p w14:paraId="76C7DBC0" w14:textId="77777777" w:rsidR="00122C8E" w:rsidRDefault="00122C8E" w:rsidP="00122C8E">
            <w:pPr>
              <w:pStyle w:val="3-"/>
            </w:pPr>
          </w:p>
          <w:p w14:paraId="6C464B22" w14:textId="77777777" w:rsidR="00122C8E" w:rsidRDefault="00122C8E" w:rsidP="00122C8E">
            <w:pPr>
              <w:pStyle w:val="3-"/>
            </w:pPr>
            <w:r>
              <w:rPr>
                <w:rFonts w:hint="eastAsia"/>
              </w:rPr>
              <w:tab/>
            </w:r>
            <w:r w:rsidRPr="00502D58">
              <w:rPr>
                <w:rFonts w:hint="eastAsia"/>
                <w:color w:val="00B050"/>
              </w:rPr>
              <w:t>//開始</w:t>
            </w:r>
          </w:p>
          <w:p w14:paraId="5FBD5741" w14:textId="77777777" w:rsidR="00122C8E" w:rsidRDefault="00122C8E" w:rsidP="00122C8E">
            <w:pPr>
              <w:pStyle w:val="3-"/>
            </w:pPr>
            <w:r>
              <w:tab/>
              <w:t>printf("- begin:%s -\n", name);</w:t>
            </w:r>
          </w:p>
          <w:p w14:paraId="7DC934D9" w14:textId="77777777" w:rsidR="00122C8E" w:rsidRDefault="00122C8E" w:rsidP="00122C8E">
            <w:pPr>
              <w:pStyle w:val="3-"/>
            </w:pPr>
            <w:r>
              <w:tab/>
              <w:t>fflush(stdout);</w:t>
            </w:r>
          </w:p>
          <w:p w14:paraId="2AFD59AD" w14:textId="77777777" w:rsidR="00122C8E" w:rsidRDefault="00122C8E" w:rsidP="00122C8E">
            <w:pPr>
              <w:pStyle w:val="3-"/>
            </w:pPr>
          </w:p>
          <w:p w14:paraId="54660A9A" w14:textId="77777777" w:rsidR="00122C8E" w:rsidRDefault="00122C8E" w:rsidP="00122C8E">
            <w:pPr>
              <w:pStyle w:val="3-"/>
            </w:pPr>
            <w:r>
              <w:rPr>
                <w:rFonts w:hint="eastAsia"/>
              </w:rPr>
              <w:tab/>
            </w:r>
            <w:r w:rsidRPr="00502D58">
              <w:rPr>
                <w:rFonts w:hint="eastAsia"/>
                <w:color w:val="00B050"/>
              </w:rPr>
              <w:t>//処理</w:t>
            </w:r>
          </w:p>
          <w:p w14:paraId="69B19E18" w14:textId="77777777" w:rsidR="00122C8E" w:rsidRDefault="00122C8E" w:rsidP="00122C8E">
            <w:pPr>
              <w:pStyle w:val="3-"/>
            </w:pPr>
            <w:r>
              <w:tab/>
              <w:t>for (int i = 0; i &lt; 3; ++i)</w:t>
            </w:r>
          </w:p>
          <w:p w14:paraId="5E0AEAFD" w14:textId="77777777" w:rsidR="00122C8E" w:rsidRDefault="00122C8E" w:rsidP="00122C8E">
            <w:pPr>
              <w:pStyle w:val="3-"/>
            </w:pPr>
            <w:r>
              <w:tab/>
              <w:t>{</w:t>
            </w:r>
          </w:p>
          <w:p w14:paraId="63E5D7CE" w14:textId="77777777" w:rsidR="00122C8E" w:rsidRDefault="00122C8E" w:rsidP="00122C8E">
            <w:pPr>
              <w:pStyle w:val="3-"/>
            </w:pPr>
            <w:r>
              <w:rPr>
                <w:rFonts w:hint="eastAsia"/>
              </w:rPr>
              <w:tab/>
            </w:r>
            <w:r>
              <w:rPr>
                <w:rFonts w:hint="eastAsia"/>
              </w:rPr>
              <w:tab/>
            </w:r>
            <w:r w:rsidRPr="00502D58">
              <w:rPr>
                <w:rFonts w:hint="eastAsia"/>
                <w:color w:val="00B050"/>
              </w:rPr>
              <w:t>//インターロック操作でロック取得待ち</w:t>
            </w:r>
          </w:p>
          <w:p w14:paraId="0394E942" w14:textId="77777777" w:rsidR="00122C8E" w:rsidRDefault="00122C8E" w:rsidP="00122C8E">
            <w:pPr>
              <w:pStyle w:val="3-"/>
            </w:pPr>
            <w:r>
              <w:tab/>
            </w:r>
            <w:r>
              <w:tab/>
            </w:r>
            <w:r w:rsidRPr="00502D58">
              <w:rPr>
                <w:color w:val="FF0000"/>
              </w:rPr>
              <w:t>while (InterlockedExchange(&amp;s_lock, 1) == 1){}</w:t>
            </w:r>
          </w:p>
          <w:p w14:paraId="02C54047" w14:textId="77777777" w:rsidR="00122C8E" w:rsidRDefault="00122C8E" w:rsidP="00122C8E">
            <w:pPr>
              <w:pStyle w:val="3-"/>
            </w:pPr>
            <w:r>
              <w:tab/>
            </w:r>
            <w:r>
              <w:tab/>
            </w:r>
          </w:p>
          <w:p w14:paraId="643F9937" w14:textId="77777777" w:rsidR="00122C8E" w:rsidRPr="00502D58" w:rsidRDefault="00122C8E" w:rsidP="00122C8E">
            <w:pPr>
              <w:pStyle w:val="3-"/>
              <w:rPr>
                <w:color w:val="00B050"/>
              </w:rPr>
            </w:pPr>
            <w:r>
              <w:rPr>
                <w:rFonts w:hint="eastAsia"/>
              </w:rPr>
              <w:tab/>
            </w:r>
            <w:r>
              <w:rPr>
                <w:rFonts w:hint="eastAsia"/>
              </w:rPr>
              <w:tab/>
            </w:r>
            <w:r w:rsidRPr="00502D58">
              <w:rPr>
                <w:rFonts w:hint="eastAsia"/>
                <w:color w:val="00B050"/>
              </w:rPr>
              <w:t>//データ表示（前）</w:t>
            </w:r>
          </w:p>
          <w:p w14:paraId="76E5C060" w14:textId="77777777" w:rsidR="00122C8E" w:rsidRDefault="00122C8E" w:rsidP="00122C8E">
            <w:pPr>
              <w:pStyle w:val="3-"/>
            </w:pPr>
            <w:r>
              <w:tab/>
            </w:r>
            <w:r>
              <w:tab/>
              <w:t>printf("%s: [BEFORE] commonData=%d, tlsData=%d\n", name, s_commonData, s_tlsData);</w:t>
            </w:r>
          </w:p>
          <w:p w14:paraId="67121B35" w14:textId="77777777" w:rsidR="00122C8E" w:rsidRDefault="00122C8E" w:rsidP="00122C8E">
            <w:pPr>
              <w:pStyle w:val="3-"/>
            </w:pPr>
            <w:r>
              <w:lastRenderedPageBreak/>
              <w:tab/>
            </w:r>
            <w:r>
              <w:tab/>
              <w:t>fflush(stdout);</w:t>
            </w:r>
          </w:p>
          <w:p w14:paraId="3CAAB5AB" w14:textId="77777777" w:rsidR="00122C8E" w:rsidRDefault="00122C8E" w:rsidP="00122C8E">
            <w:pPr>
              <w:pStyle w:val="3-"/>
            </w:pPr>
          </w:p>
          <w:p w14:paraId="7C082CCC" w14:textId="77777777" w:rsidR="00122C8E" w:rsidRDefault="00122C8E" w:rsidP="00122C8E">
            <w:pPr>
              <w:pStyle w:val="3-"/>
            </w:pPr>
            <w:r>
              <w:rPr>
                <w:rFonts w:hint="eastAsia"/>
              </w:rPr>
              <w:tab/>
            </w:r>
            <w:r>
              <w:rPr>
                <w:rFonts w:hint="eastAsia"/>
              </w:rPr>
              <w:tab/>
            </w:r>
            <w:r w:rsidRPr="00502D58">
              <w:rPr>
                <w:rFonts w:hint="eastAsia"/>
                <w:color w:val="00B050"/>
              </w:rPr>
              <w:t>//データ取得</w:t>
            </w:r>
          </w:p>
          <w:p w14:paraId="60AB797B" w14:textId="77777777" w:rsidR="00122C8E" w:rsidRDefault="00122C8E" w:rsidP="00122C8E">
            <w:pPr>
              <w:pStyle w:val="3-"/>
            </w:pPr>
            <w:r>
              <w:tab/>
            </w:r>
            <w:r>
              <w:tab/>
              <w:t>int common_data = s_commonData;</w:t>
            </w:r>
          </w:p>
          <w:p w14:paraId="2D6048C3" w14:textId="77777777" w:rsidR="00122C8E" w:rsidRDefault="00122C8E" w:rsidP="00122C8E">
            <w:pPr>
              <w:pStyle w:val="3-"/>
            </w:pPr>
            <w:r>
              <w:tab/>
            </w:r>
            <w:r>
              <w:tab/>
              <w:t>int tls_data = s_tlsData;</w:t>
            </w:r>
          </w:p>
          <w:p w14:paraId="61D43BF3" w14:textId="77777777" w:rsidR="00122C8E" w:rsidRDefault="00122C8E" w:rsidP="00122C8E">
            <w:pPr>
              <w:pStyle w:val="3-"/>
            </w:pPr>
          </w:p>
          <w:p w14:paraId="260CD4B0" w14:textId="77777777" w:rsidR="00122C8E" w:rsidRDefault="00122C8E" w:rsidP="00122C8E">
            <w:pPr>
              <w:pStyle w:val="3-"/>
            </w:pPr>
            <w:r>
              <w:rPr>
                <w:rFonts w:hint="eastAsia"/>
              </w:rPr>
              <w:tab/>
            </w:r>
            <w:r>
              <w:rPr>
                <w:rFonts w:hint="eastAsia"/>
              </w:rPr>
              <w:tab/>
            </w:r>
            <w:r w:rsidRPr="00502D58">
              <w:rPr>
                <w:rFonts w:hint="eastAsia"/>
                <w:color w:val="00B050"/>
              </w:rPr>
              <w:t>//データ更新</w:t>
            </w:r>
          </w:p>
          <w:p w14:paraId="55481DA2" w14:textId="77777777" w:rsidR="00122C8E" w:rsidRDefault="00122C8E" w:rsidP="00122C8E">
            <w:pPr>
              <w:pStyle w:val="3-"/>
            </w:pPr>
            <w:r>
              <w:tab/>
            </w:r>
            <w:r>
              <w:tab/>
              <w:t>++common_data;</w:t>
            </w:r>
          </w:p>
          <w:p w14:paraId="4AA5A472" w14:textId="77777777" w:rsidR="00122C8E" w:rsidRDefault="00122C8E" w:rsidP="00122C8E">
            <w:pPr>
              <w:pStyle w:val="3-"/>
            </w:pPr>
            <w:r>
              <w:tab/>
            </w:r>
            <w:r>
              <w:tab/>
              <w:t>++tls_data;</w:t>
            </w:r>
          </w:p>
          <w:p w14:paraId="4FA28606" w14:textId="77777777" w:rsidR="00122C8E" w:rsidRDefault="00122C8E" w:rsidP="00122C8E">
            <w:pPr>
              <w:pStyle w:val="3-"/>
            </w:pPr>
          </w:p>
          <w:p w14:paraId="28FC8180" w14:textId="77777777" w:rsidR="00122C8E" w:rsidRDefault="00122C8E" w:rsidP="00122C8E">
            <w:pPr>
              <w:pStyle w:val="3-"/>
            </w:pPr>
            <w:r>
              <w:rPr>
                <w:rFonts w:hint="eastAsia"/>
              </w:rPr>
              <w:tab/>
            </w:r>
            <w:r>
              <w:rPr>
                <w:rFonts w:hint="eastAsia"/>
              </w:rPr>
              <w:tab/>
            </w:r>
            <w:r w:rsidRPr="00502D58">
              <w:rPr>
                <w:rFonts w:hint="eastAsia"/>
                <w:color w:val="00B050"/>
              </w:rPr>
              <w:t>//若干ランダムでスリープ（0～4 msec）</w:t>
            </w:r>
          </w:p>
          <w:p w14:paraId="7A00E5DC" w14:textId="77777777" w:rsidR="00122C8E" w:rsidRDefault="00122C8E" w:rsidP="00122C8E">
            <w:pPr>
              <w:pStyle w:val="3-"/>
            </w:pPr>
            <w:r>
              <w:tab/>
            </w:r>
            <w:r>
              <w:tab/>
              <w:t>Sleep(rand() % 5);</w:t>
            </w:r>
          </w:p>
          <w:p w14:paraId="0F7F2B60" w14:textId="77777777" w:rsidR="00122C8E" w:rsidRDefault="00122C8E" w:rsidP="00122C8E">
            <w:pPr>
              <w:pStyle w:val="3-"/>
            </w:pPr>
          </w:p>
          <w:p w14:paraId="1CAFBE7F" w14:textId="77777777" w:rsidR="00122C8E" w:rsidRDefault="00122C8E" w:rsidP="00122C8E">
            <w:pPr>
              <w:pStyle w:val="3-"/>
            </w:pPr>
            <w:r>
              <w:rPr>
                <w:rFonts w:hint="eastAsia"/>
              </w:rPr>
              <w:tab/>
            </w:r>
            <w:r>
              <w:rPr>
                <w:rFonts w:hint="eastAsia"/>
              </w:rPr>
              <w:tab/>
            </w:r>
            <w:r w:rsidRPr="00502D58">
              <w:rPr>
                <w:rFonts w:hint="eastAsia"/>
                <w:color w:val="00B050"/>
              </w:rPr>
              <w:t>//データ書き戻し</w:t>
            </w:r>
          </w:p>
          <w:p w14:paraId="1D2BBF98" w14:textId="77777777" w:rsidR="00122C8E" w:rsidRDefault="00122C8E" w:rsidP="00122C8E">
            <w:pPr>
              <w:pStyle w:val="3-"/>
            </w:pPr>
            <w:r>
              <w:tab/>
            </w:r>
            <w:r>
              <w:tab/>
              <w:t>s_commonData = common_data;</w:t>
            </w:r>
          </w:p>
          <w:p w14:paraId="3261D933" w14:textId="77777777" w:rsidR="00122C8E" w:rsidRDefault="00122C8E" w:rsidP="00122C8E">
            <w:pPr>
              <w:pStyle w:val="3-"/>
            </w:pPr>
            <w:r>
              <w:tab/>
            </w:r>
            <w:r>
              <w:tab/>
              <w:t>s_tlsData = tls_data;</w:t>
            </w:r>
          </w:p>
          <w:p w14:paraId="6ED64F18" w14:textId="77777777" w:rsidR="00122C8E" w:rsidRDefault="00122C8E" w:rsidP="00122C8E">
            <w:pPr>
              <w:pStyle w:val="3-"/>
            </w:pPr>
          </w:p>
          <w:p w14:paraId="2EA53631" w14:textId="77777777" w:rsidR="00122C8E" w:rsidRPr="00502D58" w:rsidRDefault="00122C8E" w:rsidP="00122C8E">
            <w:pPr>
              <w:pStyle w:val="3-"/>
              <w:rPr>
                <w:color w:val="00B050"/>
              </w:rPr>
            </w:pPr>
            <w:r>
              <w:rPr>
                <w:rFonts w:hint="eastAsia"/>
              </w:rPr>
              <w:tab/>
            </w:r>
            <w:r>
              <w:rPr>
                <w:rFonts w:hint="eastAsia"/>
              </w:rPr>
              <w:tab/>
            </w:r>
            <w:r w:rsidRPr="00502D58">
              <w:rPr>
                <w:rFonts w:hint="eastAsia"/>
                <w:color w:val="00B050"/>
              </w:rPr>
              <w:t>//データ表示（後）</w:t>
            </w:r>
          </w:p>
          <w:p w14:paraId="131CD3FD" w14:textId="77777777" w:rsidR="00122C8E" w:rsidRDefault="00122C8E" w:rsidP="00122C8E">
            <w:pPr>
              <w:pStyle w:val="3-"/>
            </w:pPr>
            <w:r>
              <w:tab/>
            </w:r>
            <w:r>
              <w:tab/>
              <w:t>printf("%s: [AFTER]  commonData=%d, tlsData=%d\n", name, s_commonData, s_tlsData);</w:t>
            </w:r>
          </w:p>
          <w:p w14:paraId="53FD50C0" w14:textId="77777777" w:rsidR="00122C8E" w:rsidRDefault="00122C8E" w:rsidP="00122C8E">
            <w:pPr>
              <w:pStyle w:val="3-"/>
            </w:pPr>
            <w:r>
              <w:tab/>
            </w:r>
            <w:r>
              <w:tab/>
              <w:t>fflush(stdout);</w:t>
            </w:r>
          </w:p>
          <w:p w14:paraId="380FA64C" w14:textId="77777777" w:rsidR="00122C8E" w:rsidRDefault="00122C8E" w:rsidP="00122C8E">
            <w:pPr>
              <w:pStyle w:val="3-"/>
            </w:pPr>
          </w:p>
          <w:p w14:paraId="4B6B9590" w14:textId="77777777" w:rsidR="00122C8E" w:rsidRDefault="00122C8E" w:rsidP="00122C8E">
            <w:pPr>
              <w:pStyle w:val="3-"/>
            </w:pPr>
            <w:r>
              <w:rPr>
                <w:rFonts w:hint="eastAsia"/>
              </w:rPr>
              <w:tab/>
            </w:r>
            <w:r>
              <w:rPr>
                <w:rFonts w:hint="eastAsia"/>
              </w:rPr>
              <w:tab/>
            </w:r>
            <w:r w:rsidRPr="00502D58">
              <w:rPr>
                <w:rFonts w:hint="eastAsia"/>
                <w:color w:val="00B050"/>
              </w:rPr>
              <w:t>//インターロック操作でロック解放</w:t>
            </w:r>
          </w:p>
          <w:p w14:paraId="79559AFD" w14:textId="77777777" w:rsidR="00122C8E" w:rsidRPr="00502D58" w:rsidRDefault="00122C8E" w:rsidP="00122C8E">
            <w:pPr>
              <w:pStyle w:val="3-"/>
              <w:rPr>
                <w:color w:val="FF0000"/>
              </w:rPr>
            </w:pPr>
            <w:r>
              <w:tab/>
            </w:r>
            <w:r>
              <w:tab/>
            </w:r>
            <w:r w:rsidRPr="00502D58">
              <w:rPr>
                <w:color w:val="FF0000"/>
              </w:rPr>
              <w:t>InterlockedExchange(&amp;s_lock, 0);</w:t>
            </w:r>
          </w:p>
          <w:p w14:paraId="6427C868" w14:textId="77777777" w:rsidR="00122C8E" w:rsidRDefault="00122C8E" w:rsidP="00122C8E">
            <w:pPr>
              <w:pStyle w:val="3-"/>
            </w:pPr>
            <w:r>
              <w:tab/>
            </w:r>
            <w:r>
              <w:tab/>
            </w:r>
          </w:p>
          <w:p w14:paraId="65401838" w14:textId="77777777" w:rsidR="00122C8E" w:rsidRDefault="00122C8E" w:rsidP="00122C8E">
            <w:pPr>
              <w:pStyle w:val="3-"/>
            </w:pPr>
            <w:r>
              <w:rPr>
                <w:rFonts w:hint="eastAsia"/>
              </w:rPr>
              <w:tab/>
            </w:r>
            <w:r>
              <w:rPr>
                <w:rFonts w:hint="eastAsia"/>
              </w:rPr>
              <w:tab/>
            </w:r>
            <w:r w:rsidRPr="00502D58">
              <w:rPr>
                <w:rFonts w:hint="eastAsia"/>
                <w:color w:val="00B050"/>
              </w:rPr>
              <w:t>//スレッド切り替えのためのスリープ</w:t>
            </w:r>
          </w:p>
          <w:p w14:paraId="66EDFF66" w14:textId="77777777" w:rsidR="00122C8E" w:rsidRDefault="00122C8E" w:rsidP="00122C8E">
            <w:pPr>
              <w:pStyle w:val="3-"/>
            </w:pPr>
            <w:r>
              <w:tab/>
            </w:r>
            <w:r>
              <w:tab/>
              <w:t>Sleep(0);</w:t>
            </w:r>
          </w:p>
          <w:p w14:paraId="536BCAD7" w14:textId="77777777" w:rsidR="00122C8E" w:rsidRPr="00502D58" w:rsidRDefault="00122C8E" w:rsidP="00122C8E">
            <w:pPr>
              <w:pStyle w:val="3-"/>
              <w:rPr>
                <w:color w:val="00B050"/>
              </w:rPr>
            </w:pPr>
            <w:r>
              <w:rPr>
                <w:rFonts w:hint="eastAsia"/>
              </w:rPr>
              <w:tab/>
            </w:r>
            <w:r w:rsidRPr="00502D58">
              <w:rPr>
                <w:rFonts w:hint="eastAsia"/>
                <w:color w:val="00B050"/>
              </w:rPr>
              <w:t>//</w:t>
            </w:r>
            <w:r w:rsidRPr="00502D58">
              <w:rPr>
                <w:rFonts w:hint="eastAsia"/>
                <w:color w:val="00B050"/>
              </w:rPr>
              <w:tab/>
              <w:t>//スレッド切り替え</w:t>
            </w:r>
          </w:p>
          <w:p w14:paraId="69516B53" w14:textId="77777777" w:rsidR="00122C8E" w:rsidRPr="00502D58" w:rsidRDefault="00122C8E" w:rsidP="00122C8E">
            <w:pPr>
              <w:pStyle w:val="3-"/>
              <w:rPr>
                <w:color w:val="00B050"/>
              </w:rPr>
            </w:pPr>
            <w:r w:rsidRPr="00502D58">
              <w:rPr>
                <w:rFonts w:hint="eastAsia"/>
                <w:color w:val="00B050"/>
              </w:rPr>
              <w:tab/>
              <w:t>//</w:t>
            </w:r>
            <w:r w:rsidRPr="00502D58">
              <w:rPr>
                <w:rFonts w:hint="eastAsia"/>
                <w:color w:val="00B050"/>
              </w:rPr>
              <w:tab/>
              <w:t>SwitchToThread();//OSに任せて再スケジューリング</w:t>
            </w:r>
          </w:p>
          <w:p w14:paraId="738F4B75" w14:textId="77777777" w:rsidR="00122C8E" w:rsidRPr="00502D58" w:rsidRDefault="00122C8E" w:rsidP="00122C8E">
            <w:pPr>
              <w:pStyle w:val="3-"/>
              <w:rPr>
                <w:color w:val="00B050"/>
              </w:rPr>
            </w:pPr>
            <w:r w:rsidRPr="00502D58">
              <w:rPr>
                <w:rFonts w:hint="eastAsia"/>
                <w:color w:val="00B050"/>
              </w:rPr>
              <w:tab/>
              <w:t>//</w:t>
            </w:r>
            <w:r w:rsidRPr="00502D58">
              <w:rPr>
                <w:rFonts w:hint="eastAsia"/>
                <w:color w:val="00B050"/>
              </w:rPr>
              <w:tab/>
              <w:t>Yield();//廃止</w:t>
            </w:r>
          </w:p>
          <w:p w14:paraId="5B4EAE74" w14:textId="77777777" w:rsidR="00122C8E" w:rsidRDefault="00122C8E" w:rsidP="00122C8E">
            <w:pPr>
              <w:pStyle w:val="3-"/>
            </w:pPr>
            <w:r>
              <w:tab/>
              <w:t>}</w:t>
            </w:r>
          </w:p>
          <w:p w14:paraId="74878828" w14:textId="77777777" w:rsidR="00122C8E" w:rsidRDefault="00122C8E" w:rsidP="00122C8E">
            <w:pPr>
              <w:pStyle w:val="3-"/>
            </w:pPr>
          </w:p>
          <w:p w14:paraId="0E7F5594" w14:textId="77777777" w:rsidR="00122C8E" w:rsidRPr="00502D58" w:rsidRDefault="00122C8E" w:rsidP="00122C8E">
            <w:pPr>
              <w:pStyle w:val="3-"/>
              <w:rPr>
                <w:color w:val="00B050"/>
              </w:rPr>
            </w:pPr>
            <w:r>
              <w:rPr>
                <w:rFonts w:hint="eastAsia"/>
              </w:rPr>
              <w:tab/>
            </w:r>
            <w:r w:rsidRPr="00502D58">
              <w:rPr>
                <w:rFonts w:hint="eastAsia"/>
                <w:color w:val="00B050"/>
              </w:rPr>
              <w:t>//終了</w:t>
            </w:r>
          </w:p>
          <w:p w14:paraId="4602C9BC" w14:textId="77777777" w:rsidR="00122C8E" w:rsidRDefault="00122C8E" w:rsidP="00122C8E">
            <w:pPr>
              <w:pStyle w:val="3-"/>
            </w:pPr>
            <w:r>
              <w:tab/>
              <w:t>printf("- end:%s -\n", name);</w:t>
            </w:r>
          </w:p>
          <w:p w14:paraId="74020943" w14:textId="77777777" w:rsidR="00122C8E" w:rsidRDefault="00122C8E" w:rsidP="00122C8E">
            <w:pPr>
              <w:pStyle w:val="3-"/>
            </w:pPr>
            <w:r>
              <w:tab/>
              <w:t>fflush(stdout);</w:t>
            </w:r>
          </w:p>
          <w:p w14:paraId="0D2A32A0" w14:textId="77777777" w:rsidR="00122C8E" w:rsidRDefault="00122C8E" w:rsidP="00122C8E">
            <w:pPr>
              <w:pStyle w:val="3-"/>
            </w:pPr>
            <w:r>
              <w:tab/>
              <w:t>return 0;</w:t>
            </w:r>
          </w:p>
          <w:p w14:paraId="26E4CB2A" w14:textId="77777777" w:rsidR="00122C8E" w:rsidRDefault="00122C8E" w:rsidP="00122C8E">
            <w:pPr>
              <w:pStyle w:val="3-"/>
            </w:pPr>
            <w:r>
              <w:t>}</w:t>
            </w:r>
          </w:p>
          <w:p w14:paraId="3252D616" w14:textId="77777777" w:rsidR="00122C8E" w:rsidRDefault="00122C8E" w:rsidP="00122C8E">
            <w:pPr>
              <w:pStyle w:val="3-"/>
            </w:pPr>
          </w:p>
          <w:p w14:paraId="2EEBDCF0" w14:textId="77777777" w:rsidR="00122C8E" w:rsidRPr="00502D58" w:rsidRDefault="00122C8E" w:rsidP="00122C8E">
            <w:pPr>
              <w:pStyle w:val="3-"/>
              <w:rPr>
                <w:color w:val="00B050"/>
              </w:rPr>
            </w:pPr>
            <w:r w:rsidRPr="00502D58">
              <w:rPr>
                <w:rFonts w:hint="eastAsia"/>
                <w:color w:val="00B050"/>
              </w:rPr>
              <w:t>//テスト</w:t>
            </w:r>
          </w:p>
          <w:p w14:paraId="2987BFF3" w14:textId="77777777" w:rsidR="00122C8E" w:rsidRDefault="00122C8E" w:rsidP="00122C8E">
            <w:pPr>
              <w:pStyle w:val="3-"/>
            </w:pPr>
            <w:r>
              <w:t>int main(const int argc, const char* argv[])</w:t>
            </w:r>
          </w:p>
          <w:p w14:paraId="57DBA22C" w14:textId="77777777" w:rsidR="00122C8E" w:rsidRDefault="00122C8E" w:rsidP="00122C8E">
            <w:pPr>
              <w:pStyle w:val="3-"/>
            </w:pPr>
            <w:r>
              <w:t>{</w:t>
            </w:r>
          </w:p>
          <w:p w14:paraId="482D49D6" w14:textId="77777777" w:rsidR="00122C8E" w:rsidRDefault="00122C8E" w:rsidP="00122C8E">
            <w:pPr>
              <w:pStyle w:val="3-"/>
            </w:pPr>
            <w:r>
              <w:rPr>
                <w:rFonts w:hint="eastAsia"/>
              </w:rPr>
              <w:tab/>
            </w:r>
            <w:r w:rsidRPr="00502D58">
              <w:rPr>
                <w:rFonts w:hint="eastAsia"/>
                <w:color w:val="00B050"/>
              </w:rPr>
              <w:t>//スレッド作成</w:t>
            </w:r>
          </w:p>
          <w:p w14:paraId="0C767408" w14:textId="77777777" w:rsidR="00122C8E" w:rsidRDefault="00122C8E" w:rsidP="00122C8E">
            <w:pPr>
              <w:pStyle w:val="3-"/>
            </w:pPr>
            <w:r>
              <w:tab/>
              <w:t>static const int THREAD_NUM = 3;</w:t>
            </w:r>
          </w:p>
          <w:p w14:paraId="374E0FDA" w14:textId="77777777" w:rsidR="00122C8E" w:rsidRDefault="00122C8E" w:rsidP="00122C8E">
            <w:pPr>
              <w:pStyle w:val="3-"/>
            </w:pPr>
            <w:r>
              <w:tab/>
              <w:t>unsigned int tid[THREAD_NUM] = {};</w:t>
            </w:r>
          </w:p>
          <w:p w14:paraId="48C2F9D5" w14:textId="77777777" w:rsidR="00122C8E" w:rsidRDefault="00122C8E" w:rsidP="00122C8E">
            <w:pPr>
              <w:pStyle w:val="3-"/>
            </w:pPr>
            <w:r>
              <w:tab/>
              <w:t>HANDLE hThread[THREAD_NUM] =</w:t>
            </w:r>
          </w:p>
          <w:p w14:paraId="7AF73FD6" w14:textId="77777777" w:rsidR="00122C8E" w:rsidRDefault="00122C8E" w:rsidP="00122C8E">
            <w:pPr>
              <w:pStyle w:val="3-"/>
            </w:pPr>
            <w:r>
              <w:tab/>
              <w:t>{</w:t>
            </w:r>
          </w:p>
          <w:p w14:paraId="7A58DE50" w14:textId="77777777" w:rsidR="00122C8E" w:rsidRDefault="00122C8E" w:rsidP="00122C8E">
            <w:pPr>
              <w:pStyle w:val="3-"/>
            </w:pPr>
            <w:r>
              <w:rPr>
                <w:rFonts w:hint="eastAsia"/>
              </w:rPr>
              <w:tab/>
            </w:r>
            <w:r>
              <w:rPr>
                <w:rFonts w:hint="eastAsia"/>
              </w:rPr>
              <w:tab/>
              <w:t>(HANDLE)_beginthreadex(nullptr, 0, threadFunc, "太郎", 0, &amp;tid[0]),</w:t>
            </w:r>
          </w:p>
          <w:p w14:paraId="3E55A0B8" w14:textId="77777777" w:rsidR="00122C8E" w:rsidRDefault="00122C8E" w:rsidP="00122C8E">
            <w:pPr>
              <w:pStyle w:val="3-"/>
            </w:pPr>
            <w:r>
              <w:rPr>
                <w:rFonts w:hint="eastAsia"/>
              </w:rPr>
              <w:tab/>
            </w:r>
            <w:r>
              <w:rPr>
                <w:rFonts w:hint="eastAsia"/>
              </w:rPr>
              <w:tab/>
              <w:t>(HANDLE)_beginthreadex(nullptr, 0, threadFunc, "次郎", 0, &amp;tid[1]),</w:t>
            </w:r>
          </w:p>
          <w:p w14:paraId="76037DD8" w14:textId="77777777" w:rsidR="00122C8E" w:rsidRDefault="00122C8E" w:rsidP="00122C8E">
            <w:pPr>
              <w:pStyle w:val="3-"/>
            </w:pPr>
            <w:r>
              <w:rPr>
                <w:rFonts w:hint="eastAsia"/>
              </w:rPr>
              <w:tab/>
            </w:r>
            <w:r>
              <w:rPr>
                <w:rFonts w:hint="eastAsia"/>
              </w:rPr>
              <w:tab/>
              <w:t>(HANDLE)_beginthreadex(nullptr, 0, threadFunc, "三郎", 0, &amp;tid[2])</w:t>
            </w:r>
          </w:p>
          <w:p w14:paraId="7EFFC0D9" w14:textId="77777777" w:rsidR="00122C8E" w:rsidRDefault="00122C8E" w:rsidP="00122C8E">
            <w:pPr>
              <w:pStyle w:val="3-"/>
            </w:pPr>
            <w:r>
              <w:tab/>
              <w:t>};</w:t>
            </w:r>
          </w:p>
          <w:p w14:paraId="34964EED" w14:textId="77777777" w:rsidR="00122C8E" w:rsidRDefault="00122C8E" w:rsidP="00122C8E">
            <w:pPr>
              <w:pStyle w:val="3-"/>
            </w:pPr>
            <w:r>
              <w:tab/>
            </w:r>
          </w:p>
          <w:p w14:paraId="055EAAF3" w14:textId="77777777" w:rsidR="00122C8E" w:rsidRDefault="00122C8E" w:rsidP="00122C8E">
            <w:pPr>
              <w:pStyle w:val="3-"/>
            </w:pPr>
            <w:r>
              <w:rPr>
                <w:rFonts w:hint="eastAsia"/>
              </w:rPr>
              <w:tab/>
            </w:r>
            <w:r w:rsidRPr="00502D58">
              <w:rPr>
                <w:rFonts w:hint="eastAsia"/>
                <w:color w:val="00B050"/>
              </w:rPr>
              <w:t>//スレッド終了待ち</w:t>
            </w:r>
          </w:p>
          <w:p w14:paraId="1BD0DF62" w14:textId="77777777" w:rsidR="00122C8E" w:rsidRDefault="00122C8E" w:rsidP="00122C8E">
            <w:pPr>
              <w:pStyle w:val="3-"/>
            </w:pPr>
            <w:r>
              <w:tab/>
              <w:t>WaitForMultipleObjects(THREAD_NUM, hThread, true, INFINITE);</w:t>
            </w:r>
          </w:p>
          <w:p w14:paraId="3716616F" w14:textId="77777777" w:rsidR="00122C8E" w:rsidRDefault="00122C8E" w:rsidP="00122C8E">
            <w:pPr>
              <w:pStyle w:val="3-"/>
            </w:pPr>
          </w:p>
          <w:p w14:paraId="70A4A6F4" w14:textId="77777777" w:rsidR="00122C8E" w:rsidRPr="00502D58" w:rsidRDefault="00122C8E" w:rsidP="00122C8E">
            <w:pPr>
              <w:pStyle w:val="3-"/>
              <w:rPr>
                <w:color w:val="00B050"/>
              </w:rPr>
            </w:pPr>
            <w:r>
              <w:rPr>
                <w:rFonts w:hint="eastAsia"/>
              </w:rPr>
              <w:tab/>
            </w:r>
            <w:r w:rsidRPr="00502D58">
              <w:rPr>
                <w:rFonts w:hint="eastAsia"/>
                <w:color w:val="00B050"/>
              </w:rPr>
              <w:t>//スレッドハンドルクローズ</w:t>
            </w:r>
          </w:p>
          <w:p w14:paraId="77A5D15A" w14:textId="77777777" w:rsidR="00122C8E" w:rsidRDefault="00122C8E" w:rsidP="00122C8E">
            <w:pPr>
              <w:pStyle w:val="3-"/>
            </w:pPr>
            <w:r>
              <w:tab/>
              <w:t>for (int i = 0; i &lt; THREAD_NUM; ++i)</w:t>
            </w:r>
          </w:p>
          <w:p w14:paraId="2F5D6D7F" w14:textId="77777777" w:rsidR="00122C8E" w:rsidRDefault="00122C8E" w:rsidP="00122C8E">
            <w:pPr>
              <w:pStyle w:val="3-"/>
            </w:pPr>
            <w:r>
              <w:tab/>
              <w:t>{</w:t>
            </w:r>
          </w:p>
          <w:p w14:paraId="2E3E6818" w14:textId="77777777" w:rsidR="00122C8E" w:rsidRDefault="00122C8E" w:rsidP="00122C8E">
            <w:pPr>
              <w:pStyle w:val="3-"/>
            </w:pPr>
            <w:r>
              <w:tab/>
            </w:r>
            <w:r>
              <w:tab/>
              <w:t>CloseHandle(hThread[i]);</w:t>
            </w:r>
          </w:p>
          <w:p w14:paraId="2B2C3B15" w14:textId="77777777" w:rsidR="00122C8E" w:rsidRDefault="00122C8E" w:rsidP="00122C8E">
            <w:pPr>
              <w:pStyle w:val="3-"/>
            </w:pPr>
            <w:r>
              <w:tab/>
              <w:t>}</w:t>
            </w:r>
          </w:p>
          <w:p w14:paraId="5AE370B7" w14:textId="77777777" w:rsidR="00122C8E" w:rsidRDefault="00122C8E" w:rsidP="00122C8E">
            <w:pPr>
              <w:pStyle w:val="3-"/>
            </w:pPr>
          </w:p>
          <w:p w14:paraId="6267FF62" w14:textId="77777777" w:rsidR="00122C8E" w:rsidRDefault="00122C8E" w:rsidP="00122C8E">
            <w:pPr>
              <w:pStyle w:val="3-"/>
            </w:pPr>
            <w:r>
              <w:rPr>
                <w:rFonts w:hint="eastAsia"/>
              </w:rPr>
              <w:tab/>
            </w:r>
            <w:r w:rsidRPr="00502D58">
              <w:rPr>
                <w:rFonts w:hint="eastAsia"/>
                <w:color w:val="00B050"/>
              </w:rPr>
              <w:t>//インターロック操作でロックの取得と解放を大量に実行して時間を計測</w:t>
            </w:r>
          </w:p>
          <w:p w14:paraId="4ABD49D0" w14:textId="77777777" w:rsidR="00122C8E" w:rsidRDefault="00122C8E" w:rsidP="00122C8E">
            <w:pPr>
              <w:pStyle w:val="3-"/>
            </w:pPr>
            <w:r>
              <w:tab/>
              <w:t>{</w:t>
            </w:r>
          </w:p>
          <w:p w14:paraId="5AC58A07" w14:textId="77777777" w:rsidR="00122C8E" w:rsidRDefault="00122C8E" w:rsidP="00122C8E">
            <w:pPr>
              <w:pStyle w:val="3-"/>
            </w:pPr>
            <w:r>
              <w:tab/>
            </w:r>
            <w:r>
              <w:tab/>
              <w:t>LARGE_INTEGER freq;</w:t>
            </w:r>
          </w:p>
          <w:p w14:paraId="674D03BC" w14:textId="77777777" w:rsidR="00122C8E" w:rsidRDefault="00122C8E" w:rsidP="00122C8E">
            <w:pPr>
              <w:pStyle w:val="3-"/>
            </w:pPr>
            <w:r>
              <w:tab/>
            </w:r>
            <w:r>
              <w:tab/>
              <w:t>QueryPerformanceFrequency(&amp;freq);</w:t>
            </w:r>
          </w:p>
          <w:p w14:paraId="1095314B" w14:textId="77777777" w:rsidR="00122C8E" w:rsidRDefault="00122C8E" w:rsidP="00122C8E">
            <w:pPr>
              <w:pStyle w:val="3-"/>
            </w:pPr>
            <w:r>
              <w:tab/>
            </w:r>
            <w:r>
              <w:tab/>
              <w:t>LARGE_INTEGER begin;</w:t>
            </w:r>
          </w:p>
          <w:p w14:paraId="4690D699" w14:textId="77777777" w:rsidR="00122C8E" w:rsidRDefault="00122C8E" w:rsidP="00122C8E">
            <w:pPr>
              <w:pStyle w:val="3-"/>
            </w:pPr>
            <w:r>
              <w:tab/>
            </w:r>
            <w:r>
              <w:tab/>
              <w:t>QueryPerformanceCounter(&amp;begin);</w:t>
            </w:r>
          </w:p>
          <w:p w14:paraId="3D8588F1" w14:textId="77777777" w:rsidR="00122C8E" w:rsidRDefault="00122C8E" w:rsidP="00122C8E">
            <w:pPr>
              <w:pStyle w:val="3-"/>
            </w:pPr>
            <w:r>
              <w:lastRenderedPageBreak/>
              <w:tab/>
            </w:r>
            <w:r>
              <w:tab/>
              <w:t>static const int TEST_TIMES = 10000000;</w:t>
            </w:r>
          </w:p>
          <w:p w14:paraId="46E36BD4" w14:textId="77777777" w:rsidR="00122C8E" w:rsidRDefault="00122C8E" w:rsidP="00122C8E">
            <w:pPr>
              <w:pStyle w:val="3-"/>
            </w:pPr>
            <w:r>
              <w:tab/>
            </w:r>
            <w:r>
              <w:tab/>
              <w:t>for (int i = 0; i &lt; TEST_TIMES; ++i)</w:t>
            </w:r>
          </w:p>
          <w:p w14:paraId="1DAC7B89" w14:textId="77777777" w:rsidR="00122C8E" w:rsidRDefault="00122C8E" w:rsidP="00122C8E">
            <w:pPr>
              <w:pStyle w:val="3-"/>
            </w:pPr>
            <w:r>
              <w:tab/>
            </w:r>
            <w:r>
              <w:tab/>
              <w:t>{</w:t>
            </w:r>
          </w:p>
          <w:p w14:paraId="7D0BF03C" w14:textId="77777777" w:rsidR="00122C8E" w:rsidRPr="00502D58" w:rsidRDefault="00122C8E" w:rsidP="00122C8E">
            <w:pPr>
              <w:pStyle w:val="3-"/>
              <w:rPr>
                <w:color w:val="FF0000"/>
              </w:rPr>
            </w:pPr>
            <w:r>
              <w:tab/>
            </w:r>
            <w:r>
              <w:tab/>
            </w:r>
            <w:r>
              <w:tab/>
            </w:r>
            <w:r w:rsidRPr="00502D58">
              <w:rPr>
                <w:color w:val="FF0000"/>
              </w:rPr>
              <w:t>while (InterlockedExchange(&amp;s_lock, 1) == 1){}</w:t>
            </w:r>
          </w:p>
          <w:p w14:paraId="4E0C3A36" w14:textId="77777777" w:rsidR="00122C8E" w:rsidRPr="00502D58" w:rsidRDefault="00122C8E" w:rsidP="00122C8E">
            <w:pPr>
              <w:pStyle w:val="3-"/>
              <w:rPr>
                <w:color w:val="FF0000"/>
              </w:rPr>
            </w:pPr>
            <w:r w:rsidRPr="00502D58">
              <w:rPr>
                <w:color w:val="FF0000"/>
              </w:rPr>
              <w:tab/>
            </w:r>
            <w:r w:rsidRPr="00502D58">
              <w:rPr>
                <w:color w:val="FF0000"/>
              </w:rPr>
              <w:tab/>
            </w:r>
            <w:r w:rsidRPr="00502D58">
              <w:rPr>
                <w:color w:val="FF0000"/>
              </w:rPr>
              <w:tab/>
              <w:t>InterlockedExchange(&amp;s_lock, 0);</w:t>
            </w:r>
          </w:p>
          <w:p w14:paraId="462212BE" w14:textId="77777777" w:rsidR="00122C8E" w:rsidRDefault="00122C8E" w:rsidP="00122C8E">
            <w:pPr>
              <w:pStyle w:val="3-"/>
            </w:pPr>
            <w:r>
              <w:tab/>
            </w:r>
            <w:r>
              <w:tab/>
              <w:t>}</w:t>
            </w:r>
          </w:p>
          <w:p w14:paraId="2435D6CC" w14:textId="77777777" w:rsidR="00122C8E" w:rsidRDefault="00122C8E" w:rsidP="00122C8E">
            <w:pPr>
              <w:pStyle w:val="3-"/>
            </w:pPr>
            <w:r>
              <w:tab/>
            </w:r>
            <w:r>
              <w:tab/>
              <w:t>LARGE_INTEGER end;</w:t>
            </w:r>
          </w:p>
          <w:p w14:paraId="407E066F" w14:textId="77777777" w:rsidR="00122C8E" w:rsidRDefault="00122C8E" w:rsidP="00122C8E">
            <w:pPr>
              <w:pStyle w:val="3-"/>
            </w:pPr>
            <w:r>
              <w:tab/>
            </w:r>
            <w:r>
              <w:tab/>
              <w:t>QueryPerformanceCounter(&amp;end);</w:t>
            </w:r>
          </w:p>
          <w:p w14:paraId="62E54625" w14:textId="77777777" w:rsidR="00C607FA" w:rsidRDefault="00122C8E" w:rsidP="00502D58">
            <w:pPr>
              <w:pStyle w:val="3-"/>
              <w:jc w:val="left"/>
            </w:pPr>
            <w:r>
              <w:tab/>
            </w:r>
            <w:r>
              <w:tab/>
              <w:t>float duration = static_cast&lt;float&gt;(static_cast&lt;double&gt;(end.QuadPart - begin.QuadPart)</w:t>
            </w:r>
          </w:p>
          <w:p w14:paraId="3DC99E40" w14:textId="13497B0D" w:rsidR="00122C8E" w:rsidRDefault="00C607FA" w:rsidP="00502D58">
            <w:pPr>
              <w:pStyle w:val="3-"/>
              <w:jc w:val="left"/>
            </w:pPr>
            <w:r>
              <w:tab/>
            </w:r>
            <w:r>
              <w:tab/>
            </w:r>
            <w:r>
              <w:tab/>
            </w:r>
            <w:r>
              <w:tab/>
            </w:r>
            <w:r>
              <w:tab/>
            </w:r>
            <w:r>
              <w:tab/>
            </w:r>
            <w:r>
              <w:tab/>
            </w:r>
            <w:r>
              <w:tab/>
            </w:r>
            <w:r>
              <w:tab/>
            </w:r>
            <w:r>
              <w:tab/>
            </w:r>
            <w:r>
              <w:tab/>
            </w:r>
            <w:r>
              <w:tab/>
            </w:r>
            <w:r w:rsidR="00122C8E">
              <w:t xml:space="preserve"> / static_cast&lt;double&gt;(freq.QuadPart));</w:t>
            </w:r>
          </w:p>
          <w:p w14:paraId="7AC8D37D" w14:textId="77777777" w:rsidR="00122C8E" w:rsidRDefault="00122C8E" w:rsidP="00122C8E">
            <w:pPr>
              <w:pStyle w:val="3-"/>
            </w:pPr>
            <w:r>
              <w:tab/>
            </w:r>
            <w:r>
              <w:tab/>
              <w:t>printf("Interlocked * %d = %.6f sec\n", TEST_TIMES, duration);</w:t>
            </w:r>
          </w:p>
          <w:p w14:paraId="0566653D" w14:textId="77777777" w:rsidR="00122C8E" w:rsidRDefault="00122C8E" w:rsidP="00122C8E">
            <w:pPr>
              <w:pStyle w:val="3-"/>
            </w:pPr>
            <w:r>
              <w:tab/>
              <w:t>}</w:t>
            </w:r>
          </w:p>
          <w:p w14:paraId="44468E55" w14:textId="77777777" w:rsidR="00122C8E" w:rsidRDefault="00122C8E" w:rsidP="00122C8E">
            <w:pPr>
              <w:pStyle w:val="3-"/>
            </w:pPr>
          </w:p>
          <w:p w14:paraId="61CF1D0E" w14:textId="77777777" w:rsidR="00122C8E" w:rsidRDefault="00122C8E" w:rsidP="00122C8E">
            <w:pPr>
              <w:pStyle w:val="3-"/>
            </w:pPr>
            <w:r>
              <w:tab/>
              <w:t>return EXIT_SUCCESS;</w:t>
            </w:r>
          </w:p>
          <w:p w14:paraId="23FC1BBE" w14:textId="1092F2E9" w:rsidR="00590471" w:rsidRPr="00DE3BF2" w:rsidRDefault="00122C8E" w:rsidP="00122C8E">
            <w:pPr>
              <w:pStyle w:val="3-"/>
            </w:pPr>
            <w:r>
              <w:t>}</w:t>
            </w:r>
          </w:p>
        </w:tc>
      </w:tr>
    </w:tbl>
    <w:p w14:paraId="1D96B6FE"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4EACBB04" w14:textId="77777777" w:rsidTr="00A42DD8">
        <w:tc>
          <w:tcPr>
            <w:tcW w:w="8494" w:type="dxa"/>
          </w:tcPr>
          <w:p w14:paraId="01AD0DE5" w14:textId="77777777" w:rsidR="00122C8E" w:rsidRPr="00502D58" w:rsidRDefault="00122C8E" w:rsidP="00122C8E">
            <w:pPr>
              <w:pStyle w:val="3-"/>
              <w:rPr>
                <w:color w:val="auto"/>
              </w:rPr>
            </w:pPr>
            <w:r w:rsidRPr="00502D58">
              <w:rPr>
                <w:rFonts w:hint="eastAsia"/>
                <w:color w:val="auto"/>
              </w:rPr>
              <w:t>- begin:太郎 -</w:t>
            </w:r>
          </w:p>
          <w:p w14:paraId="66FAC1CA" w14:textId="77777777" w:rsidR="00122C8E" w:rsidRPr="00502D58" w:rsidRDefault="00122C8E" w:rsidP="00122C8E">
            <w:pPr>
              <w:pStyle w:val="3-"/>
              <w:rPr>
                <w:color w:val="auto"/>
              </w:rPr>
            </w:pPr>
            <w:r w:rsidRPr="00502D58">
              <w:rPr>
                <w:rFonts w:hint="eastAsia"/>
                <w:color w:val="auto"/>
              </w:rPr>
              <w:t>太郎: [BEFORE] commonData=0, tlsData=0</w:t>
            </w:r>
          </w:p>
          <w:p w14:paraId="3CE93F2E" w14:textId="77777777" w:rsidR="00122C8E" w:rsidRPr="00502D58" w:rsidRDefault="00122C8E" w:rsidP="00122C8E">
            <w:pPr>
              <w:pStyle w:val="3-"/>
              <w:rPr>
                <w:color w:val="auto"/>
              </w:rPr>
            </w:pPr>
            <w:r w:rsidRPr="00502D58">
              <w:rPr>
                <w:rFonts w:hint="eastAsia"/>
                <w:color w:val="auto"/>
              </w:rPr>
              <w:t>- begin:次郎 -</w:t>
            </w:r>
          </w:p>
          <w:p w14:paraId="5B299C4E" w14:textId="77777777" w:rsidR="00122C8E" w:rsidRPr="00502D58" w:rsidRDefault="00122C8E" w:rsidP="00122C8E">
            <w:pPr>
              <w:pStyle w:val="3-"/>
              <w:rPr>
                <w:color w:val="auto"/>
              </w:rPr>
            </w:pPr>
            <w:r w:rsidRPr="00502D58">
              <w:rPr>
                <w:rFonts w:hint="eastAsia"/>
                <w:color w:val="auto"/>
              </w:rPr>
              <w:t>- begin:三郎 -</w:t>
            </w:r>
          </w:p>
          <w:p w14:paraId="665E38F2" w14:textId="77777777" w:rsidR="00122C8E" w:rsidRPr="00502D58" w:rsidRDefault="00122C8E" w:rsidP="00122C8E">
            <w:pPr>
              <w:pStyle w:val="3-"/>
              <w:rPr>
                <w:color w:val="auto"/>
              </w:rPr>
            </w:pPr>
            <w:r w:rsidRPr="00502D58">
              <w:rPr>
                <w:rFonts w:hint="eastAsia"/>
                <w:color w:val="auto"/>
              </w:rPr>
              <w:t>太郎: [AFTER]  commonData=1, tlsData=1</w:t>
            </w:r>
          </w:p>
          <w:p w14:paraId="47BB893C" w14:textId="77777777" w:rsidR="00122C8E" w:rsidRPr="00122C8E" w:rsidRDefault="00122C8E" w:rsidP="00122C8E">
            <w:pPr>
              <w:pStyle w:val="3-"/>
              <w:rPr>
                <w:color w:val="auto"/>
              </w:rPr>
            </w:pPr>
            <w:r w:rsidRPr="00122C8E">
              <w:rPr>
                <w:rFonts w:hint="eastAsia"/>
                <w:color w:val="auto"/>
              </w:rPr>
              <w:t>次郎: [BEFORE] commonData=1, tlsData=0</w:t>
            </w:r>
          </w:p>
          <w:p w14:paraId="008C9D2A" w14:textId="77777777" w:rsidR="00122C8E" w:rsidRPr="00122C8E" w:rsidRDefault="00122C8E" w:rsidP="00122C8E">
            <w:pPr>
              <w:pStyle w:val="3-"/>
              <w:rPr>
                <w:color w:val="auto"/>
              </w:rPr>
            </w:pPr>
            <w:r w:rsidRPr="00122C8E">
              <w:rPr>
                <w:rFonts w:hint="eastAsia"/>
                <w:color w:val="auto"/>
              </w:rPr>
              <w:t>次郎: [AFTER]  commonData=2, tlsData=1</w:t>
            </w:r>
          </w:p>
          <w:p w14:paraId="2D7609FC" w14:textId="77777777" w:rsidR="00122C8E" w:rsidRPr="00122C8E" w:rsidRDefault="00122C8E" w:rsidP="00122C8E">
            <w:pPr>
              <w:pStyle w:val="3-"/>
              <w:rPr>
                <w:color w:val="auto"/>
              </w:rPr>
            </w:pPr>
            <w:r w:rsidRPr="00122C8E">
              <w:rPr>
                <w:rFonts w:hint="eastAsia"/>
                <w:color w:val="auto"/>
              </w:rPr>
              <w:t>三郎: [BEFORE] commonData=2, tlsData=0</w:t>
            </w:r>
          </w:p>
          <w:p w14:paraId="2469C518" w14:textId="77777777" w:rsidR="00122C8E" w:rsidRPr="00122C8E" w:rsidRDefault="00122C8E" w:rsidP="00122C8E">
            <w:pPr>
              <w:pStyle w:val="3-"/>
              <w:rPr>
                <w:color w:val="auto"/>
              </w:rPr>
            </w:pPr>
            <w:r w:rsidRPr="00122C8E">
              <w:rPr>
                <w:rFonts w:hint="eastAsia"/>
                <w:color w:val="auto"/>
              </w:rPr>
              <w:t>三郎: [AFTER]  commonData=3, tlsData=1</w:t>
            </w:r>
          </w:p>
          <w:p w14:paraId="08BADFB5" w14:textId="77777777" w:rsidR="00122C8E" w:rsidRPr="00122C8E" w:rsidRDefault="00122C8E" w:rsidP="00122C8E">
            <w:pPr>
              <w:pStyle w:val="3-"/>
              <w:rPr>
                <w:color w:val="auto"/>
              </w:rPr>
            </w:pPr>
            <w:r w:rsidRPr="00122C8E">
              <w:rPr>
                <w:rFonts w:hint="eastAsia"/>
                <w:color w:val="auto"/>
              </w:rPr>
              <w:t>太郎: [BEFORE] commonData=3, tlsData=1</w:t>
            </w:r>
          </w:p>
          <w:p w14:paraId="0424E482" w14:textId="77777777" w:rsidR="00122C8E" w:rsidRPr="00122C8E" w:rsidRDefault="00122C8E" w:rsidP="00122C8E">
            <w:pPr>
              <w:pStyle w:val="3-"/>
              <w:rPr>
                <w:color w:val="auto"/>
              </w:rPr>
            </w:pPr>
            <w:r w:rsidRPr="00122C8E">
              <w:rPr>
                <w:rFonts w:hint="eastAsia"/>
                <w:color w:val="auto"/>
              </w:rPr>
              <w:t>太郎: [AFTER]  commonData=4, tlsData=2</w:t>
            </w:r>
          </w:p>
          <w:p w14:paraId="165EFE79" w14:textId="77777777" w:rsidR="00122C8E" w:rsidRPr="00122C8E" w:rsidRDefault="00122C8E" w:rsidP="00122C8E">
            <w:pPr>
              <w:pStyle w:val="3-"/>
              <w:rPr>
                <w:color w:val="auto"/>
              </w:rPr>
            </w:pPr>
            <w:r w:rsidRPr="00122C8E">
              <w:rPr>
                <w:rFonts w:hint="eastAsia"/>
                <w:color w:val="auto"/>
              </w:rPr>
              <w:t>次郎: [BEFORE] commonData=4, tlsData=1</w:t>
            </w:r>
          </w:p>
          <w:p w14:paraId="55551C5E" w14:textId="77777777" w:rsidR="00122C8E" w:rsidRPr="00122C8E" w:rsidRDefault="00122C8E" w:rsidP="00122C8E">
            <w:pPr>
              <w:pStyle w:val="3-"/>
              <w:rPr>
                <w:color w:val="auto"/>
              </w:rPr>
            </w:pPr>
            <w:r w:rsidRPr="00122C8E">
              <w:rPr>
                <w:rFonts w:hint="eastAsia"/>
                <w:color w:val="auto"/>
              </w:rPr>
              <w:t>次郎: [AFTER]  commonData=5, tlsData=2</w:t>
            </w:r>
          </w:p>
          <w:p w14:paraId="3D2E3161" w14:textId="77777777" w:rsidR="00122C8E" w:rsidRPr="00122C8E" w:rsidRDefault="00122C8E" w:rsidP="00122C8E">
            <w:pPr>
              <w:pStyle w:val="3-"/>
              <w:rPr>
                <w:color w:val="auto"/>
              </w:rPr>
            </w:pPr>
            <w:r w:rsidRPr="00122C8E">
              <w:rPr>
                <w:rFonts w:hint="eastAsia"/>
                <w:color w:val="auto"/>
              </w:rPr>
              <w:t>太郎: [BEFORE] commonData=5, tlsData=2</w:t>
            </w:r>
          </w:p>
          <w:p w14:paraId="302935B3" w14:textId="77777777" w:rsidR="00122C8E" w:rsidRPr="00122C8E" w:rsidRDefault="00122C8E" w:rsidP="00122C8E">
            <w:pPr>
              <w:pStyle w:val="3-"/>
              <w:rPr>
                <w:color w:val="auto"/>
              </w:rPr>
            </w:pPr>
            <w:r w:rsidRPr="00122C8E">
              <w:rPr>
                <w:rFonts w:hint="eastAsia"/>
                <w:color w:val="auto"/>
              </w:rPr>
              <w:t>太郎: [AFTER]  commonData=6, tlsData=3</w:t>
            </w:r>
          </w:p>
          <w:p w14:paraId="37FDD73D" w14:textId="77777777" w:rsidR="00122C8E" w:rsidRPr="00122C8E" w:rsidRDefault="00122C8E" w:rsidP="00122C8E">
            <w:pPr>
              <w:pStyle w:val="3-"/>
              <w:rPr>
                <w:color w:val="auto"/>
              </w:rPr>
            </w:pPr>
            <w:r w:rsidRPr="00122C8E">
              <w:rPr>
                <w:rFonts w:hint="eastAsia"/>
                <w:color w:val="auto"/>
              </w:rPr>
              <w:t>次郎: [BEFORE] commonData=6, tlsData=2</w:t>
            </w:r>
          </w:p>
          <w:p w14:paraId="20371661" w14:textId="77777777" w:rsidR="00122C8E" w:rsidRPr="00122C8E" w:rsidRDefault="00122C8E" w:rsidP="00122C8E">
            <w:pPr>
              <w:pStyle w:val="3-"/>
              <w:rPr>
                <w:color w:val="auto"/>
              </w:rPr>
            </w:pPr>
            <w:r w:rsidRPr="00122C8E">
              <w:rPr>
                <w:rFonts w:hint="eastAsia"/>
                <w:color w:val="auto"/>
              </w:rPr>
              <w:t>- end:太郎 -</w:t>
            </w:r>
          </w:p>
          <w:p w14:paraId="7C624B32" w14:textId="77777777" w:rsidR="00122C8E" w:rsidRPr="00122C8E" w:rsidRDefault="00122C8E" w:rsidP="00122C8E">
            <w:pPr>
              <w:pStyle w:val="3-"/>
              <w:rPr>
                <w:color w:val="auto"/>
              </w:rPr>
            </w:pPr>
            <w:r w:rsidRPr="00122C8E">
              <w:rPr>
                <w:rFonts w:hint="eastAsia"/>
                <w:color w:val="auto"/>
              </w:rPr>
              <w:t>次郎: [AFTER]  commonData=7, tlsData=3</w:t>
            </w:r>
          </w:p>
          <w:p w14:paraId="61EBB3B3" w14:textId="77777777" w:rsidR="00122C8E" w:rsidRPr="00122C8E" w:rsidRDefault="00122C8E" w:rsidP="00122C8E">
            <w:pPr>
              <w:pStyle w:val="3-"/>
              <w:rPr>
                <w:color w:val="auto"/>
              </w:rPr>
            </w:pPr>
            <w:r w:rsidRPr="00122C8E">
              <w:rPr>
                <w:rFonts w:hint="eastAsia"/>
                <w:color w:val="auto"/>
              </w:rPr>
              <w:t>- end:次郎 -</w:t>
            </w:r>
          </w:p>
          <w:p w14:paraId="2A59C1A8" w14:textId="77777777" w:rsidR="00122C8E" w:rsidRPr="00122C8E" w:rsidRDefault="00122C8E" w:rsidP="00122C8E">
            <w:pPr>
              <w:pStyle w:val="3-"/>
              <w:rPr>
                <w:color w:val="auto"/>
              </w:rPr>
            </w:pPr>
            <w:r w:rsidRPr="00122C8E">
              <w:rPr>
                <w:rFonts w:hint="eastAsia"/>
                <w:color w:val="auto"/>
              </w:rPr>
              <w:t>三郎: [BEFORE] commonData=7, tlsData=1</w:t>
            </w:r>
          </w:p>
          <w:p w14:paraId="50670586" w14:textId="77777777" w:rsidR="00122C8E" w:rsidRPr="00122C8E" w:rsidRDefault="00122C8E" w:rsidP="00122C8E">
            <w:pPr>
              <w:pStyle w:val="3-"/>
              <w:rPr>
                <w:color w:val="auto"/>
              </w:rPr>
            </w:pPr>
            <w:r w:rsidRPr="00122C8E">
              <w:rPr>
                <w:rFonts w:hint="eastAsia"/>
                <w:color w:val="auto"/>
              </w:rPr>
              <w:t>三郎: [AFTER]  commonData=8, tlsData=2</w:t>
            </w:r>
          </w:p>
          <w:p w14:paraId="1B4BC810" w14:textId="77777777" w:rsidR="00122C8E" w:rsidRPr="00122C8E" w:rsidRDefault="00122C8E" w:rsidP="00122C8E">
            <w:pPr>
              <w:pStyle w:val="3-"/>
              <w:rPr>
                <w:color w:val="auto"/>
              </w:rPr>
            </w:pPr>
            <w:r w:rsidRPr="00122C8E">
              <w:rPr>
                <w:rFonts w:hint="eastAsia"/>
                <w:color w:val="auto"/>
              </w:rPr>
              <w:t>三郎: [BEFORE] commonData=8, tlsData=2</w:t>
            </w:r>
          </w:p>
          <w:p w14:paraId="4546D43F" w14:textId="7B585F43" w:rsidR="00122C8E" w:rsidRPr="00122C8E" w:rsidRDefault="00122C8E" w:rsidP="00122C8E">
            <w:pPr>
              <w:pStyle w:val="3-"/>
              <w:rPr>
                <w:color w:val="auto"/>
              </w:rPr>
            </w:pPr>
            <w:r w:rsidRPr="00122C8E">
              <w:rPr>
                <w:rFonts w:hint="eastAsia"/>
                <w:color w:val="auto"/>
              </w:rPr>
              <w:t>三郎: [AFTER]  commonData=</w:t>
            </w:r>
            <w:r w:rsidRPr="00502D58">
              <w:rPr>
                <w:rFonts w:hint="eastAsia"/>
                <w:color w:val="FF0000"/>
              </w:rPr>
              <w:t>9</w:t>
            </w:r>
            <w:r w:rsidRPr="00122C8E">
              <w:rPr>
                <w:rFonts w:hint="eastAsia"/>
                <w:color w:val="auto"/>
              </w:rPr>
              <w:t>, tlsData=3</w:t>
            </w:r>
            <w:r w:rsidR="00502D58">
              <w:rPr>
                <w:color w:val="auto"/>
              </w:rPr>
              <w:tab/>
            </w:r>
            <w:r w:rsidR="00502D58" w:rsidRPr="00146B14">
              <w:rPr>
                <w:color w:val="FF0000"/>
              </w:rPr>
              <w:t>←</w:t>
            </w:r>
            <w:r w:rsidR="00502D58">
              <w:rPr>
                <w:color w:val="FF0000"/>
              </w:rPr>
              <w:t>全て正常にロックされたので、</w:t>
            </w:r>
            <w:r w:rsidR="00502D58">
              <w:rPr>
                <w:rFonts w:hint="eastAsia"/>
                <w:color w:val="FF0000"/>
              </w:rPr>
              <w:t>正しい</w:t>
            </w:r>
            <w:r w:rsidR="00502D58">
              <w:rPr>
                <w:color w:val="FF0000"/>
              </w:rPr>
              <w:t>処理結果になっている</w:t>
            </w:r>
          </w:p>
          <w:p w14:paraId="494944D6" w14:textId="77777777" w:rsidR="00122C8E" w:rsidRPr="00122C8E" w:rsidRDefault="00122C8E" w:rsidP="00122C8E">
            <w:pPr>
              <w:pStyle w:val="3-"/>
              <w:rPr>
                <w:color w:val="auto"/>
              </w:rPr>
            </w:pPr>
            <w:r w:rsidRPr="00122C8E">
              <w:rPr>
                <w:rFonts w:hint="eastAsia"/>
                <w:color w:val="auto"/>
              </w:rPr>
              <w:t>- end:三郎 -</w:t>
            </w:r>
          </w:p>
          <w:p w14:paraId="39F6DDEE" w14:textId="467DCC18" w:rsidR="00590471" w:rsidRPr="00DD51B6" w:rsidRDefault="00122C8E" w:rsidP="00122C8E">
            <w:pPr>
              <w:pStyle w:val="3-"/>
            </w:pPr>
            <w:r w:rsidRPr="00122C8E">
              <w:rPr>
                <w:color w:val="auto"/>
              </w:rPr>
              <w:t xml:space="preserve">Interlocked * 10000000 = </w:t>
            </w:r>
            <w:r w:rsidRPr="00502D58">
              <w:rPr>
                <w:color w:val="FF0000"/>
              </w:rPr>
              <w:t>0.127556 sec</w:t>
            </w:r>
            <w:r w:rsidR="00502D58">
              <w:rPr>
                <w:color w:val="FF0000"/>
              </w:rPr>
              <w:tab/>
              <w:t>←</w:t>
            </w:r>
            <w:r w:rsidR="009518EA">
              <w:rPr>
                <w:rFonts w:hint="eastAsia"/>
                <w:color w:val="FF0000"/>
              </w:rPr>
              <w:t>1千万回ループによる処理時間計測</w:t>
            </w:r>
          </w:p>
        </w:tc>
      </w:tr>
    </w:tbl>
    <w:p w14:paraId="538F7433" w14:textId="0C1EEE32" w:rsidR="00590471" w:rsidRDefault="00590471" w:rsidP="00590471">
      <w:pPr>
        <w:pStyle w:val="3"/>
      </w:pPr>
      <w:bookmarkStart w:id="115" w:name="_Toc379778025"/>
      <w:r>
        <w:rPr>
          <w:rFonts w:hint="eastAsia"/>
        </w:rPr>
        <w:t>C++11</w:t>
      </w:r>
      <w:r>
        <w:rPr>
          <w:rFonts w:hint="eastAsia"/>
        </w:rPr>
        <w:t>版</w:t>
      </w:r>
      <w:r w:rsidR="00122C8E">
        <w:rPr>
          <w:rFonts w:hint="eastAsia"/>
        </w:rPr>
        <w:t>：アトミック操作</w:t>
      </w:r>
      <w:bookmarkEnd w:id="115"/>
      <w:r w:rsidR="00DF5076">
        <w:fldChar w:fldCharType="begin"/>
      </w:r>
      <w:r w:rsidR="00DF5076">
        <w:instrText xml:space="preserve"> XE "</w:instrText>
      </w:r>
      <w:r w:rsidR="00DF5076">
        <w:rPr>
          <w:rFonts w:hint="eastAsia"/>
        </w:rPr>
        <w:instrText>アトミック操作</w:instrText>
      </w:r>
      <w:r w:rsidR="00DF5076">
        <w:rPr>
          <w:rFonts w:hint="eastAsia"/>
        </w:rPr>
        <w:instrText>:C++11</w:instrText>
      </w:r>
      <w:r w:rsidR="00DF5076">
        <w:rPr>
          <w:rFonts w:hint="eastAsia"/>
        </w:rPr>
        <w:instrText>版</w:instrText>
      </w:r>
      <w:r w:rsidR="00DF5076">
        <w:instrText>" \y “</w:instrText>
      </w:r>
      <w:r w:rsidR="00DF5076">
        <w:rPr>
          <w:rFonts w:hint="eastAsia"/>
        </w:rPr>
        <w:instrText>あとみっくそうさ</w:instrText>
      </w:r>
      <w:r w:rsidR="00DF5076">
        <w:rPr>
          <w:rFonts w:hint="eastAsia"/>
        </w:rPr>
        <w:instrText>:C++11</w:instrText>
      </w:r>
      <w:r w:rsidR="00DF5076">
        <w:rPr>
          <w:rFonts w:hint="eastAsia"/>
        </w:rPr>
        <w:instrText>ばん</w:instrText>
      </w:r>
      <w:r w:rsidR="00DF5076">
        <w:instrText xml:space="preserve">” </w:instrText>
      </w:r>
      <w:r w:rsidR="00DF5076">
        <w:fldChar w:fldCharType="end"/>
      </w:r>
    </w:p>
    <w:p w14:paraId="29C0D0B1" w14:textId="77777777" w:rsidR="000B1780" w:rsidRDefault="005460BA" w:rsidP="00590471">
      <w:pPr>
        <w:pStyle w:val="aa"/>
        <w:ind w:left="447" w:firstLine="283"/>
      </w:pPr>
      <w:r>
        <w:t>C++11</w:t>
      </w:r>
      <w:r>
        <w:t>にはアトミック操作のテンプレートクラスが用意されている。</w:t>
      </w:r>
    </w:p>
    <w:p w14:paraId="4169AA02" w14:textId="7098140D" w:rsidR="00590471" w:rsidRDefault="000B1780" w:rsidP="00590471">
      <w:pPr>
        <w:pStyle w:val="aa"/>
        <w:ind w:left="447" w:firstLine="283"/>
      </w:pPr>
      <w:r>
        <w:rPr>
          <w:rFonts w:hint="eastAsia"/>
        </w:rPr>
        <w:t>Win32API</w:t>
      </w:r>
      <w:r>
        <w:rPr>
          <w:rFonts w:hint="eastAsia"/>
        </w:rPr>
        <w:t>版のインターロック操作に比べると、データ型の制約が</w:t>
      </w:r>
      <w:r w:rsidR="00242394">
        <w:rPr>
          <w:rFonts w:hint="eastAsia"/>
        </w:rPr>
        <w:t>少ない</w:t>
      </w:r>
      <w:r>
        <w:rPr>
          <w:rFonts w:hint="eastAsia"/>
        </w:rPr>
        <w:t>ことや、サポートされている操作（演算）が多い点などが特徴。</w:t>
      </w:r>
    </w:p>
    <w:p w14:paraId="27CDA438" w14:textId="6ECFF96C" w:rsidR="005460BA" w:rsidRDefault="005460BA" w:rsidP="005460BA">
      <w:pPr>
        <w:pStyle w:val="aa"/>
        <w:keepNext/>
        <w:widowControl/>
        <w:spacing w:beforeLines="50" w:before="180"/>
        <w:ind w:leftChars="203" w:left="447" w:hangingChars="10" w:hanging="21"/>
      </w:pPr>
      <w:r>
        <w:t>C++11</w:t>
      </w:r>
      <w:r>
        <w:rPr>
          <w:rFonts w:hint="eastAsia"/>
        </w:rPr>
        <w:t>版</w:t>
      </w:r>
      <w:r>
        <w:t>アトミック操作</w:t>
      </w:r>
      <w:r w:rsidR="00976D1A">
        <w:rPr>
          <w:rFonts w:hint="eastAsia"/>
        </w:rPr>
        <w:t>によるロック制御</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2FF8CC1F" w14:textId="77777777" w:rsidTr="00A42DD8">
        <w:tc>
          <w:tcPr>
            <w:tcW w:w="8494" w:type="dxa"/>
          </w:tcPr>
          <w:p w14:paraId="725C77D9" w14:textId="77777777" w:rsidR="00242394" w:rsidRDefault="00242394" w:rsidP="00242394">
            <w:pPr>
              <w:pStyle w:val="3-"/>
            </w:pPr>
            <w:r>
              <w:t>#include &lt;stdio.h&gt;</w:t>
            </w:r>
          </w:p>
          <w:p w14:paraId="606EBE62" w14:textId="77777777" w:rsidR="00242394" w:rsidRDefault="00242394" w:rsidP="00242394">
            <w:pPr>
              <w:pStyle w:val="3-"/>
            </w:pPr>
            <w:r>
              <w:t>#include &lt;stdlib.h&gt;</w:t>
            </w:r>
          </w:p>
          <w:p w14:paraId="138AADDD" w14:textId="77777777" w:rsidR="00242394" w:rsidRDefault="00242394" w:rsidP="00242394">
            <w:pPr>
              <w:pStyle w:val="3-"/>
            </w:pPr>
          </w:p>
          <w:p w14:paraId="4A3CBF37" w14:textId="77777777" w:rsidR="00242394" w:rsidRDefault="00242394" w:rsidP="00242394">
            <w:pPr>
              <w:pStyle w:val="3-"/>
            </w:pPr>
            <w:r>
              <w:t>#include &lt;thread&gt;</w:t>
            </w:r>
          </w:p>
          <w:p w14:paraId="17808935" w14:textId="77777777" w:rsidR="00242394" w:rsidRPr="00502D58" w:rsidRDefault="00242394" w:rsidP="00242394">
            <w:pPr>
              <w:pStyle w:val="3-"/>
              <w:rPr>
                <w:color w:val="FF0000"/>
              </w:rPr>
            </w:pPr>
            <w:r w:rsidRPr="00502D58">
              <w:rPr>
                <w:color w:val="FF0000"/>
              </w:rPr>
              <w:t>#include &lt;atomic&gt;</w:t>
            </w:r>
          </w:p>
          <w:p w14:paraId="391C8322" w14:textId="77777777" w:rsidR="00242394" w:rsidRDefault="00242394" w:rsidP="00242394">
            <w:pPr>
              <w:pStyle w:val="3-"/>
            </w:pPr>
          </w:p>
          <w:p w14:paraId="0F01FDBC" w14:textId="77777777" w:rsidR="00502D58" w:rsidRDefault="00502D58" w:rsidP="00502D58">
            <w:pPr>
              <w:pStyle w:val="3-"/>
            </w:pPr>
            <w:r>
              <w:rPr>
                <w:rFonts w:hint="eastAsia"/>
              </w:rPr>
              <w:t>#include &lt;chrono&gt;</w:t>
            </w:r>
            <w:r>
              <w:t xml:space="preserve"> </w:t>
            </w:r>
            <w:r w:rsidRPr="00A81D77">
              <w:rPr>
                <w:rFonts w:hint="eastAsia"/>
                <w:color w:val="00B050"/>
              </w:rPr>
              <w:t>//時間計測用</w:t>
            </w:r>
          </w:p>
          <w:p w14:paraId="5A6FBF8E" w14:textId="77777777" w:rsidR="00502D58" w:rsidRPr="00A81D77" w:rsidRDefault="00502D58" w:rsidP="00502D58">
            <w:pPr>
              <w:pStyle w:val="3-"/>
              <w:rPr>
                <w:color w:val="00B050"/>
              </w:rPr>
            </w:pPr>
            <w:r w:rsidRPr="005A7C01">
              <w:rPr>
                <w:rFonts w:hint="eastAsia"/>
              </w:rPr>
              <w:t>#include &lt;random&gt;</w:t>
            </w:r>
            <w:r>
              <w:t xml:space="preserve"> </w:t>
            </w:r>
            <w:r w:rsidRPr="00A81D77">
              <w:rPr>
                <w:rFonts w:hint="eastAsia"/>
                <w:color w:val="00B050"/>
              </w:rPr>
              <w:t>//乱数生成用</w:t>
            </w:r>
          </w:p>
          <w:p w14:paraId="37F5D8A2" w14:textId="77777777" w:rsidR="00242394" w:rsidRPr="00502D58" w:rsidRDefault="00242394" w:rsidP="00242394">
            <w:pPr>
              <w:pStyle w:val="3-"/>
            </w:pPr>
          </w:p>
          <w:p w14:paraId="6D8498FD" w14:textId="77777777" w:rsidR="00242394" w:rsidRPr="00502D58" w:rsidRDefault="00242394" w:rsidP="00242394">
            <w:pPr>
              <w:pStyle w:val="3-"/>
              <w:rPr>
                <w:color w:val="00B050"/>
              </w:rPr>
            </w:pPr>
            <w:r w:rsidRPr="00502D58">
              <w:rPr>
                <w:rFonts w:hint="eastAsia"/>
                <w:color w:val="00B050"/>
              </w:rPr>
              <w:t>//アトミック操作用変数</w:t>
            </w:r>
          </w:p>
          <w:p w14:paraId="12EE0F75" w14:textId="77777777" w:rsidR="00242394" w:rsidRPr="00502D58" w:rsidRDefault="00242394" w:rsidP="00242394">
            <w:pPr>
              <w:pStyle w:val="3-"/>
              <w:rPr>
                <w:color w:val="FF0000"/>
              </w:rPr>
            </w:pPr>
            <w:r w:rsidRPr="00502D58">
              <w:rPr>
                <w:color w:val="FF0000"/>
              </w:rPr>
              <w:lastRenderedPageBreak/>
              <w:t>static std::atomic&lt;int&gt; s_lock = 0;</w:t>
            </w:r>
          </w:p>
          <w:p w14:paraId="51D3C48F" w14:textId="77777777" w:rsidR="00242394" w:rsidRDefault="00242394" w:rsidP="00242394">
            <w:pPr>
              <w:pStyle w:val="3-"/>
            </w:pPr>
          </w:p>
          <w:p w14:paraId="44287F9C" w14:textId="77777777" w:rsidR="00242394" w:rsidRPr="00502D58" w:rsidRDefault="00242394" w:rsidP="00242394">
            <w:pPr>
              <w:pStyle w:val="3-"/>
              <w:rPr>
                <w:color w:val="00B050"/>
              </w:rPr>
            </w:pPr>
            <w:r w:rsidRPr="00502D58">
              <w:rPr>
                <w:rFonts w:hint="eastAsia"/>
                <w:color w:val="00B050"/>
              </w:rPr>
              <w:t>//共有データ</w:t>
            </w:r>
          </w:p>
          <w:p w14:paraId="60B45F75" w14:textId="77777777" w:rsidR="00242394" w:rsidRDefault="00242394" w:rsidP="00242394">
            <w:pPr>
              <w:pStyle w:val="3-"/>
            </w:pPr>
            <w:r>
              <w:t>static int s_commonData = 0;</w:t>
            </w:r>
          </w:p>
          <w:p w14:paraId="02BEF8E7" w14:textId="77777777" w:rsidR="00242394" w:rsidRDefault="00242394" w:rsidP="00242394">
            <w:pPr>
              <w:pStyle w:val="3-"/>
            </w:pPr>
          </w:p>
          <w:p w14:paraId="735F70E2" w14:textId="77777777" w:rsidR="00242394" w:rsidRPr="00502D58" w:rsidRDefault="00242394" w:rsidP="00242394">
            <w:pPr>
              <w:pStyle w:val="3-"/>
              <w:rPr>
                <w:color w:val="00B050"/>
              </w:rPr>
            </w:pPr>
            <w:r w:rsidRPr="00502D58">
              <w:rPr>
                <w:rFonts w:hint="eastAsia"/>
                <w:color w:val="00B050"/>
              </w:rPr>
              <w:t>//スレッド固有データ</w:t>
            </w:r>
          </w:p>
          <w:p w14:paraId="2F7A8C6F" w14:textId="77777777" w:rsidR="00242394" w:rsidRDefault="00242394" w:rsidP="00242394">
            <w:pPr>
              <w:pStyle w:val="3-"/>
            </w:pPr>
            <w:r>
              <w:t>__declspec(thread) int s_tlsData = 0;</w:t>
            </w:r>
          </w:p>
          <w:p w14:paraId="0B6A5253" w14:textId="77777777" w:rsidR="00242394" w:rsidRPr="00502D58" w:rsidRDefault="00242394" w:rsidP="00242394">
            <w:pPr>
              <w:pStyle w:val="3-"/>
              <w:rPr>
                <w:color w:val="00B050"/>
              </w:rPr>
            </w:pPr>
            <w:r w:rsidRPr="00502D58">
              <w:rPr>
                <w:rFonts w:hint="eastAsia"/>
                <w:color w:val="00B050"/>
              </w:rPr>
              <w:t>//thread_local int s_tlsData = 0;//Visual C++ 2013 では thread_local キーワードが使えない</w:t>
            </w:r>
          </w:p>
          <w:p w14:paraId="08E4DF05" w14:textId="77777777" w:rsidR="00242394" w:rsidRDefault="00242394" w:rsidP="00242394">
            <w:pPr>
              <w:pStyle w:val="3-"/>
            </w:pPr>
          </w:p>
          <w:p w14:paraId="4F4C8461" w14:textId="77777777" w:rsidR="00242394" w:rsidRPr="00502D58" w:rsidRDefault="00242394" w:rsidP="00242394">
            <w:pPr>
              <w:pStyle w:val="3-"/>
              <w:rPr>
                <w:color w:val="00B050"/>
              </w:rPr>
            </w:pPr>
            <w:r w:rsidRPr="00502D58">
              <w:rPr>
                <w:rFonts w:hint="eastAsia"/>
                <w:color w:val="00B050"/>
              </w:rPr>
              <w:t>//スレッド</w:t>
            </w:r>
          </w:p>
          <w:p w14:paraId="457F549B" w14:textId="77777777" w:rsidR="00242394" w:rsidRDefault="00242394" w:rsidP="00242394">
            <w:pPr>
              <w:pStyle w:val="3-"/>
            </w:pPr>
            <w:r>
              <w:t>void threadFunc(const char* name)</w:t>
            </w:r>
          </w:p>
          <w:p w14:paraId="40DD9035" w14:textId="77777777" w:rsidR="00242394" w:rsidRDefault="00242394" w:rsidP="00242394">
            <w:pPr>
              <w:pStyle w:val="3-"/>
            </w:pPr>
            <w:r>
              <w:t>{</w:t>
            </w:r>
          </w:p>
          <w:p w14:paraId="0EF20930" w14:textId="77777777" w:rsidR="00242394" w:rsidRDefault="00242394" w:rsidP="00242394">
            <w:pPr>
              <w:pStyle w:val="3-"/>
            </w:pPr>
            <w:r>
              <w:rPr>
                <w:rFonts w:hint="eastAsia"/>
              </w:rPr>
              <w:tab/>
            </w:r>
            <w:r w:rsidRPr="00502D58">
              <w:rPr>
                <w:rFonts w:hint="eastAsia"/>
                <w:color w:val="00B050"/>
              </w:rPr>
              <w:t>//開始</w:t>
            </w:r>
          </w:p>
          <w:p w14:paraId="7657384C" w14:textId="77777777" w:rsidR="00242394" w:rsidRDefault="00242394" w:rsidP="00242394">
            <w:pPr>
              <w:pStyle w:val="3-"/>
            </w:pPr>
            <w:r>
              <w:tab/>
              <w:t>printf("- begin:%s -\n", name);</w:t>
            </w:r>
          </w:p>
          <w:p w14:paraId="0B17AEDA" w14:textId="77777777" w:rsidR="00242394" w:rsidRDefault="00242394" w:rsidP="00242394">
            <w:pPr>
              <w:pStyle w:val="3-"/>
            </w:pPr>
            <w:r>
              <w:tab/>
              <w:t>fflush(stdout);</w:t>
            </w:r>
          </w:p>
          <w:p w14:paraId="303CC07C" w14:textId="77777777" w:rsidR="00502D58" w:rsidRDefault="00502D58" w:rsidP="00502D58">
            <w:pPr>
              <w:pStyle w:val="3-"/>
            </w:pPr>
          </w:p>
          <w:p w14:paraId="25B13076" w14:textId="77777777" w:rsidR="00502D58" w:rsidRPr="00A81D77" w:rsidRDefault="00502D58" w:rsidP="00502D58">
            <w:pPr>
              <w:pStyle w:val="3-"/>
              <w:rPr>
                <w:color w:val="00B050"/>
              </w:rPr>
            </w:pPr>
            <w:r>
              <w:rPr>
                <w:rFonts w:hint="eastAsia"/>
              </w:rPr>
              <w:tab/>
            </w:r>
            <w:r w:rsidRPr="00A81D77">
              <w:rPr>
                <w:rFonts w:hint="eastAsia"/>
                <w:color w:val="00B050"/>
              </w:rPr>
              <w:t>//乱数</w:t>
            </w:r>
          </w:p>
          <w:p w14:paraId="199CE96C" w14:textId="77777777" w:rsidR="00502D58" w:rsidRDefault="00502D58" w:rsidP="00502D58">
            <w:pPr>
              <w:pStyle w:val="3-"/>
            </w:pPr>
            <w:r>
              <w:tab/>
              <w:t>std::random_device seed_gen;</w:t>
            </w:r>
          </w:p>
          <w:p w14:paraId="33B3A3CF" w14:textId="77777777" w:rsidR="00502D58" w:rsidRDefault="00502D58" w:rsidP="00502D58">
            <w:pPr>
              <w:pStyle w:val="3-"/>
            </w:pPr>
            <w:r>
              <w:tab/>
              <w:t>std::mt19937 rnd(seed_gen());</w:t>
            </w:r>
          </w:p>
          <w:p w14:paraId="0DA0124C" w14:textId="77777777" w:rsidR="00502D58" w:rsidRDefault="00502D58" w:rsidP="00502D58">
            <w:pPr>
              <w:pStyle w:val="3-"/>
            </w:pPr>
            <w:r>
              <w:tab/>
              <w:t>std::uniform_int_distribution&lt;int&gt; sleep_time(0, 4);</w:t>
            </w:r>
          </w:p>
          <w:p w14:paraId="269BA2C2" w14:textId="77777777" w:rsidR="00242394" w:rsidRPr="00502D58" w:rsidRDefault="00242394" w:rsidP="00242394">
            <w:pPr>
              <w:pStyle w:val="3-"/>
            </w:pPr>
          </w:p>
          <w:p w14:paraId="3BBFC3D8" w14:textId="77777777" w:rsidR="00242394" w:rsidRDefault="00242394" w:rsidP="00242394">
            <w:pPr>
              <w:pStyle w:val="3-"/>
            </w:pPr>
            <w:r>
              <w:rPr>
                <w:rFonts w:hint="eastAsia"/>
              </w:rPr>
              <w:tab/>
            </w:r>
            <w:r w:rsidRPr="00502D58">
              <w:rPr>
                <w:rFonts w:hint="eastAsia"/>
                <w:color w:val="00B050"/>
              </w:rPr>
              <w:t>//処理</w:t>
            </w:r>
          </w:p>
          <w:p w14:paraId="46C9075E" w14:textId="77777777" w:rsidR="00242394" w:rsidRDefault="00242394" w:rsidP="00242394">
            <w:pPr>
              <w:pStyle w:val="3-"/>
            </w:pPr>
            <w:r>
              <w:tab/>
              <w:t>for (int i = 0; i &lt; 3; ++i)</w:t>
            </w:r>
          </w:p>
          <w:p w14:paraId="292C6915" w14:textId="77777777" w:rsidR="00242394" w:rsidRDefault="00242394" w:rsidP="00242394">
            <w:pPr>
              <w:pStyle w:val="3-"/>
            </w:pPr>
            <w:r>
              <w:tab/>
              <w:t>{</w:t>
            </w:r>
          </w:p>
          <w:p w14:paraId="27C80C7E" w14:textId="77777777" w:rsidR="00242394" w:rsidRDefault="00242394" w:rsidP="00242394">
            <w:pPr>
              <w:pStyle w:val="3-"/>
            </w:pPr>
            <w:r>
              <w:rPr>
                <w:rFonts w:hint="eastAsia"/>
              </w:rPr>
              <w:tab/>
            </w:r>
            <w:r>
              <w:rPr>
                <w:rFonts w:hint="eastAsia"/>
              </w:rPr>
              <w:tab/>
            </w:r>
            <w:r w:rsidRPr="00502D58">
              <w:rPr>
                <w:rFonts w:hint="eastAsia"/>
                <w:color w:val="00B050"/>
              </w:rPr>
              <w:t>//アトミック操作でロック取得待ち</w:t>
            </w:r>
          </w:p>
          <w:p w14:paraId="40940AA6" w14:textId="77777777" w:rsidR="00242394" w:rsidRPr="00502D58" w:rsidRDefault="00242394" w:rsidP="00242394">
            <w:pPr>
              <w:pStyle w:val="3-"/>
              <w:rPr>
                <w:color w:val="FF0000"/>
              </w:rPr>
            </w:pPr>
            <w:r>
              <w:tab/>
            </w:r>
            <w:r>
              <w:tab/>
            </w:r>
            <w:r w:rsidRPr="00502D58">
              <w:rPr>
                <w:color w:val="FF0000"/>
              </w:rPr>
              <w:t>while (s_lock.exchange(1) == 1){}</w:t>
            </w:r>
          </w:p>
          <w:p w14:paraId="0A696A15" w14:textId="77777777" w:rsidR="00242394" w:rsidRDefault="00242394" w:rsidP="00242394">
            <w:pPr>
              <w:pStyle w:val="3-"/>
            </w:pPr>
            <w:r>
              <w:tab/>
            </w:r>
            <w:r>
              <w:tab/>
            </w:r>
          </w:p>
          <w:p w14:paraId="09177110"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//データ表示（前）</w:t>
            </w:r>
          </w:p>
          <w:p w14:paraId="63592696" w14:textId="77777777" w:rsidR="00242394" w:rsidRDefault="00242394" w:rsidP="00242394">
            <w:pPr>
              <w:pStyle w:val="3-"/>
            </w:pPr>
            <w:r>
              <w:tab/>
            </w:r>
            <w:r>
              <w:tab/>
              <w:t>printf("%s: [BEFORE] commonData=%d, tlsData=%d\n", name, s_commonData, s_tlsData);</w:t>
            </w:r>
          </w:p>
          <w:p w14:paraId="6E2A3609" w14:textId="77777777" w:rsidR="00242394" w:rsidRDefault="00242394" w:rsidP="00242394">
            <w:pPr>
              <w:pStyle w:val="3-"/>
            </w:pPr>
            <w:r>
              <w:tab/>
            </w:r>
            <w:r>
              <w:tab/>
              <w:t>fflush(stdout);</w:t>
            </w:r>
          </w:p>
          <w:p w14:paraId="6467E689" w14:textId="77777777" w:rsidR="00242394" w:rsidRDefault="00242394" w:rsidP="00242394">
            <w:pPr>
              <w:pStyle w:val="3-"/>
            </w:pPr>
          </w:p>
          <w:p w14:paraId="01040BF0" w14:textId="77777777" w:rsidR="00242394" w:rsidRDefault="00242394" w:rsidP="00242394">
            <w:pPr>
              <w:pStyle w:val="3-"/>
            </w:pPr>
            <w:r>
              <w:rPr>
                <w:rFonts w:hint="eastAsia"/>
              </w:rPr>
              <w:tab/>
            </w:r>
            <w:r>
              <w:rPr>
                <w:rFonts w:hint="eastAsia"/>
              </w:rPr>
              <w:tab/>
            </w:r>
            <w:r w:rsidRPr="00502D58">
              <w:rPr>
                <w:rFonts w:hint="eastAsia"/>
                <w:color w:val="00B050"/>
              </w:rPr>
              <w:t>//データ取得</w:t>
            </w:r>
          </w:p>
          <w:p w14:paraId="134A9476" w14:textId="77777777" w:rsidR="00242394" w:rsidRDefault="00242394" w:rsidP="00242394">
            <w:pPr>
              <w:pStyle w:val="3-"/>
            </w:pPr>
            <w:r>
              <w:tab/>
            </w:r>
            <w:r>
              <w:tab/>
              <w:t>int common_data = s_commonData;</w:t>
            </w:r>
          </w:p>
          <w:p w14:paraId="2F2E3508" w14:textId="77777777" w:rsidR="00242394" w:rsidRDefault="00242394" w:rsidP="00242394">
            <w:pPr>
              <w:pStyle w:val="3-"/>
            </w:pPr>
            <w:r>
              <w:tab/>
            </w:r>
            <w:r>
              <w:tab/>
              <w:t>int tls_data = s_tlsData;</w:t>
            </w:r>
          </w:p>
          <w:p w14:paraId="1AB541CC" w14:textId="77777777" w:rsidR="00242394" w:rsidRDefault="00242394" w:rsidP="00242394">
            <w:pPr>
              <w:pStyle w:val="3-"/>
            </w:pPr>
          </w:p>
          <w:p w14:paraId="36A9EEB0"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//データ更新</w:t>
            </w:r>
          </w:p>
          <w:p w14:paraId="3036A147" w14:textId="77777777" w:rsidR="00242394" w:rsidRDefault="00242394" w:rsidP="00242394">
            <w:pPr>
              <w:pStyle w:val="3-"/>
            </w:pPr>
            <w:r>
              <w:tab/>
            </w:r>
            <w:r>
              <w:tab/>
              <w:t>++common_data;</w:t>
            </w:r>
          </w:p>
          <w:p w14:paraId="3AD5FFF4" w14:textId="77777777" w:rsidR="00242394" w:rsidRDefault="00242394" w:rsidP="00242394">
            <w:pPr>
              <w:pStyle w:val="3-"/>
            </w:pPr>
            <w:r>
              <w:tab/>
            </w:r>
            <w:r>
              <w:tab/>
              <w:t>++tls_data;</w:t>
            </w:r>
          </w:p>
          <w:p w14:paraId="3EC90157" w14:textId="77777777" w:rsidR="00242394" w:rsidRDefault="00242394" w:rsidP="00242394">
            <w:pPr>
              <w:pStyle w:val="3-"/>
            </w:pPr>
          </w:p>
          <w:p w14:paraId="40454E4E" w14:textId="77777777" w:rsidR="00242394" w:rsidRDefault="00242394" w:rsidP="00242394">
            <w:pPr>
              <w:pStyle w:val="3-"/>
            </w:pPr>
            <w:r>
              <w:rPr>
                <w:rFonts w:hint="eastAsia"/>
              </w:rPr>
              <w:tab/>
            </w:r>
            <w:r>
              <w:rPr>
                <w:rFonts w:hint="eastAsia"/>
              </w:rPr>
              <w:tab/>
            </w:r>
            <w:r w:rsidRPr="00502D58">
              <w:rPr>
                <w:rFonts w:hint="eastAsia"/>
                <w:color w:val="00B050"/>
              </w:rPr>
              <w:t>//若干ランダムでスリープ（0～4 msec）</w:t>
            </w:r>
          </w:p>
          <w:p w14:paraId="4BC2E650" w14:textId="77777777" w:rsidR="00502D58" w:rsidRDefault="00242394" w:rsidP="00502D58">
            <w:pPr>
              <w:pStyle w:val="3-"/>
            </w:pPr>
            <w:r>
              <w:tab/>
            </w:r>
            <w:r>
              <w:tab/>
            </w:r>
            <w:r w:rsidR="00502D58">
              <w:t>std::this_thread::sleep_for(std::chrono::milliseconds(</w:t>
            </w:r>
            <w:r w:rsidR="00502D58" w:rsidRPr="00A81D77">
              <w:t>sleep_time(rnd)</w:t>
            </w:r>
            <w:r w:rsidR="00502D58">
              <w:t>));</w:t>
            </w:r>
          </w:p>
          <w:p w14:paraId="6CB8D627" w14:textId="77777777" w:rsidR="00242394" w:rsidRDefault="00242394" w:rsidP="00242394">
            <w:pPr>
              <w:pStyle w:val="3-"/>
            </w:pPr>
          </w:p>
          <w:p w14:paraId="09FC8358"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//データ書き戻し</w:t>
            </w:r>
          </w:p>
          <w:p w14:paraId="37476D1C" w14:textId="77777777" w:rsidR="00242394" w:rsidRDefault="00242394" w:rsidP="00242394">
            <w:pPr>
              <w:pStyle w:val="3-"/>
            </w:pPr>
            <w:r>
              <w:tab/>
            </w:r>
            <w:r>
              <w:tab/>
              <w:t>s_commonData = common_data;</w:t>
            </w:r>
          </w:p>
          <w:p w14:paraId="4A31901B" w14:textId="77777777" w:rsidR="00242394" w:rsidRDefault="00242394" w:rsidP="00242394">
            <w:pPr>
              <w:pStyle w:val="3-"/>
            </w:pPr>
            <w:r>
              <w:tab/>
            </w:r>
            <w:r>
              <w:tab/>
              <w:t>s_tlsData = tls_data;</w:t>
            </w:r>
          </w:p>
          <w:p w14:paraId="6A7239D7" w14:textId="77777777" w:rsidR="00242394" w:rsidRDefault="00242394" w:rsidP="00242394">
            <w:pPr>
              <w:pStyle w:val="3-"/>
            </w:pPr>
          </w:p>
          <w:p w14:paraId="3B21EBBC"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//データ表示（後）</w:t>
            </w:r>
          </w:p>
          <w:p w14:paraId="1F5D6417" w14:textId="77777777" w:rsidR="00242394" w:rsidRDefault="00242394" w:rsidP="00242394">
            <w:pPr>
              <w:pStyle w:val="3-"/>
            </w:pPr>
            <w:r>
              <w:tab/>
            </w:r>
            <w:r>
              <w:tab/>
              <w:t>printf("%s: [AFTER]  commonData=%d, tlsData=%d\n", name, s_commonData, s_tlsData);</w:t>
            </w:r>
          </w:p>
          <w:p w14:paraId="5CD58332" w14:textId="77777777" w:rsidR="00242394" w:rsidRDefault="00242394" w:rsidP="00242394">
            <w:pPr>
              <w:pStyle w:val="3-"/>
            </w:pPr>
            <w:r>
              <w:tab/>
            </w:r>
            <w:r>
              <w:tab/>
              <w:t>fflush(stdout);</w:t>
            </w:r>
          </w:p>
          <w:p w14:paraId="061701E4" w14:textId="77777777" w:rsidR="00242394" w:rsidRDefault="00242394" w:rsidP="00242394">
            <w:pPr>
              <w:pStyle w:val="3-"/>
            </w:pPr>
          </w:p>
          <w:p w14:paraId="3BB02A72" w14:textId="77777777" w:rsidR="00242394" w:rsidRDefault="00242394" w:rsidP="00242394">
            <w:pPr>
              <w:pStyle w:val="3-"/>
            </w:pPr>
            <w:r>
              <w:rPr>
                <w:rFonts w:hint="eastAsia"/>
              </w:rPr>
              <w:tab/>
            </w:r>
            <w:r>
              <w:rPr>
                <w:rFonts w:hint="eastAsia"/>
              </w:rPr>
              <w:tab/>
            </w:r>
            <w:r w:rsidRPr="00502D58">
              <w:rPr>
                <w:rFonts w:hint="eastAsia"/>
                <w:color w:val="00B050"/>
              </w:rPr>
              <w:t>//アトミック操作でロック解放</w:t>
            </w:r>
          </w:p>
          <w:p w14:paraId="70592E1A" w14:textId="121EBEE1" w:rsidR="00242394" w:rsidRPr="00502D58" w:rsidRDefault="00242394" w:rsidP="00242394">
            <w:pPr>
              <w:pStyle w:val="3-"/>
              <w:rPr>
                <w:color w:val="FF0000"/>
              </w:rPr>
            </w:pPr>
            <w:r>
              <w:tab/>
            </w:r>
            <w:r>
              <w:tab/>
            </w:r>
            <w:r w:rsidRPr="00502D58">
              <w:rPr>
                <w:color w:val="FF0000"/>
              </w:rPr>
              <w:t>s_lock</w:t>
            </w:r>
            <w:r w:rsidR="00502D58" w:rsidRPr="00502D58">
              <w:rPr>
                <w:color w:val="FF0000"/>
              </w:rPr>
              <w:t>.exchange(</w:t>
            </w:r>
            <w:r w:rsidRPr="00502D58">
              <w:rPr>
                <w:color w:val="FF0000"/>
              </w:rPr>
              <w:t>0</w:t>
            </w:r>
            <w:r w:rsidR="00502D58" w:rsidRPr="00502D58">
              <w:rPr>
                <w:color w:val="FF0000"/>
              </w:rPr>
              <w:t>)</w:t>
            </w:r>
            <w:r w:rsidRPr="00502D58">
              <w:rPr>
                <w:color w:val="FF0000"/>
              </w:rPr>
              <w:t>;</w:t>
            </w:r>
          </w:p>
          <w:p w14:paraId="284AA1B8" w14:textId="77777777" w:rsidR="00242394" w:rsidRDefault="00242394" w:rsidP="00242394">
            <w:pPr>
              <w:pStyle w:val="3-"/>
            </w:pPr>
          </w:p>
          <w:p w14:paraId="522AD680" w14:textId="77777777" w:rsidR="00242394" w:rsidRDefault="00242394" w:rsidP="00242394">
            <w:pPr>
              <w:pStyle w:val="3-"/>
            </w:pPr>
            <w:r>
              <w:rPr>
                <w:rFonts w:hint="eastAsia"/>
              </w:rPr>
              <w:tab/>
            </w:r>
            <w:r>
              <w:rPr>
                <w:rFonts w:hint="eastAsia"/>
              </w:rPr>
              <w:tab/>
            </w:r>
            <w:r w:rsidRPr="00502D58">
              <w:rPr>
                <w:rFonts w:hint="eastAsia"/>
                <w:color w:val="00B050"/>
              </w:rPr>
              <w:t>//スレッド切り替えのためのスリープ</w:t>
            </w:r>
          </w:p>
          <w:p w14:paraId="5073D15A" w14:textId="77777777" w:rsidR="00242394" w:rsidRDefault="00242394" w:rsidP="00242394">
            <w:pPr>
              <w:pStyle w:val="3-"/>
            </w:pPr>
            <w:r>
              <w:tab/>
            </w:r>
            <w:r>
              <w:tab/>
              <w:t>std::this_thread::sleep_for(std::chrono::milliseconds(0));</w:t>
            </w:r>
          </w:p>
          <w:p w14:paraId="06335645" w14:textId="77777777" w:rsidR="00242394" w:rsidRPr="00502D58" w:rsidRDefault="00242394" w:rsidP="00242394">
            <w:pPr>
              <w:pStyle w:val="3-"/>
              <w:rPr>
                <w:color w:val="00B050"/>
              </w:rPr>
            </w:pPr>
            <w:r>
              <w:rPr>
                <w:rFonts w:hint="eastAsia"/>
              </w:rPr>
              <w:tab/>
            </w:r>
            <w:r w:rsidRPr="00502D58">
              <w:rPr>
                <w:rFonts w:hint="eastAsia"/>
                <w:color w:val="00B050"/>
              </w:rPr>
              <w:t>//</w:t>
            </w:r>
            <w:r w:rsidRPr="00502D58">
              <w:rPr>
                <w:rFonts w:hint="eastAsia"/>
                <w:color w:val="00B050"/>
              </w:rPr>
              <w:tab/>
              <w:t>//スレッド切り替え</w:t>
            </w:r>
          </w:p>
          <w:p w14:paraId="7A81501B" w14:textId="77777777" w:rsidR="00242394" w:rsidRPr="00502D58" w:rsidRDefault="00242394" w:rsidP="00242394">
            <w:pPr>
              <w:pStyle w:val="3-"/>
              <w:rPr>
                <w:color w:val="00B050"/>
              </w:rPr>
            </w:pPr>
            <w:r w:rsidRPr="00502D58">
              <w:rPr>
                <w:rFonts w:hint="eastAsia"/>
                <w:color w:val="00B050"/>
              </w:rPr>
              <w:tab/>
              <w:t>//</w:t>
            </w:r>
            <w:r w:rsidRPr="00502D58">
              <w:rPr>
                <w:rFonts w:hint="eastAsia"/>
                <w:color w:val="00B050"/>
              </w:rPr>
              <w:tab/>
              <w:t>std::this_thread::yield();//OSに任せて再スケジューリング</w:t>
            </w:r>
          </w:p>
          <w:p w14:paraId="4DEB211B" w14:textId="77777777" w:rsidR="00242394" w:rsidRDefault="00242394" w:rsidP="00242394">
            <w:pPr>
              <w:pStyle w:val="3-"/>
            </w:pPr>
            <w:r>
              <w:tab/>
              <w:t>}</w:t>
            </w:r>
          </w:p>
          <w:p w14:paraId="5061E80B" w14:textId="77777777" w:rsidR="00242394" w:rsidRDefault="00242394" w:rsidP="00242394">
            <w:pPr>
              <w:pStyle w:val="3-"/>
            </w:pPr>
          </w:p>
          <w:p w14:paraId="570FC2AA" w14:textId="77777777" w:rsidR="00242394" w:rsidRDefault="00242394" w:rsidP="00242394">
            <w:pPr>
              <w:pStyle w:val="3-"/>
            </w:pPr>
            <w:r>
              <w:rPr>
                <w:rFonts w:hint="eastAsia"/>
              </w:rPr>
              <w:tab/>
            </w:r>
            <w:r w:rsidRPr="00502D58">
              <w:rPr>
                <w:rFonts w:hint="eastAsia"/>
                <w:color w:val="00B050"/>
              </w:rPr>
              <w:t>//終了</w:t>
            </w:r>
          </w:p>
          <w:p w14:paraId="12ABD757" w14:textId="77777777" w:rsidR="00242394" w:rsidRDefault="00242394" w:rsidP="00242394">
            <w:pPr>
              <w:pStyle w:val="3-"/>
            </w:pPr>
            <w:r>
              <w:tab/>
              <w:t>printf("- end:%s -\n", name);</w:t>
            </w:r>
          </w:p>
          <w:p w14:paraId="6570E771" w14:textId="77777777" w:rsidR="00242394" w:rsidRDefault="00242394" w:rsidP="00242394">
            <w:pPr>
              <w:pStyle w:val="3-"/>
            </w:pPr>
            <w:r>
              <w:tab/>
              <w:t>fflush(stdout);</w:t>
            </w:r>
          </w:p>
          <w:p w14:paraId="376BB4CA" w14:textId="77777777" w:rsidR="00242394" w:rsidRDefault="00242394" w:rsidP="00242394">
            <w:pPr>
              <w:pStyle w:val="3-"/>
            </w:pPr>
            <w:r>
              <w:t>}</w:t>
            </w:r>
          </w:p>
          <w:p w14:paraId="3A0381F3" w14:textId="77777777" w:rsidR="00242394" w:rsidRDefault="00242394" w:rsidP="00242394">
            <w:pPr>
              <w:pStyle w:val="3-"/>
            </w:pPr>
          </w:p>
          <w:p w14:paraId="339D1594" w14:textId="77777777" w:rsidR="00242394" w:rsidRPr="00502D58" w:rsidRDefault="00242394" w:rsidP="00242394">
            <w:pPr>
              <w:pStyle w:val="3-"/>
              <w:rPr>
                <w:color w:val="00B050"/>
              </w:rPr>
            </w:pPr>
            <w:r w:rsidRPr="00502D58">
              <w:rPr>
                <w:rFonts w:hint="eastAsia"/>
                <w:color w:val="00B050"/>
              </w:rPr>
              <w:t>//テスト</w:t>
            </w:r>
          </w:p>
          <w:p w14:paraId="2C51A17D" w14:textId="77777777" w:rsidR="00242394" w:rsidRDefault="00242394" w:rsidP="00242394">
            <w:pPr>
              <w:pStyle w:val="3-"/>
            </w:pPr>
            <w:r>
              <w:lastRenderedPageBreak/>
              <w:t>int main(const int argc, const char* argv[])</w:t>
            </w:r>
          </w:p>
          <w:p w14:paraId="52AD0044" w14:textId="77777777" w:rsidR="00242394" w:rsidRDefault="00242394" w:rsidP="00242394">
            <w:pPr>
              <w:pStyle w:val="3-"/>
            </w:pPr>
            <w:r>
              <w:t>{</w:t>
            </w:r>
          </w:p>
          <w:p w14:paraId="732E0C63" w14:textId="77777777" w:rsidR="00242394" w:rsidRDefault="00242394" w:rsidP="00242394">
            <w:pPr>
              <w:pStyle w:val="3-"/>
            </w:pPr>
            <w:r>
              <w:rPr>
                <w:rFonts w:hint="eastAsia"/>
              </w:rPr>
              <w:tab/>
            </w:r>
            <w:r w:rsidRPr="00502D58">
              <w:rPr>
                <w:rFonts w:hint="eastAsia"/>
                <w:color w:val="00B050"/>
              </w:rPr>
              <w:t>//スレッド作成</w:t>
            </w:r>
          </w:p>
          <w:p w14:paraId="489E37B6" w14:textId="77777777" w:rsidR="00242394" w:rsidRDefault="00242394" w:rsidP="00242394">
            <w:pPr>
              <w:pStyle w:val="3-"/>
            </w:pPr>
            <w:r>
              <w:rPr>
                <w:rFonts w:hint="eastAsia"/>
              </w:rPr>
              <w:tab/>
              <w:t>std::thread thread_obj1 = std::thread(threadFunc, "太郎");</w:t>
            </w:r>
          </w:p>
          <w:p w14:paraId="78CC23CB" w14:textId="77777777" w:rsidR="00242394" w:rsidRDefault="00242394" w:rsidP="00242394">
            <w:pPr>
              <w:pStyle w:val="3-"/>
            </w:pPr>
            <w:r>
              <w:rPr>
                <w:rFonts w:hint="eastAsia"/>
              </w:rPr>
              <w:tab/>
              <w:t>std::thread thread_obj2 = std::thread(threadFunc, "次郎");</w:t>
            </w:r>
          </w:p>
          <w:p w14:paraId="4A862B6A" w14:textId="77777777" w:rsidR="00242394" w:rsidRDefault="00242394" w:rsidP="00242394">
            <w:pPr>
              <w:pStyle w:val="3-"/>
            </w:pPr>
            <w:r>
              <w:rPr>
                <w:rFonts w:hint="eastAsia"/>
              </w:rPr>
              <w:tab/>
              <w:t>std::thread thread_obj3 = std::thread(threadFunc, "三郎");</w:t>
            </w:r>
          </w:p>
          <w:p w14:paraId="183C6757" w14:textId="77777777" w:rsidR="00242394" w:rsidRDefault="00242394" w:rsidP="00242394">
            <w:pPr>
              <w:pStyle w:val="3-"/>
            </w:pPr>
          </w:p>
          <w:p w14:paraId="6055224F" w14:textId="77777777" w:rsidR="00242394" w:rsidRPr="00502D58" w:rsidRDefault="00242394" w:rsidP="00242394">
            <w:pPr>
              <w:pStyle w:val="3-"/>
              <w:rPr>
                <w:color w:val="00B050"/>
              </w:rPr>
            </w:pPr>
            <w:r>
              <w:rPr>
                <w:rFonts w:hint="eastAsia"/>
              </w:rPr>
              <w:tab/>
            </w:r>
            <w:r w:rsidRPr="00502D58">
              <w:rPr>
                <w:rFonts w:hint="eastAsia"/>
                <w:color w:val="00B050"/>
              </w:rPr>
              <w:t>//スレッド終了待ち</w:t>
            </w:r>
          </w:p>
          <w:p w14:paraId="3D122942" w14:textId="77777777" w:rsidR="00242394" w:rsidRDefault="00242394" w:rsidP="00242394">
            <w:pPr>
              <w:pStyle w:val="3-"/>
            </w:pPr>
            <w:r>
              <w:tab/>
              <w:t>thread_obj1.join();</w:t>
            </w:r>
          </w:p>
          <w:p w14:paraId="7CC5ACC7" w14:textId="77777777" w:rsidR="00242394" w:rsidRDefault="00242394" w:rsidP="00242394">
            <w:pPr>
              <w:pStyle w:val="3-"/>
            </w:pPr>
            <w:r>
              <w:tab/>
              <w:t>thread_obj2.join();</w:t>
            </w:r>
          </w:p>
          <w:p w14:paraId="46824C66" w14:textId="77777777" w:rsidR="00242394" w:rsidRDefault="00242394" w:rsidP="00242394">
            <w:pPr>
              <w:pStyle w:val="3-"/>
            </w:pPr>
            <w:r>
              <w:tab/>
              <w:t>thread_obj3.join();</w:t>
            </w:r>
          </w:p>
          <w:p w14:paraId="0FB9B382" w14:textId="77777777" w:rsidR="00242394" w:rsidRDefault="00242394" w:rsidP="00242394">
            <w:pPr>
              <w:pStyle w:val="3-"/>
            </w:pPr>
          </w:p>
          <w:p w14:paraId="62283C85" w14:textId="77777777" w:rsidR="00242394" w:rsidRDefault="00242394" w:rsidP="00242394">
            <w:pPr>
              <w:pStyle w:val="3-"/>
            </w:pPr>
            <w:r>
              <w:rPr>
                <w:rFonts w:hint="eastAsia"/>
              </w:rPr>
              <w:tab/>
            </w:r>
            <w:r w:rsidRPr="00502D58">
              <w:rPr>
                <w:rFonts w:hint="eastAsia"/>
                <w:color w:val="00B050"/>
              </w:rPr>
              <w:t>//アトミック操作でロックの取得と解放を大量に実行して時間を計測</w:t>
            </w:r>
          </w:p>
          <w:p w14:paraId="3CA6A04B" w14:textId="77777777" w:rsidR="00242394" w:rsidRDefault="00242394" w:rsidP="00242394">
            <w:pPr>
              <w:pStyle w:val="3-"/>
            </w:pPr>
            <w:r>
              <w:tab/>
              <w:t>{</w:t>
            </w:r>
          </w:p>
          <w:p w14:paraId="5F603F40" w14:textId="77777777" w:rsidR="00242394" w:rsidRDefault="00242394" w:rsidP="00242394">
            <w:pPr>
              <w:pStyle w:val="3-"/>
            </w:pPr>
            <w:r>
              <w:tab/>
            </w:r>
            <w:r>
              <w:tab/>
              <w:t>auto begin = std::chrono::high_resolution_clock::now();</w:t>
            </w:r>
          </w:p>
          <w:p w14:paraId="0A676A92" w14:textId="77777777" w:rsidR="00242394" w:rsidRDefault="00242394" w:rsidP="00242394">
            <w:pPr>
              <w:pStyle w:val="3-"/>
            </w:pPr>
            <w:r>
              <w:tab/>
            </w:r>
            <w:r>
              <w:tab/>
              <w:t>static const int TEST_TIMES = 10000000;</w:t>
            </w:r>
          </w:p>
          <w:p w14:paraId="3C70213B" w14:textId="77777777" w:rsidR="00242394" w:rsidRDefault="00242394" w:rsidP="00242394">
            <w:pPr>
              <w:pStyle w:val="3-"/>
            </w:pPr>
            <w:r>
              <w:tab/>
            </w:r>
            <w:r>
              <w:tab/>
              <w:t>for (int i = 0; i &lt; TEST_TIMES; ++i)</w:t>
            </w:r>
          </w:p>
          <w:p w14:paraId="34B7A522" w14:textId="77777777" w:rsidR="00242394" w:rsidRDefault="00242394" w:rsidP="00242394">
            <w:pPr>
              <w:pStyle w:val="3-"/>
            </w:pPr>
            <w:r>
              <w:tab/>
            </w:r>
            <w:r>
              <w:tab/>
              <w:t>{</w:t>
            </w:r>
          </w:p>
          <w:p w14:paraId="0446D4E2" w14:textId="77777777" w:rsidR="00242394" w:rsidRPr="00502D58" w:rsidRDefault="00242394" w:rsidP="00242394">
            <w:pPr>
              <w:pStyle w:val="3-"/>
              <w:rPr>
                <w:color w:val="FF0000"/>
              </w:rPr>
            </w:pPr>
            <w:r>
              <w:tab/>
            </w:r>
            <w:r>
              <w:tab/>
            </w:r>
            <w:r>
              <w:tab/>
            </w:r>
            <w:r w:rsidRPr="00502D58">
              <w:rPr>
                <w:color w:val="FF0000"/>
              </w:rPr>
              <w:t>while (s_lock.exchange(1) == 1){}</w:t>
            </w:r>
          </w:p>
          <w:p w14:paraId="2C61992D" w14:textId="5D38BE21" w:rsidR="00242394" w:rsidRPr="00502D58" w:rsidRDefault="00242394" w:rsidP="00242394">
            <w:pPr>
              <w:pStyle w:val="3-"/>
              <w:rPr>
                <w:color w:val="FF0000"/>
              </w:rPr>
            </w:pPr>
            <w:r w:rsidRPr="00502D58">
              <w:rPr>
                <w:color w:val="FF0000"/>
              </w:rPr>
              <w:tab/>
            </w:r>
            <w:r w:rsidRPr="00502D58">
              <w:rPr>
                <w:color w:val="FF0000"/>
              </w:rPr>
              <w:tab/>
            </w:r>
            <w:r w:rsidRPr="00502D58">
              <w:rPr>
                <w:color w:val="FF0000"/>
              </w:rPr>
              <w:tab/>
            </w:r>
            <w:r w:rsidR="00502D58" w:rsidRPr="00502D58">
              <w:rPr>
                <w:color w:val="FF0000"/>
              </w:rPr>
              <w:t>s_lock.exchange(</w:t>
            </w:r>
            <w:r w:rsidRPr="00502D58">
              <w:rPr>
                <w:color w:val="FF0000"/>
              </w:rPr>
              <w:t>0</w:t>
            </w:r>
            <w:r w:rsidR="00502D58" w:rsidRPr="00502D58">
              <w:rPr>
                <w:color w:val="FF0000"/>
              </w:rPr>
              <w:t>)</w:t>
            </w:r>
            <w:r w:rsidRPr="00502D58">
              <w:rPr>
                <w:color w:val="FF0000"/>
              </w:rPr>
              <w:t>;</w:t>
            </w:r>
          </w:p>
          <w:p w14:paraId="373E1A3B" w14:textId="77777777" w:rsidR="00242394" w:rsidRDefault="00242394" w:rsidP="00242394">
            <w:pPr>
              <w:pStyle w:val="3-"/>
            </w:pPr>
            <w:r>
              <w:tab/>
            </w:r>
            <w:r>
              <w:tab/>
              <w:t>}</w:t>
            </w:r>
          </w:p>
          <w:p w14:paraId="64811CD4" w14:textId="77777777" w:rsidR="00242394" w:rsidRDefault="00242394" w:rsidP="00242394">
            <w:pPr>
              <w:pStyle w:val="3-"/>
            </w:pPr>
            <w:r>
              <w:tab/>
            </w:r>
            <w:r>
              <w:tab/>
              <w:t>auto end = std::chrono::high_resolution_clock::now();</w:t>
            </w:r>
          </w:p>
          <w:p w14:paraId="05024B16" w14:textId="77777777" w:rsidR="00C607FA" w:rsidRDefault="00242394" w:rsidP="00502D58">
            <w:pPr>
              <w:pStyle w:val="3-"/>
              <w:jc w:val="left"/>
            </w:pPr>
            <w:r>
              <w:tab/>
            </w:r>
            <w:r>
              <w:tab/>
              <w:t>auto duration = static_cast&lt;float&gt;(static_cast&lt;double&gt;(</w:t>
            </w:r>
          </w:p>
          <w:p w14:paraId="483BD139" w14:textId="7F2332CA" w:rsidR="00242394" w:rsidRDefault="00C607FA" w:rsidP="00502D58">
            <w:pPr>
              <w:pStyle w:val="3-"/>
              <w:jc w:val="left"/>
            </w:pPr>
            <w:r>
              <w:tab/>
            </w:r>
            <w:r>
              <w:tab/>
            </w:r>
            <w:r>
              <w:tab/>
            </w:r>
            <w:r>
              <w:tab/>
            </w:r>
            <w:r>
              <w:tab/>
            </w:r>
            <w:r w:rsidR="00242394">
              <w:t>std::chrono::duration_cast&lt;std::chrono::microseconds&gt;(end - begin).count()) / 1000000.);</w:t>
            </w:r>
          </w:p>
          <w:p w14:paraId="39D65A3D" w14:textId="77777777" w:rsidR="00242394" w:rsidRDefault="00242394" w:rsidP="00242394">
            <w:pPr>
              <w:pStyle w:val="3-"/>
            </w:pPr>
            <w:r>
              <w:tab/>
            </w:r>
            <w:r>
              <w:tab/>
              <w:t>printf("Atomic * %d = %.6f sec\n", TEST_TIMES, duration);</w:t>
            </w:r>
          </w:p>
          <w:p w14:paraId="6F50AA87" w14:textId="77777777" w:rsidR="00242394" w:rsidRDefault="00242394" w:rsidP="00242394">
            <w:pPr>
              <w:pStyle w:val="3-"/>
            </w:pPr>
            <w:r>
              <w:tab/>
              <w:t>}</w:t>
            </w:r>
          </w:p>
          <w:p w14:paraId="04AAEB1E" w14:textId="77777777" w:rsidR="00242394" w:rsidRDefault="00242394" w:rsidP="00242394">
            <w:pPr>
              <w:pStyle w:val="3-"/>
            </w:pPr>
          </w:p>
          <w:p w14:paraId="2C0A8AEF" w14:textId="77777777" w:rsidR="00242394" w:rsidRDefault="00242394" w:rsidP="00242394">
            <w:pPr>
              <w:pStyle w:val="3-"/>
            </w:pPr>
            <w:r>
              <w:tab/>
              <w:t>return EXIT_SUCCESS;</w:t>
            </w:r>
          </w:p>
          <w:p w14:paraId="2B80ACAC" w14:textId="77777777" w:rsidR="00242394" w:rsidRDefault="00242394" w:rsidP="00242394">
            <w:pPr>
              <w:pStyle w:val="3-"/>
            </w:pPr>
            <w:r>
              <w:t>}</w:t>
            </w:r>
          </w:p>
          <w:p w14:paraId="026CFEA8" w14:textId="77777777" w:rsidR="00242394" w:rsidRDefault="00242394" w:rsidP="00242394">
            <w:pPr>
              <w:pStyle w:val="3-"/>
            </w:pPr>
          </w:p>
          <w:p w14:paraId="18D49F87" w14:textId="2A72210A" w:rsidR="00590471" w:rsidRPr="00DE3BF2" w:rsidRDefault="00242394" w:rsidP="00242394">
            <w:pPr>
              <w:pStyle w:val="3-"/>
            </w:pPr>
            <w:r>
              <w:t>// End of file</w:t>
            </w:r>
          </w:p>
        </w:tc>
      </w:tr>
    </w:tbl>
    <w:p w14:paraId="76BB7F13"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302AD32E" w14:textId="77777777" w:rsidTr="00A42DD8">
        <w:tc>
          <w:tcPr>
            <w:tcW w:w="8494" w:type="dxa"/>
          </w:tcPr>
          <w:p w14:paraId="1A820966" w14:textId="77777777" w:rsidR="00242394" w:rsidRPr="00242394" w:rsidRDefault="00242394" w:rsidP="00242394">
            <w:pPr>
              <w:pStyle w:val="3-"/>
              <w:rPr>
                <w:color w:val="auto"/>
              </w:rPr>
            </w:pPr>
            <w:r w:rsidRPr="00242394">
              <w:rPr>
                <w:rFonts w:hint="eastAsia"/>
                <w:color w:val="auto"/>
              </w:rPr>
              <w:t>- begin:太郎 -</w:t>
            </w:r>
          </w:p>
          <w:p w14:paraId="09AF419C" w14:textId="77777777" w:rsidR="00242394" w:rsidRPr="00242394" w:rsidRDefault="00242394" w:rsidP="00242394">
            <w:pPr>
              <w:pStyle w:val="3-"/>
              <w:rPr>
                <w:color w:val="auto"/>
              </w:rPr>
            </w:pPr>
            <w:r w:rsidRPr="00242394">
              <w:rPr>
                <w:rFonts w:hint="eastAsia"/>
                <w:color w:val="auto"/>
              </w:rPr>
              <w:t>太郎: [BEFORE] commonData=0, tlsData=0</w:t>
            </w:r>
          </w:p>
          <w:p w14:paraId="2374AFF3" w14:textId="77777777" w:rsidR="00242394" w:rsidRPr="00242394" w:rsidRDefault="00242394" w:rsidP="00242394">
            <w:pPr>
              <w:pStyle w:val="3-"/>
              <w:rPr>
                <w:color w:val="auto"/>
              </w:rPr>
            </w:pPr>
            <w:r w:rsidRPr="00242394">
              <w:rPr>
                <w:rFonts w:hint="eastAsia"/>
                <w:color w:val="auto"/>
              </w:rPr>
              <w:t>- begin:次郎 -</w:t>
            </w:r>
          </w:p>
          <w:p w14:paraId="4E8ED28C" w14:textId="77777777" w:rsidR="00242394" w:rsidRPr="00242394" w:rsidRDefault="00242394" w:rsidP="00242394">
            <w:pPr>
              <w:pStyle w:val="3-"/>
              <w:rPr>
                <w:color w:val="auto"/>
              </w:rPr>
            </w:pPr>
            <w:r w:rsidRPr="00242394">
              <w:rPr>
                <w:rFonts w:hint="eastAsia"/>
                <w:color w:val="auto"/>
              </w:rPr>
              <w:t>- begin:三郎 -</w:t>
            </w:r>
          </w:p>
          <w:p w14:paraId="58301375" w14:textId="77777777" w:rsidR="00242394" w:rsidRPr="00242394" w:rsidRDefault="00242394" w:rsidP="00242394">
            <w:pPr>
              <w:pStyle w:val="3-"/>
              <w:rPr>
                <w:color w:val="auto"/>
              </w:rPr>
            </w:pPr>
            <w:r w:rsidRPr="00242394">
              <w:rPr>
                <w:rFonts w:hint="eastAsia"/>
                <w:color w:val="auto"/>
              </w:rPr>
              <w:t>太郎: [AFTER]  commonData=1, tlsData=1</w:t>
            </w:r>
          </w:p>
          <w:p w14:paraId="47675E19" w14:textId="77777777" w:rsidR="00242394" w:rsidRPr="00242394" w:rsidRDefault="00242394" w:rsidP="00242394">
            <w:pPr>
              <w:pStyle w:val="3-"/>
              <w:rPr>
                <w:color w:val="auto"/>
              </w:rPr>
            </w:pPr>
            <w:r w:rsidRPr="00242394">
              <w:rPr>
                <w:rFonts w:hint="eastAsia"/>
                <w:color w:val="auto"/>
              </w:rPr>
              <w:t>三郎: [BEFORE] commonData=1, tlsData=0</w:t>
            </w:r>
          </w:p>
          <w:p w14:paraId="6391C2D1" w14:textId="77777777" w:rsidR="00242394" w:rsidRPr="00242394" w:rsidRDefault="00242394" w:rsidP="00242394">
            <w:pPr>
              <w:pStyle w:val="3-"/>
              <w:rPr>
                <w:color w:val="auto"/>
              </w:rPr>
            </w:pPr>
            <w:r w:rsidRPr="00242394">
              <w:rPr>
                <w:rFonts w:hint="eastAsia"/>
                <w:color w:val="auto"/>
              </w:rPr>
              <w:t>三郎: [AFTER]  commonData=2, tlsData=1</w:t>
            </w:r>
          </w:p>
          <w:p w14:paraId="69EBAEAE" w14:textId="77777777" w:rsidR="00242394" w:rsidRPr="00242394" w:rsidRDefault="00242394" w:rsidP="00242394">
            <w:pPr>
              <w:pStyle w:val="3-"/>
              <w:rPr>
                <w:color w:val="auto"/>
              </w:rPr>
            </w:pPr>
            <w:r w:rsidRPr="00242394">
              <w:rPr>
                <w:rFonts w:hint="eastAsia"/>
                <w:color w:val="auto"/>
              </w:rPr>
              <w:t>次郎: [BEFORE] commonData=2, tlsData=0</w:t>
            </w:r>
          </w:p>
          <w:p w14:paraId="1199327D" w14:textId="77777777" w:rsidR="00242394" w:rsidRPr="00242394" w:rsidRDefault="00242394" w:rsidP="00242394">
            <w:pPr>
              <w:pStyle w:val="3-"/>
              <w:rPr>
                <w:color w:val="auto"/>
              </w:rPr>
            </w:pPr>
            <w:r w:rsidRPr="00242394">
              <w:rPr>
                <w:rFonts w:hint="eastAsia"/>
                <w:color w:val="auto"/>
              </w:rPr>
              <w:t>次郎: [AFTER]  commonData=3, tlsData=1</w:t>
            </w:r>
          </w:p>
          <w:p w14:paraId="3D32A0C1" w14:textId="77777777" w:rsidR="00242394" w:rsidRPr="00242394" w:rsidRDefault="00242394" w:rsidP="00242394">
            <w:pPr>
              <w:pStyle w:val="3-"/>
              <w:rPr>
                <w:color w:val="auto"/>
              </w:rPr>
            </w:pPr>
            <w:r w:rsidRPr="00242394">
              <w:rPr>
                <w:rFonts w:hint="eastAsia"/>
                <w:color w:val="auto"/>
              </w:rPr>
              <w:t>太郎: [BEFORE] commonData=3, tlsData=1</w:t>
            </w:r>
          </w:p>
          <w:p w14:paraId="5A4DE08E" w14:textId="77777777" w:rsidR="00242394" w:rsidRPr="00242394" w:rsidRDefault="00242394" w:rsidP="00242394">
            <w:pPr>
              <w:pStyle w:val="3-"/>
              <w:rPr>
                <w:color w:val="auto"/>
              </w:rPr>
            </w:pPr>
            <w:r w:rsidRPr="00242394">
              <w:rPr>
                <w:rFonts w:hint="eastAsia"/>
                <w:color w:val="auto"/>
              </w:rPr>
              <w:t>太郎: [AFTER]  commonData=4, tlsData=2</w:t>
            </w:r>
          </w:p>
          <w:p w14:paraId="78AC9C9F" w14:textId="77777777" w:rsidR="00242394" w:rsidRPr="00242394" w:rsidRDefault="00242394" w:rsidP="00242394">
            <w:pPr>
              <w:pStyle w:val="3-"/>
              <w:rPr>
                <w:color w:val="auto"/>
              </w:rPr>
            </w:pPr>
            <w:r w:rsidRPr="00242394">
              <w:rPr>
                <w:rFonts w:hint="eastAsia"/>
                <w:color w:val="auto"/>
              </w:rPr>
              <w:t>三郎: [BEFORE] commonData=4, tlsData=1</w:t>
            </w:r>
          </w:p>
          <w:p w14:paraId="11017554" w14:textId="77777777" w:rsidR="00242394" w:rsidRPr="00242394" w:rsidRDefault="00242394" w:rsidP="00242394">
            <w:pPr>
              <w:pStyle w:val="3-"/>
              <w:rPr>
                <w:color w:val="auto"/>
              </w:rPr>
            </w:pPr>
            <w:r w:rsidRPr="00242394">
              <w:rPr>
                <w:rFonts w:hint="eastAsia"/>
                <w:color w:val="auto"/>
              </w:rPr>
              <w:t>三郎: [AFTER]  commonData=5, tlsData=2</w:t>
            </w:r>
          </w:p>
          <w:p w14:paraId="7FFECAD7" w14:textId="77777777" w:rsidR="00242394" w:rsidRPr="00242394" w:rsidRDefault="00242394" w:rsidP="00242394">
            <w:pPr>
              <w:pStyle w:val="3-"/>
              <w:rPr>
                <w:color w:val="auto"/>
              </w:rPr>
            </w:pPr>
            <w:r w:rsidRPr="00242394">
              <w:rPr>
                <w:rFonts w:hint="eastAsia"/>
                <w:color w:val="auto"/>
              </w:rPr>
              <w:t>太郎: [BEFORE] commonData=5, tlsData=2</w:t>
            </w:r>
          </w:p>
          <w:p w14:paraId="6CB88434" w14:textId="77777777" w:rsidR="00242394" w:rsidRPr="00242394" w:rsidRDefault="00242394" w:rsidP="00242394">
            <w:pPr>
              <w:pStyle w:val="3-"/>
              <w:rPr>
                <w:color w:val="auto"/>
              </w:rPr>
            </w:pPr>
            <w:r w:rsidRPr="00242394">
              <w:rPr>
                <w:rFonts w:hint="eastAsia"/>
                <w:color w:val="auto"/>
              </w:rPr>
              <w:t>太郎: [AFTER]  commonData=6, tlsData=3</w:t>
            </w:r>
          </w:p>
          <w:p w14:paraId="7DB4A085" w14:textId="77777777" w:rsidR="00242394" w:rsidRPr="00242394" w:rsidRDefault="00242394" w:rsidP="00242394">
            <w:pPr>
              <w:pStyle w:val="3-"/>
              <w:rPr>
                <w:color w:val="auto"/>
              </w:rPr>
            </w:pPr>
            <w:r w:rsidRPr="00242394">
              <w:rPr>
                <w:rFonts w:hint="eastAsia"/>
                <w:color w:val="auto"/>
              </w:rPr>
              <w:t>次郎: [BEFORE] commonData=6, tlsData=1</w:t>
            </w:r>
          </w:p>
          <w:p w14:paraId="157F023C" w14:textId="77777777" w:rsidR="00242394" w:rsidRPr="00242394" w:rsidRDefault="00242394" w:rsidP="00242394">
            <w:pPr>
              <w:pStyle w:val="3-"/>
              <w:rPr>
                <w:color w:val="auto"/>
              </w:rPr>
            </w:pPr>
            <w:r w:rsidRPr="00242394">
              <w:rPr>
                <w:rFonts w:hint="eastAsia"/>
                <w:color w:val="auto"/>
              </w:rPr>
              <w:t>- end:太郎 -</w:t>
            </w:r>
          </w:p>
          <w:p w14:paraId="44856B46" w14:textId="77777777" w:rsidR="00242394" w:rsidRPr="00242394" w:rsidRDefault="00242394" w:rsidP="00242394">
            <w:pPr>
              <w:pStyle w:val="3-"/>
              <w:rPr>
                <w:color w:val="auto"/>
              </w:rPr>
            </w:pPr>
            <w:r w:rsidRPr="00242394">
              <w:rPr>
                <w:rFonts w:hint="eastAsia"/>
                <w:color w:val="auto"/>
              </w:rPr>
              <w:t>次郎: [AFTER]  commonData=7, tlsData=2</w:t>
            </w:r>
          </w:p>
          <w:p w14:paraId="4D712E1A" w14:textId="77777777" w:rsidR="00242394" w:rsidRPr="00242394" w:rsidRDefault="00242394" w:rsidP="00242394">
            <w:pPr>
              <w:pStyle w:val="3-"/>
              <w:rPr>
                <w:color w:val="auto"/>
              </w:rPr>
            </w:pPr>
            <w:r w:rsidRPr="00242394">
              <w:rPr>
                <w:rFonts w:hint="eastAsia"/>
                <w:color w:val="auto"/>
              </w:rPr>
              <w:t>三郎: [BEFORE] commonData=7, tlsData=2</w:t>
            </w:r>
          </w:p>
          <w:p w14:paraId="0A0274D7" w14:textId="77777777" w:rsidR="00242394" w:rsidRPr="00242394" w:rsidRDefault="00242394" w:rsidP="00242394">
            <w:pPr>
              <w:pStyle w:val="3-"/>
              <w:rPr>
                <w:color w:val="auto"/>
              </w:rPr>
            </w:pPr>
            <w:r w:rsidRPr="00242394">
              <w:rPr>
                <w:rFonts w:hint="eastAsia"/>
                <w:color w:val="auto"/>
              </w:rPr>
              <w:t>三郎: [AFTER]  commonData=8, tlsData=3</w:t>
            </w:r>
          </w:p>
          <w:p w14:paraId="1B4903F8" w14:textId="77777777" w:rsidR="00242394" w:rsidRPr="00242394" w:rsidRDefault="00242394" w:rsidP="00242394">
            <w:pPr>
              <w:pStyle w:val="3-"/>
              <w:rPr>
                <w:color w:val="auto"/>
              </w:rPr>
            </w:pPr>
            <w:r w:rsidRPr="00242394">
              <w:rPr>
                <w:rFonts w:hint="eastAsia"/>
                <w:color w:val="auto"/>
              </w:rPr>
              <w:t>次郎: [BEFORE] commonData=8, tlsData=2</w:t>
            </w:r>
          </w:p>
          <w:p w14:paraId="5B2A0CD8" w14:textId="77777777" w:rsidR="00242394" w:rsidRPr="00242394" w:rsidRDefault="00242394" w:rsidP="00242394">
            <w:pPr>
              <w:pStyle w:val="3-"/>
              <w:rPr>
                <w:color w:val="auto"/>
              </w:rPr>
            </w:pPr>
            <w:r w:rsidRPr="00242394">
              <w:rPr>
                <w:rFonts w:hint="eastAsia"/>
                <w:color w:val="auto"/>
              </w:rPr>
              <w:t>- end:三郎 -</w:t>
            </w:r>
          </w:p>
          <w:p w14:paraId="00ABB601" w14:textId="77777777" w:rsidR="00C607FA" w:rsidRPr="00122C8E" w:rsidRDefault="00242394" w:rsidP="00C607FA">
            <w:pPr>
              <w:pStyle w:val="3-"/>
              <w:rPr>
                <w:color w:val="auto"/>
              </w:rPr>
            </w:pPr>
            <w:r w:rsidRPr="00242394">
              <w:rPr>
                <w:rFonts w:hint="eastAsia"/>
                <w:color w:val="auto"/>
              </w:rPr>
              <w:t>次郎: [AFTER]  commonData=</w:t>
            </w:r>
            <w:r w:rsidRPr="00C607FA">
              <w:rPr>
                <w:rFonts w:hint="eastAsia"/>
                <w:color w:val="FF0000"/>
              </w:rPr>
              <w:t>9</w:t>
            </w:r>
            <w:r w:rsidRPr="00242394">
              <w:rPr>
                <w:rFonts w:hint="eastAsia"/>
                <w:color w:val="auto"/>
              </w:rPr>
              <w:t>, tlsData=3</w:t>
            </w:r>
            <w:r w:rsidR="00C607FA">
              <w:rPr>
                <w:color w:val="auto"/>
              </w:rPr>
              <w:tab/>
            </w:r>
            <w:r w:rsidR="00C607FA" w:rsidRPr="00146B14">
              <w:rPr>
                <w:color w:val="FF0000"/>
              </w:rPr>
              <w:t>←</w:t>
            </w:r>
            <w:r w:rsidR="00C607FA">
              <w:rPr>
                <w:color w:val="FF0000"/>
              </w:rPr>
              <w:t>全て正常にロックされたので、</w:t>
            </w:r>
            <w:r w:rsidR="00C607FA">
              <w:rPr>
                <w:rFonts w:hint="eastAsia"/>
                <w:color w:val="FF0000"/>
              </w:rPr>
              <w:t>正しい</w:t>
            </w:r>
            <w:r w:rsidR="00C607FA">
              <w:rPr>
                <w:color w:val="FF0000"/>
              </w:rPr>
              <w:t>処理結果になっている</w:t>
            </w:r>
          </w:p>
          <w:p w14:paraId="47616215" w14:textId="77777777" w:rsidR="00242394" w:rsidRPr="00242394" w:rsidRDefault="00242394" w:rsidP="00242394">
            <w:pPr>
              <w:pStyle w:val="3-"/>
              <w:rPr>
                <w:color w:val="auto"/>
              </w:rPr>
            </w:pPr>
            <w:r w:rsidRPr="00242394">
              <w:rPr>
                <w:rFonts w:hint="eastAsia"/>
                <w:color w:val="auto"/>
              </w:rPr>
              <w:t>- end:次郎 -</w:t>
            </w:r>
          </w:p>
          <w:p w14:paraId="1206F67D" w14:textId="4E0FA51F" w:rsidR="00590471" w:rsidRPr="00DD51B6" w:rsidRDefault="00242394" w:rsidP="00242394">
            <w:pPr>
              <w:pStyle w:val="3-"/>
            </w:pPr>
            <w:r w:rsidRPr="00242394">
              <w:rPr>
                <w:color w:val="auto"/>
              </w:rPr>
              <w:t xml:space="preserve">Atomic * 10000000 = </w:t>
            </w:r>
            <w:r w:rsidRPr="00C607FA">
              <w:rPr>
                <w:color w:val="FF0000"/>
              </w:rPr>
              <w:t>0.124007 sec</w:t>
            </w:r>
            <w:r w:rsidR="00C607FA">
              <w:rPr>
                <w:color w:val="FF0000"/>
              </w:rPr>
              <w:tab/>
            </w:r>
            <w:r w:rsidR="00C607FA">
              <w:rPr>
                <w:color w:val="FF0000"/>
              </w:rPr>
              <w:tab/>
              <w:t>←</w:t>
            </w:r>
            <w:r w:rsidR="009518EA">
              <w:rPr>
                <w:rFonts w:hint="eastAsia"/>
                <w:color w:val="FF0000"/>
              </w:rPr>
              <w:t>1千万回ループによる処理時間計測</w:t>
            </w:r>
          </w:p>
        </w:tc>
      </w:tr>
    </w:tbl>
    <w:p w14:paraId="6FBBBF64" w14:textId="3D927D79" w:rsidR="00DA6B37" w:rsidRDefault="00DA6B37" w:rsidP="00DA6B37">
      <w:pPr>
        <w:pStyle w:val="3"/>
      </w:pPr>
      <w:bookmarkStart w:id="116" w:name="_Toc379778026"/>
      <w:r>
        <w:rPr>
          <w:rFonts w:hint="eastAsia"/>
        </w:rPr>
        <w:t>C++11</w:t>
      </w:r>
      <w:r>
        <w:rPr>
          <w:rFonts w:hint="eastAsia"/>
        </w:rPr>
        <w:t>版：アトミック操作（フラグ型）</w:t>
      </w:r>
      <w:bookmarkEnd w:id="116"/>
      <w:r w:rsidR="00A45D66">
        <w:fldChar w:fldCharType="begin"/>
      </w:r>
      <w:r w:rsidR="00A45D66">
        <w:instrText xml:space="preserve"> XE "</w:instrText>
      </w:r>
      <w:r w:rsidR="00A45D66">
        <w:rPr>
          <w:rFonts w:hint="eastAsia"/>
        </w:rPr>
        <w:instrText>アトミック操作</w:instrText>
      </w:r>
      <w:r w:rsidR="00A45D66">
        <w:rPr>
          <w:rFonts w:hint="eastAsia"/>
        </w:rPr>
        <w:instrText>:C++11</w:instrText>
      </w:r>
      <w:r w:rsidR="00A45D66">
        <w:rPr>
          <w:rFonts w:hint="eastAsia"/>
        </w:rPr>
        <w:instrText>版</w:instrText>
      </w:r>
      <w:r w:rsidR="00A45D66">
        <w:instrText>" \y “</w:instrText>
      </w:r>
      <w:r w:rsidR="00772B0E">
        <w:rPr>
          <w:rFonts w:hint="eastAsia"/>
        </w:rPr>
        <w:instrText>あとみっくそうさ</w:instrText>
      </w:r>
      <w:r w:rsidR="00772B0E">
        <w:rPr>
          <w:rFonts w:hint="eastAsia"/>
        </w:rPr>
        <w:instrText>:C++11</w:instrText>
      </w:r>
      <w:r w:rsidR="00772B0E">
        <w:rPr>
          <w:rFonts w:hint="eastAsia"/>
        </w:rPr>
        <w:instrText>ばん</w:instrText>
      </w:r>
      <w:r w:rsidR="00A45D66">
        <w:instrText xml:space="preserve">” </w:instrText>
      </w:r>
      <w:r w:rsidR="00A45D66">
        <w:fldChar w:fldCharType="end"/>
      </w:r>
    </w:p>
    <w:p w14:paraId="7093336F" w14:textId="0A63941D" w:rsidR="00DA6B37" w:rsidRDefault="00DA6B37" w:rsidP="00DA6B37">
      <w:pPr>
        <w:pStyle w:val="aa"/>
        <w:ind w:left="447" w:firstLine="283"/>
      </w:pPr>
      <w:r>
        <w:t>アトミック型はテンプレートのため、任意の型の変数を扱えるが、単なるフラグ操</w:t>
      </w:r>
      <w:r>
        <w:lastRenderedPageBreak/>
        <w:t>作の場合は、あらかじめ用意されているフラグ型を使用するとさらに効率的である</w:t>
      </w:r>
      <w:r>
        <w:rPr>
          <w:rFonts w:hint="eastAsia"/>
        </w:rPr>
        <w:t>。</w:t>
      </w:r>
    </w:p>
    <w:p w14:paraId="0910C4C9" w14:textId="28747C33" w:rsidR="00D65357" w:rsidRDefault="00D65357" w:rsidP="00DA6B37">
      <w:pPr>
        <w:pStyle w:val="aa"/>
        <w:ind w:left="447" w:firstLine="283"/>
      </w:pPr>
      <w:r>
        <w:rPr>
          <w:rFonts w:hint="eastAsia"/>
        </w:rPr>
        <w:t>なお、前述の「</w:t>
      </w:r>
      <w:r w:rsidRPr="00D65357">
        <w:rPr>
          <w:rFonts w:ascii="ＭＳ ゴシック" w:hAnsi="ＭＳ ゴシック"/>
          <w:color w:val="0070C0"/>
        </w:rPr>
        <w:t>atd::</w:t>
      </w:r>
      <w:r w:rsidRPr="00D65357">
        <w:rPr>
          <w:rFonts w:ascii="ＭＳ ゴシック" w:hAnsi="ＭＳ ゴシック" w:hint="eastAsia"/>
          <w:color w:val="0070C0"/>
        </w:rPr>
        <w:t>atomic&lt;int&gt;</w:t>
      </w:r>
      <w:r>
        <w:rPr>
          <w:rFonts w:hint="eastAsia"/>
        </w:rPr>
        <w:t>」型と比べて、処理時間はほとんど変わらない。</w:t>
      </w:r>
    </w:p>
    <w:p w14:paraId="5A291179" w14:textId="080F0C65" w:rsidR="00DA6B37" w:rsidRDefault="00DA6B37" w:rsidP="00DA6B37">
      <w:pPr>
        <w:pStyle w:val="aa"/>
        <w:keepNext/>
        <w:widowControl/>
        <w:spacing w:beforeLines="50" w:before="180"/>
        <w:ind w:leftChars="203" w:left="447" w:hangingChars="10" w:hanging="21"/>
      </w:pPr>
      <w:r>
        <w:t>C++11</w:t>
      </w:r>
      <w:r>
        <w:rPr>
          <w:rFonts w:hint="eastAsia"/>
        </w:rPr>
        <w:t>版</w:t>
      </w:r>
      <w:r>
        <w:t>アトミック操作（フラグ型使用）</w:t>
      </w:r>
      <w:r>
        <w:rPr>
          <w:rFonts w:hint="eastAsia"/>
        </w:rPr>
        <w:t>によるロック制御のサンプル（一部抜粋）：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A6B37" w14:paraId="61317F6C" w14:textId="77777777" w:rsidTr="006852C6">
        <w:tc>
          <w:tcPr>
            <w:tcW w:w="8494" w:type="dxa"/>
          </w:tcPr>
          <w:p w14:paraId="7E0CFB7D" w14:textId="77777777" w:rsidR="00DA6B37" w:rsidRPr="003F7E51" w:rsidRDefault="00DA6B37" w:rsidP="006852C6">
            <w:pPr>
              <w:pStyle w:val="3-"/>
              <w:rPr>
                <w:color w:val="808080" w:themeColor="background1" w:themeShade="80"/>
              </w:rPr>
            </w:pPr>
            <w:r w:rsidRPr="003F7E51">
              <w:rPr>
                <w:color w:val="808080" w:themeColor="background1" w:themeShade="80"/>
              </w:rPr>
              <w:t>…（略）…</w:t>
            </w:r>
          </w:p>
          <w:p w14:paraId="5234AAE4" w14:textId="77777777" w:rsidR="00DA6B37" w:rsidRPr="003F7E51" w:rsidRDefault="00DA6B37" w:rsidP="006852C6">
            <w:pPr>
              <w:pStyle w:val="3-"/>
              <w:rPr>
                <w:color w:val="00B050"/>
              </w:rPr>
            </w:pPr>
            <w:r w:rsidRPr="003F7E51">
              <w:rPr>
                <w:rFonts w:hint="eastAsia"/>
                <w:color w:val="00B050"/>
              </w:rPr>
              <w:t>//アトミック操作用変数</w:t>
            </w:r>
          </w:p>
          <w:p w14:paraId="498CD008" w14:textId="26EBF9B3" w:rsidR="00DA6B37" w:rsidRPr="003F7E51" w:rsidRDefault="00DA6B37" w:rsidP="006852C6">
            <w:pPr>
              <w:pStyle w:val="3-"/>
              <w:rPr>
                <w:color w:val="FF0000"/>
              </w:rPr>
            </w:pPr>
            <w:r w:rsidRPr="003F7E51">
              <w:rPr>
                <w:color w:val="FF0000"/>
              </w:rPr>
              <w:t>static std::atomic_flag s_lock = ATOMIC_FLAG_INIT;</w:t>
            </w:r>
          </w:p>
          <w:p w14:paraId="64168E8D" w14:textId="77777777" w:rsidR="00DA6B37" w:rsidRPr="003F7E51" w:rsidRDefault="00DA6B37" w:rsidP="00DA6B37">
            <w:pPr>
              <w:pStyle w:val="3-"/>
              <w:rPr>
                <w:color w:val="808080" w:themeColor="background1" w:themeShade="80"/>
              </w:rPr>
            </w:pPr>
            <w:r w:rsidRPr="003F7E51">
              <w:rPr>
                <w:color w:val="808080" w:themeColor="background1" w:themeShade="80"/>
              </w:rPr>
              <w:t>…（略）…</w:t>
            </w:r>
          </w:p>
          <w:p w14:paraId="4680015A" w14:textId="77777777" w:rsidR="00DA6B37" w:rsidRPr="003F7E51" w:rsidRDefault="00DA6B37" w:rsidP="006852C6">
            <w:pPr>
              <w:pStyle w:val="3-"/>
              <w:rPr>
                <w:color w:val="00B050"/>
              </w:rPr>
            </w:pPr>
            <w:r>
              <w:rPr>
                <w:rFonts w:hint="eastAsia"/>
              </w:rPr>
              <w:tab/>
            </w:r>
            <w:r>
              <w:rPr>
                <w:rFonts w:hint="eastAsia"/>
              </w:rPr>
              <w:tab/>
            </w:r>
            <w:r w:rsidRPr="003F7E51">
              <w:rPr>
                <w:rFonts w:hint="eastAsia"/>
                <w:color w:val="00B050"/>
              </w:rPr>
              <w:t>//アトミック操作でロック取得待ち</w:t>
            </w:r>
          </w:p>
          <w:p w14:paraId="37C0C18C" w14:textId="2AFE17D6" w:rsidR="00DA6B37" w:rsidRPr="003F7E51" w:rsidRDefault="00DA6B37" w:rsidP="006852C6">
            <w:pPr>
              <w:pStyle w:val="3-"/>
              <w:rPr>
                <w:color w:val="FF0000"/>
              </w:rPr>
            </w:pPr>
            <w:r>
              <w:tab/>
            </w:r>
            <w:r>
              <w:tab/>
            </w:r>
            <w:r w:rsidRPr="003F7E51">
              <w:rPr>
                <w:color w:val="FF0000"/>
              </w:rPr>
              <w:t>while (s_lock.test_and_set()){}</w:t>
            </w:r>
          </w:p>
          <w:p w14:paraId="62F8AC14" w14:textId="77777777" w:rsidR="00DA6B37" w:rsidRPr="003F7E51" w:rsidRDefault="00DA6B37" w:rsidP="00DA6B37">
            <w:pPr>
              <w:pStyle w:val="3-"/>
              <w:rPr>
                <w:color w:val="808080" w:themeColor="background1" w:themeShade="80"/>
              </w:rPr>
            </w:pPr>
            <w:r w:rsidRPr="003F7E51">
              <w:rPr>
                <w:color w:val="808080" w:themeColor="background1" w:themeShade="80"/>
              </w:rPr>
              <w:t>…（略）…</w:t>
            </w:r>
          </w:p>
          <w:p w14:paraId="5FFE9142" w14:textId="77777777" w:rsidR="00DA6B37" w:rsidRDefault="00DA6B37" w:rsidP="006852C6">
            <w:pPr>
              <w:pStyle w:val="3-"/>
            </w:pPr>
            <w:r>
              <w:rPr>
                <w:rFonts w:hint="eastAsia"/>
              </w:rPr>
              <w:tab/>
            </w:r>
            <w:r>
              <w:rPr>
                <w:rFonts w:hint="eastAsia"/>
              </w:rPr>
              <w:tab/>
            </w:r>
            <w:r w:rsidRPr="003F7E51">
              <w:rPr>
                <w:rFonts w:hint="eastAsia"/>
                <w:color w:val="00B050"/>
              </w:rPr>
              <w:t>//アトミック操作でロック解放</w:t>
            </w:r>
          </w:p>
          <w:p w14:paraId="44176B7D" w14:textId="31EFF1AE" w:rsidR="00DA6B37" w:rsidRPr="003F7E51" w:rsidRDefault="00DA6B37" w:rsidP="006852C6">
            <w:pPr>
              <w:pStyle w:val="3-"/>
              <w:rPr>
                <w:color w:val="FF0000"/>
              </w:rPr>
            </w:pPr>
            <w:r>
              <w:tab/>
            </w:r>
            <w:r>
              <w:tab/>
            </w:r>
            <w:r w:rsidRPr="003F7E51">
              <w:rPr>
                <w:color w:val="FF0000"/>
              </w:rPr>
              <w:t>s_lock.clear();</w:t>
            </w:r>
          </w:p>
          <w:p w14:paraId="19F91665" w14:textId="77777777" w:rsidR="00DA6B37" w:rsidRPr="003F7E51" w:rsidRDefault="00DA6B37" w:rsidP="00DA6B37">
            <w:pPr>
              <w:pStyle w:val="3-"/>
              <w:rPr>
                <w:color w:val="808080" w:themeColor="background1" w:themeShade="80"/>
              </w:rPr>
            </w:pPr>
            <w:r w:rsidRPr="003F7E51">
              <w:rPr>
                <w:color w:val="808080" w:themeColor="background1" w:themeShade="80"/>
              </w:rPr>
              <w:t>…（略）…</w:t>
            </w:r>
          </w:p>
          <w:p w14:paraId="18630E3C" w14:textId="77777777" w:rsidR="00DA6B37" w:rsidRPr="003F7E51" w:rsidRDefault="00DA6B37" w:rsidP="006852C6">
            <w:pPr>
              <w:pStyle w:val="3-"/>
              <w:rPr>
                <w:color w:val="00B050"/>
              </w:rPr>
            </w:pPr>
            <w:r>
              <w:rPr>
                <w:rFonts w:hint="eastAsia"/>
              </w:rPr>
              <w:tab/>
            </w:r>
            <w:r w:rsidRPr="003F7E51">
              <w:rPr>
                <w:rFonts w:hint="eastAsia"/>
                <w:color w:val="00B050"/>
              </w:rPr>
              <w:t>//アトミック操作用変数初期化</w:t>
            </w:r>
          </w:p>
          <w:p w14:paraId="2B65FC97" w14:textId="77777777" w:rsidR="00DA6B37" w:rsidRPr="003F7E51" w:rsidRDefault="00DA6B37" w:rsidP="006852C6">
            <w:pPr>
              <w:pStyle w:val="3-"/>
              <w:rPr>
                <w:color w:val="FF0000"/>
              </w:rPr>
            </w:pPr>
            <w:r w:rsidRPr="00DA6B37">
              <w:tab/>
            </w:r>
            <w:r w:rsidRPr="003F7E51">
              <w:rPr>
                <w:color w:val="FF0000"/>
              </w:rPr>
              <w:t>s_lock.clear();</w:t>
            </w:r>
          </w:p>
          <w:p w14:paraId="7A6DCBD4" w14:textId="1A9C6AFD" w:rsidR="00DA6B37" w:rsidRPr="00DE3BF2" w:rsidRDefault="00DA6B37" w:rsidP="006852C6">
            <w:pPr>
              <w:pStyle w:val="3-"/>
            </w:pPr>
            <w:r w:rsidRPr="003F7E51">
              <w:rPr>
                <w:color w:val="808080" w:themeColor="background1" w:themeShade="80"/>
              </w:rPr>
              <w:t>…（略）…</w:t>
            </w:r>
          </w:p>
        </w:tc>
      </w:tr>
    </w:tbl>
    <w:p w14:paraId="4621D9AC" w14:textId="1131B449" w:rsidR="0036070F" w:rsidRDefault="009B1E84" w:rsidP="0036070F">
      <w:pPr>
        <w:pStyle w:val="2"/>
      </w:pPr>
      <w:bookmarkStart w:id="117" w:name="_Toc379778027"/>
      <w:r>
        <w:rPr>
          <w:rFonts w:hint="eastAsia"/>
        </w:rPr>
        <w:t>特殊な排他制御：</w:t>
      </w:r>
      <w:r w:rsidR="0036070F">
        <w:rPr>
          <w:rFonts w:hint="eastAsia"/>
        </w:rPr>
        <w:t>リード・ライトロック</w:t>
      </w:r>
      <w:bookmarkEnd w:id="117"/>
      <w:r w:rsidR="00A45D66">
        <w:fldChar w:fldCharType="begin"/>
      </w:r>
      <w:r w:rsidR="00A45D66">
        <w:instrText xml:space="preserve"> XE "</w:instrText>
      </w:r>
      <w:r w:rsidR="00A45D66">
        <w:rPr>
          <w:rFonts w:hint="eastAsia"/>
        </w:rPr>
        <w:instrText>リード・ライトロック</w:instrText>
      </w:r>
      <w:r w:rsidR="00A45D66">
        <w:instrText>" \y “</w:instrText>
      </w:r>
      <w:r w:rsidR="00A45D66">
        <w:rPr>
          <w:rFonts w:hint="eastAsia"/>
        </w:rPr>
        <w:instrText>りーど・らいとろっく</w:instrText>
      </w:r>
      <w:r w:rsidR="00A45D66">
        <w:instrText xml:space="preserve">” </w:instrText>
      </w:r>
      <w:r w:rsidR="00A45D66">
        <w:fldChar w:fldCharType="end"/>
      </w:r>
    </w:p>
    <w:p w14:paraId="0B72E4E8" w14:textId="622A27B7" w:rsidR="00750BE4" w:rsidRDefault="00750BE4" w:rsidP="00750BE4">
      <w:pPr>
        <w:pStyle w:val="a9"/>
        <w:ind w:firstLine="283"/>
      </w:pPr>
      <w:r>
        <w:t>比較的新しいロック手法。</w:t>
      </w:r>
    </w:p>
    <w:p w14:paraId="3986D49F" w14:textId="4B5E3F0E" w:rsidR="00750BE4" w:rsidRDefault="00750BE4" w:rsidP="00750BE4">
      <w:pPr>
        <w:pStyle w:val="a9"/>
        <w:ind w:firstLine="283"/>
      </w:pPr>
      <w:r>
        <w:t>リードロックとライトロックを使い分けてロックする。</w:t>
      </w:r>
    </w:p>
    <w:p w14:paraId="064286D4" w14:textId="4104D12C" w:rsidR="00750BE4" w:rsidRDefault="00750BE4" w:rsidP="00750BE4">
      <w:pPr>
        <w:pStyle w:val="a9"/>
        <w:ind w:firstLine="283"/>
      </w:pPr>
      <w:r>
        <w:t>リードロック中は、他のリードロックは許可され、ライトロックはブロックされる。</w:t>
      </w:r>
    </w:p>
    <w:p w14:paraId="60F9E66F" w14:textId="44731AFC" w:rsidR="00750BE4" w:rsidRDefault="00750BE4" w:rsidP="00750BE4">
      <w:pPr>
        <w:pStyle w:val="a9"/>
        <w:ind w:firstLine="283"/>
      </w:pPr>
      <w:r>
        <w:t>ライトロック中は、他の全てのロックがブロックされる。</w:t>
      </w:r>
    </w:p>
    <w:p w14:paraId="2C075708" w14:textId="68AFE2AD" w:rsidR="00750BE4" w:rsidRDefault="00750BE4" w:rsidP="00750BE4">
      <w:pPr>
        <w:pStyle w:val="a9"/>
        <w:ind w:firstLine="283"/>
      </w:pPr>
      <w:r>
        <w:t>特殊な制御ゆえに、ミューテックスよりもパフォーマンスが落ちる。</w:t>
      </w:r>
    </w:p>
    <w:p w14:paraId="56CFCA97" w14:textId="77777777" w:rsidR="00750BE4" w:rsidRDefault="00750BE4" w:rsidP="00750BE4">
      <w:pPr>
        <w:pStyle w:val="a9"/>
        <w:spacing w:beforeLines="50" w:before="180"/>
        <w:ind w:firstLine="283"/>
      </w:pPr>
      <w:r>
        <w:rPr>
          <w:rFonts w:hint="eastAsia"/>
        </w:rPr>
        <w:t>使いどころとしては、共有データを作成・更新するスレッドが一つに対して、多数のスレッドがその情報を読み込むような場合に非常に有効。</w:t>
      </w:r>
    </w:p>
    <w:p w14:paraId="23F8845F" w14:textId="77777777" w:rsidR="009324B8" w:rsidRDefault="00750BE4" w:rsidP="00750BE4">
      <w:pPr>
        <w:pStyle w:val="a9"/>
        <w:ind w:firstLine="283"/>
      </w:pPr>
      <w:r>
        <w:rPr>
          <w:rFonts w:hint="eastAsia"/>
        </w:rPr>
        <w:t>並列処理環境では、分散処理が活用されるため、有効な場面が多い。</w:t>
      </w:r>
    </w:p>
    <w:p w14:paraId="0EDF1D07" w14:textId="431A4160" w:rsidR="00750BE4" w:rsidRPr="00750BE4" w:rsidRDefault="009324B8" w:rsidP="00750BE4">
      <w:pPr>
        <w:pStyle w:val="a9"/>
        <w:ind w:firstLine="283"/>
      </w:pPr>
      <w:r>
        <w:rPr>
          <w:rFonts w:hint="eastAsia"/>
        </w:rPr>
        <w:t>ゲームプログラミングにおいては、例えば、メインループと描画スレッドでリソースを排他制御するのに有効である。</w:t>
      </w:r>
    </w:p>
    <w:p w14:paraId="1BA87C4B" w14:textId="2A25F254" w:rsidR="0036070F" w:rsidRDefault="00DF7C5C" w:rsidP="0036070F">
      <w:pPr>
        <w:pStyle w:val="3"/>
      </w:pPr>
      <w:bookmarkStart w:id="118" w:name="_Toc379778028"/>
      <w:r>
        <w:t>P</w:t>
      </w:r>
      <w:r>
        <w:rPr>
          <w:rFonts w:hint="eastAsia"/>
        </w:rPr>
        <w:t>OSIX</w:t>
      </w:r>
      <w:r>
        <w:rPr>
          <w:rFonts w:hint="eastAsia"/>
        </w:rPr>
        <w:t>スレッド</w:t>
      </w:r>
      <w:r w:rsidR="0036070F">
        <w:rPr>
          <w:rFonts w:hint="eastAsia"/>
        </w:rPr>
        <w:t>ライブラリ版</w:t>
      </w:r>
      <w:bookmarkEnd w:id="118"/>
      <w:r w:rsidR="00A45D66">
        <w:fldChar w:fldCharType="begin"/>
      </w:r>
      <w:r w:rsidR="00A45D66">
        <w:instrText xml:space="preserve"> XE "</w:instrText>
      </w:r>
      <w:r w:rsidR="00A45D66">
        <w:rPr>
          <w:rFonts w:hint="eastAsia"/>
        </w:rPr>
        <w:instrText>リード・ライトロック</w:instrText>
      </w:r>
      <w:r w:rsidR="00A45D66">
        <w:rPr>
          <w:rFonts w:hint="eastAsia"/>
        </w:rPr>
        <w:instrText>:</w:instrText>
      </w:r>
      <w:r w:rsidR="00A45D66">
        <w:instrText>POSIX</w:instrText>
      </w:r>
      <w:r w:rsidR="00A45D66">
        <w:rPr>
          <w:rFonts w:hint="eastAsia"/>
        </w:rPr>
        <w:instrText>スレッド版</w:instrText>
      </w:r>
      <w:r w:rsidR="00A45D66">
        <w:instrText>" \y “</w:instrText>
      </w:r>
      <w:r w:rsidR="00A45D66">
        <w:rPr>
          <w:rFonts w:hint="eastAsia"/>
        </w:rPr>
        <w:instrText>りーど・らいとろっく</w:instrText>
      </w:r>
      <w:r w:rsidR="00A45D66">
        <w:rPr>
          <w:rFonts w:hint="eastAsia"/>
        </w:rPr>
        <w:instrText>:POSIX</w:instrText>
      </w:r>
      <w:r w:rsidR="00A45D66">
        <w:rPr>
          <w:rFonts w:hint="eastAsia"/>
        </w:rPr>
        <w:instrText>すれっどばん</w:instrText>
      </w:r>
      <w:r w:rsidR="00A45D66">
        <w:instrText xml:space="preserve">” </w:instrText>
      </w:r>
      <w:r w:rsidR="00A45D66">
        <w:fldChar w:fldCharType="end"/>
      </w:r>
    </w:p>
    <w:p w14:paraId="29B516CC" w14:textId="53D94DA7" w:rsidR="0036070F" w:rsidRDefault="00DF7C5C" w:rsidP="0036070F">
      <w:pPr>
        <w:pStyle w:val="aa"/>
        <w:ind w:left="447" w:firstLine="283"/>
      </w:pPr>
      <w:r>
        <w:rPr>
          <w:rFonts w:hint="eastAsia"/>
        </w:rPr>
        <w:t>POSIX</w:t>
      </w:r>
      <w:r>
        <w:rPr>
          <w:rFonts w:hint="eastAsia"/>
        </w:rPr>
        <w:t>スレッド</w:t>
      </w:r>
      <w:r w:rsidR="0036070F">
        <w:rPr>
          <w:rFonts w:hint="eastAsia"/>
        </w:rPr>
        <w:t>ライブラリ</w:t>
      </w:r>
      <w:r w:rsidR="00750BE4">
        <w:rPr>
          <w:rFonts w:hint="eastAsia"/>
        </w:rPr>
        <w:t>版のリード・ライトロック</w:t>
      </w:r>
      <w:r w:rsidR="0036070F">
        <w:rPr>
          <w:rFonts w:hint="eastAsia"/>
        </w:rPr>
        <w:t>。</w:t>
      </w:r>
    </w:p>
    <w:p w14:paraId="2C7A16A6" w14:textId="284D6557" w:rsidR="00750BE4" w:rsidRDefault="00DF7C5C" w:rsidP="00750BE4">
      <w:pPr>
        <w:pStyle w:val="aa"/>
        <w:keepNext/>
        <w:widowControl/>
        <w:spacing w:beforeLines="50" w:before="180"/>
        <w:ind w:leftChars="203" w:left="447" w:hangingChars="10" w:hanging="21"/>
      </w:pPr>
      <w:r>
        <w:t>P</w:t>
      </w:r>
      <w:r>
        <w:rPr>
          <w:rFonts w:hint="eastAsia"/>
        </w:rPr>
        <w:t>OSIX</w:t>
      </w:r>
      <w:r>
        <w:rPr>
          <w:rFonts w:hint="eastAsia"/>
        </w:rPr>
        <w:t>スレッド</w:t>
      </w:r>
      <w:r w:rsidR="00750BE4">
        <w:t>ライブラリ</w:t>
      </w:r>
      <w:r w:rsidR="00750BE4">
        <w:rPr>
          <w:rFonts w:hint="eastAsia"/>
        </w:rPr>
        <w:t>版</w:t>
      </w:r>
      <w:r w:rsidR="00750BE4">
        <w:t>リード・ライトロック</w:t>
      </w:r>
      <w:r w:rsidR="00750BE4">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005EB9C8" w14:textId="77777777" w:rsidTr="000A1665">
        <w:tc>
          <w:tcPr>
            <w:tcW w:w="8494" w:type="dxa"/>
          </w:tcPr>
          <w:p w14:paraId="786DAFB8" w14:textId="77777777" w:rsidR="00CF3E77" w:rsidRDefault="00CF3E77" w:rsidP="00CF3E77">
            <w:pPr>
              <w:pStyle w:val="3-"/>
            </w:pPr>
            <w:r>
              <w:t>#include &lt;stdio.h&gt;</w:t>
            </w:r>
          </w:p>
          <w:p w14:paraId="22FB22FA" w14:textId="77777777" w:rsidR="00CF3E77" w:rsidRDefault="00CF3E77" w:rsidP="00CF3E77">
            <w:pPr>
              <w:pStyle w:val="3-"/>
            </w:pPr>
            <w:r>
              <w:t>#include &lt;stdlib.h&gt;</w:t>
            </w:r>
          </w:p>
          <w:p w14:paraId="1779917C" w14:textId="77777777" w:rsidR="00CF3E77" w:rsidRDefault="00CF3E77" w:rsidP="00CF3E77">
            <w:pPr>
              <w:pStyle w:val="3-"/>
            </w:pPr>
          </w:p>
          <w:p w14:paraId="2DCF1285" w14:textId="77777777" w:rsidR="00CF3E77" w:rsidRDefault="00CF3E77" w:rsidP="00CF3E77">
            <w:pPr>
              <w:pStyle w:val="3-"/>
            </w:pPr>
            <w:r>
              <w:t>#include &lt;pthread.h&gt;</w:t>
            </w:r>
          </w:p>
          <w:p w14:paraId="7C06554D" w14:textId="77777777" w:rsidR="00CF3E77" w:rsidRDefault="00CF3E77" w:rsidP="00CF3E77">
            <w:pPr>
              <w:pStyle w:val="3-"/>
            </w:pPr>
            <w:r>
              <w:t>#include &lt;unistd.h&gt;</w:t>
            </w:r>
          </w:p>
          <w:p w14:paraId="1A0354C6" w14:textId="77777777" w:rsidR="00CF3E77" w:rsidRDefault="00CF3E77" w:rsidP="00CF3E77">
            <w:pPr>
              <w:pStyle w:val="3-"/>
            </w:pPr>
          </w:p>
          <w:p w14:paraId="0CD7F5B1" w14:textId="77777777" w:rsidR="00CF3E77" w:rsidRPr="00F012DD" w:rsidRDefault="00CF3E77" w:rsidP="00CF3E77">
            <w:pPr>
              <w:pStyle w:val="3-"/>
              <w:rPr>
                <w:color w:val="00B050"/>
              </w:rPr>
            </w:pPr>
            <w:r>
              <w:rPr>
                <w:rFonts w:hint="eastAsia"/>
              </w:rPr>
              <w:t xml:space="preserve">#include &lt;sys/time.h&gt; </w:t>
            </w:r>
            <w:r w:rsidRPr="00F012DD">
              <w:rPr>
                <w:rFonts w:hint="eastAsia"/>
                <w:color w:val="00B050"/>
              </w:rPr>
              <w:t>//時間計測用</w:t>
            </w:r>
          </w:p>
          <w:p w14:paraId="53F93EE6" w14:textId="77777777" w:rsidR="00CF3E77" w:rsidRDefault="00CF3E77" w:rsidP="00CF3E77">
            <w:pPr>
              <w:pStyle w:val="3-"/>
            </w:pPr>
          </w:p>
          <w:p w14:paraId="1BEECEDB" w14:textId="77777777" w:rsidR="00CF3E77" w:rsidRPr="00F012DD" w:rsidRDefault="00CF3E77" w:rsidP="00CF3E77">
            <w:pPr>
              <w:pStyle w:val="3-"/>
              <w:rPr>
                <w:color w:val="00B050"/>
              </w:rPr>
            </w:pPr>
            <w:r w:rsidRPr="00F012DD">
              <w:rPr>
                <w:rFonts w:hint="eastAsia"/>
                <w:color w:val="00B050"/>
              </w:rPr>
              <w:t>//リード／ライトロック</w:t>
            </w:r>
          </w:p>
          <w:p w14:paraId="33825E1C" w14:textId="77777777" w:rsidR="00CF3E77" w:rsidRDefault="00CF3E77" w:rsidP="00CF3E77">
            <w:pPr>
              <w:pStyle w:val="3-"/>
            </w:pPr>
            <w:r w:rsidRPr="00F012DD">
              <w:rPr>
                <w:color w:val="FF0000"/>
              </w:rPr>
              <w:t>static pthread_rwlock_t s_lock = PTHREAD_RWLOCK_INITIALIZER;</w:t>
            </w:r>
          </w:p>
          <w:p w14:paraId="2B6114A4" w14:textId="77777777" w:rsidR="00CF3E77" w:rsidRDefault="00CF3E77" w:rsidP="00CF3E77">
            <w:pPr>
              <w:pStyle w:val="3-"/>
            </w:pPr>
          </w:p>
          <w:p w14:paraId="4661A175" w14:textId="77777777" w:rsidR="00CF3E77" w:rsidRPr="00F012DD" w:rsidRDefault="00CF3E77" w:rsidP="00CF3E77">
            <w:pPr>
              <w:pStyle w:val="3-"/>
              <w:rPr>
                <w:color w:val="00B050"/>
              </w:rPr>
            </w:pPr>
            <w:r w:rsidRPr="00F012DD">
              <w:rPr>
                <w:rFonts w:hint="eastAsia"/>
                <w:color w:val="00B050"/>
              </w:rPr>
              <w:t>//共有データ</w:t>
            </w:r>
          </w:p>
          <w:p w14:paraId="2A7BE317" w14:textId="77777777" w:rsidR="00CF3E77" w:rsidRDefault="00CF3E77" w:rsidP="00CF3E77">
            <w:pPr>
              <w:pStyle w:val="3-"/>
            </w:pPr>
            <w:r>
              <w:lastRenderedPageBreak/>
              <w:t>static int s_commonData = 0;</w:t>
            </w:r>
          </w:p>
          <w:p w14:paraId="6DC3BE2C" w14:textId="77777777" w:rsidR="00CF3E77" w:rsidRDefault="00CF3E77" w:rsidP="00CF3E77">
            <w:pPr>
              <w:pStyle w:val="3-"/>
            </w:pPr>
          </w:p>
          <w:p w14:paraId="09638F81" w14:textId="77777777" w:rsidR="00CF3E77" w:rsidRPr="00F012DD" w:rsidRDefault="00CF3E77" w:rsidP="00CF3E77">
            <w:pPr>
              <w:pStyle w:val="3-"/>
              <w:rPr>
                <w:color w:val="00B050"/>
              </w:rPr>
            </w:pPr>
            <w:r w:rsidRPr="00F012DD">
              <w:rPr>
                <w:rFonts w:hint="eastAsia"/>
                <w:color w:val="00B050"/>
              </w:rPr>
              <w:t>//スレッド固有データ</w:t>
            </w:r>
          </w:p>
          <w:p w14:paraId="4B850288" w14:textId="77777777" w:rsidR="00CF3E77" w:rsidRDefault="00CF3E77" w:rsidP="00CF3E77">
            <w:pPr>
              <w:pStyle w:val="3-"/>
            </w:pPr>
            <w:r>
              <w:t>__thread int s_tlsData = 0;</w:t>
            </w:r>
          </w:p>
          <w:p w14:paraId="48BEFDDD" w14:textId="77777777" w:rsidR="00CF3E77" w:rsidRDefault="00CF3E77" w:rsidP="00CF3E77">
            <w:pPr>
              <w:pStyle w:val="3-"/>
            </w:pPr>
          </w:p>
          <w:p w14:paraId="621DD4AF" w14:textId="77777777" w:rsidR="00CF3E77" w:rsidRPr="00F012DD" w:rsidRDefault="00CF3E77" w:rsidP="00CF3E77">
            <w:pPr>
              <w:pStyle w:val="3-"/>
              <w:rPr>
                <w:color w:val="00B050"/>
              </w:rPr>
            </w:pPr>
            <w:r w:rsidRPr="00F012DD">
              <w:rPr>
                <w:rFonts w:hint="eastAsia"/>
                <w:color w:val="00B050"/>
              </w:rPr>
              <w:t>//書き込みスレッド</w:t>
            </w:r>
          </w:p>
          <w:p w14:paraId="2D752FC4" w14:textId="77777777" w:rsidR="00CF3E77" w:rsidRDefault="00CF3E77" w:rsidP="00CF3E77">
            <w:pPr>
              <w:pStyle w:val="3-"/>
            </w:pPr>
            <w:r>
              <w:t>void* threadFuncW(void* param_p)</w:t>
            </w:r>
          </w:p>
          <w:p w14:paraId="03B64527" w14:textId="77777777" w:rsidR="00CF3E77" w:rsidRDefault="00CF3E77" w:rsidP="00CF3E77">
            <w:pPr>
              <w:pStyle w:val="3-"/>
            </w:pPr>
            <w:r>
              <w:t>{</w:t>
            </w:r>
          </w:p>
          <w:p w14:paraId="02879F92" w14:textId="77777777" w:rsidR="00CF3E77" w:rsidRDefault="00CF3E77" w:rsidP="00CF3E77">
            <w:pPr>
              <w:pStyle w:val="3-"/>
            </w:pPr>
            <w:r>
              <w:rPr>
                <w:rFonts w:hint="eastAsia"/>
              </w:rPr>
              <w:tab/>
            </w:r>
            <w:r w:rsidRPr="00F012DD">
              <w:rPr>
                <w:rFonts w:hint="eastAsia"/>
                <w:color w:val="00B050"/>
              </w:rPr>
              <w:t>//パラメータ受け取り</w:t>
            </w:r>
          </w:p>
          <w:p w14:paraId="28015292" w14:textId="77777777" w:rsidR="00CF3E77" w:rsidRDefault="00CF3E77" w:rsidP="00CF3E77">
            <w:pPr>
              <w:pStyle w:val="3-"/>
            </w:pPr>
            <w:r>
              <w:tab/>
              <w:t>const char* name = static_cast&lt;const char*&gt;(param_p);</w:t>
            </w:r>
          </w:p>
          <w:p w14:paraId="55C97D29" w14:textId="77777777" w:rsidR="00CF3E77" w:rsidRDefault="00CF3E77" w:rsidP="00CF3E77">
            <w:pPr>
              <w:pStyle w:val="3-"/>
            </w:pPr>
          </w:p>
          <w:p w14:paraId="2DD381BC" w14:textId="77777777" w:rsidR="00CF3E77" w:rsidRPr="00F012DD" w:rsidRDefault="00CF3E77" w:rsidP="00CF3E77">
            <w:pPr>
              <w:pStyle w:val="3-"/>
              <w:rPr>
                <w:color w:val="00B050"/>
              </w:rPr>
            </w:pPr>
            <w:r>
              <w:rPr>
                <w:rFonts w:hint="eastAsia"/>
              </w:rPr>
              <w:tab/>
            </w:r>
            <w:r w:rsidRPr="00F012DD">
              <w:rPr>
                <w:rFonts w:hint="eastAsia"/>
                <w:color w:val="00B050"/>
              </w:rPr>
              <w:t>//開始</w:t>
            </w:r>
          </w:p>
          <w:p w14:paraId="2624DC18" w14:textId="77777777" w:rsidR="00CF3E77" w:rsidRDefault="00CF3E77" w:rsidP="00CF3E77">
            <w:pPr>
              <w:pStyle w:val="3-"/>
            </w:pPr>
            <w:r>
              <w:tab/>
              <w:t>printf("- begin:(W)%s -\n", name);</w:t>
            </w:r>
          </w:p>
          <w:p w14:paraId="6F1C538A" w14:textId="77777777" w:rsidR="00CF3E77" w:rsidRDefault="00CF3E77" w:rsidP="00CF3E77">
            <w:pPr>
              <w:pStyle w:val="3-"/>
            </w:pPr>
            <w:r>
              <w:tab/>
              <w:t>fflush(stdout);</w:t>
            </w:r>
          </w:p>
          <w:p w14:paraId="44688447" w14:textId="77777777" w:rsidR="00B979DA" w:rsidRDefault="00B979DA" w:rsidP="00B979DA">
            <w:pPr>
              <w:pStyle w:val="3-"/>
            </w:pPr>
          </w:p>
          <w:p w14:paraId="78A760C5" w14:textId="362C4DBF" w:rsidR="00B979DA" w:rsidRPr="00F012DD" w:rsidRDefault="00B979DA" w:rsidP="00B979DA">
            <w:pPr>
              <w:pStyle w:val="3-"/>
              <w:rPr>
                <w:color w:val="00B050"/>
              </w:rPr>
            </w:pPr>
            <w:r>
              <w:rPr>
                <w:rFonts w:hint="eastAsia"/>
              </w:rPr>
              <w:tab/>
            </w:r>
            <w:r w:rsidRPr="00F012DD">
              <w:rPr>
                <w:rFonts w:hint="eastAsia"/>
                <w:color w:val="00B050"/>
              </w:rPr>
              <w:t>//若干ランダムでスリープ（0～499 msec）</w:t>
            </w:r>
          </w:p>
          <w:p w14:paraId="4838629F" w14:textId="5CAF6603" w:rsidR="00B979DA" w:rsidRDefault="00B979DA" w:rsidP="00B979DA">
            <w:pPr>
              <w:pStyle w:val="3-"/>
            </w:pPr>
            <w:r>
              <w:tab/>
              <w:t>usleep((rand() % 500) * 1000);</w:t>
            </w:r>
          </w:p>
          <w:p w14:paraId="2CBDD8A2" w14:textId="77777777" w:rsidR="00CF3E77" w:rsidRDefault="00CF3E77" w:rsidP="00CF3E77">
            <w:pPr>
              <w:pStyle w:val="3-"/>
            </w:pPr>
          </w:p>
          <w:p w14:paraId="0A2C904D" w14:textId="77777777" w:rsidR="00CF3E77" w:rsidRDefault="00CF3E77" w:rsidP="00CF3E77">
            <w:pPr>
              <w:pStyle w:val="3-"/>
            </w:pPr>
            <w:r>
              <w:rPr>
                <w:rFonts w:hint="eastAsia"/>
              </w:rPr>
              <w:tab/>
            </w:r>
            <w:r w:rsidRPr="00F012DD">
              <w:rPr>
                <w:rFonts w:hint="eastAsia"/>
                <w:color w:val="00B050"/>
              </w:rPr>
              <w:t>//処理</w:t>
            </w:r>
          </w:p>
          <w:p w14:paraId="6AA89E74" w14:textId="77777777" w:rsidR="00CF3E77" w:rsidRDefault="00CF3E77" w:rsidP="00CF3E77">
            <w:pPr>
              <w:pStyle w:val="3-"/>
            </w:pPr>
            <w:r>
              <w:tab/>
              <w:t>for (int i = 0; i &lt; 3; ++i)</w:t>
            </w:r>
          </w:p>
          <w:p w14:paraId="61D3C917" w14:textId="77777777" w:rsidR="00CF3E77" w:rsidRDefault="00CF3E77" w:rsidP="00CF3E77">
            <w:pPr>
              <w:pStyle w:val="3-"/>
            </w:pPr>
            <w:r>
              <w:tab/>
              <w:t>{</w:t>
            </w:r>
          </w:p>
          <w:p w14:paraId="14D6685A"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//ライトロック取得</w:t>
            </w:r>
          </w:p>
          <w:p w14:paraId="006DF4E1" w14:textId="77777777" w:rsidR="00CF3E77" w:rsidRDefault="00CF3E77" w:rsidP="00CF3E77">
            <w:pPr>
              <w:pStyle w:val="3-"/>
            </w:pPr>
            <w:r>
              <w:tab/>
            </w:r>
            <w:r>
              <w:tab/>
            </w:r>
            <w:r w:rsidRPr="00F012DD">
              <w:rPr>
                <w:color w:val="FF0000"/>
              </w:rPr>
              <w:t>pthread_rwlock_wrlock(&amp;s_lock);</w:t>
            </w:r>
          </w:p>
          <w:p w14:paraId="46B10F3F" w14:textId="77777777" w:rsidR="00F012DD" w:rsidRPr="00F012DD" w:rsidRDefault="00CF3E77" w:rsidP="00CF3E77">
            <w:pPr>
              <w:pStyle w:val="3-"/>
              <w:rPr>
                <w:color w:val="00B050"/>
              </w:rPr>
            </w:pPr>
            <w:r>
              <w:rPr>
                <w:rFonts w:hint="eastAsia"/>
              </w:rPr>
              <w:tab/>
            </w:r>
            <w:r w:rsidRPr="00F012DD">
              <w:rPr>
                <w:rFonts w:hint="eastAsia"/>
                <w:color w:val="00B050"/>
              </w:rPr>
              <w:t>//</w:t>
            </w:r>
            <w:r w:rsidRPr="00F012DD">
              <w:rPr>
                <w:rFonts w:hint="eastAsia"/>
                <w:color w:val="00B050"/>
              </w:rPr>
              <w:tab/>
            </w:r>
            <w:r w:rsidRPr="00F012DD">
              <w:rPr>
                <w:rFonts w:hint="eastAsia"/>
                <w:color w:val="FF0000"/>
              </w:rPr>
              <w:t>pthread_rwlock_trywrlock(&amp;s_lock);</w:t>
            </w:r>
            <w:r w:rsidRPr="00F012DD">
              <w:rPr>
                <w:rFonts w:hint="eastAsia"/>
                <w:color w:val="00B050"/>
              </w:rPr>
              <w:t>//</w:t>
            </w:r>
            <w:r w:rsidR="00F012DD" w:rsidRPr="00F012DD">
              <w:rPr>
                <w:rFonts w:hint="eastAsia"/>
                <w:color w:val="00B050"/>
              </w:rPr>
              <w:t>ロックを</w:t>
            </w:r>
            <w:r w:rsidRPr="00F012DD">
              <w:rPr>
                <w:rFonts w:hint="eastAsia"/>
                <w:color w:val="00B050"/>
              </w:rPr>
              <w:t>取得できない時に他の処理を行いたい場合は</w:t>
            </w:r>
          </w:p>
          <w:p w14:paraId="15580759" w14:textId="25C7A061" w:rsidR="00CF3E77" w:rsidRPr="00F012DD" w:rsidRDefault="00F012DD" w:rsidP="00F012DD">
            <w:pPr>
              <w:pStyle w:val="3-"/>
              <w:tabs>
                <w:tab w:val="clear" w:pos="838"/>
                <w:tab w:val="clear" w:pos="1253"/>
                <w:tab w:val="clear" w:pos="1691"/>
                <w:tab w:val="clear" w:pos="2105"/>
                <w:tab w:val="clear" w:pos="2543"/>
                <w:tab w:val="clear" w:pos="2981"/>
                <w:tab w:val="left" w:pos="3205"/>
                <w:tab w:val="left" w:pos="3235"/>
              </w:tabs>
              <w:rPr>
                <w:color w:val="00B050"/>
              </w:rPr>
            </w:pPr>
            <w:r w:rsidRPr="00F012DD">
              <w:rPr>
                <w:color w:val="00B050"/>
              </w:rPr>
              <w:tab/>
              <w:t>//</w:t>
            </w:r>
            <w:r w:rsidRPr="00F012DD">
              <w:rPr>
                <w:color w:val="00B050"/>
              </w:rPr>
              <w:tab/>
              <w:t>//</w:t>
            </w:r>
            <w:r w:rsidR="00CF3E77" w:rsidRPr="00F012DD">
              <w:rPr>
                <w:rFonts w:hint="eastAsia"/>
                <w:color w:val="00B050"/>
              </w:rPr>
              <w:t>pthread_rwlock_trywrlock() を使用する</w:t>
            </w:r>
          </w:p>
          <w:p w14:paraId="6D1EB03B" w14:textId="77777777" w:rsidR="00CF3E77" w:rsidRDefault="00CF3E77" w:rsidP="00CF3E77">
            <w:pPr>
              <w:pStyle w:val="3-"/>
            </w:pPr>
            <w:r>
              <w:tab/>
            </w:r>
            <w:r>
              <w:tab/>
            </w:r>
          </w:p>
          <w:p w14:paraId="4D5BB70A"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//データ表示（前）</w:t>
            </w:r>
          </w:p>
          <w:p w14:paraId="5289D692" w14:textId="77777777" w:rsidR="00CF3E77" w:rsidRDefault="00CF3E77" w:rsidP="00CF3E77">
            <w:pPr>
              <w:pStyle w:val="3-"/>
            </w:pPr>
            <w:r>
              <w:tab/>
            </w:r>
            <w:r>
              <w:tab/>
              <w:t>printf("(W)%s: [BEFORE] commonData=%d, tlsData=%d\n", name, s_commonData, s_tlsData);</w:t>
            </w:r>
          </w:p>
          <w:p w14:paraId="0CF97403" w14:textId="77777777" w:rsidR="00CF3E77" w:rsidRDefault="00CF3E77" w:rsidP="00CF3E77">
            <w:pPr>
              <w:pStyle w:val="3-"/>
            </w:pPr>
            <w:r>
              <w:tab/>
            </w:r>
            <w:r>
              <w:tab/>
              <w:t>fflush(stdout);</w:t>
            </w:r>
          </w:p>
          <w:p w14:paraId="58E449D1" w14:textId="77777777" w:rsidR="00CF3E77" w:rsidRDefault="00CF3E77" w:rsidP="00CF3E77">
            <w:pPr>
              <w:pStyle w:val="3-"/>
            </w:pPr>
            <w:r>
              <w:tab/>
            </w:r>
            <w:r>
              <w:tab/>
            </w:r>
          </w:p>
          <w:p w14:paraId="48F0AFA4"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//データ取得</w:t>
            </w:r>
          </w:p>
          <w:p w14:paraId="548F02D0" w14:textId="77777777" w:rsidR="00CF3E77" w:rsidRDefault="00CF3E77" w:rsidP="00CF3E77">
            <w:pPr>
              <w:pStyle w:val="3-"/>
            </w:pPr>
            <w:r>
              <w:tab/>
            </w:r>
            <w:r>
              <w:tab/>
              <w:t>int common_data = s_commonData;</w:t>
            </w:r>
          </w:p>
          <w:p w14:paraId="0D6BD668" w14:textId="77777777" w:rsidR="00CF3E77" w:rsidRDefault="00CF3E77" w:rsidP="00CF3E77">
            <w:pPr>
              <w:pStyle w:val="3-"/>
            </w:pPr>
            <w:r>
              <w:tab/>
            </w:r>
            <w:r>
              <w:tab/>
              <w:t>int tls_data = s_tlsData;</w:t>
            </w:r>
          </w:p>
          <w:p w14:paraId="7D0D1C62" w14:textId="77777777" w:rsidR="00CF3E77" w:rsidRDefault="00CF3E77" w:rsidP="00CF3E77">
            <w:pPr>
              <w:pStyle w:val="3-"/>
            </w:pPr>
          </w:p>
          <w:p w14:paraId="7B06DC2D"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//データ更新</w:t>
            </w:r>
          </w:p>
          <w:p w14:paraId="51399EDC" w14:textId="77777777" w:rsidR="00CF3E77" w:rsidRDefault="00CF3E77" w:rsidP="00CF3E77">
            <w:pPr>
              <w:pStyle w:val="3-"/>
            </w:pPr>
            <w:r>
              <w:tab/>
            </w:r>
            <w:r>
              <w:tab/>
              <w:t>++common_data;</w:t>
            </w:r>
          </w:p>
          <w:p w14:paraId="2A904925" w14:textId="77777777" w:rsidR="00CF3E77" w:rsidRDefault="00CF3E77" w:rsidP="00CF3E77">
            <w:pPr>
              <w:pStyle w:val="3-"/>
            </w:pPr>
            <w:r>
              <w:tab/>
            </w:r>
            <w:r>
              <w:tab/>
              <w:t>++tls_data;</w:t>
            </w:r>
          </w:p>
          <w:p w14:paraId="7C52E781" w14:textId="77777777" w:rsidR="00CF3E77" w:rsidRDefault="00CF3E77" w:rsidP="00CF3E77">
            <w:pPr>
              <w:pStyle w:val="3-"/>
            </w:pPr>
          </w:p>
          <w:p w14:paraId="1388429E"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//若干ランダムでスリープ（0～499 msec）</w:t>
            </w:r>
          </w:p>
          <w:p w14:paraId="6D705986" w14:textId="77777777" w:rsidR="00CF3E77" w:rsidRDefault="00CF3E77" w:rsidP="00CF3E77">
            <w:pPr>
              <w:pStyle w:val="3-"/>
            </w:pPr>
            <w:r>
              <w:tab/>
            </w:r>
            <w:r>
              <w:tab/>
              <w:t>usleep((rand() % 500) * 1000);</w:t>
            </w:r>
          </w:p>
          <w:p w14:paraId="0A275761" w14:textId="77777777" w:rsidR="00CF3E77" w:rsidRDefault="00CF3E77" w:rsidP="00CF3E77">
            <w:pPr>
              <w:pStyle w:val="3-"/>
            </w:pPr>
            <w:r>
              <w:tab/>
            </w:r>
            <w:r>
              <w:tab/>
            </w:r>
          </w:p>
          <w:p w14:paraId="224FD4B8"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//データ書き戻し</w:t>
            </w:r>
          </w:p>
          <w:p w14:paraId="6BA05E53" w14:textId="77777777" w:rsidR="00CF3E77" w:rsidRDefault="00CF3E77" w:rsidP="00CF3E77">
            <w:pPr>
              <w:pStyle w:val="3-"/>
            </w:pPr>
            <w:r>
              <w:tab/>
            </w:r>
            <w:r>
              <w:tab/>
              <w:t>s_commonData = common_data;</w:t>
            </w:r>
          </w:p>
          <w:p w14:paraId="024F7AEF" w14:textId="77777777" w:rsidR="00CF3E77" w:rsidRDefault="00CF3E77" w:rsidP="00CF3E77">
            <w:pPr>
              <w:pStyle w:val="3-"/>
            </w:pPr>
            <w:r>
              <w:tab/>
            </w:r>
            <w:r>
              <w:tab/>
              <w:t>s_tlsData = tls_data;</w:t>
            </w:r>
          </w:p>
          <w:p w14:paraId="3E2BE224" w14:textId="77777777" w:rsidR="00CF3E77" w:rsidRDefault="00CF3E77" w:rsidP="00CF3E77">
            <w:pPr>
              <w:pStyle w:val="3-"/>
            </w:pPr>
          </w:p>
          <w:p w14:paraId="348F4537" w14:textId="77777777" w:rsidR="00CF3E77" w:rsidRDefault="00CF3E77" w:rsidP="00CF3E77">
            <w:pPr>
              <w:pStyle w:val="3-"/>
            </w:pPr>
            <w:r>
              <w:rPr>
                <w:rFonts w:hint="eastAsia"/>
              </w:rPr>
              <w:tab/>
            </w:r>
            <w:r>
              <w:rPr>
                <w:rFonts w:hint="eastAsia"/>
              </w:rPr>
              <w:tab/>
            </w:r>
            <w:r w:rsidRPr="00F012DD">
              <w:rPr>
                <w:rFonts w:hint="eastAsia"/>
                <w:color w:val="00B050"/>
              </w:rPr>
              <w:t>//データ表示（後）</w:t>
            </w:r>
          </w:p>
          <w:p w14:paraId="775F1A0E" w14:textId="77777777" w:rsidR="00CF3E77" w:rsidRDefault="00CF3E77" w:rsidP="00CF3E77">
            <w:pPr>
              <w:pStyle w:val="3-"/>
            </w:pPr>
            <w:r>
              <w:tab/>
            </w:r>
            <w:r>
              <w:tab/>
              <w:t>printf("(W)%s: [AFTER]  commonData=%d, tlsData=%d\n", name, s_commonData, s_tlsData);</w:t>
            </w:r>
          </w:p>
          <w:p w14:paraId="16778B71" w14:textId="77777777" w:rsidR="00CF3E77" w:rsidRDefault="00CF3E77" w:rsidP="00CF3E77">
            <w:pPr>
              <w:pStyle w:val="3-"/>
            </w:pPr>
            <w:r>
              <w:tab/>
            </w:r>
            <w:r>
              <w:tab/>
              <w:t>fflush(stdout);</w:t>
            </w:r>
          </w:p>
          <w:p w14:paraId="032D2760" w14:textId="77777777" w:rsidR="00CF3E77" w:rsidRDefault="00CF3E77" w:rsidP="00CF3E77">
            <w:pPr>
              <w:pStyle w:val="3-"/>
            </w:pPr>
            <w:r>
              <w:tab/>
            </w:r>
            <w:r>
              <w:tab/>
            </w:r>
          </w:p>
          <w:p w14:paraId="764C3FA0" w14:textId="684A56D6"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w:t>
            </w:r>
            <w:r w:rsidR="00F012DD">
              <w:rPr>
                <w:rFonts w:hint="eastAsia"/>
                <w:color w:val="00B050"/>
              </w:rPr>
              <w:t>ライトロック解放</w:t>
            </w:r>
          </w:p>
          <w:p w14:paraId="6631CE58" w14:textId="77777777" w:rsidR="00CF3E77" w:rsidRPr="00F012DD" w:rsidRDefault="00CF3E77" w:rsidP="00CF3E77">
            <w:pPr>
              <w:pStyle w:val="3-"/>
              <w:rPr>
                <w:color w:val="FF0000"/>
              </w:rPr>
            </w:pPr>
            <w:r>
              <w:tab/>
            </w:r>
            <w:r>
              <w:tab/>
            </w:r>
            <w:r w:rsidRPr="00F012DD">
              <w:rPr>
                <w:color w:val="FF0000"/>
              </w:rPr>
              <w:t>pthread_rwlock_unlock(&amp;s_lock);</w:t>
            </w:r>
          </w:p>
          <w:p w14:paraId="4FE961D2" w14:textId="77777777" w:rsidR="00B979DA" w:rsidRDefault="00B979DA" w:rsidP="00B979DA">
            <w:pPr>
              <w:pStyle w:val="3-"/>
            </w:pPr>
          </w:p>
          <w:p w14:paraId="475AA23C" w14:textId="77777777" w:rsidR="00B979DA" w:rsidRPr="00F012DD" w:rsidRDefault="00B979DA" w:rsidP="00B979DA">
            <w:pPr>
              <w:pStyle w:val="3-"/>
              <w:rPr>
                <w:color w:val="00B050"/>
              </w:rPr>
            </w:pPr>
            <w:r>
              <w:rPr>
                <w:rFonts w:hint="eastAsia"/>
              </w:rPr>
              <w:tab/>
            </w:r>
            <w:r>
              <w:rPr>
                <w:rFonts w:hint="eastAsia"/>
              </w:rPr>
              <w:tab/>
            </w:r>
            <w:r w:rsidRPr="00F012DD">
              <w:rPr>
                <w:rFonts w:hint="eastAsia"/>
                <w:color w:val="00B050"/>
              </w:rPr>
              <w:t>//若干ランダムでスリープ（0～499 msec）</w:t>
            </w:r>
          </w:p>
          <w:p w14:paraId="7B0EB5AE" w14:textId="77777777" w:rsidR="00B979DA" w:rsidRDefault="00B979DA" w:rsidP="00B979DA">
            <w:pPr>
              <w:pStyle w:val="3-"/>
            </w:pPr>
            <w:r>
              <w:tab/>
            </w:r>
            <w:r>
              <w:tab/>
              <w:t>usleep((rand() % 500) * 1000);</w:t>
            </w:r>
          </w:p>
          <w:p w14:paraId="419602D6" w14:textId="77777777" w:rsidR="00CF3E77" w:rsidRDefault="00CF3E77" w:rsidP="00CF3E77">
            <w:pPr>
              <w:pStyle w:val="3-"/>
            </w:pPr>
            <w:r>
              <w:tab/>
              <w:t>}</w:t>
            </w:r>
          </w:p>
          <w:p w14:paraId="32F79818" w14:textId="77777777" w:rsidR="00CF3E77" w:rsidRDefault="00CF3E77" w:rsidP="00CF3E77">
            <w:pPr>
              <w:pStyle w:val="3-"/>
            </w:pPr>
            <w:r>
              <w:tab/>
            </w:r>
          </w:p>
          <w:p w14:paraId="5F92AE14" w14:textId="77777777" w:rsidR="00CF3E77" w:rsidRDefault="00CF3E77" w:rsidP="00CF3E77">
            <w:pPr>
              <w:pStyle w:val="3-"/>
            </w:pPr>
            <w:r>
              <w:rPr>
                <w:rFonts w:hint="eastAsia"/>
              </w:rPr>
              <w:tab/>
            </w:r>
            <w:r w:rsidRPr="00F012DD">
              <w:rPr>
                <w:rFonts w:hint="eastAsia"/>
                <w:color w:val="00B050"/>
              </w:rPr>
              <w:t>//終了</w:t>
            </w:r>
          </w:p>
          <w:p w14:paraId="192D1B8C" w14:textId="77777777" w:rsidR="00CF3E77" w:rsidRDefault="00CF3E77" w:rsidP="00CF3E77">
            <w:pPr>
              <w:pStyle w:val="3-"/>
            </w:pPr>
            <w:r>
              <w:tab/>
              <w:t>printf("- end:(W)%s -\n", name);</w:t>
            </w:r>
          </w:p>
          <w:p w14:paraId="72867B02" w14:textId="77777777" w:rsidR="00CF3E77" w:rsidRDefault="00CF3E77" w:rsidP="00CF3E77">
            <w:pPr>
              <w:pStyle w:val="3-"/>
            </w:pPr>
            <w:r>
              <w:tab/>
              <w:t>fflush(stdout);</w:t>
            </w:r>
          </w:p>
          <w:p w14:paraId="2C2A01ED" w14:textId="77777777" w:rsidR="00CF3E77" w:rsidRDefault="00CF3E77" w:rsidP="00CF3E77">
            <w:pPr>
              <w:pStyle w:val="3-"/>
            </w:pPr>
            <w:r>
              <w:tab/>
              <w:t>return 0;</w:t>
            </w:r>
          </w:p>
          <w:p w14:paraId="6298A0DC" w14:textId="77777777" w:rsidR="00CF3E77" w:rsidRDefault="00CF3E77" w:rsidP="00CF3E77">
            <w:pPr>
              <w:pStyle w:val="3-"/>
            </w:pPr>
            <w:r>
              <w:t>}</w:t>
            </w:r>
          </w:p>
          <w:p w14:paraId="146007DE" w14:textId="77777777" w:rsidR="00CF3E77" w:rsidRDefault="00CF3E77" w:rsidP="00CF3E77">
            <w:pPr>
              <w:pStyle w:val="3-"/>
            </w:pPr>
          </w:p>
          <w:p w14:paraId="431A915C" w14:textId="77777777" w:rsidR="00CF3E77" w:rsidRPr="00F012DD" w:rsidRDefault="00CF3E77" w:rsidP="00CF3E77">
            <w:pPr>
              <w:pStyle w:val="3-"/>
              <w:rPr>
                <w:color w:val="00B050"/>
              </w:rPr>
            </w:pPr>
            <w:r w:rsidRPr="00F012DD">
              <w:rPr>
                <w:rFonts w:hint="eastAsia"/>
                <w:color w:val="00B050"/>
              </w:rPr>
              <w:t>//読み込みスレッド</w:t>
            </w:r>
          </w:p>
          <w:p w14:paraId="6D475BB9" w14:textId="77777777" w:rsidR="00CF3E77" w:rsidRDefault="00CF3E77" w:rsidP="00CF3E77">
            <w:pPr>
              <w:pStyle w:val="3-"/>
            </w:pPr>
            <w:r>
              <w:t>void* threadFuncR(void* param_p)</w:t>
            </w:r>
          </w:p>
          <w:p w14:paraId="6596B839" w14:textId="77777777" w:rsidR="00CF3E77" w:rsidRDefault="00CF3E77" w:rsidP="00CF3E77">
            <w:pPr>
              <w:pStyle w:val="3-"/>
            </w:pPr>
            <w:r>
              <w:t>{</w:t>
            </w:r>
          </w:p>
          <w:p w14:paraId="622651D3" w14:textId="77777777" w:rsidR="00CF3E77" w:rsidRDefault="00CF3E77" w:rsidP="00CF3E77">
            <w:pPr>
              <w:pStyle w:val="3-"/>
            </w:pPr>
            <w:r>
              <w:rPr>
                <w:rFonts w:hint="eastAsia"/>
              </w:rPr>
              <w:lastRenderedPageBreak/>
              <w:tab/>
            </w:r>
            <w:r w:rsidRPr="00F012DD">
              <w:rPr>
                <w:rFonts w:hint="eastAsia"/>
                <w:color w:val="00B050"/>
              </w:rPr>
              <w:t>//パラメータ受け取り</w:t>
            </w:r>
          </w:p>
          <w:p w14:paraId="731DF3CD" w14:textId="77777777" w:rsidR="00CF3E77" w:rsidRDefault="00CF3E77" w:rsidP="00CF3E77">
            <w:pPr>
              <w:pStyle w:val="3-"/>
            </w:pPr>
            <w:r>
              <w:tab/>
              <w:t>const char* name = static_cast&lt;const char*&gt;(param_p);</w:t>
            </w:r>
          </w:p>
          <w:p w14:paraId="5F1EEBBE" w14:textId="77777777" w:rsidR="00CF3E77" w:rsidRDefault="00CF3E77" w:rsidP="00CF3E77">
            <w:pPr>
              <w:pStyle w:val="3-"/>
            </w:pPr>
          </w:p>
          <w:p w14:paraId="4046C3FF" w14:textId="77777777" w:rsidR="00CF3E77" w:rsidRDefault="00CF3E77" w:rsidP="00CF3E77">
            <w:pPr>
              <w:pStyle w:val="3-"/>
            </w:pPr>
            <w:r>
              <w:rPr>
                <w:rFonts w:hint="eastAsia"/>
              </w:rPr>
              <w:tab/>
            </w:r>
            <w:r w:rsidRPr="00F012DD">
              <w:rPr>
                <w:rFonts w:hint="eastAsia"/>
                <w:color w:val="00B050"/>
              </w:rPr>
              <w:t>//開始</w:t>
            </w:r>
          </w:p>
          <w:p w14:paraId="75D9DDA8" w14:textId="77777777" w:rsidR="00CF3E77" w:rsidRDefault="00CF3E77" w:rsidP="00CF3E77">
            <w:pPr>
              <w:pStyle w:val="3-"/>
            </w:pPr>
            <w:r>
              <w:tab/>
              <w:t>printf("- begin:(R)%s -\n", name);</w:t>
            </w:r>
          </w:p>
          <w:p w14:paraId="421975EF" w14:textId="77777777" w:rsidR="00CF3E77" w:rsidRDefault="00CF3E77" w:rsidP="00CF3E77">
            <w:pPr>
              <w:pStyle w:val="3-"/>
            </w:pPr>
            <w:r>
              <w:tab/>
              <w:t>fflush(stdout);</w:t>
            </w:r>
          </w:p>
          <w:p w14:paraId="7E5CC4E6" w14:textId="77777777" w:rsidR="00B979DA" w:rsidRDefault="00B979DA" w:rsidP="00B979DA">
            <w:pPr>
              <w:pStyle w:val="3-"/>
            </w:pPr>
          </w:p>
          <w:p w14:paraId="47FAB2F3" w14:textId="680CA3E5" w:rsidR="00B979DA" w:rsidRPr="00F012DD" w:rsidRDefault="00B979DA" w:rsidP="00B979DA">
            <w:pPr>
              <w:pStyle w:val="3-"/>
              <w:rPr>
                <w:color w:val="00B050"/>
              </w:rPr>
            </w:pPr>
            <w:r>
              <w:rPr>
                <w:rFonts w:hint="eastAsia"/>
              </w:rPr>
              <w:tab/>
            </w:r>
            <w:r w:rsidRPr="00F012DD">
              <w:rPr>
                <w:rFonts w:hint="eastAsia"/>
                <w:color w:val="00B050"/>
              </w:rPr>
              <w:t>//若干ランダムでスリープ（0～499 msec）</w:t>
            </w:r>
          </w:p>
          <w:p w14:paraId="77AFF6CE" w14:textId="349C3792" w:rsidR="00B979DA" w:rsidRDefault="00B979DA" w:rsidP="00B979DA">
            <w:pPr>
              <w:pStyle w:val="3-"/>
            </w:pPr>
            <w:r>
              <w:tab/>
              <w:t>usleep((rand() % 500) * 1000);</w:t>
            </w:r>
          </w:p>
          <w:p w14:paraId="65CE2E0F" w14:textId="77777777" w:rsidR="00CF3E77" w:rsidRDefault="00CF3E77" w:rsidP="00CF3E77">
            <w:pPr>
              <w:pStyle w:val="3-"/>
            </w:pPr>
          </w:p>
          <w:p w14:paraId="31C9E64B" w14:textId="77777777" w:rsidR="00CF3E77" w:rsidRDefault="00CF3E77" w:rsidP="00CF3E77">
            <w:pPr>
              <w:pStyle w:val="3-"/>
            </w:pPr>
            <w:r>
              <w:rPr>
                <w:rFonts w:hint="eastAsia"/>
              </w:rPr>
              <w:tab/>
            </w:r>
            <w:r w:rsidRPr="00F012DD">
              <w:rPr>
                <w:rFonts w:hint="eastAsia"/>
                <w:color w:val="00B050"/>
              </w:rPr>
              <w:t>//処理</w:t>
            </w:r>
          </w:p>
          <w:p w14:paraId="299493DA" w14:textId="77777777" w:rsidR="00CF3E77" w:rsidRDefault="00CF3E77" w:rsidP="00CF3E77">
            <w:pPr>
              <w:pStyle w:val="3-"/>
            </w:pPr>
            <w:r>
              <w:tab/>
              <w:t>for (int i = 0; i &lt; 3; ++i)</w:t>
            </w:r>
          </w:p>
          <w:p w14:paraId="43F8EC69" w14:textId="77777777" w:rsidR="00CF3E77" w:rsidRDefault="00CF3E77" w:rsidP="00CF3E77">
            <w:pPr>
              <w:pStyle w:val="3-"/>
            </w:pPr>
            <w:r>
              <w:tab/>
              <w:t>{</w:t>
            </w:r>
          </w:p>
          <w:p w14:paraId="3F92464C" w14:textId="77777777" w:rsidR="00CF3E77" w:rsidRDefault="00CF3E77" w:rsidP="00CF3E77">
            <w:pPr>
              <w:pStyle w:val="3-"/>
            </w:pPr>
            <w:r>
              <w:rPr>
                <w:rFonts w:hint="eastAsia"/>
              </w:rPr>
              <w:tab/>
            </w:r>
            <w:r>
              <w:rPr>
                <w:rFonts w:hint="eastAsia"/>
              </w:rPr>
              <w:tab/>
            </w:r>
            <w:r w:rsidRPr="00F012DD">
              <w:rPr>
                <w:rFonts w:hint="eastAsia"/>
                <w:color w:val="00B050"/>
              </w:rPr>
              <w:t>//リードロック取得</w:t>
            </w:r>
          </w:p>
          <w:p w14:paraId="699F9664" w14:textId="77777777" w:rsidR="00CF3E77" w:rsidRDefault="00CF3E77" w:rsidP="00CF3E77">
            <w:pPr>
              <w:pStyle w:val="3-"/>
            </w:pPr>
            <w:r>
              <w:tab/>
            </w:r>
            <w:r>
              <w:tab/>
            </w:r>
            <w:r w:rsidRPr="00F012DD">
              <w:rPr>
                <w:color w:val="FF0000"/>
              </w:rPr>
              <w:t>pthread_rwlock_rdlock(&amp;s_lock);</w:t>
            </w:r>
          </w:p>
          <w:p w14:paraId="192CD1FD" w14:textId="77777777" w:rsidR="00F012DD" w:rsidRPr="00F012DD" w:rsidRDefault="00CF3E77" w:rsidP="00CF3E77">
            <w:pPr>
              <w:pStyle w:val="3-"/>
              <w:rPr>
                <w:color w:val="00B050"/>
              </w:rPr>
            </w:pPr>
            <w:r>
              <w:rPr>
                <w:rFonts w:hint="eastAsia"/>
              </w:rPr>
              <w:tab/>
            </w:r>
            <w:r w:rsidRPr="00F012DD">
              <w:rPr>
                <w:rFonts w:hint="eastAsia"/>
                <w:color w:val="00B050"/>
              </w:rPr>
              <w:t>//</w:t>
            </w:r>
            <w:r w:rsidRPr="00F012DD">
              <w:rPr>
                <w:rFonts w:hint="eastAsia"/>
                <w:color w:val="00B050"/>
              </w:rPr>
              <w:tab/>
            </w:r>
            <w:r w:rsidRPr="00F012DD">
              <w:rPr>
                <w:rFonts w:hint="eastAsia"/>
                <w:color w:val="FF0000"/>
              </w:rPr>
              <w:t>pthread_rwlock_tryrdlock(&amp;s_lock);</w:t>
            </w:r>
            <w:r w:rsidRPr="00F012DD">
              <w:rPr>
                <w:rFonts w:hint="eastAsia"/>
                <w:color w:val="00B050"/>
              </w:rPr>
              <w:t>//</w:t>
            </w:r>
            <w:r w:rsidR="00F012DD" w:rsidRPr="00F012DD">
              <w:rPr>
                <w:rFonts w:hint="eastAsia"/>
                <w:color w:val="00B050"/>
              </w:rPr>
              <w:t>ロックが</w:t>
            </w:r>
            <w:r w:rsidRPr="00F012DD">
              <w:rPr>
                <w:rFonts w:hint="eastAsia"/>
                <w:color w:val="00B050"/>
              </w:rPr>
              <w:t>取得できない時に他の処理を行いたい場合は</w:t>
            </w:r>
          </w:p>
          <w:p w14:paraId="2A5970CB" w14:textId="60ABED56" w:rsidR="00CF3E77" w:rsidRPr="00F012DD" w:rsidRDefault="00F012DD" w:rsidP="00F012DD">
            <w:pPr>
              <w:pStyle w:val="3-"/>
              <w:tabs>
                <w:tab w:val="clear" w:pos="838"/>
                <w:tab w:val="clear" w:pos="1253"/>
                <w:tab w:val="clear" w:pos="1691"/>
                <w:tab w:val="clear" w:pos="2105"/>
                <w:tab w:val="clear" w:pos="2543"/>
                <w:tab w:val="clear" w:pos="2981"/>
                <w:tab w:val="left" w:pos="3205"/>
                <w:tab w:val="left" w:pos="3235"/>
              </w:tabs>
              <w:rPr>
                <w:color w:val="00B050"/>
              </w:rPr>
            </w:pPr>
            <w:r w:rsidRPr="00F012DD">
              <w:rPr>
                <w:color w:val="00B050"/>
              </w:rPr>
              <w:tab/>
            </w:r>
            <w:r w:rsidRPr="00F012DD">
              <w:rPr>
                <w:rFonts w:hint="eastAsia"/>
                <w:color w:val="00B050"/>
              </w:rPr>
              <w:t>//</w:t>
            </w:r>
            <w:r w:rsidRPr="00F012DD">
              <w:rPr>
                <w:color w:val="00B050"/>
              </w:rPr>
              <w:tab/>
              <w:t>//</w:t>
            </w:r>
            <w:r w:rsidR="00CF3E77" w:rsidRPr="00F012DD">
              <w:rPr>
                <w:rFonts w:hint="eastAsia"/>
                <w:color w:val="00B050"/>
              </w:rPr>
              <w:t>pthread_rwlock_tryrdlock() を使用する</w:t>
            </w:r>
          </w:p>
          <w:p w14:paraId="4448D5E4" w14:textId="68DC3F7E" w:rsidR="00CF3E77" w:rsidRPr="00F012DD" w:rsidRDefault="00CF3E77" w:rsidP="00CF3E77">
            <w:pPr>
              <w:pStyle w:val="3-"/>
              <w:rPr>
                <w:color w:val="00B050"/>
              </w:rPr>
            </w:pPr>
            <w:r w:rsidRPr="00F012DD">
              <w:rPr>
                <w:rFonts w:hint="eastAsia"/>
                <w:color w:val="00B050"/>
              </w:rPr>
              <w:tab/>
              <w:t>//</w:t>
            </w:r>
            <w:r w:rsidRPr="00F012DD">
              <w:rPr>
                <w:rFonts w:hint="eastAsia"/>
                <w:color w:val="00B050"/>
              </w:rPr>
              <w:tab/>
              <w:t>pthread_rwlock_wrlock(&amp;s_lock);</w:t>
            </w:r>
            <w:r w:rsidRPr="00F012DD">
              <w:rPr>
                <w:rFonts w:hint="eastAsia"/>
                <w:color w:val="FF0000"/>
              </w:rPr>
              <w:t>//</w:t>
            </w:r>
            <w:r w:rsidR="00F012DD" w:rsidRPr="00F012DD">
              <w:rPr>
                <w:rFonts w:hint="eastAsia"/>
                <w:color w:val="FF0000"/>
              </w:rPr>
              <w:t>【パフォーマンス検証用】</w:t>
            </w:r>
            <w:r w:rsidRPr="00F012DD">
              <w:rPr>
                <w:rFonts w:hint="eastAsia"/>
                <w:color w:val="FF0000"/>
              </w:rPr>
              <w:t>ライトロック</w:t>
            </w:r>
            <w:r w:rsidR="00F012DD" w:rsidRPr="00F012DD">
              <w:rPr>
                <w:rFonts w:hint="eastAsia"/>
                <w:color w:val="FF0000"/>
              </w:rPr>
              <w:t>の</w:t>
            </w:r>
            <w:r w:rsidRPr="00F012DD">
              <w:rPr>
                <w:rFonts w:hint="eastAsia"/>
                <w:color w:val="FF0000"/>
              </w:rPr>
              <w:t>場合</w:t>
            </w:r>
          </w:p>
          <w:p w14:paraId="394263DF" w14:textId="77777777" w:rsidR="00CF3E77" w:rsidRDefault="00CF3E77" w:rsidP="00CF3E77">
            <w:pPr>
              <w:pStyle w:val="3-"/>
            </w:pPr>
            <w:r>
              <w:tab/>
            </w:r>
            <w:r>
              <w:tab/>
            </w:r>
          </w:p>
          <w:p w14:paraId="42FE25E6" w14:textId="77777777" w:rsidR="00CF3E77" w:rsidRDefault="00CF3E77" w:rsidP="00CF3E77">
            <w:pPr>
              <w:pStyle w:val="3-"/>
            </w:pPr>
            <w:r>
              <w:rPr>
                <w:rFonts w:hint="eastAsia"/>
              </w:rPr>
              <w:tab/>
            </w:r>
            <w:r>
              <w:rPr>
                <w:rFonts w:hint="eastAsia"/>
              </w:rPr>
              <w:tab/>
            </w:r>
            <w:r w:rsidRPr="00F012DD">
              <w:rPr>
                <w:rFonts w:hint="eastAsia"/>
                <w:color w:val="00B050"/>
              </w:rPr>
              <w:t>//データ表示（前）</w:t>
            </w:r>
          </w:p>
          <w:p w14:paraId="2B00B1C3" w14:textId="77777777" w:rsidR="00CF3E77" w:rsidRDefault="00CF3E77" w:rsidP="00CF3E77">
            <w:pPr>
              <w:pStyle w:val="3-"/>
            </w:pPr>
            <w:r>
              <w:tab/>
            </w:r>
            <w:r>
              <w:tab/>
              <w:t>printf("(R)%s: [BEFORE] commonData=%d, tlsData=%d\n", name, s_commonData, s_tlsData);</w:t>
            </w:r>
          </w:p>
          <w:p w14:paraId="54B04B13" w14:textId="77777777" w:rsidR="00CF3E77" w:rsidRDefault="00CF3E77" w:rsidP="00CF3E77">
            <w:pPr>
              <w:pStyle w:val="3-"/>
            </w:pPr>
            <w:r>
              <w:tab/>
            </w:r>
            <w:r>
              <w:tab/>
              <w:t>fflush(stdout);</w:t>
            </w:r>
          </w:p>
          <w:p w14:paraId="0A3CEB73" w14:textId="77777777" w:rsidR="00CF3E77" w:rsidRDefault="00CF3E77" w:rsidP="00CF3E77">
            <w:pPr>
              <w:pStyle w:val="3-"/>
            </w:pPr>
            <w:r>
              <w:tab/>
            </w:r>
            <w:r>
              <w:tab/>
            </w:r>
          </w:p>
          <w:p w14:paraId="5E21628F" w14:textId="77777777" w:rsidR="00CF3E77" w:rsidRDefault="00CF3E77" w:rsidP="00CF3E77">
            <w:pPr>
              <w:pStyle w:val="3-"/>
            </w:pPr>
            <w:r>
              <w:rPr>
                <w:rFonts w:hint="eastAsia"/>
              </w:rPr>
              <w:tab/>
            </w:r>
            <w:r>
              <w:rPr>
                <w:rFonts w:hint="eastAsia"/>
              </w:rPr>
              <w:tab/>
            </w:r>
            <w:r w:rsidRPr="00F012DD">
              <w:rPr>
                <w:rFonts w:hint="eastAsia"/>
                <w:color w:val="00B050"/>
              </w:rPr>
              <w:t>//若干ランダムでスリープ（0～499 msec）</w:t>
            </w:r>
          </w:p>
          <w:p w14:paraId="41CEE23D" w14:textId="77777777" w:rsidR="00CF3E77" w:rsidRDefault="00CF3E77" w:rsidP="00CF3E77">
            <w:pPr>
              <w:pStyle w:val="3-"/>
            </w:pPr>
            <w:r>
              <w:tab/>
            </w:r>
            <w:r>
              <w:tab/>
              <w:t>usleep((rand() % 500) * 1000);</w:t>
            </w:r>
          </w:p>
          <w:p w14:paraId="38CA1348" w14:textId="77777777" w:rsidR="00CF3E77" w:rsidRDefault="00CF3E77" w:rsidP="00CF3E77">
            <w:pPr>
              <w:pStyle w:val="3-"/>
            </w:pPr>
            <w:r>
              <w:tab/>
            </w:r>
            <w:r>
              <w:tab/>
            </w:r>
          </w:p>
          <w:p w14:paraId="3B5271D2"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//データ表示（後）</w:t>
            </w:r>
          </w:p>
          <w:p w14:paraId="64E555C3" w14:textId="77777777" w:rsidR="00CF3E77" w:rsidRDefault="00CF3E77" w:rsidP="00CF3E77">
            <w:pPr>
              <w:pStyle w:val="3-"/>
            </w:pPr>
            <w:r>
              <w:tab/>
            </w:r>
            <w:r>
              <w:tab/>
              <w:t>printf("(R)%s: [AFTER]  commonData=%d, tlsData=%d\n", name, s_commonData, s_tlsData);</w:t>
            </w:r>
          </w:p>
          <w:p w14:paraId="4D17F6D3" w14:textId="77777777" w:rsidR="00CF3E77" w:rsidRDefault="00CF3E77" w:rsidP="00CF3E77">
            <w:pPr>
              <w:pStyle w:val="3-"/>
            </w:pPr>
            <w:r>
              <w:tab/>
            </w:r>
            <w:r>
              <w:tab/>
              <w:t>fflush(stdout);</w:t>
            </w:r>
          </w:p>
          <w:p w14:paraId="2B64E674" w14:textId="77777777" w:rsidR="00CF3E77" w:rsidRDefault="00CF3E77" w:rsidP="00CF3E77">
            <w:pPr>
              <w:pStyle w:val="3-"/>
            </w:pPr>
            <w:r>
              <w:tab/>
            </w:r>
            <w:r>
              <w:tab/>
            </w:r>
          </w:p>
          <w:p w14:paraId="58E9B5E6" w14:textId="4004B8CF"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//リードロック</w:t>
            </w:r>
            <w:r w:rsidR="00F012DD">
              <w:rPr>
                <w:rFonts w:hint="eastAsia"/>
                <w:color w:val="00B050"/>
              </w:rPr>
              <w:t>解放</w:t>
            </w:r>
          </w:p>
          <w:p w14:paraId="18F41684" w14:textId="77777777" w:rsidR="00CF3E77" w:rsidRDefault="00CF3E77" w:rsidP="00CF3E77">
            <w:pPr>
              <w:pStyle w:val="3-"/>
            </w:pPr>
            <w:r>
              <w:tab/>
            </w:r>
            <w:r>
              <w:tab/>
            </w:r>
            <w:r w:rsidRPr="00F012DD">
              <w:rPr>
                <w:color w:val="FF0000"/>
              </w:rPr>
              <w:t>pthread_rwlock_unlock(&amp;s_lock);</w:t>
            </w:r>
          </w:p>
          <w:p w14:paraId="47F86973" w14:textId="77777777" w:rsidR="00B979DA" w:rsidRDefault="00B979DA" w:rsidP="00B979DA">
            <w:pPr>
              <w:pStyle w:val="3-"/>
            </w:pPr>
          </w:p>
          <w:p w14:paraId="1FF231C7" w14:textId="77777777" w:rsidR="00B979DA" w:rsidRPr="00F012DD" w:rsidRDefault="00B979DA" w:rsidP="00B979DA">
            <w:pPr>
              <w:pStyle w:val="3-"/>
              <w:rPr>
                <w:color w:val="00B050"/>
              </w:rPr>
            </w:pPr>
            <w:r>
              <w:rPr>
                <w:rFonts w:hint="eastAsia"/>
              </w:rPr>
              <w:tab/>
            </w:r>
            <w:r>
              <w:rPr>
                <w:rFonts w:hint="eastAsia"/>
              </w:rPr>
              <w:tab/>
            </w:r>
            <w:r w:rsidRPr="00F012DD">
              <w:rPr>
                <w:rFonts w:hint="eastAsia"/>
                <w:color w:val="00B050"/>
              </w:rPr>
              <w:t>//若干ランダムでスリープ（0～499 msec）</w:t>
            </w:r>
          </w:p>
          <w:p w14:paraId="296C6055" w14:textId="77777777" w:rsidR="00B979DA" w:rsidRDefault="00B979DA" w:rsidP="00B979DA">
            <w:pPr>
              <w:pStyle w:val="3-"/>
            </w:pPr>
            <w:r>
              <w:tab/>
            </w:r>
            <w:r>
              <w:tab/>
              <w:t>usleep((rand() % 500) * 1000);</w:t>
            </w:r>
          </w:p>
          <w:p w14:paraId="69FBA4E6" w14:textId="77777777" w:rsidR="00CF3E77" w:rsidRDefault="00CF3E77" w:rsidP="00CF3E77">
            <w:pPr>
              <w:pStyle w:val="3-"/>
            </w:pPr>
            <w:r>
              <w:tab/>
              <w:t>}</w:t>
            </w:r>
          </w:p>
          <w:p w14:paraId="75F1FDE4" w14:textId="77777777" w:rsidR="00CF3E77" w:rsidRDefault="00CF3E77" w:rsidP="00CF3E77">
            <w:pPr>
              <w:pStyle w:val="3-"/>
            </w:pPr>
            <w:r>
              <w:tab/>
            </w:r>
          </w:p>
          <w:p w14:paraId="5FA61B12" w14:textId="77777777" w:rsidR="00CF3E77" w:rsidRDefault="00CF3E77" w:rsidP="00CF3E77">
            <w:pPr>
              <w:pStyle w:val="3-"/>
            </w:pPr>
            <w:r>
              <w:rPr>
                <w:rFonts w:hint="eastAsia"/>
              </w:rPr>
              <w:tab/>
            </w:r>
            <w:r w:rsidRPr="00F012DD">
              <w:rPr>
                <w:rFonts w:hint="eastAsia"/>
                <w:color w:val="00B050"/>
              </w:rPr>
              <w:t>//終了</w:t>
            </w:r>
          </w:p>
          <w:p w14:paraId="02697C80" w14:textId="77777777" w:rsidR="00CF3E77" w:rsidRDefault="00CF3E77" w:rsidP="00CF3E77">
            <w:pPr>
              <w:pStyle w:val="3-"/>
            </w:pPr>
            <w:r>
              <w:tab/>
              <w:t>printf("- end:(R)%s -\n", name);</w:t>
            </w:r>
          </w:p>
          <w:p w14:paraId="23D9F0C0" w14:textId="77777777" w:rsidR="00CF3E77" w:rsidRDefault="00CF3E77" w:rsidP="00CF3E77">
            <w:pPr>
              <w:pStyle w:val="3-"/>
            </w:pPr>
            <w:r>
              <w:tab/>
              <w:t>fflush(stdout);</w:t>
            </w:r>
          </w:p>
          <w:p w14:paraId="7AF5BCB5" w14:textId="77777777" w:rsidR="00CF3E77" w:rsidRDefault="00CF3E77" w:rsidP="00CF3E77">
            <w:pPr>
              <w:pStyle w:val="3-"/>
            </w:pPr>
            <w:r>
              <w:tab/>
              <w:t>return 0;</w:t>
            </w:r>
          </w:p>
          <w:p w14:paraId="40555D1F" w14:textId="77777777" w:rsidR="00CF3E77" w:rsidRDefault="00CF3E77" w:rsidP="00CF3E77">
            <w:pPr>
              <w:pStyle w:val="3-"/>
            </w:pPr>
            <w:r>
              <w:t>}</w:t>
            </w:r>
          </w:p>
          <w:p w14:paraId="25E2415C" w14:textId="77777777" w:rsidR="00CF3E77" w:rsidRDefault="00CF3E77" w:rsidP="00CF3E77">
            <w:pPr>
              <w:pStyle w:val="3-"/>
            </w:pPr>
          </w:p>
          <w:p w14:paraId="73F22AC1" w14:textId="77777777" w:rsidR="00CF3E77" w:rsidRPr="00F012DD" w:rsidRDefault="00CF3E77" w:rsidP="00CF3E77">
            <w:pPr>
              <w:pStyle w:val="3-"/>
              <w:rPr>
                <w:color w:val="00B050"/>
              </w:rPr>
            </w:pPr>
            <w:r w:rsidRPr="00F012DD">
              <w:rPr>
                <w:rFonts w:hint="eastAsia"/>
                <w:color w:val="00B050"/>
              </w:rPr>
              <w:t>//テスト</w:t>
            </w:r>
          </w:p>
          <w:p w14:paraId="2C5F2121" w14:textId="77777777" w:rsidR="00CF3E77" w:rsidRDefault="00CF3E77" w:rsidP="00CF3E77">
            <w:pPr>
              <w:pStyle w:val="3-"/>
            </w:pPr>
            <w:r>
              <w:t>int main(const int argc, const char* argv[])</w:t>
            </w:r>
          </w:p>
          <w:p w14:paraId="5886C1EF" w14:textId="77777777" w:rsidR="00CF3E77" w:rsidRDefault="00CF3E77" w:rsidP="00CF3E77">
            <w:pPr>
              <w:pStyle w:val="3-"/>
            </w:pPr>
            <w:r>
              <w:t>{</w:t>
            </w:r>
          </w:p>
          <w:p w14:paraId="44CACA96" w14:textId="77777777" w:rsidR="00CF3E77" w:rsidRPr="00F012DD" w:rsidRDefault="00CF3E77" w:rsidP="00CF3E77">
            <w:pPr>
              <w:pStyle w:val="3-"/>
              <w:rPr>
                <w:color w:val="00B050"/>
              </w:rPr>
            </w:pPr>
            <w:r>
              <w:rPr>
                <w:rFonts w:hint="eastAsia"/>
              </w:rPr>
              <w:tab/>
            </w:r>
            <w:r w:rsidRPr="00F012DD">
              <w:rPr>
                <w:rFonts w:hint="eastAsia"/>
                <w:color w:val="00B050"/>
              </w:rPr>
              <w:t>//リード／ライトロック生成</w:t>
            </w:r>
          </w:p>
          <w:p w14:paraId="32CAB163" w14:textId="77777777" w:rsidR="00CF3E77" w:rsidRDefault="00CF3E77" w:rsidP="00CF3E77">
            <w:pPr>
              <w:pStyle w:val="3-"/>
            </w:pPr>
            <w:r>
              <w:rPr>
                <w:rFonts w:hint="eastAsia"/>
              </w:rPr>
              <w:tab/>
            </w:r>
            <w:r w:rsidRPr="00F012DD">
              <w:rPr>
                <w:rFonts w:hint="eastAsia"/>
                <w:color w:val="00B050"/>
              </w:rPr>
              <w:t>//※PTHREAD_RWLOCK_INITIALIZER で初期化している場合は不要</w:t>
            </w:r>
          </w:p>
          <w:p w14:paraId="2503F517" w14:textId="77777777" w:rsidR="00CF3E77" w:rsidRDefault="00CF3E77" w:rsidP="00CF3E77">
            <w:pPr>
              <w:pStyle w:val="3-"/>
            </w:pPr>
            <w:r>
              <w:tab/>
              <w:t>{</w:t>
            </w:r>
          </w:p>
          <w:p w14:paraId="23DE29D5" w14:textId="77777777" w:rsidR="00CF3E77" w:rsidRPr="00F012DD" w:rsidRDefault="00CF3E77" w:rsidP="00CF3E77">
            <w:pPr>
              <w:pStyle w:val="3-"/>
              <w:rPr>
                <w:color w:val="00B050"/>
              </w:rPr>
            </w:pPr>
            <w:r>
              <w:tab/>
            </w:r>
            <w:r w:rsidRPr="00F012DD">
              <w:rPr>
                <w:color w:val="00B050"/>
              </w:rPr>
              <w:t>//</w:t>
            </w:r>
            <w:r w:rsidRPr="00F012DD">
              <w:rPr>
                <w:color w:val="00B050"/>
              </w:rPr>
              <w:tab/>
            </w:r>
            <w:r w:rsidRPr="00F012DD">
              <w:rPr>
                <w:color w:val="FF0000"/>
              </w:rPr>
              <w:t>pthread_rwlockattr_t attr;</w:t>
            </w:r>
          </w:p>
          <w:p w14:paraId="1CF785E1" w14:textId="77777777" w:rsidR="00CF3E77" w:rsidRPr="00F012DD" w:rsidRDefault="00CF3E77" w:rsidP="00CF3E77">
            <w:pPr>
              <w:pStyle w:val="3-"/>
              <w:rPr>
                <w:color w:val="00B050"/>
              </w:rPr>
            </w:pPr>
            <w:r w:rsidRPr="00F012DD">
              <w:rPr>
                <w:color w:val="00B050"/>
              </w:rPr>
              <w:tab/>
              <w:t>//</w:t>
            </w:r>
            <w:r w:rsidRPr="00F012DD">
              <w:rPr>
                <w:color w:val="00B050"/>
              </w:rPr>
              <w:tab/>
            </w:r>
            <w:r w:rsidRPr="00F012DD">
              <w:rPr>
                <w:color w:val="FF0000"/>
              </w:rPr>
              <w:t>pthread_rwlockattr_init(&amp;attr);</w:t>
            </w:r>
          </w:p>
          <w:p w14:paraId="01AEA0C9" w14:textId="77777777" w:rsidR="00F012DD" w:rsidRPr="00F012DD" w:rsidRDefault="00F012DD" w:rsidP="00F012DD">
            <w:pPr>
              <w:pStyle w:val="3-"/>
              <w:rPr>
                <w:color w:val="00B050"/>
              </w:rPr>
            </w:pPr>
            <w:r w:rsidRPr="00F012DD">
              <w:rPr>
                <w:rFonts w:hint="eastAsia"/>
                <w:color w:val="00B050"/>
              </w:rPr>
              <w:tab/>
              <w:t>//</w:t>
            </w:r>
            <w:r w:rsidRPr="00F012DD">
              <w:rPr>
                <w:rFonts w:hint="eastAsia"/>
                <w:color w:val="00B050"/>
              </w:rPr>
              <w:tab/>
            </w:r>
            <w:r w:rsidRPr="00F012DD">
              <w:rPr>
                <w:rFonts w:hint="eastAsia"/>
                <w:color w:val="FF0000"/>
              </w:rPr>
              <w:t>pthread_rwlockattr_setpshared(&amp;attr, PTHREAD_PROCESS_PRIVATE);</w:t>
            </w:r>
            <w:r w:rsidRPr="00F012DD">
              <w:rPr>
                <w:rFonts w:hint="eastAsia"/>
                <w:color w:val="00B050"/>
              </w:rPr>
              <w:t>//単独プロセス専用　※デフォルト</w:t>
            </w:r>
          </w:p>
          <w:p w14:paraId="5ED7D6BD" w14:textId="77777777" w:rsidR="00CF3E77" w:rsidRPr="00F012DD" w:rsidRDefault="00CF3E77" w:rsidP="00CF3E77">
            <w:pPr>
              <w:pStyle w:val="3-"/>
              <w:rPr>
                <w:color w:val="00B050"/>
              </w:rPr>
            </w:pPr>
            <w:r w:rsidRPr="00F012DD">
              <w:rPr>
                <w:rFonts w:hint="eastAsia"/>
                <w:color w:val="00B050"/>
              </w:rPr>
              <w:tab/>
              <w:t>//</w:t>
            </w:r>
            <w:r w:rsidRPr="00F012DD">
              <w:rPr>
                <w:rFonts w:hint="eastAsia"/>
                <w:color w:val="00B050"/>
              </w:rPr>
              <w:tab/>
            </w:r>
            <w:r w:rsidRPr="00F012DD">
              <w:rPr>
                <w:rFonts w:hint="eastAsia"/>
                <w:color w:val="FF0000"/>
              </w:rPr>
              <w:t>pthread_rwlockattr_setpshared(&amp;attr, PTHREAD_PROCESS_SHARED);</w:t>
            </w:r>
            <w:r w:rsidRPr="00F012DD">
              <w:rPr>
                <w:rFonts w:hint="eastAsia"/>
                <w:color w:val="00B050"/>
              </w:rPr>
              <w:t>//プロセス間で共有</w:t>
            </w:r>
          </w:p>
          <w:p w14:paraId="10935C5B" w14:textId="77777777" w:rsidR="00CF3E77" w:rsidRPr="00F012DD" w:rsidRDefault="00CF3E77" w:rsidP="00CF3E77">
            <w:pPr>
              <w:pStyle w:val="3-"/>
              <w:rPr>
                <w:color w:val="00B050"/>
              </w:rPr>
            </w:pPr>
            <w:r>
              <w:tab/>
            </w:r>
            <w:r w:rsidRPr="00F012DD">
              <w:rPr>
                <w:color w:val="00B050"/>
              </w:rPr>
              <w:t>//</w:t>
            </w:r>
            <w:r w:rsidRPr="00F012DD">
              <w:rPr>
                <w:color w:val="00B050"/>
              </w:rPr>
              <w:tab/>
            </w:r>
            <w:r w:rsidRPr="00F012DD">
              <w:rPr>
                <w:color w:val="FF0000"/>
              </w:rPr>
              <w:t>pthread_rwlock_init(&amp;s_lock, &amp;attr);</w:t>
            </w:r>
          </w:p>
          <w:p w14:paraId="004AC875" w14:textId="77777777" w:rsidR="00CF3E77" w:rsidRDefault="00CF3E77" w:rsidP="00CF3E77">
            <w:pPr>
              <w:pStyle w:val="3-"/>
            </w:pPr>
            <w:r>
              <w:tab/>
              <w:t>}</w:t>
            </w:r>
          </w:p>
          <w:p w14:paraId="4FF8E939" w14:textId="77777777" w:rsidR="00CF3E77" w:rsidRDefault="00CF3E77" w:rsidP="00CF3E77">
            <w:pPr>
              <w:pStyle w:val="3-"/>
            </w:pPr>
            <w:r>
              <w:tab/>
            </w:r>
          </w:p>
          <w:p w14:paraId="1B181CCF" w14:textId="77777777" w:rsidR="00CF3E77" w:rsidRDefault="00CF3E77" w:rsidP="00CF3E77">
            <w:pPr>
              <w:pStyle w:val="3-"/>
            </w:pPr>
            <w:r>
              <w:rPr>
                <w:rFonts w:hint="eastAsia"/>
              </w:rPr>
              <w:tab/>
            </w:r>
            <w:r w:rsidRPr="00F012DD">
              <w:rPr>
                <w:rFonts w:hint="eastAsia"/>
                <w:color w:val="00B050"/>
              </w:rPr>
              <w:t>//スレッド作成</w:t>
            </w:r>
          </w:p>
          <w:p w14:paraId="0715DEAF" w14:textId="77777777" w:rsidR="00CF3E77" w:rsidRDefault="00CF3E77" w:rsidP="00CF3E77">
            <w:pPr>
              <w:pStyle w:val="3-"/>
            </w:pPr>
            <w:r>
              <w:tab/>
              <w:t>static const int THREAD_NUM = 6;</w:t>
            </w:r>
          </w:p>
          <w:p w14:paraId="6D0C9CDD" w14:textId="77777777" w:rsidR="00CF3E77" w:rsidRDefault="00CF3E77" w:rsidP="00CF3E77">
            <w:pPr>
              <w:pStyle w:val="3-"/>
            </w:pPr>
            <w:r>
              <w:tab/>
              <w:t>pthread_t pth[THREAD_NUM];</w:t>
            </w:r>
          </w:p>
          <w:p w14:paraId="17EABA75" w14:textId="77777777" w:rsidR="00CF3E77" w:rsidRDefault="00CF3E77" w:rsidP="00CF3E77">
            <w:pPr>
              <w:pStyle w:val="3-"/>
            </w:pPr>
            <w:r>
              <w:tab/>
              <w:t>{</w:t>
            </w:r>
          </w:p>
          <w:p w14:paraId="22FFCAD6" w14:textId="77777777" w:rsidR="00CF3E77" w:rsidRDefault="00CF3E77" w:rsidP="00CF3E77">
            <w:pPr>
              <w:pStyle w:val="3-"/>
            </w:pPr>
            <w:r>
              <w:tab/>
            </w:r>
            <w:r>
              <w:tab/>
              <w:t>pthread_attr_t attr;</w:t>
            </w:r>
          </w:p>
          <w:p w14:paraId="4A152D49" w14:textId="77777777" w:rsidR="00CF3E77" w:rsidRDefault="00CF3E77" w:rsidP="00CF3E77">
            <w:pPr>
              <w:pStyle w:val="3-"/>
            </w:pPr>
            <w:r>
              <w:tab/>
            </w:r>
            <w:r>
              <w:tab/>
              <w:t>pthread_attr_init(&amp;attr);</w:t>
            </w:r>
          </w:p>
          <w:p w14:paraId="2977368B" w14:textId="77777777" w:rsidR="00CF3E77" w:rsidRDefault="00CF3E77" w:rsidP="00CF3E77">
            <w:pPr>
              <w:pStyle w:val="3-"/>
            </w:pPr>
            <w:r>
              <w:rPr>
                <w:rFonts w:hint="eastAsia"/>
              </w:rPr>
              <w:tab/>
            </w:r>
            <w:r>
              <w:rPr>
                <w:rFonts w:hint="eastAsia"/>
              </w:rPr>
              <w:tab/>
              <w:t>pthread_attr_setstacksize(&amp;attr, 1024);</w:t>
            </w:r>
            <w:r w:rsidRPr="00F012DD">
              <w:rPr>
                <w:rFonts w:hint="eastAsia"/>
                <w:color w:val="00B050"/>
              </w:rPr>
              <w:t>//スタックサイズ指定</w:t>
            </w:r>
          </w:p>
          <w:p w14:paraId="5D7430FC" w14:textId="77777777" w:rsidR="00CF3E77" w:rsidRDefault="00CF3E77" w:rsidP="00CF3E77">
            <w:pPr>
              <w:pStyle w:val="3-"/>
            </w:pPr>
            <w:r>
              <w:rPr>
                <w:rFonts w:hint="eastAsia"/>
              </w:rPr>
              <w:tab/>
            </w:r>
            <w:r>
              <w:rPr>
                <w:rFonts w:hint="eastAsia"/>
              </w:rPr>
              <w:tab/>
              <w:t>pthread_create(&amp;pth[0], &amp;attr, threadFuncR, (void*)"太郎");</w:t>
            </w:r>
          </w:p>
          <w:p w14:paraId="4D88201E" w14:textId="77777777" w:rsidR="00CF3E77" w:rsidRDefault="00CF3E77" w:rsidP="00CF3E77">
            <w:pPr>
              <w:pStyle w:val="3-"/>
            </w:pPr>
            <w:r>
              <w:rPr>
                <w:rFonts w:hint="eastAsia"/>
              </w:rPr>
              <w:tab/>
            </w:r>
            <w:r>
              <w:rPr>
                <w:rFonts w:hint="eastAsia"/>
              </w:rPr>
              <w:tab/>
              <w:t>pthread_create(&amp;pth[1], &amp;attr, threadFuncR, (void*)"次郎");</w:t>
            </w:r>
          </w:p>
          <w:p w14:paraId="7A45004D" w14:textId="77777777" w:rsidR="00CF3E77" w:rsidRDefault="00CF3E77" w:rsidP="00CF3E77">
            <w:pPr>
              <w:pStyle w:val="3-"/>
            </w:pPr>
            <w:r>
              <w:rPr>
                <w:rFonts w:hint="eastAsia"/>
              </w:rPr>
              <w:lastRenderedPageBreak/>
              <w:tab/>
            </w:r>
            <w:r>
              <w:rPr>
                <w:rFonts w:hint="eastAsia"/>
              </w:rPr>
              <w:tab/>
              <w:t>pthread_create(&amp;pth[2], &amp;attr, threadFuncR, (void*)"三郎");</w:t>
            </w:r>
          </w:p>
          <w:p w14:paraId="44298F45" w14:textId="77777777" w:rsidR="00CF3E77" w:rsidRDefault="00CF3E77" w:rsidP="00CF3E77">
            <w:pPr>
              <w:pStyle w:val="3-"/>
            </w:pPr>
            <w:r>
              <w:tab/>
            </w:r>
            <w:r>
              <w:tab/>
              <w:t>usleep(1);</w:t>
            </w:r>
          </w:p>
          <w:p w14:paraId="096A294E" w14:textId="77777777" w:rsidR="00CF3E77" w:rsidRDefault="00CF3E77" w:rsidP="00CF3E77">
            <w:pPr>
              <w:pStyle w:val="3-"/>
            </w:pPr>
            <w:r>
              <w:rPr>
                <w:rFonts w:hint="eastAsia"/>
              </w:rPr>
              <w:tab/>
            </w:r>
            <w:r>
              <w:rPr>
                <w:rFonts w:hint="eastAsia"/>
              </w:rPr>
              <w:tab/>
              <w:t>pthread_create(&amp;pth[3], &amp;attr, threadFuncW, (void*)"松子");</w:t>
            </w:r>
          </w:p>
          <w:p w14:paraId="48BF43A4" w14:textId="77777777" w:rsidR="00CF3E77" w:rsidRDefault="00CF3E77" w:rsidP="00CF3E77">
            <w:pPr>
              <w:pStyle w:val="3-"/>
            </w:pPr>
            <w:r>
              <w:rPr>
                <w:rFonts w:hint="eastAsia"/>
              </w:rPr>
              <w:tab/>
            </w:r>
            <w:r>
              <w:rPr>
                <w:rFonts w:hint="eastAsia"/>
              </w:rPr>
              <w:tab/>
              <w:t>pthread_create(&amp;pth[4], &amp;attr, threadFuncW, (void*)"竹子");</w:t>
            </w:r>
          </w:p>
          <w:p w14:paraId="6C92CE28" w14:textId="77777777" w:rsidR="00CF3E77" w:rsidRDefault="00CF3E77" w:rsidP="00CF3E77">
            <w:pPr>
              <w:pStyle w:val="3-"/>
            </w:pPr>
            <w:r>
              <w:rPr>
                <w:rFonts w:hint="eastAsia"/>
              </w:rPr>
              <w:tab/>
            </w:r>
            <w:r>
              <w:rPr>
                <w:rFonts w:hint="eastAsia"/>
              </w:rPr>
              <w:tab/>
              <w:t>pthread_create(&amp;pth[5], &amp;attr, threadFuncW, (void*)"梅子");</w:t>
            </w:r>
          </w:p>
          <w:p w14:paraId="56FBBDBB" w14:textId="77777777" w:rsidR="00CF3E77" w:rsidRDefault="00CF3E77" w:rsidP="00CF3E77">
            <w:pPr>
              <w:pStyle w:val="3-"/>
            </w:pPr>
            <w:r>
              <w:tab/>
              <w:t>}</w:t>
            </w:r>
          </w:p>
          <w:p w14:paraId="12AA89AD" w14:textId="77777777" w:rsidR="00CF3E77" w:rsidRDefault="00CF3E77" w:rsidP="00CF3E77">
            <w:pPr>
              <w:pStyle w:val="3-"/>
            </w:pPr>
            <w:r>
              <w:tab/>
            </w:r>
          </w:p>
          <w:p w14:paraId="3370640D" w14:textId="77777777" w:rsidR="00CF3E77" w:rsidRDefault="00CF3E77" w:rsidP="00CF3E77">
            <w:pPr>
              <w:pStyle w:val="3-"/>
            </w:pPr>
            <w:r>
              <w:rPr>
                <w:rFonts w:hint="eastAsia"/>
              </w:rPr>
              <w:tab/>
            </w:r>
            <w:r w:rsidRPr="00F012DD">
              <w:rPr>
                <w:rFonts w:hint="eastAsia"/>
                <w:color w:val="00B050"/>
              </w:rPr>
              <w:t>//スレッド終了待ち</w:t>
            </w:r>
          </w:p>
          <w:p w14:paraId="79BB1505" w14:textId="77777777" w:rsidR="00CF3E77" w:rsidRDefault="00CF3E77" w:rsidP="00CF3E77">
            <w:pPr>
              <w:pStyle w:val="3-"/>
            </w:pPr>
            <w:r>
              <w:tab/>
              <w:t>{</w:t>
            </w:r>
          </w:p>
          <w:p w14:paraId="192259E7" w14:textId="77777777" w:rsidR="00CF3E77" w:rsidRDefault="00CF3E77" w:rsidP="00CF3E77">
            <w:pPr>
              <w:pStyle w:val="3-"/>
            </w:pPr>
            <w:r>
              <w:tab/>
            </w:r>
            <w:r>
              <w:tab/>
              <w:t>struct timeval begin;</w:t>
            </w:r>
          </w:p>
          <w:p w14:paraId="55DFBAC6" w14:textId="77777777" w:rsidR="00CF3E77" w:rsidRDefault="00CF3E77" w:rsidP="00CF3E77">
            <w:pPr>
              <w:pStyle w:val="3-"/>
            </w:pPr>
            <w:r>
              <w:tab/>
            </w:r>
            <w:r>
              <w:tab/>
              <w:t>gettimeofday(&amp;begin, NULL);</w:t>
            </w:r>
          </w:p>
          <w:p w14:paraId="030D1F31" w14:textId="77777777" w:rsidR="00CF3E77" w:rsidRDefault="00CF3E77" w:rsidP="00CF3E77">
            <w:pPr>
              <w:pStyle w:val="3-"/>
            </w:pPr>
            <w:r>
              <w:tab/>
            </w:r>
            <w:r>
              <w:tab/>
            </w:r>
          </w:p>
          <w:p w14:paraId="29724570" w14:textId="77777777" w:rsidR="00CF3E77" w:rsidRDefault="00CF3E77" w:rsidP="00CF3E77">
            <w:pPr>
              <w:pStyle w:val="3-"/>
            </w:pPr>
            <w:r>
              <w:tab/>
            </w:r>
            <w:r>
              <w:tab/>
              <w:t>for(int i = 0; i &lt; THREAD_NUM; ++i)</w:t>
            </w:r>
          </w:p>
          <w:p w14:paraId="1FDE9ABB" w14:textId="77777777" w:rsidR="00CF3E77" w:rsidRDefault="00CF3E77" w:rsidP="00CF3E77">
            <w:pPr>
              <w:pStyle w:val="3-"/>
            </w:pPr>
            <w:r>
              <w:tab/>
            </w:r>
            <w:r>
              <w:tab/>
              <w:t>{</w:t>
            </w:r>
          </w:p>
          <w:p w14:paraId="39E2B586" w14:textId="77777777" w:rsidR="00CF3E77" w:rsidRDefault="00CF3E77" w:rsidP="00CF3E77">
            <w:pPr>
              <w:pStyle w:val="3-"/>
            </w:pPr>
            <w:r>
              <w:tab/>
            </w:r>
            <w:r>
              <w:tab/>
            </w:r>
            <w:r>
              <w:tab/>
              <w:t>pthread_join(pth[i], NULL);</w:t>
            </w:r>
          </w:p>
          <w:p w14:paraId="495ABB5B" w14:textId="77777777" w:rsidR="00CF3E77" w:rsidRDefault="00CF3E77" w:rsidP="00CF3E77">
            <w:pPr>
              <w:pStyle w:val="3-"/>
            </w:pPr>
            <w:r>
              <w:tab/>
            </w:r>
            <w:r>
              <w:tab/>
              <w:t>}</w:t>
            </w:r>
          </w:p>
          <w:p w14:paraId="38D27E8E" w14:textId="77777777" w:rsidR="00CF3E77" w:rsidRDefault="00CF3E77" w:rsidP="00CF3E77">
            <w:pPr>
              <w:pStyle w:val="3-"/>
            </w:pPr>
            <w:r>
              <w:tab/>
            </w:r>
            <w:r>
              <w:tab/>
            </w:r>
          </w:p>
          <w:p w14:paraId="7E4DE805" w14:textId="77777777" w:rsidR="00CF3E77" w:rsidRDefault="00CF3E77" w:rsidP="00CF3E77">
            <w:pPr>
              <w:pStyle w:val="3-"/>
            </w:pPr>
            <w:r>
              <w:tab/>
            </w:r>
            <w:r>
              <w:tab/>
              <w:t>struct timeval end;</w:t>
            </w:r>
          </w:p>
          <w:p w14:paraId="0DCB113D" w14:textId="77777777" w:rsidR="00CF3E77" w:rsidRDefault="00CF3E77" w:rsidP="00CF3E77">
            <w:pPr>
              <w:pStyle w:val="3-"/>
            </w:pPr>
            <w:r>
              <w:tab/>
            </w:r>
            <w:r>
              <w:tab/>
              <w:t>gettimeofday(&amp;end, NULL);</w:t>
            </w:r>
          </w:p>
          <w:p w14:paraId="426109BB" w14:textId="77777777" w:rsidR="00CF3E77" w:rsidRDefault="00CF3E77" w:rsidP="00CF3E77">
            <w:pPr>
              <w:pStyle w:val="3-"/>
            </w:pPr>
            <w:r>
              <w:tab/>
            </w:r>
            <w:r>
              <w:tab/>
              <w:t>struct timeval duration;</w:t>
            </w:r>
          </w:p>
          <w:p w14:paraId="1FBF2A18" w14:textId="77777777" w:rsidR="00CF3E77" w:rsidRDefault="00CF3E77" w:rsidP="00CF3E77">
            <w:pPr>
              <w:pStyle w:val="3-"/>
            </w:pPr>
            <w:r>
              <w:tab/>
            </w:r>
            <w:r>
              <w:tab/>
              <w:t>if( end.tv_usec &gt;= begin.tv_usec)</w:t>
            </w:r>
          </w:p>
          <w:p w14:paraId="03BEA86C" w14:textId="77777777" w:rsidR="00CF3E77" w:rsidRDefault="00CF3E77" w:rsidP="00CF3E77">
            <w:pPr>
              <w:pStyle w:val="3-"/>
            </w:pPr>
            <w:r>
              <w:tab/>
            </w:r>
            <w:r>
              <w:tab/>
              <w:t>{</w:t>
            </w:r>
          </w:p>
          <w:p w14:paraId="444FF892" w14:textId="77777777" w:rsidR="00CF3E77" w:rsidRDefault="00CF3E77" w:rsidP="00CF3E77">
            <w:pPr>
              <w:pStyle w:val="3-"/>
            </w:pPr>
            <w:r>
              <w:tab/>
            </w:r>
            <w:r>
              <w:tab/>
            </w:r>
            <w:r>
              <w:tab/>
              <w:t>duration.tv_sec = end.tv_sec - begin.tv_sec;</w:t>
            </w:r>
          </w:p>
          <w:p w14:paraId="4AFFE1DD" w14:textId="77777777" w:rsidR="00CF3E77" w:rsidRDefault="00CF3E77" w:rsidP="00CF3E77">
            <w:pPr>
              <w:pStyle w:val="3-"/>
            </w:pPr>
            <w:r>
              <w:tab/>
            </w:r>
            <w:r>
              <w:tab/>
            </w:r>
            <w:r>
              <w:tab/>
              <w:t>duration.tv_usec = end.tv_usec - begin.tv_usec;</w:t>
            </w:r>
          </w:p>
          <w:p w14:paraId="5588B98B" w14:textId="77777777" w:rsidR="00CF3E77" w:rsidRDefault="00CF3E77" w:rsidP="00CF3E77">
            <w:pPr>
              <w:pStyle w:val="3-"/>
            </w:pPr>
            <w:r>
              <w:tab/>
            </w:r>
            <w:r>
              <w:tab/>
              <w:t>}</w:t>
            </w:r>
          </w:p>
          <w:p w14:paraId="7942F6AA" w14:textId="77777777" w:rsidR="00CF3E77" w:rsidRDefault="00CF3E77" w:rsidP="00CF3E77">
            <w:pPr>
              <w:pStyle w:val="3-"/>
            </w:pPr>
            <w:r>
              <w:tab/>
            </w:r>
            <w:r>
              <w:tab/>
              <w:t>else</w:t>
            </w:r>
          </w:p>
          <w:p w14:paraId="18FDCA8D" w14:textId="77777777" w:rsidR="00CF3E77" w:rsidRDefault="00CF3E77" w:rsidP="00CF3E77">
            <w:pPr>
              <w:pStyle w:val="3-"/>
            </w:pPr>
            <w:r>
              <w:tab/>
            </w:r>
            <w:r>
              <w:tab/>
              <w:t>{</w:t>
            </w:r>
          </w:p>
          <w:p w14:paraId="5B504130" w14:textId="77777777" w:rsidR="00CF3E77" w:rsidRDefault="00CF3E77" w:rsidP="00CF3E77">
            <w:pPr>
              <w:pStyle w:val="3-"/>
            </w:pPr>
            <w:r>
              <w:tab/>
            </w:r>
            <w:r>
              <w:tab/>
            </w:r>
            <w:r>
              <w:tab/>
              <w:t>duration.tv_sec = end.tv_sec - begin.tv_sec - 1;</w:t>
            </w:r>
          </w:p>
          <w:p w14:paraId="30E1B098" w14:textId="77777777" w:rsidR="00CF3E77" w:rsidRDefault="00CF3E77" w:rsidP="00CF3E77">
            <w:pPr>
              <w:pStyle w:val="3-"/>
            </w:pPr>
            <w:r>
              <w:tab/>
            </w:r>
            <w:r>
              <w:tab/>
            </w:r>
            <w:r>
              <w:tab/>
              <w:t>duration.tv_usec = 1000000 - begin.tv_usec + end.tv_usec;</w:t>
            </w:r>
          </w:p>
          <w:p w14:paraId="5D408F1C" w14:textId="77777777" w:rsidR="00CF3E77" w:rsidRDefault="00CF3E77" w:rsidP="00CF3E77">
            <w:pPr>
              <w:pStyle w:val="3-"/>
            </w:pPr>
            <w:r>
              <w:tab/>
            </w:r>
            <w:r>
              <w:tab/>
              <w:t>}</w:t>
            </w:r>
          </w:p>
          <w:p w14:paraId="10BF017D" w14:textId="77777777" w:rsidR="00CF3E77" w:rsidRDefault="00CF3E77" w:rsidP="00CF3E77">
            <w:pPr>
              <w:pStyle w:val="3-"/>
            </w:pPr>
            <w:r>
              <w:tab/>
            </w:r>
            <w:r>
              <w:tab/>
              <w:t>printf("Time = %d.%06d sec\n", duration.tv_sec, duration.tv_usec);</w:t>
            </w:r>
          </w:p>
          <w:p w14:paraId="0AA8C37F" w14:textId="77777777" w:rsidR="00CF3E77" w:rsidRDefault="00CF3E77" w:rsidP="00CF3E77">
            <w:pPr>
              <w:pStyle w:val="3-"/>
            </w:pPr>
            <w:r>
              <w:tab/>
              <w:t>}</w:t>
            </w:r>
          </w:p>
          <w:p w14:paraId="0760A3A0" w14:textId="77777777" w:rsidR="00CF3E77" w:rsidRDefault="00CF3E77" w:rsidP="00CF3E77">
            <w:pPr>
              <w:pStyle w:val="3-"/>
            </w:pPr>
            <w:r>
              <w:tab/>
            </w:r>
          </w:p>
          <w:p w14:paraId="2171E55A" w14:textId="77777777" w:rsidR="00CF3E77" w:rsidRDefault="00CF3E77" w:rsidP="00CF3E77">
            <w:pPr>
              <w:pStyle w:val="3-"/>
            </w:pPr>
            <w:r>
              <w:rPr>
                <w:rFonts w:hint="eastAsia"/>
              </w:rPr>
              <w:tab/>
            </w:r>
            <w:r w:rsidRPr="00F012DD">
              <w:rPr>
                <w:rFonts w:hint="eastAsia"/>
                <w:color w:val="00B050"/>
              </w:rPr>
              <w:t>//リード／ライトロックの取得と解放を大量に実行して時間を計測</w:t>
            </w:r>
          </w:p>
          <w:p w14:paraId="29787853" w14:textId="77777777" w:rsidR="00CF3E77" w:rsidRDefault="00CF3E77" w:rsidP="00CF3E77">
            <w:pPr>
              <w:pStyle w:val="3-"/>
            </w:pPr>
            <w:r>
              <w:tab/>
              <w:t>{</w:t>
            </w:r>
          </w:p>
          <w:p w14:paraId="0DACDEB3" w14:textId="77777777" w:rsidR="00CF3E77" w:rsidRDefault="00CF3E77" w:rsidP="00CF3E77">
            <w:pPr>
              <w:pStyle w:val="3-"/>
            </w:pPr>
            <w:r>
              <w:tab/>
            </w:r>
            <w:r>
              <w:tab/>
              <w:t>struct timeval begin;</w:t>
            </w:r>
          </w:p>
          <w:p w14:paraId="3BE824A3" w14:textId="77777777" w:rsidR="00CF3E77" w:rsidRDefault="00CF3E77" w:rsidP="00CF3E77">
            <w:pPr>
              <w:pStyle w:val="3-"/>
            </w:pPr>
            <w:r>
              <w:tab/>
            </w:r>
            <w:r>
              <w:tab/>
              <w:t>gettimeofday(&amp;begin, NULL);</w:t>
            </w:r>
          </w:p>
          <w:p w14:paraId="53D2501D" w14:textId="77777777" w:rsidR="00CF3E77" w:rsidRDefault="00CF3E77" w:rsidP="00CF3E77">
            <w:pPr>
              <w:pStyle w:val="3-"/>
            </w:pPr>
            <w:r>
              <w:tab/>
            </w:r>
            <w:r>
              <w:tab/>
              <w:t>static const int TEST_TIMES = 10000000;</w:t>
            </w:r>
          </w:p>
          <w:p w14:paraId="46584CA4" w14:textId="77777777" w:rsidR="00CF3E77" w:rsidRDefault="00CF3E77" w:rsidP="00CF3E77">
            <w:pPr>
              <w:pStyle w:val="3-"/>
            </w:pPr>
            <w:r>
              <w:tab/>
            </w:r>
            <w:r>
              <w:tab/>
              <w:t>for (int i = 0; i &lt; TEST_TIMES; ++i)</w:t>
            </w:r>
          </w:p>
          <w:p w14:paraId="4480FCD4" w14:textId="77777777" w:rsidR="00CF3E77" w:rsidRDefault="00CF3E77" w:rsidP="00CF3E77">
            <w:pPr>
              <w:pStyle w:val="3-"/>
            </w:pPr>
            <w:r>
              <w:tab/>
            </w:r>
            <w:r>
              <w:tab/>
              <w:t>{</w:t>
            </w:r>
          </w:p>
          <w:p w14:paraId="23703546" w14:textId="77777777" w:rsidR="00CF3E77" w:rsidRPr="006C00F8" w:rsidRDefault="00CF3E77" w:rsidP="00CF3E77">
            <w:pPr>
              <w:pStyle w:val="3-"/>
              <w:rPr>
                <w:color w:val="FF0000"/>
              </w:rPr>
            </w:pPr>
            <w:r>
              <w:tab/>
            </w:r>
            <w:r>
              <w:tab/>
            </w:r>
            <w:r>
              <w:tab/>
            </w:r>
            <w:r w:rsidRPr="006C00F8">
              <w:rPr>
                <w:color w:val="FF0000"/>
              </w:rPr>
              <w:t>pthread_rwlock_wrlock(&amp;s_lock);</w:t>
            </w:r>
          </w:p>
          <w:p w14:paraId="22B87342" w14:textId="77777777" w:rsidR="00CF3E77" w:rsidRPr="006C00F8" w:rsidRDefault="00CF3E77" w:rsidP="00CF3E77">
            <w:pPr>
              <w:pStyle w:val="3-"/>
              <w:rPr>
                <w:color w:val="FF0000"/>
              </w:rPr>
            </w:pPr>
            <w:r w:rsidRPr="006C00F8">
              <w:rPr>
                <w:color w:val="FF0000"/>
              </w:rPr>
              <w:tab/>
            </w:r>
            <w:r w:rsidRPr="006C00F8">
              <w:rPr>
                <w:color w:val="FF0000"/>
              </w:rPr>
              <w:tab/>
            </w:r>
            <w:r w:rsidRPr="006C00F8">
              <w:rPr>
                <w:color w:val="FF0000"/>
              </w:rPr>
              <w:tab/>
              <w:t>pthread_rwlock_unlock(&amp;s_lock);</w:t>
            </w:r>
          </w:p>
          <w:p w14:paraId="192A60A1" w14:textId="77777777" w:rsidR="00CF3E77" w:rsidRDefault="00CF3E77" w:rsidP="00CF3E77">
            <w:pPr>
              <w:pStyle w:val="3-"/>
            </w:pPr>
            <w:r>
              <w:tab/>
            </w:r>
            <w:r>
              <w:tab/>
              <w:t>}</w:t>
            </w:r>
          </w:p>
          <w:p w14:paraId="09C9B611" w14:textId="77777777" w:rsidR="00CF3E77" w:rsidRDefault="00CF3E77" w:rsidP="00CF3E77">
            <w:pPr>
              <w:pStyle w:val="3-"/>
            </w:pPr>
            <w:r>
              <w:tab/>
            </w:r>
            <w:r>
              <w:tab/>
              <w:t>struct timeval end;</w:t>
            </w:r>
          </w:p>
          <w:p w14:paraId="1A5A58C9" w14:textId="77777777" w:rsidR="00CF3E77" w:rsidRDefault="00CF3E77" w:rsidP="00CF3E77">
            <w:pPr>
              <w:pStyle w:val="3-"/>
            </w:pPr>
            <w:r>
              <w:tab/>
            </w:r>
            <w:r>
              <w:tab/>
              <w:t>gettimeofday(&amp;end, NULL);</w:t>
            </w:r>
          </w:p>
          <w:p w14:paraId="170CC9C0" w14:textId="77777777" w:rsidR="00CF3E77" w:rsidRDefault="00CF3E77" w:rsidP="00CF3E77">
            <w:pPr>
              <w:pStyle w:val="3-"/>
            </w:pPr>
            <w:r>
              <w:tab/>
            </w:r>
            <w:r>
              <w:tab/>
              <w:t>struct timeval duration;</w:t>
            </w:r>
          </w:p>
          <w:p w14:paraId="60A47D1A" w14:textId="77777777" w:rsidR="00CF3E77" w:rsidRDefault="00CF3E77" w:rsidP="00CF3E77">
            <w:pPr>
              <w:pStyle w:val="3-"/>
            </w:pPr>
            <w:r>
              <w:tab/>
            </w:r>
            <w:r>
              <w:tab/>
              <w:t>if( end.tv_usec &gt;= begin.tv_usec)</w:t>
            </w:r>
          </w:p>
          <w:p w14:paraId="21602AAF" w14:textId="77777777" w:rsidR="00CF3E77" w:rsidRDefault="00CF3E77" w:rsidP="00CF3E77">
            <w:pPr>
              <w:pStyle w:val="3-"/>
            </w:pPr>
            <w:r>
              <w:tab/>
            </w:r>
            <w:r>
              <w:tab/>
              <w:t>{</w:t>
            </w:r>
          </w:p>
          <w:p w14:paraId="0152460F" w14:textId="77777777" w:rsidR="00CF3E77" w:rsidRDefault="00CF3E77" w:rsidP="00CF3E77">
            <w:pPr>
              <w:pStyle w:val="3-"/>
            </w:pPr>
            <w:r>
              <w:tab/>
            </w:r>
            <w:r>
              <w:tab/>
            </w:r>
            <w:r>
              <w:tab/>
              <w:t>duration.tv_sec = end.tv_sec - begin.tv_sec;</w:t>
            </w:r>
          </w:p>
          <w:p w14:paraId="4C564FB1" w14:textId="77777777" w:rsidR="00CF3E77" w:rsidRDefault="00CF3E77" w:rsidP="00CF3E77">
            <w:pPr>
              <w:pStyle w:val="3-"/>
            </w:pPr>
            <w:r>
              <w:tab/>
            </w:r>
            <w:r>
              <w:tab/>
            </w:r>
            <w:r>
              <w:tab/>
              <w:t>duration.tv_usec = end.tv_usec - begin.tv_usec;</w:t>
            </w:r>
          </w:p>
          <w:p w14:paraId="263C1384" w14:textId="77777777" w:rsidR="00CF3E77" w:rsidRDefault="00CF3E77" w:rsidP="00CF3E77">
            <w:pPr>
              <w:pStyle w:val="3-"/>
            </w:pPr>
            <w:r>
              <w:tab/>
            </w:r>
            <w:r>
              <w:tab/>
              <w:t>}</w:t>
            </w:r>
          </w:p>
          <w:p w14:paraId="69C58891" w14:textId="77777777" w:rsidR="00CF3E77" w:rsidRDefault="00CF3E77" w:rsidP="00CF3E77">
            <w:pPr>
              <w:pStyle w:val="3-"/>
            </w:pPr>
            <w:r>
              <w:tab/>
            </w:r>
            <w:r>
              <w:tab/>
              <w:t>else</w:t>
            </w:r>
          </w:p>
          <w:p w14:paraId="5A1505CE" w14:textId="77777777" w:rsidR="00CF3E77" w:rsidRDefault="00CF3E77" w:rsidP="00CF3E77">
            <w:pPr>
              <w:pStyle w:val="3-"/>
            </w:pPr>
            <w:r>
              <w:tab/>
            </w:r>
            <w:r>
              <w:tab/>
              <w:t>{</w:t>
            </w:r>
          </w:p>
          <w:p w14:paraId="738C9596" w14:textId="77777777" w:rsidR="00CF3E77" w:rsidRDefault="00CF3E77" w:rsidP="00CF3E77">
            <w:pPr>
              <w:pStyle w:val="3-"/>
            </w:pPr>
            <w:r>
              <w:tab/>
            </w:r>
            <w:r>
              <w:tab/>
            </w:r>
            <w:r>
              <w:tab/>
              <w:t>duration.tv_sec = end.tv_sec - begin.tv_sec - 1;</w:t>
            </w:r>
          </w:p>
          <w:p w14:paraId="73538EF4" w14:textId="77777777" w:rsidR="00CF3E77" w:rsidRDefault="00CF3E77" w:rsidP="00CF3E77">
            <w:pPr>
              <w:pStyle w:val="3-"/>
            </w:pPr>
            <w:r>
              <w:tab/>
            </w:r>
            <w:r>
              <w:tab/>
            </w:r>
            <w:r>
              <w:tab/>
              <w:t>duration.tv_usec = 1000000 - begin.tv_usec + end.tv_usec;</w:t>
            </w:r>
          </w:p>
          <w:p w14:paraId="67A02365" w14:textId="77777777" w:rsidR="00CF3E77" w:rsidRDefault="00CF3E77" w:rsidP="00CF3E77">
            <w:pPr>
              <w:pStyle w:val="3-"/>
            </w:pPr>
            <w:r>
              <w:tab/>
            </w:r>
            <w:r>
              <w:tab/>
              <w:t>}</w:t>
            </w:r>
          </w:p>
          <w:p w14:paraId="057AC42B" w14:textId="77777777" w:rsidR="00CF3E77" w:rsidRDefault="00CF3E77" w:rsidP="00CF3E77">
            <w:pPr>
              <w:pStyle w:val="3-"/>
            </w:pPr>
            <w:r>
              <w:tab/>
            </w:r>
            <w:r>
              <w:tab/>
              <w:t>printf("Read-WriteLock * %d = %d.%06d sec\n", TEST_TIMES, duration.tv_sec, duration.tv_usec);</w:t>
            </w:r>
          </w:p>
          <w:p w14:paraId="51C45D5E" w14:textId="77777777" w:rsidR="00CF3E77" w:rsidRDefault="00CF3E77" w:rsidP="00CF3E77">
            <w:pPr>
              <w:pStyle w:val="3-"/>
            </w:pPr>
            <w:r>
              <w:tab/>
              <w:t>}</w:t>
            </w:r>
          </w:p>
          <w:p w14:paraId="753EBE61" w14:textId="77777777" w:rsidR="00CF3E77" w:rsidRDefault="00CF3E77" w:rsidP="00CF3E77">
            <w:pPr>
              <w:pStyle w:val="3-"/>
            </w:pPr>
            <w:r>
              <w:tab/>
            </w:r>
          </w:p>
          <w:p w14:paraId="031A8A46" w14:textId="77777777" w:rsidR="00CF3E77" w:rsidRPr="00F012DD" w:rsidRDefault="00CF3E77" w:rsidP="00CF3E77">
            <w:pPr>
              <w:pStyle w:val="3-"/>
              <w:rPr>
                <w:color w:val="00B050"/>
              </w:rPr>
            </w:pPr>
            <w:r>
              <w:rPr>
                <w:rFonts w:hint="eastAsia"/>
              </w:rPr>
              <w:tab/>
            </w:r>
            <w:r w:rsidRPr="00F012DD">
              <w:rPr>
                <w:rFonts w:hint="eastAsia"/>
                <w:color w:val="00B050"/>
              </w:rPr>
              <w:t>//リード／ライトロック破棄</w:t>
            </w:r>
          </w:p>
          <w:p w14:paraId="2C375CCC" w14:textId="77777777" w:rsidR="00CF3E77" w:rsidRPr="00F012DD" w:rsidRDefault="00CF3E77" w:rsidP="00CF3E77">
            <w:pPr>
              <w:pStyle w:val="3-"/>
              <w:rPr>
                <w:color w:val="00B050"/>
              </w:rPr>
            </w:pPr>
            <w:r w:rsidRPr="00F012DD">
              <w:rPr>
                <w:rFonts w:hint="eastAsia"/>
                <w:color w:val="00B050"/>
              </w:rPr>
              <w:tab/>
              <w:t>//※PTHREAD_RWLOCK_INITIALIZER で初期化している場合は不要</w:t>
            </w:r>
          </w:p>
          <w:p w14:paraId="62EFCEE2" w14:textId="77777777" w:rsidR="00CF3E77" w:rsidRDefault="00CF3E77" w:rsidP="00CF3E77">
            <w:pPr>
              <w:pStyle w:val="3-"/>
            </w:pPr>
            <w:r>
              <w:tab/>
              <w:t>{</w:t>
            </w:r>
          </w:p>
          <w:p w14:paraId="24E09D9A" w14:textId="77777777" w:rsidR="00CF3E77" w:rsidRPr="006C00F8" w:rsidRDefault="00CF3E77" w:rsidP="00CF3E77">
            <w:pPr>
              <w:pStyle w:val="3-"/>
              <w:rPr>
                <w:color w:val="FF0000"/>
              </w:rPr>
            </w:pPr>
            <w:r>
              <w:tab/>
            </w:r>
            <w:r w:rsidRPr="00F012DD">
              <w:rPr>
                <w:color w:val="00B050"/>
              </w:rPr>
              <w:t>//</w:t>
            </w:r>
            <w:r w:rsidRPr="00F012DD">
              <w:rPr>
                <w:color w:val="00B050"/>
              </w:rPr>
              <w:tab/>
            </w:r>
            <w:r w:rsidRPr="006C00F8">
              <w:rPr>
                <w:color w:val="FF0000"/>
              </w:rPr>
              <w:t>pthread_rwlock_destroy(&amp;s_lock);</w:t>
            </w:r>
          </w:p>
          <w:p w14:paraId="580AED31" w14:textId="77777777" w:rsidR="00CF3E77" w:rsidRDefault="00CF3E77" w:rsidP="00CF3E77">
            <w:pPr>
              <w:pStyle w:val="3-"/>
            </w:pPr>
            <w:r>
              <w:tab/>
              <w:t>}</w:t>
            </w:r>
          </w:p>
          <w:p w14:paraId="363A5F3F" w14:textId="77777777" w:rsidR="00CF3E77" w:rsidRDefault="00CF3E77" w:rsidP="00CF3E77">
            <w:pPr>
              <w:pStyle w:val="3-"/>
            </w:pPr>
            <w:r>
              <w:tab/>
            </w:r>
          </w:p>
          <w:p w14:paraId="7864C3AF" w14:textId="77777777" w:rsidR="00CF3E77" w:rsidRDefault="00CF3E77" w:rsidP="00CF3E77">
            <w:pPr>
              <w:pStyle w:val="3-"/>
            </w:pPr>
            <w:r>
              <w:lastRenderedPageBreak/>
              <w:tab/>
              <w:t>return EXIT_SUCCESS;</w:t>
            </w:r>
          </w:p>
          <w:p w14:paraId="46428114" w14:textId="02A7FCD1" w:rsidR="0036070F" w:rsidRPr="00DE3BF2" w:rsidRDefault="00CF3E77" w:rsidP="00CF3E77">
            <w:pPr>
              <w:pStyle w:val="3-"/>
            </w:pPr>
            <w:r>
              <w:t>}</w:t>
            </w:r>
          </w:p>
        </w:tc>
      </w:tr>
    </w:tbl>
    <w:p w14:paraId="4D09D525" w14:textId="77777777" w:rsidR="0036070F" w:rsidRPr="00DE3BF2" w:rsidRDefault="0036070F" w:rsidP="0036070F">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4284A73" w14:textId="77777777" w:rsidTr="000A1665">
        <w:tc>
          <w:tcPr>
            <w:tcW w:w="8494" w:type="dxa"/>
          </w:tcPr>
          <w:p w14:paraId="717D8D13" w14:textId="77777777" w:rsidR="00881F00" w:rsidRPr="00881F00" w:rsidRDefault="00881F00" w:rsidP="00881F00">
            <w:pPr>
              <w:pStyle w:val="3-"/>
              <w:rPr>
                <w:color w:val="auto"/>
              </w:rPr>
            </w:pPr>
            <w:r w:rsidRPr="00881F00">
              <w:rPr>
                <w:rFonts w:hint="eastAsia"/>
                <w:color w:val="auto"/>
              </w:rPr>
              <w:t>- begin:(R)三郎 -</w:t>
            </w:r>
          </w:p>
          <w:p w14:paraId="7899F3FB" w14:textId="77777777" w:rsidR="00881F00" w:rsidRPr="00881F00" w:rsidRDefault="00881F00" w:rsidP="00881F00">
            <w:pPr>
              <w:pStyle w:val="3-"/>
              <w:rPr>
                <w:color w:val="auto"/>
              </w:rPr>
            </w:pPr>
            <w:r w:rsidRPr="00881F00">
              <w:rPr>
                <w:rFonts w:hint="eastAsia"/>
                <w:color w:val="auto"/>
              </w:rPr>
              <w:t>- begin:(W)梅子 -</w:t>
            </w:r>
          </w:p>
          <w:p w14:paraId="4531DB8B" w14:textId="77777777" w:rsidR="00881F00" w:rsidRPr="00881F00" w:rsidRDefault="00881F00" w:rsidP="00881F00">
            <w:pPr>
              <w:pStyle w:val="3-"/>
              <w:rPr>
                <w:color w:val="auto"/>
              </w:rPr>
            </w:pPr>
            <w:r w:rsidRPr="00881F00">
              <w:rPr>
                <w:rFonts w:hint="eastAsia"/>
                <w:color w:val="auto"/>
              </w:rPr>
              <w:t>- begin:(R)次郎 -</w:t>
            </w:r>
          </w:p>
          <w:p w14:paraId="24C04AF9" w14:textId="77777777" w:rsidR="00881F00" w:rsidRPr="00881F00" w:rsidRDefault="00881F00" w:rsidP="00881F00">
            <w:pPr>
              <w:pStyle w:val="3-"/>
              <w:rPr>
                <w:color w:val="auto"/>
              </w:rPr>
            </w:pPr>
            <w:r w:rsidRPr="00881F00">
              <w:rPr>
                <w:rFonts w:hint="eastAsia"/>
                <w:color w:val="auto"/>
              </w:rPr>
              <w:t>- begin:(W)竹子 -</w:t>
            </w:r>
          </w:p>
          <w:p w14:paraId="00090662" w14:textId="77777777" w:rsidR="00881F00" w:rsidRPr="00881F00" w:rsidRDefault="00881F00" w:rsidP="00881F00">
            <w:pPr>
              <w:pStyle w:val="3-"/>
              <w:rPr>
                <w:color w:val="auto"/>
              </w:rPr>
            </w:pPr>
            <w:r w:rsidRPr="00881F00">
              <w:rPr>
                <w:rFonts w:hint="eastAsia"/>
                <w:color w:val="auto"/>
              </w:rPr>
              <w:t>- begin:(R)太郎 -</w:t>
            </w:r>
          </w:p>
          <w:p w14:paraId="75467B7F" w14:textId="77777777" w:rsidR="00881F00" w:rsidRPr="00881F00" w:rsidRDefault="00881F00" w:rsidP="00881F00">
            <w:pPr>
              <w:pStyle w:val="3-"/>
              <w:rPr>
                <w:color w:val="auto"/>
              </w:rPr>
            </w:pPr>
            <w:r w:rsidRPr="00881F00">
              <w:rPr>
                <w:rFonts w:hint="eastAsia"/>
                <w:color w:val="auto"/>
              </w:rPr>
              <w:t>- begin:(W)松子 -</w:t>
            </w:r>
          </w:p>
          <w:p w14:paraId="2BFCA330" w14:textId="77777777" w:rsidR="00881F00" w:rsidRPr="00881F00" w:rsidRDefault="00881F00" w:rsidP="00881F00">
            <w:pPr>
              <w:pStyle w:val="3-"/>
              <w:rPr>
                <w:color w:val="auto"/>
              </w:rPr>
            </w:pPr>
            <w:r w:rsidRPr="00881F00">
              <w:rPr>
                <w:rFonts w:hint="eastAsia"/>
                <w:color w:val="auto"/>
              </w:rPr>
              <w:t>(R)次郎: [BEFORE] commonData=0, tlsData=0</w:t>
            </w:r>
          </w:p>
          <w:p w14:paraId="5DC4D3AE" w14:textId="710ACCCC" w:rsidR="00881F00" w:rsidRPr="00881F00" w:rsidRDefault="00881F00" w:rsidP="00881F00">
            <w:pPr>
              <w:pStyle w:val="3-"/>
              <w:rPr>
                <w:color w:val="FF0000"/>
              </w:rPr>
            </w:pPr>
            <w:r w:rsidRPr="00881F00">
              <w:rPr>
                <w:rFonts w:hint="eastAsia"/>
                <w:color w:val="FF0000"/>
              </w:rPr>
              <w:t>(R)太郎: [BEFORE]</w:t>
            </w:r>
            <w:r w:rsidRPr="00881F00">
              <w:rPr>
                <w:rFonts w:hint="eastAsia"/>
                <w:color w:val="auto"/>
              </w:rPr>
              <w:t xml:space="preserve"> commonData=0, tlsData=0</w:t>
            </w:r>
            <w:r w:rsidRPr="00B979DA">
              <w:rPr>
                <w:color w:val="FF0000"/>
              </w:rPr>
              <w:tab/>
            </w:r>
            <w:r w:rsidRPr="00B979DA">
              <w:rPr>
                <w:rFonts w:hint="eastAsia"/>
                <w:color w:val="FF0000"/>
              </w:rPr>
              <w:t>←リードロックは同時取得可</w:t>
            </w:r>
          </w:p>
          <w:p w14:paraId="11985ECD" w14:textId="5B7CFE50" w:rsidR="00881F00" w:rsidRPr="00881F00" w:rsidRDefault="00881F00" w:rsidP="00881F00">
            <w:pPr>
              <w:pStyle w:val="3-"/>
              <w:rPr>
                <w:color w:val="auto"/>
              </w:rPr>
            </w:pPr>
            <w:r w:rsidRPr="00881F00">
              <w:rPr>
                <w:rFonts w:hint="eastAsia"/>
                <w:color w:val="FF0000"/>
              </w:rPr>
              <w:t>(R)三郎: [BEFORE]</w:t>
            </w:r>
            <w:r w:rsidRPr="00881F00">
              <w:rPr>
                <w:rFonts w:hint="eastAsia"/>
                <w:color w:val="auto"/>
              </w:rPr>
              <w:t xml:space="preserve"> commonData=0, tlsData=0</w:t>
            </w:r>
            <w:r w:rsidRPr="00B979DA">
              <w:rPr>
                <w:color w:val="FF0000"/>
              </w:rPr>
              <w:tab/>
            </w:r>
            <w:r w:rsidRPr="00B979DA">
              <w:rPr>
                <w:rFonts w:hint="eastAsia"/>
                <w:color w:val="FF0000"/>
              </w:rPr>
              <w:t>←リードロックは同時取得可</w:t>
            </w:r>
          </w:p>
          <w:p w14:paraId="1D799DA4" w14:textId="77777777" w:rsidR="00881F00" w:rsidRPr="00881F00" w:rsidRDefault="00881F00" w:rsidP="00881F00">
            <w:pPr>
              <w:pStyle w:val="3-"/>
              <w:rPr>
                <w:color w:val="auto"/>
              </w:rPr>
            </w:pPr>
            <w:r w:rsidRPr="00881F00">
              <w:rPr>
                <w:rFonts w:hint="eastAsia"/>
                <w:color w:val="auto"/>
              </w:rPr>
              <w:t>(R)三郎: [AFTER]  commonData=0, tlsData=0</w:t>
            </w:r>
          </w:p>
          <w:p w14:paraId="5DA154C6" w14:textId="77777777" w:rsidR="00881F00" w:rsidRPr="00881F00" w:rsidRDefault="00881F00" w:rsidP="00881F00">
            <w:pPr>
              <w:pStyle w:val="3-"/>
              <w:rPr>
                <w:color w:val="auto"/>
              </w:rPr>
            </w:pPr>
            <w:r w:rsidRPr="00881F00">
              <w:rPr>
                <w:rFonts w:hint="eastAsia"/>
                <w:color w:val="auto"/>
              </w:rPr>
              <w:t>(R)次郎: [AFTER]  commonData=0, tlsData=0</w:t>
            </w:r>
          </w:p>
          <w:p w14:paraId="113E129D" w14:textId="668C1250" w:rsidR="00881F00" w:rsidRPr="00881F00" w:rsidRDefault="00881F00" w:rsidP="00881F00">
            <w:pPr>
              <w:pStyle w:val="3-"/>
              <w:rPr>
                <w:color w:val="auto"/>
              </w:rPr>
            </w:pPr>
            <w:r w:rsidRPr="00881F00">
              <w:rPr>
                <w:rFonts w:hint="eastAsia"/>
                <w:color w:val="FF0000"/>
              </w:rPr>
              <w:t>(R)太郎: [AFTER]</w:t>
            </w:r>
            <w:r w:rsidRPr="00881F00">
              <w:rPr>
                <w:rFonts w:hint="eastAsia"/>
                <w:color w:val="auto"/>
              </w:rPr>
              <w:t xml:space="preserve">  commonData=0, tlsData=0</w:t>
            </w:r>
            <w:r w:rsidRPr="00B979DA">
              <w:rPr>
                <w:color w:val="FF0000"/>
              </w:rPr>
              <w:tab/>
            </w:r>
            <w:r w:rsidRPr="00B979DA">
              <w:rPr>
                <w:rFonts w:hint="eastAsia"/>
                <w:color w:val="FF0000"/>
              </w:rPr>
              <w:t>←</w:t>
            </w:r>
            <w:r>
              <w:rPr>
                <w:rFonts w:hint="eastAsia"/>
                <w:color w:val="FF0000"/>
              </w:rPr>
              <w:t>リードロック中はライトロックをブロック</w:t>
            </w:r>
          </w:p>
          <w:p w14:paraId="155CCCFB" w14:textId="77777777" w:rsidR="00881F00" w:rsidRPr="00881F00" w:rsidRDefault="00881F00" w:rsidP="00881F00">
            <w:pPr>
              <w:pStyle w:val="3-"/>
              <w:rPr>
                <w:color w:val="auto"/>
              </w:rPr>
            </w:pPr>
            <w:r w:rsidRPr="00881F00">
              <w:rPr>
                <w:rFonts w:hint="eastAsia"/>
                <w:color w:val="auto"/>
              </w:rPr>
              <w:t>(W)松子: [BEFORE] commonData=0, tlsData=0</w:t>
            </w:r>
          </w:p>
          <w:p w14:paraId="243078A6" w14:textId="10091BE4" w:rsidR="00881F00" w:rsidRPr="00881F00" w:rsidRDefault="00881F00" w:rsidP="00881F00">
            <w:pPr>
              <w:pStyle w:val="3-"/>
              <w:rPr>
                <w:color w:val="auto"/>
              </w:rPr>
            </w:pPr>
            <w:r w:rsidRPr="00881F00">
              <w:rPr>
                <w:rFonts w:hint="eastAsia"/>
                <w:color w:val="FF0000"/>
              </w:rPr>
              <w:t>(W)松子: [AFTER]</w:t>
            </w:r>
            <w:r w:rsidRPr="00881F00">
              <w:rPr>
                <w:rFonts w:hint="eastAsia"/>
                <w:color w:val="auto"/>
              </w:rPr>
              <w:t xml:space="preserve">  commonData=1, tlsData=1</w:t>
            </w:r>
            <w:r w:rsidRPr="00B979DA">
              <w:rPr>
                <w:color w:val="FF0000"/>
              </w:rPr>
              <w:tab/>
            </w:r>
            <w:r w:rsidRPr="00B979DA">
              <w:rPr>
                <w:rFonts w:hint="eastAsia"/>
                <w:color w:val="FF0000"/>
              </w:rPr>
              <w:t>←</w:t>
            </w:r>
            <w:r>
              <w:rPr>
                <w:rFonts w:hint="eastAsia"/>
                <w:color w:val="FF0000"/>
              </w:rPr>
              <w:t>ライトロック中は完全に排他（完了）</w:t>
            </w:r>
          </w:p>
          <w:p w14:paraId="72914C5F" w14:textId="5DA1BDE1" w:rsidR="00881F00" w:rsidRPr="00881F00" w:rsidRDefault="00881F00" w:rsidP="00881F00">
            <w:pPr>
              <w:pStyle w:val="3-"/>
              <w:rPr>
                <w:color w:val="auto"/>
              </w:rPr>
            </w:pPr>
            <w:r w:rsidRPr="00881F00">
              <w:rPr>
                <w:rFonts w:hint="eastAsia"/>
                <w:color w:val="auto"/>
              </w:rPr>
              <w:t xml:space="preserve">(W)梅子: [BEFORE] commonData=1, tlsData=0 </w:t>
            </w:r>
          </w:p>
          <w:p w14:paraId="4B2BD112" w14:textId="402E6148" w:rsidR="00881F00" w:rsidRPr="00881F00" w:rsidRDefault="00881F00" w:rsidP="00881F00">
            <w:pPr>
              <w:pStyle w:val="3-"/>
              <w:rPr>
                <w:color w:val="auto"/>
              </w:rPr>
            </w:pPr>
            <w:r w:rsidRPr="00881F00">
              <w:rPr>
                <w:rFonts w:hint="eastAsia"/>
                <w:color w:val="FF0000"/>
              </w:rPr>
              <w:t>(W)梅子: [AFTER]</w:t>
            </w:r>
            <w:r w:rsidRPr="00881F00">
              <w:rPr>
                <w:rFonts w:hint="eastAsia"/>
                <w:color w:val="auto"/>
              </w:rPr>
              <w:t xml:space="preserve">  commonData=2, tlsData=1</w:t>
            </w:r>
            <w:r w:rsidRPr="00B979DA">
              <w:rPr>
                <w:color w:val="FF0000"/>
              </w:rPr>
              <w:tab/>
            </w:r>
            <w:r w:rsidRPr="00B979DA">
              <w:rPr>
                <w:rFonts w:hint="eastAsia"/>
                <w:color w:val="FF0000"/>
              </w:rPr>
              <w:t>←</w:t>
            </w:r>
            <w:r>
              <w:rPr>
                <w:rFonts w:hint="eastAsia"/>
                <w:color w:val="FF0000"/>
              </w:rPr>
              <w:t>ライトロック中は完全に排他（完了）</w:t>
            </w:r>
          </w:p>
          <w:p w14:paraId="6B00836B" w14:textId="77777777" w:rsidR="00881F00" w:rsidRPr="00881F00" w:rsidRDefault="00881F00" w:rsidP="00881F00">
            <w:pPr>
              <w:pStyle w:val="3-"/>
              <w:rPr>
                <w:color w:val="auto"/>
              </w:rPr>
            </w:pPr>
            <w:r w:rsidRPr="00881F00">
              <w:rPr>
                <w:rFonts w:hint="eastAsia"/>
                <w:color w:val="auto"/>
              </w:rPr>
              <w:t>(W)竹子: [BEFORE] commonData=2, tlsData=0</w:t>
            </w:r>
          </w:p>
          <w:p w14:paraId="0DBE7E95" w14:textId="4E56DA53" w:rsidR="00881F00" w:rsidRPr="00881F00" w:rsidRDefault="00881F00" w:rsidP="00881F00">
            <w:pPr>
              <w:pStyle w:val="3-"/>
              <w:rPr>
                <w:color w:val="auto"/>
              </w:rPr>
            </w:pPr>
            <w:r w:rsidRPr="00881F00">
              <w:rPr>
                <w:rFonts w:hint="eastAsia"/>
                <w:color w:val="FF0000"/>
              </w:rPr>
              <w:t xml:space="preserve">(W)竹子: [AFTER]  </w:t>
            </w:r>
            <w:r w:rsidRPr="00881F00">
              <w:rPr>
                <w:rFonts w:hint="eastAsia"/>
                <w:color w:val="auto"/>
              </w:rPr>
              <w:t>commonData=3, tlsData=1</w:t>
            </w:r>
            <w:r w:rsidRPr="00B979DA">
              <w:rPr>
                <w:color w:val="FF0000"/>
              </w:rPr>
              <w:tab/>
            </w:r>
            <w:r w:rsidRPr="00B979DA">
              <w:rPr>
                <w:rFonts w:hint="eastAsia"/>
                <w:color w:val="FF0000"/>
              </w:rPr>
              <w:t>←</w:t>
            </w:r>
            <w:r>
              <w:rPr>
                <w:rFonts w:hint="eastAsia"/>
                <w:color w:val="FF0000"/>
              </w:rPr>
              <w:t>ライトロック中は完全に排他（完了）</w:t>
            </w:r>
          </w:p>
          <w:p w14:paraId="600AE462" w14:textId="77777777" w:rsidR="00881F00" w:rsidRPr="00881F00" w:rsidRDefault="00881F00" w:rsidP="00881F00">
            <w:pPr>
              <w:pStyle w:val="3-"/>
              <w:rPr>
                <w:color w:val="auto"/>
              </w:rPr>
            </w:pPr>
            <w:r w:rsidRPr="00881F00">
              <w:rPr>
                <w:rFonts w:hint="eastAsia"/>
                <w:color w:val="auto"/>
              </w:rPr>
              <w:t>(W)松子: [BEFORE] commonData=3, tlsData=1</w:t>
            </w:r>
          </w:p>
          <w:p w14:paraId="1CE85DAB" w14:textId="750293D1" w:rsidR="00881F00" w:rsidRPr="00881F00" w:rsidRDefault="00881F00" w:rsidP="00881F00">
            <w:pPr>
              <w:pStyle w:val="3-"/>
              <w:rPr>
                <w:color w:val="auto"/>
              </w:rPr>
            </w:pPr>
            <w:r w:rsidRPr="00881F00">
              <w:rPr>
                <w:rFonts w:hint="eastAsia"/>
                <w:color w:val="FF0000"/>
              </w:rPr>
              <w:t>(W)松子: [AFTER]</w:t>
            </w:r>
            <w:r w:rsidRPr="00881F00">
              <w:rPr>
                <w:rFonts w:hint="eastAsia"/>
                <w:color w:val="auto"/>
              </w:rPr>
              <w:t xml:space="preserve">  commonData=4, tlsData=2</w:t>
            </w:r>
            <w:r w:rsidRPr="00B979DA">
              <w:rPr>
                <w:color w:val="FF0000"/>
              </w:rPr>
              <w:tab/>
            </w:r>
            <w:r w:rsidRPr="00B979DA">
              <w:rPr>
                <w:rFonts w:hint="eastAsia"/>
                <w:color w:val="FF0000"/>
              </w:rPr>
              <w:t>←</w:t>
            </w:r>
            <w:r>
              <w:rPr>
                <w:rFonts w:hint="eastAsia"/>
                <w:color w:val="FF0000"/>
              </w:rPr>
              <w:t>ライトロック中は完全に排他（完了）</w:t>
            </w:r>
          </w:p>
          <w:p w14:paraId="195E2956" w14:textId="77777777" w:rsidR="00881F00" w:rsidRPr="00881F00" w:rsidRDefault="00881F00" w:rsidP="00881F00">
            <w:pPr>
              <w:pStyle w:val="3-"/>
              <w:rPr>
                <w:color w:val="auto"/>
              </w:rPr>
            </w:pPr>
            <w:r w:rsidRPr="00881F00">
              <w:rPr>
                <w:rFonts w:hint="eastAsia"/>
                <w:color w:val="auto"/>
              </w:rPr>
              <w:t>(R)太郎: [BEFORE] commonData=4, tlsData=0</w:t>
            </w:r>
          </w:p>
          <w:p w14:paraId="4C649545" w14:textId="1CA75BE4" w:rsidR="00881F00" w:rsidRPr="00881F00" w:rsidRDefault="00881F00" w:rsidP="00881F00">
            <w:pPr>
              <w:pStyle w:val="3-"/>
              <w:rPr>
                <w:color w:val="auto"/>
              </w:rPr>
            </w:pPr>
            <w:r w:rsidRPr="00881F00">
              <w:rPr>
                <w:rFonts w:hint="eastAsia"/>
                <w:color w:val="FF0000"/>
              </w:rPr>
              <w:t>(R)次郎: [BEFORE]</w:t>
            </w:r>
            <w:r w:rsidRPr="00881F00">
              <w:rPr>
                <w:rFonts w:hint="eastAsia"/>
                <w:color w:val="auto"/>
              </w:rPr>
              <w:t xml:space="preserve"> commonData=4, tlsData=0</w:t>
            </w:r>
            <w:r w:rsidRPr="00B979DA">
              <w:rPr>
                <w:color w:val="FF0000"/>
              </w:rPr>
              <w:tab/>
            </w:r>
            <w:r w:rsidRPr="00B979DA">
              <w:rPr>
                <w:rFonts w:hint="eastAsia"/>
                <w:color w:val="FF0000"/>
              </w:rPr>
              <w:t>←リードロックは同時取得可</w:t>
            </w:r>
          </w:p>
          <w:p w14:paraId="49BF476A" w14:textId="42BB0B25" w:rsidR="00881F00" w:rsidRPr="00881F00" w:rsidRDefault="00881F00" w:rsidP="00881F00">
            <w:pPr>
              <w:pStyle w:val="3-"/>
              <w:rPr>
                <w:color w:val="auto"/>
              </w:rPr>
            </w:pPr>
            <w:r w:rsidRPr="00881F00">
              <w:rPr>
                <w:rFonts w:hint="eastAsia"/>
                <w:color w:val="FF0000"/>
              </w:rPr>
              <w:t>(R)三郎: [BEFORE]</w:t>
            </w:r>
            <w:r w:rsidRPr="00881F00">
              <w:rPr>
                <w:rFonts w:hint="eastAsia"/>
                <w:color w:val="auto"/>
              </w:rPr>
              <w:t xml:space="preserve"> commonData=4, tlsData=0</w:t>
            </w:r>
            <w:r w:rsidRPr="00B979DA">
              <w:rPr>
                <w:color w:val="FF0000"/>
              </w:rPr>
              <w:tab/>
            </w:r>
            <w:r w:rsidRPr="00B979DA">
              <w:rPr>
                <w:rFonts w:hint="eastAsia"/>
                <w:color w:val="FF0000"/>
              </w:rPr>
              <w:t>←リードロックは同時取得可</w:t>
            </w:r>
          </w:p>
          <w:p w14:paraId="4A23950F" w14:textId="77777777" w:rsidR="00881F00" w:rsidRPr="00881F00" w:rsidRDefault="00881F00" w:rsidP="00881F00">
            <w:pPr>
              <w:pStyle w:val="3-"/>
              <w:rPr>
                <w:color w:val="auto"/>
              </w:rPr>
            </w:pPr>
            <w:r w:rsidRPr="00881F00">
              <w:rPr>
                <w:rFonts w:hint="eastAsia"/>
                <w:color w:val="auto"/>
              </w:rPr>
              <w:t>(R)三郎: [AFTER]  commonData=4, tlsData=0</w:t>
            </w:r>
          </w:p>
          <w:p w14:paraId="521A3B56" w14:textId="77777777" w:rsidR="00881F00" w:rsidRPr="00881F00" w:rsidRDefault="00881F00" w:rsidP="00881F00">
            <w:pPr>
              <w:pStyle w:val="3-"/>
              <w:rPr>
                <w:color w:val="auto"/>
              </w:rPr>
            </w:pPr>
            <w:r w:rsidRPr="00881F00">
              <w:rPr>
                <w:rFonts w:hint="eastAsia"/>
                <w:color w:val="auto"/>
              </w:rPr>
              <w:t>(R)太郎: [AFTER]  commonData=4, tlsData=0</w:t>
            </w:r>
          </w:p>
          <w:p w14:paraId="536338BE" w14:textId="7EEDA7D1" w:rsidR="00881F00" w:rsidRPr="00881F00" w:rsidRDefault="00881F00" w:rsidP="00881F00">
            <w:pPr>
              <w:pStyle w:val="3-"/>
              <w:rPr>
                <w:color w:val="auto"/>
              </w:rPr>
            </w:pPr>
            <w:r w:rsidRPr="00881F00">
              <w:rPr>
                <w:rFonts w:hint="eastAsia"/>
                <w:color w:val="FF0000"/>
              </w:rPr>
              <w:t>(R)次郎: [AFTER]</w:t>
            </w:r>
            <w:r w:rsidRPr="00881F00">
              <w:rPr>
                <w:rFonts w:hint="eastAsia"/>
                <w:color w:val="auto"/>
              </w:rPr>
              <w:t xml:space="preserve">  commonData=4, tlsData=0</w:t>
            </w:r>
            <w:r w:rsidRPr="00B979DA">
              <w:rPr>
                <w:color w:val="FF0000"/>
              </w:rPr>
              <w:tab/>
            </w:r>
            <w:r w:rsidRPr="00B979DA">
              <w:rPr>
                <w:rFonts w:hint="eastAsia"/>
                <w:color w:val="FF0000"/>
              </w:rPr>
              <w:t>←</w:t>
            </w:r>
            <w:r>
              <w:rPr>
                <w:rFonts w:hint="eastAsia"/>
                <w:color w:val="FF0000"/>
              </w:rPr>
              <w:t>リードロック中はライトロックをブロック（完了）</w:t>
            </w:r>
          </w:p>
          <w:p w14:paraId="2084BD72" w14:textId="77777777" w:rsidR="00881F00" w:rsidRPr="00881F00" w:rsidRDefault="00881F00" w:rsidP="00881F00">
            <w:pPr>
              <w:pStyle w:val="3-"/>
              <w:rPr>
                <w:color w:val="auto"/>
              </w:rPr>
            </w:pPr>
            <w:r w:rsidRPr="00881F00">
              <w:rPr>
                <w:rFonts w:hint="eastAsia"/>
                <w:color w:val="auto"/>
              </w:rPr>
              <w:t>(W)梅子: [BEFORE] commonData=4, tlsData=1</w:t>
            </w:r>
          </w:p>
          <w:p w14:paraId="1F6491E3" w14:textId="391EB100" w:rsidR="00881F00" w:rsidRPr="00881F00" w:rsidRDefault="00881F00" w:rsidP="00881F00">
            <w:pPr>
              <w:pStyle w:val="3-"/>
              <w:rPr>
                <w:color w:val="auto"/>
              </w:rPr>
            </w:pPr>
            <w:r w:rsidRPr="00881F00">
              <w:rPr>
                <w:rFonts w:hint="eastAsia"/>
                <w:color w:val="FF0000"/>
              </w:rPr>
              <w:t>(W)梅子: [AFTER]</w:t>
            </w:r>
            <w:r w:rsidRPr="00881F00">
              <w:rPr>
                <w:rFonts w:hint="eastAsia"/>
                <w:color w:val="auto"/>
              </w:rPr>
              <w:t xml:space="preserve">  commonData=5, tlsData=2</w:t>
            </w:r>
            <w:r w:rsidRPr="00B979DA">
              <w:rPr>
                <w:color w:val="FF0000"/>
              </w:rPr>
              <w:tab/>
            </w:r>
            <w:r w:rsidRPr="00B979DA">
              <w:rPr>
                <w:rFonts w:hint="eastAsia"/>
                <w:color w:val="FF0000"/>
              </w:rPr>
              <w:t>←</w:t>
            </w:r>
            <w:r>
              <w:rPr>
                <w:rFonts w:hint="eastAsia"/>
                <w:color w:val="FF0000"/>
              </w:rPr>
              <w:t>ライトロック中は完全に排他（完了）</w:t>
            </w:r>
          </w:p>
          <w:p w14:paraId="703D7246" w14:textId="77777777" w:rsidR="00881F00" w:rsidRPr="00881F00" w:rsidRDefault="00881F00" w:rsidP="00881F00">
            <w:pPr>
              <w:pStyle w:val="3-"/>
              <w:rPr>
                <w:color w:val="auto"/>
              </w:rPr>
            </w:pPr>
            <w:r w:rsidRPr="00881F00">
              <w:rPr>
                <w:rFonts w:hint="eastAsia"/>
                <w:color w:val="auto"/>
              </w:rPr>
              <w:t>(W)松子: [BEFORE] commonData=5, tlsData=2</w:t>
            </w:r>
          </w:p>
          <w:p w14:paraId="0055EC35" w14:textId="69792962" w:rsidR="00881F00" w:rsidRPr="00881F00" w:rsidRDefault="00881F00" w:rsidP="00881F00">
            <w:pPr>
              <w:pStyle w:val="3-"/>
              <w:rPr>
                <w:color w:val="auto"/>
              </w:rPr>
            </w:pPr>
            <w:r w:rsidRPr="00881F00">
              <w:rPr>
                <w:rFonts w:hint="eastAsia"/>
                <w:color w:val="FF0000"/>
              </w:rPr>
              <w:t>(W)松子: [AFTER]</w:t>
            </w:r>
            <w:r w:rsidRPr="00881F00">
              <w:rPr>
                <w:rFonts w:hint="eastAsia"/>
                <w:color w:val="auto"/>
              </w:rPr>
              <w:t xml:space="preserve">  commonData=6, tlsData=3</w:t>
            </w:r>
            <w:r w:rsidRPr="00B979DA">
              <w:rPr>
                <w:color w:val="FF0000"/>
              </w:rPr>
              <w:tab/>
            </w:r>
            <w:r w:rsidRPr="00B979DA">
              <w:rPr>
                <w:rFonts w:hint="eastAsia"/>
                <w:color w:val="FF0000"/>
              </w:rPr>
              <w:t>←</w:t>
            </w:r>
            <w:r>
              <w:rPr>
                <w:rFonts w:hint="eastAsia"/>
                <w:color w:val="FF0000"/>
              </w:rPr>
              <w:t>ライトロック中は完全に排他（完了）</w:t>
            </w:r>
          </w:p>
          <w:p w14:paraId="7B535BA2" w14:textId="77777777" w:rsidR="00881F00" w:rsidRPr="00881F00" w:rsidRDefault="00881F00" w:rsidP="00881F00">
            <w:pPr>
              <w:pStyle w:val="3-"/>
              <w:rPr>
                <w:color w:val="auto"/>
              </w:rPr>
            </w:pPr>
            <w:r w:rsidRPr="00881F00">
              <w:rPr>
                <w:rFonts w:hint="eastAsia"/>
                <w:color w:val="auto"/>
              </w:rPr>
              <w:t>(W)竹子: [BEFORE] commonData=6, tlsData=1</w:t>
            </w:r>
          </w:p>
          <w:p w14:paraId="47EF4067" w14:textId="77777777" w:rsidR="00881F00" w:rsidRPr="00881F00" w:rsidRDefault="00881F00" w:rsidP="00881F00">
            <w:pPr>
              <w:pStyle w:val="3-"/>
              <w:rPr>
                <w:color w:val="auto"/>
              </w:rPr>
            </w:pPr>
            <w:r w:rsidRPr="00881F00">
              <w:rPr>
                <w:rFonts w:hint="eastAsia"/>
                <w:color w:val="auto"/>
              </w:rPr>
              <w:t>- end:(W)松子 -</w:t>
            </w:r>
          </w:p>
          <w:p w14:paraId="40867C85" w14:textId="68359361" w:rsidR="00881F00" w:rsidRPr="00881F00" w:rsidRDefault="00881F00" w:rsidP="00881F00">
            <w:pPr>
              <w:pStyle w:val="3-"/>
              <w:rPr>
                <w:color w:val="auto"/>
              </w:rPr>
            </w:pPr>
            <w:r w:rsidRPr="00881F00">
              <w:rPr>
                <w:rFonts w:hint="eastAsia"/>
                <w:color w:val="FF0000"/>
              </w:rPr>
              <w:t xml:space="preserve">(W)竹子: [AFTER] </w:t>
            </w:r>
            <w:r w:rsidRPr="00881F00">
              <w:rPr>
                <w:rFonts w:hint="eastAsia"/>
                <w:color w:val="auto"/>
              </w:rPr>
              <w:t xml:space="preserve"> commonData=7, tlsData=2</w:t>
            </w:r>
            <w:r w:rsidRPr="00B979DA">
              <w:rPr>
                <w:color w:val="FF0000"/>
              </w:rPr>
              <w:tab/>
            </w:r>
            <w:r w:rsidRPr="00B979DA">
              <w:rPr>
                <w:rFonts w:hint="eastAsia"/>
                <w:color w:val="FF0000"/>
              </w:rPr>
              <w:t>←</w:t>
            </w:r>
            <w:r>
              <w:rPr>
                <w:rFonts w:hint="eastAsia"/>
                <w:color w:val="FF0000"/>
              </w:rPr>
              <w:t>ライトロック中は完全に排他（完了）</w:t>
            </w:r>
          </w:p>
          <w:p w14:paraId="0263D0A3" w14:textId="77777777" w:rsidR="00881F00" w:rsidRPr="00881F00" w:rsidRDefault="00881F00" w:rsidP="00881F00">
            <w:pPr>
              <w:pStyle w:val="3-"/>
              <w:rPr>
                <w:color w:val="auto"/>
              </w:rPr>
            </w:pPr>
            <w:r w:rsidRPr="00881F00">
              <w:rPr>
                <w:rFonts w:hint="eastAsia"/>
                <w:color w:val="auto"/>
              </w:rPr>
              <w:t>(W)梅子: [BEFORE] commonData=7, tlsData=2</w:t>
            </w:r>
          </w:p>
          <w:p w14:paraId="4A47BA48" w14:textId="6A63D6F6" w:rsidR="00881F00" w:rsidRPr="00881F00" w:rsidRDefault="00881F00" w:rsidP="00881F00">
            <w:pPr>
              <w:pStyle w:val="3-"/>
              <w:rPr>
                <w:color w:val="auto"/>
              </w:rPr>
            </w:pPr>
            <w:r w:rsidRPr="00881F00">
              <w:rPr>
                <w:rFonts w:hint="eastAsia"/>
                <w:color w:val="FF0000"/>
              </w:rPr>
              <w:t>(W)梅子: [AFTER]</w:t>
            </w:r>
            <w:r w:rsidRPr="00881F00">
              <w:rPr>
                <w:rFonts w:hint="eastAsia"/>
                <w:color w:val="auto"/>
              </w:rPr>
              <w:t xml:space="preserve">  commonData=8, tlsData=3</w:t>
            </w:r>
            <w:r w:rsidRPr="00B979DA">
              <w:rPr>
                <w:color w:val="FF0000"/>
              </w:rPr>
              <w:tab/>
            </w:r>
            <w:r w:rsidRPr="00B979DA">
              <w:rPr>
                <w:rFonts w:hint="eastAsia"/>
                <w:color w:val="FF0000"/>
              </w:rPr>
              <w:t>←</w:t>
            </w:r>
            <w:r>
              <w:rPr>
                <w:rFonts w:hint="eastAsia"/>
                <w:color w:val="FF0000"/>
              </w:rPr>
              <w:t>ライトロック中は完全に排他（完了）</w:t>
            </w:r>
          </w:p>
          <w:p w14:paraId="3CC2376C" w14:textId="77777777" w:rsidR="00881F00" w:rsidRPr="00881F00" w:rsidRDefault="00881F00" w:rsidP="00881F00">
            <w:pPr>
              <w:pStyle w:val="3-"/>
              <w:rPr>
                <w:color w:val="auto"/>
              </w:rPr>
            </w:pPr>
            <w:r w:rsidRPr="00881F00">
              <w:rPr>
                <w:rFonts w:hint="eastAsia"/>
                <w:color w:val="auto"/>
              </w:rPr>
              <w:t>(R)次郎: [BEFORE] commonData=8, tlsData=0</w:t>
            </w:r>
          </w:p>
          <w:p w14:paraId="01D4FDDC" w14:textId="78E0B1F0" w:rsidR="00881F00" w:rsidRPr="00881F00" w:rsidRDefault="00881F00" w:rsidP="00881F00">
            <w:pPr>
              <w:pStyle w:val="3-"/>
              <w:rPr>
                <w:color w:val="auto"/>
              </w:rPr>
            </w:pPr>
            <w:r w:rsidRPr="00881F00">
              <w:rPr>
                <w:rFonts w:hint="eastAsia"/>
                <w:color w:val="FF0000"/>
              </w:rPr>
              <w:t xml:space="preserve">(R)太郎: [BEFORE] </w:t>
            </w:r>
            <w:r w:rsidRPr="00881F00">
              <w:rPr>
                <w:rFonts w:hint="eastAsia"/>
                <w:color w:val="auto"/>
              </w:rPr>
              <w:t>commonData=8, tlsData=0</w:t>
            </w:r>
            <w:r w:rsidRPr="00B979DA">
              <w:rPr>
                <w:color w:val="FF0000"/>
              </w:rPr>
              <w:tab/>
            </w:r>
            <w:r w:rsidRPr="00B979DA">
              <w:rPr>
                <w:rFonts w:hint="eastAsia"/>
                <w:color w:val="FF0000"/>
              </w:rPr>
              <w:t>←リードロックは同時取得可</w:t>
            </w:r>
          </w:p>
          <w:p w14:paraId="631B894E" w14:textId="5F173D0C" w:rsidR="00881F00" w:rsidRPr="00881F00" w:rsidRDefault="00881F00" w:rsidP="00881F00">
            <w:pPr>
              <w:pStyle w:val="3-"/>
              <w:rPr>
                <w:color w:val="auto"/>
              </w:rPr>
            </w:pPr>
            <w:r w:rsidRPr="00881F00">
              <w:rPr>
                <w:rFonts w:hint="eastAsia"/>
                <w:color w:val="FF0000"/>
              </w:rPr>
              <w:t>(R)三郎: [BEFORE]</w:t>
            </w:r>
            <w:r w:rsidRPr="00881F00">
              <w:rPr>
                <w:rFonts w:hint="eastAsia"/>
                <w:color w:val="auto"/>
              </w:rPr>
              <w:t xml:space="preserve"> commonData=8, tlsData=0</w:t>
            </w:r>
            <w:r w:rsidRPr="00B979DA">
              <w:rPr>
                <w:color w:val="FF0000"/>
              </w:rPr>
              <w:tab/>
            </w:r>
            <w:r w:rsidRPr="00B979DA">
              <w:rPr>
                <w:rFonts w:hint="eastAsia"/>
                <w:color w:val="FF0000"/>
              </w:rPr>
              <w:t>←リードロックは同時取得可</w:t>
            </w:r>
          </w:p>
          <w:p w14:paraId="326F71DF" w14:textId="77777777" w:rsidR="00881F00" w:rsidRPr="00881F00" w:rsidRDefault="00881F00" w:rsidP="00881F00">
            <w:pPr>
              <w:pStyle w:val="3-"/>
              <w:rPr>
                <w:color w:val="auto"/>
              </w:rPr>
            </w:pPr>
            <w:r w:rsidRPr="00881F00">
              <w:rPr>
                <w:rFonts w:hint="eastAsia"/>
                <w:color w:val="auto"/>
              </w:rPr>
              <w:t>- end:(W)梅子 -</w:t>
            </w:r>
          </w:p>
          <w:p w14:paraId="78703E24" w14:textId="77777777" w:rsidR="00881F00" w:rsidRPr="00881F00" w:rsidRDefault="00881F00" w:rsidP="00881F00">
            <w:pPr>
              <w:pStyle w:val="3-"/>
              <w:rPr>
                <w:color w:val="auto"/>
              </w:rPr>
            </w:pPr>
            <w:r w:rsidRPr="00881F00">
              <w:rPr>
                <w:rFonts w:hint="eastAsia"/>
                <w:color w:val="auto"/>
              </w:rPr>
              <w:t>(R)次郎: [AFTER]  commonData=8, tlsData=0</w:t>
            </w:r>
          </w:p>
          <w:p w14:paraId="050CEBE2" w14:textId="77777777" w:rsidR="00881F00" w:rsidRPr="00881F00" w:rsidRDefault="00881F00" w:rsidP="00881F00">
            <w:pPr>
              <w:pStyle w:val="3-"/>
              <w:rPr>
                <w:color w:val="auto"/>
              </w:rPr>
            </w:pPr>
            <w:r w:rsidRPr="00881F00">
              <w:rPr>
                <w:rFonts w:hint="eastAsia"/>
                <w:color w:val="auto"/>
              </w:rPr>
              <w:t>(R)太郎: [AFTER]  commonData=8, tlsData=0</w:t>
            </w:r>
          </w:p>
          <w:p w14:paraId="5BC1F9DE" w14:textId="77777777" w:rsidR="00881F00" w:rsidRPr="00881F00" w:rsidRDefault="00881F00" w:rsidP="00881F00">
            <w:pPr>
              <w:pStyle w:val="3-"/>
              <w:rPr>
                <w:color w:val="auto"/>
              </w:rPr>
            </w:pPr>
            <w:r w:rsidRPr="00881F00">
              <w:rPr>
                <w:rFonts w:hint="eastAsia"/>
                <w:color w:val="auto"/>
              </w:rPr>
              <w:t>- end:(R)太郎 -</w:t>
            </w:r>
          </w:p>
          <w:p w14:paraId="3B9B9F67" w14:textId="188B6793" w:rsidR="00881F00" w:rsidRPr="00881F00" w:rsidRDefault="00881F00" w:rsidP="00881F00">
            <w:pPr>
              <w:pStyle w:val="3-"/>
              <w:rPr>
                <w:color w:val="auto"/>
              </w:rPr>
            </w:pPr>
            <w:r w:rsidRPr="00881F00">
              <w:rPr>
                <w:rFonts w:hint="eastAsia"/>
                <w:color w:val="FF0000"/>
              </w:rPr>
              <w:t xml:space="preserve">(R)三郎: [AFTER] </w:t>
            </w:r>
            <w:r w:rsidRPr="00881F00">
              <w:rPr>
                <w:rFonts w:hint="eastAsia"/>
                <w:color w:val="auto"/>
              </w:rPr>
              <w:t xml:space="preserve"> commonData=8, tlsData=0</w:t>
            </w:r>
            <w:r w:rsidRPr="00B979DA">
              <w:rPr>
                <w:color w:val="FF0000"/>
              </w:rPr>
              <w:tab/>
            </w:r>
            <w:r w:rsidRPr="00B979DA">
              <w:rPr>
                <w:rFonts w:hint="eastAsia"/>
                <w:color w:val="FF0000"/>
              </w:rPr>
              <w:t>←</w:t>
            </w:r>
            <w:r>
              <w:rPr>
                <w:rFonts w:hint="eastAsia"/>
                <w:color w:val="FF0000"/>
              </w:rPr>
              <w:t>リードロック中はライトロックをブロック（完了）</w:t>
            </w:r>
          </w:p>
          <w:p w14:paraId="5C3EFF85" w14:textId="77777777" w:rsidR="00881F00" w:rsidRPr="00881F00" w:rsidRDefault="00881F00" w:rsidP="00881F00">
            <w:pPr>
              <w:pStyle w:val="3-"/>
              <w:rPr>
                <w:color w:val="auto"/>
              </w:rPr>
            </w:pPr>
            <w:r w:rsidRPr="00881F00">
              <w:rPr>
                <w:rFonts w:hint="eastAsia"/>
                <w:color w:val="auto"/>
              </w:rPr>
              <w:t>(W)竹子: [BEFORE] commonData=8, tlsData=2</w:t>
            </w:r>
          </w:p>
          <w:p w14:paraId="77DD67A1" w14:textId="77777777" w:rsidR="00881F00" w:rsidRPr="00881F00" w:rsidRDefault="00881F00" w:rsidP="00881F00">
            <w:pPr>
              <w:pStyle w:val="3-"/>
              <w:rPr>
                <w:color w:val="auto"/>
              </w:rPr>
            </w:pPr>
            <w:r w:rsidRPr="00881F00">
              <w:rPr>
                <w:rFonts w:hint="eastAsia"/>
                <w:color w:val="auto"/>
              </w:rPr>
              <w:t>- end:(R)三郎 -</w:t>
            </w:r>
          </w:p>
          <w:p w14:paraId="03DD9549" w14:textId="77777777" w:rsidR="00881F00" w:rsidRPr="00881F00" w:rsidRDefault="00881F00" w:rsidP="00881F00">
            <w:pPr>
              <w:pStyle w:val="3-"/>
              <w:rPr>
                <w:color w:val="auto"/>
              </w:rPr>
            </w:pPr>
            <w:r w:rsidRPr="00881F00">
              <w:rPr>
                <w:rFonts w:hint="eastAsia"/>
                <w:color w:val="auto"/>
              </w:rPr>
              <w:t>- end:(R)次郎 -</w:t>
            </w:r>
          </w:p>
          <w:p w14:paraId="66B4C67E" w14:textId="1342C539" w:rsidR="00881F00" w:rsidRPr="00881F00" w:rsidRDefault="00881F00" w:rsidP="00881F00">
            <w:pPr>
              <w:pStyle w:val="3-"/>
              <w:rPr>
                <w:color w:val="auto"/>
              </w:rPr>
            </w:pPr>
            <w:r w:rsidRPr="00881F00">
              <w:rPr>
                <w:rFonts w:hint="eastAsia"/>
                <w:color w:val="auto"/>
              </w:rPr>
              <w:t>(W)竹子: [AFTER]  commonData=</w:t>
            </w:r>
            <w:r w:rsidRPr="00881F00">
              <w:rPr>
                <w:rFonts w:hint="eastAsia"/>
                <w:color w:val="FF0000"/>
              </w:rPr>
              <w:t>9</w:t>
            </w:r>
            <w:r w:rsidRPr="00881F00">
              <w:rPr>
                <w:rFonts w:hint="eastAsia"/>
                <w:color w:val="auto"/>
              </w:rPr>
              <w:t>, tlsData=3</w:t>
            </w:r>
            <w:r>
              <w:rPr>
                <w:color w:val="auto"/>
              </w:rPr>
              <w:tab/>
            </w:r>
            <w:r w:rsidRPr="00146B14">
              <w:rPr>
                <w:color w:val="FF0000"/>
              </w:rPr>
              <w:t>←</w:t>
            </w:r>
            <w:r>
              <w:rPr>
                <w:color w:val="FF0000"/>
              </w:rPr>
              <w:t>全て</w:t>
            </w:r>
            <w:r>
              <w:rPr>
                <w:rFonts w:hint="eastAsia"/>
                <w:color w:val="FF0000"/>
              </w:rPr>
              <w:t>のライトロックが</w:t>
            </w:r>
            <w:r>
              <w:rPr>
                <w:color w:val="FF0000"/>
              </w:rPr>
              <w:t>正常にロックされたので、</w:t>
            </w:r>
            <w:r>
              <w:rPr>
                <w:rFonts w:hint="eastAsia"/>
                <w:color w:val="FF0000"/>
              </w:rPr>
              <w:t>正しい</w:t>
            </w:r>
            <w:r>
              <w:rPr>
                <w:color w:val="FF0000"/>
              </w:rPr>
              <w:t>処理結果になっている</w:t>
            </w:r>
          </w:p>
          <w:p w14:paraId="402FB9B9" w14:textId="77777777" w:rsidR="00881F00" w:rsidRPr="00881F00" w:rsidRDefault="00881F00" w:rsidP="00881F00">
            <w:pPr>
              <w:pStyle w:val="3-"/>
              <w:rPr>
                <w:color w:val="auto"/>
              </w:rPr>
            </w:pPr>
            <w:r w:rsidRPr="00881F00">
              <w:rPr>
                <w:rFonts w:hint="eastAsia"/>
                <w:color w:val="auto"/>
              </w:rPr>
              <w:t>- end:(W)竹子 -</w:t>
            </w:r>
          </w:p>
          <w:p w14:paraId="01F4C1E8" w14:textId="309EF33B" w:rsidR="00881F00" w:rsidRPr="00881F00" w:rsidRDefault="00881F00" w:rsidP="00881F00">
            <w:pPr>
              <w:pStyle w:val="3-"/>
              <w:rPr>
                <w:color w:val="auto"/>
              </w:rPr>
            </w:pPr>
            <w:r w:rsidRPr="00881F00">
              <w:rPr>
                <w:color w:val="auto"/>
              </w:rPr>
              <w:t xml:space="preserve">Time = </w:t>
            </w:r>
            <w:r w:rsidRPr="00881F00">
              <w:rPr>
                <w:color w:val="FF0000"/>
              </w:rPr>
              <w:t>3.720456 sec</w:t>
            </w:r>
            <w:r>
              <w:rPr>
                <w:color w:val="FF0000"/>
              </w:rPr>
              <w:tab/>
            </w:r>
            <w:r>
              <w:rPr>
                <w:color w:val="FF0000"/>
              </w:rPr>
              <w:tab/>
            </w:r>
            <w:r>
              <w:rPr>
                <w:color w:val="FF0000"/>
              </w:rPr>
              <w:tab/>
            </w:r>
            <w:r>
              <w:rPr>
                <w:color w:val="FF0000"/>
              </w:rPr>
              <w:tab/>
              <w:t>←処理時間</w:t>
            </w:r>
          </w:p>
          <w:p w14:paraId="0D42BBB8" w14:textId="25FBBC17" w:rsidR="0036070F" w:rsidRPr="00DD51B6" w:rsidRDefault="00881F00" w:rsidP="00881F00">
            <w:pPr>
              <w:pStyle w:val="3-"/>
            </w:pPr>
            <w:r w:rsidRPr="00881F00">
              <w:rPr>
                <w:color w:val="auto"/>
              </w:rPr>
              <w:t xml:space="preserve">Read-WriteLock * 10000000 = </w:t>
            </w:r>
            <w:r w:rsidRPr="00881F00">
              <w:rPr>
                <w:color w:val="FF0000"/>
              </w:rPr>
              <w:t>0.995709 sec</w:t>
            </w:r>
            <w:r>
              <w:rPr>
                <w:color w:val="FF0000"/>
              </w:rPr>
              <w:tab/>
            </w:r>
            <w:r w:rsidR="00BB12EC">
              <w:rPr>
                <w:color w:val="FF0000"/>
              </w:rPr>
              <w:t>←</w:t>
            </w:r>
            <w:r w:rsidR="00BB12EC">
              <w:rPr>
                <w:rFonts w:hint="eastAsia"/>
                <w:color w:val="FF0000"/>
              </w:rPr>
              <w:t>1千万回ループによる処理時間計測</w:t>
            </w:r>
          </w:p>
        </w:tc>
      </w:tr>
    </w:tbl>
    <w:p w14:paraId="78AAC7C4" w14:textId="4ABE9D84" w:rsidR="009324B8" w:rsidRDefault="009324B8" w:rsidP="009324B8">
      <w:pPr>
        <w:pStyle w:val="aa"/>
        <w:keepNext/>
        <w:widowControl/>
        <w:spacing w:beforeLines="50" w:before="180"/>
        <w:ind w:leftChars="203" w:left="707" w:hangingChars="134" w:hanging="281"/>
        <w:rPr>
          <w:color w:val="FF0000"/>
        </w:rPr>
      </w:pPr>
      <w:r>
        <w:rPr>
          <w:rFonts w:hint="eastAsia"/>
          <w:color w:val="FF0000"/>
        </w:rPr>
        <w:t>※リードロックをライトロックに変えて、普通のミューテックスのような排他制御を行った場合の実行結果</w:t>
      </w:r>
    </w:p>
    <w:p w14:paraId="7C9033A2" w14:textId="6C3CEF07" w:rsidR="00A43DD9" w:rsidRPr="00DE3BF2" w:rsidRDefault="00A43DD9" w:rsidP="009324B8">
      <w:pPr>
        <w:pStyle w:val="aa"/>
        <w:keepNext/>
        <w:widowControl/>
        <w:ind w:left="447" w:firstLine="283"/>
        <w:rPr>
          <w:color w:val="FF0000"/>
        </w:rPr>
      </w:pPr>
      <w:r w:rsidRPr="00DE3BF2">
        <w:rPr>
          <w:rFonts w:hint="eastAsia"/>
          <w:color w:val="FF0000"/>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43DD9" w14:paraId="4F42296C" w14:textId="77777777" w:rsidTr="00A43DD9">
        <w:tc>
          <w:tcPr>
            <w:tcW w:w="8494" w:type="dxa"/>
          </w:tcPr>
          <w:p w14:paraId="49D20A55" w14:textId="59A9A332" w:rsidR="00CF3E77" w:rsidRPr="00CF3E77" w:rsidRDefault="00CF3E77" w:rsidP="00CF3E77">
            <w:pPr>
              <w:pStyle w:val="3-"/>
              <w:rPr>
                <w:color w:val="auto"/>
              </w:rPr>
            </w:pPr>
            <w:r w:rsidRPr="00CF3E77">
              <w:rPr>
                <w:rFonts w:hint="eastAsia"/>
                <w:color w:val="auto"/>
              </w:rPr>
              <w:t>- begin:(R)三郎 -</w:t>
            </w:r>
          </w:p>
          <w:p w14:paraId="19E3350D" w14:textId="77777777" w:rsidR="00CF3E77" w:rsidRPr="00CF3E77" w:rsidRDefault="00CF3E77" w:rsidP="00CF3E77">
            <w:pPr>
              <w:pStyle w:val="3-"/>
              <w:rPr>
                <w:color w:val="auto"/>
              </w:rPr>
            </w:pPr>
            <w:r w:rsidRPr="00CF3E77">
              <w:rPr>
                <w:rFonts w:hint="eastAsia"/>
                <w:color w:val="auto"/>
              </w:rPr>
              <w:t>(R)三郎: [BEFORE] commonData=0, tlsData=0</w:t>
            </w:r>
          </w:p>
          <w:p w14:paraId="3C76E2DA" w14:textId="77777777" w:rsidR="00CF3E77" w:rsidRPr="00CF3E77" w:rsidRDefault="00CF3E77" w:rsidP="00CF3E77">
            <w:pPr>
              <w:pStyle w:val="3-"/>
              <w:rPr>
                <w:color w:val="auto"/>
              </w:rPr>
            </w:pPr>
            <w:r w:rsidRPr="00CF3E77">
              <w:rPr>
                <w:rFonts w:hint="eastAsia"/>
                <w:color w:val="auto"/>
              </w:rPr>
              <w:t>- begin:(R)太郎 -</w:t>
            </w:r>
          </w:p>
          <w:p w14:paraId="37E9A8B3" w14:textId="77777777" w:rsidR="00CF3E77" w:rsidRPr="00CF3E77" w:rsidRDefault="00CF3E77" w:rsidP="00CF3E77">
            <w:pPr>
              <w:pStyle w:val="3-"/>
              <w:rPr>
                <w:color w:val="auto"/>
              </w:rPr>
            </w:pPr>
            <w:r w:rsidRPr="00CF3E77">
              <w:rPr>
                <w:rFonts w:hint="eastAsia"/>
                <w:color w:val="auto"/>
              </w:rPr>
              <w:t>- begin:(W)松子 -</w:t>
            </w:r>
          </w:p>
          <w:p w14:paraId="19F9BD43" w14:textId="77777777" w:rsidR="00CF3E77" w:rsidRPr="00CF3E77" w:rsidRDefault="00CF3E77" w:rsidP="00CF3E77">
            <w:pPr>
              <w:pStyle w:val="3-"/>
              <w:rPr>
                <w:color w:val="auto"/>
              </w:rPr>
            </w:pPr>
            <w:r w:rsidRPr="00CF3E77">
              <w:rPr>
                <w:rFonts w:hint="eastAsia"/>
                <w:color w:val="auto"/>
              </w:rPr>
              <w:t>- begin:(W)梅子 -</w:t>
            </w:r>
          </w:p>
          <w:p w14:paraId="1CDE6BD7" w14:textId="77777777" w:rsidR="00CF3E77" w:rsidRPr="00CF3E77" w:rsidRDefault="00CF3E77" w:rsidP="00CF3E77">
            <w:pPr>
              <w:pStyle w:val="3-"/>
              <w:rPr>
                <w:color w:val="auto"/>
              </w:rPr>
            </w:pPr>
            <w:r w:rsidRPr="00CF3E77">
              <w:rPr>
                <w:rFonts w:hint="eastAsia"/>
                <w:color w:val="auto"/>
              </w:rPr>
              <w:lastRenderedPageBreak/>
              <w:t>- begin:(R)次郎 -</w:t>
            </w:r>
          </w:p>
          <w:p w14:paraId="1BDBC8EF" w14:textId="77777777" w:rsidR="00CF3E77" w:rsidRPr="00CF3E77" w:rsidRDefault="00CF3E77" w:rsidP="00CF3E77">
            <w:pPr>
              <w:pStyle w:val="3-"/>
              <w:rPr>
                <w:color w:val="auto"/>
              </w:rPr>
            </w:pPr>
            <w:r w:rsidRPr="00CF3E77">
              <w:rPr>
                <w:rFonts w:hint="eastAsia"/>
                <w:color w:val="auto"/>
              </w:rPr>
              <w:t>- begin:(W)竹子 -</w:t>
            </w:r>
          </w:p>
          <w:p w14:paraId="59B84AA5" w14:textId="42AB087E" w:rsidR="00CF3E77" w:rsidRPr="00CF3E77" w:rsidRDefault="00CF3E77" w:rsidP="00CF3E77">
            <w:pPr>
              <w:pStyle w:val="3-"/>
              <w:rPr>
                <w:color w:val="auto"/>
              </w:rPr>
            </w:pPr>
            <w:r w:rsidRPr="00881F00">
              <w:rPr>
                <w:rFonts w:hint="eastAsia"/>
                <w:color w:val="FF0000"/>
              </w:rPr>
              <w:t>(R)三郎: [AFTER]</w:t>
            </w:r>
            <w:r w:rsidRPr="00CF3E77">
              <w:rPr>
                <w:rFonts w:hint="eastAsia"/>
                <w:color w:val="auto"/>
              </w:rPr>
              <w:t xml:space="preserve">  commonData=0,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0E148345" w14:textId="77777777" w:rsidR="00CF3E77" w:rsidRPr="00CF3E77" w:rsidRDefault="00CF3E77" w:rsidP="00CF3E77">
            <w:pPr>
              <w:pStyle w:val="3-"/>
              <w:rPr>
                <w:color w:val="auto"/>
              </w:rPr>
            </w:pPr>
            <w:r w:rsidRPr="00CF3E77">
              <w:rPr>
                <w:rFonts w:hint="eastAsia"/>
                <w:color w:val="auto"/>
              </w:rPr>
              <w:t>(R)太郎: [BEFORE] commonData=0, tlsData=0</w:t>
            </w:r>
          </w:p>
          <w:p w14:paraId="43FCB40D" w14:textId="0C041BD3" w:rsidR="00CF3E77" w:rsidRPr="00CF3E77" w:rsidRDefault="00CF3E77" w:rsidP="00CF3E77">
            <w:pPr>
              <w:pStyle w:val="3-"/>
              <w:rPr>
                <w:color w:val="auto"/>
              </w:rPr>
            </w:pPr>
            <w:r w:rsidRPr="00881F00">
              <w:rPr>
                <w:rFonts w:hint="eastAsia"/>
                <w:color w:val="FF0000"/>
              </w:rPr>
              <w:t xml:space="preserve">(R)太郎: [AFTER] </w:t>
            </w:r>
            <w:r w:rsidRPr="00CF3E77">
              <w:rPr>
                <w:rFonts w:hint="eastAsia"/>
                <w:color w:val="auto"/>
              </w:rPr>
              <w:t xml:space="preserve"> commonData=0,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0942339" w14:textId="77777777" w:rsidR="00CF3E77" w:rsidRPr="00CF3E77" w:rsidRDefault="00CF3E77" w:rsidP="00CF3E77">
            <w:pPr>
              <w:pStyle w:val="3-"/>
              <w:rPr>
                <w:color w:val="auto"/>
              </w:rPr>
            </w:pPr>
            <w:r w:rsidRPr="00CF3E77">
              <w:rPr>
                <w:rFonts w:hint="eastAsia"/>
                <w:color w:val="auto"/>
              </w:rPr>
              <w:t>(W)松子: [BEFORE] commonData=0, tlsData=0</w:t>
            </w:r>
          </w:p>
          <w:p w14:paraId="5E182D01" w14:textId="14AC203B" w:rsidR="00CF3E77" w:rsidRPr="00CF3E77" w:rsidRDefault="00CF3E77" w:rsidP="00CF3E77">
            <w:pPr>
              <w:pStyle w:val="3-"/>
              <w:rPr>
                <w:color w:val="auto"/>
              </w:rPr>
            </w:pPr>
            <w:r w:rsidRPr="00881F00">
              <w:rPr>
                <w:rFonts w:hint="eastAsia"/>
                <w:color w:val="FF0000"/>
              </w:rPr>
              <w:t>(W)松子: [AFTER]</w:t>
            </w:r>
            <w:r w:rsidRPr="00CF3E77">
              <w:rPr>
                <w:rFonts w:hint="eastAsia"/>
                <w:color w:val="auto"/>
              </w:rPr>
              <w:t xml:space="preserve">  commonData=1, tlsData=1</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60835D66" w14:textId="77777777" w:rsidR="00CF3E77" w:rsidRPr="00CF3E77" w:rsidRDefault="00CF3E77" w:rsidP="00CF3E77">
            <w:pPr>
              <w:pStyle w:val="3-"/>
              <w:rPr>
                <w:color w:val="auto"/>
              </w:rPr>
            </w:pPr>
            <w:r w:rsidRPr="00CF3E77">
              <w:rPr>
                <w:rFonts w:hint="eastAsia"/>
                <w:color w:val="auto"/>
              </w:rPr>
              <w:t>(W)梅子: [BEFORE] commonData=1, tlsData=0</w:t>
            </w:r>
          </w:p>
          <w:p w14:paraId="2AA2EA52" w14:textId="2A5D4237" w:rsidR="00CF3E77" w:rsidRPr="00CF3E77" w:rsidRDefault="00CF3E77" w:rsidP="00CF3E77">
            <w:pPr>
              <w:pStyle w:val="3-"/>
              <w:rPr>
                <w:color w:val="auto"/>
              </w:rPr>
            </w:pPr>
            <w:r w:rsidRPr="00881F00">
              <w:rPr>
                <w:rFonts w:hint="eastAsia"/>
                <w:color w:val="FF0000"/>
              </w:rPr>
              <w:t xml:space="preserve">(W)梅子: [AFTER] </w:t>
            </w:r>
            <w:r w:rsidRPr="00CF3E77">
              <w:rPr>
                <w:rFonts w:hint="eastAsia"/>
                <w:color w:val="auto"/>
              </w:rPr>
              <w:t xml:space="preserve"> commonData=2, tlsData=1</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47042494" w14:textId="77777777" w:rsidR="00CF3E77" w:rsidRPr="00CF3E77" w:rsidRDefault="00CF3E77" w:rsidP="00CF3E77">
            <w:pPr>
              <w:pStyle w:val="3-"/>
              <w:rPr>
                <w:color w:val="auto"/>
              </w:rPr>
            </w:pPr>
            <w:r w:rsidRPr="00CF3E77">
              <w:rPr>
                <w:rFonts w:hint="eastAsia"/>
                <w:color w:val="auto"/>
              </w:rPr>
              <w:t>(R)次郎: [BEFORE] commonData=2, tlsData=0</w:t>
            </w:r>
          </w:p>
          <w:p w14:paraId="04FC24FA" w14:textId="56C1F618" w:rsidR="00CF3E77" w:rsidRPr="00CF3E77" w:rsidRDefault="00CF3E77" w:rsidP="00CF3E77">
            <w:pPr>
              <w:pStyle w:val="3-"/>
              <w:rPr>
                <w:color w:val="auto"/>
              </w:rPr>
            </w:pPr>
            <w:r w:rsidRPr="00881F00">
              <w:rPr>
                <w:rFonts w:hint="eastAsia"/>
                <w:color w:val="FF0000"/>
              </w:rPr>
              <w:t>(R)次郎: [AFTER]</w:t>
            </w:r>
            <w:r w:rsidRPr="00CF3E77">
              <w:rPr>
                <w:rFonts w:hint="eastAsia"/>
                <w:color w:val="auto"/>
              </w:rPr>
              <w:t xml:space="preserve">  commonData=2,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8232AD0" w14:textId="77777777" w:rsidR="00CF3E77" w:rsidRPr="00CF3E77" w:rsidRDefault="00CF3E77" w:rsidP="00CF3E77">
            <w:pPr>
              <w:pStyle w:val="3-"/>
              <w:rPr>
                <w:color w:val="auto"/>
              </w:rPr>
            </w:pPr>
            <w:r w:rsidRPr="00CF3E77">
              <w:rPr>
                <w:rFonts w:hint="eastAsia"/>
                <w:color w:val="auto"/>
              </w:rPr>
              <w:t>(W)竹子: [BEFORE] commonData=2, tlsData=0</w:t>
            </w:r>
          </w:p>
          <w:p w14:paraId="582E5CE8" w14:textId="6A0AE6CF" w:rsidR="00CF3E77" w:rsidRPr="00CF3E77" w:rsidRDefault="00CF3E77" w:rsidP="00CF3E77">
            <w:pPr>
              <w:pStyle w:val="3-"/>
              <w:rPr>
                <w:color w:val="auto"/>
              </w:rPr>
            </w:pPr>
            <w:r w:rsidRPr="00881F00">
              <w:rPr>
                <w:rFonts w:hint="eastAsia"/>
                <w:color w:val="FF0000"/>
              </w:rPr>
              <w:t xml:space="preserve">(W)竹子: [AFTER] </w:t>
            </w:r>
            <w:r w:rsidRPr="00CF3E77">
              <w:rPr>
                <w:rFonts w:hint="eastAsia"/>
                <w:color w:val="auto"/>
              </w:rPr>
              <w:t xml:space="preserve"> commonData=3, tlsData=1</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05AF06FA" w14:textId="77777777" w:rsidR="00CF3E77" w:rsidRPr="00CF3E77" w:rsidRDefault="00CF3E77" w:rsidP="00CF3E77">
            <w:pPr>
              <w:pStyle w:val="3-"/>
              <w:rPr>
                <w:color w:val="auto"/>
              </w:rPr>
            </w:pPr>
            <w:r w:rsidRPr="00CF3E77">
              <w:rPr>
                <w:rFonts w:hint="eastAsia"/>
                <w:color w:val="auto"/>
              </w:rPr>
              <w:t>(R)三郎: [BEFORE] commonData=3, tlsData=0</w:t>
            </w:r>
          </w:p>
          <w:p w14:paraId="26AB5E5E" w14:textId="3F458936" w:rsidR="00CF3E77" w:rsidRPr="00CF3E77" w:rsidRDefault="00CF3E77" w:rsidP="00CF3E77">
            <w:pPr>
              <w:pStyle w:val="3-"/>
              <w:rPr>
                <w:color w:val="auto"/>
              </w:rPr>
            </w:pPr>
            <w:r w:rsidRPr="00881F00">
              <w:rPr>
                <w:rFonts w:hint="eastAsia"/>
                <w:color w:val="FF0000"/>
              </w:rPr>
              <w:t xml:space="preserve">(R)三郎: [AFTER] </w:t>
            </w:r>
            <w:r w:rsidRPr="00CF3E77">
              <w:rPr>
                <w:rFonts w:hint="eastAsia"/>
                <w:color w:val="auto"/>
              </w:rPr>
              <w:t xml:space="preserve"> commonData=3,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175002CF" w14:textId="77777777" w:rsidR="00CF3E77" w:rsidRPr="00CF3E77" w:rsidRDefault="00CF3E77" w:rsidP="00CF3E77">
            <w:pPr>
              <w:pStyle w:val="3-"/>
              <w:rPr>
                <w:color w:val="auto"/>
              </w:rPr>
            </w:pPr>
            <w:r w:rsidRPr="00CF3E77">
              <w:rPr>
                <w:rFonts w:hint="eastAsia"/>
                <w:color w:val="auto"/>
              </w:rPr>
              <w:t>(R)太郎: [BEFORE] commonData=3, tlsData=0</w:t>
            </w:r>
          </w:p>
          <w:p w14:paraId="73887DB0" w14:textId="69ADB9AD" w:rsidR="00CF3E77" w:rsidRPr="00CF3E77" w:rsidRDefault="00CF3E77" w:rsidP="00CF3E77">
            <w:pPr>
              <w:pStyle w:val="3-"/>
              <w:rPr>
                <w:color w:val="auto"/>
              </w:rPr>
            </w:pPr>
            <w:r w:rsidRPr="00881F00">
              <w:rPr>
                <w:rFonts w:hint="eastAsia"/>
                <w:color w:val="FF0000"/>
              </w:rPr>
              <w:t xml:space="preserve">(R)太郎: [AFTER] </w:t>
            </w:r>
            <w:r w:rsidRPr="00CF3E77">
              <w:rPr>
                <w:rFonts w:hint="eastAsia"/>
                <w:color w:val="auto"/>
              </w:rPr>
              <w:t xml:space="preserve"> commonData=3,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64AB582" w14:textId="77777777" w:rsidR="00CF3E77" w:rsidRPr="00CF3E77" w:rsidRDefault="00CF3E77" w:rsidP="00CF3E77">
            <w:pPr>
              <w:pStyle w:val="3-"/>
              <w:rPr>
                <w:color w:val="auto"/>
              </w:rPr>
            </w:pPr>
            <w:r w:rsidRPr="00CF3E77">
              <w:rPr>
                <w:rFonts w:hint="eastAsia"/>
                <w:color w:val="auto"/>
              </w:rPr>
              <w:t>(W)松子: [BEFORE] commonData=3, tlsData=1</w:t>
            </w:r>
          </w:p>
          <w:p w14:paraId="0B221DB6" w14:textId="48B9129D" w:rsidR="00CF3E77" w:rsidRPr="00CF3E77" w:rsidRDefault="00CF3E77" w:rsidP="00CF3E77">
            <w:pPr>
              <w:pStyle w:val="3-"/>
              <w:rPr>
                <w:color w:val="auto"/>
              </w:rPr>
            </w:pPr>
            <w:r w:rsidRPr="00881F00">
              <w:rPr>
                <w:rFonts w:hint="eastAsia"/>
                <w:color w:val="FF0000"/>
              </w:rPr>
              <w:t xml:space="preserve">(W)松子: [AFTER] </w:t>
            </w:r>
            <w:r w:rsidRPr="00CF3E77">
              <w:rPr>
                <w:rFonts w:hint="eastAsia"/>
                <w:color w:val="auto"/>
              </w:rPr>
              <w:t xml:space="preserve"> commonData=4, tlsData=2</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36DA8EA8" w14:textId="77777777" w:rsidR="00CF3E77" w:rsidRPr="00CF3E77" w:rsidRDefault="00CF3E77" w:rsidP="00CF3E77">
            <w:pPr>
              <w:pStyle w:val="3-"/>
              <w:rPr>
                <w:color w:val="auto"/>
              </w:rPr>
            </w:pPr>
            <w:r w:rsidRPr="00CF3E77">
              <w:rPr>
                <w:rFonts w:hint="eastAsia"/>
                <w:color w:val="auto"/>
              </w:rPr>
              <w:t>(W)梅子: [BEFORE] commonData=4, tlsData=1</w:t>
            </w:r>
          </w:p>
          <w:p w14:paraId="799F9E11" w14:textId="7F0BF908" w:rsidR="00CF3E77" w:rsidRPr="00CF3E77" w:rsidRDefault="00CF3E77" w:rsidP="00CF3E77">
            <w:pPr>
              <w:pStyle w:val="3-"/>
              <w:rPr>
                <w:color w:val="auto"/>
              </w:rPr>
            </w:pPr>
            <w:r w:rsidRPr="00881F00">
              <w:rPr>
                <w:rFonts w:hint="eastAsia"/>
                <w:color w:val="FF0000"/>
              </w:rPr>
              <w:t xml:space="preserve">(W)梅子: [AFTER] </w:t>
            </w:r>
            <w:r w:rsidRPr="00CF3E77">
              <w:rPr>
                <w:rFonts w:hint="eastAsia"/>
                <w:color w:val="auto"/>
              </w:rPr>
              <w:t xml:space="preserve"> commonData=5, tlsData=2</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7B7FE69C" w14:textId="77777777" w:rsidR="00CF3E77" w:rsidRPr="00CF3E77" w:rsidRDefault="00CF3E77" w:rsidP="00CF3E77">
            <w:pPr>
              <w:pStyle w:val="3-"/>
              <w:rPr>
                <w:color w:val="auto"/>
              </w:rPr>
            </w:pPr>
            <w:r w:rsidRPr="00CF3E77">
              <w:rPr>
                <w:rFonts w:hint="eastAsia"/>
                <w:color w:val="auto"/>
              </w:rPr>
              <w:t>(R)次郎: [BEFORE] commonData=5, tlsData=0</w:t>
            </w:r>
          </w:p>
          <w:p w14:paraId="74BEF95C" w14:textId="095DAC9C" w:rsidR="00CF3E77" w:rsidRPr="00CF3E77" w:rsidRDefault="00CF3E77" w:rsidP="00CF3E77">
            <w:pPr>
              <w:pStyle w:val="3-"/>
              <w:rPr>
                <w:color w:val="auto"/>
              </w:rPr>
            </w:pPr>
            <w:r w:rsidRPr="00881F00">
              <w:rPr>
                <w:rFonts w:hint="eastAsia"/>
                <w:color w:val="FF0000"/>
              </w:rPr>
              <w:t xml:space="preserve">(R)次郎: [AFTER]  </w:t>
            </w:r>
            <w:r w:rsidRPr="00CF3E77">
              <w:rPr>
                <w:rFonts w:hint="eastAsia"/>
                <w:color w:val="auto"/>
              </w:rPr>
              <w:t>commonData=5,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D714704" w14:textId="77777777" w:rsidR="00CF3E77" w:rsidRPr="00CF3E77" w:rsidRDefault="00CF3E77" w:rsidP="00CF3E77">
            <w:pPr>
              <w:pStyle w:val="3-"/>
              <w:rPr>
                <w:color w:val="auto"/>
              </w:rPr>
            </w:pPr>
            <w:r w:rsidRPr="00CF3E77">
              <w:rPr>
                <w:rFonts w:hint="eastAsia"/>
                <w:color w:val="auto"/>
              </w:rPr>
              <w:t>(W)竹子: [BEFORE] commonData=5, tlsData=1</w:t>
            </w:r>
          </w:p>
          <w:p w14:paraId="5DBE4363" w14:textId="69B38428" w:rsidR="00CF3E77" w:rsidRPr="00CF3E77" w:rsidRDefault="00CF3E77" w:rsidP="00CF3E77">
            <w:pPr>
              <w:pStyle w:val="3-"/>
              <w:rPr>
                <w:color w:val="auto"/>
              </w:rPr>
            </w:pPr>
            <w:r w:rsidRPr="00881F00">
              <w:rPr>
                <w:rFonts w:hint="eastAsia"/>
                <w:color w:val="FF0000"/>
              </w:rPr>
              <w:t xml:space="preserve">(W)竹子: [AFTER] </w:t>
            </w:r>
            <w:r w:rsidRPr="00CF3E77">
              <w:rPr>
                <w:rFonts w:hint="eastAsia"/>
                <w:color w:val="auto"/>
              </w:rPr>
              <w:t xml:space="preserve"> commonData=6, tlsData=2</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672C0C1F" w14:textId="77777777" w:rsidR="00CF3E77" w:rsidRPr="00CF3E77" w:rsidRDefault="00CF3E77" w:rsidP="00CF3E77">
            <w:pPr>
              <w:pStyle w:val="3-"/>
              <w:rPr>
                <w:color w:val="auto"/>
              </w:rPr>
            </w:pPr>
            <w:r w:rsidRPr="00CF3E77">
              <w:rPr>
                <w:rFonts w:hint="eastAsia"/>
                <w:color w:val="auto"/>
              </w:rPr>
              <w:t>(R)三郎: [BEFORE] commonData=6, tlsData=0</w:t>
            </w:r>
          </w:p>
          <w:p w14:paraId="1FD9F554" w14:textId="26E1E82C" w:rsidR="00CF3E77" w:rsidRPr="00CF3E77" w:rsidRDefault="00CF3E77" w:rsidP="00CF3E77">
            <w:pPr>
              <w:pStyle w:val="3-"/>
              <w:rPr>
                <w:color w:val="auto"/>
              </w:rPr>
            </w:pPr>
            <w:r w:rsidRPr="00881F00">
              <w:rPr>
                <w:rFonts w:hint="eastAsia"/>
                <w:color w:val="FF0000"/>
              </w:rPr>
              <w:t xml:space="preserve">(R)三郎: [AFTER] </w:t>
            </w:r>
            <w:r w:rsidRPr="00CF3E77">
              <w:rPr>
                <w:rFonts w:hint="eastAsia"/>
                <w:color w:val="auto"/>
              </w:rPr>
              <w:t xml:space="preserve"> commonData=6,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07A558DB" w14:textId="77777777" w:rsidR="00CF3E77" w:rsidRPr="00CF3E77" w:rsidRDefault="00CF3E77" w:rsidP="00CF3E77">
            <w:pPr>
              <w:pStyle w:val="3-"/>
              <w:rPr>
                <w:color w:val="auto"/>
              </w:rPr>
            </w:pPr>
            <w:r w:rsidRPr="00CF3E77">
              <w:rPr>
                <w:rFonts w:hint="eastAsia"/>
                <w:color w:val="auto"/>
              </w:rPr>
              <w:t>(R)太郎: [BEFORE] commonData=6, tlsData=0</w:t>
            </w:r>
          </w:p>
          <w:p w14:paraId="6D4E8C04" w14:textId="77777777" w:rsidR="00CF3E77" w:rsidRPr="00CF3E77" w:rsidRDefault="00CF3E77" w:rsidP="00CF3E77">
            <w:pPr>
              <w:pStyle w:val="3-"/>
              <w:rPr>
                <w:color w:val="auto"/>
              </w:rPr>
            </w:pPr>
            <w:r w:rsidRPr="00CF3E77">
              <w:rPr>
                <w:rFonts w:hint="eastAsia"/>
                <w:color w:val="auto"/>
              </w:rPr>
              <w:t>- end:(R)三郎 -</w:t>
            </w:r>
          </w:p>
          <w:p w14:paraId="795E7A13" w14:textId="43949A34" w:rsidR="00CF3E77" w:rsidRPr="00CF3E77" w:rsidRDefault="00CF3E77" w:rsidP="00CF3E77">
            <w:pPr>
              <w:pStyle w:val="3-"/>
              <w:rPr>
                <w:color w:val="auto"/>
              </w:rPr>
            </w:pPr>
            <w:r w:rsidRPr="00881F00">
              <w:rPr>
                <w:rFonts w:hint="eastAsia"/>
                <w:color w:val="FF0000"/>
              </w:rPr>
              <w:t>(R)太郎: [AFTER]</w:t>
            </w:r>
            <w:r w:rsidRPr="00CF3E77">
              <w:rPr>
                <w:rFonts w:hint="eastAsia"/>
                <w:color w:val="auto"/>
              </w:rPr>
              <w:t xml:space="preserve">  commonData=6,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387E1839" w14:textId="77777777" w:rsidR="00CF3E77" w:rsidRPr="00CF3E77" w:rsidRDefault="00CF3E77" w:rsidP="00CF3E77">
            <w:pPr>
              <w:pStyle w:val="3-"/>
              <w:rPr>
                <w:color w:val="auto"/>
              </w:rPr>
            </w:pPr>
            <w:r w:rsidRPr="00CF3E77">
              <w:rPr>
                <w:rFonts w:hint="eastAsia"/>
                <w:color w:val="auto"/>
              </w:rPr>
              <w:t>(W)松子: [BEFORE] commonData=6, tlsData=2</w:t>
            </w:r>
          </w:p>
          <w:p w14:paraId="58741D25" w14:textId="77777777" w:rsidR="00CF3E77" w:rsidRPr="00CF3E77" w:rsidRDefault="00CF3E77" w:rsidP="00CF3E77">
            <w:pPr>
              <w:pStyle w:val="3-"/>
              <w:rPr>
                <w:color w:val="auto"/>
              </w:rPr>
            </w:pPr>
            <w:r w:rsidRPr="00CF3E77">
              <w:rPr>
                <w:rFonts w:hint="eastAsia"/>
                <w:color w:val="auto"/>
              </w:rPr>
              <w:t>- end:(R)太郎 -</w:t>
            </w:r>
          </w:p>
          <w:p w14:paraId="798EF77E" w14:textId="36EC9BE7" w:rsidR="00CF3E77" w:rsidRPr="00CF3E77" w:rsidRDefault="00CF3E77" w:rsidP="00CF3E77">
            <w:pPr>
              <w:pStyle w:val="3-"/>
              <w:rPr>
                <w:color w:val="auto"/>
              </w:rPr>
            </w:pPr>
            <w:r w:rsidRPr="00881F00">
              <w:rPr>
                <w:rFonts w:hint="eastAsia"/>
                <w:color w:val="FF0000"/>
              </w:rPr>
              <w:t xml:space="preserve">(W)松子: [AFTER] </w:t>
            </w:r>
            <w:r w:rsidRPr="00CF3E77">
              <w:rPr>
                <w:rFonts w:hint="eastAsia"/>
                <w:color w:val="auto"/>
              </w:rPr>
              <w:t xml:space="preserve"> commonData=7, tlsData=3</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7CB9A1EB" w14:textId="77777777" w:rsidR="00CF3E77" w:rsidRPr="00CF3E77" w:rsidRDefault="00CF3E77" w:rsidP="00CF3E77">
            <w:pPr>
              <w:pStyle w:val="3-"/>
              <w:rPr>
                <w:color w:val="auto"/>
              </w:rPr>
            </w:pPr>
            <w:r w:rsidRPr="00CF3E77">
              <w:rPr>
                <w:rFonts w:hint="eastAsia"/>
                <w:color w:val="auto"/>
              </w:rPr>
              <w:t>(W)梅子: [BEFORE] commonData=7, tlsData=2</w:t>
            </w:r>
          </w:p>
          <w:p w14:paraId="7885AC07" w14:textId="77777777" w:rsidR="00CF3E77" w:rsidRPr="00CF3E77" w:rsidRDefault="00CF3E77" w:rsidP="00CF3E77">
            <w:pPr>
              <w:pStyle w:val="3-"/>
              <w:rPr>
                <w:color w:val="auto"/>
              </w:rPr>
            </w:pPr>
            <w:r w:rsidRPr="00CF3E77">
              <w:rPr>
                <w:rFonts w:hint="eastAsia"/>
                <w:color w:val="auto"/>
              </w:rPr>
              <w:t>- end:(W)松子 -</w:t>
            </w:r>
          </w:p>
          <w:p w14:paraId="3B258BE5" w14:textId="2E25ACAF" w:rsidR="00CF3E77" w:rsidRPr="00CF3E77" w:rsidRDefault="00CF3E77" w:rsidP="00CF3E77">
            <w:pPr>
              <w:pStyle w:val="3-"/>
              <w:rPr>
                <w:color w:val="auto"/>
              </w:rPr>
            </w:pPr>
            <w:r w:rsidRPr="00881F00">
              <w:rPr>
                <w:rFonts w:hint="eastAsia"/>
                <w:color w:val="FF0000"/>
              </w:rPr>
              <w:t>(W)梅子: [AFTER]</w:t>
            </w:r>
            <w:r w:rsidRPr="00CF3E77">
              <w:rPr>
                <w:rFonts w:hint="eastAsia"/>
                <w:color w:val="auto"/>
              </w:rPr>
              <w:t xml:space="preserve">  commonData=8, tlsData=3</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2A7493B4" w14:textId="77777777" w:rsidR="00CF3E77" w:rsidRPr="00CF3E77" w:rsidRDefault="00CF3E77" w:rsidP="00CF3E77">
            <w:pPr>
              <w:pStyle w:val="3-"/>
              <w:rPr>
                <w:color w:val="auto"/>
              </w:rPr>
            </w:pPr>
            <w:r w:rsidRPr="00CF3E77">
              <w:rPr>
                <w:rFonts w:hint="eastAsia"/>
                <w:color w:val="auto"/>
              </w:rPr>
              <w:t>(R)次郎: [BEFORE] commonData=8, tlsData=0</w:t>
            </w:r>
          </w:p>
          <w:p w14:paraId="55532D1E" w14:textId="77777777" w:rsidR="00CF3E77" w:rsidRPr="00CF3E77" w:rsidRDefault="00CF3E77" w:rsidP="00CF3E77">
            <w:pPr>
              <w:pStyle w:val="3-"/>
              <w:rPr>
                <w:color w:val="auto"/>
              </w:rPr>
            </w:pPr>
            <w:r w:rsidRPr="00CF3E77">
              <w:rPr>
                <w:rFonts w:hint="eastAsia"/>
                <w:color w:val="auto"/>
              </w:rPr>
              <w:t>- end:(W)梅子 -</w:t>
            </w:r>
          </w:p>
          <w:p w14:paraId="72F6B1BC" w14:textId="765E7F27" w:rsidR="00CF3E77" w:rsidRPr="00CF3E77" w:rsidRDefault="00CF3E77" w:rsidP="00CF3E77">
            <w:pPr>
              <w:pStyle w:val="3-"/>
              <w:rPr>
                <w:color w:val="auto"/>
              </w:rPr>
            </w:pPr>
            <w:r w:rsidRPr="00881F00">
              <w:rPr>
                <w:rFonts w:hint="eastAsia"/>
                <w:color w:val="FF0000"/>
              </w:rPr>
              <w:t>(R)次郎: [AFTER]</w:t>
            </w:r>
            <w:r w:rsidRPr="00CF3E77">
              <w:rPr>
                <w:rFonts w:hint="eastAsia"/>
                <w:color w:val="auto"/>
              </w:rPr>
              <w:t xml:space="preserve">  commonData=8,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7D0D7154" w14:textId="77777777" w:rsidR="00CF3E77" w:rsidRPr="00CF3E77" w:rsidRDefault="00CF3E77" w:rsidP="00CF3E77">
            <w:pPr>
              <w:pStyle w:val="3-"/>
              <w:rPr>
                <w:color w:val="auto"/>
              </w:rPr>
            </w:pPr>
            <w:r w:rsidRPr="00CF3E77">
              <w:rPr>
                <w:rFonts w:hint="eastAsia"/>
                <w:color w:val="auto"/>
              </w:rPr>
              <w:t>(W)竹子: [BEFORE] commonData=8, tlsData=2</w:t>
            </w:r>
          </w:p>
          <w:p w14:paraId="07C1A36C" w14:textId="77777777" w:rsidR="00CF3E77" w:rsidRPr="00CF3E77" w:rsidRDefault="00CF3E77" w:rsidP="00CF3E77">
            <w:pPr>
              <w:pStyle w:val="3-"/>
              <w:rPr>
                <w:color w:val="auto"/>
              </w:rPr>
            </w:pPr>
            <w:r w:rsidRPr="00CF3E77">
              <w:rPr>
                <w:rFonts w:hint="eastAsia"/>
                <w:color w:val="auto"/>
              </w:rPr>
              <w:t>- end:(R)次郎 -</w:t>
            </w:r>
          </w:p>
          <w:p w14:paraId="2AA71C1C" w14:textId="77777777" w:rsidR="00CF3E77" w:rsidRPr="00CF3E77" w:rsidRDefault="00CF3E77" w:rsidP="00CF3E77">
            <w:pPr>
              <w:pStyle w:val="3-"/>
              <w:rPr>
                <w:color w:val="auto"/>
              </w:rPr>
            </w:pPr>
            <w:r w:rsidRPr="00CF3E77">
              <w:rPr>
                <w:rFonts w:hint="eastAsia"/>
                <w:color w:val="auto"/>
              </w:rPr>
              <w:t>(W)竹子: [AFTER]  commonData=9, tlsData=3</w:t>
            </w:r>
          </w:p>
          <w:p w14:paraId="67EE28A6" w14:textId="77777777" w:rsidR="00CF3E77" w:rsidRPr="00CF3E77" w:rsidRDefault="00CF3E77" w:rsidP="00CF3E77">
            <w:pPr>
              <w:pStyle w:val="3-"/>
              <w:rPr>
                <w:color w:val="auto"/>
              </w:rPr>
            </w:pPr>
            <w:r w:rsidRPr="00CF3E77">
              <w:rPr>
                <w:rFonts w:hint="eastAsia"/>
                <w:color w:val="auto"/>
              </w:rPr>
              <w:t>- end:(W)竹子 -</w:t>
            </w:r>
          </w:p>
          <w:p w14:paraId="369A5746" w14:textId="1D450EBE" w:rsidR="00CF3E77" w:rsidRDefault="00CF3E77" w:rsidP="00CF3E77">
            <w:pPr>
              <w:pStyle w:val="3-"/>
              <w:rPr>
                <w:color w:val="FF0000"/>
              </w:rPr>
            </w:pPr>
            <w:r w:rsidRPr="00CF3E77">
              <w:rPr>
                <w:color w:val="auto"/>
              </w:rPr>
              <w:t xml:space="preserve">Time = </w:t>
            </w:r>
            <w:r w:rsidRPr="00881F00">
              <w:rPr>
                <w:color w:val="FF0000"/>
              </w:rPr>
              <w:t>5.350463 sec</w:t>
            </w:r>
            <w:r w:rsidR="00881F00">
              <w:rPr>
                <w:color w:val="FF0000"/>
              </w:rPr>
              <w:tab/>
            </w:r>
            <w:r w:rsidR="00881F00">
              <w:rPr>
                <w:color w:val="FF0000"/>
              </w:rPr>
              <w:tab/>
            </w:r>
            <w:r w:rsidR="00881F00">
              <w:rPr>
                <w:color w:val="FF0000"/>
              </w:rPr>
              <w:tab/>
            </w:r>
            <w:r w:rsidR="00881F00">
              <w:rPr>
                <w:color w:val="FF0000"/>
              </w:rPr>
              <w:tab/>
              <w:t>←処理時間</w:t>
            </w:r>
            <w:r w:rsidR="00881F00">
              <w:rPr>
                <w:rFonts w:hint="eastAsia"/>
                <w:color w:val="FF0000"/>
              </w:rPr>
              <w:t xml:space="preserve">　※リード処理が並行動作しなくなった分遅くなっている</w:t>
            </w:r>
          </w:p>
          <w:p w14:paraId="338B4105" w14:textId="2496F7B2" w:rsidR="00881F00" w:rsidRDefault="00881F00" w:rsidP="009518EA">
            <w:pPr>
              <w:pStyle w:val="3-"/>
              <w:tabs>
                <w:tab w:val="clear" w:pos="2981"/>
                <w:tab w:val="clear" w:pos="3366"/>
                <w:tab w:val="clear" w:pos="3758"/>
                <w:tab w:val="left" w:pos="3010"/>
                <w:tab w:val="left" w:pos="4040"/>
              </w:tabs>
              <w:rPr>
                <w:color w:val="FF0000"/>
              </w:rPr>
            </w:pPr>
            <w:r>
              <w:rPr>
                <w:color w:val="auto"/>
              </w:rPr>
              <w:tab/>
            </w:r>
            <w:r w:rsidR="009518EA">
              <w:rPr>
                <w:color w:val="auto"/>
              </w:rPr>
              <w:tab/>
            </w:r>
            <w:r w:rsidR="009518EA">
              <w:rPr>
                <w:color w:val="auto"/>
              </w:rPr>
              <w:tab/>
            </w:r>
            <w:r w:rsidR="009518EA">
              <w:rPr>
                <w:color w:val="auto"/>
              </w:rPr>
              <w:tab/>
            </w:r>
            <w:r w:rsidR="009518EA">
              <w:rPr>
                <w:color w:val="auto"/>
              </w:rPr>
              <w:tab/>
            </w:r>
            <w:r w:rsidR="009518EA">
              <w:rPr>
                <w:color w:val="auto"/>
              </w:rPr>
              <w:tab/>
            </w:r>
            <w:r w:rsidR="009518EA">
              <w:rPr>
                <w:color w:val="auto"/>
              </w:rPr>
              <w:tab/>
            </w:r>
            <w:r w:rsidR="009518EA">
              <w:rPr>
                <w:rFonts w:hint="eastAsia"/>
                <w:color w:val="auto"/>
              </w:rPr>
              <w:t xml:space="preserve">　</w:t>
            </w:r>
            <w:r w:rsidRPr="005776C7">
              <w:rPr>
                <w:color w:val="FF0000"/>
              </w:rPr>
              <w:t>(</w:t>
            </w:r>
            <w:r w:rsidR="005776C7" w:rsidRPr="005776C7">
              <w:rPr>
                <w:rFonts w:hint="eastAsia"/>
                <w:color w:val="FF0000"/>
              </w:rPr>
              <w:t>各処理のウェイトがランダムとはいえ、はっきり結果が違う</w:t>
            </w:r>
            <w:r w:rsidRPr="005776C7">
              <w:rPr>
                <w:color w:val="FF0000"/>
              </w:rPr>
              <w:t>)</w:t>
            </w:r>
          </w:p>
          <w:p w14:paraId="5CA68B82" w14:textId="77777777" w:rsidR="009518EA" w:rsidRDefault="009518EA" w:rsidP="009518EA">
            <w:pPr>
              <w:pStyle w:val="3-"/>
              <w:tabs>
                <w:tab w:val="clear" w:pos="2981"/>
                <w:tab w:val="clear" w:pos="3366"/>
                <w:tab w:val="clear" w:pos="3758"/>
                <w:tab w:val="clear" w:pos="4149"/>
                <w:tab w:val="left" w:pos="3010"/>
                <w:tab w:val="left" w:pos="3294"/>
                <w:tab w:val="left" w:pos="3861"/>
              </w:tabs>
              <w:rPr>
                <w:color w:val="FF0000"/>
              </w:rPr>
            </w:pPr>
            <w:r w:rsidRPr="00CF3E77">
              <w:rPr>
                <w:color w:val="auto"/>
              </w:rPr>
              <w:t xml:space="preserve">Read-WriteLock * 10000000 = </w:t>
            </w:r>
            <w:r w:rsidRPr="00BB12EC">
              <w:rPr>
                <w:color w:val="FF0000"/>
              </w:rPr>
              <w:t>0.895791 sec</w:t>
            </w:r>
            <w:r>
              <w:rPr>
                <w:color w:val="auto"/>
              </w:rPr>
              <w:tab/>
            </w:r>
            <w:r>
              <w:rPr>
                <w:color w:val="FF0000"/>
              </w:rPr>
              <w:t>←</w:t>
            </w:r>
            <w:r>
              <w:rPr>
                <w:rFonts w:hint="eastAsia"/>
                <w:color w:val="FF0000"/>
              </w:rPr>
              <w:t>1千万回ループによる処理時間計測</w:t>
            </w:r>
          </w:p>
          <w:p w14:paraId="4319C909" w14:textId="7C42E2AC" w:rsidR="00297AD8" w:rsidRPr="00881F00" w:rsidRDefault="00297AD8" w:rsidP="009518EA">
            <w:pPr>
              <w:pStyle w:val="3-"/>
              <w:tabs>
                <w:tab w:val="clear" w:pos="2981"/>
                <w:tab w:val="clear" w:pos="3366"/>
                <w:tab w:val="clear" w:pos="3758"/>
                <w:tab w:val="clear" w:pos="4149"/>
                <w:tab w:val="left" w:pos="3010"/>
                <w:tab w:val="left" w:pos="3294"/>
                <w:tab w:val="left" w:pos="3861"/>
              </w:tabs>
              <w:rPr>
                <w:color w:val="auto"/>
              </w:rPr>
            </w:pPr>
            <w:r>
              <w:rPr>
                <w:color w:val="FF0000"/>
              </w:rPr>
              <w:t>※並行処理ができず、非効率になって処理時間がかかっていることがわかる</w:t>
            </w:r>
          </w:p>
        </w:tc>
      </w:tr>
    </w:tbl>
    <w:p w14:paraId="6342A75A" w14:textId="77777777" w:rsidR="00C11DFE" w:rsidRDefault="00C11DFE" w:rsidP="00C11DFE">
      <w:pPr>
        <w:pStyle w:val="3"/>
      </w:pPr>
      <w:bookmarkStart w:id="119" w:name="_Toc379778029"/>
      <w:r>
        <w:lastRenderedPageBreak/>
        <w:t>Windows SDK for Windows Vista</w:t>
      </w:r>
      <w:r>
        <w:rPr>
          <w:rFonts w:hint="eastAsia"/>
        </w:rPr>
        <w:t>版</w:t>
      </w:r>
      <w:bookmarkEnd w:id="119"/>
      <w:r>
        <w:fldChar w:fldCharType="begin"/>
      </w:r>
      <w:r>
        <w:instrText xml:space="preserve"> XE "</w:instrText>
      </w:r>
      <w:r>
        <w:rPr>
          <w:rFonts w:hint="eastAsia"/>
        </w:rPr>
        <w:instrText>条件変数</w:instrText>
      </w:r>
      <w:r>
        <w:rPr>
          <w:rFonts w:hint="eastAsia"/>
        </w:rPr>
        <w:instrText>:C++11</w:instrText>
      </w:r>
      <w:r>
        <w:rPr>
          <w:rFonts w:hint="eastAsia"/>
        </w:rPr>
        <w:instrText>版</w:instrText>
      </w:r>
      <w:r>
        <w:instrText>" \y “</w:instrText>
      </w:r>
      <w:r>
        <w:rPr>
          <w:rFonts w:hint="eastAsia"/>
        </w:rPr>
        <w:instrText>じょうけんへんすう</w:instrText>
      </w:r>
      <w:r>
        <w:rPr>
          <w:rFonts w:hint="eastAsia"/>
        </w:rPr>
        <w:instrText>:C++11</w:instrText>
      </w:r>
      <w:r>
        <w:rPr>
          <w:rFonts w:hint="eastAsia"/>
        </w:rPr>
        <w:instrText>ばん</w:instrText>
      </w:r>
      <w:r>
        <w:instrText xml:space="preserve">” </w:instrText>
      </w:r>
      <w:r>
        <w:fldChar w:fldCharType="end"/>
      </w:r>
    </w:p>
    <w:p w14:paraId="0F1B1DC9" w14:textId="51A74845" w:rsidR="00C11DFE" w:rsidRDefault="00C11DFE" w:rsidP="00C11DFE">
      <w:pPr>
        <w:pStyle w:val="aa"/>
        <w:ind w:left="447" w:firstLine="283"/>
      </w:pPr>
      <w:r>
        <w:rPr>
          <w:rFonts w:hint="eastAsia"/>
        </w:rPr>
        <w:t xml:space="preserve">Windows Vista </w:t>
      </w:r>
      <w:r>
        <w:rPr>
          <w:rFonts w:hint="eastAsia"/>
        </w:rPr>
        <w:t>以降には、「</w:t>
      </w:r>
      <w:r>
        <w:rPr>
          <w:rFonts w:hint="eastAsia"/>
        </w:rPr>
        <w:t xml:space="preserve">slim reader/write </w:t>
      </w:r>
      <w:r>
        <w:rPr>
          <w:rFonts w:hint="eastAsia"/>
        </w:rPr>
        <w:t>ロ</w:t>
      </w:r>
      <w:r w:rsidR="008C6909">
        <w:rPr>
          <w:rFonts w:hint="eastAsia"/>
        </w:rPr>
        <w:t>ック」という</w:t>
      </w:r>
      <w:r>
        <w:rPr>
          <w:rFonts w:hint="eastAsia"/>
        </w:rPr>
        <w:t>リード・ライトロック</w:t>
      </w:r>
      <w:r w:rsidR="008C6909">
        <w:rPr>
          <w:rFonts w:hint="eastAsia"/>
        </w:rPr>
        <w:t>の仕組み</w:t>
      </w:r>
      <w:r>
        <w:rPr>
          <w:rFonts w:hint="eastAsia"/>
        </w:rPr>
        <w:t>が追加されている。</w:t>
      </w:r>
    </w:p>
    <w:p w14:paraId="0648BC97" w14:textId="77777777" w:rsidR="00C11DFE" w:rsidRDefault="00C11DFE" w:rsidP="00C11DFE">
      <w:pPr>
        <w:pStyle w:val="aa"/>
        <w:ind w:left="447" w:firstLine="283"/>
      </w:pPr>
      <w:r>
        <w:rPr>
          <w:rFonts w:hint="eastAsia"/>
        </w:rPr>
        <w:t>API</w:t>
      </w:r>
      <w:r>
        <w:rPr>
          <w:rFonts w:hint="eastAsia"/>
        </w:rPr>
        <w:t>はクリティカルセクションに近く、ハンドルではなく専用の変数で管理する。</w:t>
      </w:r>
    </w:p>
    <w:p w14:paraId="1E5265B0" w14:textId="224287C4" w:rsidR="00C11DFE" w:rsidRDefault="00C11DFE" w:rsidP="00C11DFE">
      <w:pPr>
        <w:pStyle w:val="aa"/>
        <w:ind w:left="447" w:firstLine="283"/>
        <w:rPr>
          <w:rFonts w:hint="eastAsia"/>
        </w:rPr>
      </w:pPr>
      <w:r>
        <w:rPr>
          <w:rFonts w:hint="eastAsia"/>
        </w:rPr>
        <w:t>「</w:t>
      </w:r>
      <w:r w:rsidRPr="00C11DFE">
        <w:rPr>
          <w:rFonts w:ascii="ＭＳ ゴシック" w:hAnsi="ＭＳ ゴシック"/>
          <w:color w:val="0070C0"/>
        </w:rPr>
        <w:t>InitializeSRWLock()</w:t>
      </w:r>
      <w:r>
        <w:t>」</w:t>
      </w:r>
      <w:r>
        <w:rPr>
          <w:rFonts w:hint="eastAsia"/>
        </w:rPr>
        <w:t>関数や、「</w:t>
      </w:r>
      <w:r w:rsidRPr="00C11DFE">
        <w:rPr>
          <w:rFonts w:ascii="ＭＳ ゴシック" w:hAnsi="ＭＳ ゴシック"/>
          <w:color w:val="0070C0"/>
        </w:rPr>
        <w:t>AcquireSRWLockExclusive()</w:t>
      </w:r>
      <w:r>
        <w:t>」</w:t>
      </w:r>
      <w:r>
        <w:rPr>
          <w:rFonts w:hint="eastAsia"/>
        </w:rPr>
        <w:t>関数、「</w:t>
      </w:r>
      <w:r w:rsidRPr="00C11DFE">
        <w:rPr>
          <w:rFonts w:ascii="ＭＳ ゴシック" w:hAnsi="ＭＳ ゴシック"/>
          <w:color w:val="0070C0"/>
        </w:rPr>
        <w:t>ReleaseSRWLockExclusive()</w:t>
      </w:r>
      <w:r>
        <w:rPr>
          <w:rFonts w:hint="eastAsia"/>
        </w:rPr>
        <w:t>」関数、「</w:t>
      </w:r>
      <w:r w:rsidRPr="00C11DFE">
        <w:rPr>
          <w:rFonts w:ascii="ＭＳ ゴシック" w:hAnsi="ＭＳ ゴシック"/>
          <w:color w:val="0070C0"/>
        </w:rPr>
        <w:t>AcquireSRWLockShared()</w:t>
      </w:r>
      <w:r>
        <w:rPr>
          <w:rFonts w:hint="eastAsia"/>
        </w:rPr>
        <w:t>」関数、「</w:t>
      </w:r>
      <w:r w:rsidRPr="00C11DFE">
        <w:rPr>
          <w:rFonts w:ascii="ＭＳ ゴシック" w:hAnsi="ＭＳ ゴシック"/>
          <w:color w:val="0070C0"/>
        </w:rPr>
        <w:t>ReleaseSRWLockShared()</w:t>
      </w:r>
      <w:r>
        <w:rPr>
          <w:rFonts w:hint="eastAsia"/>
        </w:rPr>
        <w:t>」関数が追加されている。</w:t>
      </w:r>
    </w:p>
    <w:p w14:paraId="5A13D738" w14:textId="77777777" w:rsidR="00C11DFE" w:rsidRPr="00C11DFE" w:rsidRDefault="00C11DFE" w:rsidP="00C11DFE">
      <w:pPr>
        <w:pStyle w:val="aa"/>
        <w:ind w:left="447" w:firstLine="283"/>
        <w:rPr>
          <w:rFonts w:hint="eastAsia"/>
        </w:rPr>
      </w:pPr>
      <w:r>
        <w:t>サンプルプログラムは省略。</w:t>
      </w:r>
    </w:p>
    <w:p w14:paraId="3C5AE940" w14:textId="73F181EB" w:rsidR="0036070F" w:rsidRDefault="0036070F" w:rsidP="0036070F">
      <w:pPr>
        <w:pStyle w:val="2"/>
      </w:pPr>
      <w:bookmarkStart w:id="120" w:name="_Toc379778030"/>
      <w:r>
        <w:rPr>
          <w:rFonts w:hint="eastAsia"/>
        </w:rPr>
        <w:lastRenderedPageBreak/>
        <w:t>有限共有リソース使用権獲得</w:t>
      </w:r>
      <w:bookmarkEnd w:id="120"/>
    </w:p>
    <w:p w14:paraId="59773A3A" w14:textId="41C42CCF" w:rsidR="00877B98" w:rsidRDefault="00877B98" w:rsidP="0036070F">
      <w:pPr>
        <w:pStyle w:val="a9"/>
        <w:ind w:firstLine="283"/>
      </w:pPr>
      <w:r>
        <w:rPr>
          <w:rFonts w:hint="eastAsia"/>
        </w:rPr>
        <w:t>「ミューテックス」や「スピンロック」は、一つのスレッドだけが相互排他的に</w:t>
      </w:r>
      <w:r w:rsidR="000D22AA">
        <w:rPr>
          <w:rFonts w:hint="eastAsia"/>
        </w:rPr>
        <w:t>動作</w:t>
      </w:r>
      <w:r>
        <w:rPr>
          <w:rFonts w:hint="eastAsia"/>
        </w:rPr>
        <w:t>するためのものであった。</w:t>
      </w:r>
    </w:p>
    <w:p w14:paraId="017B6F55" w14:textId="77DF6B3A" w:rsidR="00877B98" w:rsidRDefault="00877B98" w:rsidP="0036070F">
      <w:pPr>
        <w:pStyle w:val="a9"/>
        <w:ind w:firstLine="283"/>
      </w:pPr>
      <w:r>
        <w:rPr>
          <w:rFonts w:hint="eastAsia"/>
        </w:rPr>
        <w:t>これから説明する「セマフォ」は、二つ以上の共有リソースに対して、それ以上のスレッドが排他的にアクセスするような場面で用いる。</w:t>
      </w:r>
    </w:p>
    <w:p w14:paraId="06B31CE9" w14:textId="26A7A9B1" w:rsidR="0036070F" w:rsidRDefault="00C85B0E" w:rsidP="00C85B0E">
      <w:pPr>
        <w:pStyle w:val="a9"/>
        <w:spacing w:beforeLines="50" w:before="180"/>
        <w:ind w:firstLine="283"/>
      </w:pPr>
      <w:r>
        <w:rPr>
          <w:rFonts w:hint="eastAsia"/>
        </w:rPr>
        <w:t>具体的な用途としては、</w:t>
      </w:r>
      <w:r w:rsidR="00877B98">
        <w:rPr>
          <w:rFonts w:hint="eastAsia"/>
        </w:rPr>
        <w:t>例えば、</w:t>
      </w:r>
      <w:r>
        <w:rPr>
          <w:rFonts w:hint="eastAsia"/>
        </w:rPr>
        <w:t>「</w:t>
      </w:r>
      <w:r w:rsidR="00877B98">
        <w:rPr>
          <w:rFonts w:hint="eastAsia"/>
        </w:rPr>
        <w:t>多数のクライアントとの通信セッションを一つ一つのスレッドで確立したた状態</w:t>
      </w:r>
      <w:r>
        <w:rPr>
          <w:rFonts w:hint="eastAsia"/>
        </w:rPr>
        <w:t>」において</w:t>
      </w:r>
      <w:r w:rsidR="00877B98">
        <w:rPr>
          <w:rFonts w:hint="eastAsia"/>
        </w:rPr>
        <w:t>、</w:t>
      </w:r>
      <w:r>
        <w:rPr>
          <w:rFonts w:hint="eastAsia"/>
        </w:rPr>
        <w:t>「</w:t>
      </w:r>
      <w:r w:rsidR="00877B98">
        <w:rPr>
          <w:rFonts w:hint="eastAsia"/>
        </w:rPr>
        <w:t>負荷を抑えるために、三つまでしか並行</w:t>
      </w:r>
      <w:r>
        <w:rPr>
          <w:rFonts w:hint="eastAsia"/>
        </w:rPr>
        <w:t>で</w:t>
      </w:r>
      <w:r w:rsidR="00877B98">
        <w:rPr>
          <w:rFonts w:hint="eastAsia"/>
        </w:rPr>
        <w:t>動作しないようにする</w:t>
      </w:r>
      <w:r>
        <w:rPr>
          <w:rFonts w:hint="eastAsia"/>
        </w:rPr>
        <w:t>」</w:t>
      </w:r>
      <w:r w:rsidR="00877B98">
        <w:rPr>
          <w:rFonts w:hint="eastAsia"/>
        </w:rPr>
        <w:t>といった</w:t>
      </w:r>
      <w:r>
        <w:rPr>
          <w:rFonts w:hint="eastAsia"/>
        </w:rPr>
        <w:t>こと</w:t>
      </w:r>
      <w:r w:rsidR="00877B98">
        <w:rPr>
          <w:rFonts w:hint="eastAsia"/>
        </w:rPr>
        <w:t>が</w:t>
      </w:r>
      <w:r>
        <w:rPr>
          <w:rFonts w:hint="eastAsia"/>
        </w:rPr>
        <w:t>考えられる</w:t>
      </w:r>
      <w:r w:rsidR="00877B98">
        <w:rPr>
          <w:rFonts w:hint="eastAsia"/>
        </w:rPr>
        <w:t>。</w:t>
      </w:r>
    </w:p>
    <w:p w14:paraId="55FD8886" w14:textId="0B7DED42" w:rsidR="00737B12" w:rsidRDefault="0036070F" w:rsidP="00737B12">
      <w:pPr>
        <w:pStyle w:val="2"/>
      </w:pPr>
      <w:bookmarkStart w:id="121" w:name="_Toc379778031"/>
      <w:r>
        <w:rPr>
          <w:rFonts w:hint="eastAsia"/>
        </w:rPr>
        <w:t>有限共有リソース使用権獲得：</w:t>
      </w:r>
      <w:r w:rsidR="00737B12">
        <w:rPr>
          <w:rFonts w:hint="eastAsia"/>
        </w:rPr>
        <w:t>セマフォ</w:t>
      </w:r>
      <w:bookmarkEnd w:id="121"/>
      <w:r w:rsidR="00A45D66">
        <w:fldChar w:fldCharType="begin"/>
      </w:r>
      <w:r w:rsidR="00A45D66">
        <w:instrText xml:space="preserve"> XE "</w:instrText>
      </w:r>
      <w:r w:rsidR="00A45D66">
        <w:rPr>
          <w:rFonts w:hint="eastAsia"/>
        </w:rPr>
        <w:instrText>セマフォ</w:instrText>
      </w:r>
      <w:r w:rsidR="00A45D66">
        <w:instrText>" \y “</w:instrText>
      </w:r>
      <w:r w:rsidR="00A45D66">
        <w:rPr>
          <w:rFonts w:hint="eastAsia"/>
        </w:rPr>
        <w:instrText>せまふぉ</w:instrText>
      </w:r>
      <w:r w:rsidR="00A45D66">
        <w:instrText xml:space="preserve">” </w:instrText>
      </w:r>
      <w:r w:rsidR="00A45D66">
        <w:fldChar w:fldCharType="end"/>
      </w:r>
    </w:p>
    <w:p w14:paraId="3C2D9E3E" w14:textId="77777777" w:rsidR="001128B1" w:rsidRDefault="001128B1" w:rsidP="001128B1">
      <w:pPr>
        <w:pStyle w:val="a9"/>
        <w:ind w:firstLine="283"/>
      </w:pPr>
      <w:r>
        <w:rPr>
          <w:rFonts w:hint="eastAsia"/>
        </w:rPr>
        <w:t>セマフォを扱う上での注意点として、ミューテックスのようなスレッド保護の観点はないため、再帰ロックには対応しない。</w:t>
      </w:r>
    </w:p>
    <w:p w14:paraId="1CD8CFC8" w14:textId="016DFF01" w:rsidR="001128B1" w:rsidRPr="001128B1" w:rsidRDefault="001128B1" w:rsidP="001128B1">
      <w:pPr>
        <w:pStyle w:val="a9"/>
        <w:ind w:firstLine="283"/>
      </w:pPr>
      <w:r>
        <w:rPr>
          <w:rFonts w:hint="eastAsia"/>
        </w:rPr>
        <w:t>一つのスレッドが二つ以上のセマフォを獲得するようなプログラミングを行うと</w:t>
      </w:r>
      <w:r w:rsidR="007C5339">
        <w:rPr>
          <w:rFonts w:hint="eastAsia"/>
        </w:rPr>
        <w:t>、</w:t>
      </w:r>
      <w:r>
        <w:rPr>
          <w:rFonts w:hint="eastAsia"/>
        </w:rPr>
        <w:t>簡単にデッドロックを起こすので要注意。</w:t>
      </w:r>
    </w:p>
    <w:p w14:paraId="7A6B5D7C" w14:textId="78DA481B" w:rsidR="00737B12" w:rsidRDefault="00737B12" w:rsidP="00737B12">
      <w:pPr>
        <w:pStyle w:val="3"/>
      </w:pPr>
      <w:bookmarkStart w:id="122" w:name="_Toc379778032"/>
      <w:r>
        <w:t>SystemV</w:t>
      </w:r>
      <w:r>
        <w:rPr>
          <w:rFonts w:hint="eastAsia"/>
        </w:rPr>
        <w:t>版</w:t>
      </w:r>
      <w:bookmarkEnd w:id="122"/>
      <w:r w:rsidR="00A45D66">
        <w:fldChar w:fldCharType="begin"/>
      </w:r>
      <w:r w:rsidR="00A45D66">
        <w:instrText xml:space="preserve"> XE "</w:instrText>
      </w:r>
      <w:r w:rsidR="00A45D66">
        <w:rPr>
          <w:rFonts w:hint="eastAsia"/>
        </w:rPr>
        <w:instrText>セマフォ</w:instrText>
      </w:r>
      <w:r w:rsidR="00A45D66">
        <w:rPr>
          <w:rFonts w:hint="eastAsia"/>
        </w:rPr>
        <w:instrText>:SystemV</w:instrText>
      </w:r>
      <w:r w:rsidR="00A45D66">
        <w:rPr>
          <w:rFonts w:hint="eastAsia"/>
        </w:rPr>
        <w:instrText>版</w:instrText>
      </w:r>
      <w:r w:rsidR="00A45D66">
        <w:instrText>" \y “</w:instrText>
      </w:r>
      <w:r w:rsidR="00A45D66">
        <w:rPr>
          <w:rFonts w:hint="eastAsia"/>
        </w:rPr>
        <w:instrText>せまふぉ</w:instrText>
      </w:r>
      <w:r w:rsidR="00A45D66">
        <w:rPr>
          <w:rFonts w:hint="eastAsia"/>
        </w:rPr>
        <w:instrText>:SytemV</w:instrText>
      </w:r>
      <w:r w:rsidR="00A45D66">
        <w:rPr>
          <w:rFonts w:hint="eastAsia"/>
        </w:rPr>
        <w:instrText>ばん</w:instrText>
      </w:r>
      <w:r w:rsidR="00A45D66">
        <w:instrText xml:space="preserve">” </w:instrText>
      </w:r>
      <w:r w:rsidR="00A45D66">
        <w:fldChar w:fldCharType="end"/>
      </w:r>
    </w:p>
    <w:p w14:paraId="5EDDDA99" w14:textId="77777777" w:rsidR="007C5339" w:rsidRDefault="00C85B0E" w:rsidP="00737B12">
      <w:pPr>
        <w:pStyle w:val="aa"/>
        <w:ind w:left="447" w:firstLine="283"/>
      </w:pPr>
      <w:r>
        <w:rPr>
          <w:rFonts w:hint="eastAsia"/>
        </w:rPr>
        <w:t>古典的な</w:t>
      </w:r>
      <w:r w:rsidR="00E91C53">
        <w:rPr>
          <w:rFonts w:hint="eastAsia"/>
        </w:rPr>
        <w:t>SystemV</w:t>
      </w:r>
      <w:r w:rsidR="00E91C53">
        <w:rPr>
          <w:rFonts w:hint="eastAsia"/>
        </w:rPr>
        <w:t>系</w:t>
      </w:r>
      <w:r>
        <w:rPr>
          <w:rFonts w:hint="eastAsia"/>
        </w:rPr>
        <w:t>U</w:t>
      </w:r>
      <w:r>
        <w:t>nix</w:t>
      </w:r>
      <w:r w:rsidR="00E91C53">
        <w:rPr>
          <w:rFonts w:hint="eastAsia"/>
        </w:rPr>
        <w:t>（</w:t>
      </w:r>
      <w:r w:rsidR="00E91C53">
        <w:rPr>
          <w:rFonts w:hint="eastAsia"/>
        </w:rPr>
        <w:t>Linux</w:t>
      </w:r>
      <w:r w:rsidR="00E91C53">
        <w:rPr>
          <w:rFonts w:hint="eastAsia"/>
        </w:rPr>
        <w:t>含む）の</w:t>
      </w:r>
      <w:r>
        <w:rPr>
          <w:rFonts w:hint="eastAsia"/>
        </w:rPr>
        <w:t>セマフォ。プロセス間の排他制御に多く用いられる。</w:t>
      </w:r>
    </w:p>
    <w:p w14:paraId="33806DA1" w14:textId="1D07CDAA" w:rsidR="007C5339" w:rsidRDefault="007C5339" w:rsidP="00737B12">
      <w:pPr>
        <w:pStyle w:val="aa"/>
        <w:ind w:left="447" w:firstLine="283"/>
      </w:pPr>
      <w:r>
        <w:rPr>
          <w:rFonts w:hint="eastAsia"/>
        </w:rPr>
        <w:t>OS</w:t>
      </w:r>
      <w:r>
        <w:rPr>
          <w:rFonts w:hint="eastAsia"/>
        </w:rPr>
        <w:t>が管理するため、他のプロセスと重複しないキーを指定してセマフォを生成しなければならない。その為、自身のプログラム専用の何らかのファイルのキー（ファイルシステムによって付けられたユニーク</w:t>
      </w:r>
      <w:r>
        <w:rPr>
          <w:rFonts w:hint="eastAsia"/>
        </w:rPr>
        <w:t>ID</w:t>
      </w:r>
      <w:r>
        <w:rPr>
          <w:rFonts w:hint="eastAsia"/>
        </w:rPr>
        <w:t>）を用いるのが慣例となっている。</w:t>
      </w:r>
    </w:p>
    <w:p w14:paraId="03EE51F7" w14:textId="639B7A6D" w:rsidR="00737B12" w:rsidRDefault="007C5339" w:rsidP="00737B12">
      <w:pPr>
        <w:pStyle w:val="aa"/>
        <w:ind w:left="447" w:firstLine="283"/>
      </w:pPr>
      <w:r>
        <w:rPr>
          <w:rFonts w:hint="eastAsia"/>
        </w:rPr>
        <w:t>なお、</w:t>
      </w:r>
      <w:r w:rsidR="00C85B0E">
        <w:rPr>
          <w:rFonts w:hint="eastAsia"/>
        </w:rPr>
        <w:t>プログラム中でセマフォを生成すると、端末から</w:t>
      </w:r>
      <w:r w:rsidR="00C85B0E">
        <w:rPr>
          <w:rFonts w:hint="eastAsia"/>
        </w:rPr>
        <w:t>ipcs</w:t>
      </w:r>
      <w:r w:rsidR="00C85B0E">
        <w:rPr>
          <w:rFonts w:hint="eastAsia"/>
        </w:rPr>
        <w:t>コマンド</w:t>
      </w:r>
      <w:r w:rsidR="00F12475">
        <w:fldChar w:fldCharType="begin"/>
      </w:r>
      <w:r w:rsidR="00F12475">
        <w:instrText xml:space="preserve"> XE "</w:instrText>
      </w:r>
      <w:r w:rsidR="00F12475">
        <w:rPr>
          <w:rFonts w:hint="eastAsia"/>
        </w:rPr>
        <w:instrText>ipcs</w:instrText>
      </w:r>
      <w:r w:rsidR="00F12475">
        <w:rPr>
          <w:rFonts w:hint="eastAsia"/>
        </w:rPr>
        <w:instrText>コマンド</w:instrText>
      </w:r>
      <w:r w:rsidR="00F12475">
        <w:instrText>" \y “ipcs</w:instrText>
      </w:r>
      <w:r w:rsidR="00F12475">
        <w:rPr>
          <w:rFonts w:hint="eastAsia"/>
        </w:rPr>
        <w:instrText>こまんど</w:instrText>
      </w:r>
      <w:r w:rsidR="00F12475">
        <w:instrText xml:space="preserve">” </w:instrText>
      </w:r>
      <w:r w:rsidR="00F12475">
        <w:fldChar w:fldCharType="end"/>
      </w:r>
      <w:r w:rsidR="00C85B0E">
        <w:rPr>
          <w:rFonts w:hint="eastAsia"/>
        </w:rPr>
        <w:t>でそれを確認することができる。</w:t>
      </w:r>
    </w:p>
    <w:p w14:paraId="305288AA" w14:textId="02CC2C0E" w:rsidR="00E91C53" w:rsidRDefault="00E91C53" w:rsidP="00E91C53">
      <w:pPr>
        <w:pStyle w:val="aa"/>
        <w:keepNext/>
        <w:widowControl/>
        <w:spacing w:beforeLines="50" w:before="180"/>
        <w:ind w:leftChars="203" w:left="447" w:hangingChars="10" w:hanging="21"/>
      </w:pPr>
      <w:r>
        <w:t>SystemV</w:t>
      </w:r>
      <w:r>
        <w:rPr>
          <w:rFonts w:hint="eastAsia"/>
        </w:rPr>
        <w:t>版</w:t>
      </w:r>
      <w:r w:rsidR="001119EA">
        <w:rPr>
          <w:rFonts w:hint="eastAsia"/>
        </w:rPr>
        <w:t>セマフォ</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39A1B7D" w14:textId="77777777" w:rsidTr="000A1665">
        <w:tc>
          <w:tcPr>
            <w:tcW w:w="8494" w:type="dxa"/>
          </w:tcPr>
          <w:p w14:paraId="142B775D" w14:textId="77777777" w:rsidR="001119EA" w:rsidRDefault="001119EA" w:rsidP="001119EA">
            <w:pPr>
              <w:pStyle w:val="3-"/>
            </w:pPr>
            <w:r>
              <w:t>#include &lt;stdio.h&gt;</w:t>
            </w:r>
          </w:p>
          <w:p w14:paraId="628ED7D1" w14:textId="77777777" w:rsidR="001119EA" w:rsidRDefault="001119EA" w:rsidP="001119EA">
            <w:pPr>
              <w:pStyle w:val="3-"/>
            </w:pPr>
            <w:r>
              <w:t>#include &lt;stdlib.h&gt;</w:t>
            </w:r>
          </w:p>
          <w:p w14:paraId="1CFA4D23" w14:textId="77777777" w:rsidR="001119EA" w:rsidRDefault="001119EA" w:rsidP="001119EA">
            <w:pPr>
              <w:pStyle w:val="3-"/>
            </w:pPr>
          </w:p>
          <w:p w14:paraId="496DF3E2" w14:textId="77777777" w:rsidR="001119EA" w:rsidRDefault="001119EA" w:rsidP="001119EA">
            <w:pPr>
              <w:pStyle w:val="3-"/>
            </w:pPr>
            <w:r>
              <w:t>#include &lt;pthread.h&gt;</w:t>
            </w:r>
          </w:p>
          <w:p w14:paraId="1A31F979" w14:textId="77777777" w:rsidR="001119EA" w:rsidRDefault="001119EA" w:rsidP="001119EA">
            <w:pPr>
              <w:pStyle w:val="3-"/>
            </w:pPr>
            <w:r>
              <w:t>#include &lt;unistd.h&gt;</w:t>
            </w:r>
          </w:p>
          <w:p w14:paraId="0A3C5EAB" w14:textId="77777777" w:rsidR="001119EA" w:rsidRPr="00F91FFB" w:rsidRDefault="001119EA" w:rsidP="001119EA">
            <w:pPr>
              <w:pStyle w:val="3-"/>
              <w:rPr>
                <w:color w:val="FF0000"/>
              </w:rPr>
            </w:pPr>
            <w:r w:rsidRPr="00F91FFB">
              <w:rPr>
                <w:color w:val="FF0000"/>
              </w:rPr>
              <w:t>#include &lt;sys/sem.h&gt;</w:t>
            </w:r>
          </w:p>
          <w:p w14:paraId="49087314" w14:textId="77777777" w:rsidR="001119EA" w:rsidRPr="00F91FFB" w:rsidRDefault="001119EA" w:rsidP="001119EA">
            <w:pPr>
              <w:pStyle w:val="3-"/>
              <w:rPr>
                <w:color w:val="FF0000"/>
              </w:rPr>
            </w:pPr>
            <w:r w:rsidRPr="00F91FFB">
              <w:rPr>
                <w:color w:val="FF0000"/>
              </w:rPr>
              <w:t>#include &lt;fcntl.h&gt;</w:t>
            </w:r>
          </w:p>
          <w:p w14:paraId="64339F81" w14:textId="77777777" w:rsidR="001119EA" w:rsidRDefault="001119EA" w:rsidP="001119EA">
            <w:pPr>
              <w:pStyle w:val="3-"/>
            </w:pPr>
          </w:p>
          <w:p w14:paraId="2B7AFE84" w14:textId="77777777" w:rsidR="001119EA" w:rsidRDefault="001119EA" w:rsidP="001119EA">
            <w:pPr>
              <w:pStyle w:val="3-"/>
            </w:pPr>
            <w:r>
              <w:rPr>
                <w:rFonts w:hint="eastAsia"/>
              </w:rPr>
              <w:t xml:space="preserve">#include &lt;sys/time.h&gt; </w:t>
            </w:r>
            <w:r w:rsidRPr="000D22AA">
              <w:rPr>
                <w:rFonts w:hint="eastAsia"/>
                <w:color w:val="00B050"/>
              </w:rPr>
              <w:t>//時間計測用</w:t>
            </w:r>
          </w:p>
          <w:p w14:paraId="2882E1F3" w14:textId="77777777" w:rsidR="001119EA" w:rsidRDefault="001119EA" w:rsidP="001119EA">
            <w:pPr>
              <w:pStyle w:val="3-"/>
            </w:pPr>
          </w:p>
          <w:p w14:paraId="4022F281" w14:textId="77777777" w:rsidR="001119EA" w:rsidRPr="000D22AA" w:rsidRDefault="001119EA" w:rsidP="001119EA">
            <w:pPr>
              <w:pStyle w:val="3-"/>
              <w:rPr>
                <w:color w:val="00B050"/>
              </w:rPr>
            </w:pPr>
            <w:r w:rsidRPr="000D22AA">
              <w:rPr>
                <w:rFonts w:hint="eastAsia"/>
                <w:color w:val="00B050"/>
              </w:rPr>
              <w:t>//セマフォ</w:t>
            </w:r>
          </w:p>
          <w:p w14:paraId="17BE26CB" w14:textId="77777777" w:rsidR="001119EA" w:rsidRPr="000D22AA" w:rsidRDefault="001119EA" w:rsidP="001119EA">
            <w:pPr>
              <w:pStyle w:val="3-"/>
              <w:rPr>
                <w:color w:val="FF0000"/>
              </w:rPr>
            </w:pPr>
            <w:r w:rsidRPr="000D22AA">
              <w:rPr>
                <w:color w:val="FF0000"/>
              </w:rPr>
              <w:t>static int s_semaphore;</w:t>
            </w:r>
          </w:p>
          <w:p w14:paraId="74E2EABF" w14:textId="77777777" w:rsidR="001119EA" w:rsidRDefault="001119EA" w:rsidP="001119EA">
            <w:pPr>
              <w:pStyle w:val="3-"/>
            </w:pPr>
          </w:p>
          <w:p w14:paraId="405499A6" w14:textId="77777777" w:rsidR="001119EA" w:rsidRPr="003174DE" w:rsidRDefault="001119EA" w:rsidP="001119EA">
            <w:pPr>
              <w:pStyle w:val="3-"/>
              <w:rPr>
                <w:color w:val="00B050"/>
              </w:rPr>
            </w:pPr>
            <w:r w:rsidRPr="003174DE">
              <w:rPr>
                <w:rFonts w:hint="eastAsia"/>
                <w:color w:val="00B050"/>
              </w:rPr>
              <w:t>//ミューテックス</w:t>
            </w:r>
          </w:p>
          <w:p w14:paraId="08973D51" w14:textId="77777777" w:rsidR="001119EA" w:rsidRDefault="001119EA" w:rsidP="001119EA">
            <w:pPr>
              <w:pStyle w:val="3-"/>
            </w:pPr>
            <w:r>
              <w:t>static pthread_mutex_t s_mutex = PTHREAD_MUTEX_INITIALIZER;</w:t>
            </w:r>
          </w:p>
          <w:p w14:paraId="2D17EEE5" w14:textId="77777777" w:rsidR="001119EA" w:rsidRDefault="001119EA" w:rsidP="001119EA">
            <w:pPr>
              <w:pStyle w:val="3-"/>
            </w:pPr>
          </w:p>
          <w:p w14:paraId="0A348FF3" w14:textId="77777777" w:rsidR="001119EA" w:rsidRPr="003174DE" w:rsidRDefault="001119EA" w:rsidP="001119EA">
            <w:pPr>
              <w:pStyle w:val="3-"/>
              <w:rPr>
                <w:color w:val="00B050"/>
              </w:rPr>
            </w:pPr>
            <w:r w:rsidRPr="003174DE">
              <w:rPr>
                <w:rFonts w:hint="eastAsia"/>
                <w:color w:val="00B050"/>
              </w:rPr>
              <w:lastRenderedPageBreak/>
              <w:t>//共有リソース</w:t>
            </w:r>
          </w:p>
          <w:p w14:paraId="1D831F11" w14:textId="77777777" w:rsidR="001119EA" w:rsidRDefault="001119EA" w:rsidP="001119EA">
            <w:pPr>
              <w:pStyle w:val="3-"/>
            </w:pPr>
            <w:r>
              <w:t>static const int COMMON_RESOURCE_NUM = 2;</w:t>
            </w:r>
          </w:p>
          <w:p w14:paraId="4A4B9515" w14:textId="77777777" w:rsidR="001119EA" w:rsidRDefault="001119EA" w:rsidP="001119EA">
            <w:pPr>
              <w:pStyle w:val="3-"/>
            </w:pPr>
            <w:r>
              <w:rPr>
                <w:rFonts w:hint="eastAsia"/>
              </w:rPr>
              <w:t>static int s_commonResource[COMMON_RESOURCE_NUM]       = {};</w:t>
            </w:r>
            <w:r w:rsidRPr="00F91FFB">
              <w:rPr>
                <w:rFonts w:hint="eastAsia"/>
                <w:color w:val="00B050"/>
              </w:rPr>
              <w:t>//複数の共有リソース</w:t>
            </w:r>
          </w:p>
          <w:p w14:paraId="50A33286" w14:textId="77777777" w:rsidR="001119EA" w:rsidRPr="00F91FFB" w:rsidRDefault="001119EA" w:rsidP="001119EA">
            <w:pPr>
              <w:pStyle w:val="3-"/>
              <w:rPr>
                <w:color w:val="00B050"/>
              </w:rPr>
            </w:pPr>
            <w:r>
              <w:rPr>
                <w:rFonts w:hint="eastAsia"/>
              </w:rPr>
              <w:t>static bool s_usingCommonResource[COMMON_RESOURCE_NUM] = {};</w:t>
            </w:r>
            <w:r w:rsidRPr="00F91FFB">
              <w:rPr>
                <w:rFonts w:hint="eastAsia"/>
                <w:color w:val="00B050"/>
              </w:rPr>
              <w:t>//共有リソース使用中フラグ</w:t>
            </w:r>
          </w:p>
          <w:p w14:paraId="1FD62E1A" w14:textId="77777777" w:rsidR="001119EA" w:rsidRDefault="001119EA" w:rsidP="001119EA">
            <w:pPr>
              <w:pStyle w:val="3-"/>
            </w:pPr>
          </w:p>
          <w:p w14:paraId="76B352BD" w14:textId="77777777" w:rsidR="001119EA" w:rsidRPr="003174DE" w:rsidRDefault="001119EA" w:rsidP="001119EA">
            <w:pPr>
              <w:pStyle w:val="3-"/>
              <w:rPr>
                <w:color w:val="00B050"/>
              </w:rPr>
            </w:pPr>
            <w:r w:rsidRPr="003174DE">
              <w:rPr>
                <w:rFonts w:hint="eastAsia"/>
                <w:color w:val="00B050"/>
              </w:rPr>
              <w:t>//スレッド固有データ</w:t>
            </w:r>
          </w:p>
          <w:p w14:paraId="587A1ECF" w14:textId="77777777" w:rsidR="001119EA" w:rsidRDefault="001119EA" w:rsidP="001119EA">
            <w:pPr>
              <w:pStyle w:val="3-"/>
            </w:pPr>
            <w:r>
              <w:t>__thread int s_tlsData = 0;</w:t>
            </w:r>
          </w:p>
          <w:p w14:paraId="5FFCD8AB" w14:textId="77777777" w:rsidR="001119EA" w:rsidRDefault="001119EA" w:rsidP="001119EA">
            <w:pPr>
              <w:pStyle w:val="3-"/>
            </w:pPr>
          </w:p>
          <w:p w14:paraId="0211006D" w14:textId="77777777" w:rsidR="001119EA" w:rsidRPr="003174DE" w:rsidRDefault="001119EA" w:rsidP="001119EA">
            <w:pPr>
              <w:pStyle w:val="3-"/>
              <w:rPr>
                <w:color w:val="00B050"/>
              </w:rPr>
            </w:pPr>
            <w:r w:rsidRPr="003174DE">
              <w:rPr>
                <w:rFonts w:hint="eastAsia"/>
                <w:color w:val="00B050"/>
              </w:rPr>
              <w:t>//スレッド</w:t>
            </w:r>
          </w:p>
          <w:p w14:paraId="614A0314" w14:textId="77777777" w:rsidR="001119EA" w:rsidRDefault="001119EA" w:rsidP="001119EA">
            <w:pPr>
              <w:pStyle w:val="3-"/>
            </w:pPr>
            <w:r>
              <w:t>void* threadFunc(void* param_p)</w:t>
            </w:r>
          </w:p>
          <w:p w14:paraId="6F64F9EC" w14:textId="77777777" w:rsidR="001119EA" w:rsidRDefault="001119EA" w:rsidP="001119EA">
            <w:pPr>
              <w:pStyle w:val="3-"/>
            </w:pPr>
            <w:r>
              <w:t>{</w:t>
            </w:r>
          </w:p>
          <w:p w14:paraId="0FD4B38C" w14:textId="77777777" w:rsidR="001119EA" w:rsidRDefault="001119EA" w:rsidP="001119EA">
            <w:pPr>
              <w:pStyle w:val="3-"/>
            </w:pPr>
            <w:r>
              <w:rPr>
                <w:rFonts w:hint="eastAsia"/>
              </w:rPr>
              <w:tab/>
            </w:r>
            <w:r w:rsidRPr="003174DE">
              <w:rPr>
                <w:rFonts w:hint="eastAsia"/>
                <w:color w:val="00B050"/>
              </w:rPr>
              <w:t>//パラメータ受け取り</w:t>
            </w:r>
          </w:p>
          <w:p w14:paraId="6DF8A90B" w14:textId="77777777" w:rsidR="001119EA" w:rsidRDefault="001119EA" w:rsidP="001119EA">
            <w:pPr>
              <w:pStyle w:val="3-"/>
            </w:pPr>
            <w:r>
              <w:tab/>
              <w:t>const char* name = static_cast&lt;const char*&gt;(param_p);</w:t>
            </w:r>
          </w:p>
          <w:p w14:paraId="777A0B1F" w14:textId="77777777" w:rsidR="001119EA" w:rsidRDefault="001119EA" w:rsidP="001119EA">
            <w:pPr>
              <w:pStyle w:val="3-"/>
            </w:pPr>
          </w:p>
          <w:p w14:paraId="2009957B" w14:textId="77777777" w:rsidR="001119EA" w:rsidRDefault="001119EA" w:rsidP="001119EA">
            <w:pPr>
              <w:pStyle w:val="3-"/>
            </w:pPr>
            <w:r>
              <w:rPr>
                <w:rFonts w:hint="eastAsia"/>
              </w:rPr>
              <w:tab/>
            </w:r>
            <w:r w:rsidRPr="003174DE">
              <w:rPr>
                <w:rFonts w:hint="eastAsia"/>
                <w:color w:val="00B050"/>
              </w:rPr>
              <w:t>//開始</w:t>
            </w:r>
          </w:p>
          <w:p w14:paraId="2AB854D8" w14:textId="77777777" w:rsidR="001119EA" w:rsidRDefault="001119EA" w:rsidP="001119EA">
            <w:pPr>
              <w:pStyle w:val="3-"/>
            </w:pPr>
            <w:r>
              <w:tab/>
              <w:t>printf("- begin:%s -\n", name);</w:t>
            </w:r>
          </w:p>
          <w:p w14:paraId="7C9BAF0B" w14:textId="77777777" w:rsidR="001119EA" w:rsidRDefault="001119EA" w:rsidP="001119EA">
            <w:pPr>
              <w:pStyle w:val="3-"/>
            </w:pPr>
            <w:r>
              <w:tab/>
              <w:t>fflush(stdout);</w:t>
            </w:r>
          </w:p>
          <w:p w14:paraId="7B972B42" w14:textId="77777777" w:rsidR="001119EA" w:rsidRDefault="001119EA" w:rsidP="001119EA">
            <w:pPr>
              <w:pStyle w:val="3-"/>
            </w:pPr>
          </w:p>
          <w:p w14:paraId="71638353" w14:textId="77777777" w:rsidR="001119EA" w:rsidRPr="003174DE" w:rsidRDefault="001119EA" w:rsidP="001119EA">
            <w:pPr>
              <w:pStyle w:val="3-"/>
              <w:rPr>
                <w:color w:val="00B050"/>
              </w:rPr>
            </w:pPr>
            <w:r>
              <w:rPr>
                <w:rFonts w:hint="eastAsia"/>
              </w:rPr>
              <w:tab/>
            </w:r>
            <w:r w:rsidRPr="003174DE">
              <w:rPr>
                <w:rFonts w:hint="eastAsia"/>
                <w:color w:val="00B050"/>
              </w:rPr>
              <w:t>//処理</w:t>
            </w:r>
          </w:p>
          <w:p w14:paraId="11B20D34" w14:textId="77777777" w:rsidR="001119EA" w:rsidRDefault="001119EA" w:rsidP="001119EA">
            <w:pPr>
              <w:pStyle w:val="3-"/>
            </w:pPr>
            <w:r>
              <w:tab/>
              <w:t>for (int i = 0; i &lt; 3; ++i)</w:t>
            </w:r>
          </w:p>
          <w:p w14:paraId="76B135B7" w14:textId="77777777" w:rsidR="001119EA" w:rsidRDefault="001119EA" w:rsidP="001119EA">
            <w:pPr>
              <w:pStyle w:val="3-"/>
            </w:pPr>
            <w:r>
              <w:tab/>
              <w:t>{</w:t>
            </w:r>
          </w:p>
          <w:p w14:paraId="0766A5AB"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//セマフォ取得</w:t>
            </w:r>
          </w:p>
          <w:p w14:paraId="07EE5216" w14:textId="77777777" w:rsidR="001119EA" w:rsidRDefault="001119EA" w:rsidP="001119EA">
            <w:pPr>
              <w:pStyle w:val="3-"/>
            </w:pPr>
            <w:r>
              <w:tab/>
            </w:r>
            <w:r>
              <w:tab/>
              <w:t>{</w:t>
            </w:r>
          </w:p>
          <w:p w14:paraId="667BB7EC" w14:textId="77777777" w:rsidR="0017178B" w:rsidRPr="0017178B" w:rsidRDefault="0017178B" w:rsidP="0017178B">
            <w:pPr>
              <w:pStyle w:val="3-"/>
              <w:rPr>
                <w:color w:val="00B050"/>
              </w:rPr>
            </w:pPr>
            <w:r>
              <w:rPr>
                <w:rFonts w:hint="eastAsia"/>
              </w:rPr>
              <w:tab/>
            </w:r>
            <w:r>
              <w:rPr>
                <w:rFonts w:hint="eastAsia"/>
              </w:rPr>
              <w:tab/>
            </w:r>
            <w:r>
              <w:rPr>
                <w:rFonts w:hint="eastAsia"/>
              </w:rPr>
              <w:tab/>
            </w:r>
            <w:r w:rsidRPr="0017178B">
              <w:rPr>
                <w:rFonts w:hint="eastAsia"/>
                <w:color w:val="FF0000"/>
              </w:rPr>
              <w:t>struct sembuf sb[1] = {{0, -1, 0}};</w:t>
            </w:r>
            <w:r w:rsidRPr="0017178B">
              <w:rPr>
                <w:rFonts w:hint="eastAsia"/>
                <w:color w:val="00B050"/>
              </w:rPr>
              <w:t>//インデックス0番のセマフォのカウンタを -1 する</w:t>
            </w:r>
          </w:p>
          <w:p w14:paraId="334BBC77" w14:textId="77777777" w:rsidR="0017178B" w:rsidRPr="0017178B" w:rsidRDefault="0017178B" w:rsidP="0017178B">
            <w:pPr>
              <w:pStyle w:val="3-"/>
              <w:rPr>
                <w:color w:val="00B050"/>
              </w:rPr>
            </w:pPr>
            <w:r w:rsidRPr="0017178B">
              <w:rPr>
                <w:rFonts w:hint="eastAsia"/>
                <w:color w:val="00B050"/>
              </w:rPr>
              <w:t xml:space="preserve"> </w:t>
            </w:r>
            <w:r w:rsidRPr="0017178B">
              <w:rPr>
                <w:rFonts w:hint="eastAsia"/>
                <w:color w:val="00B050"/>
              </w:rPr>
              <w:tab/>
            </w:r>
            <w:r w:rsidRPr="0017178B">
              <w:rPr>
                <w:rFonts w:hint="eastAsia"/>
                <w:color w:val="00B050"/>
              </w:rPr>
              <w:tab/>
            </w:r>
            <w:r w:rsidRPr="0017178B">
              <w:rPr>
                <w:rFonts w:hint="eastAsia"/>
                <w:color w:val="00B050"/>
              </w:rPr>
              <w:tab/>
            </w:r>
            <w:r w:rsidRPr="0017178B">
              <w:rPr>
                <w:rFonts w:hint="eastAsia"/>
                <w:color w:val="FF0000"/>
              </w:rPr>
              <w:t xml:space="preserve">semop(s_semaphore, sb, 1); </w:t>
            </w:r>
            <w:r w:rsidRPr="0017178B">
              <w:rPr>
                <w:rFonts w:hint="eastAsia"/>
                <w:color w:val="00B050"/>
              </w:rPr>
              <w:t xml:space="preserve">        //この時カウンタが 0ならブロックされる</w:t>
            </w:r>
          </w:p>
          <w:p w14:paraId="7B89FD77" w14:textId="77777777" w:rsidR="0017178B" w:rsidRPr="0017178B" w:rsidRDefault="0017178B" w:rsidP="0017178B">
            <w:pPr>
              <w:pStyle w:val="3-"/>
              <w:rPr>
                <w:color w:val="00B050"/>
              </w:rPr>
            </w:pPr>
            <w:r w:rsidRPr="0017178B">
              <w:rPr>
                <w:rFonts w:hint="eastAsia"/>
                <w:color w:val="00B050"/>
              </w:rPr>
              <w:t xml:space="preserve"> </w:t>
            </w:r>
            <w:r w:rsidRPr="0017178B">
              <w:rPr>
                <w:rFonts w:hint="eastAsia"/>
                <w:color w:val="00B050"/>
              </w:rPr>
              <w:tab/>
            </w:r>
            <w:r w:rsidRPr="0017178B">
              <w:rPr>
                <w:rFonts w:hint="eastAsia"/>
                <w:color w:val="00B050"/>
              </w:rPr>
              <w:tab/>
            </w:r>
            <w:r w:rsidRPr="0017178B">
              <w:rPr>
                <w:rFonts w:hint="eastAsia"/>
                <w:color w:val="00B050"/>
              </w:rPr>
              <w:tab/>
              <w:t xml:space="preserve">                                   //セマフォ操作データ sembuf の要素数は一つ</w:t>
            </w:r>
          </w:p>
          <w:p w14:paraId="28C234A9" w14:textId="77777777" w:rsidR="0017178B" w:rsidRPr="0017178B" w:rsidRDefault="0017178B" w:rsidP="0017178B">
            <w:pPr>
              <w:pStyle w:val="3-"/>
              <w:rPr>
                <w:color w:val="00B050"/>
              </w:rPr>
            </w:pPr>
            <w:r w:rsidRPr="0017178B">
              <w:rPr>
                <w:rFonts w:hint="eastAsia"/>
                <w:color w:val="00B050"/>
              </w:rPr>
              <w:tab/>
            </w:r>
            <w:r w:rsidRPr="0017178B">
              <w:rPr>
                <w:rFonts w:hint="eastAsia"/>
                <w:color w:val="00B050"/>
              </w:rPr>
              <w:tab/>
            </w:r>
            <w:r w:rsidRPr="0017178B">
              <w:rPr>
                <w:rFonts w:hint="eastAsia"/>
                <w:color w:val="00B050"/>
              </w:rPr>
              <w:tab/>
              <w:t xml:space="preserve">                                   //取得失敗時にエラー終了させたい場合は</w:t>
            </w:r>
          </w:p>
          <w:p w14:paraId="4BE925DA" w14:textId="77777777" w:rsidR="0017178B" w:rsidRPr="0017178B" w:rsidRDefault="0017178B" w:rsidP="0017178B">
            <w:pPr>
              <w:pStyle w:val="3-"/>
              <w:rPr>
                <w:color w:val="00B050"/>
              </w:rPr>
            </w:pPr>
            <w:r w:rsidRPr="0017178B">
              <w:rPr>
                <w:rFonts w:hint="eastAsia"/>
                <w:color w:val="00B050"/>
              </w:rPr>
              <w:tab/>
            </w:r>
            <w:r w:rsidRPr="0017178B">
              <w:rPr>
                <w:rFonts w:hint="eastAsia"/>
                <w:color w:val="00B050"/>
              </w:rPr>
              <w:tab/>
            </w:r>
            <w:r w:rsidRPr="0017178B">
              <w:rPr>
                <w:rFonts w:hint="eastAsia"/>
                <w:color w:val="00B050"/>
              </w:rPr>
              <w:tab/>
              <w:t xml:space="preserve">                                   //sembuf::sem_flag に IPC_NOWAIT を指定する</w:t>
            </w:r>
          </w:p>
          <w:p w14:paraId="5C519DE5" w14:textId="42234FFB" w:rsidR="0017178B" w:rsidRPr="0017178B" w:rsidRDefault="0017178B" w:rsidP="0017178B">
            <w:pPr>
              <w:pStyle w:val="3-"/>
              <w:rPr>
                <w:color w:val="00B050"/>
              </w:rPr>
            </w:pPr>
            <w:r w:rsidRPr="0017178B">
              <w:rPr>
                <w:rFonts w:hint="eastAsia"/>
                <w:color w:val="00B050"/>
              </w:rPr>
              <w:tab/>
            </w:r>
            <w:r w:rsidRPr="0017178B">
              <w:rPr>
                <w:rFonts w:hint="eastAsia"/>
                <w:color w:val="00B050"/>
              </w:rPr>
              <w:tab/>
            </w:r>
            <w:r w:rsidRPr="0017178B">
              <w:rPr>
                <w:rFonts w:hint="eastAsia"/>
                <w:color w:val="00B050"/>
              </w:rPr>
              <w:tab/>
              <w:t xml:space="preserve">                                   //タイムアウトしたい場合は semtimedop</w:t>
            </w:r>
            <w:r>
              <w:rPr>
                <w:color w:val="00B050"/>
              </w:rPr>
              <w:t>()</w:t>
            </w:r>
            <w:r w:rsidRPr="0017178B">
              <w:rPr>
                <w:rFonts w:hint="eastAsia"/>
                <w:color w:val="00B050"/>
              </w:rPr>
              <w:t xml:space="preserve"> を使用する</w:t>
            </w:r>
          </w:p>
          <w:p w14:paraId="2B2F7F17" w14:textId="13CB30E4" w:rsidR="001119EA" w:rsidRDefault="001119EA" w:rsidP="00B64270">
            <w:pPr>
              <w:pStyle w:val="3-"/>
            </w:pPr>
            <w:r>
              <w:tab/>
            </w:r>
            <w:r w:rsidR="00B64270">
              <w:tab/>
            </w:r>
            <w:r>
              <w:t>}</w:t>
            </w:r>
          </w:p>
          <w:p w14:paraId="582B4D07" w14:textId="77777777" w:rsidR="001119EA" w:rsidRDefault="001119EA" w:rsidP="001119EA">
            <w:pPr>
              <w:pStyle w:val="3-"/>
            </w:pPr>
            <w:r>
              <w:tab/>
            </w:r>
            <w:r>
              <w:tab/>
            </w:r>
          </w:p>
          <w:p w14:paraId="1036DDD0" w14:textId="77777777" w:rsidR="001119EA" w:rsidRDefault="001119EA" w:rsidP="001119EA">
            <w:pPr>
              <w:pStyle w:val="3-"/>
            </w:pPr>
            <w:r>
              <w:rPr>
                <w:rFonts w:hint="eastAsia"/>
              </w:rPr>
              <w:tab/>
            </w:r>
            <w:r>
              <w:rPr>
                <w:rFonts w:hint="eastAsia"/>
              </w:rPr>
              <w:tab/>
            </w:r>
            <w:r w:rsidRPr="003174DE">
              <w:rPr>
                <w:rFonts w:hint="eastAsia"/>
                <w:color w:val="00B050"/>
              </w:rPr>
              <w:t>//共有リソースを獲得</w:t>
            </w:r>
          </w:p>
          <w:p w14:paraId="23E826FE" w14:textId="77777777" w:rsidR="001119EA" w:rsidRDefault="001119EA" w:rsidP="001119EA">
            <w:pPr>
              <w:pStyle w:val="3-"/>
            </w:pPr>
            <w:r>
              <w:tab/>
            </w:r>
            <w:r>
              <w:tab/>
              <w:t>int index = 0;</w:t>
            </w:r>
          </w:p>
          <w:p w14:paraId="1C2C9B1E" w14:textId="77777777" w:rsidR="001119EA" w:rsidRDefault="001119EA" w:rsidP="001119EA">
            <w:pPr>
              <w:pStyle w:val="3-"/>
            </w:pPr>
            <w:r>
              <w:tab/>
            </w:r>
            <w:r>
              <w:tab/>
              <w:t>pthread_mutex_lock(&amp;s_mutex);</w:t>
            </w:r>
          </w:p>
          <w:p w14:paraId="76479441" w14:textId="77777777" w:rsidR="001119EA" w:rsidRDefault="001119EA" w:rsidP="001119EA">
            <w:pPr>
              <w:pStyle w:val="3-"/>
            </w:pPr>
            <w:r>
              <w:tab/>
            </w:r>
            <w:r>
              <w:tab/>
              <w:t>for (; index &lt; COMMON_RESOURCE_NUM; ++index)</w:t>
            </w:r>
          </w:p>
          <w:p w14:paraId="330F70F5" w14:textId="77777777" w:rsidR="001119EA" w:rsidRDefault="001119EA" w:rsidP="001119EA">
            <w:pPr>
              <w:pStyle w:val="3-"/>
            </w:pPr>
            <w:r>
              <w:tab/>
            </w:r>
            <w:r>
              <w:tab/>
              <w:t>{</w:t>
            </w:r>
          </w:p>
          <w:p w14:paraId="726D3DD8" w14:textId="77777777" w:rsidR="001119EA" w:rsidRDefault="001119EA" w:rsidP="001119EA">
            <w:pPr>
              <w:pStyle w:val="3-"/>
            </w:pPr>
            <w:r>
              <w:tab/>
            </w:r>
            <w:r>
              <w:tab/>
            </w:r>
            <w:r>
              <w:tab/>
              <w:t>if (!s_usingCommonResource[index])</w:t>
            </w:r>
          </w:p>
          <w:p w14:paraId="63EA7550" w14:textId="77777777" w:rsidR="001119EA" w:rsidRDefault="001119EA" w:rsidP="001119EA">
            <w:pPr>
              <w:pStyle w:val="3-"/>
            </w:pPr>
            <w:r>
              <w:tab/>
            </w:r>
            <w:r>
              <w:tab/>
            </w:r>
            <w:r>
              <w:tab/>
            </w:r>
            <w:r>
              <w:tab/>
              <w:t>break;</w:t>
            </w:r>
          </w:p>
          <w:p w14:paraId="34A362FE" w14:textId="77777777" w:rsidR="001119EA" w:rsidRDefault="001119EA" w:rsidP="001119EA">
            <w:pPr>
              <w:pStyle w:val="3-"/>
            </w:pPr>
            <w:r>
              <w:tab/>
            </w:r>
            <w:r>
              <w:tab/>
              <w:t>}</w:t>
            </w:r>
          </w:p>
          <w:p w14:paraId="7B197772" w14:textId="77777777" w:rsidR="001119EA" w:rsidRDefault="001119EA" w:rsidP="001119EA">
            <w:pPr>
              <w:pStyle w:val="3-"/>
            </w:pPr>
            <w:r>
              <w:tab/>
            </w:r>
            <w:r>
              <w:tab/>
              <w:t>s_usingCommonResource[index] = true;</w:t>
            </w:r>
          </w:p>
          <w:p w14:paraId="1B085411" w14:textId="77777777" w:rsidR="001119EA" w:rsidRDefault="001119EA" w:rsidP="001119EA">
            <w:pPr>
              <w:pStyle w:val="3-"/>
            </w:pPr>
            <w:r>
              <w:tab/>
            </w:r>
            <w:r>
              <w:tab/>
              <w:t>pthread_mutex_unlock(&amp;s_mutex);</w:t>
            </w:r>
          </w:p>
          <w:p w14:paraId="298DC933" w14:textId="77777777" w:rsidR="001119EA" w:rsidRDefault="001119EA" w:rsidP="001119EA">
            <w:pPr>
              <w:pStyle w:val="3-"/>
            </w:pPr>
            <w:r>
              <w:tab/>
            </w:r>
            <w:r>
              <w:tab/>
            </w:r>
          </w:p>
          <w:p w14:paraId="3F6C65C5"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//データ表示（前）</w:t>
            </w:r>
          </w:p>
          <w:p w14:paraId="3C8911E8" w14:textId="77777777" w:rsidR="001119EA" w:rsidRDefault="001119EA" w:rsidP="001119EA">
            <w:pPr>
              <w:pStyle w:val="3-"/>
            </w:pPr>
            <w:r>
              <w:tab/>
            </w:r>
            <w:r>
              <w:tab/>
              <w:t>printf("%s: [BEFORE] commonResource[%d]=%d, tlsData=%d\n", name, index, s_commonResource[index], s_tlsData);</w:t>
            </w:r>
          </w:p>
          <w:p w14:paraId="7180B4DD" w14:textId="77777777" w:rsidR="001119EA" w:rsidRDefault="001119EA" w:rsidP="001119EA">
            <w:pPr>
              <w:pStyle w:val="3-"/>
            </w:pPr>
            <w:r>
              <w:tab/>
            </w:r>
            <w:r>
              <w:tab/>
              <w:t>fflush(stdout);</w:t>
            </w:r>
          </w:p>
          <w:p w14:paraId="71A77C57" w14:textId="77777777" w:rsidR="001119EA" w:rsidRDefault="001119EA" w:rsidP="001119EA">
            <w:pPr>
              <w:pStyle w:val="3-"/>
            </w:pPr>
          </w:p>
          <w:p w14:paraId="415A11C3"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//データ取得</w:t>
            </w:r>
          </w:p>
          <w:p w14:paraId="37683EEE" w14:textId="77777777" w:rsidR="001119EA" w:rsidRDefault="001119EA" w:rsidP="001119EA">
            <w:pPr>
              <w:pStyle w:val="3-"/>
            </w:pPr>
            <w:r>
              <w:tab/>
            </w:r>
            <w:r>
              <w:tab/>
              <w:t>int common_data = s_commonResource[index];</w:t>
            </w:r>
          </w:p>
          <w:p w14:paraId="3543092D" w14:textId="77777777" w:rsidR="001119EA" w:rsidRDefault="001119EA" w:rsidP="001119EA">
            <w:pPr>
              <w:pStyle w:val="3-"/>
            </w:pPr>
            <w:r>
              <w:tab/>
            </w:r>
            <w:r>
              <w:tab/>
              <w:t>int tls_data = s_tlsData;</w:t>
            </w:r>
          </w:p>
          <w:p w14:paraId="67C3DF95" w14:textId="77777777" w:rsidR="001119EA" w:rsidRDefault="001119EA" w:rsidP="001119EA">
            <w:pPr>
              <w:pStyle w:val="3-"/>
            </w:pPr>
          </w:p>
          <w:p w14:paraId="606547F8" w14:textId="77777777" w:rsidR="001119EA" w:rsidRDefault="001119EA" w:rsidP="001119EA">
            <w:pPr>
              <w:pStyle w:val="3-"/>
            </w:pPr>
            <w:r>
              <w:rPr>
                <w:rFonts w:hint="eastAsia"/>
              </w:rPr>
              <w:tab/>
            </w:r>
            <w:r>
              <w:rPr>
                <w:rFonts w:hint="eastAsia"/>
              </w:rPr>
              <w:tab/>
            </w:r>
            <w:r w:rsidRPr="003174DE">
              <w:rPr>
                <w:rFonts w:hint="eastAsia"/>
                <w:color w:val="00B050"/>
              </w:rPr>
              <w:t>//データ更新</w:t>
            </w:r>
          </w:p>
          <w:p w14:paraId="2886E410" w14:textId="77777777" w:rsidR="001119EA" w:rsidRDefault="001119EA" w:rsidP="001119EA">
            <w:pPr>
              <w:pStyle w:val="3-"/>
            </w:pPr>
            <w:r>
              <w:tab/>
            </w:r>
            <w:r>
              <w:tab/>
              <w:t>++common_data;</w:t>
            </w:r>
          </w:p>
          <w:p w14:paraId="59E81406" w14:textId="77777777" w:rsidR="001119EA" w:rsidRDefault="001119EA" w:rsidP="001119EA">
            <w:pPr>
              <w:pStyle w:val="3-"/>
            </w:pPr>
            <w:r>
              <w:tab/>
            </w:r>
            <w:r>
              <w:tab/>
              <w:t>++tls_data;</w:t>
            </w:r>
          </w:p>
          <w:p w14:paraId="37551EB2" w14:textId="77777777" w:rsidR="001119EA" w:rsidRDefault="001119EA" w:rsidP="001119EA">
            <w:pPr>
              <w:pStyle w:val="3-"/>
            </w:pPr>
          </w:p>
          <w:p w14:paraId="57875772" w14:textId="77777777" w:rsidR="001119EA" w:rsidRDefault="001119EA" w:rsidP="001119EA">
            <w:pPr>
              <w:pStyle w:val="3-"/>
            </w:pPr>
            <w:r>
              <w:rPr>
                <w:rFonts w:hint="eastAsia"/>
              </w:rPr>
              <w:tab/>
            </w:r>
            <w:r>
              <w:rPr>
                <w:rFonts w:hint="eastAsia"/>
              </w:rPr>
              <w:tab/>
            </w:r>
            <w:r w:rsidRPr="003174DE">
              <w:rPr>
                <w:rFonts w:hint="eastAsia"/>
                <w:color w:val="00B050"/>
              </w:rPr>
              <w:t>//若干ランダムでスリープ（0～4 msec）</w:t>
            </w:r>
          </w:p>
          <w:p w14:paraId="7E32A6DF" w14:textId="77777777" w:rsidR="001119EA" w:rsidRDefault="001119EA" w:rsidP="001119EA">
            <w:pPr>
              <w:pStyle w:val="3-"/>
            </w:pPr>
            <w:r>
              <w:tab/>
            </w:r>
            <w:r>
              <w:tab/>
              <w:t>usleep((rand() % 5) * 1000);</w:t>
            </w:r>
          </w:p>
          <w:p w14:paraId="7838BFE1" w14:textId="77777777" w:rsidR="001119EA" w:rsidRDefault="001119EA" w:rsidP="001119EA">
            <w:pPr>
              <w:pStyle w:val="3-"/>
            </w:pPr>
            <w:r>
              <w:tab/>
            </w:r>
            <w:r>
              <w:tab/>
            </w:r>
          </w:p>
          <w:p w14:paraId="34261925"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//データ書き戻し</w:t>
            </w:r>
          </w:p>
          <w:p w14:paraId="349F6467" w14:textId="77777777" w:rsidR="001119EA" w:rsidRDefault="001119EA" w:rsidP="001119EA">
            <w:pPr>
              <w:pStyle w:val="3-"/>
            </w:pPr>
            <w:r>
              <w:tab/>
            </w:r>
            <w:r>
              <w:tab/>
              <w:t>s_commonResource[index] = common_data;</w:t>
            </w:r>
          </w:p>
          <w:p w14:paraId="61DB9397" w14:textId="77777777" w:rsidR="001119EA" w:rsidRDefault="001119EA" w:rsidP="001119EA">
            <w:pPr>
              <w:pStyle w:val="3-"/>
            </w:pPr>
            <w:r>
              <w:tab/>
            </w:r>
            <w:r>
              <w:tab/>
              <w:t>s_tlsData = tls_data;</w:t>
            </w:r>
          </w:p>
          <w:p w14:paraId="3FB9EF55" w14:textId="77777777" w:rsidR="001119EA" w:rsidRDefault="001119EA" w:rsidP="001119EA">
            <w:pPr>
              <w:pStyle w:val="3-"/>
            </w:pPr>
          </w:p>
          <w:p w14:paraId="5B1F63CC" w14:textId="77777777" w:rsidR="001119EA" w:rsidRDefault="001119EA" w:rsidP="001119EA">
            <w:pPr>
              <w:pStyle w:val="3-"/>
            </w:pPr>
            <w:r>
              <w:rPr>
                <w:rFonts w:hint="eastAsia"/>
              </w:rPr>
              <w:tab/>
            </w:r>
            <w:r>
              <w:rPr>
                <w:rFonts w:hint="eastAsia"/>
              </w:rPr>
              <w:tab/>
            </w:r>
            <w:r w:rsidRPr="003174DE">
              <w:rPr>
                <w:rFonts w:hint="eastAsia"/>
                <w:color w:val="00B050"/>
              </w:rPr>
              <w:t>//データ表示（後）</w:t>
            </w:r>
          </w:p>
          <w:p w14:paraId="02D503C3" w14:textId="77777777" w:rsidR="003174DE" w:rsidRDefault="001119EA" w:rsidP="001119EA">
            <w:pPr>
              <w:pStyle w:val="3-"/>
            </w:pPr>
            <w:r>
              <w:tab/>
            </w:r>
            <w:r>
              <w:tab/>
              <w:t>printf("%s: [AFTER]  commonResource[%d]=%d, tlsData=%d\n",</w:t>
            </w:r>
          </w:p>
          <w:p w14:paraId="5E4473BB" w14:textId="155B947C" w:rsidR="001119EA" w:rsidRDefault="003174DE" w:rsidP="001119EA">
            <w:pPr>
              <w:pStyle w:val="3-"/>
            </w:pPr>
            <w:r>
              <w:tab/>
            </w:r>
            <w:r>
              <w:tab/>
            </w:r>
            <w:r>
              <w:tab/>
            </w:r>
            <w:r>
              <w:tab/>
            </w:r>
            <w:r>
              <w:tab/>
            </w:r>
            <w:r>
              <w:tab/>
            </w:r>
            <w:r>
              <w:tab/>
            </w:r>
            <w:r>
              <w:tab/>
            </w:r>
            <w:r>
              <w:tab/>
            </w:r>
            <w:r>
              <w:tab/>
            </w:r>
            <w:r w:rsidR="001119EA">
              <w:t xml:space="preserve"> name, index, s_commonResource[index], s_tlsData);</w:t>
            </w:r>
          </w:p>
          <w:p w14:paraId="0318B8FC" w14:textId="77777777" w:rsidR="001119EA" w:rsidRDefault="001119EA" w:rsidP="001119EA">
            <w:pPr>
              <w:pStyle w:val="3-"/>
            </w:pPr>
            <w:r>
              <w:tab/>
            </w:r>
            <w:r>
              <w:tab/>
              <w:t>fflush(stdout);</w:t>
            </w:r>
          </w:p>
          <w:p w14:paraId="667D4C2C" w14:textId="77777777" w:rsidR="001119EA" w:rsidRDefault="001119EA" w:rsidP="001119EA">
            <w:pPr>
              <w:pStyle w:val="3-"/>
            </w:pPr>
          </w:p>
          <w:p w14:paraId="6FE02FC4" w14:textId="77777777" w:rsidR="001119EA" w:rsidRDefault="001119EA" w:rsidP="001119EA">
            <w:pPr>
              <w:pStyle w:val="3-"/>
            </w:pPr>
            <w:r>
              <w:rPr>
                <w:rFonts w:hint="eastAsia"/>
              </w:rPr>
              <w:tab/>
            </w:r>
            <w:r>
              <w:rPr>
                <w:rFonts w:hint="eastAsia"/>
              </w:rPr>
              <w:tab/>
            </w:r>
            <w:r w:rsidRPr="003174DE">
              <w:rPr>
                <w:rFonts w:hint="eastAsia"/>
                <w:color w:val="00B050"/>
              </w:rPr>
              <w:t>//共有リソースを解放</w:t>
            </w:r>
          </w:p>
          <w:p w14:paraId="2C6D0776" w14:textId="77777777" w:rsidR="001119EA" w:rsidRDefault="001119EA" w:rsidP="001119EA">
            <w:pPr>
              <w:pStyle w:val="3-"/>
            </w:pPr>
            <w:r>
              <w:tab/>
            </w:r>
            <w:r>
              <w:tab/>
              <w:t>s_usingCommonResource[index] = false;</w:t>
            </w:r>
          </w:p>
          <w:p w14:paraId="135D9926" w14:textId="77777777" w:rsidR="001119EA" w:rsidRDefault="001119EA" w:rsidP="001119EA">
            <w:pPr>
              <w:pStyle w:val="3-"/>
            </w:pPr>
            <w:r>
              <w:tab/>
            </w:r>
            <w:r>
              <w:tab/>
            </w:r>
          </w:p>
          <w:p w14:paraId="08C900BA" w14:textId="2F20145A" w:rsidR="001119EA" w:rsidRDefault="001119EA" w:rsidP="00B64270">
            <w:pPr>
              <w:pStyle w:val="3-"/>
              <w:tabs>
                <w:tab w:val="clear" w:pos="2105"/>
                <w:tab w:val="clear" w:pos="2543"/>
                <w:tab w:val="clear" w:pos="2981"/>
                <w:tab w:val="clear" w:pos="3366"/>
                <w:tab w:val="clear" w:pos="3758"/>
                <w:tab w:val="clear" w:pos="4149"/>
                <w:tab w:val="clear" w:pos="4610"/>
                <w:tab w:val="clear" w:pos="5059"/>
                <w:tab w:val="clear" w:pos="5486"/>
                <w:tab w:val="clear" w:pos="5900"/>
                <w:tab w:val="clear" w:pos="6281"/>
                <w:tab w:val="clear" w:pos="6730"/>
                <w:tab w:val="clear" w:pos="7122"/>
                <w:tab w:val="clear" w:pos="7582"/>
                <w:tab w:val="clear" w:pos="7986"/>
              </w:tabs>
            </w:pPr>
            <w:r>
              <w:rPr>
                <w:rFonts w:hint="eastAsia"/>
              </w:rPr>
              <w:tab/>
            </w:r>
            <w:r>
              <w:rPr>
                <w:rFonts w:hint="eastAsia"/>
              </w:rPr>
              <w:tab/>
            </w:r>
            <w:r w:rsidRPr="003174DE">
              <w:rPr>
                <w:rFonts w:hint="eastAsia"/>
                <w:color w:val="00B050"/>
              </w:rPr>
              <w:t>//セマフォ解放</w:t>
            </w:r>
            <w:r w:rsidR="00B64270">
              <w:rPr>
                <w:color w:val="00B050"/>
              </w:rPr>
              <w:tab/>
            </w:r>
            <w:r w:rsidR="00B64270">
              <w:rPr>
                <w:color w:val="00B050"/>
              </w:rPr>
              <w:tab/>
            </w:r>
          </w:p>
          <w:p w14:paraId="222DA2B5" w14:textId="77777777" w:rsidR="001119EA" w:rsidRDefault="001119EA" w:rsidP="001119EA">
            <w:pPr>
              <w:pStyle w:val="3-"/>
            </w:pPr>
            <w:r>
              <w:tab/>
            </w:r>
            <w:r>
              <w:tab/>
              <w:t>{</w:t>
            </w:r>
          </w:p>
          <w:p w14:paraId="0EDD4F70" w14:textId="02A04319" w:rsidR="00B64270" w:rsidRPr="00B64270" w:rsidRDefault="00B64270" w:rsidP="00B64270">
            <w:pPr>
              <w:pStyle w:val="3-"/>
              <w:rPr>
                <w:color w:val="00B050"/>
              </w:rPr>
            </w:pPr>
            <w:r>
              <w:rPr>
                <w:rFonts w:hint="eastAsia"/>
              </w:rPr>
              <w:tab/>
            </w:r>
            <w:r>
              <w:rPr>
                <w:rFonts w:hint="eastAsia"/>
              </w:rPr>
              <w:tab/>
            </w:r>
            <w:r>
              <w:rPr>
                <w:rFonts w:hint="eastAsia"/>
              </w:rPr>
              <w:tab/>
            </w:r>
            <w:r w:rsidRPr="00B64270">
              <w:rPr>
                <w:rFonts w:hint="eastAsia"/>
                <w:color w:val="FF0000"/>
              </w:rPr>
              <w:t xml:space="preserve">struct sembuf sb[1] = {{0, 1, </w:t>
            </w:r>
            <w:r w:rsidR="0017178B">
              <w:rPr>
                <w:color w:val="FF0000"/>
              </w:rPr>
              <w:t>0</w:t>
            </w:r>
            <w:r w:rsidRPr="00B64270">
              <w:rPr>
                <w:rFonts w:hint="eastAsia"/>
                <w:color w:val="FF0000"/>
              </w:rPr>
              <w:t>}};</w:t>
            </w:r>
            <w:r w:rsidRPr="00B64270">
              <w:rPr>
                <w:rFonts w:hint="eastAsia"/>
                <w:color w:val="00B050"/>
              </w:rPr>
              <w:t>//インデックス0番のセマフォのカウンタを +1 する</w:t>
            </w:r>
          </w:p>
          <w:p w14:paraId="54CE755C" w14:textId="2D649915" w:rsidR="00B64270" w:rsidRPr="00B64270" w:rsidRDefault="00B64270" w:rsidP="00B64270">
            <w:pPr>
              <w:pStyle w:val="3-"/>
              <w:rPr>
                <w:color w:val="00B050"/>
              </w:rPr>
            </w:pPr>
            <w:r w:rsidRPr="00B64270">
              <w:rPr>
                <w:rFonts w:hint="eastAsia"/>
                <w:color w:val="00B050"/>
              </w:rPr>
              <w:tab/>
            </w:r>
            <w:r w:rsidRPr="00B64270">
              <w:rPr>
                <w:rFonts w:hint="eastAsia"/>
                <w:color w:val="00B050"/>
              </w:rPr>
              <w:tab/>
            </w:r>
            <w:r w:rsidRPr="00B64270">
              <w:rPr>
                <w:rFonts w:hint="eastAsia"/>
                <w:color w:val="00B050"/>
              </w:rPr>
              <w:tab/>
            </w:r>
            <w:r w:rsidRPr="00B64270">
              <w:rPr>
                <w:rFonts w:hint="eastAsia"/>
                <w:color w:val="FF0000"/>
              </w:rPr>
              <w:t xml:space="preserve">semop(s_semaphore, sb, 1); </w:t>
            </w:r>
            <w:r w:rsidRPr="00B64270">
              <w:rPr>
                <w:rFonts w:hint="eastAsia"/>
                <w:color w:val="00B050"/>
              </w:rPr>
              <w:t xml:space="preserve">       //セマフォ操作データ sembuf の要素数は一つ</w:t>
            </w:r>
          </w:p>
          <w:p w14:paraId="1023F537" w14:textId="0F793772" w:rsidR="001119EA" w:rsidRDefault="001119EA" w:rsidP="00B64270">
            <w:pPr>
              <w:pStyle w:val="3-"/>
            </w:pPr>
            <w:r>
              <w:tab/>
            </w:r>
            <w:r>
              <w:tab/>
              <w:t>}</w:t>
            </w:r>
          </w:p>
          <w:p w14:paraId="4E83039D" w14:textId="77777777" w:rsidR="001119EA" w:rsidRDefault="001119EA" w:rsidP="001119EA">
            <w:pPr>
              <w:pStyle w:val="3-"/>
            </w:pPr>
            <w:r>
              <w:tab/>
            </w:r>
            <w:r>
              <w:tab/>
            </w:r>
          </w:p>
          <w:p w14:paraId="132E8690"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//スレッド切り替えのためのスリープ</w:t>
            </w:r>
          </w:p>
          <w:p w14:paraId="7AED04B2" w14:textId="77777777" w:rsidR="001119EA" w:rsidRDefault="001119EA" w:rsidP="001119EA">
            <w:pPr>
              <w:pStyle w:val="3-"/>
            </w:pPr>
            <w:r>
              <w:tab/>
            </w:r>
            <w:r>
              <w:tab/>
              <w:t>usleep(0);</w:t>
            </w:r>
          </w:p>
          <w:p w14:paraId="71DA1E51" w14:textId="77777777" w:rsidR="001119EA" w:rsidRPr="003174DE" w:rsidRDefault="001119EA" w:rsidP="001119EA">
            <w:pPr>
              <w:pStyle w:val="3-"/>
              <w:rPr>
                <w:color w:val="00B050"/>
              </w:rPr>
            </w:pPr>
            <w:r>
              <w:rPr>
                <w:rFonts w:hint="eastAsia"/>
              </w:rPr>
              <w:tab/>
            </w:r>
            <w:r w:rsidRPr="003174DE">
              <w:rPr>
                <w:rFonts w:hint="eastAsia"/>
                <w:color w:val="00B050"/>
              </w:rPr>
              <w:t>//</w:t>
            </w:r>
            <w:r w:rsidRPr="003174DE">
              <w:rPr>
                <w:rFonts w:hint="eastAsia"/>
                <w:color w:val="00B050"/>
              </w:rPr>
              <w:tab/>
              <w:t>//スレッド切り替え</w:t>
            </w:r>
          </w:p>
          <w:p w14:paraId="57C9FACB" w14:textId="77777777" w:rsidR="001119EA" w:rsidRPr="003174DE" w:rsidRDefault="001119EA" w:rsidP="001119EA">
            <w:pPr>
              <w:pStyle w:val="3-"/>
              <w:rPr>
                <w:color w:val="00B050"/>
              </w:rPr>
            </w:pPr>
            <w:r w:rsidRPr="003174DE">
              <w:rPr>
                <w:rFonts w:hint="eastAsia"/>
                <w:color w:val="00B050"/>
              </w:rPr>
              <w:tab/>
              <w:t>//</w:t>
            </w:r>
            <w:r w:rsidRPr="003174DE">
              <w:rPr>
                <w:rFonts w:hint="eastAsia"/>
                <w:color w:val="00B050"/>
              </w:rPr>
              <w:tab/>
              <w:t>sched_yield();//同じ優先度の他のスレッドに切り替え</w:t>
            </w:r>
          </w:p>
          <w:p w14:paraId="7AA710D7" w14:textId="77777777" w:rsidR="001119EA" w:rsidRDefault="001119EA" w:rsidP="001119EA">
            <w:pPr>
              <w:pStyle w:val="3-"/>
            </w:pPr>
            <w:r>
              <w:tab/>
              <w:t>}</w:t>
            </w:r>
          </w:p>
          <w:p w14:paraId="763DF2CD" w14:textId="77777777" w:rsidR="001119EA" w:rsidRDefault="001119EA" w:rsidP="001119EA">
            <w:pPr>
              <w:pStyle w:val="3-"/>
            </w:pPr>
          </w:p>
          <w:p w14:paraId="4198957D" w14:textId="77777777" w:rsidR="001119EA" w:rsidRPr="003174DE" w:rsidRDefault="001119EA" w:rsidP="001119EA">
            <w:pPr>
              <w:pStyle w:val="3-"/>
              <w:rPr>
                <w:color w:val="00B050"/>
              </w:rPr>
            </w:pPr>
            <w:r>
              <w:rPr>
                <w:rFonts w:hint="eastAsia"/>
              </w:rPr>
              <w:tab/>
            </w:r>
            <w:r w:rsidRPr="003174DE">
              <w:rPr>
                <w:rFonts w:hint="eastAsia"/>
                <w:color w:val="00B050"/>
              </w:rPr>
              <w:t>//終了</w:t>
            </w:r>
          </w:p>
          <w:p w14:paraId="15ABAF5C" w14:textId="77777777" w:rsidR="001119EA" w:rsidRDefault="001119EA" w:rsidP="001119EA">
            <w:pPr>
              <w:pStyle w:val="3-"/>
            </w:pPr>
            <w:r>
              <w:tab/>
              <w:t>printf("- end:%s -\n", name);</w:t>
            </w:r>
          </w:p>
          <w:p w14:paraId="767312D1" w14:textId="77777777" w:rsidR="001119EA" w:rsidRDefault="001119EA" w:rsidP="001119EA">
            <w:pPr>
              <w:pStyle w:val="3-"/>
            </w:pPr>
            <w:r>
              <w:tab/>
              <w:t>fflush(stdout);</w:t>
            </w:r>
          </w:p>
          <w:p w14:paraId="37A5D72F" w14:textId="77777777" w:rsidR="001119EA" w:rsidRDefault="001119EA" w:rsidP="001119EA">
            <w:pPr>
              <w:pStyle w:val="3-"/>
            </w:pPr>
            <w:r>
              <w:tab/>
              <w:t>return 0;</w:t>
            </w:r>
          </w:p>
          <w:p w14:paraId="703CF845" w14:textId="77777777" w:rsidR="001119EA" w:rsidRDefault="001119EA" w:rsidP="001119EA">
            <w:pPr>
              <w:pStyle w:val="3-"/>
            </w:pPr>
            <w:r>
              <w:t>}</w:t>
            </w:r>
          </w:p>
          <w:p w14:paraId="6E0D52DE" w14:textId="77777777" w:rsidR="001119EA" w:rsidRDefault="001119EA" w:rsidP="001119EA">
            <w:pPr>
              <w:pStyle w:val="3-"/>
            </w:pPr>
          </w:p>
          <w:p w14:paraId="10310CC2" w14:textId="77777777" w:rsidR="001119EA" w:rsidRPr="003174DE" w:rsidRDefault="001119EA" w:rsidP="001119EA">
            <w:pPr>
              <w:pStyle w:val="3-"/>
              <w:rPr>
                <w:color w:val="00B050"/>
              </w:rPr>
            </w:pPr>
            <w:r w:rsidRPr="003174DE">
              <w:rPr>
                <w:rFonts w:hint="eastAsia"/>
                <w:color w:val="00B050"/>
              </w:rPr>
              <w:t>//テスト</w:t>
            </w:r>
          </w:p>
          <w:p w14:paraId="44C31690" w14:textId="77777777" w:rsidR="001119EA" w:rsidRDefault="001119EA" w:rsidP="001119EA">
            <w:pPr>
              <w:pStyle w:val="3-"/>
            </w:pPr>
            <w:r>
              <w:t>int main(const int argc, const char* argv[])</w:t>
            </w:r>
          </w:p>
          <w:p w14:paraId="0B4572F9" w14:textId="77777777" w:rsidR="001119EA" w:rsidRDefault="001119EA" w:rsidP="001119EA">
            <w:pPr>
              <w:pStyle w:val="3-"/>
            </w:pPr>
            <w:r>
              <w:t>{</w:t>
            </w:r>
          </w:p>
          <w:p w14:paraId="02587A13" w14:textId="77777777" w:rsidR="001119EA" w:rsidRPr="003174DE" w:rsidRDefault="001119EA" w:rsidP="001119EA">
            <w:pPr>
              <w:pStyle w:val="3-"/>
              <w:rPr>
                <w:color w:val="00B050"/>
              </w:rPr>
            </w:pPr>
            <w:r>
              <w:rPr>
                <w:rFonts w:hint="eastAsia"/>
              </w:rPr>
              <w:tab/>
            </w:r>
            <w:r w:rsidRPr="003174DE">
              <w:rPr>
                <w:rFonts w:hint="eastAsia"/>
                <w:color w:val="00B050"/>
              </w:rPr>
              <w:t>//セマフォ生成</w:t>
            </w:r>
          </w:p>
          <w:p w14:paraId="174FE68C" w14:textId="77777777" w:rsidR="001119EA" w:rsidRDefault="001119EA" w:rsidP="001119EA">
            <w:pPr>
              <w:pStyle w:val="3-"/>
            </w:pPr>
            <w:r>
              <w:tab/>
              <w:t>{</w:t>
            </w:r>
          </w:p>
          <w:p w14:paraId="6F4C52D0"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FF0000"/>
              </w:rPr>
              <w:t>key_t key = ftok("share.cpp", 'S');</w:t>
            </w:r>
            <w:r w:rsidRPr="003174DE">
              <w:rPr>
                <w:rFonts w:hint="eastAsia"/>
                <w:color w:val="00B050"/>
              </w:rPr>
              <w:t>//セマフォを一意に識別するためのキーとして、</w:t>
            </w:r>
          </w:p>
          <w:p w14:paraId="5E11F11E" w14:textId="77777777" w:rsidR="001119EA" w:rsidRPr="003174DE" w:rsidRDefault="001119EA" w:rsidP="001119EA">
            <w:pPr>
              <w:pStyle w:val="3-"/>
              <w:rPr>
                <w:color w:val="00B050"/>
              </w:rPr>
            </w:pPr>
            <w:r w:rsidRPr="003174DE">
              <w:rPr>
                <w:rFonts w:hint="eastAsia"/>
                <w:color w:val="00B050"/>
              </w:rPr>
              <w:tab/>
            </w:r>
            <w:r w:rsidRPr="003174DE">
              <w:rPr>
                <w:rFonts w:hint="eastAsia"/>
                <w:color w:val="00B050"/>
              </w:rPr>
              <w:tab/>
              <w:t xml:space="preserve">                                   //実在するファイルのユニークIDを利用</w:t>
            </w:r>
          </w:p>
          <w:p w14:paraId="715BF9F7" w14:textId="1EECA1C3" w:rsidR="001119EA" w:rsidRPr="003174DE" w:rsidRDefault="001119EA" w:rsidP="001119EA">
            <w:pPr>
              <w:pStyle w:val="3-"/>
              <w:rPr>
                <w:color w:val="00B050"/>
              </w:rPr>
            </w:pPr>
            <w:r>
              <w:tab/>
            </w:r>
            <w:r>
              <w:tab/>
            </w:r>
            <w:r w:rsidRPr="003174DE">
              <w:rPr>
                <w:color w:val="FF0000"/>
              </w:rPr>
              <w:t>s_semaphore = semget(key, 1, S_IRWXU|IPC_CREAT);</w:t>
            </w:r>
            <w:r w:rsidR="003174DE" w:rsidRPr="003174DE">
              <w:rPr>
                <w:color w:val="00B050"/>
              </w:rPr>
              <w:t>//</w:t>
            </w:r>
            <w:r w:rsidR="003174DE" w:rsidRPr="003174DE">
              <w:rPr>
                <w:rFonts w:hint="eastAsia"/>
                <w:color w:val="00B050"/>
              </w:rPr>
              <w:t>セマフォを一つ生成、全ユーザー＆グループ読み書き許可</w:t>
            </w:r>
          </w:p>
          <w:p w14:paraId="19485A0C" w14:textId="1D77BD27" w:rsidR="003174DE" w:rsidRPr="003174DE" w:rsidRDefault="003174DE" w:rsidP="003174DE">
            <w:pPr>
              <w:pStyle w:val="3-"/>
              <w:rPr>
                <w:color w:val="00B050"/>
              </w:rPr>
            </w:pPr>
            <w:r>
              <w:tab/>
            </w:r>
            <w:r>
              <w:tab/>
            </w:r>
            <w:r w:rsidRPr="003174DE">
              <w:rPr>
                <w:color w:val="FF0000"/>
              </w:rPr>
              <w:t>semctl(s_semaphore, 0, SETVAL, 0);</w:t>
            </w:r>
            <w:r w:rsidRPr="003174DE">
              <w:rPr>
                <w:color w:val="00B050"/>
              </w:rPr>
              <w:t>//</w:t>
            </w:r>
            <w:r w:rsidRPr="003174DE">
              <w:rPr>
                <w:rFonts w:hint="eastAsia"/>
                <w:color w:val="00B050"/>
              </w:rPr>
              <w:t>インデックス0番のセマフォの値を 0</w:t>
            </w:r>
            <w:r w:rsidR="00B56DBD">
              <w:rPr>
                <w:color w:val="00B050"/>
              </w:rPr>
              <w:t xml:space="preserve"> </w:t>
            </w:r>
            <w:r w:rsidRPr="003174DE">
              <w:rPr>
                <w:rFonts w:hint="eastAsia"/>
                <w:color w:val="00B050"/>
              </w:rPr>
              <w:t>にする</w:t>
            </w:r>
            <w:r w:rsidR="005F1AB8">
              <w:rPr>
                <w:rFonts w:hint="eastAsia"/>
                <w:color w:val="00B050"/>
              </w:rPr>
              <w:t>（取得できない状態）</w:t>
            </w:r>
          </w:p>
          <w:p w14:paraId="16FE64C9" w14:textId="4E3002A5" w:rsidR="003174DE" w:rsidRPr="003174DE" w:rsidRDefault="003174DE" w:rsidP="003174DE">
            <w:pPr>
              <w:pStyle w:val="3-"/>
              <w:rPr>
                <w:color w:val="00B050"/>
              </w:rPr>
            </w:pPr>
            <w:r>
              <w:tab/>
            </w:r>
            <w:r w:rsidRPr="003174DE">
              <w:rPr>
                <w:color w:val="00B050"/>
              </w:rPr>
              <w:t>//</w:t>
            </w:r>
            <w:r w:rsidRPr="003174DE">
              <w:rPr>
                <w:color w:val="00B050"/>
              </w:rPr>
              <w:tab/>
              <w:t>//</w:t>
            </w:r>
            <w:r w:rsidRPr="003174DE">
              <w:rPr>
                <w:rFonts w:hint="eastAsia"/>
                <w:color w:val="00B050"/>
              </w:rPr>
              <w:t>セマフォの初期値を設定する場合は</w:t>
            </w:r>
            <w:r>
              <w:rPr>
                <w:rFonts w:hint="eastAsia"/>
                <w:color w:val="00B050"/>
              </w:rPr>
              <w:t>、semctl</w:t>
            </w:r>
            <w:r>
              <w:rPr>
                <w:color w:val="00B050"/>
              </w:rPr>
              <w:t xml:space="preserve">() </w:t>
            </w:r>
            <w:r>
              <w:rPr>
                <w:rFonts w:hint="eastAsia"/>
                <w:color w:val="00B050"/>
              </w:rPr>
              <w:t>に SETVALと初期値を渡して呼び出す</w:t>
            </w:r>
          </w:p>
          <w:p w14:paraId="70917269" w14:textId="77777777" w:rsidR="001119EA" w:rsidRPr="003174DE" w:rsidRDefault="001119EA" w:rsidP="001119EA">
            <w:pPr>
              <w:pStyle w:val="3-"/>
              <w:rPr>
                <w:color w:val="00B050"/>
              </w:rPr>
            </w:pPr>
            <w:r>
              <w:tab/>
            </w:r>
            <w:r w:rsidRPr="003174DE">
              <w:rPr>
                <w:color w:val="00B050"/>
              </w:rPr>
              <w:t>//</w:t>
            </w:r>
            <w:r w:rsidRPr="003174DE">
              <w:rPr>
                <w:color w:val="00B050"/>
              </w:rPr>
              <w:tab/>
              <w:t>union semun arg;</w:t>
            </w:r>
          </w:p>
          <w:p w14:paraId="16DF25C0" w14:textId="306F78B9" w:rsidR="001119EA" w:rsidRPr="003174DE" w:rsidRDefault="001119EA" w:rsidP="001119EA">
            <w:pPr>
              <w:pStyle w:val="3-"/>
              <w:rPr>
                <w:color w:val="00B050"/>
              </w:rPr>
            </w:pPr>
            <w:r w:rsidRPr="003174DE">
              <w:rPr>
                <w:color w:val="00B050"/>
              </w:rPr>
              <w:tab/>
              <w:t>//</w:t>
            </w:r>
            <w:r w:rsidRPr="003174DE">
              <w:rPr>
                <w:color w:val="00B050"/>
              </w:rPr>
              <w:tab/>
              <w:t xml:space="preserve">arg.val = </w:t>
            </w:r>
            <w:r w:rsidR="005F1AB8" w:rsidRPr="005F1AB8">
              <w:rPr>
                <w:color w:val="00B050"/>
              </w:rPr>
              <w:t>COMMON_RESOURCE_NUM</w:t>
            </w:r>
            <w:r w:rsidRPr="005F1AB8">
              <w:rPr>
                <w:color w:val="00B050"/>
              </w:rPr>
              <w:t>;</w:t>
            </w:r>
            <w:r w:rsidR="003174DE" w:rsidRPr="003174DE">
              <w:rPr>
                <w:color w:val="00B050"/>
              </w:rPr>
              <w:t xml:space="preserve"> </w:t>
            </w:r>
          </w:p>
          <w:p w14:paraId="09B7F71E" w14:textId="1D072B0C" w:rsidR="001119EA" w:rsidRPr="003174DE" w:rsidRDefault="001119EA" w:rsidP="001119EA">
            <w:pPr>
              <w:pStyle w:val="3-"/>
              <w:rPr>
                <w:color w:val="00B050"/>
              </w:rPr>
            </w:pPr>
            <w:r w:rsidRPr="003174DE">
              <w:rPr>
                <w:color w:val="00B050"/>
              </w:rPr>
              <w:tab/>
              <w:t>//</w:t>
            </w:r>
            <w:r w:rsidRPr="003174DE">
              <w:rPr>
                <w:color w:val="00B050"/>
              </w:rPr>
              <w:tab/>
              <w:t>semctl(s_semaphore, 0, SETVAL, arg);</w:t>
            </w:r>
            <w:r w:rsidR="003174DE" w:rsidRPr="003174DE">
              <w:rPr>
                <w:color w:val="00B050"/>
              </w:rPr>
              <w:t xml:space="preserve"> //</w:t>
            </w:r>
            <w:r w:rsidR="003174DE" w:rsidRPr="003174DE">
              <w:rPr>
                <w:rFonts w:hint="eastAsia"/>
                <w:color w:val="00B050"/>
              </w:rPr>
              <w:t>インデックス0番のセマフォの値を</w:t>
            </w:r>
            <w:r w:rsidR="003174DE" w:rsidRPr="005F1AB8">
              <w:rPr>
                <w:rFonts w:hint="eastAsia"/>
                <w:color w:val="00B050"/>
              </w:rPr>
              <w:t xml:space="preserve"> </w:t>
            </w:r>
            <w:r w:rsidR="005F1AB8" w:rsidRPr="005F1AB8">
              <w:rPr>
                <w:color w:val="00B050"/>
              </w:rPr>
              <w:t>COMMON_RESOURCE_NUM</w:t>
            </w:r>
            <w:r w:rsidR="005F1AB8">
              <w:rPr>
                <w:rFonts w:hint="eastAsia"/>
                <w:color w:val="00B050"/>
              </w:rPr>
              <w:t xml:space="preserve"> </w:t>
            </w:r>
            <w:r w:rsidR="003174DE" w:rsidRPr="003174DE">
              <w:rPr>
                <w:rFonts w:hint="eastAsia"/>
                <w:color w:val="00B050"/>
              </w:rPr>
              <w:t>にする</w:t>
            </w:r>
          </w:p>
          <w:p w14:paraId="39BD6B9C" w14:textId="77777777" w:rsidR="001119EA" w:rsidRDefault="001119EA" w:rsidP="001119EA">
            <w:pPr>
              <w:pStyle w:val="3-"/>
            </w:pPr>
            <w:r>
              <w:tab/>
              <w:t>}</w:t>
            </w:r>
          </w:p>
          <w:p w14:paraId="354B18B4" w14:textId="77777777" w:rsidR="001119EA" w:rsidRDefault="001119EA" w:rsidP="001119EA">
            <w:pPr>
              <w:pStyle w:val="3-"/>
            </w:pPr>
            <w:r>
              <w:tab/>
            </w:r>
          </w:p>
          <w:p w14:paraId="1CFF8503" w14:textId="77777777" w:rsidR="001119EA" w:rsidRPr="005F1AB8" w:rsidRDefault="001119EA" w:rsidP="001119EA">
            <w:pPr>
              <w:pStyle w:val="3-"/>
              <w:rPr>
                <w:color w:val="00B050"/>
              </w:rPr>
            </w:pPr>
            <w:r>
              <w:rPr>
                <w:rFonts w:hint="eastAsia"/>
              </w:rPr>
              <w:tab/>
            </w:r>
            <w:r w:rsidRPr="005F1AB8">
              <w:rPr>
                <w:rFonts w:hint="eastAsia"/>
                <w:color w:val="00B050"/>
              </w:rPr>
              <w:t>//スレッド作成</w:t>
            </w:r>
          </w:p>
          <w:p w14:paraId="119E92D8" w14:textId="77777777" w:rsidR="001119EA" w:rsidRDefault="001119EA" w:rsidP="001119EA">
            <w:pPr>
              <w:pStyle w:val="3-"/>
            </w:pPr>
            <w:r>
              <w:tab/>
              <w:t>static const int THREAD_NUM = 4;</w:t>
            </w:r>
          </w:p>
          <w:p w14:paraId="0B741847" w14:textId="77777777" w:rsidR="001119EA" w:rsidRDefault="001119EA" w:rsidP="001119EA">
            <w:pPr>
              <w:pStyle w:val="3-"/>
            </w:pPr>
            <w:r>
              <w:tab/>
              <w:t>pthread_t pth[THREAD_NUM];</w:t>
            </w:r>
          </w:p>
          <w:p w14:paraId="7FD40AEB" w14:textId="77777777" w:rsidR="001119EA" w:rsidRDefault="001119EA" w:rsidP="001119EA">
            <w:pPr>
              <w:pStyle w:val="3-"/>
            </w:pPr>
            <w:r>
              <w:tab/>
              <w:t>{</w:t>
            </w:r>
          </w:p>
          <w:p w14:paraId="04B3E33E" w14:textId="77777777" w:rsidR="001119EA" w:rsidRDefault="001119EA" w:rsidP="001119EA">
            <w:pPr>
              <w:pStyle w:val="3-"/>
            </w:pPr>
            <w:r>
              <w:tab/>
            </w:r>
            <w:r>
              <w:tab/>
              <w:t>pthread_attr_t attr;</w:t>
            </w:r>
          </w:p>
          <w:p w14:paraId="04217D65" w14:textId="77777777" w:rsidR="001119EA" w:rsidRDefault="001119EA" w:rsidP="001119EA">
            <w:pPr>
              <w:pStyle w:val="3-"/>
            </w:pPr>
            <w:r>
              <w:tab/>
            </w:r>
            <w:r>
              <w:tab/>
              <w:t>pthread_attr_init(&amp;attr);</w:t>
            </w:r>
          </w:p>
          <w:p w14:paraId="13D44431" w14:textId="77777777" w:rsidR="001119EA" w:rsidRDefault="001119EA" w:rsidP="001119EA">
            <w:pPr>
              <w:pStyle w:val="3-"/>
            </w:pPr>
            <w:r>
              <w:rPr>
                <w:rFonts w:hint="eastAsia"/>
              </w:rPr>
              <w:tab/>
            </w:r>
            <w:r>
              <w:rPr>
                <w:rFonts w:hint="eastAsia"/>
              </w:rPr>
              <w:tab/>
              <w:t>pthread_attr_setstacksize(&amp;attr, 1024);</w:t>
            </w:r>
            <w:r w:rsidRPr="005F1AB8">
              <w:rPr>
                <w:rFonts w:hint="eastAsia"/>
                <w:color w:val="00B050"/>
              </w:rPr>
              <w:t>//スタックサイズ指定</w:t>
            </w:r>
          </w:p>
          <w:p w14:paraId="5148BDA1" w14:textId="77777777" w:rsidR="001119EA" w:rsidRDefault="001119EA" w:rsidP="001119EA">
            <w:pPr>
              <w:pStyle w:val="3-"/>
            </w:pPr>
            <w:r>
              <w:rPr>
                <w:rFonts w:hint="eastAsia"/>
              </w:rPr>
              <w:tab/>
            </w:r>
            <w:r>
              <w:rPr>
                <w:rFonts w:hint="eastAsia"/>
              </w:rPr>
              <w:tab/>
              <w:t>pthread_create(&amp;pth[0], &amp;attr, threadFunc, (void*)"太郎");</w:t>
            </w:r>
          </w:p>
          <w:p w14:paraId="6E9F9B4F" w14:textId="77777777" w:rsidR="001119EA" w:rsidRDefault="001119EA" w:rsidP="001119EA">
            <w:pPr>
              <w:pStyle w:val="3-"/>
            </w:pPr>
            <w:r>
              <w:rPr>
                <w:rFonts w:hint="eastAsia"/>
              </w:rPr>
              <w:tab/>
            </w:r>
            <w:r>
              <w:rPr>
                <w:rFonts w:hint="eastAsia"/>
              </w:rPr>
              <w:tab/>
              <w:t>pthread_create(&amp;pth[1], &amp;attr, threadFunc, (void*)"次郎");</w:t>
            </w:r>
          </w:p>
          <w:p w14:paraId="7C160D06" w14:textId="77777777" w:rsidR="001119EA" w:rsidRDefault="001119EA" w:rsidP="001119EA">
            <w:pPr>
              <w:pStyle w:val="3-"/>
            </w:pPr>
            <w:r>
              <w:rPr>
                <w:rFonts w:hint="eastAsia"/>
              </w:rPr>
              <w:tab/>
            </w:r>
            <w:r>
              <w:rPr>
                <w:rFonts w:hint="eastAsia"/>
              </w:rPr>
              <w:tab/>
              <w:t>pthread_create(&amp;pth[2], &amp;attr, threadFunc, (void*)"三郎");</w:t>
            </w:r>
          </w:p>
          <w:p w14:paraId="74FE8B99" w14:textId="77777777" w:rsidR="001119EA" w:rsidRDefault="001119EA" w:rsidP="001119EA">
            <w:pPr>
              <w:pStyle w:val="3-"/>
            </w:pPr>
            <w:r>
              <w:rPr>
                <w:rFonts w:hint="eastAsia"/>
              </w:rPr>
              <w:tab/>
            </w:r>
            <w:r>
              <w:rPr>
                <w:rFonts w:hint="eastAsia"/>
              </w:rPr>
              <w:tab/>
              <w:t>pthread_create(&amp;pth[3], &amp;attr, threadFunc, (void*)"四朗");</w:t>
            </w:r>
          </w:p>
          <w:p w14:paraId="643E667D" w14:textId="77777777" w:rsidR="001119EA" w:rsidRDefault="001119EA" w:rsidP="001119EA">
            <w:pPr>
              <w:pStyle w:val="3-"/>
            </w:pPr>
            <w:r>
              <w:tab/>
              <w:t>}</w:t>
            </w:r>
          </w:p>
          <w:p w14:paraId="48EEB7A1" w14:textId="77777777" w:rsidR="001119EA" w:rsidRDefault="001119EA" w:rsidP="001119EA">
            <w:pPr>
              <w:pStyle w:val="3-"/>
            </w:pPr>
          </w:p>
          <w:p w14:paraId="09077CC0" w14:textId="77777777" w:rsidR="001119EA" w:rsidRPr="005F1AB8" w:rsidRDefault="001119EA" w:rsidP="001119EA">
            <w:pPr>
              <w:pStyle w:val="3-"/>
              <w:rPr>
                <w:color w:val="00B050"/>
              </w:rPr>
            </w:pPr>
            <w:r>
              <w:rPr>
                <w:rFonts w:hint="eastAsia"/>
              </w:rPr>
              <w:tab/>
            </w:r>
            <w:r w:rsidRPr="005F1AB8">
              <w:rPr>
                <w:rFonts w:hint="eastAsia"/>
                <w:color w:val="00B050"/>
              </w:rPr>
              <w:t>//若干スリープ</w:t>
            </w:r>
          </w:p>
          <w:p w14:paraId="7F497C61" w14:textId="77777777" w:rsidR="001119EA" w:rsidRDefault="001119EA" w:rsidP="001119EA">
            <w:pPr>
              <w:pStyle w:val="3-"/>
            </w:pPr>
            <w:r>
              <w:tab/>
              <w:t>usleep(10 * 1000);</w:t>
            </w:r>
          </w:p>
          <w:p w14:paraId="4135A301" w14:textId="77777777" w:rsidR="001119EA" w:rsidRDefault="001119EA" w:rsidP="001119EA">
            <w:pPr>
              <w:pStyle w:val="3-"/>
            </w:pPr>
          </w:p>
          <w:p w14:paraId="41BB2A51" w14:textId="77777777" w:rsidR="001119EA" w:rsidRDefault="001119EA" w:rsidP="001119EA">
            <w:pPr>
              <w:pStyle w:val="3-"/>
            </w:pPr>
            <w:r>
              <w:rPr>
                <w:rFonts w:hint="eastAsia"/>
              </w:rPr>
              <w:tab/>
            </w:r>
            <w:r w:rsidRPr="005F1AB8">
              <w:rPr>
                <w:rFonts w:hint="eastAsia"/>
                <w:color w:val="00B050"/>
              </w:rPr>
              <w:t>//共有リソース初期化</w:t>
            </w:r>
          </w:p>
          <w:p w14:paraId="44532DCE" w14:textId="77777777" w:rsidR="001119EA" w:rsidRDefault="001119EA" w:rsidP="001119EA">
            <w:pPr>
              <w:pStyle w:val="3-"/>
            </w:pPr>
            <w:r>
              <w:tab/>
              <w:t>for (int i = 0; i &lt; COMMON_RESOURCE_NUM; ++i)</w:t>
            </w:r>
          </w:p>
          <w:p w14:paraId="46112382" w14:textId="77777777" w:rsidR="001119EA" w:rsidRDefault="001119EA" w:rsidP="001119EA">
            <w:pPr>
              <w:pStyle w:val="3-"/>
            </w:pPr>
            <w:r>
              <w:tab/>
              <w:t>{</w:t>
            </w:r>
          </w:p>
          <w:p w14:paraId="1A8C0CBE" w14:textId="77777777" w:rsidR="001119EA" w:rsidRDefault="001119EA" w:rsidP="001119EA">
            <w:pPr>
              <w:pStyle w:val="3-"/>
            </w:pPr>
            <w:r>
              <w:tab/>
            </w:r>
            <w:r>
              <w:tab/>
              <w:t>s_commonResource[i] = 1000 * (i + 1);</w:t>
            </w:r>
          </w:p>
          <w:p w14:paraId="09D198B0" w14:textId="77777777" w:rsidR="001119EA" w:rsidRDefault="001119EA" w:rsidP="001119EA">
            <w:pPr>
              <w:pStyle w:val="3-"/>
            </w:pPr>
            <w:r>
              <w:tab/>
              <w:t>}</w:t>
            </w:r>
          </w:p>
          <w:p w14:paraId="48DB4C3D" w14:textId="77777777" w:rsidR="001119EA" w:rsidRDefault="001119EA" w:rsidP="001119EA">
            <w:pPr>
              <w:pStyle w:val="3-"/>
            </w:pPr>
          </w:p>
          <w:p w14:paraId="200891C2" w14:textId="77777777" w:rsidR="001119EA" w:rsidRDefault="001119EA" w:rsidP="001119EA">
            <w:pPr>
              <w:pStyle w:val="3-"/>
            </w:pPr>
            <w:r>
              <w:rPr>
                <w:rFonts w:hint="eastAsia"/>
              </w:rPr>
              <w:tab/>
            </w:r>
            <w:r w:rsidRPr="005F1AB8">
              <w:rPr>
                <w:rFonts w:hint="eastAsia"/>
                <w:color w:val="00B050"/>
              </w:rPr>
              <w:t>//若干スリープ</w:t>
            </w:r>
          </w:p>
          <w:p w14:paraId="03CC91E7" w14:textId="77777777" w:rsidR="001119EA" w:rsidRDefault="001119EA" w:rsidP="001119EA">
            <w:pPr>
              <w:pStyle w:val="3-"/>
            </w:pPr>
            <w:r>
              <w:tab/>
              <w:t>usleep(10 * 1000);</w:t>
            </w:r>
          </w:p>
          <w:p w14:paraId="5A05F6E6" w14:textId="77777777" w:rsidR="001119EA" w:rsidRDefault="001119EA" w:rsidP="001119EA">
            <w:pPr>
              <w:pStyle w:val="3-"/>
            </w:pPr>
          </w:p>
          <w:p w14:paraId="31DDC74C" w14:textId="77777777" w:rsidR="001119EA" w:rsidRDefault="001119EA" w:rsidP="001119EA">
            <w:pPr>
              <w:pStyle w:val="3-"/>
            </w:pPr>
            <w:r>
              <w:rPr>
                <w:rFonts w:hint="eastAsia"/>
              </w:rPr>
              <w:tab/>
            </w:r>
            <w:r w:rsidRPr="005F1AB8">
              <w:rPr>
                <w:rFonts w:hint="eastAsia"/>
                <w:color w:val="00B050"/>
              </w:rPr>
              <w:t>//共有リソースの使用を許可（全セマフォ解放）</w:t>
            </w:r>
          </w:p>
          <w:p w14:paraId="24337E1C" w14:textId="77777777" w:rsidR="001119EA" w:rsidRDefault="001119EA" w:rsidP="001119EA">
            <w:pPr>
              <w:pStyle w:val="3-"/>
            </w:pPr>
            <w:r>
              <w:tab/>
              <w:t>{</w:t>
            </w:r>
          </w:p>
          <w:p w14:paraId="6679C74B" w14:textId="77777777" w:rsidR="001119EA" w:rsidRDefault="001119EA" w:rsidP="001119EA">
            <w:pPr>
              <w:pStyle w:val="3-"/>
            </w:pPr>
            <w:r>
              <w:tab/>
            </w:r>
            <w:r>
              <w:tab/>
              <w:t>for (int i = 0; i &lt; COMMON_RESOURCE_NUM; ++i)</w:t>
            </w:r>
          </w:p>
          <w:p w14:paraId="68DF8141" w14:textId="77777777" w:rsidR="001119EA" w:rsidRDefault="001119EA" w:rsidP="001119EA">
            <w:pPr>
              <w:pStyle w:val="3-"/>
            </w:pPr>
            <w:r>
              <w:lastRenderedPageBreak/>
              <w:tab/>
            </w:r>
            <w:r>
              <w:tab/>
              <w:t>{</w:t>
            </w:r>
          </w:p>
          <w:p w14:paraId="65CDB804" w14:textId="41E9A084" w:rsidR="00B64270" w:rsidRPr="00B64270" w:rsidRDefault="00B64270" w:rsidP="00B64270">
            <w:pPr>
              <w:pStyle w:val="3-"/>
              <w:rPr>
                <w:color w:val="00B050"/>
              </w:rPr>
            </w:pPr>
            <w:r>
              <w:rPr>
                <w:rFonts w:hint="eastAsia"/>
              </w:rPr>
              <w:tab/>
            </w:r>
            <w:r>
              <w:rPr>
                <w:rFonts w:hint="eastAsia"/>
              </w:rPr>
              <w:tab/>
            </w:r>
            <w:r>
              <w:rPr>
                <w:rFonts w:hint="eastAsia"/>
              </w:rPr>
              <w:tab/>
            </w:r>
            <w:r w:rsidRPr="00B64270">
              <w:rPr>
                <w:rFonts w:hint="eastAsia"/>
                <w:color w:val="FF0000"/>
              </w:rPr>
              <w:t xml:space="preserve">struct sembuf sb[1] = {{0, 1, </w:t>
            </w:r>
            <w:r w:rsidR="0017178B">
              <w:rPr>
                <w:color w:val="FF0000"/>
              </w:rPr>
              <w:t>0</w:t>
            </w:r>
            <w:r w:rsidRPr="00B64270">
              <w:rPr>
                <w:rFonts w:hint="eastAsia"/>
                <w:color w:val="FF0000"/>
              </w:rPr>
              <w:t>}};</w:t>
            </w:r>
            <w:r w:rsidRPr="00B64270">
              <w:rPr>
                <w:rFonts w:hint="eastAsia"/>
                <w:color w:val="00B050"/>
              </w:rPr>
              <w:t>//インデックス0番のセマフォのカウンタを +1 する</w:t>
            </w:r>
          </w:p>
          <w:p w14:paraId="08BD27A4" w14:textId="016B37CC" w:rsidR="00B64270" w:rsidRPr="00B64270" w:rsidRDefault="00B64270" w:rsidP="00B64270">
            <w:pPr>
              <w:pStyle w:val="3-"/>
              <w:rPr>
                <w:color w:val="00B050"/>
              </w:rPr>
            </w:pPr>
            <w:r w:rsidRPr="00B64270">
              <w:rPr>
                <w:rFonts w:hint="eastAsia"/>
                <w:color w:val="00B050"/>
              </w:rPr>
              <w:tab/>
            </w:r>
            <w:r w:rsidRPr="00B64270">
              <w:rPr>
                <w:rFonts w:hint="eastAsia"/>
                <w:color w:val="00B050"/>
              </w:rPr>
              <w:tab/>
            </w:r>
            <w:r w:rsidRPr="00B64270">
              <w:rPr>
                <w:rFonts w:hint="eastAsia"/>
                <w:color w:val="00B050"/>
              </w:rPr>
              <w:tab/>
            </w:r>
            <w:r w:rsidRPr="00B64270">
              <w:rPr>
                <w:rFonts w:hint="eastAsia"/>
                <w:color w:val="FF0000"/>
              </w:rPr>
              <w:t xml:space="preserve">semop(s_semaphore, sb, 1);        </w:t>
            </w:r>
            <w:r w:rsidRPr="00B64270">
              <w:rPr>
                <w:rFonts w:hint="eastAsia"/>
                <w:color w:val="00B050"/>
              </w:rPr>
              <w:t>//セマフォ操作データ sembuf の要素数は一つ</w:t>
            </w:r>
          </w:p>
          <w:p w14:paraId="234FAA62" w14:textId="5BA67965" w:rsidR="001119EA" w:rsidRDefault="001119EA" w:rsidP="00B64270">
            <w:pPr>
              <w:pStyle w:val="3-"/>
            </w:pPr>
            <w:r>
              <w:tab/>
            </w:r>
            <w:r>
              <w:tab/>
              <w:t>}</w:t>
            </w:r>
          </w:p>
          <w:p w14:paraId="42483629" w14:textId="77777777" w:rsidR="001119EA" w:rsidRDefault="001119EA" w:rsidP="001119EA">
            <w:pPr>
              <w:pStyle w:val="3-"/>
            </w:pPr>
            <w:r>
              <w:tab/>
            </w:r>
            <w:r>
              <w:tab/>
              <w:t>printf("Common-resources have been prepared. (num=%d)\n", COMMON_RESOURCE_NUM);</w:t>
            </w:r>
          </w:p>
          <w:p w14:paraId="6752A473" w14:textId="77777777" w:rsidR="001119EA" w:rsidRDefault="001119EA" w:rsidP="001119EA">
            <w:pPr>
              <w:pStyle w:val="3-"/>
            </w:pPr>
            <w:r>
              <w:tab/>
            </w:r>
            <w:r>
              <w:tab/>
              <w:t>fflush(stdout);</w:t>
            </w:r>
          </w:p>
          <w:p w14:paraId="687BBCA5" w14:textId="77777777" w:rsidR="001119EA" w:rsidRDefault="001119EA" w:rsidP="001119EA">
            <w:pPr>
              <w:pStyle w:val="3-"/>
            </w:pPr>
            <w:r>
              <w:tab/>
              <w:t>}</w:t>
            </w:r>
          </w:p>
          <w:p w14:paraId="6E010338" w14:textId="77777777" w:rsidR="001119EA" w:rsidRDefault="001119EA" w:rsidP="001119EA">
            <w:pPr>
              <w:pStyle w:val="3-"/>
            </w:pPr>
            <w:r>
              <w:tab/>
            </w:r>
          </w:p>
          <w:p w14:paraId="37E57028" w14:textId="77777777" w:rsidR="001119EA" w:rsidRDefault="001119EA" w:rsidP="001119EA">
            <w:pPr>
              <w:pStyle w:val="3-"/>
            </w:pPr>
            <w:r>
              <w:rPr>
                <w:rFonts w:hint="eastAsia"/>
              </w:rPr>
              <w:tab/>
            </w:r>
            <w:r w:rsidRPr="00B64270">
              <w:rPr>
                <w:rFonts w:hint="eastAsia"/>
                <w:color w:val="00B050"/>
              </w:rPr>
              <w:t>//スレッド終了待ち</w:t>
            </w:r>
          </w:p>
          <w:p w14:paraId="780C8F43" w14:textId="77777777" w:rsidR="001119EA" w:rsidRDefault="001119EA" w:rsidP="001119EA">
            <w:pPr>
              <w:pStyle w:val="3-"/>
            </w:pPr>
            <w:r>
              <w:tab/>
              <w:t>for (int i = 0; i &lt; THREAD_NUM; ++i)</w:t>
            </w:r>
          </w:p>
          <w:p w14:paraId="14E0EA4A" w14:textId="77777777" w:rsidR="001119EA" w:rsidRDefault="001119EA" w:rsidP="001119EA">
            <w:pPr>
              <w:pStyle w:val="3-"/>
            </w:pPr>
            <w:r>
              <w:tab/>
              <w:t>{</w:t>
            </w:r>
          </w:p>
          <w:p w14:paraId="1388D08F" w14:textId="77777777" w:rsidR="001119EA" w:rsidRDefault="001119EA" w:rsidP="001119EA">
            <w:pPr>
              <w:pStyle w:val="3-"/>
            </w:pPr>
            <w:r>
              <w:tab/>
            </w:r>
            <w:r>
              <w:tab/>
              <w:t>pthread_join(pth[i], NULL);</w:t>
            </w:r>
          </w:p>
          <w:p w14:paraId="02B5AFDB" w14:textId="77777777" w:rsidR="001119EA" w:rsidRDefault="001119EA" w:rsidP="001119EA">
            <w:pPr>
              <w:pStyle w:val="3-"/>
            </w:pPr>
            <w:r>
              <w:tab/>
              <w:t>}</w:t>
            </w:r>
          </w:p>
          <w:p w14:paraId="0F2816FD" w14:textId="77777777" w:rsidR="001119EA" w:rsidRDefault="001119EA" w:rsidP="001119EA">
            <w:pPr>
              <w:pStyle w:val="3-"/>
            </w:pPr>
            <w:r>
              <w:tab/>
            </w:r>
          </w:p>
          <w:p w14:paraId="1006A4C2" w14:textId="77777777" w:rsidR="001119EA" w:rsidRDefault="001119EA" w:rsidP="001119EA">
            <w:pPr>
              <w:pStyle w:val="3-"/>
            </w:pPr>
            <w:r>
              <w:rPr>
                <w:rFonts w:hint="eastAsia"/>
              </w:rPr>
              <w:tab/>
            </w:r>
            <w:r w:rsidRPr="00B64270">
              <w:rPr>
                <w:rFonts w:hint="eastAsia"/>
                <w:color w:val="00B050"/>
              </w:rPr>
              <w:t>//セマフォの取得と解放を大量に実行して時間を計測</w:t>
            </w:r>
          </w:p>
          <w:p w14:paraId="69EB5D79" w14:textId="77777777" w:rsidR="001119EA" w:rsidRDefault="001119EA" w:rsidP="001119EA">
            <w:pPr>
              <w:pStyle w:val="3-"/>
            </w:pPr>
            <w:r>
              <w:tab/>
              <w:t>{</w:t>
            </w:r>
          </w:p>
          <w:p w14:paraId="056DD13D" w14:textId="77777777" w:rsidR="001119EA" w:rsidRDefault="001119EA" w:rsidP="001119EA">
            <w:pPr>
              <w:pStyle w:val="3-"/>
            </w:pPr>
            <w:r>
              <w:tab/>
            </w:r>
            <w:r>
              <w:tab/>
              <w:t>struct timeval begin;</w:t>
            </w:r>
          </w:p>
          <w:p w14:paraId="6100C250" w14:textId="77777777" w:rsidR="001119EA" w:rsidRDefault="001119EA" w:rsidP="001119EA">
            <w:pPr>
              <w:pStyle w:val="3-"/>
            </w:pPr>
            <w:r>
              <w:tab/>
            </w:r>
            <w:r>
              <w:tab/>
              <w:t>gettimeofday(&amp;begin, NULL);</w:t>
            </w:r>
          </w:p>
          <w:p w14:paraId="752B56E5" w14:textId="77777777" w:rsidR="001119EA" w:rsidRDefault="001119EA" w:rsidP="001119EA">
            <w:pPr>
              <w:pStyle w:val="3-"/>
            </w:pPr>
            <w:r>
              <w:tab/>
            </w:r>
            <w:r>
              <w:tab/>
              <w:t>static const int TEST_TIMES = 10000000;</w:t>
            </w:r>
          </w:p>
          <w:p w14:paraId="1AB1753F" w14:textId="77777777" w:rsidR="001119EA" w:rsidRDefault="001119EA" w:rsidP="001119EA">
            <w:pPr>
              <w:pStyle w:val="3-"/>
            </w:pPr>
            <w:r>
              <w:tab/>
            </w:r>
            <w:r>
              <w:tab/>
              <w:t>for (int i = 0; i &lt; TEST_TIMES; ++i)</w:t>
            </w:r>
          </w:p>
          <w:p w14:paraId="24EBB4A6" w14:textId="77777777" w:rsidR="001119EA" w:rsidRDefault="001119EA" w:rsidP="001119EA">
            <w:pPr>
              <w:pStyle w:val="3-"/>
            </w:pPr>
            <w:r>
              <w:tab/>
            </w:r>
            <w:r>
              <w:tab/>
              <w:t>{</w:t>
            </w:r>
          </w:p>
          <w:p w14:paraId="017E1814" w14:textId="77777777" w:rsidR="001119EA" w:rsidRDefault="001119EA" w:rsidP="001119EA">
            <w:pPr>
              <w:pStyle w:val="3-"/>
            </w:pPr>
            <w:r>
              <w:tab/>
            </w:r>
            <w:r>
              <w:tab/>
            </w:r>
            <w:r>
              <w:tab/>
              <w:t>{</w:t>
            </w:r>
          </w:p>
          <w:p w14:paraId="5D6E6D96" w14:textId="77777777" w:rsidR="001119EA" w:rsidRPr="00B64270" w:rsidRDefault="001119EA" w:rsidP="001119EA">
            <w:pPr>
              <w:pStyle w:val="3-"/>
              <w:rPr>
                <w:color w:val="FF0000"/>
              </w:rPr>
            </w:pPr>
            <w:r>
              <w:tab/>
            </w:r>
            <w:r>
              <w:tab/>
            </w:r>
            <w:r>
              <w:tab/>
            </w:r>
            <w:r>
              <w:tab/>
            </w:r>
            <w:r w:rsidRPr="00B64270">
              <w:rPr>
                <w:color w:val="FF0000"/>
              </w:rPr>
              <w:t>struct sembuf sb = {0, -1, 0};</w:t>
            </w:r>
          </w:p>
          <w:p w14:paraId="706F07C8" w14:textId="77777777" w:rsidR="001119EA" w:rsidRPr="00B64270" w:rsidRDefault="001119EA" w:rsidP="001119EA">
            <w:pPr>
              <w:pStyle w:val="3-"/>
              <w:rPr>
                <w:color w:val="FF0000"/>
              </w:rPr>
            </w:pPr>
            <w:r w:rsidRPr="00B64270">
              <w:rPr>
                <w:color w:val="FF0000"/>
              </w:rPr>
              <w:tab/>
            </w:r>
            <w:r w:rsidRPr="00B64270">
              <w:rPr>
                <w:color w:val="FF0000"/>
              </w:rPr>
              <w:tab/>
            </w:r>
            <w:r w:rsidRPr="00B64270">
              <w:rPr>
                <w:color w:val="FF0000"/>
              </w:rPr>
              <w:tab/>
            </w:r>
            <w:r w:rsidRPr="00B64270">
              <w:rPr>
                <w:color w:val="FF0000"/>
              </w:rPr>
              <w:tab/>
              <w:t>semop(s_semaphore, &amp;sb, 1);</w:t>
            </w:r>
          </w:p>
          <w:p w14:paraId="6E8A655C" w14:textId="77777777" w:rsidR="001119EA" w:rsidRDefault="001119EA" w:rsidP="001119EA">
            <w:pPr>
              <w:pStyle w:val="3-"/>
            </w:pPr>
            <w:r>
              <w:tab/>
            </w:r>
            <w:r>
              <w:tab/>
            </w:r>
            <w:r>
              <w:tab/>
              <w:t>}</w:t>
            </w:r>
          </w:p>
          <w:p w14:paraId="4E5F753B" w14:textId="77777777" w:rsidR="001119EA" w:rsidRDefault="001119EA" w:rsidP="001119EA">
            <w:pPr>
              <w:pStyle w:val="3-"/>
            </w:pPr>
            <w:r>
              <w:tab/>
            </w:r>
            <w:r>
              <w:tab/>
            </w:r>
            <w:r>
              <w:tab/>
              <w:t>{</w:t>
            </w:r>
          </w:p>
          <w:p w14:paraId="3F21272F" w14:textId="77777777" w:rsidR="001119EA" w:rsidRPr="00B64270" w:rsidRDefault="001119EA" w:rsidP="001119EA">
            <w:pPr>
              <w:pStyle w:val="3-"/>
              <w:rPr>
                <w:color w:val="FF0000"/>
              </w:rPr>
            </w:pPr>
            <w:r>
              <w:tab/>
            </w:r>
            <w:r>
              <w:tab/>
            </w:r>
            <w:r>
              <w:tab/>
            </w:r>
            <w:r>
              <w:tab/>
            </w:r>
            <w:r w:rsidRPr="00B64270">
              <w:rPr>
                <w:color w:val="FF0000"/>
              </w:rPr>
              <w:t>struct sembuf sb = {0, 1, 0};</w:t>
            </w:r>
          </w:p>
          <w:p w14:paraId="75E90C3D" w14:textId="77777777" w:rsidR="001119EA" w:rsidRPr="00B64270" w:rsidRDefault="001119EA" w:rsidP="001119EA">
            <w:pPr>
              <w:pStyle w:val="3-"/>
              <w:rPr>
                <w:color w:val="FF0000"/>
              </w:rPr>
            </w:pPr>
            <w:r w:rsidRPr="00B64270">
              <w:rPr>
                <w:color w:val="FF0000"/>
              </w:rPr>
              <w:tab/>
            </w:r>
            <w:r w:rsidRPr="00B64270">
              <w:rPr>
                <w:color w:val="FF0000"/>
              </w:rPr>
              <w:tab/>
            </w:r>
            <w:r w:rsidRPr="00B64270">
              <w:rPr>
                <w:color w:val="FF0000"/>
              </w:rPr>
              <w:tab/>
            </w:r>
            <w:r w:rsidRPr="00B64270">
              <w:rPr>
                <w:color w:val="FF0000"/>
              </w:rPr>
              <w:tab/>
              <w:t>semop(s_semaphore, &amp;sb, 1);</w:t>
            </w:r>
          </w:p>
          <w:p w14:paraId="08877C05" w14:textId="77777777" w:rsidR="001119EA" w:rsidRDefault="001119EA" w:rsidP="001119EA">
            <w:pPr>
              <w:pStyle w:val="3-"/>
            </w:pPr>
            <w:r>
              <w:tab/>
            </w:r>
            <w:r>
              <w:tab/>
            </w:r>
            <w:r>
              <w:tab/>
              <w:t>}</w:t>
            </w:r>
          </w:p>
          <w:p w14:paraId="50AD8908" w14:textId="77777777" w:rsidR="001119EA" w:rsidRDefault="001119EA" w:rsidP="001119EA">
            <w:pPr>
              <w:pStyle w:val="3-"/>
            </w:pPr>
            <w:r>
              <w:tab/>
            </w:r>
            <w:r>
              <w:tab/>
              <w:t>}</w:t>
            </w:r>
          </w:p>
          <w:p w14:paraId="2C6EE11B" w14:textId="77777777" w:rsidR="001119EA" w:rsidRDefault="001119EA" w:rsidP="001119EA">
            <w:pPr>
              <w:pStyle w:val="3-"/>
            </w:pPr>
            <w:r>
              <w:tab/>
            </w:r>
            <w:r>
              <w:tab/>
              <w:t>struct timeval end;</w:t>
            </w:r>
          </w:p>
          <w:p w14:paraId="34BEA38C" w14:textId="77777777" w:rsidR="001119EA" w:rsidRDefault="001119EA" w:rsidP="001119EA">
            <w:pPr>
              <w:pStyle w:val="3-"/>
            </w:pPr>
            <w:r>
              <w:tab/>
            </w:r>
            <w:r>
              <w:tab/>
              <w:t>gettimeofday(&amp;end, NULL);</w:t>
            </w:r>
          </w:p>
          <w:p w14:paraId="10950A6E" w14:textId="77777777" w:rsidR="001119EA" w:rsidRDefault="001119EA" w:rsidP="001119EA">
            <w:pPr>
              <w:pStyle w:val="3-"/>
            </w:pPr>
            <w:r>
              <w:tab/>
            </w:r>
            <w:r>
              <w:tab/>
              <w:t>struct timeval duration;</w:t>
            </w:r>
          </w:p>
          <w:p w14:paraId="40BDC5E6" w14:textId="77777777" w:rsidR="001119EA" w:rsidRDefault="001119EA" w:rsidP="001119EA">
            <w:pPr>
              <w:pStyle w:val="3-"/>
            </w:pPr>
            <w:r>
              <w:tab/>
            </w:r>
            <w:r>
              <w:tab/>
              <w:t>if( end.tv_usec &gt;= begin.tv_usec)</w:t>
            </w:r>
          </w:p>
          <w:p w14:paraId="4B5DDB46" w14:textId="77777777" w:rsidR="001119EA" w:rsidRDefault="001119EA" w:rsidP="001119EA">
            <w:pPr>
              <w:pStyle w:val="3-"/>
            </w:pPr>
            <w:r>
              <w:tab/>
            </w:r>
            <w:r>
              <w:tab/>
              <w:t>{</w:t>
            </w:r>
          </w:p>
          <w:p w14:paraId="6AB1FAA6" w14:textId="77777777" w:rsidR="001119EA" w:rsidRDefault="001119EA" w:rsidP="001119EA">
            <w:pPr>
              <w:pStyle w:val="3-"/>
            </w:pPr>
            <w:r>
              <w:tab/>
            </w:r>
            <w:r>
              <w:tab/>
            </w:r>
            <w:r>
              <w:tab/>
              <w:t>duration.tv_sec = end.tv_sec - begin.tv_sec;</w:t>
            </w:r>
          </w:p>
          <w:p w14:paraId="48E99390" w14:textId="77777777" w:rsidR="001119EA" w:rsidRDefault="001119EA" w:rsidP="001119EA">
            <w:pPr>
              <w:pStyle w:val="3-"/>
            </w:pPr>
            <w:r>
              <w:tab/>
            </w:r>
            <w:r>
              <w:tab/>
            </w:r>
            <w:r>
              <w:tab/>
              <w:t>duration.tv_usec = end.tv_usec - begin.tv_usec;</w:t>
            </w:r>
          </w:p>
          <w:p w14:paraId="43CECC4F" w14:textId="77777777" w:rsidR="001119EA" w:rsidRDefault="001119EA" w:rsidP="001119EA">
            <w:pPr>
              <w:pStyle w:val="3-"/>
            </w:pPr>
            <w:r>
              <w:tab/>
            </w:r>
            <w:r>
              <w:tab/>
              <w:t>}</w:t>
            </w:r>
          </w:p>
          <w:p w14:paraId="6F80DA19" w14:textId="77777777" w:rsidR="001119EA" w:rsidRDefault="001119EA" w:rsidP="001119EA">
            <w:pPr>
              <w:pStyle w:val="3-"/>
            </w:pPr>
            <w:r>
              <w:tab/>
            </w:r>
            <w:r>
              <w:tab/>
              <w:t>else</w:t>
            </w:r>
          </w:p>
          <w:p w14:paraId="3D3BE466" w14:textId="77777777" w:rsidR="001119EA" w:rsidRDefault="001119EA" w:rsidP="001119EA">
            <w:pPr>
              <w:pStyle w:val="3-"/>
            </w:pPr>
            <w:r>
              <w:tab/>
            </w:r>
            <w:r>
              <w:tab/>
              <w:t>{</w:t>
            </w:r>
          </w:p>
          <w:p w14:paraId="3DB5E583" w14:textId="77777777" w:rsidR="001119EA" w:rsidRDefault="001119EA" w:rsidP="001119EA">
            <w:pPr>
              <w:pStyle w:val="3-"/>
            </w:pPr>
            <w:r>
              <w:tab/>
            </w:r>
            <w:r>
              <w:tab/>
            </w:r>
            <w:r>
              <w:tab/>
              <w:t>duration.tv_sec = end.tv_sec - begin.tv_sec - 1;</w:t>
            </w:r>
          </w:p>
          <w:p w14:paraId="06329EDF" w14:textId="77777777" w:rsidR="001119EA" w:rsidRDefault="001119EA" w:rsidP="001119EA">
            <w:pPr>
              <w:pStyle w:val="3-"/>
            </w:pPr>
            <w:r>
              <w:tab/>
            </w:r>
            <w:r>
              <w:tab/>
            </w:r>
            <w:r>
              <w:tab/>
              <w:t>duration.tv_usec = 1000000 - begin.tv_usec + end.tv_usec;</w:t>
            </w:r>
          </w:p>
          <w:p w14:paraId="5F05810A" w14:textId="77777777" w:rsidR="001119EA" w:rsidRDefault="001119EA" w:rsidP="001119EA">
            <w:pPr>
              <w:pStyle w:val="3-"/>
            </w:pPr>
            <w:r>
              <w:tab/>
            </w:r>
            <w:r>
              <w:tab/>
              <w:t>}</w:t>
            </w:r>
          </w:p>
          <w:p w14:paraId="71344707" w14:textId="77777777" w:rsidR="001119EA" w:rsidRDefault="001119EA" w:rsidP="001119EA">
            <w:pPr>
              <w:pStyle w:val="3-"/>
            </w:pPr>
            <w:r>
              <w:tab/>
            </w:r>
            <w:r>
              <w:tab/>
              <w:t>printf("Semaphore * %d = %d.%06d sec\n", TEST_TIMES, duration.tv_sec, duration.tv_usec);</w:t>
            </w:r>
          </w:p>
          <w:p w14:paraId="7D95D50B" w14:textId="77777777" w:rsidR="001119EA" w:rsidRDefault="001119EA" w:rsidP="001119EA">
            <w:pPr>
              <w:pStyle w:val="3-"/>
            </w:pPr>
            <w:r>
              <w:tab/>
              <w:t>}</w:t>
            </w:r>
          </w:p>
          <w:p w14:paraId="17365A46" w14:textId="149D3082" w:rsidR="001119EA" w:rsidRDefault="001119EA" w:rsidP="001119EA">
            <w:pPr>
              <w:pStyle w:val="3-"/>
            </w:pPr>
            <w:r>
              <w:tab/>
            </w:r>
            <w:r>
              <w:tab/>
            </w:r>
          </w:p>
          <w:p w14:paraId="1B31FAE3" w14:textId="77777777" w:rsidR="001119EA" w:rsidRPr="00B64270" w:rsidRDefault="001119EA" w:rsidP="001119EA">
            <w:pPr>
              <w:pStyle w:val="3-"/>
              <w:rPr>
                <w:color w:val="00B050"/>
              </w:rPr>
            </w:pPr>
            <w:r>
              <w:rPr>
                <w:rFonts w:hint="eastAsia"/>
              </w:rPr>
              <w:tab/>
            </w:r>
            <w:r w:rsidRPr="00B64270">
              <w:rPr>
                <w:rFonts w:hint="eastAsia"/>
                <w:color w:val="00B050"/>
              </w:rPr>
              <w:t>//セマフォ破棄</w:t>
            </w:r>
          </w:p>
          <w:p w14:paraId="67728691" w14:textId="77777777" w:rsidR="001119EA" w:rsidRDefault="001119EA" w:rsidP="001119EA">
            <w:pPr>
              <w:pStyle w:val="3-"/>
            </w:pPr>
            <w:r>
              <w:tab/>
              <w:t>{</w:t>
            </w:r>
          </w:p>
          <w:p w14:paraId="4EB107D9" w14:textId="3598080D" w:rsidR="001119EA" w:rsidRPr="00B64270" w:rsidRDefault="001119EA" w:rsidP="001119EA">
            <w:pPr>
              <w:pStyle w:val="3-"/>
              <w:rPr>
                <w:color w:val="00B050"/>
              </w:rPr>
            </w:pPr>
            <w:r>
              <w:tab/>
            </w:r>
            <w:r>
              <w:tab/>
            </w:r>
            <w:r w:rsidRPr="00B64270">
              <w:rPr>
                <w:color w:val="FF0000"/>
              </w:rPr>
              <w:t>semctl(s_semaphore, 0, IPC_RMID, 0);</w:t>
            </w:r>
            <w:r w:rsidR="00B64270" w:rsidRPr="00B64270">
              <w:rPr>
                <w:rFonts w:hint="eastAsia"/>
                <w:color w:val="00B050"/>
              </w:rPr>
              <w:t>//インデックス0番のセマフォを破棄</w:t>
            </w:r>
          </w:p>
          <w:p w14:paraId="7886E253" w14:textId="77777777" w:rsidR="001119EA" w:rsidRDefault="001119EA" w:rsidP="001119EA">
            <w:pPr>
              <w:pStyle w:val="3-"/>
            </w:pPr>
            <w:r>
              <w:tab/>
              <w:t>}</w:t>
            </w:r>
          </w:p>
          <w:p w14:paraId="69A589D4" w14:textId="77777777" w:rsidR="001119EA" w:rsidRDefault="001119EA" w:rsidP="001119EA">
            <w:pPr>
              <w:pStyle w:val="3-"/>
            </w:pPr>
            <w:r>
              <w:tab/>
            </w:r>
          </w:p>
          <w:p w14:paraId="0EA577A4" w14:textId="77777777" w:rsidR="001119EA" w:rsidRDefault="001119EA" w:rsidP="001119EA">
            <w:pPr>
              <w:pStyle w:val="3-"/>
            </w:pPr>
            <w:r>
              <w:tab/>
              <w:t>return EXIT_SUCCESS;</w:t>
            </w:r>
          </w:p>
          <w:p w14:paraId="5438D6ED" w14:textId="736683CF" w:rsidR="00737B12" w:rsidRPr="00DE3BF2" w:rsidRDefault="001119EA" w:rsidP="001119EA">
            <w:pPr>
              <w:pStyle w:val="3-"/>
            </w:pPr>
            <w:r>
              <w:t>}</w:t>
            </w:r>
          </w:p>
        </w:tc>
      </w:tr>
    </w:tbl>
    <w:p w14:paraId="6A1D58A2" w14:textId="77777777" w:rsidR="00737B12" w:rsidRPr="00DE3BF2" w:rsidRDefault="00737B12" w:rsidP="00E91C53">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1096613" w14:textId="77777777" w:rsidTr="000A1665">
        <w:tc>
          <w:tcPr>
            <w:tcW w:w="8494" w:type="dxa"/>
          </w:tcPr>
          <w:p w14:paraId="004FDBD9" w14:textId="77777777" w:rsidR="001119EA" w:rsidRPr="001119EA" w:rsidRDefault="001119EA" w:rsidP="001119EA">
            <w:pPr>
              <w:pStyle w:val="3-"/>
              <w:rPr>
                <w:color w:val="auto"/>
              </w:rPr>
            </w:pPr>
            <w:r w:rsidRPr="001119EA">
              <w:rPr>
                <w:rFonts w:hint="eastAsia"/>
                <w:color w:val="auto"/>
              </w:rPr>
              <w:t>- begin:三郎 -</w:t>
            </w:r>
          </w:p>
          <w:p w14:paraId="12B1B9D3" w14:textId="77777777" w:rsidR="001119EA" w:rsidRPr="001119EA" w:rsidRDefault="001119EA" w:rsidP="001119EA">
            <w:pPr>
              <w:pStyle w:val="3-"/>
              <w:rPr>
                <w:color w:val="auto"/>
              </w:rPr>
            </w:pPr>
            <w:r w:rsidRPr="001119EA">
              <w:rPr>
                <w:rFonts w:hint="eastAsia"/>
                <w:color w:val="auto"/>
              </w:rPr>
              <w:t>- begin:太郎 -</w:t>
            </w:r>
          </w:p>
          <w:p w14:paraId="47328AA7" w14:textId="77777777" w:rsidR="001119EA" w:rsidRPr="001119EA" w:rsidRDefault="001119EA" w:rsidP="001119EA">
            <w:pPr>
              <w:pStyle w:val="3-"/>
              <w:rPr>
                <w:color w:val="auto"/>
              </w:rPr>
            </w:pPr>
            <w:r w:rsidRPr="001119EA">
              <w:rPr>
                <w:rFonts w:hint="eastAsia"/>
                <w:color w:val="auto"/>
              </w:rPr>
              <w:t>- begin:次郎 -</w:t>
            </w:r>
          </w:p>
          <w:p w14:paraId="78FDF6F2" w14:textId="77777777" w:rsidR="001119EA" w:rsidRPr="001119EA" w:rsidRDefault="001119EA" w:rsidP="001119EA">
            <w:pPr>
              <w:pStyle w:val="3-"/>
              <w:rPr>
                <w:color w:val="auto"/>
              </w:rPr>
            </w:pPr>
            <w:r w:rsidRPr="001119EA">
              <w:rPr>
                <w:rFonts w:hint="eastAsia"/>
                <w:color w:val="auto"/>
              </w:rPr>
              <w:t>- begin:四朗 -</w:t>
            </w:r>
          </w:p>
          <w:p w14:paraId="41F7A2DE" w14:textId="590665EA" w:rsidR="001119EA" w:rsidRPr="001119EA" w:rsidRDefault="001119EA" w:rsidP="001119EA">
            <w:pPr>
              <w:pStyle w:val="3-"/>
              <w:rPr>
                <w:color w:val="auto"/>
              </w:rPr>
            </w:pPr>
            <w:r w:rsidRPr="001119EA">
              <w:rPr>
                <w:color w:val="auto"/>
              </w:rPr>
              <w:t>Common-resources have been prepared. (num=2)</w:t>
            </w:r>
            <w:r w:rsidR="00B64270">
              <w:rPr>
                <w:color w:val="auto"/>
              </w:rPr>
              <w:tab/>
            </w:r>
            <w:r w:rsidR="00B64270">
              <w:rPr>
                <w:color w:val="auto"/>
              </w:rPr>
              <w:tab/>
            </w:r>
            <w:r w:rsidR="00B64270" w:rsidRPr="00B64270">
              <w:rPr>
                <w:color w:val="FF0000"/>
              </w:rPr>
              <w:t>←セマフォが解放されるまで全てのスレッドがブロック</w:t>
            </w:r>
          </w:p>
          <w:p w14:paraId="542FE95A" w14:textId="77777777" w:rsidR="001119EA" w:rsidRPr="001119EA" w:rsidRDefault="001119EA" w:rsidP="001119EA">
            <w:pPr>
              <w:pStyle w:val="3-"/>
              <w:rPr>
                <w:color w:val="auto"/>
              </w:rPr>
            </w:pPr>
            <w:r w:rsidRPr="00FF65A9">
              <w:rPr>
                <w:rFonts w:hint="eastAsia"/>
                <w:color w:val="FF0000"/>
              </w:rPr>
              <w:t xml:space="preserve">太郎: [BEFORE] </w:t>
            </w:r>
            <w:r w:rsidRPr="001119EA">
              <w:rPr>
                <w:rFonts w:hint="eastAsia"/>
                <w:color w:val="auto"/>
              </w:rPr>
              <w:t>commonResource[1]=2000, tlsData=0</w:t>
            </w:r>
          </w:p>
          <w:p w14:paraId="4D17FF35" w14:textId="2026F02E" w:rsidR="001119EA" w:rsidRPr="001119EA" w:rsidRDefault="001119EA" w:rsidP="001119EA">
            <w:pPr>
              <w:pStyle w:val="3-"/>
              <w:rPr>
                <w:color w:val="auto"/>
              </w:rPr>
            </w:pPr>
            <w:r w:rsidRPr="00FF65A9">
              <w:rPr>
                <w:rFonts w:hint="eastAsia"/>
                <w:color w:val="FF0000"/>
              </w:rPr>
              <w:t>三郎: [BEFORE]</w:t>
            </w:r>
            <w:r w:rsidRPr="001119EA">
              <w:rPr>
                <w:rFonts w:hint="eastAsia"/>
                <w:color w:val="auto"/>
              </w:rPr>
              <w:t xml:space="preserve"> commonResource[0]=1000, tlsData=0</w:t>
            </w:r>
            <w:r w:rsidR="00B64270">
              <w:rPr>
                <w:color w:val="auto"/>
              </w:rPr>
              <w:tab/>
            </w:r>
            <w:r w:rsidR="00B64270">
              <w:rPr>
                <w:color w:val="auto"/>
              </w:rPr>
              <w:tab/>
            </w:r>
            <w:r w:rsidR="00B64270" w:rsidRPr="00B64270">
              <w:rPr>
                <w:color w:val="FF0000"/>
              </w:rPr>
              <w:t>←4つスレッドのうち、</w:t>
            </w:r>
            <w:r w:rsidR="00B64270" w:rsidRPr="00B64270">
              <w:rPr>
                <w:rFonts w:hint="eastAsia"/>
                <w:color w:val="FF0000"/>
              </w:rPr>
              <w:t>2つだけが稼働</w:t>
            </w:r>
          </w:p>
          <w:p w14:paraId="2CA6621B" w14:textId="77777777" w:rsidR="001119EA" w:rsidRPr="001119EA" w:rsidRDefault="001119EA" w:rsidP="001119EA">
            <w:pPr>
              <w:pStyle w:val="3-"/>
              <w:rPr>
                <w:color w:val="auto"/>
              </w:rPr>
            </w:pPr>
            <w:r w:rsidRPr="001119EA">
              <w:rPr>
                <w:rFonts w:hint="eastAsia"/>
                <w:color w:val="auto"/>
              </w:rPr>
              <w:t>三郎: [AFTER]  commonResource[0]=1001, tlsData=1</w:t>
            </w:r>
          </w:p>
          <w:p w14:paraId="060E7516" w14:textId="3C01DA9E" w:rsidR="001119EA" w:rsidRPr="001119EA" w:rsidRDefault="001119EA" w:rsidP="001119EA">
            <w:pPr>
              <w:pStyle w:val="3-"/>
              <w:rPr>
                <w:color w:val="auto"/>
              </w:rPr>
            </w:pPr>
            <w:r w:rsidRPr="00FF65A9">
              <w:rPr>
                <w:rFonts w:hint="eastAsia"/>
                <w:color w:val="FF0000"/>
              </w:rPr>
              <w:t>次郎: [BEFORE]</w:t>
            </w:r>
            <w:r w:rsidRPr="001119EA">
              <w:rPr>
                <w:rFonts w:hint="eastAsia"/>
                <w:color w:val="auto"/>
              </w:rPr>
              <w:t xml:space="preserve"> commonResource[0]=1001, tlsData=0</w:t>
            </w:r>
            <w:r w:rsidR="00B64270">
              <w:rPr>
                <w:color w:val="auto"/>
              </w:rPr>
              <w:tab/>
            </w:r>
            <w:r w:rsidR="00B64270">
              <w:rPr>
                <w:color w:val="auto"/>
              </w:rPr>
              <w:tab/>
            </w:r>
            <w:r w:rsidR="00B64270" w:rsidRPr="00B64270">
              <w:rPr>
                <w:color w:val="FF0000"/>
              </w:rPr>
              <w:t>←</w:t>
            </w:r>
            <w:r w:rsidR="00B64270">
              <w:rPr>
                <w:color w:val="FF0000"/>
              </w:rPr>
              <w:t>1</w:t>
            </w:r>
            <w:r w:rsidR="00B64270" w:rsidRPr="00B64270">
              <w:rPr>
                <w:color w:val="FF0000"/>
              </w:rPr>
              <w:t>つスレッド</w:t>
            </w:r>
            <w:r w:rsidR="00B64270">
              <w:rPr>
                <w:color w:val="FF0000"/>
              </w:rPr>
              <w:t>が終了すると、次のスレッドが動く</w:t>
            </w:r>
          </w:p>
          <w:p w14:paraId="73AE8735" w14:textId="78ED96A3" w:rsidR="001119EA" w:rsidRPr="001119EA" w:rsidRDefault="001119EA" w:rsidP="00B64270">
            <w:pPr>
              <w:pStyle w:val="3-"/>
              <w:tabs>
                <w:tab w:val="clear" w:pos="3758"/>
                <w:tab w:val="left" w:pos="3905"/>
              </w:tabs>
              <w:rPr>
                <w:color w:val="auto"/>
              </w:rPr>
            </w:pPr>
            <w:r w:rsidRPr="001119EA">
              <w:rPr>
                <w:rFonts w:hint="eastAsia"/>
                <w:color w:val="auto"/>
              </w:rPr>
              <w:t>太郎: [AFTER]  commonResource[1]=2001, tlsData=1</w:t>
            </w:r>
            <w:r w:rsidR="00B64270">
              <w:rPr>
                <w:color w:val="auto"/>
              </w:rPr>
              <w:tab/>
            </w:r>
            <w:r w:rsidR="00B64270">
              <w:rPr>
                <w:color w:val="auto"/>
              </w:rPr>
              <w:tab/>
            </w:r>
            <w:r w:rsidR="00B64270" w:rsidRPr="00B64270">
              <w:rPr>
                <w:color w:val="FF0000"/>
              </w:rPr>
              <w:t>（常に同時に2つ</w:t>
            </w:r>
            <w:r w:rsidR="0017178B">
              <w:rPr>
                <w:rFonts w:hint="eastAsia"/>
                <w:color w:val="FF0000"/>
              </w:rPr>
              <w:t>まで</w:t>
            </w:r>
            <w:r w:rsidR="00B64270" w:rsidRPr="00B64270">
              <w:rPr>
                <w:color w:val="FF0000"/>
              </w:rPr>
              <w:t>）</w:t>
            </w:r>
          </w:p>
          <w:p w14:paraId="098601A1" w14:textId="77777777" w:rsidR="001119EA" w:rsidRPr="001119EA" w:rsidRDefault="001119EA" w:rsidP="001119EA">
            <w:pPr>
              <w:pStyle w:val="3-"/>
              <w:rPr>
                <w:color w:val="auto"/>
              </w:rPr>
            </w:pPr>
            <w:r w:rsidRPr="001119EA">
              <w:rPr>
                <w:rFonts w:hint="eastAsia"/>
                <w:color w:val="auto"/>
              </w:rPr>
              <w:lastRenderedPageBreak/>
              <w:t>四朗: [BEFORE] commonResource[1]=2001, tlsData=0</w:t>
            </w:r>
          </w:p>
          <w:p w14:paraId="74F93D40" w14:textId="77777777" w:rsidR="001119EA" w:rsidRPr="001119EA" w:rsidRDefault="001119EA" w:rsidP="001119EA">
            <w:pPr>
              <w:pStyle w:val="3-"/>
              <w:rPr>
                <w:color w:val="auto"/>
              </w:rPr>
            </w:pPr>
            <w:r w:rsidRPr="001119EA">
              <w:rPr>
                <w:rFonts w:hint="eastAsia"/>
                <w:color w:val="auto"/>
              </w:rPr>
              <w:t>四朗: [AFTER]  commonResource[1]=2002, tlsData=1</w:t>
            </w:r>
          </w:p>
          <w:p w14:paraId="18AFB032" w14:textId="77777777" w:rsidR="001119EA" w:rsidRPr="001119EA" w:rsidRDefault="001119EA" w:rsidP="001119EA">
            <w:pPr>
              <w:pStyle w:val="3-"/>
              <w:rPr>
                <w:color w:val="auto"/>
              </w:rPr>
            </w:pPr>
            <w:r w:rsidRPr="001119EA">
              <w:rPr>
                <w:rFonts w:hint="eastAsia"/>
                <w:color w:val="auto"/>
              </w:rPr>
              <w:t>三郎: [BEFORE] commonResource[1]=2002, tlsData=1</w:t>
            </w:r>
          </w:p>
          <w:p w14:paraId="27073007" w14:textId="77777777" w:rsidR="001119EA" w:rsidRPr="001119EA" w:rsidRDefault="001119EA" w:rsidP="001119EA">
            <w:pPr>
              <w:pStyle w:val="3-"/>
              <w:rPr>
                <w:color w:val="auto"/>
              </w:rPr>
            </w:pPr>
            <w:r w:rsidRPr="001119EA">
              <w:rPr>
                <w:rFonts w:hint="eastAsia"/>
                <w:color w:val="auto"/>
              </w:rPr>
              <w:t>次郎: [AFTER]  commonResource[0]=1002, tlsData=1</w:t>
            </w:r>
          </w:p>
          <w:p w14:paraId="59CA496B" w14:textId="77777777" w:rsidR="001119EA" w:rsidRPr="001119EA" w:rsidRDefault="001119EA" w:rsidP="001119EA">
            <w:pPr>
              <w:pStyle w:val="3-"/>
              <w:rPr>
                <w:color w:val="auto"/>
              </w:rPr>
            </w:pPr>
            <w:r w:rsidRPr="001119EA">
              <w:rPr>
                <w:rFonts w:hint="eastAsia"/>
                <w:color w:val="auto"/>
              </w:rPr>
              <w:t>太郎: [BEFORE] commonResource[0]=1002, tlsData=1</w:t>
            </w:r>
          </w:p>
          <w:p w14:paraId="406F75A6" w14:textId="77777777" w:rsidR="001119EA" w:rsidRPr="001119EA" w:rsidRDefault="001119EA" w:rsidP="001119EA">
            <w:pPr>
              <w:pStyle w:val="3-"/>
              <w:rPr>
                <w:color w:val="auto"/>
              </w:rPr>
            </w:pPr>
            <w:r w:rsidRPr="001119EA">
              <w:rPr>
                <w:rFonts w:hint="eastAsia"/>
                <w:color w:val="auto"/>
              </w:rPr>
              <w:t>太郎: [AFTER]  commonResource[0]=1003, tlsData=2</w:t>
            </w:r>
          </w:p>
          <w:p w14:paraId="0F012ABD" w14:textId="77777777" w:rsidR="001119EA" w:rsidRPr="001119EA" w:rsidRDefault="001119EA" w:rsidP="001119EA">
            <w:pPr>
              <w:pStyle w:val="3-"/>
              <w:rPr>
                <w:color w:val="auto"/>
              </w:rPr>
            </w:pPr>
            <w:r w:rsidRPr="001119EA">
              <w:rPr>
                <w:rFonts w:hint="eastAsia"/>
                <w:color w:val="auto"/>
              </w:rPr>
              <w:t>四朗: [BEFORE] commonResource[0]=1003, tlsData=1</w:t>
            </w:r>
          </w:p>
          <w:p w14:paraId="3AD14870" w14:textId="77777777" w:rsidR="001119EA" w:rsidRPr="001119EA" w:rsidRDefault="001119EA" w:rsidP="001119EA">
            <w:pPr>
              <w:pStyle w:val="3-"/>
              <w:rPr>
                <w:color w:val="auto"/>
              </w:rPr>
            </w:pPr>
            <w:r w:rsidRPr="001119EA">
              <w:rPr>
                <w:rFonts w:hint="eastAsia"/>
                <w:color w:val="auto"/>
              </w:rPr>
              <w:t>三郎: [AFTER]  commonResource[1]=2003, tlsData=2</w:t>
            </w:r>
          </w:p>
          <w:p w14:paraId="09D4B7DF" w14:textId="77777777" w:rsidR="001119EA" w:rsidRPr="001119EA" w:rsidRDefault="001119EA" w:rsidP="001119EA">
            <w:pPr>
              <w:pStyle w:val="3-"/>
              <w:rPr>
                <w:color w:val="auto"/>
              </w:rPr>
            </w:pPr>
            <w:r w:rsidRPr="001119EA">
              <w:rPr>
                <w:rFonts w:hint="eastAsia"/>
                <w:color w:val="auto"/>
              </w:rPr>
              <w:t>次郎: [BEFORE] commonResource[1]=2003, tlsData=1</w:t>
            </w:r>
          </w:p>
          <w:p w14:paraId="409EAEEB" w14:textId="77777777" w:rsidR="001119EA" w:rsidRPr="001119EA" w:rsidRDefault="001119EA" w:rsidP="001119EA">
            <w:pPr>
              <w:pStyle w:val="3-"/>
              <w:rPr>
                <w:color w:val="auto"/>
              </w:rPr>
            </w:pPr>
            <w:r w:rsidRPr="001119EA">
              <w:rPr>
                <w:rFonts w:hint="eastAsia"/>
                <w:color w:val="auto"/>
              </w:rPr>
              <w:t>四朗: [AFTER]  commonResource[0]=1004, tlsData=2</w:t>
            </w:r>
          </w:p>
          <w:p w14:paraId="22A93D19" w14:textId="77777777" w:rsidR="001119EA" w:rsidRPr="001119EA" w:rsidRDefault="001119EA" w:rsidP="001119EA">
            <w:pPr>
              <w:pStyle w:val="3-"/>
              <w:rPr>
                <w:color w:val="auto"/>
              </w:rPr>
            </w:pPr>
            <w:r w:rsidRPr="001119EA">
              <w:rPr>
                <w:rFonts w:hint="eastAsia"/>
                <w:color w:val="auto"/>
              </w:rPr>
              <w:t>太郎: [BEFORE] commonResource[0]=1004, tlsData=2</w:t>
            </w:r>
          </w:p>
          <w:p w14:paraId="5199A5BF" w14:textId="77777777" w:rsidR="001119EA" w:rsidRPr="001119EA" w:rsidRDefault="001119EA" w:rsidP="001119EA">
            <w:pPr>
              <w:pStyle w:val="3-"/>
              <w:rPr>
                <w:color w:val="auto"/>
              </w:rPr>
            </w:pPr>
            <w:r w:rsidRPr="001119EA">
              <w:rPr>
                <w:rFonts w:hint="eastAsia"/>
                <w:color w:val="auto"/>
              </w:rPr>
              <w:t>次郎: [AFTER]  commonResource[1]=2004, tlsData=2</w:t>
            </w:r>
          </w:p>
          <w:p w14:paraId="0E787D09" w14:textId="77777777" w:rsidR="001119EA" w:rsidRPr="001119EA" w:rsidRDefault="001119EA" w:rsidP="001119EA">
            <w:pPr>
              <w:pStyle w:val="3-"/>
              <w:rPr>
                <w:color w:val="auto"/>
              </w:rPr>
            </w:pPr>
            <w:r w:rsidRPr="001119EA">
              <w:rPr>
                <w:rFonts w:hint="eastAsia"/>
                <w:color w:val="auto"/>
              </w:rPr>
              <w:t>四朗: [BEFORE] commonResource[1]=2004, tlsData=2</w:t>
            </w:r>
          </w:p>
          <w:p w14:paraId="3F618448" w14:textId="77777777" w:rsidR="001119EA" w:rsidRPr="001119EA" w:rsidRDefault="001119EA" w:rsidP="001119EA">
            <w:pPr>
              <w:pStyle w:val="3-"/>
              <w:rPr>
                <w:color w:val="auto"/>
              </w:rPr>
            </w:pPr>
            <w:r w:rsidRPr="001119EA">
              <w:rPr>
                <w:rFonts w:hint="eastAsia"/>
                <w:color w:val="auto"/>
              </w:rPr>
              <w:t>太郎: [AFTER]  commonResource[0]=1005, tlsData=3</w:t>
            </w:r>
          </w:p>
          <w:p w14:paraId="1B1C98F9" w14:textId="77777777" w:rsidR="001119EA" w:rsidRPr="001119EA" w:rsidRDefault="001119EA" w:rsidP="001119EA">
            <w:pPr>
              <w:pStyle w:val="3-"/>
              <w:rPr>
                <w:color w:val="auto"/>
              </w:rPr>
            </w:pPr>
            <w:r w:rsidRPr="001119EA">
              <w:rPr>
                <w:rFonts w:hint="eastAsia"/>
                <w:color w:val="auto"/>
              </w:rPr>
              <w:t>三郎: [BEFORE] commonResource[0]=1005, tlsData=2</w:t>
            </w:r>
          </w:p>
          <w:p w14:paraId="332541A1" w14:textId="77777777" w:rsidR="001119EA" w:rsidRPr="001119EA" w:rsidRDefault="001119EA" w:rsidP="001119EA">
            <w:pPr>
              <w:pStyle w:val="3-"/>
              <w:rPr>
                <w:color w:val="auto"/>
              </w:rPr>
            </w:pPr>
            <w:r w:rsidRPr="001119EA">
              <w:rPr>
                <w:rFonts w:hint="eastAsia"/>
                <w:color w:val="auto"/>
              </w:rPr>
              <w:t>四朗: [AFTER]  commonResource[1]=2005, tlsData=3</w:t>
            </w:r>
          </w:p>
          <w:p w14:paraId="375387AB" w14:textId="77777777" w:rsidR="001119EA" w:rsidRPr="001119EA" w:rsidRDefault="001119EA" w:rsidP="001119EA">
            <w:pPr>
              <w:pStyle w:val="3-"/>
              <w:rPr>
                <w:color w:val="auto"/>
              </w:rPr>
            </w:pPr>
            <w:r w:rsidRPr="001119EA">
              <w:rPr>
                <w:rFonts w:hint="eastAsia"/>
                <w:color w:val="auto"/>
              </w:rPr>
              <w:t>次郎: [BEFORE] commonResource[1]=2005, tlsData=2</w:t>
            </w:r>
          </w:p>
          <w:p w14:paraId="1A887E38" w14:textId="77777777" w:rsidR="001119EA" w:rsidRPr="001119EA" w:rsidRDefault="001119EA" w:rsidP="001119EA">
            <w:pPr>
              <w:pStyle w:val="3-"/>
              <w:rPr>
                <w:color w:val="auto"/>
              </w:rPr>
            </w:pPr>
            <w:r w:rsidRPr="001119EA">
              <w:rPr>
                <w:rFonts w:hint="eastAsia"/>
                <w:color w:val="auto"/>
              </w:rPr>
              <w:t>- end:四朗 -</w:t>
            </w:r>
          </w:p>
          <w:p w14:paraId="015EEEAF" w14:textId="77777777" w:rsidR="001119EA" w:rsidRPr="001119EA" w:rsidRDefault="001119EA" w:rsidP="001119EA">
            <w:pPr>
              <w:pStyle w:val="3-"/>
              <w:rPr>
                <w:color w:val="auto"/>
              </w:rPr>
            </w:pPr>
            <w:r w:rsidRPr="001119EA">
              <w:rPr>
                <w:rFonts w:hint="eastAsia"/>
                <w:color w:val="auto"/>
              </w:rPr>
              <w:t>- end:太郎 -</w:t>
            </w:r>
          </w:p>
          <w:p w14:paraId="31F755DD" w14:textId="40EA9BF5" w:rsidR="001119EA" w:rsidRPr="001119EA" w:rsidRDefault="001119EA" w:rsidP="001119EA">
            <w:pPr>
              <w:pStyle w:val="3-"/>
              <w:rPr>
                <w:color w:val="auto"/>
              </w:rPr>
            </w:pPr>
            <w:r w:rsidRPr="001119EA">
              <w:rPr>
                <w:rFonts w:hint="eastAsia"/>
                <w:color w:val="auto"/>
              </w:rPr>
              <w:t>次郎: [AFTER]  commonResource[1]=</w:t>
            </w:r>
            <w:r w:rsidRPr="00FF65A9">
              <w:rPr>
                <w:rFonts w:hint="eastAsia"/>
                <w:color w:val="FF0000"/>
              </w:rPr>
              <w:t>2006</w:t>
            </w:r>
            <w:r w:rsidRPr="001119EA">
              <w:rPr>
                <w:rFonts w:hint="eastAsia"/>
                <w:color w:val="auto"/>
              </w:rPr>
              <w:t>, tlsData=3</w:t>
            </w:r>
            <w:r w:rsidR="00FF65A9">
              <w:rPr>
                <w:color w:val="auto"/>
              </w:rPr>
              <w:tab/>
            </w:r>
            <w:r w:rsidR="00FF65A9">
              <w:rPr>
                <w:color w:val="auto"/>
              </w:rPr>
              <w:tab/>
            </w:r>
            <w:r w:rsidR="00FF65A9" w:rsidRPr="00FF65A9">
              <w:rPr>
                <w:rFonts w:hint="eastAsia"/>
                <w:color w:val="FF0000"/>
              </w:rPr>
              <w:t>←</w:t>
            </w:r>
            <w:r w:rsidR="00FF65A9">
              <w:rPr>
                <w:color w:val="FF0000"/>
              </w:rPr>
              <w:t>全て正常にロックされたので、</w:t>
            </w:r>
            <w:r w:rsidR="00FF65A9">
              <w:rPr>
                <w:rFonts w:hint="eastAsia"/>
                <w:color w:val="FF0000"/>
              </w:rPr>
              <w:t>正しい</w:t>
            </w:r>
            <w:r w:rsidR="00FF65A9">
              <w:rPr>
                <w:color w:val="FF0000"/>
              </w:rPr>
              <w:t>処理結果になっている</w:t>
            </w:r>
          </w:p>
          <w:p w14:paraId="78A5D227" w14:textId="0020449B" w:rsidR="001119EA" w:rsidRPr="001119EA" w:rsidRDefault="001119EA" w:rsidP="00FF65A9">
            <w:pPr>
              <w:pStyle w:val="3-"/>
              <w:tabs>
                <w:tab w:val="clear" w:pos="3758"/>
                <w:tab w:val="left" w:pos="3905"/>
              </w:tabs>
              <w:rPr>
                <w:color w:val="auto"/>
              </w:rPr>
            </w:pPr>
            <w:r w:rsidRPr="001119EA">
              <w:rPr>
                <w:rFonts w:hint="eastAsia"/>
                <w:color w:val="auto"/>
              </w:rPr>
              <w:t>三郎: [AFTER]  commonResource[0]=</w:t>
            </w:r>
            <w:r w:rsidRPr="00FF65A9">
              <w:rPr>
                <w:rFonts w:hint="eastAsia"/>
                <w:color w:val="FF0000"/>
              </w:rPr>
              <w:t>1006</w:t>
            </w:r>
            <w:r w:rsidRPr="001119EA">
              <w:rPr>
                <w:rFonts w:hint="eastAsia"/>
                <w:color w:val="auto"/>
              </w:rPr>
              <w:t>, tlsData=3</w:t>
            </w:r>
            <w:r w:rsidR="00FF65A9">
              <w:rPr>
                <w:color w:val="auto"/>
              </w:rPr>
              <w:tab/>
            </w:r>
            <w:r w:rsidR="00FF65A9">
              <w:rPr>
                <w:color w:val="auto"/>
              </w:rPr>
              <w:tab/>
            </w:r>
            <w:r w:rsidR="00FF65A9">
              <w:rPr>
                <w:rFonts w:hint="eastAsia"/>
                <w:color w:val="FF0000"/>
              </w:rPr>
              <w:t>（commonResource[0] と [1] が計12進行している）</w:t>
            </w:r>
          </w:p>
          <w:p w14:paraId="0C7C29D4" w14:textId="77777777" w:rsidR="001119EA" w:rsidRPr="001119EA" w:rsidRDefault="001119EA" w:rsidP="001119EA">
            <w:pPr>
              <w:pStyle w:val="3-"/>
              <w:rPr>
                <w:color w:val="auto"/>
              </w:rPr>
            </w:pPr>
            <w:r w:rsidRPr="001119EA">
              <w:rPr>
                <w:rFonts w:hint="eastAsia"/>
                <w:color w:val="auto"/>
              </w:rPr>
              <w:t>- end:三郎 -</w:t>
            </w:r>
          </w:p>
          <w:p w14:paraId="125D6B6E" w14:textId="77777777" w:rsidR="001119EA" w:rsidRPr="001119EA" w:rsidRDefault="001119EA" w:rsidP="001119EA">
            <w:pPr>
              <w:pStyle w:val="3-"/>
              <w:rPr>
                <w:color w:val="auto"/>
              </w:rPr>
            </w:pPr>
            <w:r w:rsidRPr="001119EA">
              <w:rPr>
                <w:rFonts w:hint="eastAsia"/>
                <w:color w:val="auto"/>
              </w:rPr>
              <w:t>- end:次郎 -</w:t>
            </w:r>
          </w:p>
          <w:p w14:paraId="02DE30F9" w14:textId="3A12213B" w:rsidR="00737B12" w:rsidRPr="00DD51B6" w:rsidRDefault="001119EA" w:rsidP="001119EA">
            <w:pPr>
              <w:pStyle w:val="3-"/>
            </w:pPr>
            <w:r w:rsidRPr="001119EA">
              <w:rPr>
                <w:color w:val="auto"/>
              </w:rPr>
              <w:t xml:space="preserve">Semaphore * 10000000 = </w:t>
            </w:r>
            <w:r w:rsidRPr="00FF65A9">
              <w:rPr>
                <w:color w:val="FF0000"/>
              </w:rPr>
              <w:t>8.186604 sec</w:t>
            </w:r>
            <w:r w:rsidR="00FF65A9">
              <w:rPr>
                <w:color w:val="FF0000"/>
              </w:rPr>
              <w:tab/>
            </w:r>
            <w:r w:rsidR="00FF65A9">
              <w:rPr>
                <w:color w:val="FF0000"/>
              </w:rPr>
              <w:tab/>
            </w:r>
            <w:r w:rsidR="00FF65A9">
              <w:rPr>
                <w:color w:val="FF0000"/>
              </w:rPr>
              <w:tab/>
            </w:r>
            <w:r w:rsidR="00FF65A9">
              <w:rPr>
                <w:color w:val="FF0000"/>
              </w:rPr>
              <w:tab/>
            </w:r>
            <w:r w:rsidR="009518EA">
              <w:rPr>
                <w:color w:val="FF0000"/>
              </w:rPr>
              <w:t>←</w:t>
            </w:r>
            <w:r w:rsidR="009518EA">
              <w:rPr>
                <w:rFonts w:hint="eastAsia"/>
                <w:color w:val="FF0000"/>
              </w:rPr>
              <w:t>1千万回ループによる処理時間計測</w:t>
            </w:r>
          </w:p>
        </w:tc>
      </w:tr>
    </w:tbl>
    <w:p w14:paraId="07EF4F5F" w14:textId="3EE60BA3" w:rsidR="00C85B0E" w:rsidRPr="00DE3BF2" w:rsidRDefault="00C85B0E" w:rsidP="00E91C53">
      <w:pPr>
        <w:pStyle w:val="aa"/>
        <w:keepNext/>
        <w:widowControl/>
        <w:ind w:left="447" w:firstLine="283"/>
        <w:rPr>
          <w:color w:val="FF0000"/>
        </w:rPr>
      </w:pPr>
      <w:r w:rsidRPr="00DE3BF2">
        <w:rPr>
          <w:rFonts w:hint="eastAsia"/>
          <w:color w:val="FF0000"/>
        </w:rPr>
        <w:lastRenderedPageBreak/>
        <w:t>↓</w:t>
      </w:r>
      <w:r>
        <w:rPr>
          <w:rFonts w:hint="eastAsia"/>
          <w:color w:val="FF0000"/>
        </w:rPr>
        <w:t>※</w:t>
      </w:r>
      <w:r>
        <w:rPr>
          <w:rFonts w:hint="eastAsia"/>
          <w:color w:val="FF0000"/>
        </w:rPr>
        <w:t>ipcs</w:t>
      </w:r>
      <w:r>
        <w:rPr>
          <w:rFonts w:hint="eastAsia"/>
          <w:color w:val="FF0000"/>
        </w:rPr>
        <w:t>コマンド実行結果</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85B0E" w14:paraId="4F0EFA2A" w14:textId="77777777" w:rsidTr="001128B1">
        <w:tc>
          <w:tcPr>
            <w:tcW w:w="8494" w:type="dxa"/>
          </w:tcPr>
          <w:p w14:paraId="793BAD91" w14:textId="77777777" w:rsidR="001119EA" w:rsidRDefault="001119EA" w:rsidP="001119EA">
            <w:pPr>
              <w:pStyle w:val="3-"/>
            </w:pPr>
            <w:r>
              <w:t>$ ipcs</w:t>
            </w:r>
          </w:p>
          <w:p w14:paraId="017E7F6D" w14:textId="77777777" w:rsidR="001119EA" w:rsidRPr="001119EA" w:rsidRDefault="001119EA" w:rsidP="001119EA">
            <w:pPr>
              <w:pStyle w:val="3-"/>
              <w:rPr>
                <w:color w:val="auto"/>
              </w:rPr>
            </w:pPr>
          </w:p>
          <w:p w14:paraId="6CEB33DD" w14:textId="77777777" w:rsidR="001119EA" w:rsidRPr="001119EA" w:rsidRDefault="001119EA" w:rsidP="001119EA">
            <w:pPr>
              <w:pStyle w:val="3-"/>
              <w:rPr>
                <w:color w:val="auto"/>
              </w:rPr>
            </w:pPr>
            <w:r w:rsidRPr="001119EA">
              <w:rPr>
                <w:rFonts w:hint="eastAsia"/>
                <w:color w:val="auto"/>
              </w:rPr>
              <w:t>------ 共有メモリセグメント --------</w:t>
            </w:r>
          </w:p>
          <w:p w14:paraId="16319921" w14:textId="77777777" w:rsidR="001119EA" w:rsidRPr="001119EA" w:rsidRDefault="001119EA" w:rsidP="001119EA">
            <w:pPr>
              <w:pStyle w:val="3-"/>
              <w:rPr>
                <w:color w:val="auto"/>
              </w:rPr>
            </w:pPr>
            <w:r w:rsidRPr="001119EA">
              <w:rPr>
                <w:rFonts w:hint="eastAsia"/>
                <w:color w:val="auto"/>
              </w:rPr>
              <w:t xml:space="preserve">キー     shmid      所有者  権限     バイト  nattch     状態      </w:t>
            </w:r>
          </w:p>
          <w:p w14:paraId="07CC3EF7" w14:textId="77777777" w:rsidR="001119EA" w:rsidRPr="001119EA" w:rsidRDefault="001119EA" w:rsidP="001119EA">
            <w:pPr>
              <w:pStyle w:val="3-"/>
              <w:rPr>
                <w:color w:val="auto"/>
              </w:rPr>
            </w:pPr>
          </w:p>
          <w:p w14:paraId="41983125" w14:textId="77777777" w:rsidR="001119EA" w:rsidRPr="001119EA" w:rsidRDefault="001119EA" w:rsidP="001119EA">
            <w:pPr>
              <w:pStyle w:val="3-"/>
              <w:rPr>
                <w:color w:val="auto"/>
              </w:rPr>
            </w:pPr>
            <w:r w:rsidRPr="001119EA">
              <w:rPr>
                <w:rFonts w:hint="eastAsia"/>
                <w:color w:val="auto"/>
              </w:rPr>
              <w:t>------ セマフォ配列 --------</w:t>
            </w:r>
          </w:p>
          <w:p w14:paraId="06A220C0" w14:textId="77777777" w:rsidR="001119EA" w:rsidRPr="001119EA" w:rsidRDefault="001119EA" w:rsidP="001119EA">
            <w:pPr>
              <w:pStyle w:val="3-"/>
              <w:rPr>
                <w:color w:val="auto"/>
              </w:rPr>
            </w:pPr>
            <w:r w:rsidRPr="001119EA">
              <w:rPr>
                <w:rFonts w:hint="eastAsia"/>
                <w:color w:val="auto"/>
              </w:rPr>
              <w:t xml:space="preserve">キー     semid      所有者  権限     nsems     </w:t>
            </w:r>
          </w:p>
          <w:p w14:paraId="14CF2418" w14:textId="4C1D41F9" w:rsidR="001119EA" w:rsidRPr="001119EA" w:rsidRDefault="001119EA" w:rsidP="001119EA">
            <w:pPr>
              <w:pStyle w:val="3-"/>
              <w:rPr>
                <w:color w:val="auto"/>
              </w:rPr>
            </w:pPr>
            <w:r w:rsidRPr="00FF65A9">
              <w:rPr>
                <w:color w:val="FF0000"/>
              </w:rPr>
              <w:t>0x5302020a 851973     user_name  700        1</w:t>
            </w:r>
            <w:r w:rsidRPr="001119EA">
              <w:rPr>
                <w:color w:val="auto"/>
              </w:rPr>
              <w:t xml:space="preserve">         </w:t>
            </w:r>
            <w:r w:rsidR="00FF65A9" w:rsidRPr="00FF65A9">
              <w:rPr>
                <w:rFonts w:hint="eastAsia"/>
                <w:color w:val="FF0000"/>
              </w:rPr>
              <w:t>←生成されているセマフォが確認できる</w:t>
            </w:r>
          </w:p>
          <w:p w14:paraId="69A864FD" w14:textId="77777777" w:rsidR="001119EA" w:rsidRPr="001119EA" w:rsidRDefault="001119EA" w:rsidP="001119EA">
            <w:pPr>
              <w:pStyle w:val="3-"/>
              <w:rPr>
                <w:color w:val="auto"/>
              </w:rPr>
            </w:pPr>
          </w:p>
          <w:p w14:paraId="7C37278E" w14:textId="77777777" w:rsidR="001119EA" w:rsidRPr="001119EA" w:rsidRDefault="001119EA" w:rsidP="001119EA">
            <w:pPr>
              <w:pStyle w:val="3-"/>
              <w:rPr>
                <w:color w:val="auto"/>
              </w:rPr>
            </w:pPr>
            <w:r w:rsidRPr="001119EA">
              <w:rPr>
                <w:rFonts w:hint="eastAsia"/>
                <w:color w:val="auto"/>
              </w:rPr>
              <w:t>------ メッセージキュー --------</w:t>
            </w:r>
          </w:p>
          <w:p w14:paraId="02C4B2E0" w14:textId="65E839A0" w:rsidR="00C85B0E" w:rsidRPr="001119EA" w:rsidRDefault="001119EA" w:rsidP="001128B1">
            <w:pPr>
              <w:pStyle w:val="3-"/>
            </w:pPr>
            <w:r w:rsidRPr="001119EA">
              <w:rPr>
                <w:rFonts w:hint="eastAsia"/>
                <w:color w:val="auto"/>
              </w:rPr>
              <w:t>キー     msqid      所有者  権限     使用バイト数 メッセージ</w:t>
            </w:r>
          </w:p>
        </w:tc>
      </w:tr>
    </w:tbl>
    <w:p w14:paraId="02243D2B" w14:textId="6840BDBD" w:rsidR="00737B12" w:rsidRDefault="00DF7C5C" w:rsidP="00737B12">
      <w:pPr>
        <w:pStyle w:val="3"/>
      </w:pPr>
      <w:bookmarkStart w:id="123" w:name="_Toc379778033"/>
      <w:r>
        <w:t>P</w:t>
      </w:r>
      <w:r>
        <w:rPr>
          <w:rFonts w:hint="eastAsia"/>
        </w:rPr>
        <w:t>OSIX</w:t>
      </w:r>
      <w:r>
        <w:rPr>
          <w:rFonts w:hint="eastAsia"/>
        </w:rPr>
        <w:t>スレッド</w:t>
      </w:r>
      <w:r w:rsidR="00737B12">
        <w:rPr>
          <w:rFonts w:hint="eastAsia"/>
        </w:rPr>
        <w:t>ライブラリ版（名前なし）</w:t>
      </w:r>
      <w:bookmarkEnd w:id="123"/>
      <w:r w:rsidR="00A45D66">
        <w:fldChar w:fldCharType="begin"/>
      </w:r>
      <w:r w:rsidR="00A45D66">
        <w:instrText xml:space="preserve"> XE "</w:instrText>
      </w:r>
      <w:r w:rsidR="00A45D66">
        <w:rPr>
          <w:rFonts w:hint="eastAsia"/>
        </w:rPr>
        <w:instrText>セマフォ</w:instrText>
      </w:r>
      <w:r w:rsidR="00A45D66">
        <w:rPr>
          <w:rFonts w:hint="eastAsia"/>
        </w:rPr>
        <w:instrText>:</w:instrText>
      </w:r>
      <w:r w:rsidR="00A45D66">
        <w:instrText>POSIX</w:instrText>
      </w:r>
      <w:r w:rsidR="00A45D66">
        <w:rPr>
          <w:rFonts w:hint="eastAsia"/>
        </w:rPr>
        <w:instrText>スレッドライブラリ版</w:instrText>
      </w:r>
      <w:r w:rsidR="00A45D66">
        <w:instrText>" \y “</w:instrText>
      </w:r>
      <w:r w:rsidR="00A45D66">
        <w:rPr>
          <w:rFonts w:hint="eastAsia"/>
        </w:rPr>
        <w:instrText>せまふぉ</w:instrText>
      </w:r>
      <w:r w:rsidR="00A45D66">
        <w:rPr>
          <w:rFonts w:hint="eastAsia"/>
        </w:rPr>
        <w:instrText>:</w:instrText>
      </w:r>
      <w:r w:rsidR="00A45D66">
        <w:instrText>POSIX</w:instrText>
      </w:r>
      <w:r w:rsidR="00A45D66">
        <w:rPr>
          <w:rFonts w:hint="eastAsia"/>
        </w:rPr>
        <w:instrText>すれっどらいぶらりばん</w:instrText>
      </w:r>
      <w:r w:rsidR="00A45D66">
        <w:instrText xml:space="preserve">” </w:instrText>
      </w:r>
      <w:r w:rsidR="00A45D66">
        <w:fldChar w:fldCharType="end"/>
      </w:r>
    </w:p>
    <w:p w14:paraId="6C1C0647" w14:textId="40C5AFC2" w:rsidR="001119EA" w:rsidRDefault="00DF7C5C" w:rsidP="001119EA">
      <w:pPr>
        <w:pStyle w:val="aa"/>
        <w:ind w:left="447" w:firstLine="283"/>
      </w:pPr>
      <w:r>
        <w:rPr>
          <w:rFonts w:hint="eastAsia"/>
        </w:rPr>
        <w:t>POSIX</w:t>
      </w:r>
      <w:r>
        <w:rPr>
          <w:rFonts w:hint="eastAsia"/>
        </w:rPr>
        <w:t>スレッド</w:t>
      </w:r>
      <w:r w:rsidR="001119EA">
        <w:rPr>
          <w:rFonts w:hint="eastAsia"/>
        </w:rPr>
        <w:t>ライブラリ版のセマフォ。</w:t>
      </w:r>
    </w:p>
    <w:p w14:paraId="0A29C8C1" w14:textId="6FFCB077" w:rsidR="001119EA" w:rsidRDefault="00DF7C5C" w:rsidP="001119EA">
      <w:pPr>
        <w:pStyle w:val="aa"/>
        <w:keepNext/>
        <w:widowControl/>
        <w:spacing w:beforeLines="50" w:before="180"/>
        <w:ind w:leftChars="203" w:left="447" w:hangingChars="10" w:hanging="21"/>
      </w:pPr>
      <w:r>
        <w:t>P</w:t>
      </w:r>
      <w:r>
        <w:rPr>
          <w:rFonts w:hint="eastAsia"/>
        </w:rPr>
        <w:t>OSIX</w:t>
      </w:r>
      <w:r>
        <w:rPr>
          <w:rFonts w:hint="eastAsia"/>
        </w:rPr>
        <w:t>スレッド</w:t>
      </w:r>
      <w:r w:rsidR="001119EA">
        <w:rPr>
          <w:rFonts w:hint="eastAsia"/>
        </w:rPr>
        <w:t>ライブラリ版セマフォのサンプル：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805CC1F" w14:textId="77777777" w:rsidTr="000A1665">
        <w:tc>
          <w:tcPr>
            <w:tcW w:w="8494" w:type="dxa"/>
          </w:tcPr>
          <w:p w14:paraId="23355EE5" w14:textId="77777777" w:rsidR="001119EA" w:rsidRDefault="001119EA" w:rsidP="001119EA">
            <w:pPr>
              <w:pStyle w:val="3-"/>
            </w:pPr>
            <w:r>
              <w:t>#include &lt;stdio.h&gt;</w:t>
            </w:r>
          </w:p>
          <w:p w14:paraId="51863947" w14:textId="77777777" w:rsidR="001119EA" w:rsidRDefault="001119EA" w:rsidP="001119EA">
            <w:pPr>
              <w:pStyle w:val="3-"/>
            </w:pPr>
            <w:r>
              <w:t>#include &lt;stdlib.h&gt;</w:t>
            </w:r>
          </w:p>
          <w:p w14:paraId="25503A94" w14:textId="77777777" w:rsidR="001119EA" w:rsidRDefault="001119EA" w:rsidP="001119EA">
            <w:pPr>
              <w:pStyle w:val="3-"/>
            </w:pPr>
          </w:p>
          <w:p w14:paraId="11E3F4D1" w14:textId="77777777" w:rsidR="001119EA" w:rsidRDefault="001119EA" w:rsidP="001119EA">
            <w:pPr>
              <w:pStyle w:val="3-"/>
            </w:pPr>
            <w:r>
              <w:t>#include &lt;pthread.h&gt;</w:t>
            </w:r>
          </w:p>
          <w:p w14:paraId="7133C07A" w14:textId="77777777" w:rsidR="001119EA" w:rsidRDefault="001119EA" w:rsidP="001119EA">
            <w:pPr>
              <w:pStyle w:val="3-"/>
            </w:pPr>
            <w:r>
              <w:t>#include &lt;unistd.h&gt;</w:t>
            </w:r>
          </w:p>
          <w:p w14:paraId="696BFE41" w14:textId="77777777" w:rsidR="001119EA" w:rsidRPr="00F91FFB" w:rsidRDefault="001119EA" w:rsidP="001119EA">
            <w:pPr>
              <w:pStyle w:val="3-"/>
              <w:rPr>
                <w:color w:val="FF0000"/>
              </w:rPr>
            </w:pPr>
            <w:r w:rsidRPr="00F91FFB">
              <w:rPr>
                <w:color w:val="FF0000"/>
              </w:rPr>
              <w:t>#include &lt;semaphore.h&gt;</w:t>
            </w:r>
          </w:p>
          <w:p w14:paraId="6F060037" w14:textId="77777777" w:rsidR="001119EA" w:rsidRDefault="001119EA" w:rsidP="001119EA">
            <w:pPr>
              <w:pStyle w:val="3-"/>
            </w:pPr>
          </w:p>
          <w:p w14:paraId="544340CE" w14:textId="77777777" w:rsidR="001119EA" w:rsidRDefault="001119EA" w:rsidP="001119EA">
            <w:pPr>
              <w:pStyle w:val="3-"/>
            </w:pPr>
            <w:r>
              <w:rPr>
                <w:rFonts w:hint="eastAsia"/>
              </w:rPr>
              <w:t xml:space="preserve">#include &lt;sys/time.h&gt; </w:t>
            </w:r>
            <w:r w:rsidRPr="00FF65A9">
              <w:rPr>
                <w:rFonts w:hint="eastAsia"/>
                <w:color w:val="00B050"/>
              </w:rPr>
              <w:t>//時間計測用</w:t>
            </w:r>
          </w:p>
          <w:p w14:paraId="3319FE5F" w14:textId="77777777" w:rsidR="001119EA" w:rsidRDefault="001119EA" w:rsidP="001119EA">
            <w:pPr>
              <w:pStyle w:val="3-"/>
            </w:pPr>
          </w:p>
          <w:p w14:paraId="07404CB2" w14:textId="77777777" w:rsidR="001119EA" w:rsidRPr="00FF65A9" w:rsidRDefault="001119EA" w:rsidP="001119EA">
            <w:pPr>
              <w:pStyle w:val="3-"/>
              <w:rPr>
                <w:color w:val="00B050"/>
              </w:rPr>
            </w:pPr>
            <w:r w:rsidRPr="00FF65A9">
              <w:rPr>
                <w:rFonts w:hint="eastAsia"/>
                <w:color w:val="00B050"/>
              </w:rPr>
              <w:t>//セマフォ</w:t>
            </w:r>
          </w:p>
          <w:p w14:paraId="48CAF565" w14:textId="77777777" w:rsidR="001119EA" w:rsidRPr="00FF65A9" w:rsidRDefault="001119EA" w:rsidP="001119EA">
            <w:pPr>
              <w:pStyle w:val="3-"/>
              <w:rPr>
                <w:color w:val="FF0000"/>
              </w:rPr>
            </w:pPr>
            <w:r w:rsidRPr="00FF65A9">
              <w:rPr>
                <w:color w:val="FF0000"/>
              </w:rPr>
              <w:t>static sem_t s_semaphore;</w:t>
            </w:r>
          </w:p>
          <w:p w14:paraId="2D350E64" w14:textId="77777777" w:rsidR="001119EA" w:rsidRDefault="001119EA" w:rsidP="001119EA">
            <w:pPr>
              <w:pStyle w:val="3-"/>
            </w:pPr>
          </w:p>
          <w:p w14:paraId="6775DEFA" w14:textId="77777777" w:rsidR="001119EA" w:rsidRPr="00FF65A9" w:rsidRDefault="001119EA" w:rsidP="001119EA">
            <w:pPr>
              <w:pStyle w:val="3-"/>
              <w:rPr>
                <w:color w:val="00B050"/>
              </w:rPr>
            </w:pPr>
            <w:r w:rsidRPr="00FF65A9">
              <w:rPr>
                <w:rFonts w:hint="eastAsia"/>
                <w:color w:val="00B050"/>
              </w:rPr>
              <w:t>//ミューテックス</w:t>
            </w:r>
          </w:p>
          <w:p w14:paraId="2FF8160E" w14:textId="77777777" w:rsidR="001119EA" w:rsidRDefault="001119EA" w:rsidP="001119EA">
            <w:pPr>
              <w:pStyle w:val="3-"/>
            </w:pPr>
            <w:r>
              <w:t>static pthread_mutex_t s_mutex = PTHREAD_MUTEX_INITIALIZER;</w:t>
            </w:r>
          </w:p>
          <w:p w14:paraId="5B72ECE1" w14:textId="77777777" w:rsidR="001119EA" w:rsidRDefault="001119EA" w:rsidP="001119EA">
            <w:pPr>
              <w:pStyle w:val="3-"/>
            </w:pPr>
          </w:p>
          <w:p w14:paraId="62F64CC0" w14:textId="77777777" w:rsidR="001119EA" w:rsidRPr="00FF65A9" w:rsidRDefault="001119EA" w:rsidP="001119EA">
            <w:pPr>
              <w:pStyle w:val="3-"/>
              <w:rPr>
                <w:color w:val="00B050"/>
              </w:rPr>
            </w:pPr>
            <w:r w:rsidRPr="00FF65A9">
              <w:rPr>
                <w:rFonts w:hint="eastAsia"/>
                <w:color w:val="00B050"/>
              </w:rPr>
              <w:t>//共有リソース</w:t>
            </w:r>
          </w:p>
          <w:p w14:paraId="1DEB59DD" w14:textId="77777777" w:rsidR="001119EA" w:rsidRDefault="001119EA" w:rsidP="001119EA">
            <w:pPr>
              <w:pStyle w:val="3-"/>
            </w:pPr>
            <w:r>
              <w:t>static const int COMMON_RESOURCE_NUM = 2;</w:t>
            </w:r>
          </w:p>
          <w:p w14:paraId="68E32D47" w14:textId="77777777" w:rsidR="001119EA" w:rsidRPr="00FF65A9" w:rsidRDefault="001119EA" w:rsidP="001119EA">
            <w:pPr>
              <w:pStyle w:val="3-"/>
              <w:rPr>
                <w:color w:val="00B050"/>
              </w:rPr>
            </w:pPr>
            <w:r>
              <w:rPr>
                <w:rFonts w:hint="eastAsia"/>
              </w:rPr>
              <w:t>static int s_commonResource[COMMON_RESOURCE_NUM]       = {};</w:t>
            </w:r>
            <w:r w:rsidRPr="00FF65A9">
              <w:rPr>
                <w:rFonts w:hint="eastAsia"/>
                <w:color w:val="00B050"/>
              </w:rPr>
              <w:t>//複数の共有リソース</w:t>
            </w:r>
          </w:p>
          <w:p w14:paraId="6E4CED42" w14:textId="77777777" w:rsidR="001119EA" w:rsidRDefault="001119EA" w:rsidP="001119EA">
            <w:pPr>
              <w:pStyle w:val="3-"/>
            </w:pPr>
            <w:r>
              <w:rPr>
                <w:rFonts w:hint="eastAsia"/>
              </w:rPr>
              <w:t>static bool s_usingCommonResource[COMMON_RESOURCE_NUM] = {};</w:t>
            </w:r>
            <w:r w:rsidRPr="00FF65A9">
              <w:rPr>
                <w:rFonts w:hint="eastAsia"/>
                <w:color w:val="00B050"/>
              </w:rPr>
              <w:t>//共有リソース使用中フラグ</w:t>
            </w:r>
          </w:p>
          <w:p w14:paraId="1836EF78" w14:textId="77777777" w:rsidR="001119EA" w:rsidRDefault="001119EA" w:rsidP="001119EA">
            <w:pPr>
              <w:pStyle w:val="3-"/>
            </w:pPr>
          </w:p>
          <w:p w14:paraId="0E8D970E" w14:textId="77777777" w:rsidR="001119EA" w:rsidRPr="00FF65A9" w:rsidRDefault="001119EA" w:rsidP="001119EA">
            <w:pPr>
              <w:pStyle w:val="3-"/>
              <w:rPr>
                <w:color w:val="00B050"/>
              </w:rPr>
            </w:pPr>
            <w:r w:rsidRPr="00FF65A9">
              <w:rPr>
                <w:rFonts w:hint="eastAsia"/>
                <w:color w:val="00B050"/>
              </w:rPr>
              <w:t>//スレッド固有データ</w:t>
            </w:r>
          </w:p>
          <w:p w14:paraId="68E899FF" w14:textId="77777777" w:rsidR="001119EA" w:rsidRDefault="001119EA" w:rsidP="001119EA">
            <w:pPr>
              <w:pStyle w:val="3-"/>
            </w:pPr>
            <w:r>
              <w:t>__thread int s_tlsData = 0;</w:t>
            </w:r>
          </w:p>
          <w:p w14:paraId="3E68C865" w14:textId="77777777" w:rsidR="001119EA" w:rsidRDefault="001119EA" w:rsidP="001119EA">
            <w:pPr>
              <w:pStyle w:val="3-"/>
            </w:pPr>
          </w:p>
          <w:p w14:paraId="54DC8EBA" w14:textId="77777777" w:rsidR="001119EA" w:rsidRPr="00FF65A9" w:rsidRDefault="001119EA" w:rsidP="001119EA">
            <w:pPr>
              <w:pStyle w:val="3-"/>
              <w:rPr>
                <w:color w:val="00B050"/>
              </w:rPr>
            </w:pPr>
            <w:r w:rsidRPr="00FF65A9">
              <w:rPr>
                <w:rFonts w:hint="eastAsia"/>
                <w:color w:val="00B050"/>
              </w:rPr>
              <w:t>//スレッド</w:t>
            </w:r>
          </w:p>
          <w:p w14:paraId="2C5C4CB7" w14:textId="77777777" w:rsidR="001119EA" w:rsidRDefault="001119EA" w:rsidP="001119EA">
            <w:pPr>
              <w:pStyle w:val="3-"/>
            </w:pPr>
            <w:r>
              <w:t>void* threadFunc(void* param_p)</w:t>
            </w:r>
          </w:p>
          <w:p w14:paraId="6BF7C578" w14:textId="77777777" w:rsidR="001119EA" w:rsidRDefault="001119EA" w:rsidP="001119EA">
            <w:pPr>
              <w:pStyle w:val="3-"/>
            </w:pPr>
            <w:r>
              <w:t>{</w:t>
            </w:r>
          </w:p>
          <w:p w14:paraId="1B5F8741" w14:textId="77777777" w:rsidR="001119EA" w:rsidRPr="00FF65A9" w:rsidRDefault="001119EA" w:rsidP="001119EA">
            <w:pPr>
              <w:pStyle w:val="3-"/>
              <w:rPr>
                <w:color w:val="00B050"/>
              </w:rPr>
            </w:pPr>
            <w:r>
              <w:rPr>
                <w:rFonts w:hint="eastAsia"/>
              </w:rPr>
              <w:tab/>
            </w:r>
            <w:r w:rsidRPr="00FF65A9">
              <w:rPr>
                <w:rFonts w:hint="eastAsia"/>
                <w:color w:val="00B050"/>
              </w:rPr>
              <w:t>//パラメータ受け取り</w:t>
            </w:r>
          </w:p>
          <w:p w14:paraId="3AD4896D" w14:textId="77777777" w:rsidR="001119EA" w:rsidRDefault="001119EA" w:rsidP="001119EA">
            <w:pPr>
              <w:pStyle w:val="3-"/>
            </w:pPr>
            <w:r>
              <w:tab/>
              <w:t>const char* name = static_cast&lt;const char*&gt;(param_p);</w:t>
            </w:r>
          </w:p>
          <w:p w14:paraId="06A8F903" w14:textId="77777777" w:rsidR="001119EA" w:rsidRDefault="001119EA" w:rsidP="001119EA">
            <w:pPr>
              <w:pStyle w:val="3-"/>
            </w:pPr>
          </w:p>
          <w:p w14:paraId="1B659679" w14:textId="77777777" w:rsidR="001119EA" w:rsidRPr="00FF65A9" w:rsidRDefault="001119EA" w:rsidP="001119EA">
            <w:pPr>
              <w:pStyle w:val="3-"/>
              <w:rPr>
                <w:color w:val="00B050"/>
              </w:rPr>
            </w:pPr>
            <w:r>
              <w:rPr>
                <w:rFonts w:hint="eastAsia"/>
              </w:rPr>
              <w:tab/>
            </w:r>
            <w:r w:rsidRPr="00FF65A9">
              <w:rPr>
                <w:rFonts w:hint="eastAsia"/>
                <w:color w:val="00B050"/>
              </w:rPr>
              <w:t>//開始</w:t>
            </w:r>
          </w:p>
          <w:p w14:paraId="234A6425" w14:textId="77777777" w:rsidR="001119EA" w:rsidRDefault="001119EA" w:rsidP="001119EA">
            <w:pPr>
              <w:pStyle w:val="3-"/>
            </w:pPr>
            <w:r>
              <w:tab/>
              <w:t>printf("- begin:%s -\n", name);</w:t>
            </w:r>
          </w:p>
          <w:p w14:paraId="77F09E27" w14:textId="77777777" w:rsidR="001119EA" w:rsidRDefault="001119EA" w:rsidP="001119EA">
            <w:pPr>
              <w:pStyle w:val="3-"/>
            </w:pPr>
            <w:r>
              <w:tab/>
              <w:t>fflush(stdout);</w:t>
            </w:r>
          </w:p>
          <w:p w14:paraId="64F03FA4" w14:textId="77777777" w:rsidR="001119EA" w:rsidRDefault="001119EA" w:rsidP="001119EA">
            <w:pPr>
              <w:pStyle w:val="3-"/>
            </w:pPr>
          </w:p>
          <w:p w14:paraId="6FC671FC" w14:textId="77777777" w:rsidR="001119EA" w:rsidRDefault="001119EA" w:rsidP="001119EA">
            <w:pPr>
              <w:pStyle w:val="3-"/>
            </w:pPr>
            <w:r>
              <w:rPr>
                <w:rFonts w:hint="eastAsia"/>
              </w:rPr>
              <w:tab/>
            </w:r>
            <w:r w:rsidRPr="00FF65A9">
              <w:rPr>
                <w:rFonts w:hint="eastAsia"/>
                <w:color w:val="00B050"/>
              </w:rPr>
              <w:t>//処理</w:t>
            </w:r>
          </w:p>
          <w:p w14:paraId="2B0FB09B" w14:textId="77777777" w:rsidR="001119EA" w:rsidRDefault="001119EA" w:rsidP="001119EA">
            <w:pPr>
              <w:pStyle w:val="3-"/>
            </w:pPr>
            <w:r>
              <w:tab/>
              <w:t>for (int i = 0; i &lt; 3; ++i)</w:t>
            </w:r>
          </w:p>
          <w:p w14:paraId="13F6FF0E" w14:textId="77777777" w:rsidR="001119EA" w:rsidRDefault="001119EA" w:rsidP="001119EA">
            <w:pPr>
              <w:pStyle w:val="3-"/>
            </w:pPr>
            <w:r>
              <w:tab/>
              <w:t>{</w:t>
            </w:r>
          </w:p>
          <w:p w14:paraId="05A38046" w14:textId="77777777" w:rsidR="001119EA" w:rsidRDefault="001119EA" w:rsidP="001119EA">
            <w:pPr>
              <w:pStyle w:val="3-"/>
            </w:pPr>
            <w:r>
              <w:rPr>
                <w:rFonts w:hint="eastAsia"/>
              </w:rPr>
              <w:tab/>
            </w:r>
            <w:r>
              <w:rPr>
                <w:rFonts w:hint="eastAsia"/>
              </w:rPr>
              <w:tab/>
            </w:r>
            <w:r w:rsidRPr="00FF65A9">
              <w:rPr>
                <w:rFonts w:hint="eastAsia"/>
                <w:color w:val="00B050"/>
              </w:rPr>
              <w:t>//セマフォ取得</w:t>
            </w:r>
          </w:p>
          <w:p w14:paraId="6C7CBC24" w14:textId="77777777" w:rsidR="001119EA" w:rsidRDefault="001119EA" w:rsidP="001119EA">
            <w:pPr>
              <w:pStyle w:val="3-"/>
            </w:pPr>
            <w:r>
              <w:tab/>
            </w:r>
            <w:r>
              <w:tab/>
            </w:r>
            <w:r w:rsidRPr="00FF65A9">
              <w:rPr>
                <w:color w:val="FF0000"/>
              </w:rPr>
              <w:t>sem_wait(&amp;s_semaphore);</w:t>
            </w:r>
          </w:p>
          <w:p w14:paraId="1A840235" w14:textId="537744DC" w:rsidR="00FF65A9" w:rsidRDefault="001119EA" w:rsidP="001119EA">
            <w:pPr>
              <w:pStyle w:val="3-"/>
              <w:rPr>
                <w:color w:val="00B050"/>
              </w:rPr>
            </w:pPr>
            <w:r>
              <w:rPr>
                <w:rFonts w:hint="eastAsia"/>
              </w:rPr>
              <w:tab/>
            </w:r>
            <w:r w:rsidRPr="00FF65A9">
              <w:rPr>
                <w:rFonts w:hint="eastAsia"/>
                <w:color w:val="00B050"/>
              </w:rPr>
              <w:t>//</w:t>
            </w:r>
            <w:r w:rsidRPr="00FF65A9">
              <w:rPr>
                <w:rFonts w:hint="eastAsia"/>
                <w:color w:val="00B050"/>
              </w:rPr>
              <w:tab/>
            </w:r>
            <w:r w:rsidRPr="00FF65A9">
              <w:rPr>
                <w:rFonts w:hint="eastAsia"/>
                <w:color w:val="FF0000"/>
              </w:rPr>
              <w:t>sem_trywait(&amp;</w:t>
            </w:r>
            <w:r w:rsidR="00F91FFB" w:rsidRPr="00FF65A9">
              <w:rPr>
                <w:color w:val="FF0000"/>
              </w:rPr>
              <w:t>s_semaphore</w:t>
            </w:r>
            <w:r w:rsidRPr="00FF65A9">
              <w:rPr>
                <w:rFonts w:hint="eastAsia"/>
                <w:color w:val="FF0000"/>
              </w:rPr>
              <w:t>);</w:t>
            </w:r>
            <w:r w:rsidRPr="00FF65A9">
              <w:rPr>
                <w:rFonts w:hint="eastAsia"/>
                <w:color w:val="00B050"/>
              </w:rPr>
              <w:t>//</w:t>
            </w:r>
            <w:r w:rsidR="00FF65A9">
              <w:rPr>
                <w:rFonts w:hint="eastAsia"/>
                <w:color w:val="00B050"/>
              </w:rPr>
              <w:t>ロックを</w:t>
            </w:r>
            <w:r w:rsidRPr="00FF65A9">
              <w:rPr>
                <w:rFonts w:hint="eastAsia"/>
                <w:color w:val="00B050"/>
              </w:rPr>
              <w:t xml:space="preserve">取得できない時に他の処理を行いたい場合は </w:t>
            </w:r>
          </w:p>
          <w:p w14:paraId="084AB28F" w14:textId="31B59480" w:rsidR="001119EA" w:rsidRDefault="00FF65A9" w:rsidP="00F91FFB">
            <w:pPr>
              <w:pStyle w:val="3-"/>
              <w:tabs>
                <w:tab w:val="clear" w:pos="838"/>
                <w:tab w:val="clear" w:pos="1253"/>
                <w:tab w:val="clear" w:pos="1691"/>
                <w:tab w:val="clear" w:pos="2105"/>
                <w:tab w:val="clear" w:pos="2543"/>
                <w:tab w:val="left" w:pos="2635"/>
                <w:tab w:val="left" w:pos="2680"/>
              </w:tabs>
            </w:pPr>
            <w:r>
              <w:rPr>
                <w:color w:val="00B050"/>
              </w:rPr>
              <w:tab/>
              <w:t>//</w:t>
            </w:r>
            <w:r>
              <w:rPr>
                <w:color w:val="00B050"/>
              </w:rPr>
              <w:tab/>
              <w:t>//</w:t>
            </w:r>
            <w:r w:rsidR="001119EA" w:rsidRPr="00FF65A9">
              <w:rPr>
                <w:rFonts w:hint="eastAsia"/>
                <w:color w:val="00B050"/>
              </w:rPr>
              <w:t>sem_trywait() もしくは  sem_timedwait() を使用する</w:t>
            </w:r>
          </w:p>
          <w:p w14:paraId="34B0C6A1" w14:textId="77777777" w:rsidR="001119EA" w:rsidRDefault="001119EA" w:rsidP="001119EA">
            <w:pPr>
              <w:pStyle w:val="3-"/>
            </w:pPr>
            <w:r>
              <w:tab/>
            </w:r>
            <w:r>
              <w:tab/>
            </w:r>
          </w:p>
          <w:p w14:paraId="7CC0EE8B"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//共有リソースを獲得</w:t>
            </w:r>
          </w:p>
          <w:p w14:paraId="108C4575" w14:textId="77777777" w:rsidR="001119EA" w:rsidRDefault="001119EA" w:rsidP="001119EA">
            <w:pPr>
              <w:pStyle w:val="3-"/>
            </w:pPr>
            <w:r>
              <w:tab/>
            </w:r>
            <w:r>
              <w:tab/>
              <w:t>int index = 0;</w:t>
            </w:r>
          </w:p>
          <w:p w14:paraId="70514FD3" w14:textId="77777777" w:rsidR="001119EA" w:rsidRDefault="001119EA" w:rsidP="001119EA">
            <w:pPr>
              <w:pStyle w:val="3-"/>
            </w:pPr>
            <w:r>
              <w:tab/>
            </w:r>
            <w:r>
              <w:tab/>
              <w:t>pthread_mutex_lock(&amp;s_mutex);</w:t>
            </w:r>
          </w:p>
          <w:p w14:paraId="7A7045F0" w14:textId="77777777" w:rsidR="001119EA" w:rsidRDefault="001119EA" w:rsidP="001119EA">
            <w:pPr>
              <w:pStyle w:val="3-"/>
            </w:pPr>
            <w:r>
              <w:tab/>
            </w:r>
            <w:r>
              <w:tab/>
              <w:t>for (; index &lt; COMMON_RESOURCE_NUM; ++index)</w:t>
            </w:r>
          </w:p>
          <w:p w14:paraId="403804CB" w14:textId="77777777" w:rsidR="001119EA" w:rsidRDefault="001119EA" w:rsidP="001119EA">
            <w:pPr>
              <w:pStyle w:val="3-"/>
            </w:pPr>
            <w:r>
              <w:tab/>
            </w:r>
            <w:r>
              <w:tab/>
              <w:t>{</w:t>
            </w:r>
          </w:p>
          <w:p w14:paraId="401CBC48" w14:textId="77777777" w:rsidR="001119EA" w:rsidRDefault="001119EA" w:rsidP="001119EA">
            <w:pPr>
              <w:pStyle w:val="3-"/>
            </w:pPr>
            <w:r>
              <w:tab/>
            </w:r>
            <w:r>
              <w:tab/>
            </w:r>
            <w:r>
              <w:tab/>
              <w:t>if (!s_usingCommonResource[index])</w:t>
            </w:r>
          </w:p>
          <w:p w14:paraId="296FFC83" w14:textId="77777777" w:rsidR="001119EA" w:rsidRDefault="001119EA" w:rsidP="001119EA">
            <w:pPr>
              <w:pStyle w:val="3-"/>
            </w:pPr>
            <w:r>
              <w:tab/>
            </w:r>
            <w:r>
              <w:tab/>
            </w:r>
            <w:r>
              <w:tab/>
            </w:r>
            <w:r>
              <w:tab/>
              <w:t>break;</w:t>
            </w:r>
          </w:p>
          <w:p w14:paraId="4836E5B6" w14:textId="77777777" w:rsidR="001119EA" w:rsidRDefault="001119EA" w:rsidP="001119EA">
            <w:pPr>
              <w:pStyle w:val="3-"/>
            </w:pPr>
            <w:r>
              <w:tab/>
            </w:r>
            <w:r>
              <w:tab/>
              <w:t>}</w:t>
            </w:r>
          </w:p>
          <w:p w14:paraId="7D1752D3" w14:textId="77777777" w:rsidR="001119EA" w:rsidRDefault="001119EA" w:rsidP="001119EA">
            <w:pPr>
              <w:pStyle w:val="3-"/>
            </w:pPr>
            <w:r>
              <w:tab/>
            </w:r>
            <w:r>
              <w:tab/>
              <w:t>s_usingCommonResource[index] = true;</w:t>
            </w:r>
          </w:p>
          <w:p w14:paraId="02D17572" w14:textId="77777777" w:rsidR="001119EA" w:rsidRDefault="001119EA" w:rsidP="001119EA">
            <w:pPr>
              <w:pStyle w:val="3-"/>
            </w:pPr>
            <w:r>
              <w:tab/>
            </w:r>
            <w:r>
              <w:tab/>
              <w:t>pthread_mutex_unlock(&amp;s_mutex);</w:t>
            </w:r>
          </w:p>
          <w:p w14:paraId="38935594" w14:textId="77777777" w:rsidR="001119EA" w:rsidRDefault="001119EA" w:rsidP="001119EA">
            <w:pPr>
              <w:pStyle w:val="3-"/>
            </w:pPr>
            <w:r>
              <w:tab/>
            </w:r>
            <w:r>
              <w:tab/>
            </w:r>
          </w:p>
          <w:p w14:paraId="0746ED55"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//データ表示（前）</w:t>
            </w:r>
          </w:p>
          <w:p w14:paraId="470B82D6" w14:textId="77777777" w:rsidR="001119EA" w:rsidRDefault="001119EA" w:rsidP="001119EA">
            <w:pPr>
              <w:pStyle w:val="3-"/>
            </w:pPr>
            <w:r>
              <w:tab/>
            </w:r>
            <w:r>
              <w:tab/>
              <w:t>printf("%s: [BEFORE] commonResource[%d]=%d, tlsData=%d\n", name, index, s_commonResource[index], s_tlsData);</w:t>
            </w:r>
          </w:p>
          <w:p w14:paraId="1FA724FC" w14:textId="77777777" w:rsidR="001119EA" w:rsidRDefault="001119EA" w:rsidP="001119EA">
            <w:pPr>
              <w:pStyle w:val="3-"/>
            </w:pPr>
            <w:r>
              <w:tab/>
            </w:r>
            <w:r>
              <w:tab/>
              <w:t>fflush(stdout);</w:t>
            </w:r>
          </w:p>
          <w:p w14:paraId="6A4297D5" w14:textId="77777777" w:rsidR="001119EA" w:rsidRDefault="001119EA" w:rsidP="001119EA">
            <w:pPr>
              <w:pStyle w:val="3-"/>
            </w:pPr>
          </w:p>
          <w:p w14:paraId="17C7C0BD" w14:textId="77777777" w:rsidR="001119EA" w:rsidRDefault="001119EA" w:rsidP="001119EA">
            <w:pPr>
              <w:pStyle w:val="3-"/>
            </w:pPr>
            <w:r>
              <w:rPr>
                <w:rFonts w:hint="eastAsia"/>
              </w:rPr>
              <w:tab/>
            </w:r>
            <w:r>
              <w:rPr>
                <w:rFonts w:hint="eastAsia"/>
              </w:rPr>
              <w:tab/>
            </w:r>
            <w:r w:rsidRPr="00FF65A9">
              <w:rPr>
                <w:rFonts w:hint="eastAsia"/>
                <w:color w:val="00B050"/>
              </w:rPr>
              <w:t>//データ取得</w:t>
            </w:r>
          </w:p>
          <w:p w14:paraId="6539DDE3" w14:textId="77777777" w:rsidR="001119EA" w:rsidRDefault="001119EA" w:rsidP="001119EA">
            <w:pPr>
              <w:pStyle w:val="3-"/>
            </w:pPr>
            <w:r>
              <w:tab/>
            </w:r>
            <w:r>
              <w:tab/>
              <w:t>int common_data = s_commonResource[index];</w:t>
            </w:r>
          </w:p>
          <w:p w14:paraId="78023563" w14:textId="77777777" w:rsidR="001119EA" w:rsidRDefault="001119EA" w:rsidP="001119EA">
            <w:pPr>
              <w:pStyle w:val="3-"/>
            </w:pPr>
            <w:r>
              <w:tab/>
            </w:r>
            <w:r>
              <w:tab/>
              <w:t>int tls_data = s_tlsData;</w:t>
            </w:r>
          </w:p>
          <w:p w14:paraId="07C714B3" w14:textId="77777777" w:rsidR="001119EA" w:rsidRDefault="001119EA" w:rsidP="001119EA">
            <w:pPr>
              <w:pStyle w:val="3-"/>
            </w:pPr>
          </w:p>
          <w:p w14:paraId="7B71C2B5"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//データ更新</w:t>
            </w:r>
          </w:p>
          <w:p w14:paraId="564795FC" w14:textId="77777777" w:rsidR="001119EA" w:rsidRDefault="001119EA" w:rsidP="001119EA">
            <w:pPr>
              <w:pStyle w:val="3-"/>
            </w:pPr>
            <w:r>
              <w:tab/>
            </w:r>
            <w:r>
              <w:tab/>
              <w:t>++common_data;</w:t>
            </w:r>
          </w:p>
          <w:p w14:paraId="1351C4AF" w14:textId="77777777" w:rsidR="001119EA" w:rsidRDefault="001119EA" w:rsidP="001119EA">
            <w:pPr>
              <w:pStyle w:val="3-"/>
            </w:pPr>
            <w:r>
              <w:tab/>
            </w:r>
            <w:r>
              <w:tab/>
              <w:t>++tls_data;</w:t>
            </w:r>
          </w:p>
          <w:p w14:paraId="42F322C6" w14:textId="77777777" w:rsidR="001119EA" w:rsidRDefault="001119EA" w:rsidP="001119EA">
            <w:pPr>
              <w:pStyle w:val="3-"/>
            </w:pPr>
          </w:p>
          <w:p w14:paraId="0489DE6D" w14:textId="77777777" w:rsidR="001119EA" w:rsidRDefault="001119EA" w:rsidP="001119EA">
            <w:pPr>
              <w:pStyle w:val="3-"/>
            </w:pPr>
            <w:r>
              <w:rPr>
                <w:rFonts w:hint="eastAsia"/>
              </w:rPr>
              <w:tab/>
            </w:r>
            <w:r>
              <w:rPr>
                <w:rFonts w:hint="eastAsia"/>
              </w:rPr>
              <w:tab/>
            </w:r>
            <w:r w:rsidRPr="00FF65A9">
              <w:rPr>
                <w:rFonts w:hint="eastAsia"/>
                <w:color w:val="00B050"/>
              </w:rPr>
              <w:t>//若干ランダムでスリープ（0～4 msec）</w:t>
            </w:r>
          </w:p>
          <w:p w14:paraId="38269C91" w14:textId="77777777" w:rsidR="001119EA" w:rsidRDefault="001119EA" w:rsidP="001119EA">
            <w:pPr>
              <w:pStyle w:val="3-"/>
            </w:pPr>
            <w:r>
              <w:tab/>
            </w:r>
            <w:r>
              <w:tab/>
              <w:t>usleep((rand() % 5) * 1000);</w:t>
            </w:r>
          </w:p>
          <w:p w14:paraId="3C513D85" w14:textId="77777777" w:rsidR="001119EA" w:rsidRDefault="001119EA" w:rsidP="001119EA">
            <w:pPr>
              <w:pStyle w:val="3-"/>
            </w:pPr>
            <w:r>
              <w:tab/>
            </w:r>
            <w:r>
              <w:tab/>
            </w:r>
          </w:p>
          <w:p w14:paraId="13B1DECD" w14:textId="77777777" w:rsidR="001119EA" w:rsidRDefault="001119EA" w:rsidP="001119EA">
            <w:pPr>
              <w:pStyle w:val="3-"/>
            </w:pPr>
            <w:r>
              <w:rPr>
                <w:rFonts w:hint="eastAsia"/>
              </w:rPr>
              <w:tab/>
            </w:r>
            <w:r>
              <w:rPr>
                <w:rFonts w:hint="eastAsia"/>
              </w:rPr>
              <w:tab/>
            </w:r>
            <w:r w:rsidRPr="00FF65A9">
              <w:rPr>
                <w:rFonts w:hint="eastAsia"/>
                <w:color w:val="00B050"/>
              </w:rPr>
              <w:t>//データ書き戻し</w:t>
            </w:r>
          </w:p>
          <w:p w14:paraId="29BD1CE4" w14:textId="77777777" w:rsidR="001119EA" w:rsidRDefault="001119EA" w:rsidP="001119EA">
            <w:pPr>
              <w:pStyle w:val="3-"/>
            </w:pPr>
            <w:r>
              <w:tab/>
            </w:r>
            <w:r>
              <w:tab/>
              <w:t>s_commonResource[index] = common_data;</w:t>
            </w:r>
          </w:p>
          <w:p w14:paraId="570A1611" w14:textId="77777777" w:rsidR="001119EA" w:rsidRDefault="001119EA" w:rsidP="001119EA">
            <w:pPr>
              <w:pStyle w:val="3-"/>
            </w:pPr>
            <w:r>
              <w:tab/>
            </w:r>
            <w:r>
              <w:tab/>
              <w:t>s_tlsData = tls_data;</w:t>
            </w:r>
          </w:p>
          <w:p w14:paraId="38FD6FB4" w14:textId="77777777" w:rsidR="001119EA" w:rsidRDefault="001119EA" w:rsidP="001119EA">
            <w:pPr>
              <w:pStyle w:val="3-"/>
            </w:pPr>
          </w:p>
          <w:p w14:paraId="6DB32AF3" w14:textId="77777777" w:rsidR="001119EA" w:rsidRDefault="001119EA" w:rsidP="001119EA">
            <w:pPr>
              <w:pStyle w:val="3-"/>
            </w:pPr>
            <w:r>
              <w:rPr>
                <w:rFonts w:hint="eastAsia"/>
              </w:rPr>
              <w:tab/>
            </w:r>
            <w:r>
              <w:rPr>
                <w:rFonts w:hint="eastAsia"/>
              </w:rPr>
              <w:tab/>
            </w:r>
            <w:r w:rsidRPr="00FF65A9">
              <w:rPr>
                <w:rFonts w:hint="eastAsia"/>
                <w:color w:val="00B050"/>
              </w:rPr>
              <w:t>//データ表示（後）</w:t>
            </w:r>
          </w:p>
          <w:p w14:paraId="7EFAE6BE" w14:textId="77777777" w:rsidR="00FF65A9" w:rsidRDefault="001119EA" w:rsidP="001119EA">
            <w:pPr>
              <w:pStyle w:val="3-"/>
            </w:pPr>
            <w:r>
              <w:tab/>
            </w:r>
            <w:r>
              <w:tab/>
              <w:t>printf("%s: [AFTER]  commonResource[%d]=%d, tlsData=%d\n",</w:t>
            </w:r>
          </w:p>
          <w:p w14:paraId="0D838EF6" w14:textId="3A6C28D2" w:rsidR="001119EA" w:rsidRDefault="00FF65A9" w:rsidP="001119EA">
            <w:pPr>
              <w:pStyle w:val="3-"/>
            </w:pPr>
            <w:r>
              <w:tab/>
            </w:r>
            <w:r>
              <w:tab/>
            </w:r>
            <w:r>
              <w:tab/>
            </w:r>
            <w:r>
              <w:tab/>
            </w:r>
            <w:r>
              <w:tab/>
            </w:r>
            <w:r>
              <w:tab/>
            </w:r>
            <w:r>
              <w:tab/>
            </w:r>
            <w:r>
              <w:tab/>
            </w:r>
            <w:r>
              <w:tab/>
            </w:r>
            <w:r>
              <w:tab/>
            </w:r>
            <w:r w:rsidR="001119EA">
              <w:t xml:space="preserve"> name, index, s_commonResource[index], s_tlsData);</w:t>
            </w:r>
          </w:p>
          <w:p w14:paraId="0B102F63" w14:textId="77777777" w:rsidR="001119EA" w:rsidRDefault="001119EA" w:rsidP="001119EA">
            <w:pPr>
              <w:pStyle w:val="3-"/>
            </w:pPr>
            <w:r>
              <w:tab/>
            </w:r>
            <w:r>
              <w:tab/>
              <w:t>fflush(stdout);</w:t>
            </w:r>
          </w:p>
          <w:p w14:paraId="06F6AF67" w14:textId="77777777" w:rsidR="001119EA" w:rsidRDefault="001119EA" w:rsidP="001119EA">
            <w:pPr>
              <w:pStyle w:val="3-"/>
            </w:pPr>
          </w:p>
          <w:p w14:paraId="40B3AC01"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//共有リソースを解放</w:t>
            </w:r>
          </w:p>
          <w:p w14:paraId="22C4D51C" w14:textId="77777777" w:rsidR="001119EA" w:rsidRDefault="001119EA" w:rsidP="001119EA">
            <w:pPr>
              <w:pStyle w:val="3-"/>
            </w:pPr>
            <w:r>
              <w:tab/>
            </w:r>
            <w:r>
              <w:tab/>
              <w:t>s_usingCommonResource[index] = false;</w:t>
            </w:r>
          </w:p>
          <w:p w14:paraId="7D6BE4F2" w14:textId="77777777" w:rsidR="001119EA" w:rsidRDefault="001119EA" w:rsidP="001119EA">
            <w:pPr>
              <w:pStyle w:val="3-"/>
            </w:pPr>
            <w:r>
              <w:tab/>
            </w:r>
            <w:r>
              <w:tab/>
            </w:r>
          </w:p>
          <w:p w14:paraId="2F3B066F" w14:textId="77777777" w:rsidR="001119EA" w:rsidRDefault="001119EA" w:rsidP="001119EA">
            <w:pPr>
              <w:pStyle w:val="3-"/>
            </w:pPr>
            <w:r>
              <w:rPr>
                <w:rFonts w:hint="eastAsia"/>
              </w:rPr>
              <w:tab/>
            </w:r>
            <w:r>
              <w:rPr>
                <w:rFonts w:hint="eastAsia"/>
              </w:rPr>
              <w:tab/>
            </w:r>
            <w:r w:rsidRPr="00FF65A9">
              <w:rPr>
                <w:rFonts w:hint="eastAsia"/>
                <w:color w:val="00B050"/>
              </w:rPr>
              <w:t>//セマフォ解放</w:t>
            </w:r>
          </w:p>
          <w:p w14:paraId="0672A72C" w14:textId="77777777" w:rsidR="001119EA" w:rsidRDefault="001119EA" w:rsidP="001119EA">
            <w:pPr>
              <w:pStyle w:val="3-"/>
            </w:pPr>
            <w:r>
              <w:tab/>
            </w:r>
            <w:r>
              <w:tab/>
            </w:r>
            <w:r w:rsidRPr="00FF65A9">
              <w:rPr>
                <w:color w:val="FF0000"/>
              </w:rPr>
              <w:t>sem_post(&amp;s_semaphore);</w:t>
            </w:r>
          </w:p>
          <w:p w14:paraId="7783E41A" w14:textId="77777777" w:rsidR="001119EA" w:rsidRDefault="001119EA" w:rsidP="001119EA">
            <w:pPr>
              <w:pStyle w:val="3-"/>
            </w:pPr>
            <w:r>
              <w:tab/>
            </w:r>
            <w:r>
              <w:tab/>
            </w:r>
          </w:p>
          <w:p w14:paraId="19D29E3A" w14:textId="77777777" w:rsidR="001119EA" w:rsidRDefault="001119EA" w:rsidP="001119EA">
            <w:pPr>
              <w:pStyle w:val="3-"/>
            </w:pPr>
            <w:r>
              <w:rPr>
                <w:rFonts w:hint="eastAsia"/>
              </w:rPr>
              <w:tab/>
            </w:r>
            <w:r>
              <w:rPr>
                <w:rFonts w:hint="eastAsia"/>
              </w:rPr>
              <w:tab/>
            </w:r>
            <w:r w:rsidRPr="00FF65A9">
              <w:rPr>
                <w:rFonts w:hint="eastAsia"/>
                <w:color w:val="00B050"/>
              </w:rPr>
              <w:t>//スレッド切り替えのためのスリープ</w:t>
            </w:r>
          </w:p>
          <w:p w14:paraId="400CD663" w14:textId="77777777" w:rsidR="001119EA" w:rsidRDefault="001119EA" w:rsidP="001119EA">
            <w:pPr>
              <w:pStyle w:val="3-"/>
            </w:pPr>
            <w:r>
              <w:tab/>
            </w:r>
            <w:r>
              <w:tab/>
              <w:t>usleep(0);</w:t>
            </w:r>
          </w:p>
          <w:p w14:paraId="47895A19" w14:textId="77777777" w:rsidR="001119EA" w:rsidRPr="00FF65A9" w:rsidRDefault="001119EA" w:rsidP="001119EA">
            <w:pPr>
              <w:pStyle w:val="3-"/>
              <w:rPr>
                <w:color w:val="00B050"/>
              </w:rPr>
            </w:pPr>
            <w:r>
              <w:rPr>
                <w:rFonts w:hint="eastAsia"/>
              </w:rPr>
              <w:lastRenderedPageBreak/>
              <w:tab/>
            </w:r>
            <w:r w:rsidRPr="00FF65A9">
              <w:rPr>
                <w:rFonts w:hint="eastAsia"/>
                <w:color w:val="00B050"/>
              </w:rPr>
              <w:t>//</w:t>
            </w:r>
            <w:r w:rsidRPr="00FF65A9">
              <w:rPr>
                <w:rFonts w:hint="eastAsia"/>
                <w:color w:val="00B050"/>
              </w:rPr>
              <w:tab/>
              <w:t>//スレッド切り替え</w:t>
            </w:r>
          </w:p>
          <w:p w14:paraId="7B524B84" w14:textId="77777777" w:rsidR="001119EA" w:rsidRPr="00FF65A9" w:rsidRDefault="001119EA" w:rsidP="001119EA">
            <w:pPr>
              <w:pStyle w:val="3-"/>
              <w:rPr>
                <w:color w:val="00B050"/>
              </w:rPr>
            </w:pPr>
            <w:r w:rsidRPr="00FF65A9">
              <w:rPr>
                <w:rFonts w:hint="eastAsia"/>
                <w:color w:val="00B050"/>
              </w:rPr>
              <w:tab/>
              <w:t>//</w:t>
            </w:r>
            <w:r w:rsidRPr="00FF65A9">
              <w:rPr>
                <w:rFonts w:hint="eastAsia"/>
                <w:color w:val="00B050"/>
              </w:rPr>
              <w:tab/>
              <w:t>sched_yield();//同じ優先度の他のスレッドに切り替え</w:t>
            </w:r>
          </w:p>
          <w:p w14:paraId="1F281060" w14:textId="77777777" w:rsidR="001119EA" w:rsidRDefault="001119EA" w:rsidP="001119EA">
            <w:pPr>
              <w:pStyle w:val="3-"/>
            </w:pPr>
            <w:r>
              <w:tab/>
              <w:t>}</w:t>
            </w:r>
          </w:p>
          <w:p w14:paraId="5F08EB72" w14:textId="77777777" w:rsidR="001119EA" w:rsidRDefault="001119EA" w:rsidP="001119EA">
            <w:pPr>
              <w:pStyle w:val="3-"/>
            </w:pPr>
          </w:p>
          <w:p w14:paraId="743D5392" w14:textId="77777777" w:rsidR="001119EA" w:rsidRPr="00FF65A9" w:rsidRDefault="001119EA" w:rsidP="001119EA">
            <w:pPr>
              <w:pStyle w:val="3-"/>
              <w:rPr>
                <w:color w:val="00B050"/>
              </w:rPr>
            </w:pPr>
            <w:r>
              <w:rPr>
                <w:rFonts w:hint="eastAsia"/>
              </w:rPr>
              <w:tab/>
            </w:r>
            <w:r w:rsidRPr="00FF65A9">
              <w:rPr>
                <w:rFonts w:hint="eastAsia"/>
                <w:color w:val="00B050"/>
              </w:rPr>
              <w:t>//終了</w:t>
            </w:r>
          </w:p>
          <w:p w14:paraId="6FBBFC1A" w14:textId="77777777" w:rsidR="001119EA" w:rsidRDefault="001119EA" w:rsidP="001119EA">
            <w:pPr>
              <w:pStyle w:val="3-"/>
            </w:pPr>
            <w:r>
              <w:tab/>
              <w:t>printf("- end:%s -\n", name);</w:t>
            </w:r>
          </w:p>
          <w:p w14:paraId="19C35939" w14:textId="77777777" w:rsidR="001119EA" w:rsidRDefault="001119EA" w:rsidP="001119EA">
            <w:pPr>
              <w:pStyle w:val="3-"/>
            </w:pPr>
            <w:r>
              <w:tab/>
              <w:t>fflush(stdout);</w:t>
            </w:r>
          </w:p>
          <w:p w14:paraId="7642A935" w14:textId="77777777" w:rsidR="001119EA" w:rsidRDefault="001119EA" w:rsidP="001119EA">
            <w:pPr>
              <w:pStyle w:val="3-"/>
            </w:pPr>
            <w:r>
              <w:tab/>
              <w:t>return 0;</w:t>
            </w:r>
          </w:p>
          <w:p w14:paraId="76625DB9" w14:textId="77777777" w:rsidR="001119EA" w:rsidRDefault="001119EA" w:rsidP="001119EA">
            <w:pPr>
              <w:pStyle w:val="3-"/>
            </w:pPr>
            <w:r>
              <w:t>}</w:t>
            </w:r>
          </w:p>
          <w:p w14:paraId="36B26BA2" w14:textId="77777777" w:rsidR="001119EA" w:rsidRDefault="001119EA" w:rsidP="001119EA">
            <w:pPr>
              <w:pStyle w:val="3-"/>
            </w:pPr>
          </w:p>
          <w:p w14:paraId="75D7EF34" w14:textId="77777777" w:rsidR="001119EA" w:rsidRPr="00FF65A9" w:rsidRDefault="001119EA" w:rsidP="001119EA">
            <w:pPr>
              <w:pStyle w:val="3-"/>
              <w:rPr>
                <w:color w:val="00B050"/>
              </w:rPr>
            </w:pPr>
            <w:r w:rsidRPr="00FF65A9">
              <w:rPr>
                <w:rFonts w:hint="eastAsia"/>
                <w:color w:val="00B050"/>
              </w:rPr>
              <w:t>//テスト</w:t>
            </w:r>
          </w:p>
          <w:p w14:paraId="7800976C" w14:textId="77777777" w:rsidR="001119EA" w:rsidRDefault="001119EA" w:rsidP="001119EA">
            <w:pPr>
              <w:pStyle w:val="3-"/>
            </w:pPr>
            <w:r>
              <w:t>int main(const int argc, const char* argv[])</w:t>
            </w:r>
          </w:p>
          <w:p w14:paraId="49BDFC0D" w14:textId="77777777" w:rsidR="001119EA" w:rsidRDefault="001119EA" w:rsidP="001119EA">
            <w:pPr>
              <w:pStyle w:val="3-"/>
            </w:pPr>
            <w:r>
              <w:t>{</w:t>
            </w:r>
          </w:p>
          <w:p w14:paraId="187B5544" w14:textId="77777777" w:rsidR="001119EA" w:rsidRPr="00FF65A9" w:rsidRDefault="001119EA" w:rsidP="001119EA">
            <w:pPr>
              <w:pStyle w:val="3-"/>
              <w:rPr>
                <w:color w:val="00B050"/>
              </w:rPr>
            </w:pPr>
            <w:r>
              <w:rPr>
                <w:rFonts w:hint="eastAsia"/>
              </w:rPr>
              <w:tab/>
            </w:r>
            <w:r w:rsidRPr="00FF65A9">
              <w:rPr>
                <w:rFonts w:hint="eastAsia"/>
                <w:color w:val="00B050"/>
              </w:rPr>
              <w:t>//セマフォ生成</w:t>
            </w:r>
          </w:p>
          <w:p w14:paraId="4E82E3AD" w14:textId="77777777" w:rsidR="001119EA" w:rsidRDefault="001119EA" w:rsidP="001119EA">
            <w:pPr>
              <w:pStyle w:val="3-"/>
            </w:pPr>
            <w:r>
              <w:tab/>
              <w:t>{</w:t>
            </w:r>
          </w:p>
          <w:p w14:paraId="0E6532C0" w14:textId="77777777" w:rsidR="001119EA" w:rsidRDefault="001119EA" w:rsidP="001119EA">
            <w:pPr>
              <w:pStyle w:val="3-"/>
            </w:pPr>
            <w:r>
              <w:rPr>
                <w:rFonts w:hint="eastAsia"/>
              </w:rPr>
              <w:tab/>
            </w:r>
            <w:r>
              <w:rPr>
                <w:rFonts w:hint="eastAsia"/>
              </w:rPr>
              <w:tab/>
            </w:r>
            <w:r w:rsidRPr="00FF65A9">
              <w:rPr>
                <w:rFonts w:hint="eastAsia"/>
                <w:color w:val="FF0000"/>
              </w:rPr>
              <w:t>sem_init(&amp;s_semaphore, 0, 0);</w:t>
            </w:r>
            <w:r w:rsidRPr="00FF65A9">
              <w:rPr>
                <w:rFonts w:hint="eastAsia"/>
                <w:color w:val="00B050"/>
              </w:rPr>
              <w:t>//プロセス間で共有しないセマフォ</w:t>
            </w:r>
          </w:p>
          <w:p w14:paraId="39E4DF31" w14:textId="77777777" w:rsidR="00FF65A9" w:rsidRPr="00FF65A9" w:rsidRDefault="00FF65A9" w:rsidP="001119EA">
            <w:pPr>
              <w:pStyle w:val="3-"/>
              <w:rPr>
                <w:color w:val="00B050"/>
              </w:rPr>
            </w:pPr>
            <w:r w:rsidRPr="00FF65A9">
              <w:rPr>
                <w:rFonts w:hint="eastAsia"/>
              </w:rPr>
              <w:tab/>
            </w:r>
            <w:r w:rsidRPr="00FF65A9">
              <w:rPr>
                <w:rFonts w:hint="eastAsia"/>
              </w:rPr>
              <w:tab/>
              <w:t xml:space="preserve">                            </w:t>
            </w:r>
            <w:r w:rsidRPr="00FF65A9">
              <w:rPr>
                <w:rFonts w:hint="eastAsia"/>
                <w:color w:val="00B050"/>
              </w:rPr>
              <w:t xml:space="preserve"> //セマフォの初期値を 0にする（取得できない状態）</w:t>
            </w:r>
          </w:p>
          <w:p w14:paraId="5B58AD7D" w14:textId="1C533AA3" w:rsidR="001119EA" w:rsidRDefault="001119EA" w:rsidP="001119EA">
            <w:pPr>
              <w:pStyle w:val="3-"/>
            </w:pPr>
            <w:r>
              <w:tab/>
              <w:t>}</w:t>
            </w:r>
          </w:p>
          <w:p w14:paraId="55860092" w14:textId="77777777" w:rsidR="001119EA" w:rsidRDefault="001119EA" w:rsidP="001119EA">
            <w:pPr>
              <w:pStyle w:val="3-"/>
            </w:pPr>
            <w:r>
              <w:tab/>
            </w:r>
          </w:p>
          <w:p w14:paraId="10D0B363" w14:textId="77777777" w:rsidR="001119EA" w:rsidRDefault="001119EA" w:rsidP="001119EA">
            <w:pPr>
              <w:pStyle w:val="3-"/>
            </w:pPr>
            <w:r>
              <w:rPr>
                <w:rFonts w:hint="eastAsia"/>
              </w:rPr>
              <w:tab/>
            </w:r>
            <w:r w:rsidRPr="00FF65A9">
              <w:rPr>
                <w:rFonts w:hint="eastAsia"/>
                <w:color w:val="00B050"/>
              </w:rPr>
              <w:t>//スレッド作成</w:t>
            </w:r>
          </w:p>
          <w:p w14:paraId="317EA858" w14:textId="77777777" w:rsidR="001119EA" w:rsidRDefault="001119EA" w:rsidP="001119EA">
            <w:pPr>
              <w:pStyle w:val="3-"/>
            </w:pPr>
            <w:r>
              <w:tab/>
              <w:t>static const int THREAD_NUM = 4;</w:t>
            </w:r>
          </w:p>
          <w:p w14:paraId="630D0777" w14:textId="77777777" w:rsidR="001119EA" w:rsidRDefault="001119EA" w:rsidP="001119EA">
            <w:pPr>
              <w:pStyle w:val="3-"/>
            </w:pPr>
            <w:r>
              <w:tab/>
              <w:t>pthread_t pth[THREAD_NUM];</w:t>
            </w:r>
          </w:p>
          <w:p w14:paraId="05E455B9" w14:textId="77777777" w:rsidR="001119EA" w:rsidRDefault="001119EA" w:rsidP="001119EA">
            <w:pPr>
              <w:pStyle w:val="3-"/>
            </w:pPr>
            <w:r>
              <w:tab/>
              <w:t>{</w:t>
            </w:r>
          </w:p>
          <w:p w14:paraId="23B9467E" w14:textId="77777777" w:rsidR="001119EA" w:rsidRDefault="001119EA" w:rsidP="001119EA">
            <w:pPr>
              <w:pStyle w:val="3-"/>
            </w:pPr>
            <w:r>
              <w:tab/>
            </w:r>
            <w:r>
              <w:tab/>
              <w:t>pthread_attr_t attr;</w:t>
            </w:r>
          </w:p>
          <w:p w14:paraId="15D210AA" w14:textId="77777777" w:rsidR="001119EA" w:rsidRDefault="001119EA" w:rsidP="001119EA">
            <w:pPr>
              <w:pStyle w:val="3-"/>
            </w:pPr>
            <w:r>
              <w:tab/>
            </w:r>
            <w:r>
              <w:tab/>
              <w:t>pthread_attr_init(&amp;attr);</w:t>
            </w:r>
          </w:p>
          <w:p w14:paraId="36D608C6" w14:textId="77777777" w:rsidR="001119EA" w:rsidRDefault="001119EA" w:rsidP="001119EA">
            <w:pPr>
              <w:pStyle w:val="3-"/>
            </w:pPr>
            <w:r>
              <w:rPr>
                <w:rFonts w:hint="eastAsia"/>
              </w:rPr>
              <w:tab/>
            </w:r>
            <w:r>
              <w:rPr>
                <w:rFonts w:hint="eastAsia"/>
              </w:rPr>
              <w:tab/>
              <w:t>pthread_attr_setstacksize(&amp;attr, 1024);</w:t>
            </w:r>
            <w:r w:rsidRPr="00FF65A9">
              <w:rPr>
                <w:rFonts w:hint="eastAsia"/>
                <w:color w:val="00B050"/>
              </w:rPr>
              <w:t>//スタックサイズ指定</w:t>
            </w:r>
          </w:p>
          <w:p w14:paraId="4C1B648D" w14:textId="77777777" w:rsidR="001119EA" w:rsidRDefault="001119EA" w:rsidP="001119EA">
            <w:pPr>
              <w:pStyle w:val="3-"/>
            </w:pPr>
            <w:r>
              <w:rPr>
                <w:rFonts w:hint="eastAsia"/>
              </w:rPr>
              <w:tab/>
            </w:r>
            <w:r>
              <w:rPr>
                <w:rFonts w:hint="eastAsia"/>
              </w:rPr>
              <w:tab/>
              <w:t>pthread_create(&amp;pth[0], &amp;attr, threadFunc, (void*)"太郎");</w:t>
            </w:r>
          </w:p>
          <w:p w14:paraId="51ED6025" w14:textId="77777777" w:rsidR="001119EA" w:rsidRDefault="001119EA" w:rsidP="001119EA">
            <w:pPr>
              <w:pStyle w:val="3-"/>
            </w:pPr>
            <w:r>
              <w:rPr>
                <w:rFonts w:hint="eastAsia"/>
              </w:rPr>
              <w:tab/>
            </w:r>
            <w:r>
              <w:rPr>
                <w:rFonts w:hint="eastAsia"/>
              </w:rPr>
              <w:tab/>
              <w:t>pthread_create(&amp;pth[1], &amp;attr, threadFunc, (void*)"次郎");</w:t>
            </w:r>
          </w:p>
          <w:p w14:paraId="1A8E4D00" w14:textId="77777777" w:rsidR="001119EA" w:rsidRDefault="001119EA" w:rsidP="001119EA">
            <w:pPr>
              <w:pStyle w:val="3-"/>
            </w:pPr>
            <w:r>
              <w:rPr>
                <w:rFonts w:hint="eastAsia"/>
              </w:rPr>
              <w:tab/>
            </w:r>
            <w:r>
              <w:rPr>
                <w:rFonts w:hint="eastAsia"/>
              </w:rPr>
              <w:tab/>
              <w:t>pthread_create(&amp;pth[2], &amp;attr, threadFunc, (void*)"三郎");</w:t>
            </w:r>
          </w:p>
          <w:p w14:paraId="602CBF82" w14:textId="77777777" w:rsidR="001119EA" w:rsidRDefault="001119EA" w:rsidP="001119EA">
            <w:pPr>
              <w:pStyle w:val="3-"/>
            </w:pPr>
            <w:r>
              <w:rPr>
                <w:rFonts w:hint="eastAsia"/>
              </w:rPr>
              <w:tab/>
            </w:r>
            <w:r>
              <w:rPr>
                <w:rFonts w:hint="eastAsia"/>
              </w:rPr>
              <w:tab/>
              <w:t>pthread_create(&amp;pth[3], &amp;attr, threadFunc, (void*)"四朗 ");</w:t>
            </w:r>
          </w:p>
          <w:p w14:paraId="2FBBB525" w14:textId="77777777" w:rsidR="001119EA" w:rsidRDefault="001119EA" w:rsidP="001119EA">
            <w:pPr>
              <w:pStyle w:val="3-"/>
            </w:pPr>
            <w:r>
              <w:tab/>
              <w:t>}</w:t>
            </w:r>
          </w:p>
          <w:p w14:paraId="4F211AE4" w14:textId="77777777" w:rsidR="001119EA" w:rsidRDefault="001119EA" w:rsidP="001119EA">
            <w:pPr>
              <w:pStyle w:val="3-"/>
            </w:pPr>
          </w:p>
          <w:p w14:paraId="44117D7C" w14:textId="77777777" w:rsidR="001119EA" w:rsidRDefault="001119EA" w:rsidP="001119EA">
            <w:pPr>
              <w:pStyle w:val="3-"/>
            </w:pPr>
            <w:r>
              <w:rPr>
                <w:rFonts w:hint="eastAsia"/>
              </w:rPr>
              <w:tab/>
            </w:r>
            <w:r w:rsidRPr="00FF65A9">
              <w:rPr>
                <w:rFonts w:hint="eastAsia"/>
                <w:color w:val="00B050"/>
              </w:rPr>
              <w:t>//若干スリープ</w:t>
            </w:r>
          </w:p>
          <w:p w14:paraId="6E07E406" w14:textId="77777777" w:rsidR="001119EA" w:rsidRDefault="001119EA" w:rsidP="001119EA">
            <w:pPr>
              <w:pStyle w:val="3-"/>
            </w:pPr>
            <w:r>
              <w:tab/>
              <w:t>usleep(10 * 1000);</w:t>
            </w:r>
          </w:p>
          <w:p w14:paraId="3FC39C30" w14:textId="77777777" w:rsidR="001119EA" w:rsidRDefault="001119EA" w:rsidP="001119EA">
            <w:pPr>
              <w:pStyle w:val="3-"/>
            </w:pPr>
          </w:p>
          <w:p w14:paraId="4E4BA764" w14:textId="77777777" w:rsidR="001119EA" w:rsidRDefault="001119EA" w:rsidP="001119EA">
            <w:pPr>
              <w:pStyle w:val="3-"/>
            </w:pPr>
            <w:r>
              <w:rPr>
                <w:rFonts w:hint="eastAsia"/>
              </w:rPr>
              <w:tab/>
            </w:r>
            <w:r w:rsidRPr="00FF65A9">
              <w:rPr>
                <w:rFonts w:hint="eastAsia"/>
                <w:color w:val="00B050"/>
              </w:rPr>
              <w:t>//共有リソース初期化</w:t>
            </w:r>
          </w:p>
          <w:p w14:paraId="47618BE2" w14:textId="77777777" w:rsidR="001119EA" w:rsidRDefault="001119EA" w:rsidP="001119EA">
            <w:pPr>
              <w:pStyle w:val="3-"/>
            </w:pPr>
            <w:r>
              <w:tab/>
              <w:t>for (int i = 0; i &lt; COMMON_RESOURCE_NUM; ++i)</w:t>
            </w:r>
          </w:p>
          <w:p w14:paraId="04402DCE" w14:textId="77777777" w:rsidR="001119EA" w:rsidRDefault="001119EA" w:rsidP="001119EA">
            <w:pPr>
              <w:pStyle w:val="3-"/>
            </w:pPr>
            <w:r>
              <w:tab/>
              <w:t>{</w:t>
            </w:r>
          </w:p>
          <w:p w14:paraId="2D29DD00" w14:textId="77777777" w:rsidR="001119EA" w:rsidRDefault="001119EA" w:rsidP="001119EA">
            <w:pPr>
              <w:pStyle w:val="3-"/>
            </w:pPr>
            <w:r>
              <w:tab/>
            </w:r>
            <w:r>
              <w:tab/>
              <w:t>s_commonResource[i] = 1000 * (i + 1);</w:t>
            </w:r>
          </w:p>
          <w:p w14:paraId="3A102670" w14:textId="77777777" w:rsidR="001119EA" w:rsidRDefault="001119EA" w:rsidP="001119EA">
            <w:pPr>
              <w:pStyle w:val="3-"/>
            </w:pPr>
            <w:r>
              <w:tab/>
              <w:t>}</w:t>
            </w:r>
          </w:p>
          <w:p w14:paraId="189F5D93" w14:textId="77777777" w:rsidR="001119EA" w:rsidRDefault="001119EA" w:rsidP="001119EA">
            <w:pPr>
              <w:pStyle w:val="3-"/>
            </w:pPr>
          </w:p>
          <w:p w14:paraId="34D57D6F" w14:textId="77777777" w:rsidR="001119EA" w:rsidRDefault="001119EA" w:rsidP="001119EA">
            <w:pPr>
              <w:pStyle w:val="3-"/>
            </w:pPr>
            <w:r>
              <w:rPr>
                <w:rFonts w:hint="eastAsia"/>
              </w:rPr>
              <w:tab/>
            </w:r>
            <w:r w:rsidRPr="00FF65A9">
              <w:rPr>
                <w:rFonts w:hint="eastAsia"/>
                <w:color w:val="00B050"/>
              </w:rPr>
              <w:t>//若干スリープ</w:t>
            </w:r>
          </w:p>
          <w:p w14:paraId="7D39EB87" w14:textId="77777777" w:rsidR="001119EA" w:rsidRDefault="001119EA" w:rsidP="001119EA">
            <w:pPr>
              <w:pStyle w:val="3-"/>
            </w:pPr>
            <w:r>
              <w:tab/>
              <w:t>usleep(10 * 1000);</w:t>
            </w:r>
          </w:p>
          <w:p w14:paraId="320DA2F0" w14:textId="77777777" w:rsidR="001119EA" w:rsidRDefault="001119EA" w:rsidP="001119EA">
            <w:pPr>
              <w:pStyle w:val="3-"/>
            </w:pPr>
          </w:p>
          <w:p w14:paraId="5030A5A2" w14:textId="77777777" w:rsidR="001119EA" w:rsidRDefault="001119EA" w:rsidP="001119EA">
            <w:pPr>
              <w:pStyle w:val="3-"/>
            </w:pPr>
            <w:r>
              <w:rPr>
                <w:rFonts w:hint="eastAsia"/>
              </w:rPr>
              <w:tab/>
            </w:r>
            <w:r w:rsidRPr="00FF65A9">
              <w:rPr>
                <w:rFonts w:hint="eastAsia"/>
                <w:color w:val="00B050"/>
              </w:rPr>
              <w:t>//共有リソースの使用を許可（全セマフォ解放）</w:t>
            </w:r>
          </w:p>
          <w:p w14:paraId="754F0686" w14:textId="77777777" w:rsidR="001119EA" w:rsidRDefault="001119EA" w:rsidP="001119EA">
            <w:pPr>
              <w:pStyle w:val="3-"/>
            </w:pPr>
            <w:r>
              <w:tab/>
              <w:t>{</w:t>
            </w:r>
          </w:p>
          <w:p w14:paraId="73BA383D" w14:textId="77777777" w:rsidR="001119EA" w:rsidRDefault="001119EA" w:rsidP="001119EA">
            <w:pPr>
              <w:pStyle w:val="3-"/>
            </w:pPr>
            <w:r>
              <w:tab/>
            </w:r>
            <w:r>
              <w:tab/>
              <w:t>for (int i = 0; i &lt; COMMON_RESOURCE_NUM; ++i)</w:t>
            </w:r>
          </w:p>
          <w:p w14:paraId="4A0C7C36" w14:textId="77777777" w:rsidR="001119EA" w:rsidRDefault="001119EA" w:rsidP="001119EA">
            <w:pPr>
              <w:pStyle w:val="3-"/>
            </w:pPr>
            <w:r>
              <w:tab/>
            </w:r>
            <w:r>
              <w:tab/>
              <w:t>{</w:t>
            </w:r>
          </w:p>
          <w:p w14:paraId="5C060DCA" w14:textId="77777777" w:rsidR="001119EA" w:rsidRPr="00FF65A9" w:rsidRDefault="001119EA" w:rsidP="001119EA">
            <w:pPr>
              <w:pStyle w:val="3-"/>
              <w:rPr>
                <w:color w:val="FF0000"/>
              </w:rPr>
            </w:pPr>
            <w:r>
              <w:tab/>
            </w:r>
            <w:r>
              <w:tab/>
            </w:r>
            <w:r>
              <w:tab/>
            </w:r>
            <w:r w:rsidRPr="00FF65A9">
              <w:rPr>
                <w:color w:val="FF0000"/>
              </w:rPr>
              <w:t>sem_post(&amp;s_semaphore);</w:t>
            </w:r>
          </w:p>
          <w:p w14:paraId="6F4BE6FB" w14:textId="77777777" w:rsidR="001119EA" w:rsidRDefault="001119EA" w:rsidP="001119EA">
            <w:pPr>
              <w:pStyle w:val="3-"/>
            </w:pPr>
            <w:r>
              <w:tab/>
            </w:r>
            <w:r>
              <w:tab/>
              <w:t>}</w:t>
            </w:r>
          </w:p>
          <w:p w14:paraId="4DE91AE7" w14:textId="77777777" w:rsidR="001119EA" w:rsidRDefault="001119EA" w:rsidP="001119EA">
            <w:pPr>
              <w:pStyle w:val="3-"/>
            </w:pPr>
            <w:r>
              <w:tab/>
            </w:r>
            <w:r>
              <w:tab/>
              <w:t>printf("Common-resources have been prepared. (num=%d)\n", COMMON_RESOURCE_NUM);</w:t>
            </w:r>
          </w:p>
          <w:p w14:paraId="02B9E32B" w14:textId="77777777" w:rsidR="001119EA" w:rsidRDefault="001119EA" w:rsidP="001119EA">
            <w:pPr>
              <w:pStyle w:val="3-"/>
            </w:pPr>
            <w:r>
              <w:tab/>
            </w:r>
            <w:r>
              <w:tab/>
              <w:t>fflush(stdout);</w:t>
            </w:r>
          </w:p>
          <w:p w14:paraId="304C9488" w14:textId="77777777" w:rsidR="001119EA" w:rsidRDefault="001119EA" w:rsidP="001119EA">
            <w:pPr>
              <w:pStyle w:val="3-"/>
            </w:pPr>
            <w:r>
              <w:tab/>
              <w:t>}</w:t>
            </w:r>
          </w:p>
          <w:p w14:paraId="04EAE9D2" w14:textId="77777777" w:rsidR="001119EA" w:rsidRDefault="001119EA" w:rsidP="001119EA">
            <w:pPr>
              <w:pStyle w:val="3-"/>
            </w:pPr>
            <w:r>
              <w:tab/>
            </w:r>
          </w:p>
          <w:p w14:paraId="4318E18D" w14:textId="77777777" w:rsidR="001119EA" w:rsidRPr="00FF65A9" w:rsidRDefault="001119EA" w:rsidP="001119EA">
            <w:pPr>
              <w:pStyle w:val="3-"/>
              <w:rPr>
                <w:color w:val="00B050"/>
              </w:rPr>
            </w:pPr>
            <w:r>
              <w:rPr>
                <w:rFonts w:hint="eastAsia"/>
              </w:rPr>
              <w:tab/>
            </w:r>
            <w:r w:rsidRPr="00FF65A9">
              <w:rPr>
                <w:rFonts w:hint="eastAsia"/>
                <w:color w:val="00B050"/>
              </w:rPr>
              <w:t>//スレッド終了待ち</w:t>
            </w:r>
          </w:p>
          <w:p w14:paraId="2C91A3E8" w14:textId="77777777" w:rsidR="001119EA" w:rsidRDefault="001119EA" w:rsidP="001119EA">
            <w:pPr>
              <w:pStyle w:val="3-"/>
            </w:pPr>
            <w:r>
              <w:tab/>
              <w:t>for (int i = 0; i &lt; THREAD_NUM; ++i)</w:t>
            </w:r>
          </w:p>
          <w:p w14:paraId="6A49D245" w14:textId="77777777" w:rsidR="001119EA" w:rsidRDefault="001119EA" w:rsidP="001119EA">
            <w:pPr>
              <w:pStyle w:val="3-"/>
            </w:pPr>
            <w:r>
              <w:tab/>
              <w:t>{</w:t>
            </w:r>
          </w:p>
          <w:p w14:paraId="2D149CD9" w14:textId="77777777" w:rsidR="001119EA" w:rsidRDefault="001119EA" w:rsidP="001119EA">
            <w:pPr>
              <w:pStyle w:val="3-"/>
            </w:pPr>
            <w:r>
              <w:tab/>
            </w:r>
            <w:r>
              <w:tab/>
              <w:t>pthread_join(pth[i], NULL);</w:t>
            </w:r>
          </w:p>
          <w:p w14:paraId="0AD20D5F" w14:textId="77777777" w:rsidR="001119EA" w:rsidRDefault="001119EA" w:rsidP="001119EA">
            <w:pPr>
              <w:pStyle w:val="3-"/>
            </w:pPr>
            <w:r>
              <w:tab/>
              <w:t>}</w:t>
            </w:r>
          </w:p>
          <w:p w14:paraId="3757B580" w14:textId="77777777" w:rsidR="001119EA" w:rsidRDefault="001119EA" w:rsidP="001119EA">
            <w:pPr>
              <w:pStyle w:val="3-"/>
            </w:pPr>
            <w:r>
              <w:tab/>
            </w:r>
          </w:p>
          <w:p w14:paraId="3ADACDFC" w14:textId="77777777" w:rsidR="001119EA" w:rsidRDefault="001119EA" w:rsidP="001119EA">
            <w:pPr>
              <w:pStyle w:val="3-"/>
            </w:pPr>
            <w:r>
              <w:rPr>
                <w:rFonts w:hint="eastAsia"/>
              </w:rPr>
              <w:tab/>
            </w:r>
            <w:r w:rsidRPr="00FF65A9">
              <w:rPr>
                <w:rFonts w:hint="eastAsia"/>
                <w:color w:val="00B050"/>
              </w:rPr>
              <w:t>//セマフォの取得と解放を大量に実行して時間を計測</w:t>
            </w:r>
          </w:p>
          <w:p w14:paraId="771D1842" w14:textId="77777777" w:rsidR="001119EA" w:rsidRDefault="001119EA" w:rsidP="001119EA">
            <w:pPr>
              <w:pStyle w:val="3-"/>
            </w:pPr>
            <w:r>
              <w:tab/>
              <w:t>{</w:t>
            </w:r>
          </w:p>
          <w:p w14:paraId="32388268" w14:textId="77777777" w:rsidR="001119EA" w:rsidRDefault="001119EA" w:rsidP="001119EA">
            <w:pPr>
              <w:pStyle w:val="3-"/>
            </w:pPr>
            <w:r>
              <w:tab/>
            </w:r>
            <w:r>
              <w:tab/>
              <w:t>struct timeval begin;</w:t>
            </w:r>
          </w:p>
          <w:p w14:paraId="3CEF8EF2" w14:textId="77777777" w:rsidR="001119EA" w:rsidRDefault="001119EA" w:rsidP="001119EA">
            <w:pPr>
              <w:pStyle w:val="3-"/>
            </w:pPr>
            <w:r>
              <w:tab/>
            </w:r>
            <w:r>
              <w:tab/>
              <w:t>gettimeofday(&amp;begin, NULL);</w:t>
            </w:r>
          </w:p>
          <w:p w14:paraId="4D4BB879" w14:textId="77777777" w:rsidR="001119EA" w:rsidRDefault="001119EA" w:rsidP="001119EA">
            <w:pPr>
              <w:pStyle w:val="3-"/>
            </w:pPr>
            <w:r>
              <w:tab/>
            </w:r>
            <w:r>
              <w:tab/>
              <w:t>static const int TEST_TIMES = 10000000;</w:t>
            </w:r>
          </w:p>
          <w:p w14:paraId="6CF0DCA3" w14:textId="77777777" w:rsidR="001119EA" w:rsidRDefault="001119EA" w:rsidP="001119EA">
            <w:pPr>
              <w:pStyle w:val="3-"/>
            </w:pPr>
            <w:r>
              <w:lastRenderedPageBreak/>
              <w:tab/>
            </w:r>
            <w:r>
              <w:tab/>
              <w:t>for (int i = 0; i &lt; TEST_TIMES; ++i)</w:t>
            </w:r>
          </w:p>
          <w:p w14:paraId="6F4D3B85" w14:textId="77777777" w:rsidR="001119EA" w:rsidRDefault="001119EA" w:rsidP="001119EA">
            <w:pPr>
              <w:pStyle w:val="3-"/>
            </w:pPr>
            <w:r>
              <w:tab/>
            </w:r>
            <w:r>
              <w:tab/>
              <w:t>{</w:t>
            </w:r>
          </w:p>
          <w:p w14:paraId="00F14326" w14:textId="77777777" w:rsidR="001119EA" w:rsidRPr="00FF65A9" w:rsidRDefault="001119EA" w:rsidP="001119EA">
            <w:pPr>
              <w:pStyle w:val="3-"/>
              <w:rPr>
                <w:color w:val="FF0000"/>
              </w:rPr>
            </w:pPr>
            <w:r>
              <w:tab/>
            </w:r>
            <w:r>
              <w:tab/>
            </w:r>
            <w:r>
              <w:tab/>
            </w:r>
            <w:r w:rsidRPr="00FF65A9">
              <w:rPr>
                <w:color w:val="FF0000"/>
              </w:rPr>
              <w:t>sem_wait(&amp;s_semaphore);</w:t>
            </w:r>
          </w:p>
          <w:p w14:paraId="42A9B696" w14:textId="77777777" w:rsidR="001119EA" w:rsidRPr="00FF65A9" w:rsidRDefault="001119EA" w:rsidP="001119EA">
            <w:pPr>
              <w:pStyle w:val="3-"/>
              <w:rPr>
                <w:color w:val="FF0000"/>
              </w:rPr>
            </w:pPr>
            <w:r w:rsidRPr="00FF65A9">
              <w:rPr>
                <w:color w:val="FF0000"/>
              </w:rPr>
              <w:tab/>
            </w:r>
            <w:r w:rsidRPr="00FF65A9">
              <w:rPr>
                <w:color w:val="FF0000"/>
              </w:rPr>
              <w:tab/>
            </w:r>
            <w:r w:rsidRPr="00FF65A9">
              <w:rPr>
                <w:color w:val="FF0000"/>
              </w:rPr>
              <w:tab/>
              <w:t>sem_post(&amp;s_semaphore);</w:t>
            </w:r>
          </w:p>
          <w:p w14:paraId="03CE71A9" w14:textId="77777777" w:rsidR="001119EA" w:rsidRDefault="001119EA" w:rsidP="001119EA">
            <w:pPr>
              <w:pStyle w:val="3-"/>
            </w:pPr>
            <w:r>
              <w:tab/>
            </w:r>
            <w:r>
              <w:tab/>
              <w:t>}</w:t>
            </w:r>
          </w:p>
          <w:p w14:paraId="21EB252E" w14:textId="77777777" w:rsidR="001119EA" w:rsidRDefault="001119EA" w:rsidP="001119EA">
            <w:pPr>
              <w:pStyle w:val="3-"/>
            </w:pPr>
            <w:r>
              <w:tab/>
            </w:r>
            <w:r>
              <w:tab/>
              <w:t>struct timeval end;</w:t>
            </w:r>
          </w:p>
          <w:p w14:paraId="54FE25CF" w14:textId="77777777" w:rsidR="001119EA" w:rsidRDefault="001119EA" w:rsidP="001119EA">
            <w:pPr>
              <w:pStyle w:val="3-"/>
            </w:pPr>
            <w:r>
              <w:tab/>
            </w:r>
            <w:r>
              <w:tab/>
              <w:t>gettimeofday(&amp;end, NULL);</w:t>
            </w:r>
          </w:p>
          <w:p w14:paraId="34FD56B5" w14:textId="77777777" w:rsidR="001119EA" w:rsidRDefault="001119EA" w:rsidP="001119EA">
            <w:pPr>
              <w:pStyle w:val="3-"/>
            </w:pPr>
            <w:r>
              <w:tab/>
            </w:r>
            <w:r>
              <w:tab/>
              <w:t>struct timeval duration;</w:t>
            </w:r>
          </w:p>
          <w:p w14:paraId="75F435CB" w14:textId="77777777" w:rsidR="001119EA" w:rsidRDefault="001119EA" w:rsidP="001119EA">
            <w:pPr>
              <w:pStyle w:val="3-"/>
            </w:pPr>
            <w:r>
              <w:tab/>
            </w:r>
            <w:r>
              <w:tab/>
              <w:t>if( end.tv_usec &gt;= begin.tv_usec)</w:t>
            </w:r>
          </w:p>
          <w:p w14:paraId="34C096FF" w14:textId="77777777" w:rsidR="001119EA" w:rsidRDefault="001119EA" w:rsidP="001119EA">
            <w:pPr>
              <w:pStyle w:val="3-"/>
            </w:pPr>
            <w:r>
              <w:tab/>
            </w:r>
            <w:r>
              <w:tab/>
              <w:t>{</w:t>
            </w:r>
          </w:p>
          <w:p w14:paraId="5B6D7DFD" w14:textId="77777777" w:rsidR="001119EA" w:rsidRDefault="001119EA" w:rsidP="001119EA">
            <w:pPr>
              <w:pStyle w:val="3-"/>
            </w:pPr>
            <w:r>
              <w:tab/>
            </w:r>
            <w:r>
              <w:tab/>
            </w:r>
            <w:r>
              <w:tab/>
              <w:t>duration.tv_sec = end.tv_sec - begin.tv_sec;</w:t>
            </w:r>
          </w:p>
          <w:p w14:paraId="12874C72" w14:textId="77777777" w:rsidR="001119EA" w:rsidRDefault="001119EA" w:rsidP="001119EA">
            <w:pPr>
              <w:pStyle w:val="3-"/>
            </w:pPr>
            <w:r>
              <w:tab/>
            </w:r>
            <w:r>
              <w:tab/>
            </w:r>
            <w:r>
              <w:tab/>
              <w:t>duration.tv_usec = end.tv_usec - begin.tv_usec;</w:t>
            </w:r>
          </w:p>
          <w:p w14:paraId="6B8C7CB7" w14:textId="77777777" w:rsidR="001119EA" w:rsidRDefault="001119EA" w:rsidP="001119EA">
            <w:pPr>
              <w:pStyle w:val="3-"/>
            </w:pPr>
            <w:r>
              <w:tab/>
            </w:r>
            <w:r>
              <w:tab/>
              <w:t>}</w:t>
            </w:r>
          </w:p>
          <w:p w14:paraId="07996761" w14:textId="77777777" w:rsidR="001119EA" w:rsidRDefault="001119EA" w:rsidP="001119EA">
            <w:pPr>
              <w:pStyle w:val="3-"/>
            </w:pPr>
            <w:r>
              <w:tab/>
            </w:r>
            <w:r>
              <w:tab/>
              <w:t>else</w:t>
            </w:r>
          </w:p>
          <w:p w14:paraId="231FA11F" w14:textId="77777777" w:rsidR="001119EA" w:rsidRDefault="001119EA" w:rsidP="001119EA">
            <w:pPr>
              <w:pStyle w:val="3-"/>
            </w:pPr>
            <w:r>
              <w:tab/>
            </w:r>
            <w:r>
              <w:tab/>
              <w:t>{</w:t>
            </w:r>
          </w:p>
          <w:p w14:paraId="0F74F489" w14:textId="77777777" w:rsidR="001119EA" w:rsidRDefault="001119EA" w:rsidP="001119EA">
            <w:pPr>
              <w:pStyle w:val="3-"/>
            </w:pPr>
            <w:r>
              <w:tab/>
            </w:r>
            <w:r>
              <w:tab/>
            </w:r>
            <w:r>
              <w:tab/>
              <w:t>duration.tv_sec = end.tv_sec - begin.tv_sec - 1;</w:t>
            </w:r>
          </w:p>
          <w:p w14:paraId="14D5F02F" w14:textId="77777777" w:rsidR="001119EA" w:rsidRDefault="001119EA" w:rsidP="001119EA">
            <w:pPr>
              <w:pStyle w:val="3-"/>
            </w:pPr>
            <w:r>
              <w:tab/>
            </w:r>
            <w:r>
              <w:tab/>
            </w:r>
            <w:r>
              <w:tab/>
              <w:t>duration.tv_usec = 1000000 - begin.tv_usec + end.tv_usec;</w:t>
            </w:r>
          </w:p>
          <w:p w14:paraId="6E6BE854" w14:textId="77777777" w:rsidR="001119EA" w:rsidRDefault="001119EA" w:rsidP="001119EA">
            <w:pPr>
              <w:pStyle w:val="3-"/>
            </w:pPr>
            <w:r>
              <w:tab/>
            </w:r>
            <w:r>
              <w:tab/>
              <w:t>}</w:t>
            </w:r>
          </w:p>
          <w:p w14:paraId="3CBCD3A1" w14:textId="77777777" w:rsidR="001119EA" w:rsidRDefault="001119EA" w:rsidP="001119EA">
            <w:pPr>
              <w:pStyle w:val="3-"/>
            </w:pPr>
            <w:r>
              <w:tab/>
            </w:r>
            <w:r>
              <w:tab/>
              <w:t>printf("Semaphore * %d = %d.%06d sec\n", TEST_TIMES, duration.tv_sec, duration.tv_usec);</w:t>
            </w:r>
          </w:p>
          <w:p w14:paraId="330F9DBB" w14:textId="77777777" w:rsidR="001119EA" w:rsidRDefault="001119EA" w:rsidP="001119EA">
            <w:pPr>
              <w:pStyle w:val="3-"/>
            </w:pPr>
            <w:r>
              <w:tab/>
              <w:t>}</w:t>
            </w:r>
          </w:p>
          <w:p w14:paraId="6EB1C081" w14:textId="77777777" w:rsidR="001119EA" w:rsidRDefault="001119EA" w:rsidP="001119EA">
            <w:pPr>
              <w:pStyle w:val="3-"/>
            </w:pPr>
            <w:r>
              <w:tab/>
            </w:r>
          </w:p>
          <w:p w14:paraId="3433069B" w14:textId="77777777" w:rsidR="001119EA" w:rsidRPr="00FF65A9" w:rsidRDefault="001119EA" w:rsidP="001119EA">
            <w:pPr>
              <w:pStyle w:val="3-"/>
              <w:rPr>
                <w:color w:val="00B050"/>
              </w:rPr>
            </w:pPr>
            <w:r>
              <w:rPr>
                <w:rFonts w:hint="eastAsia"/>
              </w:rPr>
              <w:tab/>
            </w:r>
            <w:r w:rsidRPr="00FF65A9">
              <w:rPr>
                <w:rFonts w:hint="eastAsia"/>
                <w:color w:val="00B050"/>
              </w:rPr>
              <w:t>//セマフォ破棄</w:t>
            </w:r>
          </w:p>
          <w:p w14:paraId="249137F6" w14:textId="77777777" w:rsidR="001119EA" w:rsidRDefault="001119EA" w:rsidP="001119EA">
            <w:pPr>
              <w:pStyle w:val="3-"/>
            </w:pPr>
            <w:r>
              <w:tab/>
              <w:t>{</w:t>
            </w:r>
          </w:p>
          <w:p w14:paraId="721C8F10" w14:textId="77777777" w:rsidR="001119EA" w:rsidRPr="00FF65A9" w:rsidRDefault="001119EA" w:rsidP="001119EA">
            <w:pPr>
              <w:pStyle w:val="3-"/>
              <w:rPr>
                <w:color w:val="FF0000"/>
              </w:rPr>
            </w:pPr>
            <w:r>
              <w:tab/>
            </w:r>
            <w:r>
              <w:tab/>
            </w:r>
            <w:r w:rsidRPr="00FF65A9">
              <w:rPr>
                <w:color w:val="FF0000"/>
              </w:rPr>
              <w:t>sem_destroy(&amp;s_semaphore);</w:t>
            </w:r>
          </w:p>
          <w:p w14:paraId="4CA94994" w14:textId="77777777" w:rsidR="001119EA" w:rsidRDefault="001119EA" w:rsidP="001119EA">
            <w:pPr>
              <w:pStyle w:val="3-"/>
            </w:pPr>
            <w:r>
              <w:tab/>
              <w:t>}</w:t>
            </w:r>
          </w:p>
          <w:p w14:paraId="15789AD8" w14:textId="77777777" w:rsidR="001119EA" w:rsidRDefault="001119EA" w:rsidP="001119EA">
            <w:pPr>
              <w:pStyle w:val="3-"/>
            </w:pPr>
            <w:r>
              <w:tab/>
            </w:r>
          </w:p>
          <w:p w14:paraId="4ED90F68" w14:textId="77777777" w:rsidR="001119EA" w:rsidRDefault="001119EA" w:rsidP="001119EA">
            <w:pPr>
              <w:pStyle w:val="3-"/>
            </w:pPr>
            <w:r>
              <w:tab/>
              <w:t>return EXIT_SUCCESS;</w:t>
            </w:r>
          </w:p>
          <w:p w14:paraId="33784542" w14:textId="7D5124A8" w:rsidR="00737B12" w:rsidRPr="00DE3BF2" w:rsidRDefault="001119EA" w:rsidP="001119EA">
            <w:pPr>
              <w:pStyle w:val="3-"/>
            </w:pPr>
            <w:r>
              <w:t>}</w:t>
            </w:r>
          </w:p>
        </w:tc>
      </w:tr>
    </w:tbl>
    <w:p w14:paraId="01747E42" w14:textId="77777777" w:rsidR="00737B12" w:rsidRPr="00DE3BF2" w:rsidRDefault="00737B12" w:rsidP="001119EA">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73654662" w14:textId="77777777" w:rsidTr="000A1665">
        <w:tc>
          <w:tcPr>
            <w:tcW w:w="8494" w:type="dxa"/>
          </w:tcPr>
          <w:p w14:paraId="775205A2" w14:textId="77777777" w:rsidR="001119EA" w:rsidRPr="001119EA" w:rsidRDefault="001119EA" w:rsidP="001119EA">
            <w:pPr>
              <w:pStyle w:val="3-"/>
              <w:rPr>
                <w:color w:val="auto"/>
              </w:rPr>
            </w:pPr>
            <w:r w:rsidRPr="001119EA">
              <w:rPr>
                <w:rFonts w:hint="eastAsia"/>
                <w:color w:val="auto"/>
              </w:rPr>
              <w:t>- begin:四朗  -</w:t>
            </w:r>
          </w:p>
          <w:p w14:paraId="20AF216C" w14:textId="77777777" w:rsidR="001119EA" w:rsidRPr="001119EA" w:rsidRDefault="001119EA" w:rsidP="001119EA">
            <w:pPr>
              <w:pStyle w:val="3-"/>
              <w:rPr>
                <w:color w:val="auto"/>
              </w:rPr>
            </w:pPr>
            <w:r w:rsidRPr="001119EA">
              <w:rPr>
                <w:rFonts w:hint="eastAsia"/>
                <w:color w:val="auto"/>
              </w:rPr>
              <w:t>- begin:三郎 -</w:t>
            </w:r>
          </w:p>
          <w:p w14:paraId="79A1F297" w14:textId="77777777" w:rsidR="001119EA" w:rsidRPr="001119EA" w:rsidRDefault="001119EA" w:rsidP="001119EA">
            <w:pPr>
              <w:pStyle w:val="3-"/>
              <w:rPr>
                <w:color w:val="auto"/>
              </w:rPr>
            </w:pPr>
            <w:r w:rsidRPr="001119EA">
              <w:rPr>
                <w:rFonts w:hint="eastAsia"/>
                <w:color w:val="auto"/>
              </w:rPr>
              <w:t>- begin:太郎 -</w:t>
            </w:r>
          </w:p>
          <w:p w14:paraId="54E47A33" w14:textId="77777777" w:rsidR="001119EA" w:rsidRPr="001119EA" w:rsidRDefault="001119EA" w:rsidP="001119EA">
            <w:pPr>
              <w:pStyle w:val="3-"/>
              <w:rPr>
                <w:color w:val="auto"/>
              </w:rPr>
            </w:pPr>
            <w:r w:rsidRPr="001119EA">
              <w:rPr>
                <w:rFonts w:hint="eastAsia"/>
                <w:color w:val="auto"/>
              </w:rPr>
              <w:t>- begin:次郎 -</w:t>
            </w:r>
          </w:p>
          <w:p w14:paraId="5C30CD5E" w14:textId="0B9376B3" w:rsidR="001119EA" w:rsidRPr="001119EA" w:rsidRDefault="001119EA" w:rsidP="001119EA">
            <w:pPr>
              <w:pStyle w:val="3-"/>
              <w:rPr>
                <w:color w:val="auto"/>
              </w:rPr>
            </w:pPr>
            <w:r w:rsidRPr="001119EA">
              <w:rPr>
                <w:color w:val="auto"/>
              </w:rPr>
              <w:t>Common-resources have been prepared. (num=2)</w:t>
            </w:r>
            <w:r w:rsidR="00F91FFB">
              <w:rPr>
                <w:color w:val="auto"/>
              </w:rPr>
              <w:tab/>
            </w:r>
            <w:r w:rsidR="00F91FFB">
              <w:rPr>
                <w:color w:val="auto"/>
              </w:rPr>
              <w:tab/>
            </w:r>
            <w:r w:rsidR="00F91FFB" w:rsidRPr="00B64270">
              <w:rPr>
                <w:color w:val="FF0000"/>
              </w:rPr>
              <w:t>←セマフォが解放されるまで全てのスレッドがブロック</w:t>
            </w:r>
          </w:p>
          <w:p w14:paraId="57437CFE" w14:textId="77777777" w:rsidR="001119EA" w:rsidRPr="001119EA" w:rsidRDefault="001119EA" w:rsidP="001119EA">
            <w:pPr>
              <w:pStyle w:val="3-"/>
              <w:rPr>
                <w:color w:val="auto"/>
              </w:rPr>
            </w:pPr>
            <w:r w:rsidRPr="00F91FFB">
              <w:rPr>
                <w:rFonts w:hint="eastAsia"/>
                <w:color w:val="FF0000"/>
              </w:rPr>
              <w:t>三郎: [BEFORE]</w:t>
            </w:r>
            <w:r w:rsidRPr="001119EA">
              <w:rPr>
                <w:rFonts w:hint="eastAsia"/>
                <w:color w:val="auto"/>
              </w:rPr>
              <w:t xml:space="preserve"> commonResource[1]=2000, tlsData=0</w:t>
            </w:r>
          </w:p>
          <w:p w14:paraId="531F010D" w14:textId="214D4C1D" w:rsidR="001119EA" w:rsidRPr="001119EA" w:rsidRDefault="001119EA" w:rsidP="001119EA">
            <w:pPr>
              <w:pStyle w:val="3-"/>
              <w:rPr>
                <w:color w:val="auto"/>
              </w:rPr>
            </w:pPr>
            <w:r w:rsidRPr="00F91FFB">
              <w:rPr>
                <w:rFonts w:hint="eastAsia"/>
                <w:color w:val="FF0000"/>
              </w:rPr>
              <w:t>四朗</w:t>
            </w:r>
            <w:r w:rsidR="00F91FFB" w:rsidRPr="00F91FFB">
              <w:rPr>
                <w:rFonts w:hint="eastAsia"/>
                <w:color w:val="FF0000"/>
              </w:rPr>
              <w:t>:</w:t>
            </w:r>
            <w:r w:rsidRPr="00F91FFB">
              <w:rPr>
                <w:rFonts w:hint="eastAsia"/>
                <w:color w:val="FF0000"/>
              </w:rPr>
              <w:t xml:space="preserve"> [BEFORE]</w:t>
            </w:r>
            <w:r w:rsidRPr="001119EA">
              <w:rPr>
                <w:rFonts w:hint="eastAsia"/>
                <w:color w:val="auto"/>
              </w:rPr>
              <w:t xml:space="preserve"> commonResource[0]=1000, tlsData=0</w:t>
            </w:r>
            <w:r w:rsidR="00F91FFB">
              <w:rPr>
                <w:color w:val="auto"/>
              </w:rPr>
              <w:tab/>
            </w:r>
            <w:r w:rsidR="00F91FFB">
              <w:rPr>
                <w:color w:val="auto"/>
              </w:rPr>
              <w:tab/>
            </w:r>
            <w:r w:rsidR="00F91FFB" w:rsidRPr="00B64270">
              <w:rPr>
                <w:color w:val="FF0000"/>
              </w:rPr>
              <w:t>←4つスレッドのうち、</w:t>
            </w:r>
            <w:r w:rsidR="00F91FFB" w:rsidRPr="00B64270">
              <w:rPr>
                <w:rFonts w:hint="eastAsia"/>
                <w:color w:val="FF0000"/>
              </w:rPr>
              <w:t>2つだけが稼働</w:t>
            </w:r>
          </w:p>
          <w:p w14:paraId="67783553" w14:textId="079C2FE9" w:rsidR="001119EA" w:rsidRPr="001119EA" w:rsidRDefault="001119EA" w:rsidP="001119EA">
            <w:pPr>
              <w:pStyle w:val="3-"/>
              <w:rPr>
                <w:color w:val="auto"/>
              </w:rPr>
            </w:pPr>
            <w:r w:rsidRPr="001119EA">
              <w:rPr>
                <w:rFonts w:hint="eastAsia"/>
                <w:color w:val="auto"/>
              </w:rPr>
              <w:t>四朗: [AFTER]  commonResource[0]=1001, tlsData=1</w:t>
            </w:r>
          </w:p>
          <w:p w14:paraId="09A296AF" w14:textId="627DAEA4" w:rsidR="001119EA" w:rsidRPr="001119EA" w:rsidRDefault="001119EA" w:rsidP="001119EA">
            <w:pPr>
              <w:pStyle w:val="3-"/>
              <w:rPr>
                <w:color w:val="auto"/>
              </w:rPr>
            </w:pPr>
            <w:r w:rsidRPr="00F91FFB">
              <w:rPr>
                <w:rFonts w:hint="eastAsia"/>
                <w:color w:val="FF0000"/>
              </w:rPr>
              <w:t>太郎: [BEFORE]</w:t>
            </w:r>
            <w:r w:rsidRPr="001119EA">
              <w:rPr>
                <w:rFonts w:hint="eastAsia"/>
                <w:color w:val="auto"/>
              </w:rPr>
              <w:t xml:space="preserve"> commonResource[0]=1001, tlsData=0</w:t>
            </w:r>
            <w:r w:rsidR="00F91FFB">
              <w:rPr>
                <w:color w:val="auto"/>
              </w:rPr>
              <w:tab/>
            </w:r>
            <w:r w:rsidR="00F91FFB">
              <w:rPr>
                <w:color w:val="auto"/>
              </w:rPr>
              <w:tab/>
            </w:r>
            <w:r w:rsidR="00F91FFB" w:rsidRPr="00B64270">
              <w:rPr>
                <w:color w:val="FF0000"/>
              </w:rPr>
              <w:t>←</w:t>
            </w:r>
            <w:r w:rsidR="00F91FFB">
              <w:rPr>
                <w:color w:val="FF0000"/>
              </w:rPr>
              <w:t>1</w:t>
            </w:r>
            <w:r w:rsidR="00F91FFB" w:rsidRPr="00B64270">
              <w:rPr>
                <w:color w:val="FF0000"/>
              </w:rPr>
              <w:t>つスレッド</w:t>
            </w:r>
            <w:r w:rsidR="00F91FFB">
              <w:rPr>
                <w:color w:val="FF0000"/>
              </w:rPr>
              <w:t>が終了すると、次のスレッドが動く</w:t>
            </w:r>
          </w:p>
          <w:p w14:paraId="3D7B6FC5" w14:textId="040089CA" w:rsidR="001119EA" w:rsidRPr="001119EA" w:rsidRDefault="001119EA" w:rsidP="00F91FFB">
            <w:pPr>
              <w:pStyle w:val="3-"/>
              <w:tabs>
                <w:tab w:val="clear" w:pos="3758"/>
                <w:tab w:val="left" w:pos="3835"/>
              </w:tabs>
              <w:rPr>
                <w:color w:val="auto"/>
              </w:rPr>
            </w:pPr>
            <w:r w:rsidRPr="001119EA">
              <w:rPr>
                <w:rFonts w:hint="eastAsia"/>
                <w:color w:val="auto"/>
              </w:rPr>
              <w:t>三郎: [AFTER]  commonResource[1]=2001, tlsData=1</w:t>
            </w:r>
            <w:r w:rsidR="00F91FFB">
              <w:rPr>
                <w:color w:val="auto"/>
              </w:rPr>
              <w:tab/>
            </w:r>
            <w:r w:rsidR="00F91FFB">
              <w:rPr>
                <w:color w:val="auto"/>
              </w:rPr>
              <w:tab/>
            </w:r>
            <w:r w:rsidR="00F91FFB" w:rsidRPr="00B64270">
              <w:rPr>
                <w:color w:val="FF0000"/>
              </w:rPr>
              <w:t>（常に同時に2つ</w:t>
            </w:r>
            <w:r w:rsidR="00F91FFB">
              <w:rPr>
                <w:rFonts w:hint="eastAsia"/>
                <w:color w:val="FF0000"/>
              </w:rPr>
              <w:t>まで</w:t>
            </w:r>
            <w:r w:rsidR="00F91FFB" w:rsidRPr="00B64270">
              <w:rPr>
                <w:color w:val="FF0000"/>
              </w:rPr>
              <w:t>）</w:t>
            </w:r>
          </w:p>
          <w:p w14:paraId="437BBB3F" w14:textId="77777777" w:rsidR="001119EA" w:rsidRPr="001119EA" w:rsidRDefault="001119EA" w:rsidP="001119EA">
            <w:pPr>
              <w:pStyle w:val="3-"/>
              <w:rPr>
                <w:color w:val="auto"/>
              </w:rPr>
            </w:pPr>
            <w:r w:rsidRPr="001119EA">
              <w:rPr>
                <w:rFonts w:hint="eastAsia"/>
                <w:color w:val="auto"/>
              </w:rPr>
              <w:t>次郎: [BEFORE] commonResource[1]=2001, tlsData=0</w:t>
            </w:r>
          </w:p>
          <w:p w14:paraId="7CCB4230" w14:textId="77777777" w:rsidR="001119EA" w:rsidRPr="001119EA" w:rsidRDefault="001119EA" w:rsidP="001119EA">
            <w:pPr>
              <w:pStyle w:val="3-"/>
              <w:rPr>
                <w:color w:val="auto"/>
              </w:rPr>
            </w:pPr>
            <w:r w:rsidRPr="001119EA">
              <w:rPr>
                <w:rFonts w:hint="eastAsia"/>
                <w:color w:val="auto"/>
              </w:rPr>
              <w:t>太郎: [AFTER]  commonResource[0]=1002, tlsData=1</w:t>
            </w:r>
          </w:p>
          <w:p w14:paraId="1CB737A1" w14:textId="0DE6ACC7" w:rsidR="001119EA" w:rsidRPr="001119EA" w:rsidRDefault="001119EA" w:rsidP="001119EA">
            <w:pPr>
              <w:pStyle w:val="3-"/>
              <w:rPr>
                <w:color w:val="auto"/>
              </w:rPr>
            </w:pPr>
            <w:r w:rsidRPr="001119EA">
              <w:rPr>
                <w:rFonts w:hint="eastAsia"/>
                <w:color w:val="auto"/>
              </w:rPr>
              <w:t>四朗: [BEFORE] commonResource[0]=1002, tlsData=1</w:t>
            </w:r>
          </w:p>
          <w:p w14:paraId="3BDDEFA2" w14:textId="77777777" w:rsidR="001119EA" w:rsidRPr="001119EA" w:rsidRDefault="001119EA" w:rsidP="001119EA">
            <w:pPr>
              <w:pStyle w:val="3-"/>
              <w:rPr>
                <w:color w:val="auto"/>
              </w:rPr>
            </w:pPr>
            <w:r w:rsidRPr="001119EA">
              <w:rPr>
                <w:rFonts w:hint="eastAsia"/>
                <w:color w:val="auto"/>
              </w:rPr>
              <w:t>次郎: [AFTER]  commonResource[1]=2002, tlsData=1</w:t>
            </w:r>
          </w:p>
          <w:p w14:paraId="4C3EF304" w14:textId="77777777" w:rsidR="001119EA" w:rsidRPr="001119EA" w:rsidRDefault="001119EA" w:rsidP="001119EA">
            <w:pPr>
              <w:pStyle w:val="3-"/>
              <w:rPr>
                <w:color w:val="auto"/>
              </w:rPr>
            </w:pPr>
            <w:r w:rsidRPr="001119EA">
              <w:rPr>
                <w:rFonts w:hint="eastAsia"/>
                <w:color w:val="auto"/>
              </w:rPr>
              <w:t>太郎: [BEFORE] commonResource[1]=2002, tlsData=1</w:t>
            </w:r>
          </w:p>
          <w:p w14:paraId="25FDC023" w14:textId="77777777" w:rsidR="001119EA" w:rsidRPr="001119EA" w:rsidRDefault="001119EA" w:rsidP="001119EA">
            <w:pPr>
              <w:pStyle w:val="3-"/>
              <w:rPr>
                <w:color w:val="auto"/>
              </w:rPr>
            </w:pPr>
            <w:r w:rsidRPr="001119EA">
              <w:rPr>
                <w:rFonts w:hint="eastAsia"/>
                <w:color w:val="auto"/>
              </w:rPr>
              <w:t>太郎: [AFTER]  commonResource[1]=2003, tlsData=2</w:t>
            </w:r>
          </w:p>
          <w:p w14:paraId="12C0D6D5" w14:textId="77777777" w:rsidR="001119EA" w:rsidRPr="001119EA" w:rsidRDefault="001119EA" w:rsidP="001119EA">
            <w:pPr>
              <w:pStyle w:val="3-"/>
              <w:rPr>
                <w:color w:val="auto"/>
              </w:rPr>
            </w:pPr>
            <w:r w:rsidRPr="001119EA">
              <w:rPr>
                <w:rFonts w:hint="eastAsia"/>
                <w:color w:val="auto"/>
              </w:rPr>
              <w:t>三郎: [BEFORE] commonResource[1]=2003, tlsData=1</w:t>
            </w:r>
          </w:p>
          <w:p w14:paraId="0AFE743C" w14:textId="657F0B6F" w:rsidR="001119EA" w:rsidRPr="001119EA" w:rsidRDefault="001119EA" w:rsidP="001119EA">
            <w:pPr>
              <w:pStyle w:val="3-"/>
              <w:rPr>
                <w:color w:val="auto"/>
              </w:rPr>
            </w:pPr>
            <w:r w:rsidRPr="001119EA">
              <w:rPr>
                <w:rFonts w:hint="eastAsia"/>
                <w:color w:val="auto"/>
              </w:rPr>
              <w:t>四朗: [AFTER]  commonResource[0]=1003, tlsData=2</w:t>
            </w:r>
          </w:p>
          <w:p w14:paraId="5EBDE6E1" w14:textId="77777777" w:rsidR="001119EA" w:rsidRPr="001119EA" w:rsidRDefault="001119EA" w:rsidP="001119EA">
            <w:pPr>
              <w:pStyle w:val="3-"/>
              <w:rPr>
                <w:color w:val="auto"/>
              </w:rPr>
            </w:pPr>
            <w:r w:rsidRPr="001119EA">
              <w:rPr>
                <w:rFonts w:hint="eastAsia"/>
                <w:color w:val="auto"/>
              </w:rPr>
              <w:t>次郎: [BEFORE] commonResource[0]=1003, tlsData=1</w:t>
            </w:r>
          </w:p>
          <w:p w14:paraId="364F31B6" w14:textId="77777777" w:rsidR="001119EA" w:rsidRPr="001119EA" w:rsidRDefault="001119EA" w:rsidP="001119EA">
            <w:pPr>
              <w:pStyle w:val="3-"/>
              <w:rPr>
                <w:color w:val="auto"/>
              </w:rPr>
            </w:pPr>
            <w:r w:rsidRPr="001119EA">
              <w:rPr>
                <w:rFonts w:hint="eastAsia"/>
                <w:color w:val="auto"/>
              </w:rPr>
              <w:t>三郎: [AFTER]  commonResource[1]=2004, tlsData=2</w:t>
            </w:r>
          </w:p>
          <w:p w14:paraId="1732E325" w14:textId="77777777" w:rsidR="001119EA" w:rsidRPr="001119EA" w:rsidRDefault="001119EA" w:rsidP="001119EA">
            <w:pPr>
              <w:pStyle w:val="3-"/>
              <w:rPr>
                <w:color w:val="auto"/>
              </w:rPr>
            </w:pPr>
            <w:r w:rsidRPr="001119EA">
              <w:rPr>
                <w:rFonts w:hint="eastAsia"/>
                <w:color w:val="auto"/>
              </w:rPr>
              <w:t>太郎: [BEFORE] commonResource[1]=2004, tlsData=2</w:t>
            </w:r>
          </w:p>
          <w:p w14:paraId="1640B59F" w14:textId="77777777" w:rsidR="001119EA" w:rsidRPr="001119EA" w:rsidRDefault="001119EA" w:rsidP="001119EA">
            <w:pPr>
              <w:pStyle w:val="3-"/>
              <w:rPr>
                <w:color w:val="auto"/>
              </w:rPr>
            </w:pPr>
            <w:r w:rsidRPr="001119EA">
              <w:rPr>
                <w:rFonts w:hint="eastAsia"/>
                <w:color w:val="auto"/>
              </w:rPr>
              <w:t>次郎: [AFTER]  commonResource[0]=1004, tlsData=2</w:t>
            </w:r>
          </w:p>
          <w:p w14:paraId="4B844A8F" w14:textId="55E6838E" w:rsidR="001119EA" w:rsidRPr="001119EA" w:rsidRDefault="001119EA" w:rsidP="001119EA">
            <w:pPr>
              <w:pStyle w:val="3-"/>
              <w:rPr>
                <w:color w:val="auto"/>
              </w:rPr>
            </w:pPr>
            <w:r w:rsidRPr="001119EA">
              <w:rPr>
                <w:rFonts w:hint="eastAsia"/>
                <w:color w:val="auto"/>
              </w:rPr>
              <w:t>四朗: [BEFORE] commonResource[0]=1004, tlsData=2</w:t>
            </w:r>
          </w:p>
          <w:p w14:paraId="2D2D39D3" w14:textId="0751BD73" w:rsidR="001119EA" w:rsidRPr="001119EA" w:rsidRDefault="001119EA" w:rsidP="001119EA">
            <w:pPr>
              <w:pStyle w:val="3-"/>
              <w:rPr>
                <w:color w:val="auto"/>
              </w:rPr>
            </w:pPr>
            <w:r w:rsidRPr="001119EA">
              <w:rPr>
                <w:rFonts w:hint="eastAsia"/>
                <w:color w:val="auto"/>
              </w:rPr>
              <w:t>四朗: [AFTER]  commonResource[0]=1005, tlsData=3</w:t>
            </w:r>
          </w:p>
          <w:p w14:paraId="3B102061" w14:textId="77777777" w:rsidR="001119EA" w:rsidRPr="001119EA" w:rsidRDefault="001119EA" w:rsidP="001119EA">
            <w:pPr>
              <w:pStyle w:val="3-"/>
              <w:rPr>
                <w:color w:val="auto"/>
              </w:rPr>
            </w:pPr>
            <w:r w:rsidRPr="001119EA">
              <w:rPr>
                <w:rFonts w:hint="eastAsia"/>
                <w:color w:val="auto"/>
              </w:rPr>
              <w:t>三郎: [BEFORE] commonResource[0]=1005, tlsData=2</w:t>
            </w:r>
          </w:p>
          <w:p w14:paraId="74B70313" w14:textId="77777777" w:rsidR="001119EA" w:rsidRPr="001119EA" w:rsidRDefault="001119EA" w:rsidP="001119EA">
            <w:pPr>
              <w:pStyle w:val="3-"/>
              <w:rPr>
                <w:color w:val="auto"/>
              </w:rPr>
            </w:pPr>
            <w:r w:rsidRPr="001119EA">
              <w:rPr>
                <w:rFonts w:hint="eastAsia"/>
                <w:color w:val="auto"/>
              </w:rPr>
              <w:t>太郎: [AFTER]  commonResource[1]=2005, tlsData=3</w:t>
            </w:r>
          </w:p>
          <w:p w14:paraId="2BFDE7F0" w14:textId="77777777" w:rsidR="001119EA" w:rsidRPr="001119EA" w:rsidRDefault="001119EA" w:rsidP="001119EA">
            <w:pPr>
              <w:pStyle w:val="3-"/>
              <w:rPr>
                <w:color w:val="auto"/>
              </w:rPr>
            </w:pPr>
            <w:r w:rsidRPr="001119EA">
              <w:rPr>
                <w:rFonts w:hint="eastAsia"/>
                <w:color w:val="auto"/>
              </w:rPr>
              <w:t>次郎: [BEFORE] commonResource[1]=2005, tlsData=2</w:t>
            </w:r>
          </w:p>
          <w:p w14:paraId="46B7BBBA" w14:textId="77777777" w:rsidR="001119EA" w:rsidRPr="001119EA" w:rsidRDefault="001119EA" w:rsidP="001119EA">
            <w:pPr>
              <w:pStyle w:val="3-"/>
              <w:rPr>
                <w:color w:val="auto"/>
              </w:rPr>
            </w:pPr>
            <w:r w:rsidRPr="001119EA">
              <w:rPr>
                <w:rFonts w:hint="eastAsia"/>
                <w:color w:val="auto"/>
              </w:rPr>
              <w:t>- end:四朗  -</w:t>
            </w:r>
          </w:p>
          <w:p w14:paraId="11A9AABC" w14:textId="77777777" w:rsidR="001119EA" w:rsidRPr="001119EA" w:rsidRDefault="001119EA" w:rsidP="001119EA">
            <w:pPr>
              <w:pStyle w:val="3-"/>
              <w:rPr>
                <w:color w:val="auto"/>
              </w:rPr>
            </w:pPr>
            <w:r w:rsidRPr="001119EA">
              <w:rPr>
                <w:rFonts w:hint="eastAsia"/>
                <w:color w:val="auto"/>
              </w:rPr>
              <w:t>- end:太郎 -</w:t>
            </w:r>
          </w:p>
          <w:p w14:paraId="3507B1CF" w14:textId="0DC4FB5A" w:rsidR="001119EA" w:rsidRPr="001119EA" w:rsidRDefault="001119EA" w:rsidP="001119EA">
            <w:pPr>
              <w:pStyle w:val="3-"/>
              <w:rPr>
                <w:color w:val="auto"/>
              </w:rPr>
            </w:pPr>
            <w:r w:rsidRPr="001119EA">
              <w:rPr>
                <w:rFonts w:hint="eastAsia"/>
                <w:color w:val="auto"/>
              </w:rPr>
              <w:t>三郎: [AFTER]  commonResource[0]=</w:t>
            </w:r>
            <w:r w:rsidRPr="00F91FFB">
              <w:rPr>
                <w:rFonts w:hint="eastAsia"/>
                <w:color w:val="FF0000"/>
              </w:rPr>
              <w:t>1006</w:t>
            </w:r>
            <w:r w:rsidRPr="001119EA">
              <w:rPr>
                <w:rFonts w:hint="eastAsia"/>
                <w:color w:val="auto"/>
              </w:rPr>
              <w:t>, tlsData=3</w:t>
            </w:r>
            <w:r w:rsidR="00F91FFB">
              <w:rPr>
                <w:color w:val="auto"/>
              </w:rPr>
              <w:tab/>
            </w:r>
            <w:r w:rsidR="00F91FFB">
              <w:rPr>
                <w:color w:val="auto"/>
              </w:rPr>
              <w:tab/>
            </w:r>
            <w:r w:rsidR="00F91FFB" w:rsidRPr="00FF65A9">
              <w:rPr>
                <w:rFonts w:hint="eastAsia"/>
                <w:color w:val="FF0000"/>
              </w:rPr>
              <w:t>←</w:t>
            </w:r>
            <w:r w:rsidR="00F91FFB">
              <w:rPr>
                <w:color w:val="FF0000"/>
              </w:rPr>
              <w:t>全て正常にロックされたので、</w:t>
            </w:r>
            <w:r w:rsidR="00F91FFB">
              <w:rPr>
                <w:rFonts w:hint="eastAsia"/>
                <w:color w:val="FF0000"/>
              </w:rPr>
              <w:t>正しい</w:t>
            </w:r>
            <w:r w:rsidR="00F91FFB">
              <w:rPr>
                <w:color w:val="FF0000"/>
              </w:rPr>
              <w:t>処理結果になっている</w:t>
            </w:r>
          </w:p>
          <w:p w14:paraId="033D1EEE" w14:textId="3A3E6CA8" w:rsidR="001119EA" w:rsidRPr="001119EA" w:rsidRDefault="001119EA" w:rsidP="00F91FFB">
            <w:pPr>
              <w:pStyle w:val="3-"/>
              <w:tabs>
                <w:tab w:val="clear" w:pos="3758"/>
                <w:tab w:val="left" w:pos="3835"/>
              </w:tabs>
              <w:rPr>
                <w:color w:val="auto"/>
              </w:rPr>
            </w:pPr>
            <w:r w:rsidRPr="001119EA">
              <w:rPr>
                <w:rFonts w:hint="eastAsia"/>
                <w:color w:val="auto"/>
              </w:rPr>
              <w:t>次郎: [AFTER]  commonResource[1]=</w:t>
            </w:r>
            <w:r w:rsidRPr="00F91FFB">
              <w:rPr>
                <w:rFonts w:hint="eastAsia"/>
                <w:color w:val="FF0000"/>
              </w:rPr>
              <w:t>2006</w:t>
            </w:r>
            <w:r w:rsidRPr="001119EA">
              <w:rPr>
                <w:rFonts w:hint="eastAsia"/>
                <w:color w:val="auto"/>
              </w:rPr>
              <w:t>, tlsData=3</w:t>
            </w:r>
            <w:r w:rsidR="00F91FFB">
              <w:rPr>
                <w:color w:val="auto"/>
              </w:rPr>
              <w:tab/>
            </w:r>
            <w:r w:rsidR="00F91FFB">
              <w:rPr>
                <w:color w:val="auto"/>
              </w:rPr>
              <w:tab/>
            </w:r>
            <w:r w:rsidR="00F91FFB">
              <w:rPr>
                <w:rFonts w:hint="eastAsia"/>
                <w:color w:val="FF0000"/>
              </w:rPr>
              <w:t>（commonResource[0] と [1] が計12進行している）</w:t>
            </w:r>
          </w:p>
          <w:p w14:paraId="5AD843EF" w14:textId="77777777" w:rsidR="001119EA" w:rsidRPr="001119EA" w:rsidRDefault="001119EA" w:rsidP="001119EA">
            <w:pPr>
              <w:pStyle w:val="3-"/>
              <w:rPr>
                <w:color w:val="auto"/>
              </w:rPr>
            </w:pPr>
            <w:r w:rsidRPr="001119EA">
              <w:rPr>
                <w:rFonts w:hint="eastAsia"/>
                <w:color w:val="auto"/>
              </w:rPr>
              <w:t>- end:次郎 -</w:t>
            </w:r>
          </w:p>
          <w:p w14:paraId="35B31FDD" w14:textId="77777777" w:rsidR="001119EA" w:rsidRPr="001119EA" w:rsidRDefault="001119EA" w:rsidP="001119EA">
            <w:pPr>
              <w:pStyle w:val="3-"/>
              <w:rPr>
                <w:color w:val="auto"/>
              </w:rPr>
            </w:pPr>
            <w:r w:rsidRPr="001119EA">
              <w:rPr>
                <w:rFonts w:hint="eastAsia"/>
                <w:color w:val="auto"/>
              </w:rPr>
              <w:t>- end:三郎 -</w:t>
            </w:r>
          </w:p>
          <w:p w14:paraId="6D1C57E8" w14:textId="577FDE8C" w:rsidR="00737B12" w:rsidRPr="00DD51B6" w:rsidRDefault="001119EA" w:rsidP="001119EA">
            <w:pPr>
              <w:pStyle w:val="3-"/>
            </w:pPr>
            <w:r w:rsidRPr="001119EA">
              <w:rPr>
                <w:color w:val="auto"/>
              </w:rPr>
              <w:t xml:space="preserve">Semaphore * 10000000 = </w:t>
            </w:r>
            <w:r w:rsidRPr="00F91FFB">
              <w:rPr>
                <w:color w:val="FF0000"/>
              </w:rPr>
              <w:t>0.607549 sec</w:t>
            </w:r>
            <w:r w:rsidR="00F91FFB">
              <w:rPr>
                <w:color w:val="FF0000"/>
              </w:rPr>
              <w:tab/>
            </w:r>
            <w:r w:rsidR="00F91FFB">
              <w:rPr>
                <w:color w:val="FF0000"/>
              </w:rPr>
              <w:tab/>
            </w:r>
            <w:r w:rsidR="00F91FFB">
              <w:rPr>
                <w:color w:val="FF0000"/>
              </w:rPr>
              <w:tab/>
            </w:r>
            <w:r w:rsidR="00F91FFB">
              <w:rPr>
                <w:color w:val="FF0000"/>
              </w:rPr>
              <w:tab/>
            </w:r>
            <w:r w:rsidR="009518EA">
              <w:rPr>
                <w:color w:val="FF0000"/>
              </w:rPr>
              <w:t>←</w:t>
            </w:r>
            <w:r w:rsidR="009518EA">
              <w:rPr>
                <w:rFonts w:hint="eastAsia"/>
                <w:color w:val="FF0000"/>
              </w:rPr>
              <w:t>1千万回ループによる処理時間計測</w:t>
            </w:r>
          </w:p>
        </w:tc>
      </w:tr>
    </w:tbl>
    <w:p w14:paraId="28199BF2" w14:textId="5E242DEB" w:rsidR="00737B12" w:rsidRDefault="00DF7C5C" w:rsidP="00737B12">
      <w:pPr>
        <w:pStyle w:val="3"/>
      </w:pPr>
      <w:bookmarkStart w:id="124" w:name="_Toc379778034"/>
      <w:r>
        <w:lastRenderedPageBreak/>
        <w:t>P</w:t>
      </w:r>
      <w:r>
        <w:rPr>
          <w:rFonts w:hint="eastAsia"/>
        </w:rPr>
        <w:t>OSIX</w:t>
      </w:r>
      <w:r>
        <w:rPr>
          <w:rFonts w:hint="eastAsia"/>
        </w:rPr>
        <w:t>スレッド</w:t>
      </w:r>
      <w:r w:rsidR="00737B12">
        <w:rPr>
          <w:rFonts w:hint="eastAsia"/>
        </w:rPr>
        <w:t>ライブラリ版（名前付き）</w:t>
      </w:r>
      <w:bookmarkEnd w:id="124"/>
      <w:r w:rsidR="00A45D66">
        <w:fldChar w:fldCharType="begin"/>
      </w:r>
      <w:r w:rsidR="00A45D66">
        <w:instrText xml:space="preserve"> XE "</w:instrText>
      </w:r>
      <w:r w:rsidR="00A45D66">
        <w:rPr>
          <w:rFonts w:hint="eastAsia"/>
        </w:rPr>
        <w:instrText>セマフォ</w:instrText>
      </w:r>
      <w:r w:rsidR="00A45D66">
        <w:rPr>
          <w:rFonts w:hint="eastAsia"/>
        </w:rPr>
        <w:instrText>:</w:instrText>
      </w:r>
      <w:r w:rsidR="00A45D66">
        <w:instrText>POSIX</w:instrText>
      </w:r>
      <w:r w:rsidR="00A45D66">
        <w:rPr>
          <w:rFonts w:hint="eastAsia"/>
        </w:rPr>
        <w:instrText>版名前付きセマフォ</w:instrText>
      </w:r>
      <w:r w:rsidR="00A45D66">
        <w:instrText>" \y “</w:instrText>
      </w:r>
      <w:r w:rsidR="00A45D66">
        <w:rPr>
          <w:rFonts w:hint="eastAsia"/>
        </w:rPr>
        <w:instrText>せまふぉ</w:instrText>
      </w:r>
      <w:r w:rsidR="00A45D66">
        <w:rPr>
          <w:rFonts w:hint="eastAsia"/>
        </w:rPr>
        <w:instrText>:</w:instrText>
      </w:r>
      <w:r w:rsidR="00A45D66">
        <w:instrText>POSIX</w:instrText>
      </w:r>
      <w:r w:rsidR="00A45D66">
        <w:rPr>
          <w:rFonts w:hint="eastAsia"/>
        </w:rPr>
        <w:instrText>すれっどらいぶらりばんなまえつきせまふぉ</w:instrText>
      </w:r>
      <w:r w:rsidR="00A45D66">
        <w:instrText xml:space="preserve">” </w:instrText>
      </w:r>
      <w:r w:rsidR="00A45D66">
        <w:fldChar w:fldCharType="end"/>
      </w:r>
    </w:p>
    <w:p w14:paraId="7A5D7779" w14:textId="0173B42B" w:rsidR="001128B1" w:rsidRDefault="00DF7C5C" w:rsidP="001128B1">
      <w:pPr>
        <w:pStyle w:val="aa"/>
        <w:ind w:left="447" w:firstLine="283"/>
      </w:pPr>
      <w:r>
        <w:rPr>
          <w:rFonts w:hint="eastAsia"/>
        </w:rPr>
        <w:t>POSIX</w:t>
      </w:r>
      <w:r>
        <w:rPr>
          <w:rFonts w:hint="eastAsia"/>
        </w:rPr>
        <w:t>スレッド</w:t>
      </w:r>
      <w:r w:rsidR="001128B1">
        <w:rPr>
          <w:rFonts w:hint="eastAsia"/>
        </w:rPr>
        <w:t>ライブラリ版の名前付きセマフォ。</w:t>
      </w:r>
    </w:p>
    <w:p w14:paraId="452F1417" w14:textId="528F448B" w:rsidR="001128B1" w:rsidRDefault="001128B1" w:rsidP="001128B1">
      <w:pPr>
        <w:pStyle w:val="aa"/>
        <w:ind w:left="447" w:firstLine="283"/>
      </w:pPr>
      <w:r>
        <w:t>基本的には名前無し</w:t>
      </w:r>
      <w:r>
        <w:rPr>
          <w:rFonts w:hint="eastAsia"/>
        </w:rPr>
        <w:t>セマフォ</w:t>
      </w:r>
      <w:r>
        <w:t>と変わらないが、プロセス間での排他制御</w:t>
      </w:r>
      <w:r>
        <w:rPr>
          <w:rFonts w:hint="eastAsia"/>
        </w:rPr>
        <w:t>で</w:t>
      </w:r>
      <w:r>
        <w:t>場合に使用する。</w:t>
      </w:r>
      <w:r>
        <w:rPr>
          <w:rFonts w:hint="eastAsia"/>
        </w:rPr>
        <w:t>セマフォ生成時に、ファイルと同様のアクセス権を設定できる。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8C6931D" w14:textId="77777777" w:rsidTr="000A1665">
        <w:tc>
          <w:tcPr>
            <w:tcW w:w="8494" w:type="dxa"/>
          </w:tcPr>
          <w:p w14:paraId="7A4D7B98" w14:textId="77777777" w:rsidR="001128B1" w:rsidRDefault="001128B1" w:rsidP="001128B1">
            <w:pPr>
              <w:pStyle w:val="3-"/>
            </w:pPr>
            <w:r>
              <w:t>#include &lt;stdio.h&gt;</w:t>
            </w:r>
          </w:p>
          <w:p w14:paraId="098B7826" w14:textId="77777777" w:rsidR="001128B1" w:rsidRDefault="001128B1" w:rsidP="001128B1">
            <w:pPr>
              <w:pStyle w:val="3-"/>
            </w:pPr>
            <w:r>
              <w:t>#include &lt;stdlib.h&gt;</w:t>
            </w:r>
          </w:p>
          <w:p w14:paraId="468CFC15" w14:textId="77777777" w:rsidR="001128B1" w:rsidRDefault="001128B1" w:rsidP="001128B1">
            <w:pPr>
              <w:pStyle w:val="3-"/>
            </w:pPr>
          </w:p>
          <w:p w14:paraId="29AF86E6" w14:textId="77777777" w:rsidR="001128B1" w:rsidRDefault="001128B1" w:rsidP="001128B1">
            <w:pPr>
              <w:pStyle w:val="3-"/>
            </w:pPr>
            <w:r>
              <w:t>#include &lt;pthread.h&gt;</w:t>
            </w:r>
          </w:p>
          <w:p w14:paraId="4DD6F427" w14:textId="77777777" w:rsidR="001128B1" w:rsidRDefault="001128B1" w:rsidP="001128B1">
            <w:pPr>
              <w:pStyle w:val="3-"/>
            </w:pPr>
            <w:r>
              <w:t>#include &lt;unistd.h&gt;</w:t>
            </w:r>
          </w:p>
          <w:p w14:paraId="4A616AC3" w14:textId="77777777" w:rsidR="001128B1" w:rsidRPr="00F91FFB" w:rsidRDefault="001128B1" w:rsidP="001128B1">
            <w:pPr>
              <w:pStyle w:val="3-"/>
              <w:rPr>
                <w:color w:val="FF0000"/>
              </w:rPr>
            </w:pPr>
            <w:r w:rsidRPr="00F91FFB">
              <w:rPr>
                <w:color w:val="FF0000"/>
              </w:rPr>
              <w:t>#include &lt;semaphore.h&gt;</w:t>
            </w:r>
          </w:p>
          <w:p w14:paraId="16499894" w14:textId="77777777" w:rsidR="001128B1" w:rsidRPr="00F91FFB" w:rsidRDefault="001128B1" w:rsidP="001128B1">
            <w:pPr>
              <w:pStyle w:val="3-"/>
              <w:rPr>
                <w:color w:val="FF0000"/>
              </w:rPr>
            </w:pPr>
            <w:r w:rsidRPr="00F91FFB">
              <w:rPr>
                <w:color w:val="FF0000"/>
              </w:rPr>
              <w:t>#include &lt;fcntl.h&gt;</w:t>
            </w:r>
          </w:p>
          <w:p w14:paraId="206F2229" w14:textId="77777777" w:rsidR="001128B1" w:rsidRDefault="001128B1" w:rsidP="001128B1">
            <w:pPr>
              <w:pStyle w:val="3-"/>
            </w:pPr>
          </w:p>
          <w:p w14:paraId="627E41CE" w14:textId="77777777" w:rsidR="001128B1" w:rsidRPr="00F91FFB" w:rsidRDefault="001128B1" w:rsidP="001128B1">
            <w:pPr>
              <w:pStyle w:val="3-"/>
              <w:rPr>
                <w:color w:val="00B050"/>
              </w:rPr>
            </w:pPr>
            <w:r>
              <w:rPr>
                <w:rFonts w:hint="eastAsia"/>
              </w:rPr>
              <w:t xml:space="preserve">#include &lt;sys/time.h&gt; </w:t>
            </w:r>
            <w:r w:rsidRPr="00F91FFB">
              <w:rPr>
                <w:rFonts w:hint="eastAsia"/>
                <w:color w:val="00B050"/>
              </w:rPr>
              <w:t>//時間計測用</w:t>
            </w:r>
          </w:p>
          <w:p w14:paraId="20AF5D8B" w14:textId="77777777" w:rsidR="001128B1" w:rsidRDefault="001128B1" w:rsidP="001128B1">
            <w:pPr>
              <w:pStyle w:val="3-"/>
            </w:pPr>
          </w:p>
          <w:p w14:paraId="02A471F2" w14:textId="77777777" w:rsidR="001128B1" w:rsidRPr="00F91FFB" w:rsidRDefault="001128B1" w:rsidP="001128B1">
            <w:pPr>
              <w:pStyle w:val="3-"/>
              <w:rPr>
                <w:color w:val="00B050"/>
              </w:rPr>
            </w:pPr>
            <w:r w:rsidRPr="00F91FFB">
              <w:rPr>
                <w:rFonts w:hint="eastAsia"/>
                <w:color w:val="00B050"/>
              </w:rPr>
              <w:t>//共有セマフォ名</w:t>
            </w:r>
          </w:p>
          <w:p w14:paraId="79B3F939" w14:textId="77777777" w:rsidR="001128B1" w:rsidRDefault="001128B1" w:rsidP="001128B1">
            <w:pPr>
              <w:pStyle w:val="3-"/>
            </w:pPr>
            <w:r w:rsidRPr="00F91FFB">
              <w:rPr>
                <w:color w:val="FF0000"/>
              </w:rPr>
              <w:t>static const char* COMMON_SEMAPHORE_NAME = "Common Semaphore";</w:t>
            </w:r>
          </w:p>
          <w:p w14:paraId="086CF547" w14:textId="77777777" w:rsidR="001128B1" w:rsidRDefault="001128B1" w:rsidP="001128B1">
            <w:pPr>
              <w:pStyle w:val="3-"/>
            </w:pPr>
          </w:p>
          <w:p w14:paraId="570A48AF" w14:textId="77777777" w:rsidR="001128B1" w:rsidRPr="00F91FFB" w:rsidRDefault="001128B1" w:rsidP="001128B1">
            <w:pPr>
              <w:pStyle w:val="3-"/>
              <w:rPr>
                <w:color w:val="00B050"/>
              </w:rPr>
            </w:pPr>
            <w:r w:rsidRPr="00F91FFB">
              <w:rPr>
                <w:rFonts w:hint="eastAsia"/>
                <w:color w:val="00B050"/>
              </w:rPr>
              <w:t>//ミューテックス</w:t>
            </w:r>
          </w:p>
          <w:p w14:paraId="40933BA3" w14:textId="77777777" w:rsidR="001128B1" w:rsidRDefault="001128B1" w:rsidP="001128B1">
            <w:pPr>
              <w:pStyle w:val="3-"/>
            </w:pPr>
            <w:r>
              <w:t>static pthread_mutex_t s_mutex = PTHREAD_MUTEX_INITIALIZER;</w:t>
            </w:r>
          </w:p>
          <w:p w14:paraId="6B63C2CA" w14:textId="77777777" w:rsidR="001128B1" w:rsidRDefault="001128B1" w:rsidP="001128B1">
            <w:pPr>
              <w:pStyle w:val="3-"/>
            </w:pPr>
          </w:p>
          <w:p w14:paraId="6D34B2C5" w14:textId="77777777" w:rsidR="001128B1" w:rsidRPr="00F91FFB" w:rsidRDefault="001128B1" w:rsidP="001128B1">
            <w:pPr>
              <w:pStyle w:val="3-"/>
              <w:rPr>
                <w:color w:val="00B050"/>
              </w:rPr>
            </w:pPr>
            <w:r w:rsidRPr="00F91FFB">
              <w:rPr>
                <w:rFonts w:hint="eastAsia"/>
                <w:color w:val="00B050"/>
              </w:rPr>
              <w:t>//共有リソース</w:t>
            </w:r>
          </w:p>
          <w:p w14:paraId="19BB2548" w14:textId="77777777" w:rsidR="001128B1" w:rsidRDefault="001128B1" w:rsidP="001128B1">
            <w:pPr>
              <w:pStyle w:val="3-"/>
            </w:pPr>
            <w:r>
              <w:t>static const int COMMON_RESOURCE_NUM = 2;</w:t>
            </w:r>
          </w:p>
          <w:p w14:paraId="3B91FC6B" w14:textId="77777777" w:rsidR="001128B1" w:rsidRDefault="001128B1" w:rsidP="001128B1">
            <w:pPr>
              <w:pStyle w:val="3-"/>
            </w:pPr>
            <w:r>
              <w:rPr>
                <w:rFonts w:hint="eastAsia"/>
              </w:rPr>
              <w:t>static int s_commonResource[COMMON_RESOURCE_NUM]       = {};</w:t>
            </w:r>
            <w:r w:rsidRPr="00F91FFB">
              <w:rPr>
                <w:rFonts w:hint="eastAsia"/>
                <w:color w:val="00B050"/>
              </w:rPr>
              <w:t>//複数の共有リソース</w:t>
            </w:r>
          </w:p>
          <w:p w14:paraId="6A8D76BA" w14:textId="77777777" w:rsidR="001128B1" w:rsidRDefault="001128B1" w:rsidP="001128B1">
            <w:pPr>
              <w:pStyle w:val="3-"/>
            </w:pPr>
            <w:r>
              <w:rPr>
                <w:rFonts w:hint="eastAsia"/>
              </w:rPr>
              <w:t>static bool s_usingCommonResource[COMMON_RESOURCE_NUM] = {};</w:t>
            </w:r>
            <w:r w:rsidRPr="00F91FFB">
              <w:rPr>
                <w:rFonts w:hint="eastAsia"/>
                <w:color w:val="00B050"/>
              </w:rPr>
              <w:t>//共有リソース使用中フラグ</w:t>
            </w:r>
          </w:p>
          <w:p w14:paraId="50109FF3" w14:textId="77777777" w:rsidR="001128B1" w:rsidRDefault="001128B1" w:rsidP="001128B1">
            <w:pPr>
              <w:pStyle w:val="3-"/>
            </w:pPr>
          </w:p>
          <w:p w14:paraId="28D51A13" w14:textId="77777777" w:rsidR="001128B1" w:rsidRPr="00F91FFB" w:rsidRDefault="001128B1" w:rsidP="001128B1">
            <w:pPr>
              <w:pStyle w:val="3-"/>
              <w:rPr>
                <w:color w:val="00B050"/>
              </w:rPr>
            </w:pPr>
            <w:r w:rsidRPr="00F91FFB">
              <w:rPr>
                <w:rFonts w:hint="eastAsia"/>
                <w:color w:val="00B050"/>
              </w:rPr>
              <w:t>//スレッド固有データ</w:t>
            </w:r>
          </w:p>
          <w:p w14:paraId="12561ADB" w14:textId="77777777" w:rsidR="001128B1" w:rsidRDefault="001128B1" w:rsidP="001128B1">
            <w:pPr>
              <w:pStyle w:val="3-"/>
            </w:pPr>
            <w:r>
              <w:t>__thread int s_tlsData = 0;</w:t>
            </w:r>
          </w:p>
          <w:p w14:paraId="0C50EFC5" w14:textId="77777777" w:rsidR="001128B1" w:rsidRDefault="001128B1" w:rsidP="001128B1">
            <w:pPr>
              <w:pStyle w:val="3-"/>
            </w:pPr>
          </w:p>
          <w:p w14:paraId="180B127D" w14:textId="77777777" w:rsidR="001128B1" w:rsidRPr="00F91FFB" w:rsidRDefault="001128B1" w:rsidP="001128B1">
            <w:pPr>
              <w:pStyle w:val="3-"/>
              <w:rPr>
                <w:color w:val="00B050"/>
              </w:rPr>
            </w:pPr>
            <w:r w:rsidRPr="00F91FFB">
              <w:rPr>
                <w:rFonts w:hint="eastAsia"/>
                <w:color w:val="00B050"/>
              </w:rPr>
              <w:t>//スレッド</w:t>
            </w:r>
          </w:p>
          <w:p w14:paraId="7BD1088B" w14:textId="77777777" w:rsidR="001128B1" w:rsidRDefault="001128B1" w:rsidP="001128B1">
            <w:pPr>
              <w:pStyle w:val="3-"/>
            </w:pPr>
            <w:r>
              <w:t>void* threadFunc(void* param_p)</w:t>
            </w:r>
          </w:p>
          <w:p w14:paraId="1D41B31C" w14:textId="77777777" w:rsidR="001128B1" w:rsidRDefault="001128B1" w:rsidP="001128B1">
            <w:pPr>
              <w:pStyle w:val="3-"/>
            </w:pPr>
            <w:r>
              <w:t>{</w:t>
            </w:r>
          </w:p>
          <w:p w14:paraId="7C810153" w14:textId="77777777" w:rsidR="001128B1" w:rsidRDefault="001128B1" w:rsidP="001128B1">
            <w:pPr>
              <w:pStyle w:val="3-"/>
            </w:pPr>
            <w:r>
              <w:rPr>
                <w:rFonts w:hint="eastAsia"/>
              </w:rPr>
              <w:tab/>
            </w:r>
            <w:r w:rsidRPr="00F91FFB">
              <w:rPr>
                <w:rFonts w:hint="eastAsia"/>
                <w:color w:val="00B050"/>
              </w:rPr>
              <w:t>//パラメータ受け取り</w:t>
            </w:r>
          </w:p>
          <w:p w14:paraId="7C1CCA47" w14:textId="77777777" w:rsidR="001128B1" w:rsidRDefault="001128B1" w:rsidP="001128B1">
            <w:pPr>
              <w:pStyle w:val="3-"/>
            </w:pPr>
            <w:r>
              <w:tab/>
              <w:t>const char* name = static_cast&lt;const char*&gt;(param_p);</w:t>
            </w:r>
          </w:p>
          <w:p w14:paraId="7789132E" w14:textId="77777777" w:rsidR="001128B1" w:rsidRDefault="001128B1" w:rsidP="001128B1">
            <w:pPr>
              <w:pStyle w:val="3-"/>
            </w:pPr>
          </w:p>
          <w:p w14:paraId="60B1C29F" w14:textId="77777777" w:rsidR="001128B1" w:rsidRPr="00F91FFB" w:rsidRDefault="001128B1" w:rsidP="001128B1">
            <w:pPr>
              <w:pStyle w:val="3-"/>
              <w:rPr>
                <w:color w:val="00B050"/>
              </w:rPr>
            </w:pPr>
            <w:r>
              <w:rPr>
                <w:rFonts w:hint="eastAsia"/>
              </w:rPr>
              <w:tab/>
            </w:r>
            <w:r w:rsidRPr="00F91FFB">
              <w:rPr>
                <w:rFonts w:hint="eastAsia"/>
                <w:color w:val="00B050"/>
              </w:rPr>
              <w:t>//開始</w:t>
            </w:r>
          </w:p>
          <w:p w14:paraId="1E8431CB" w14:textId="77777777" w:rsidR="001128B1" w:rsidRDefault="001128B1" w:rsidP="001128B1">
            <w:pPr>
              <w:pStyle w:val="3-"/>
            </w:pPr>
            <w:r>
              <w:tab/>
              <w:t>printf("- begin:%s -\n", name);</w:t>
            </w:r>
          </w:p>
          <w:p w14:paraId="5076FF07" w14:textId="77777777" w:rsidR="001128B1" w:rsidRDefault="001128B1" w:rsidP="001128B1">
            <w:pPr>
              <w:pStyle w:val="3-"/>
            </w:pPr>
            <w:r>
              <w:tab/>
              <w:t>fflush(stdout);</w:t>
            </w:r>
          </w:p>
          <w:p w14:paraId="002297EC" w14:textId="77777777" w:rsidR="001128B1" w:rsidRDefault="001128B1" w:rsidP="001128B1">
            <w:pPr>
              <w:pStyle w:val="3-"/>
            </w:pPr>
          </w:p>
          <w:p w14:paraId="4A2AED2F" w14:textId="77777777" w:rsidR="001128B1" w:rsidRPr="00F91FFB" w:rsidRDefault="001128B1" w:rsidP="001128B1">
            <w:pPr>
              <w:pStyle w:val="3-"/>
              <w:rPr>
                <w:color w:val="00B050"/>
              </w:rPr>
            </w:pPr>
            <w:r>
              <w:rPr>
                <w:rFonts w:hint="eastAsia"/>
              </w:rPr>
              <w:tab/>
            </w:r>
            <w:r w:rsidRPr="00F91FFB">
              <w:rPr>
                <w:rFonts w:hint="eastAsia"/>
                <w:color w:val="00B050"/>
              </w:rPr>
              <w:t>//名前付きセマフォオープン</w:t>
            </w:r>
          </w:p>
          <w:p w14:paraId="6BDA039B" w14:textId="6C68251A" w:rsidR="001128B1" w:rsidRDefault="001128B1" w:rsidP="001128B1">
            <w:pPr>
              <w:pStyle w:val="3-"/>
            </w:pPr>
            <w:r>
              <w:tab/>
            </w:r>
            <w:r w:rsidRPr="00F91FFB">
              <w:rPr>
                <w:color w:val="FF0000"/>
              </w:rPr>
              <w:t>sem_t* semaphore = sem_open(COMMON_SEMAPHORE_NAME, 0);</w:t>
            </w:r>
            <w:r w:rsidR="00F91FFB" w:rsidRPr="00F91FFB">
              <w:rPr>
                <w:color w:val="00B050"/>
              </w:rPr>
              <w:t>//</w:t>
            </w:r>
            <w:r w:rsidR="00F91FFB" w:rsidRPr="00F91FFB">
              <w:rPr>
                <w:rFonts w:hint="eastAsia"/>
                <w:color w:val="00B050"/>
              </w:rPr>
              <w:t>すでに存在しているセマフォをオープン</w:t>
            </w:r>
          </w:p>
          <w:p w14:paraId="25C9503D" w14:textId="77777777" w:rsidR="001128B1" w:rsidRDefault="001128B1" w:rsidP="001128B1">
            <w:pPr>
              <w:pStyle w:val="3-"/>
            </w:pPr>
          </w:p>
          <w:p w14:paraId="3718029C" w14:textId="77777777" w:rsidR="001128B1" w:rsidRDefault="001128B1" w:rsidP="001128B1">
            <w:pPr>
              <w:pStyle w:val="3-"/>
            </w:pPr>
            <w:r>
              <w:rPr>
                <w:rFonts w:hint="eastAsia"/>
              </w:rPr>
              <w:tab/>
            </w:r>
            <w:r w:rsidRPr="00F91FFB">
              <w:rPr>
                <w:rFonts w:hint="eastAsia"/>
                <w:color w:val="00B050"/>
              </w:rPr>
              <w:t>//処理</w:t>
            </w:r>
          </w:p>
          <w:p w14:paraId="2F28FB55" w14:textId="77777777" w:rsidR="001128B1" w:rsidRDefault="001128B1" w:rsidP="001128B1">
            <w:pPr>
              <w:pStyle w:val="3-"/>
            </w:pPr>
            <w:r>
              <w:tab/>
              <w:t>for (int i = 0; i &lt; 3; ++i)</w:t>
            </w:r>
          </w:p>
          <w:p w14:paraId="523EAB7E" w14:textId="77777777" w:rsidR="001128B1" w:rsidRDefault="001128B1" w:rsidP="001128B1">
            <w:pPr>
              <w:pStyle w:val="3-"/>
            </w:pPr>
            <w:r>
              <w:tab/>
              <w:t>{</w:t>
            </w:r>
          </w:p>
          <w:p w14:paraId="4945E2C8" w14:textId="77777777" w:rsidR="001128B1" w:rsidRDefault="001128B1" w:rsidP="001128B1">
            <w:pPr>
              <w:pStyle w:val="3-"/>
            </w:pPr>
            <w:r>
              <w:rPr>
                <w:rFonts w:hint="eastAsia"/>
              </w:rPr>
              <w:tab/>
            </w:r>
            <w:r>
              <w:rPr>
                <w:rFonts w:hint="eastAsia"/>
              </w:rPr>
              <w:tab/>
            </w:r>
            <w:r w:rsidRPr="00F91FFB">
              <w:rPr>
                <w:rFonts w:hint="eastAsia"/>
                <w:color w:val="00B050"/>
              </w:rPr>
              <w:t>//セマフォ取得</w:t>
            </w:r>
          </w:p>
          <w:p w14:paraId="1919DC9D" w14:textId="77777777" w:rsidR="001128B1" w:rsidRPr="00F91FFB" w:rsidRDefault="001128B1" w:rsidP="001128B1">
            <w:pPr>
              <w:pStyle w:val="3-"/>
              <w:rPr>
                <w:color w:val="FF0000"/>
              </w:rPr>
            </w:pPr>
            <w:r>
              <w:tab/>
            </w:r>
            <w:r>
              <w:tab/>
            </w:r>
            <w:r w:rsidRPr="00F91FFB">
              <w:rPr>
                <w:color w:val="FF0000"/>
              </w:rPr>
              <w:t>sem_wait(semaphore);</w:t>
            </w:r>
          </w:p>
          <w:p w14:paraId="6821B1F8" w14:textId="77777777" w:rsidR="00F91FFB" w:rsidRDefault="001128B1" w:rsidP="001128B1">
            <w:pPr>
              <w:pStyle w:val="3-"/>
              <w:rPr>
                <w:color w:val="00B050"/>
              </w:rPr>
            </w:pPr>
            <w:r>
              <w:rPr>
                <w:rFonts w:hint="eastAsia"/>
              </w:rPr>
              <w:tab/>
            </w:r>
            <w:r w:rsidRPr="00F91FFB">
              <w:rPr>
                <w:rFonts w:hint="eastAsia"/>
                <w:color w:val="00B050"/>
              </w:rPr>
              <w:t>//</w:t>
            </w:r>
            <w:r w:rsidRPr="00F91FFB">
              <w:rPr>
                <w:rFonts w:hint="eastAsia"/>
                <w:color w:val="00B050"/>
              </w:rPr>
              <w:tab/>
            </w:r>
            <w:r w:rsidRPr="00F91FFB">
              <w:rPr>
                <w:rFonts w:hint="eastAsia"/>
                <w:color w:val="FF0000"/>
              </w:rPr>
              <w:t>sem_trywait(&amp;s_mutex);</w:t>
            </w:r>
            <w:r w:rsidRPr="00F91FFB">
              <w:rPr>
                <w:rFonts w:hint="eastAsia"/>
                <w:color w:val="00B050"/>
              </w:rPr>
              <w:t>//取得できない時に他の処理を行いたい場合は</w:t>
            </w:r>
          </w:p>
          <w:p w14:paraId="1031313B" w14:textId="0A2BB583" w:rsidR="001128B1" w:rsidRDefault="00F91FFB" w:rsidP="00F91FFB">
            <w:pPr>
              <w:pStyle w:val="3-"/>
              <w:tabs>
                <w:tab w:val="clear" w:pos="838"/>
                <w:tab w:val="clear" w:pos="1253"/>
                <w:tab w:val="clear" w:pos="1691"/>
                <w:tab w:val="clear" w:pos="2105"/>
                <w:tab w:val="left" w:pos="2335"/>
                <w:tab w:val="left" w:pos="2380"/>
              </w:tabs>
            </w:pPr>
            <w:r>
              <w:rPr>
                <w:color w:val="00B050"/>
              </w:rPr>
              <w:tab/>
            </w:r>
            <w:r>
              <w:rPr>
                <w:rFonts w:hint="eastAsia"/>
                <w:color w:val="00B050"/>
              </w:rPr>
              <w:t>//</w:t>
            </w:r>
            <w:r>
              <w:rPr>
                <w:color w:val="00B050"/>
              </w:rPr>
              <w:tab/>
              <w:t>//</w:t>
            </w:r>
            <w:r w:rsidR="001128B1" w:rsidRPr="00F91FFB">
              <w:rPr>
                <w:rFonts w:hint="eastAsia"/>
                <w:color w:val="00B050"/>
              </w:rPr>
              <w:t>sem_trywait() もしくは  sem_timedwait() を使用する</w:t>
            </w:r>
          </w:p>
          <w:p w14:paraId="4A3A4EC5" w14:textId="77777777" w:rsidR="001128B1" w:rsidRDefault="001128B1" w:rsidP="001128B1">
            <w:pPr>
              <w:pStyle w:val="3-"/>
            </w:pPr>
            <w:r>
              <w:tab/>
            </w:r>
            <w:r>
              <w:tab/>
            </w:r>
          </w:p>
          <w:p w14:paraId="39ECA718"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//共有リソースを獲得</w:t>
            </w:r>
          </w:p>
          <w:p w14:paraId="46D32127" w14:textId="77777777" w:rsidR="001128B1" w:rsidRDefault="001128B1" w:rsidP="001128B1">
            <w:pPr>
              <w:pStyle w:val="3-"/>
            </w:pPr>
            <w:r>
              <w:tab/>
            </w:r>
            <w:r>
              <w:tab/>
              <w:t>int index = 0;</w:t>
            </w:r>
          </w:p>
          <w:p w14:paraId="2CABC26A" w14:textId="77777777" w:rsidR="001128B1" w:rsidRDefault="001128B1" w:rsidP="001128B1">
            <w:pPr>
              <w:pStyle w:val="3-"/>
            </w:pPr>
            <w:r>
              <w:tab/>
            </w:r>
            <w:r>
              <w:tab/>
              <w:t>pthread_mutex_lock(&amp;s_mutex);</w:t>
            </w:r>
          </w:p>
          <w:p w14:paraId="544E2FE7" w14:textId="77777777" w:rsidR="001128B1" w:rsidRDefault="001128B1" w:rsidP="001128B1">
            <w:pPr>
              <w:pStyle w:val="3-"/>
            </w:pPr>
            <w:r>
              <w:tab/>
            </w:r>
            <w:r>
              <w:tab/>
              <w:t>for (; index &lt; COMMON_RESOURCE_NUM; ++index)</w:t>
            </w:r>
          </w:p>
          <w:p w14:paraId="56909120" w14:textId="77777777" w:rsidR="001128B1" w:rsidRDefault="001128B1" w:rsidP="001128B1">
            <w:pPr>
              <w:pStyle w:val="3-"/>
            </w:pPr>
            <w:r>
              <w:tab/>
            </w:r>
            <w:r>
              <w:tab/>
              <w:t>{</w:t>
            </w:r>
          </w:p>
          <w:p w14:paraId="031C5B29" w14:textId="77777777" w:rsidR="001128B1" w:rsidRDefault="001128B1" w:rsidP="001128B1">
            <w:pPr>
              <w:pStyle w:val="3-"/>
            </w:pPr>
            <w:r>
              <w:tab/>
            </w:r>
            <w:r>
              <w:tab/>
            </w:r>
            <w:r>
              <w:tab/>
              <w:t>if (!s_usingCommonResource[index])</w:t>
            </w:r>
          </w:p>
          <w:p w14:paraId="71E1E1E6" w14:textId="77777777" w:rsidR="001128B1" w:rsidRDefault="001128B1" w:rsidP="001128B1">
            <w:pPr>
              <w:pStyle w:val="3-"/>
            </w:pPr>
            <w:r>
              <w:tab/>
            </w:r>
            <w:r>
              <w:tab/>
            </w:r>
            <w:r>
              <w:tab/>
            </w:r>
            <w:r>
              <w:tab/>
              <w:t>break;</w:t>
            </w:r>
          </w:p>
          <w:p w14:paraId="01A422A1" w14:textId="77777777" w:rsidR="001128B1" w:rsidRDefault="001128B1" w:rsidP="001128B1">
            <w:pPr>
              <w:pStyle w:val="3-"/>
            </w:pPr>
            <w:r>
              <w:tab/>
            </w:r>
            <w:r>
              <w:tab/>
              <w:t>}</w:t>
            </w:r>
          </w:p>
          <w:p w14:paraId="10D13E74" w14:textId="77777777" w:rsidR="001128B1" w:rsidRDefault="001128B1" w:rsidP="001128B1">
            <w:pPr>
              <w:pStyle w:val="3-"/>
            </w:pPr>
            <w:r>
              <w:tab/>
            </w:r>
            <w:r>
              <w:tab/>
              <w:t>s_usingCommonResource[index] = true;</w:t>
            </w:r>
          </w:p>
          <w:p w14:paraId="465591F4" w14:textId="77777777" w:rsidR="001128B1" w:rsidRDefault="001128B1" w:rsidP="001128B1">
            <w:pPr>
              <w:pStyle w:val="3-"/>
            </w:pPr>
            <w:r>
              <w:tab/>
            </w:r>
            <w:r>
              <w:tab/>
              <w:t>pthread_mutex_unlock(&amp;s_mutex);</w:t>
            </w:r>
          </w:p>
          <w:p w14:paraId="5BCD0A41" w14:textId="77777777" w:rsidR="001128B1" w:rsidRDefault="001128B1" w:rsidP="001128B1">
            <w:pPr>
              <w:pStyle w:val="3-"/>
            </w:pPr>
            <w:r>
              <w:tab/>
            </w:r>
            <w:r>
              <w:tab/>
            </w:r>
          </w:p>
          <w:p w14:paraId="640F4238"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//データ表示（前）</w:t>
            </w:r>
          </w:p>
          <w:p w14:paraId="386C39AF" w14:textId="77777777" w:rsidR="001128B1" w:rsidRDefault="001128B1" w:rsidP="001128B1">
            <w:pPr>
              <w:pStyle w:val="3-"/>
            </w:pPr>
            <w:r>
              <w:lastRenderedPageBreak/>
              <w:tab/>
            </w:r>
            <w:r>
              <w:tab/>
              <w:t>printf("%s: [BEFORE] commonResource[%d]=%d, tlsData=%d\n", name, index, s_commonResource[index], s_tlsData);</w:t>
            </w:r>
          </w:p>
          <w:p w14:paraId="2AEDB229" w14:textId="77777777" w:rsidR="001128B1" w:rsidRDefault="001128B1" w:rsidP="001128B1">
            <w:pPr>
              <w:pStyle w:val="3-"/>
            </w:pPr>
            <w:r>
              <w:tab/>
            </w:r>
            <w:r>
              <w:tab/>
              <w:t>fflush(stdout);</w:t>
            </w:r>
          </w:p>
          <w:p w14:paraId="7BD8A296" w14:textId="77777777" w:rsidR="001128B1" w:rsidRDefault="001128B1" w:rsidP="001128B1">
            <w:pPr>
              <w:pStyle w:val="3-"/>
            </w:pPr>
          </w:p>
          <w:p w14:paraId="40E25093"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//データ取得</w:t>
            </w:r>
          </w:p>
          <w:p w14:paraId="4539E973" w14:textId="77777777" w:rsidR="001128B1" w:rsidRDefault="001128B1" w:rsidP="001128B1">
            <w:pPr>
              <w:pStyle w:val="3-"/>
            </w:pPr>
            <w:r>
              <w:tab/>
            </w:r>
            <w:r>
              <w:tab/>
              <w:t>int common_data = s_commonResource[index];</w:t>
            </w:r>
          </w:p>
          <w:p w14:paraId="59BDB6A5" w14:textId="77777777" w:rsidR="001128B1" w:rsidRDefault="001128B1" w:rsidP="001128B1">
            <w:pPr>
              <w:pStyle w:val="3-"/>
            </w:pPr>
            <w:r>
              <w:tab/>
            </w:r>
            <w:r>
              <w:tab/>
              <w:t>int tls_data = s_tlsData;</w:t>
            </w:r>
          </w:p>
          <w:p w14:paraId="5E14B7EC" w14:textId="77777777" w:rsidR="001128B1" w:rsidRDefault="001128B1" w:rsidP="001128B1">
            <w:pPr>
              <w:pStyle w:val="3-"/>
            </w:pPr>
          </w:p>
          <w:p w14:paraId="5BE0CCB9"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//データ更新</w:t>
            </w:r>
          </w:p>
          <w:p w14:paraId="5A1AB5F0" w14:textId="77777777" w:rsidR="001128B1" w:rsidRDefault="001128B1" w:rsidP="001128B1">
            <w:pPr>
              <w:pStyle w:val="3-"/>
            </w:pPr>
            <w:r>
              <w:tab/>
            </w:r>
            <w:r>
              <w:tab/>
              <w:t>++common_data;</w:t>
            </w:r>
          </w:p>
          <w:p w14:paraId="4DC2A522" w14:textId="77777777" w:rsidR="001128B1" w:rsidRDefault="001128B1" w:rsidP="001128B1">
            <w:pPr>
              <w:pStyle w:val="3-"/>
            </w:pPr>
            <w:r>
              <w:tab/>
            </w:r>
            <w:r>
              <w:tab/>
              <w:t>++tls_data;</w:t>
            </w:r>
          </w:p>
          <w:p w14:paraId="3F45E73D" w14:textId="77777777" w:rsidR="001128B1" w:rsidRDefault="001128B1" w:rsidP="001128B1">
            <w:pPr>
              <w:pStyle w:val="3-"/>
            </w:pPr>
          </w:p>
          <w:p w14:paraId="77C4D97C" w14:textId="77777777" w:rsidR="001128B1" w:rsidRDefault="001128B1" w:rsidP="001128B1">
            <w:pPr>
              <w:pStyle w:val="3-"/>
            </w:pPr>
            <w:r>
              <w:rPr>
                <w:rFonts w:hint="eastAsia"/>
              </w:rPr>
              <w:tab/>
            </w:r>
            <w:r>
              <w:rPr>
                <w:rFonts w:hint="eastAsia"/>
              </w:rPr>
              <w:tab/>
            </w:r>
            <w:r w:rsidRPr="00F91FFB">
              <w:rPr>
                <w:rFonts w:hint="eastAsia"/>
                <w:color w:val="00B050"/>
              </w:rPr>
              <w:t>//若干ランダムでスリープ（0～4 msec）</w:t>
            </w:r>
          </w:p>
          <w:p w14:paraId="55D87171" w14:textId="77777777" w:rsidR="001128B1" w:rsidRDefault="001128B1" w:rsidP="001128B1">
            <w:pPr>
              <w:pStyle w:val="3-"/>
            </w:pPr>
            <w:r>
              <w:tab/>
            </w:r>
            <w:r>
              <w:tab/>
              <w:t>usleep((rand() % 5) * 1000);</w:t>
            </w:r>
          </w:p>
          <w:p w14:paraId="6B84DE94" w14:textId="77777777" w:rsidR="001128B1" w:rsidRDefault="001128B1" w:rsidP="001128B1">
            <w:pPr>
              <w:pStyle w:val="3-"/>
            </w:pPr>
            <w:r>
              <w:tab/>
            </w:r>
            <w:r>
              <w:tab/>
            </w:r>
          </w:p>
          <w:p w14:paraId="635BCE7F" w14:textId="77777777" w:rsidR="001128B1" w:rsidRDefault="001128B1" w:rsidP="001128B1">
            <w:pPr>
              <w:pStyle w:val="3-"/>
            </w:pPr>
            <w:r>
              <w:rPr>
                <w:rFonts w:hint="eastAsia"/>
              </w:rPr>
              <w:tab/>
            </w:r>
            <w:r>
              <w:rPr>
                <w:rFonts w:hint="eastAsia"/>
              </w:rPr>
              <w:tab/>
            </w:r>
            <w:r w:rsidRPr="00F91FFB">
              <w:rPr>
                <w:rFonts w:hint="eastAsia"/>
                <w:color w:val="00B050"/>
              </w:rPr>
              <w:t>//データ書き戻し</w:t>
            </w:r>
          </w:p>
          <w:p w14:paraId="540DCC5B" w14:textId="77777777" w:rsidR="001128B1" w:rsidRDefault="001128B1" w:rsidP="001128B1">
            <w:pPr>
              <w:pStyle w:val="3-"/>
            </w:pPr>
            <w:r>
              <w:tab/>
            </w:r>
            <w:r>
              <w:tab/>
              <w:t>s_commonResource[index] = common_data;</w:t>
            </w:r>
          </w:p>
          <w:p w14:paraId="3065A051" w14:textId="77777777" w:rsidR="001128B1" w:rsidRDefault="001128B1" w:rsidP="001128B1">
            <w:pPr>
              <w:pStyle w:val="3-"/>
            </w:pPr>
            <w:r>
              <w:tab/>
            </w:r>
            <w:r>
              <w:tab/>
              <w:t>s_tlsData = tls_data;</w:t>
            </w:r>
          </w:p>
          <w:p w14:paraId="45C4146C" w14:textId="77777777" w:rsidR="001128B1" w:rsidRDefault="001128B1" w:rsidP="001128B1">
            <w:pPr>
              <w:pStyle w:val="3-"/>
            </w:pPr>
          </w:p>
          <w:p w14:paraId="0E505AA4" w14:textId="77777777" w:rsidR="001128B1" w:rsidRDefault="001128B1" w:rsidP="001128B1">
            <w:pPr>
              <w:pStyle w:val="3-"/>
            </w:pPr>
            <w:r>
              <w:rPr>
                <w:rFonts w:hint="eastAsia"/>
              </w:rPr>
              <w:tab/>
            </w:r>
            <w:r>
              <w:rPr>
                <w:rFonts w:hint="eastAsia"/>
              </w:rPr>
              <w:tab/>
            </w:r>
            <w:r w:rsidRPr="00F91FFB">
              <w:rPr>
                <w:rFonts w:hint="eastAsia"/>
                <w:color w:val="00B050"/>
              </w:rPr>
              <w:t>//データ表示（後）</w:t>
            </w:r>
          </w:p>
          <w:p w14:paraId="58FD8E6D" w14:textId="77777777" w:rsidR="00F91FFB" w:rsidRDefault="001128B1" w:rsidP="001128B1">
            <w:pPr>
              <w:pStyle w:val="3-"/>
            </w:pPr>
            <w:r>
              <w:tab/>
            </w:r>
            <w:r>
              <w:tab/>
              <w:t>printf("%s: [AFTER]  commonResource[%d]=%d, tlsData=%d\n",</w:t>
            </w:r>
          </w:p>
          <w:p w14:paraId="3BB1EC2B" w14:textId="49F0FFC6" w:rsidR="001128B1" w:rsidRDefault="00F91FFB" w:rsidP="001128B1">
            <w:pPr>
              <w:pStyle w:val="3-"/>
            </w:pPr>
            <w:r>
              <w:tab/>
            </w:r>
            <w:r>
              <w:tab/>
            </w:r>
            <w:r>
              <w:tab/>
            </w:r>
            <w:r>
              <w:tab/>
            </w:r>
            <w:r>
              <w:tab/>
            </w:r>
            <w:r>
              <w:tab/>
            </w:r>
            <w:r>
              <w:tab/>
            </w:r>
            <w:r>
              <w:tab/>
            </w:r>
            <w:r>
              <w:tab/>
            </w:r>
            <w:r>
              <w:tab/>
            </w:r>
            <w:r w:rsidR="001128B1">
              <w:t xml:space="preserve"> name, index, s_commonResource[index], s_tlsData);</w:t>
            </w:r>
          </w:p>
          <w:p w14:paraId="33BDF601" w14:textId="77777777" w:rsidR="001128B1" w:rsidRDefault="001128B1" w:rsidP="001128B1">
            <w:pPr>
              <w:pStyle w:val="3-"/>
            </w:pPr>
            <w:r>
              <w:tab/>
            </w:r>
            <w:r>
              <w:tab/>
              <w:t>fflush(stdout);</w:t>
            </w:r>
          </w:p>
          <w:p w14:paraId="199349AD" w14:textId="77777777" w:rsidR="001128B1" w:rsidRDefault="001128B1" w:rsidP="001128B1">
            <w:pPr>
              <w:pStyle w:val="3-"/>
            </w:pPr>
          </w:p>
          <w:p w14:paraId="427E25FF"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//共有リソースを解放</w:t>
            </w:r>
          </w:p>
          <w:p w14:paraId="04D4DB10" w14:textId="77777777" w:rsidR="001128B1" w:rsidRDefault="001128B1" w:rsidP="001128B1">
            <w:pPr>
              <w:pStyle w:val="3-"/>
            </w:pPr>
            <w:r>
              <w:tab/>
            </w:r>
            <w:r>
              <w:tab/>
              <w:t>s_usingCommonResource[index] = false;</w:t>
            </w:r>
          </w:p>
          <w:p w14:paraId="01E27E87" w14:textId="77777777" w:rsidR="001128B1" w:rsidRDefault="001128B1" w:rsidP="001128B1">
            <w:pPr>
              <w:pStyle w:val="3-"/>
            </w:pPr>
            <w:r>
              <w:tab/>
            </w:r>
            <w:r>
              <w:tab/>
            </w:r>
          </w:p>
          <w:p w14:paraId="691CA4EE"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//セマフォ解放</w:t>
            </w:r>
          </w:p>
          <w:p w14:paraId="0AF03EE5" w14:textId="77777777" w:rsidR="001128B1" w:rsidRDefault="001128B1" w:rsidP="001128B1">
            <w:pPr>
              <w:pStyle w:val="3-"/>
            </w:pPr>
            <w:r>
              <w:tab/>
            </w:r>
            <w:r>
              <w:tab/>
            </w:r>
            <w:r w:rsidRPr="00F91FFB">
              <w:rPr>
                <w:color w:val="FF0000"/>
              </w:rPr>
              <w:t>sem_post(semaphore);</w:t>
            </w:r>
          </w:p>
          <w:p w14:paraId="3DA9880C" w14:textId="77777777" w:rsidR="001128B1" w:rsidRDefault="001128B1" w:rsidP="001128B1">
            <w:pPr>
              <w:pStyle w:val="3-"/>
            </w:pPr>
            <w:r>
              <w:tab/>
            </w:r>
            <w:r>
              <w:tab/>
            </w:r>
          </w:p>
          <w:p w14:paraId="2BD4F852" w14:textId="77777777" w:rsidR="001128B1" w:rsidRDefault="001128B1" w:rsidP="001128B1">
            <w:pPr>
              <w:pStyle w:val="3-"/>
            </w:pPr>
            <w:r>
              <w:rPr>
                <w:rFonts w:hint="eastAsia"/>
              </w:rPr>
              <w:tab/>
            </w:r>
            <w:r>
              <w:rPr>
                <w:rFonts w:hint="eastAsia"/>
              </w:rPr>
              <w:tab/>
            </w:r>
            <w:r w:rsidRPr="00F91FFB">
              <w:rPr>
                <w:rFonts w:hint="eastAsia"/>
                <w:color w:val="00B050"/>
              </w:rPr>
              <w:t>//スレッド切り替えのためのスリープ</w:t>
            </w:r>
          </w:p>
          <w:p w14:paraId="244731F7" w14:textId="77777777" w:rsidR="001128B1" w:rsidRDefault="001128B1" w:rsidP="001128B1">
            <w:pPr>
              <w:pStyle w:val="3-"/>
            </w:pPr>
            <w:r>
              <w:tab/>
            </w:r>
            <w:r>
              <w:tab/>
              <w:t>usleep(0);</w:t>
            </w:r>
          </w:p>
          <w:p w14:paraId="5A5491D8" w14:textId="77777777" w:rsidR="001128B1" w:rsidRPr="00F91FFB" w:rsidRDefault="001128B1" w:rsidP="001128B1">
            <w:pPr>
              <w:pStyle w:val="3-"/>
              <w:rPr>
                <w:color w:val="00B050"/>
              </w:rPr>
            </w:pPr>
            <w:r>
              <w:rPr>
                <w:rFonts w:hint="eastAsia"/>
              </w:rPr>
              <w:tab/>
            </w:r>
            <w:r w:rsidRPr="00F91FFB">
              <w:rPr>
                <w:rFonts w:hint="eastAsia"/>
                <w:color w:val="00B050"/>
              </w:rPr>
              <w:t>//</w:t>
            </w:r>
            <w:r w:rsidRPr="00F91FFB">
              <w:rPr>
                <w:rFonts w:hint="eastAsia"/>
                <w:color w:val="00B050"/>
              </w:rPr>
              <w:tab/>
              <w:t>//スレッド切り替え</w:t>
            </w:r>
          </w:p>
          <w:p w14:paraId="796BDF63" w14:textId="77777777" w:rsidR="001128B1" w:rsidRPr="00F91FFB" w:rsidRDefault="001128B1" w:rsidP="001128B1">
            <w:pPr>
              <w:pStyle w:val="3-"/>
              <w:rPr>
                <w:color w:val="00B050"/>
              </w:rPr>
            </w:pPr>
            <w:r w:rsidRPr="00F91FFB">
              <w:rPr>
                <w:rFonts w:hint="eastAsia"/>
                <w:color w:val="00B050"/>
              </w:rPr>
              <w:tab/>
              <w:t>//</w:t>
            </w:r>
            <w:r w:rsidRPr="00F91FFB">
              <w:rPr>
                <w:rFonts w:hint="eastAsia"/>
                <w:color w:val="00B050"/>
              </w:rPr>
              <w:tab/>
              <w:t>sched_yield();//同じ優先度の他のスレッドに切り替え</w:t>
            </w:r>
          </w:p>
          <w:p w14:paraId="3A65C397" w14:textId="77777777" w:rsidR="001128B1" w:rsidRDefault="001128B1" w:rsidP="001128B1">
            <w:pPr>
              <w:pStyle w:val="3-"/>
            </w:pPr>
            <w:r>
              <w:tab/>
              <w:t>}</w:t>
            </w:r>
          </w:p>
          <w:p w14:paraId="6D0D3D9C" w14:textId="77777777" w:rsidR="001128B1" w:rsidRDefault="001128B1" w:rsidP="001128B1">
            <w:pPr>
              <w:pStyle w:val="3-"/>
            </w:pPr>
            <w:r>
              <w:tab/>
            </w:r>
          </w:p>
          <w:p w14:paraId="30018DFF" w14:textId="77777777" w:rsidR="001128B1" w:rsidRPr="00F91FFB" w:rsidRDefault="001128B1" w:rsidP="001128B1">
            <w:pPr>
              <w:pStyle w:val="3-"/>
              <w:rPr>
                <w:color w:val="00B050"/>
              </w:rPr>
            </w:pPr>
            <w:r>
              <w:rPr>
                <w:rFonts w:hint="eastAsia"/>
              </w:rPr>
              <w:tab/>
            </w:r>
            <w:r w:rsidRPr="00F91FFB">
              <w:rPr>
                <w:rFonts w:hint="eastAsia"/>
                <w:color w:val="00B050"/>
              </w:rPr>
              <w:t>//セマフォクローズ</w:t>
            </w:r>
          </w:p>
          <w:p w14:paraId="46B14115" w14:textId="77777777" w:rsidR="001128B1" w:rsidRPr="00F91FFB" w:rsidRDefault="001128B1" w:rsidP="001128B1">
            <w:pPr>
              <w:pStyle w:val="3-"/>
              <w:rPr>
                <w:color w:val="FF0000"/>
              </w:rPr>
            </w:pPr>
            <w:r>
              <w:tab/>
            </w:r>
            <w:r w:rsidRPr="00F91FFB">
              <w:rPr>
                <w:color w:val="FF0000"/>
              </w:rPr>
              <w:t>sem_close(semaphore);</w:t>
            </w:r>
          </w:p>
          <w:p w14:paraId="191AAD7B" w14:textId="77777777" w:rsidR="001128B1" w:rsidRDefault="001128B1" w:rsidP="001128B1">
            <w:pPr>
              <w:pStyle w:val="3-"/>
            </w:pPr>
          </w:p>
          <w:p w14:paraId="2F7DFBE9" w14:textId="77777777" w:rsidR="001128B1" w:rsidRDefault="001128B1" w:rsidP="001128B1">
            <w:pPr>
              <w:pStyle w:val="3-"/>
            </w:pPr>
            <w:r>
              <w:rPr>
                <w:rFonts w:hint="eastAsia"/>
              </w:rPr>
              <w:tab/>
            </w:r>
            <w:r w:rsidRPr="00F91FFB">
              <w:rPr>
                <w:rFonts w:hint="eastAsia"/>
                <w:color w:val="00B050"/>
              </w:rPr>
              <w:t>//終了</w:t>
            </w:r>
          </w:p>
          <w:p w14:paraId="0F35E447" w14:textId="77777777" w:rsidR="001128B1" w:rsidRDefault="001128B1" w:rsidP="001128B1">
            <w:pPr>
              <w:pStyle w:val="3-"/>
            </w:pPr>
            <w:r>
              <w:tab/>
              <w:t>printf("- end:%s -\n", name);</w:t>
            </w:r>
          </w:p>
          <w:p w14:paraId="218327F9" w14:textId="77777777" w:rsidR="001128B1" w:rsidRDefault="001128B1" w:rsidP="001128B1">
            <w:pPr>
              <w:pStyle w:val="3-"/>
            </w:pPr>
            <w:r>
              <w:tab/>
              <w:t>fflush(stdout);</w:t>
            </w:r>
          </w:p>
          <w:p w14:paraId="3FA14D6E" w14:textId="77777777" w:rsidR="001128B1" w:rsidRDefault="001128B1" w:rsidP="001128B1">
            <w:pPr>
              <w:pStyle w:val="3-"/>
            </w:pPr>
            <w:r>
              <w:tab/>
              <w:t>return 0;</w:t>
            </w:r>
          </w:p>
          <w:p w14:paraId="2A2443DD" w14:textId="77777777" w:rsidR="001128B1" w:rsidRDefault="001128B1" w:rsidP="001128B1">
            <w:pPr>
              <w:pStyle w:val="3-"/>
            </w:pPr>
            <w:r>
              <w:t>}</w:t>
            </w:r>
          </w:p>
          <w:p w14:paraId="4C4C3307" w14:textId="77777777" w:rsidR="001128B1" w:rsidRDefault="001128B1" w:rsidP="001128B1">
            <w:pPr>
              <w:pStyle w:val="3-"/>
            </w:pPr>
          </w:p>
          <w:p w14:paraId="224E60CC" w14:textId="77777777" w:rsidR="001128B1" w:rsidRPr="00F91FFB" w:rsidRDefault="001128B1" w:rsidP="001128B1">
            <w:pPr>
              <w:pStyle w:val="3-"/>
              <w:rPr>
                <w:color w:val="00B050"/>
              </w:rPr>
            </w:pPr>
            <w:r w:rsidRPr="00F91FFB">
              <w:rPr>
                <w:rFonts w:hint="eastAsia"/>
                <w:color w:val="00B050"/>
              </w:rPr>
              <w:t>//テスト</w:t>
            </w:r>
          </w:p>
          <w:p w14:paraId="33E43000" w14:textId="77777777" w:rsidR="001128B1" w:rsidRDefault="001128B1" w:rsidP="001128B1">
            <w:pPr>
              <w:pStyle w:val="3-"/>
            </w:pPr>
            <w:r>
              <w:t>int main(const int argc, const char* argv[])</w:t>
            </w:r>
          </w:p>
          <w:p w14:paraId="54124B30" w14:textId="77777777" w:rsidR="001128B1" w:rsidRDefault="001128B1" w:rsidP="001128B1">
            <w:pPr>
              <w:pStyle w:val="3-"/>
            </w:pPr>
            <w:r>
              <w:t>{</w:t>
            </w:r>
          </w:p>
          <w:p w14:paraId="5CDB4C73" w14:textId="77777777" w:rsidR="001128B1" w:rsidRDefault="001128B1" w:rsidP="001128B1">
            <w:pPr>
              <w:pStyle w:val="3-"/>
            </w:pPr>
            <w:r>
              <w:rPr>
                <w:rFonts w:hint="eastAsia"/>
              </w:rPr>
              <w:tab/>
            </w:r>
            <w:r w:rsidRPr="00F91FFB">
              <w:rPr>
                <w:rFonts w:hint="eastAsia"/>
                <w:color w:val="00B050"/>
              </w:rPr>
              <w:t>//名前付きセマフォ生成</w:t>
            </w:r>
          </w:p>
          <w:p w14:paraId="6410B3B6" w14:textId="77777777" w:rsidR="001128B1" w:rsidRDefault="001128B1" w:rsidP="001128B1">
            <w:pPr>
              <w:pStyle w:val="3-"/>
            </w:pPr>
            <w:r>
              <w:tab/>
            </w:r>
            <w:r w:rsidRPr="00855879">
              <w:rPr>
                <w:color w:val="FF0000"/>
              </w:rPr>
              <w:t>sem_t* semaphore = NULL;</w:t>
            </w:r>
          </w:p>
          <w:p w14:paraId="6FCB4872" w14:textId="77777777" w:rsidR="001128B1" w:rsidRDefault="001128B1" w:rsidP="001128B1">
            <w:pPr>
              <w:pStyle w:val="3-"/>
            </w:pPr>
            <w:r>
              <w:tab/>
              <w:t>{</w:t>
            </w:r>
          </w:p>
          <w:p w14:paraId="34DEA547" w14:textId="296ECBAE" w:rsidR="00855879" w:rsidRPr="00855879" w:rsidRDefault="001128B1" w:rsidP="00855879">
            <w:pPr>
              <w:pStyle w:val="3-"/>
              <w:rPr>
                <w:color w:val="00B050"/>
              </w:rPr>
            </w:pPr>
            <w:r>
              <w:tab/>
            </w:r>
            <w:r>
              <w:tab/>
            </w:r>
            <w:r w:rsidRPr="00855879">
              <w:rPr>
                <w:color w:val="FF0000"/>
              </w:rPr>
              <w:t>semaphore = sem_open(COMMON_SEMAPHORE_NAME, O_CREAT, S_IRWXU, 0);</w:t>
            </w:r>
            <w:r w:rsidR="00855879" w:rsidRPr="00855879">
              <w:rPr>
                <w:rFonts w:hint="eastAsia"/>
                <w:color w:val="00B050"/>
              </w:rPr>
              <w:t>//全ユーザー＆グループ読み書き許可の</w:t>
            </w:r>
          </w:p>
          <w:p w14:paraId="5C7776A6" w14:textId="77777777" w:rsidR="00855879" w:rsidRPr="00855879" w:rsidRDefault="00855879" w:rsidP="00855879">
            <w:pPr>
              <w:pStyle w:val="3-"/>
              <w:rPr>
                <w:color w:val="00B050"/>
              </w:rPr>
            </w:pPr>
            <w:r w:rsidRPr="00855879">
              <w:rPr>
                <w:rFonts w:hint="eastAsia"/>
                <w:color w:val="00B050"/>
              </w:rPr>
              <w:tab/>
            </w:r>
            <w:r w:rsidRPr="00855879">
              <w:rPr>
                <w:rFonts w:hint="eastAsia"/>
                <w:color w:val="00B050"/>
              </w:rPr>
              <w:tab/>
              <w:t xml:space="preserve">                                                                 //セマフォを生成</w:t>
            </w:r>
          </w:p>
          <w:p w14:paraId="45D2D370" w14:textId="77777777" w:rsidR="00855879" w:rsidRPr="00855879" w:rsidRDefault="00855879" w:rsidP="00855879">
            <w:pPr>
              <w:pStyle w:val="3-"/>
              <w:rPr>
                <w:color w:val="00B050"/>
              </w:rPr>
            </w:pPr>
            <w:r w:rsidRPr="00855879">
              <w:rPr>
                <w:rFonts w:hint="eastAsia"/>
                <w:color w:val="00B050"/>
              </w:rPr>
              <w:tab/>
            </w:r>
            <w:r w:rsidRPr="00855879">
              <w:rPr>
                <w:rFonts w:hint="eastAsia"/>
                <w:color w:val="00B050"/>
              </w:rPr>
              <w:tab/>
              <w:t xml:space="preserve">                                                                 //セマフォの初期値を 0にする</w:t>
            </w:r>
          </w:p>
          <w:p w14:paraId="6894465E" w14:textId="084F64AF" w:rsidR="00855879" w:rsidRDefault="00855879" w:rsidP="00855879">
            <w:pPr>
              <w:pStyle w:val="3-"/>
            </w:pPr>
            <w:r w:rsidRPr="00855879">
              <w:rPr>
                <w:color w:val="00B050"/>
              </w:rPr>
              <w:tab/>
            </w:r>
            <w:r w:rsidRPr="00855879">
              <w:rPr>
                <w:color w:val="00B050"/>
              </w:rPr>
              <w:tab/>
            </w:r>
            <w:r w:rsidRPr="00855879">
              <w:rPr>
                <w:rFonts w:hint="eastAsia"/>
                <w:color w:val="00B050"/>
              </w:rPr>
              <w:t xml:space="preserve">                                                                 //（取得できない状態）</w:t>
            </w:r>
          </w:p>
          <w:p w14:paraId="7ED6E96F" w14:textId="1B5C7A76" w:rsidR="001128B1" w:rsidRDefault="001128B1" w:rsidP="00855879">
            <w:pPr>
              <w:pStyle w:val="3-"/>
            </w:pPr>
            <w:r>
              <w:tab/>
              <w:t>}</w:t>
            </w:r>
          </w:p>
          <w:p w14:paraId="432B2824" w14:textId="77777777" w:rsidR="001128B1" w:rsidRDefault="001128B1" w:rsidP="001128B1">
            <w:pPr>
              <w:pStyle w:val="3-"/>
            </w:pPr>
            <w:r>
              <w:tab/>
            </w:r>
          </w:p>
          <w:p w14:paraId="69AFD29B" w14:textId="77777777" w:rsidR="001128B1" w:rsidRDefault="001128B1" w:rsidP="001128B1">
            <w:pPr>
              <w:pStyle w:val="3-"/>
            </w:pPr>
            <w:r>
              <w:rPr>
                <w:rFonts w:hint="eastAsia"/>
              </w:rPr>
              <w:tab/>
            </w:r>
            <w:r w:rsidRPr="00855879">
              <w:rPr>
                <w:rFonts w:hint="eastAsia"/>
                <w:color w:val="00B050"/>
              </w:rPr>
              <w:t>//スレッド作成</w:t>
            </w:r>
          </w:p>
          <w:p w14:paraId="192F62DF" w14:textId="77777777" w:rsidR="001128B1" w:rsidRDefault="001128B1" w:rsidP="001128B1">
            <w:pPr>
              <w:pStyle w:val="3-"/>
            </w:pPr>
            <w:r>
              <w:tab/>
              <w:t>static const int THREAD_NUM = 4;</w:t>
            </w:r>
          </w:p>
          <w:p w14:paraId="49F0C154" w14:textId="77777777" w:rsidR="001128B1" w:rsidRDefault="001128B1" w:rsidP="001128B1">
            <w:pPr>
              <w:pStyle w:val="3-"/>
            </w:pPr>
            <w:r>
              <w:tab/>
              <w:t>pthread_t pth[THREAD_NUM];</w:t>
            </w:r>
          </w:p>
          <w:p w14:paraId="343595D3" w14:textId="77777777" w:rsidR="001128B1" w:rsidRDefault="001128B1" w:rsidP="001128B1">
            <w:pPr>
              <w:pStyle w:val="3-"/>
            </w:pPr>
            <w:r>
              <w:tab/>
              <w:t>{</w:t>
            </w:r>
          </w:p>
          <w:p w14:paraId="06C17F1F" w14:textId="77777777" w:rsidR="001128B1" w:rsidRDefault="001128B1" w:rsidP="001128B1">
            <w:pPr>
              <w:pStyle w:val="3-"/>
            </w:pPr>
            <w:r>
              <w:tab/>
            </w:r>
            <w:r>
              <w:tab/>
              <w:t>pthread_attr_t attr;</w:t>
            </w:r>
          </w:p>
          <w:p w14:paraId="483675F8" w14:textId="77777777" w:rsidR="001128B1" w:rsidRDefault="001128B1" w:rsidP="001128B1">
            <w:pPr>
              <w:pStyle w:val="3-"/>
            </w:pPr>
            <w:r>
              <w:tab/>
            </w:r>
            <w:r>
              <w:tab/>
              <w:t>pthread_attr_init(&amp;attr);</w:t>
            </w:r>
          </w:p>
          <w:p w14:paraId="6C587D4A" w14:textId="77777777" w:rsidR="001128B1" w:rsidRDefault="001128B1" w:rsidP="001128B1">
            <w:pPr>
              <w:pStyle w:val="3-"/>
            </w:pPr>
            <w:r>
              <w:rPr>
                <w:rFonts w:hint="eastAsia"/>
              </w:rPr>
              <w:tab/>
            </w:r>
            <w:r>
              <w:rPr>
                <w:rFonts w:hint="eastAsia"/>
              </w:rPr>
              <w:tab/>
              <w:t>pthread_attr_setstacksize(&amp;attr, 1024);</w:t>
            </w:r>
            <w:r w:rsidRPr="00855879">
              <w:rPr>
                <w:rFonts w:hint="eastAsia"/>
                <w:color w:val="00B050"/>
              </w:rPr>
              <w:t>//スタックサイズ指定</w:t>
            </w:r>
          </w:p>
          <w:p w14:paraId="19CB63B1" w14:textId="77777777" w:rsidR="001128B1" w:rsidRDefault="001128B1" w:rsidP="001128B1">
            <w:pPr>
              <w:pStyle w:val="3-"/>
            </w:pPr>
            <w:r>
              <w:rPr>
                <w:rFonts w:hint="eastAsia"/>
              </w:rPr>
              <w:tab/>
            </w:r>
            <w:r>
              <w:rPr>
                <w:rFonts w:hint="eastAsia"/>
              </w:rPr>
              <w:tab/>
              <w:t>pthread_create(&amp;pth[0], &amp;attr, threadFunc, (void*)"太郎");</w:t>
            </w:r>
          </w:p>
          <w:p w14:paraId="2ABC2EAE" w14:textId="77777777" w:rsidR="001128B1" w:rsidRDefault="001128B1" w:rsidP="001128B1">
            <w:pPr>
              <w:pStyle w:val="3-"/>
            </w:pPr>
            <w:r>
              <w:rPr>
                <w:rFonts w:hint="eastAsia"/>
              </w:rPr>
              <w:tab/>
            </w:r>
            <w:r>
              <w:rPr>
                <w:rFonts w:hint="eastAsia"/>
              </w:rPr>
              <w:tab/>
              <w:t>pthread_create(&amp;pth[1], &amp;attr, threadFunc, (void*)"次郎");</w:t>
            </w:r>
          </w:p>
          <w:p w14:paraId="10579797" w14:textId="77777777" w:rsidR="001128B1" w:rsidRDefault="001128B1" w:rsidP="001128B1">
            <w:pPr>
              <w:pStyle w:val="3-"/>
            </w:pPr>
            <w:r>
              <w:rPr>
                <w:rFonts w:hint="eastAsia"/>
              </w:rPr>
              <w:lastRenderedPageBreak/>
              <w:tab/>
            </w:r>
            <w:r>
              <w:rPr>
                <w:rFonts w:hint="eastAsia"/>
              </w:rPr>
              <w:tab/>
              <w:t>pthread_create(&amp;pth[2], &amp;attr, threadFunc, (void*)"三郎");</w:t>
            </w:r>
          </w:p>
          <w:p w14:paraId="0B5F2F2F" w14:textId="77777777" w:rsidR="001128B1" w:rsidRDefault="001128B1" w:rsidP="001128B1">
            <w:pPr>
              <w:pStyle w:val="3-"/>
            </w:pPr>
            <w:r>
              <w:rPr>
                <w:rFonts w:hint="eastAsia"/>
              </w:rPr>
              <w:tab/>
            </w:r>
            <w:r>
              <w:rPr>
                <w:rFonts w:hint="eastAsia"/>
              </w:rPr>
              <w:tab/>
              <w:t>pthread_create(&amp;pth[3], &amp;attr, threadFunc, (void*)"四朗");</w:t>
            </w:r>
          </w:p>
          <w:p w14:paraId="5DA1E1CF" w14:textId="77777777" w:rsidR="001128B1" w:rsidRDefault="001128B1" w:rsidP="001128B1">
            <w:pPr>
              <w:pStyle w:val="3-"/>
            </w:pPr>
            <w:r>
              <w:tab/>
              <w:t>}</w:t>
            </w:r>
          </w:p>
          <w:p w14:paraId="2660A3D5" w14:textId="77777777" w:rsidR="001128B1" w:rsidRDefault="001128B1" w:rsidP="001128B1">
            <w:pPr>
              <w:pStyle w:val="3-"/>
            </w:pPr>
          </w:p>
          <w:p w14:paraId="6479EFDA" w14:textId="77777777" w:rsidR="001128B1" w:rsidRDefault="001128B1" w:rsidP="001128B1">
            <w:pPr>
              <w:pStyle w:val="3-"/>
            </w:pPr>
            <w:r>
              <w:rPr>
                <w:rFonts w:hint="eastAsia"/>
              </w:rPr>
              <w:tab/>
            </w:r>
            <w:r w:rsidRPr="00855879">
              <w:rPr>
                <w:rFonts w:hint="eastAsia"/>
                <w:color w:val="00B050"/>
              </w:rPr>
              <w:t>//若干スリープ</w:t>
            </w:r>
          </w:p>
          <w:p w14:paraId="34F3775B" w14:textId="77777777" w:rsidR="001128B1" w:rsidRDefault="001128B1" w:rsidP="001128B1">
            <w:pPr>
              <w:pStyle w:val="3-"/>
            </w:pPr>
            <w:r>
              <w:tab/>
              <w:t>usleep(10 * 1000);</w:t>
            </w:r>
          </w:p>
          <w:p w14:paraId="7B36ACE1" w14:textId="77777777" w:rsidR="001128B1" w:rsidRDefault="001128B1" w:rsidP="001128B1">
            <w:pPr>
              <w:pStyle w:val="3-"/>
            </w:pPr>
          </w:p>
          <w:p w14:paraId="7B93373C" w14:textId="77777777" w:rsidR="001128B1" w:rsidRDefault="001128B1" w:rsidP="001128B1">
            <w:pPr>
              <w:pStyle w:val="3-"/>
            </w:pPr>
            <w:r>
              <w:rPr>
                <w:rFonts w:hint="eastAsia"/>
              </w:rPr>
              <w:tab/>
            </w:r>
            <w:r w:rsidRPr="00855879">
              <w:rPr>
                <w:rFonts w:hint="eastAsia"/>
                <w:color w:val="00B050"/>
              </w:rPr>
              <w:t>//共有リソース初期化</w:t>
            </w:r>
          </w:p>
          <w:p w14:paraId="59BAF09B" w14:textId="77777777" w:rsidR="001128B1" w:rsidRDefault="001128B1" w:rsidP="001128B1">
            <w:pPr>
              <w:pStyle w:val="3-"/>
            </w:pPr>
            <w:r>
              <w:tab/>
              <w:t>for (int i = 0; i &lt; COMMON_RESOURCE_NUM; ++i)</w:t>
            </w:r>
          </w:p>
          <w:p w14:paraId="73AD553A" w14:textId="77777777" w:rsidR="001128B1" w:rsidRDefault="001128B1" w:rsidP="001128B1">
            <w:pPr>
              <w:pStyle w:val="3-"/>
            </w:pPr>
            <w:r>
              <w:tab/>
              <w:t>{</w:t>
            </w:r>
          </w:p>
          <w:p w14:paraId="5BAB99FD" w14:textId="77777777" w:rsidR="001128B1" w:rsidRDefault="001128B1" w:rsidP="001128B1">
            <w:pPr>
              <w:pStyle w:val="3-"/>
            </w:pPr>
            <w:r>
              <w:tab/>
            </w:r>
            <w:r>
              <w:tab/>
              <w:t>s_commonResource[i] = 1000 * (i + 1);</w:t>
            </w:r>
          </w:p>
          <w:p w14:paraId="613F6BEE" w14:textId="77777777" w:rsidR="001128B1" w:rsidRDefault="001128B1" w:rsidP="001128B1">
            <w:pPr>
              <w:pStyle w:val="3-"/>
            </w:pPr>
            <w:r>
              <w:tab/>
              <w:t>}</w:t>
            </w:r>
          </w:p>
          <w:p w14:paraId="591C6E50" w14:textId="77777777" w:rsidR="001128B1" w:rsidRDefault="001128B1" w:rsidP="001128B1">
            <w:pPr>
              <w:pStyle w:val="3-"/>
            </w:pPr>
          </w:p>
          <w:p w14:paraId="32C0DFA2" w14:textId="77777777" w:rsidR="001128B1" w:rsidRPr="00855879" w:rsidRDefault="001128B1" w:rsidP="001128B1">
            <w:pPr>
              <w:pStyle w:val="3-"/>
              <w:rPr>
                <w:color w:val="00B050"/>
              </w:rPr>
            </w:pPr>
            <w:r>
              <w:rPr>
                <w:rFonts w:hint="eastAsia"/>
              </w:rPr>
              <w:tab/>
            </w:r>
            <w:r w:rsidRPr="00855879">
              <w:rPr>
                <w:rFonts w:hint="eastAsia"/>
                <w:color w:val="00B050"/>
              </w:rPr>
              <w:t>//若干スリープ</w:t>
            </w:r>
          </w:p>
          <w:p w14:paraId="2C502B43" w14:textId="77777777" w:rsidR="001128B1" w:rsidRDefault="001128B1" w:rsidP="001128B1">
            <w:pPr>
              <w:pStyle w:val="3-"/>
            </w:pPr>
            <w:r>
              <w:tab/>
              <w:t>usleep(10 * 1000);</w:t>
            </w:r>
          </w:p>
          <w:p w14:paraId="1A9861EA" w14:textId="77777777" w:rsidR="001128B1" w:rsidRDefault="001128B1" w:rsidP="001128B1">
            <w:pPr>
              <w:pStyle w:val="3-"/>
            </w:pPr>
          </w:p>
          <w:p w14:paraId="62F106CD" w14:textId="77777777" w:rsidR="001128B1" w:rsidRPr="00855879" w:rsidRDefault="001128B1" w:rsidP="001128B1">
            <w:pPr>
              <w:pStyle w:val="3-"/>
              <w:rPr>
                <w:color w:val="00B050"/>
              </w:rPr>
            </w:pPr>
            <w:r>
              <w:rPr>
                <w:rFonts w:hint="eastAsia"/>
              </w:rPr>
              <w:tab/>
            </w:r>
            <w:r w:rsidRPr="00855879">
              <w:rPr>
                <w:rFonts w:hint="eastAsia"/>
                <w:color w:val="00B050"/>
              </w:rPr>
              <w:t>//共有リソースの使用を許可（全セマフォ解放）</w:t>
            </w:r>
          </w:p>
          <w:p w14:paraId="539EDA89" w14:textId="77777777" w:rsidR="001128B1" w:rsidRDefault="001128B1" w:rsidP="001128B1">
            <w:pPr>
              <w:pStyle w:val="3-"/>
            </w:pPr>
            <w:r>
              <w:tab/>
              <w:t>{</w:t>
            </w:r>
          </w:p>
          <w:p w14:paraId="1032A179" w14:textId="77777777" w:rsidR="001128B1" w:rsidRDefault="001128B1" w:rsidP="001128B1">
            <w:pPr>
              <w:pStyle w:val="3-"/>
            </w:pPr>
            <w:r>
              <w:tab/>
            </w:r>
            <w:r>
              <w:tab/>
              <w:t>for (int i = 0; i &lt; COMMON_RESOURCE_NUM; ++i)</w:t>
            </w:r>
          </w:p>
          <w:p w14:paraId="0169616C" w14:textId="77777777" w:rsidR="001128B1" w:rsidRDefault="001128B1" w:rsidP="001128B1">
            <w:pPr>
              <w:pStyle w:val="3-"/>
            </w:pPr>
            <w:r>
              <w:tab/>
            </w:r>
            <w:r>
              <w:tab/>
              <w:t>{</w:t>
            </w:r>
          </w:p>
          <w:p w14:paraId="42CB2422" w14:textId="77777777" w:rsidR="001128B1" w:rsidRPr="00855879" w:rsidRDefault="001128B1" w:rsidP="001128B1">
            <w:pPr>
              <w:pStyle w:val="3-"/>
              <w:rPr>
                <w:color w:val="FF0000"/>
              </w:rPr>
            </w:pPr>
            <w:r>
              <w:tab/>
            </w:r>
            <w:r>
              <w:tab/>
            </w:r>
            <w:r>
              <w:tab/>
            </w:r>
            <w:r w:rsidRPr="00855879">
              <w:rPr>
                <w:color w:val="FF0000"/>
              </w:rPr>
              <w:t>sem_post(semaphore);</w:t>
            </w:r>
          </w:p>
          <w:p w14:paraId="0635F32A" w14:textId="77777777" w:rsidR="001128B1" w:rsidRDefault="001128B1" w:rsidP="001128B1">
            <w:pPr>
              <w:pStyle w:val="3-"/>
            </w:pPr>
            <w:r>
              <w:tab/>
            </w:r>
            <w:r>
              <w:tab/>
              <w:t>}</w:t>
            </w:r>
          </w:p>
          <w:p w14:paraId="5EBE43C9" w14:textId="77777777" w:rsidR="001128B1" w:rsidRDefault="001128B1" w:rsidP="001128B1">
            <w:pPr>
              <w:pStyle w:val="3-"/>
            </w:pPr>
            <w:r>
              <w:tab/>
            </w:r>
            <w:r>
              <w:tab/>
              <w:t>printf("Common-resources have been prepared. (num=%d)\n", COMMON_RESOURCE_NUM);</w:t>
            </w:r>
          </w:p>
          <w:p w14:paraId="443B5255" w14:textId="77777777" w:rsidR="001128B1" w:rsidRDefault="001128B1" w:rsidP="001128B1">
            <w:pPr>
              <w:pStyle w:val="3-"/>
            </w:pPr>
            <w:r>
              <w:tab/>
            </w:r>
            <w:r>
              <w:tab/>
              <w:t>fflush(stdout);</w:t>
            </w:r>
          </w:p>
          <w:p w14:paraId="32D25854" w14:textId="77777777" w:rsidR="001128B1" w:rsidRDefault="001128B1" w:rsidP="001128B1">
            <w:pPr>
              <w:pStyle w:val="3-"/>
            </w:pPr>
            <w:r>
              <w:tab/>
              <w:t>}</w:t>
            </w:r>
          </w:p>
          <w:p w14:paraId="4A935300" w14:textId="77777777" w:rsidR="001128B1" w:rsidRDefault="001128B1" w:rsidP="001128B1">
            <w:pPr>
              <w:pStyle w:val="3-"/>
            </w:pPr>
            <w:r>
              <w:tab/>
            </w:r>
          </w:p>
          <w:p w14:paraId="10E40197" w14:textId="77777777" w:rsidR="001128B1" w:rsidRDefault="001128B1" w:rsidP="001128B1">
            <w:pPr>
              <w:pStyle w:val="3-"/>
            </w:pPr>
            <w:r>
              <w:rPr>
                <w:rFonts w:hint="eastAsia"/>
              </w:rPr>
              <w:tab/>
            </w:r>
            <w:r w:rsidRPr="00855879">
              <w:rPr>
                <w:rFonts w:hint="eastAsia"/>
                <w:color w:val="00B050"/>
              </w:rPr>
              <w:t>//スレッド終了待ち</w:t>
            </w:r>
          </w:p>
          <w:p w14:paraId="161DC87D" w14:textId="77777777" w:rsidR="001128B1" w:rsidRDefault="001128B1" w:rsidP="001128B1">
            <w:pPr>
              <w:pStyle w:val="3-"/>
            </w:pPr>
            <w:r>
              <w:tab/>
              <w:t>for (int i = 0; i &lt; THREAD_NUM; ++i)</w:t>
            </w:r>
          </w:p>
          <w:p w14:paraId="0FA11398" w14:textId="77777777" w:rsidR="001128B1" w:rsidRDefault="001128B1" w:rsidP="001128B1">
            <w:pPr>
              <w:pStyle w:val="3-"/>
            </w:pPr>
            <w:r>
              <w:tab/>
              <w:t>{</w:t>
            </w:r>
          </w:p>
          <w:p w14:paraId="317959D4" w14:textId="77777777" w:rsidR="001128B1" w:rsidRDefault="001128B1" w:rsidP="001128B1">
            <w:pPr>
              <w:pStyle w:val="3-"/>
            </w:pPr>
            <w:r>
              <w:tab/>
            </w:r>
            <w:r>
              <w:tab/>
              <w:t>pthread_join(pth[i], NULL);</w:t>
            </w:r>
          </w:p>
          <w:p w14:paraId="1777E8EB" w14:textId="77777777" w:rsidR="001128B1" w:rsidRDefault="001128B1" w:rsidP="001128B1">
            <w:pPr>
              <w:pStyle w:val="3-"/>
            </w:pPr>
            <w:r>
              <w:tab/>
              <w:t>}</w:t>
            </w:r>
          </w:p>
          <w:p w14:paraId="6E2F3D1C" w14:textId="77777777" w:rsidR="001128B1" w:rsidRDefault="001128B1" w:rsidP="001128B1">
            <w:pPr>
              <w:pStyle w:val="3-"/>
            </w:pPr>
            <w:r>
              <w:tab/>
            </w:r>
          </w:p>
          <w:p w14:paraId="25484ECA" w14:textId="77777777" w:rsidR="001128B1" w:rsidRPr="00855879" w:rsidRDefault="001128B1" w:rsidP="001128B1">
            <w:pPr>
              <w:pStyle w:val="3-"/>
              <w:rPr>
                <w:color w:val="00B050"/>
              </w:rPr>
            </w:pPr>
            <w:r>
              <w:rPr>
                <w:rFonts w:hint="eastAsia"/>
              </w:rPr>
              <w:tab/>
            </w:r>
            <w:r w:rsidRPr="00855879">
              <w:rPr>
                <w:rFonts w:hint="eastAsia"/>
                <w:color w:val="00B050"/>
              </w:rPr>
              <w:t>//セマフォの取得と解放を大量に実行して時間を計測</w:t>
            </w:r>
          </w:p>
          <w:p w14:paraId="62035959" w14:textId="77777777" w:rsidR="001128B1" w:rsidRDefault="001128B1" w:rsidP="001128B1">
            <w:pPr>
              <w:pStyle w:val="3-"/>
            </w:pPr>
            <w:r>
              <w:tab/>
              <w:t>{</w:t>
            </w:r>
          </w:p>
          <w:p w14:paraId="35878D7D" w14:textId="77777777" w:rsidR="001128B1" w:rsidRDefault="001128B1" w:rsidP="001128B1">
            <w:pPr>
              <w:pStyle w:val="3-"/>
            </w:pPr>
            <w:r>
              <w:tab/>
            </w:r>
            <w:r>
              <w:tab/>
              <w:t>struct timeval begin;</w:t>
            </w:r>
          </w:p>
          <w:p w14:paraId="2C4BCC4D" w14:textId="77777777" w:rsidR="001128B1" w:rsidRDefault="001128B1" w:rsidP="001128B1">
            <w:pPr>
              <w:pStyle w:val="3-"/>
            </w:pPr>
            <w:r>
              <w:tab/>
            </w:r>
            <w:r>
              <w:tab/>
              <w:t>gettimeofday(&amp;begin, NULL);</w:t>
            </w:r>
          </w:p>
          <w:p w14:paraId="72E98248" w14:textId="77777777" w:rsidR="001128B1" w:rsidRDefault="001128B1" w:rsidP="001128B1">
            <w:pPr>
              <w:pStyle w:val="3-"/>
            </w:pPr>
            <w:r>
              <w:tab/>
            </w:r>
            <w:r>
              <w:tab/>
              <w:t>static const int TEST_TIMES = 10000000;</w:t>
            </w:r>
          </w:p>
          <w:p w14:paraId="0337FBF8" w14:textId="77777777" w:rsidR="001128B1" w:rsidRDefault="001128B1" w:rsidP="001128B1">
            <w:pPr>
              <w:pStyle w:val="3-"/>
            </w:pPr>
            <w:r>
              <w:tab/>
            </w:r>
            <w:r>
              <w:tab/>
              <w:t>for (int i = 0; i &lt; TEST_TIMES; ++i)</w:t>
            </w:r>
          </w:p>
          <w:p w14:paraId="15CA1DA8" w14:textId="77777777" w:rsidR="001128B1" w:rsidRDefault="001128B1" w:rsidP="001128B1">
            <w:pPr>
              <w:pStyle w:val="3-"/>
            </w:pPr>
            <w:r>
              <w:tab/>
            </w:r>
            <w:r>
              <w:tab/>
              <w:t>{</w:t>
            </w:r>
          </w:p>
          <w:p w14:paraId="05E0713B" w14:textId="77777777" w:rsidR="001128B1" w:rsidRDefault="001128B1" w:rsidP="001128B1">
            <w:pPr>
              <w:pStyle w:val="3-"/>
            </w:pPr>
            <w:r>
              <w:tab/>
            </w:r>
            <w:r>
              <w:tab/>
            </w:r>
            <w:r>
              <w:tab/>
              <w:t>sem_wait(semaphore);</w:t>
            </w:r>
          </w:p>
          <w:p w14:paraId="0E649B96" w14:textId="77777777" w:rsidR="001128B1" w:rsidRDefault="001128B1" w:rsidP="001128B1">
            <w:pPr>
              <w:pStyle w:val="3-"/>
            </w:pPr>
            <w:r>
              <w:tab/>
            </w:r>
            <w:r>
              <w:tab/>
            </w:r>
            <w:r>
              <w:tab/>
              <w:t>sem_post(semaphore);</w:t>
            </w:r>
          </w:p>
          <w:p w14:paraId="44B170FB" w14:textId="77777777" w:rsidR="001128B1" w:rsidRDefault="001128B1" w:rsidP="001128B1">
            <w:pPr>
              <w:pStyle w:val="3-"/>
            </w:pPr>
            <w:r>
              <w:tab/>
            </w:r>
            <w:r>
              <w:tab/>
              <w:t>}</w:t>
            </w:r>
          </w:p>
          <w:p w14:paraId="66481C75" w14:textId="77777777" w:rsidR="001128B1" w:rsidRDefault="001128B1" w:rsidP="001128B1">
            <w:pPr>
              <w:pStyle w:val="3-"/>
            </w:pPr>
            <w:r>
              <w:tab/>
            </w:r>
            <w:r>
              <w:tab/>
              <w:t>struct timeval end;</w:t>
            </w:r>
          </w:p>
          <w:p w14:paraId="77789515" w14:textId="77777777" w:rsidR="001128B1" w:rsidRDefault="001128B1" w:rsidP="001128B1">
            <w:pPr>
              <w:pStyle w:val="3-"/>
            </w:pPr>
            <w:r>
              <w:tab/>
            </w:r>
            <w:r>
              <w:tab/>
              <w:t>gettimeofday(&amp;end, NULL);</w:t>
            </w:r>
          </w:p>
          <w:p w14:paraId="67FC4C00" w14:textId="77777777" w:rsidR="001128B1" w:rsidRDefault="001128B1" w:rsidP="001128B1">
            <w:pPr>
              <w:pStyle w:val="3-"/>
            </w:pPr>
            <w:r>
              <w:tab/>
            </w:r>
            <w:r>
              <w:tab/>
              <w:t>struct timeval duration;</w:t>
            </w:r>
          </w:p>
          <w:p w14:paraId="54FC8220" w14:textId="77777777" w:rsidR="001128B1" w:rsidRDefault="001128B1" w:rsidP="001128B1">
            <w:pPr>
              <w:pStyle w:val="3-"/>
            </w:pPr>
            <w:r>
              <w:tab/>
            </w:r>
            <w:r>
              <w:tab/>
              <w:t>if( end.tv_usec &gt;= begin.tv_usec)</w:t>
            </w:r>
          </w:p>
          <w:p w14:paraId="7618F591" w14:textId="77777777" w:rsidR="001128B1" w:rsidRDefault="001128B1" w:rsidP="001128B1">
            <w:pPr>
              <w:pStyle w:val="3-"/>
            </w:pPr>
            <w:r>
              <w:tab/>
            </w:r>
            <w:r>
              <w:tab/>
              <w:t>{</w:t>
            </w:r>
          </w:p>
          <w:p w14:paraId="3691A3C1" w14:textId="77777777" w:rsidR="001128B1" w:rsidRDefault="001128B1" w:rsidP="001128B1">
            <w:pPr>
              <w:pStyle w:val="3-"/>
            </w:pPr>
            <w:r>
              <w:tab/>
            </w:r>
            <w:r>
              <w:tab/>
            </w:r>
            <w:r>
              <w:tab/>
              <w:t>duration.tv_sec = end.tv_sec - begin.tv_sec;</w:t>
            </w:r>
          </w:p>
          <w:p w14:paraId="0C43E222" w14:textId="77777777" w:rsidR="001128B1" w:rsidRDefault="001128B1" w:rsidP="001128B1">
            <w:pPr>
              <w:pStyle w:val="3-"/>
            </w:pPr>
            <w:r>
              <w:tab/>
            </w:r>
            <w:r>
              <w:tab/>
            </w:r>
            <w:r>
              <w:tab/>
              <w:t>duration.tv_usec = end.tv_usec - begin.tv_usec;</w:t>
            </w:r>
          </w:p>
          <w:p w14:paraId="2346DC9D" w14:textId="77777777" w:rsidR="001128B1" w:rsidRDefault="001128B1" w:rsidP="001128B1">
            <w:pPr>
              <w:pStyle w:val="3-"/>
            </w:pPr>
            <w:r>
              <w:tab/>
            </w:r>
            <w:r>
              <w:tab/>
              <w:t>}</w:t>
            </w:r>
          </w:p>
          <w:p w14:paraId="708A3798" w14:textId="77777777" w:rsidR="001128B1" w:rsidRDefault="001128B1" w:rsidP="001128B1">
            <w:pPr>
              <w:pStyle w:val="3-"/>
            </w:pPr>
            <w:r>
              <w:tab/>
            </w:r>
            <w:r>
              <w:tab/>
              <w:t>else</w:t>
            </w:r>
          </w:p>
          <w:p w14:paraId="0183A3C8" w14:textId="77777777" w:rsidR="001128B1" w:rsidRDefault="001128B1" w:rsidP="001128B1">
            <w:pPr>
              <w:pStyle w:val="3-"/>
            </w:pPr>
            <w:r>
              <w:tab/>
            </w:r>
            <w:r>
              <w:tab/>
              <w:t>{</w:t>
            </w:r>
          </w:p>
          <w:p w14:paraId="322ECFF4" w14:textId="77777777" w:rsidR="001128B1" w:rsidRDefault="001128B1" w:rsidP="001128B1">
            <w:pPr>
              <w:pStyle w:val="3-"/>
            </w:pPr>
            <w:r>
              <w:tab/>
            </w:r>
            <w:r>
              <w:tab/>
            </w:r>
            <w:r>
              <w:tab/>
              <w:t>duration.tv_sec = end.tv_sec - begin.tv_sec - 1;</w:t>
            </w:r>
          </w:p>
          <w:p w14:paraId="48EC8222" w14:textId="77777777" w:rsidR="001128B1" w:rsidRDefault="001128B1" w:rsidP="001128B1">
            <w:pPr>
              <w:pStyle w:val="3-"/>
            </w:pPr>
            <w:r>
              <w:tab/>
            </w:r>
            <w:r>
              <w:tab/>
            </w:r>
            <w:r>
              <w:tab/>
              <w:t>duration.tv_usec = 1000000 - begin.tv_usec + end.tv_usec;</w:t>
            </w:r>
          </w:p>
          <w:p w14:paraId="34492410" w14:textId="77777777" w:rsidR="001128B1" w:rsidRDefault="001128B1" w:rsidP="001128B1">
            <w:pPr>
              <w:pStyle w:val="3-"/>
            </w:pPr>
            <w:r>
              <w:tab/>
            </w:r>
            <w:r>
              <w:tab/>
              <w:t>}</w:t>
            </w:r>
          </w:p>
          <w:p w14:paraId="74F9438A" w14:textId="77777777" w:rsidR="001128B1" w:rsidRDefault="001128B1" w:rsidP="001128B1">
            <w:pPr>
              <w:pStyle w:val="3-"/>
            </w:pPr>
            <w:r>
              <w:tab/>
            </w:r>
            <w:r>
              <w:tab/>
              <w:t>printf("Semaphore * %d = %d.%06d sec\n", TEST_TIMES, duration.tv_sec, duration.tv_usec);</w:t>
            </w:r>
          </w:p>
          <w:p w14:paraId="19A0FB26" w14:textId="77777777" w:rsidR="001128B1" w:rsidRDefault="001128B1" w:rsidP="001128B1">
            <w:pPr>
              <w:pStyle w:val="3-"/>
            </w:pPr>
            <w:r>
              <w:tab/>
              <w:t>}</w:t>
            </w:r>
          </w:p>
          <w:p w14:paraId="308C0A13" w14:textId="77777777" w:rsidR="001128B1" w:rsidRDefault="001128B1" w:rsidP="001128B1">
            <w:pPr>
              <w:pStyle w:val="3-"/>
            </w:pPr>
            <w:r>
              <w:tab/>
            </w:r>
          </w:p>
          <w:p w14:paraId="076B47EF" w14:textId="77777777" w:rsidR="001128B1" w:rsidRDefault="001128B1" w:rsidP="001128B1">
            <w:pPr>
              <w:pStyle w:val="3-"/>
            </w:pPr>
            <w:r>
              <w:rPr>
                <w:rFonts w:hint="eastAsia"/>
              </w:rPr>
              <w:tab/>
            </w:r>
            <w:r w:rsidRPr="00855879">
              <w:rPr>
                <w:rFonts w:hint="eastAsia"/>
                <w:color w:val="00B050"/>
              </w:rPr>
              <w:t>//セマフォ破棄</w:t>
            </w:r>
          </w:p>
          <w:p w14:paraId="39B344D0" w14:textId="77777777" w:rsidR="001128B1" w:rsidRDefault="001128B1" w:rsidP="001128B1">
            <w:pPr>
              <w:pStyle w:val="3-"/>
            </w:pPr>
            <w:r>
              <w:tab/>
              <w:t>{</w:t>
            </w:r>
          </w:p>
          <w:p w14:paraId="2D63A0C0" w14:textId="6B0FC1CC" w:rsidR="001128B1" w:rsidRPr="00855879" w:rsidRDefault="001128B1" w:rsidP="001128B1">
            <w:pPr>
              <w:pStyle w:val="3-"/>
              <w:rPr>
                <w:color w:val="FF0000"/>
              </w:rPr>
            </w:pPr>
            <w:r>
              <w:tab/>
            </w:r>
            <w:r>
              <w:tab/>
            </w:r>
            <w:r w:rsidRPr="00855879">
              <w:rPr>
                <w:color w:val="FF0000"/>
              </w:rPr>
              <w:t>sem_close(semaphore);</w:t>
            </w:r>
            <w:r w:rsidR="00855879" w:rsidRPr="00855879">
              <w:rPr>
                <w:color w:val="00B050"/>
              </w:rPr>
              <w:t>//</w:t>
            </w:r>
            <w:r w:rsidR="00855879" w:rsidRPr="00855879">
              <w:rPr>
                <w:rFonts w:hint="eastAsia"/>
                <w:color w:val="00B050"/>
              </w:rPr>
              <w:t>クローズ</w:t>
            </w:r>
          </w:p>
          <w:p w14:paraId="621AC0A3" w14:textId="0B76F3AB" w:rsidR="001128B1" w:rsidRPr="00855879" w:rsidRDefault="001128B1" w:rsidP="001128B1">
            <w:pPr>
              <w:pStyle w:val="3-"/>
              <w:rPr>
                <w:color w:val="00B050"/>
              </w:rPr>
            </w:pPr>
            <w:r w:rsidRPr="00855879">
              <w:rPr>
                <w:color w:val="FF0000"/>
              </w:rPr>
              <w:tab/>
            </w:r>
            <w:r w:rsidRPr="00855879">
              <w:rPr>
                <w:color w:val="FF0000"/>
              </w:rPr>
              <w:tab/>
              <w:t>sem_unlink(COMMON_SEMAPHORE_NAME);</w:t>
            </w:r>
            <w:r w:rsidR="00855879" w:rsidRPr="00855879">
              <w:rPr>
                <w:rFonts w:hint="eastAsia"/>
                <w:color w:val="00B050"/>
              </w:rPr>
              <w:t>//破棄</w:t>
            </w:r>
            <w:r w:rsidR="00855879" w:rsidRPr="00855879">
              <w:rPr>
                <w:rFonts w:hint="eastAsia"/>
                <w:color w:val="FF0000"/>
              </w:rPr>
              <w:t>（</w:t>
            </w:r>
            <w:r w:rsidR="00855879">
              <w:rPr>
                <w:rFonts w:hint="eastAsia"/>
                <w:color w:val="FF0000"/>
              </w:rPr>
              <w:t>きちんと</w:t>
            </w:r>
            <w:r w:rsidR="00855879" w:rsidRPr="00855879">
              <w:rPr>
                <w:rFonts w:hint="eastAsia"/>
                <w:color w:val="FF0000"/>
              </w:rPr>
              <w:t>破棄しないとプロセス終了後も残るので注意）</w:t>
            </w:r>
          </w:p>
          <w:p w14:paraId="375D13B8" w14:textId="77777777" w:rsidR="001128B1" w:rsidRDefault="001128B1" w:rsidP="001128B1">
            <w:pPr>
              <w:pStyle w:val="3-"/>
            </w:pPr>
            <w:r>
              <w:tab/>
              <w:t>}</w:t>
            </w:r>
          </w:p>
          <w:p w14:paraId="08CA3FE8" w14:textId="77777777" w:rsidR="001128B1" w:rsidRDefault="001128B1" w:rsidP="001128B1">
            <w:pPr>
              <w:pStyle w:val="3-"/>
            </w:pPr>
            <w:r>
              <w:tab/>
            </w:r>
          </w:p>
          <w:p w14:paraId="52025463" w14:textId="77777777" w:rsidR="001128B1" w:rsidRDefault="001128B1" w:rsidP="001128B1">
            <w:pPr>
              <w:pStyle w:val="3-"/>
            </w:pPr>
            <w:r>
              <w:tab/>
              <w:t>return EXIT_SUCCESS;</w:t>
            </w:r>
          </w:p>
          <w:p w14:paraId="6F7CFB6E" w14:textId="6C183B8E" w:rsidR="00737B12" w:rsidRPr="00DE3BF2" w:rsidRDefault="001128B1" w:rsidP="001128B1">
            <w:pPr>
              <w:pStyle w:val="3-"/>
            </w:pPr>
            <w:r>
              <w:lastRenderedPageBreak/>
              <w:t>}</w:t>
            </w:r>
          </w:p>
        </w:tc>
      </w:tr>
    </w:tbl>
    <w:p w14:paraId="65068597" w14:textId="77777777" w:rsidR="00737B12" w:rsidRPr="00DE3BF2" w:rsidRDefault="00737B12" w:rsidP="001128B1">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1D41A61E" w14:textId="77777777" w:rsidTr="000A1665">
        <w:tc>
          <w:tcPr>
            <w:tcW w:w="8494" w:type="dxa"/>
          </w:tcPr>
          <w:p w14:paraId="46E6714D" w14:textId="77777777" w:rsidR="001128B1" w:rsidRPr="001128B1" w:rsidRDefault="001128B1" w:rsidP="001128B1">
            <w:pPr>
              <w:pStyle w:val="3-"/>
              <w:rPr>
                <w:color w:val="auto"/>
              </w:rPr>
            </w:pPr>
            <w:r w:rsidRPr="001128B1">
              <w:rPr>
                <w:rFonts w:hint="eastAsia"/>
                <w:color w:val="auto"/>
              </w:rPr>
              <w:t>- begin:四朗 -</w:t>
            </w:r>
          </w:p>
          <w:p w14:paraId="119568F3" w14:textId="77777777" w:rsidR="001128B1" w:rsidRPr="001128B1" w:rsidRDefault="001128B1" w:rsidP="001128B1">
            <w:pPr>
              <w:pStyle w:val="3-"/>
              <w:rPr>
                <w:color w:val="auto"/>
              </w:rPr>
            </w:pPr>
            <w:r w:rsidRPr="001128B1">
              <w:rPr>
                <w:rFonts w:hint="eastAsia"/>
                <w:color w:val="auto"/>
              </w:rPr>
              <w:t>- begin:太郎 -</w:t>
            </w:r>
          </w:p>
          <w:p w14:paraId="2BE7DAD1" w14:textId="77777777" w:rsidR="001128B1" w:rsidRPr="001128B1" w:rsidRDefault="001128B1" w:rsidP="001128B1">
            <w:pPr>
              <w:pStyle w:val="3-"/>
              <w:rPr>
                <w:color w:val="auto"/>
              </w:rPr>
            </w:pPr>
            <w:r w:rsidRPr="001128B1">
              <w:rPr>
                <w:rFonts w:hint="eastAsia"/>
                <w:color w:val="auto"/>
              </w:rPr>
              <w:t>- begin:三郎 -</w:t>
            </w:r>
          </w:p>
          <w:p w14:paraId="78C241AA" w14:textId="77777777" w:rsidR="001128B1" w:rsidRPr="001128B1" w:rsidRDefault="001128B1" w:rsidP="001128B1">
            <w:pPr>
              <w:pStyle w:val="3-"/>
              <w:rPr>
                <w:color w:val="auto"/>
              </w:rPr>
            </w:pPr>
            <w:r w:rsidRPr="001128B1">
              <w:rPr>
                <w:rFonts w:hint="eastAsia"/>
                <w:color w:val="auto"/>
              </w:rPr>
              <w:t>- begin:次郎 -</w:t>
            </w:r>
          </w:p>
          <w:p w14:paraId="4F5E0A5F" w14:textId="73F34598" w:rsidR="001128B1" w:rsidRPr="001128B1" w:rsidRDefault="001128B1" w:rsidP="001128B1">
            <w:pPr>
              <w:pStyle w:val="3-"/>
              <w:rPr>
                <w:color w:val="auto"/>
              </w:rPr>
            </w:pPr>
            <w:r w:rsidRPr="001128B1">
              <w:rPr>
                <w:color w:val="auto"/>
              </w:rPr>
              <w:t>Common-resources have been prepared. (num=2)</w:t>
            </w:r>
            <w:r w:rsidR="00DA1C24">
              <w:rPr>
                <w:color w:val="auto"/>
              </w:rPr>
              <w:tab/>
            </w:r>
            <w:r w:rsidR="00DA1C24">
              <w:rPr>
                <w:color w:val="auto"/>
              </w:rPr>
              <w:tab/>
            </w:r>
            <w:r w:rsidR="00DA1C24" w:rsidRPr="00B64270">
              <w:rPr>
                <w:color w:val="FF0000"/>
              </w:rPr>
              <w:t>←セマフォが解放されるまで全てのスレッドがブロック</w:t>
            </w:r>
          </w:p>
          <w:p w14:paraId="65C0C2D7" w14:textId="77777777" w:rsidR="001128B1" w:rsidRPr="001128B1" w:rsidRDefault="001128B1" w:rsidP="001128B1">
            <w:pPr>
              <w:pStyle w:val="3-"/>
              <w:rPr>
                <w:color w:val="auto"/>
              </w:rPr>
            </w:pPr>
            <w:r w:rsidRPr="00DA1C24">
              <w:rPr>
                <w:rFonts w:hint="eastAsia"/>
                <w:color w:val="FF0000"/>
              </w:rPr>
              <w:t>四朗: [BEFORE]</w:t>
            </w:r>
            <w:r w:rsidRPr="001128B1">
              <w:rPr>
                <w:rFonts w:hint="eastAsia"/>
                <w:color w:val="auto"/>
              </w:rPr>
              <w:t xml:space="preserve"> commonResource[0]=1000, tlsData=0</w:t>
            </w:r>
          </w:p>
          <w:p w14:paraId="2EFF9443" w14:textId="7D8B92B5" w:rsidR="001128B1" w:rsidRPr="001128B1" w:rsidRDefault="001128B1" w:rsidP="001128B1">
            <w:pPr>
              <w:pStyle w:val="3-"/>
              <w:rPr>
                <w:color w:val="auto"/>
              </w:rPr>
            </w:pPr>
            <w:r w:rsidRPr="00DA1C24">
              <w:rPr>
                <w:rFonts w:hint="eastAsia"/>
                <w:color w:val="FF0000"/>
              </w:rPr>
              <w:t>太郎: [BEFORE]</w:t>
            </w:r>
            <w:r w:rsidRPr="001128B1">
              <w:rPr>
                <w:rFonts w:hint="eastAsia"/>
                <w:color w:val="auto"/>
              </w:rPr>
              <w:t xml:space="preserve"> commonResource[1]=2000, tlsData=0</w:t>
            </w:r>
            <w:r w:rsidR="00DA1C24">
              <w:rPr>
                <w:color w:val="auto"/>
              </w:rPr>
              <w:tab/>
            </w:r>
            <w:r w:rsidR="00DA1C24">
              <w:rPr>
                <w:color w:val="auto"/>
              </w:rPr>
              <w:tab/>
            </w:r>
            <w:r w:rsidR="00DA1C24" w:rsidRPr="00B64270">
              <w:rPr>
                <w:color w:val="FF0000"/>
              </w:rPr>
              <w:t>←4つスレッドのうち、</w:t>
            </w:r>
            <w:r w:rsidR="00DA1C24" w:rsidRPr="00B64270">
              <w:rPr>
                <w:rFonts w:hint="eastAsia"/>
                <w:color w:val="FF0000"/>
              </w:rPr>
              <w:t>2つだけが稼働</w:t>
            </w:r>
          </w:p>
          <w:p w14:paraId="1DE7A63C" w14:textId="77777777" w:rsidR="001128B1" w:rsidRPr="001128B1" w:rsidRDefault="001128B1" w:rsidP="001128B1">
            <w:pPr>
              <w:pStyle w:val="3-"/>
              <w:rPr>
                <w:color w:val="auto"/>
              </w:rPr>
            </w:pPr>
            <w:r w:rsidRPr="001128B1">
              <w:rPr>
                <w:rFonts w:hint="eastAsia"/>
                <w:color w:val="auto"/>
              </w:rPr>
              <w:t>太郎: [AFTER]  commonResource[1]=2001, tlsData=1</w:t>
            </w:r>
          </w:p>
          <w:p w14:paraId="5AE101BE" w14:textId="206F19AB" w:rsidR="001128B1" w:rsidRPr="001128B1" w:rsidRDefault="001128B1" w:rsidP="001128B1">
            <w:pPr>
              <w:pStyle w:val="3-"/>
              <w:rPr>
                <w:color w:val="auto"/>
              </w:rPr>
            </w:pPr>
            <w:r w:rsidRPr="00DA1C24">
              <w:rPr>
                <w:rFonts w:hint="eastAsia"/>
                <w:color w:val="FF0000"/>
              </w:rPr>
              <w:t>三郎: [BEFORE]</w:t>
            </w:r>
            <w:r w:rsidRPr="001128B1">
              <w:rPr>
                <w:rFonts w:hint="eastAsia"/>
                <w:color w:val="auto"/>
              </w:rPr>
              <w:t xml:space="preserve"> commonResource[1]=2001, tlsData=0</w:t>
            </w:r>
            <w:r w:rsidR="00DA1C24">
              <w:rPr>
                <w:color w:val="auto"/>
              </w:rPr>
              <w:tab/>
            </w:r>
            <w:r w:rsidR="00DA1C24">
              <w:rPr>
                <w:color w:val="auto"/>
              </w:rPr>
              <w:tab/>
            </w:r>
            <w:r w:rsidR="00DA1C24" w:rsidRPr="00B64270">
              <w:rPr>
                <w:color w:val="FF0000"/>
              </w:rPr>
              <w:t>←</w:t>
            </w:r>
            <w:r w:rsidR="00DA1C24">
              <w:rPr>
                <w:color w:val="FF0000"/>
              </w:rPr>
              <w:t>1</w:t>
            </w:r>
            <w:r w:rsidR="00DA1C24" w:rsidRPr="00B64270">
              <w:rPr>
                <w:color w:val="FF0000"/>
              </w:rPr>
              <w:t>つスレッド</w:t>
            </w:r>
            <w:r w:rsidR="00DA1C24">
              <w:rPr>
                <w:color w:val="FF0000"/>
              </w:rPr>
              <w:t>が終了すると、次のスレッドが動く</w:t>
            </w:r>
          </w:p>
          <w:p w14:paraId="198D2A2F" w14:textId="77777777" w:rsidR="00DA1C24" w:rsidRPr="001119EA" w:rsidRDefault="001128B1" w:rsidP="00DA1C24">
            <w:pPr>
              <w:pStyle w:val="3-"/>
              <w:tabs>
                <w:tab w:val="clear" w:pos="3758"/>
                <w:tab w:val="left" w:pos="3835"/>
              </w:tabs>
              <w:rPr>
                <w:color w:val="auto"/>
              </w:rPr>
            </w:pPr>
            <w:r w:rsidRPr="001128B1">
              <w:rPr>
                <w:rFonts w:hint="eastAsia"/>
                <w:color w:val="auto"/>
              </w:rPr>
              <w:t>四朗: [AFTER]  commonResource[0]=1001, tlsData=1</w:t>
            </w:r>
            <w:r w:rsidR="00DA1C24">
              <w:rPr>
                <w:color w:val="auto"/>
              </w:rPr>
              <w:tab/>
            </w:r>
            <w:r w:rsidR="00DA1C24">
              <w:rPr>
                <w:color w:val="auto"/>
              </w:rPr>
              <w:tab/>
            </w:r>
            <w:r w:rsidR="00DA1C24" w:rsidRPr="00B64270">
              <w:rPr>
                <w:color w:val="FF0000"/>
              </w:rPr>
              <w:t>（常に同時に2つ</w:t>
            </w:r>
            <w:r w:rsidR="00DA1C24">
              <w:rPr>
                <w:rFonts w:hint="eastAsia"/>
                <w:color w:val="FF0000"/>
              </w:rPr>
              <w:t>まで</w:t>
            </w:r>
            <w:r w:rsidR="00DA1C24" w:rsidRPr="00B64270">
              <w:rPr>
                <w:color w:val="FF0000"/>
              </w:rPr>
              <w:t>）</w:t>
            </w:r>
          </w:p>
          <w:p w14:paraId="57414F3A" w14:textId="77777777" w:rsidR="001128B1" w:rsidRPr="001128B1" w:rsidRDefault="001128B1" w:rsidP="001128B1">
            <w:pPr>
              <w:pStyle w:val="3-"/>
              <w:rPr>
                <w:color w:val="auto"/>
              </w:rPr>
            </w:pPr>
            <w:r w:rsidRPr="001128B1">
              <w:rPr>
                <w:rFonts w:hint="eastAsia"/>
                <w:color w:val="auto"/>
              </w:rPr>
              <w:t>四朗: [BEFORE] commonResource[0]=1001, tlsData=1</w:t>
            </w:r>
          </w:p>
          <w:p w14:paraId="7F893EA8" w14:textId="77777777" w:rsidR="001128B1" w:rsidRPr="001128B1" w:rsidRDefault="001128B1" w:rsidP="001128B1">
            <w:pPr>
              <w:pStyle w:val="3-"/>
              <w:rPr>
                <w:color w:val="auto"/>
              </w:rPr>
            </w:pPr>
            <w:r w:rsidRPr="001128B1">
              <w:rPr>
                <w:rFonts w:hint="eastAsia"/>
                <w:color w:val="auto"/>
              </w:rPr>
              <w:t>三郎: [AFTER]  commonResource[1]=2002, tlsData=1</w:t>
            </w:r>
          </w:p>
          <w:p w14:paraId="4F35A406" w14:textId="77777777" w:rsidR="001128B1" w:rsidRPr="001128B1" w:rsidRDefault="001128B1" w:rsidP="001128B1">
            <w:pPr>
              <w:pStyle w:val="3-"/>
              <w:rPr>
                <w:color w:val="auto"/>
              </w:rPr>
            </w:pPr>
            <w:r w:rsidRPr="001128B1">
              <w:rPr>
                <w:rFonts w:hint="eastAsia"/>
                <w:color w:val="auto"/>
              </w:rPr>
              <w:t>太郎: [BEFORE] commonResource[1]=2002, tlsData=1</w:t>
            </w:r>
          </w:p>
          <w:p w14:paraId="57E250B9" w14:textId="77777777" w:rsidR="001128B1" w:rsidRPr="001128B1" w:rsidRDefault="001128B1" w:rsidP="001128B1">
            <w:pPr>
              <w:pStyle w:val="3-"/>
              <w:rPr>
                <w:color w:val="auto"/>
              </w:rPr>
            </w:pPr>
            <w:r w:rsidRPr="001128B1">
              <w:rPr>
                <w:rFonts w:hint="eastAsia"/>
                <w:color w:val="auto"/>
              </w:rPr>
              <w:t>四朗: [AFTER]  commonResource[0]=1002, tlsData=2</w:t>
            </w:r>
          </w:p>
          <w:p w14:paraId="203F9B2E" w14:textId="77777777" w:rsidR="001128B1" w:rsidRPr="001128B1" w:rsidRDefault="001128B1" w:rsidP="001128B1">
            <w:pPr>
              <w:pStyle w:val="3-"/>
              <w:rPr>
                <w:color w:val="auto"/>
              </w:rPr>
            </w:pPr>
            <w:r w:rsidRPr="001128B1">
              <w:rPr>
                <w:rFonts w:hint="eastAsia"/>
                <w:color w:val="auto"/>
              </w:rPr>
              <w:t>次郎: [BEFORE] commonResource[0]=1002, tlsData=0</w:t>
            </w:r>
          </w:p>
          <w:p w14:paraId="4331029C" w14:textId="77777777" w:rsidR="001128B1" w:rsidRPr="001128B1" w:rsidRDefault="001128B1" w:rsidP="001128B1">
            <w:pPr>
              <w:pStyle w:val="3-"/>
              <w:rPr>
                <w:color w:val="auto"/>
              </w:rPr>
            </w:pPr>
            <w:r w:rsidRPr="001128B1">
              <w:rPr>
                <w:rFonts w:hint="eastAsia"/>
                <w:color w:val="auto"/>
              </w:rPr>
              <w:t>次郎: [AFTER]  commonResource[0]=1003, tlsData=1</w:t>
            </w:r>
          </w:p>
          <w:p w14:paraId="4A3DFEC7" w14:textId="77777777" w:rsidR="001128B1" w:rsidRPr="001128B1" w:rsidRDefault="001128B1" w:rsidP="001128B1">
            <w:pPr>
              <w:pStyle w:val="3-"/>
              <w:rPr>
                <w:color w:val="auto"/>
              </w:rPr>
            </w:pPr>
            <w:r w:rsidRPr="001128B1">
              <w:rPr>
                <w:rFonts w:hint="eastAsia"/>
                <w:color w:val="auto"/>
              </w:rPr>
              <w:t>三郎: [BEFORE] commonResource[0]=1003, tlsData=1</w:t>
            </w:r>
          </w:p>
          <w:p w14:paraId="4763E58B" w14:textId="77777777" w:rsidR="001128B1" w:rsidRPr="001128B1" w:rsidRDefault="001128B1" w:rsidP="001128B1">
            <w:pPr>
              <w:pStyle w:val="3-"/>
              <w:rPr>
                <w:color w:val="auto"/>
              </w:rPr>
            </w:pPr>
            <w:r w:rsidRPr="001128B1">
              <w:rPr>
                <w:rFonts w:hint="eastAsia"/>
                <w:color w:val="auto"/>
              </w:rPr>
              <w:t>太郎: [AFTER]  commonResource[1]=2003, tlsData=2</w:t>
            </w:r>
          </w:p>
          <w:p w14:paraId="5E69E9C0" w14:textId="77777777" w:rsidR="001128B1" w:rsidRPr="001128B1" w:rsidRDefault="001128B1" w:rsidP="001128B1">
            <w:pPr>
              <w:pStyle w:val="3-"/>
              <w:rPr>
                <w:color w:val="auto"/>
              </w:rPr>
            </w:pPr>
            <w:r w:rsidRPr="001128B1">
              <w:rPr>
                <w:rFonts w:hint="eastAsia"/>
                <w:color w:val="auto"/>
              </w:rPr>
              <w:t>四朗: [BEFORE] commonResource[1]=2003, tlsData=2</w:t>
            </w:r>
          </w:p>
          <w:p w14:paraId="203945F1" w14:textId="77777777" w:rsidR="001128B1" w:rsidRPr="001128B1" w:rsidRDefault="001128B1" w:rsidP="001128B1">
            <w:pPr>
              <w:pStyle w:val="3-"/>
              <w:rPr>
                <w:color w:val="auto"/>
              </w:rPr>
            </w:pPr>
            <w:r w:rsidRPr="001128B1">
              <w:rPr>
                <w:rFonts w:hint="eastAsia"/>
                <w:color w:val="auto"/>
              </w:rPr>
              <w:t>三郎: [AFTER]  commonResource[0]=1004, tlsData=2</w:t>
            </w:r>
          </w:p>
          <w:p w14:paraId="503CE433" w14:textId="77777777" w:rsidR="001128B1" w:rsidRPr="001128B1" w:rsidRDefault="001128B1" w:rsidP="001128B1">
            <w:pPr>
              <w:pStyle w:val="3-"/>
              <w:rPr>
                <w:color w:val="auto"/>
              </w:rPr>
            </w:pPr>
            <w:r w:rsidRPr="001128B1">
              <w:rPr>
                <w:rFonts w:hint="eastAsia"/>
                <w:color w:val="auto"/>
              </w:rPr>
              <w:t>太郎: [BEFORE] commonResource[0]=1004, tlsData=2</w:t>
            </w:r>
          </w:p>
          <w:p w14:paraId="4B0B5477" w14:textId="77777777" w:rsidR="001128B1" w:rsidRPr="001128B1" w:rsidRDefault="001128B1" w:rsidP="001128B1">
            <w:pPr>
              <w:pStyle w:val="3-"/>
              <w:rPr>
                <w:color w:val="auto"/>
              </w:rPr>
            </w:pPr>
            <w:r w:rsidRPr="001128B1">
              <w:rPr>
                <w:rFonts w:hint="eastAsia"/>
                <w:color w:val="auto"/>
              </w:rPr>
              <w:t>四朗: [AFTER]  commonResource[1]=2004, tlsData=3</w:t>
            </w:r>
          </w:p>
          <w:p w14:paraId="0CB42E34" w14:textId="77777777" w:rsidR="001128B1" w:rsidRPr="001128B1" w:rsidRDefault="001128B1" w:rsidP="001128B1">
            <w:pPr>
              <w:pStyle w:val="3-"/>
              <w:rPr>
                <w:color w:val="auto"/>
              </w:rPr>
            </w:pPr>
            <w:r w:rsidRPr="001128B1">
              <w:rPr>
                <w:rFonts w:hint="eastAsia"/>
                <w:color w:val="auto"/>
              </w:rPr>
              <w:t>三郎: [BEFORE] commonResource[1]=2004, tlsData=2</w:t>
            </w:r>
          </w:p>
          <w:p w14:paraId="775D339D" w14:textId="77777777" w:rsidR="001128B1" w:rsidRPr="001128B1" w:rsidRDefault="001128B1" w:rsidP="001128B1">
            <w:pPr>
              <w:pStyle w:val="3-"/>
              <w:rPr>
                <w:color w:val="auto"/>
              </w:rPr>
            </w:pPr>
            <w:r w:rsidRPr="001128B1">
              <w:rPr>
                <w:rFonts w:hint="eastAsia"/>
                <w:color w:val="auto"/>
              </w:rPr>
              <w:t>- end:四朗 -</w:t>
            </w:r>
          </w:p>
          <w:p w14:paraId="4D920D1D" w14:textId="77777777" w:rsidR="001128B1" w:rsidRPr="001128B1" w:rsidRDefault="001128B1" w:rsidP="001128B1">
            <w:pPr>
              <w:pStyle w:val="3-"/>
              <w:rPr>
                <w:color w:val="auto"/>
              </w:rPr>
            </w:pPr>
            <w:r w:rsidRPr="001128B1">
              <w:rPr>
                <w:rFonts w:hint="eastAsia"/>
                <w:color w:val="auto"/>
              </w:rPr>
              <w:t>三郎: [AFTER]  commonResource[1]=2005, tlsData=3</w:t>
            </w:r>
          </w:p>
          <w:p w14:paraId="770DEDC5" w14:textId="77777777" w:rsidR="001128B1" w:rsidRPr="001128B1" w:rsidRDefault="001128B1" w:rsidP="001128B1">
            <w:pPr>
              <w:pStyle w:val="3-"/>
              <w:rPr>
                <w:color w:val="auto"/>
              </w:rPr>
            </w:pPr>
            <w:r w:rsidRPr="001128B1">
              <w:rPr>
                <w:rFonts w:hint="eastAsia"/>
                <w:color w:val="auto"/>
              </w:rPr>
              <w:t>次郎: [BEFORE] commonResource[1]=2005, tlsData=1</w:t>
            </w:r>
          </w:p>
          <w:p w14:paraId="6C678F68" w14:textId="77777777" w:rsidR="001128B1" w:rsidRPr="001128B1" w:rsidRDefault="001128B1" w:rsidP="001128B1">
            <w:pPr>
              <w:pStyle w:val="3-"/>
              <w:rPr>
                <w:color w:val="auto"/>
              </w:rPr>
            </w:pPr>
            <w:r w:rsidRPr="001128B1">
              <w:rPr>
                <w:rFonts w:hint="eastAsia"/>
                <w:color w:val="auto"/>
              </w:rPr>
              <w:t>太郎: [AFTER]  commonResource[0]=1005, tlsData=3</w:t>
            </w:r>
          </w:p>
          <w:p w14:paraId="5BF577E6" w14:textId="77777777" w:rsidR="001128B1" w:rsidRPr="001128B1" w:rsidRDefault="001128B1" w:rsidP="001128B1">
            <w:pPr>
              <w:pStyle w:val="3-"/>
              <w:rPr>
                <w:color w:val="auto"/>
              </w:rPr>
            </w:pPr>
            <w:r w:rsidRPr="001128B1">
              <w:rPr>
                <w:rFonts w:hint="eastAsia"/>
                <w:color w:val="auto"/>
              </w:rPr>
              <w:t>- end:三郎 -</w:t>
            </w:r>
          </w:p>
          <w:p w14:paraId="73059AC7" w14:textId="77777777" w:rsidR="001128B1" w:rsidRPr="001128B1" w:rsidRDefault="001128B1" w:rsidP="001128B1">
            <w:pPr>
              <w:pStyle w:val="3-"/>
              <w:rPr>
                <w:color w:val="auto"/>
              </w:rPr>
            </w:pPr>
            <w:r w:rsidRPr="001128B1">
              <w:rPr>
                <w:rFonts w:hint="eastAsia"/>
                <w:color w:val="auto"/>
              </w:rPr>
              <w:t>- end:太郎 -</w:t>
            </w:r>
          </w:p>
          <w:p w14:paraId="390FB789" w14:textId="6A9BDF12" w:rsidR="001128B1" w:rsidRPr="001128B1" w:rsidRDefault="001128B1" w:rsidP="001128B1">
            <w:pPr>
              <w:pStyle w:val="3-"/>
              <w:rPr>
                <w:color w:val="auto"/>
              </w:rPr>
            </w:pPr>
            <w:r w:rsidRPr="001128B1">
              <w:rPr>
                <w:rFonts w:hint="eastAsia"/>
                <w:color w:val="auto"/>
              </w:rPr>
              <w:t>次郎: [AFTER]  commonResource[1]=</w:t>
            </w:r>
            <w:r w:rsidRPr="00DA1C24">
              <w:rPr>
                <w:rFonts w:hint="eastAsia"/>
                <w:color w:val="FF0000"/>
              </w:rPr>
              <w:t>2006</w:t>
            </w:r>
            <w:r w:rsidRPr="001128B1">
              <w:rPr>
                <w:rFonts w:hint="eastAsia"/>
                <w:color w:val="auto"/>
              </w:rPr>
              <w:t>, tlsData=2</w:t>
            </w:r>
            <w:r w:rsidR="00DA1C24">
              <w:rPr>
                <w:color w:val="auto"/>
              </w:rPr>
              <w:tab/>
            </w:r>
            <w:r w:rsidR="00DA1C24">
              <w:rPr>
                <w:color w:val="auto"/>
              </w:rPr>
              <w:tab/>
            </w:r>
            <w:r w:rsidR="00DA1C24" w:rsidRPr="00FF65A9">
              <w:rPr>
                <w:rFonts w:hint="eastAsia"/>
                <w:color w:val="FF0000"/>
              </w:rPr>
              <w:t>←</w:t>
            </w:r>
            <w:r w:rsidR="00DA1C24">
              <w:rPr>
                <w:color w:val="FF0000"/>
              </w:rPr>
              <w:t>全て正常にロックされたので、</w:t>
            </w:r>
            <w:r w:rsidR="00DA1C24">
              <w:rPr>
                <w:rFonts w:hint="eastAsia"/>
                <w:color w:val="FF0000"/>
              </w:rPr>
              <w:t>正しい</w:t>
            </w:r>
            <w:r w:rsidR="00DA1C24">
              <w:rPr>
                <w:color w:val="FF0000"/>
              </w:rPr>
              <w:t>処理結果になっている</w:t>
            </w:r>
          </w:p>
          <w:p w14:paraId="2B00C455" w14:textId="0F02F82C" w:rsidR="001128B1" w:rsidRPr="001128B1" w:rsidRDefault="001128B1" w:rsidP="00DA1C24">
            <w:pPr>
              <w:pStyle w:val="3-"/>
              <w:tabs>
                <w:tab w:val="clear" w:pos="3758"/>
                <w:tab w:val="left" w:pos="3835"/>
              </w:tabs>
              <w:rPr>
                <w:color w:val="auto"/>
              </w:rPr>
            </w:pPr>
            <w:r w:rsidRPr="001128B1">
              <w:rPr>
                <w:rFonts w:hint="eastAsia"/>
                <w:color w:val="auto"/>
              </w:rPr>
              <w:t>次郎: [BEFORE] commonResource[0]=1005, tlsData=2</w:t>
            </w:r>
            <w:r w:rsidR="00DA1C24">
              <w:rPr>
                <w:color w:val="auto"/>
              </w:rPr>
              <w:tab/>
            </w:r>
            <w:r w:rsidR="00DA1C24">
              <w:rPr>
                <w:color w:val="auto"/>
              </w:rPr>
              <w:tab/>
            </w:r>
            <w:r w:rsidR="00DA1C24">
              <w:rPr>
                <w:rFonts w:hint="eastAsia"/>
                <w:color w:val="FF0000"/>
              </w:rPr>
              <w:t>（commonResource[0] と [1] が計12進行している）</w:t>
            </w:r>
          </w:p>
          <w:p w14:paraId="5778C83F" w14:textId="77777777" w:rsidR="001128B1" w:rsidRPr="001128B1" w:rsidRDefault="001128B1" w:rsidP="001128B1">
            <w:pPr>
              <w:pStyle w:val="3-"/>
              <w:rPr>
                <w:color w:val="auto"/>
              </w:rPr>
            </w:pPr>
            <w:r w:rsidRPr="001128B1">
              <w:rPr>
                <w:rFonts w:hint="eastAsia"/>
                <w:color w:val="auto"/>
              </w:rPr>
              <w:t>次郎: [AFTER]  commonResource[0]=</w:t>
            </w:r>
            <w:r w:rsidRPr="00DA1C24">
              <w:rPr>
                <w:rFonts w:hint="eastAsia"/>
                <w:color w:val="FF0000"/>
              </w:rPr>
              <w:t>1006</w:t>
            </w:r>
            <w:r w:rsidRPr="001128B1">
              <w:rPr>
                <w:rFonts w:hint="eastAsia"/>
                <w:color w:val="auto"/>
              </w:rPr>
              <w:t>, tlsData=3</w:t>
            </w:r>
          </w:p>
          <w:p w14:paraId="4FA6EAC8" w14:textId="77777777" w:rsidR="001128B1" w:rsidRPr="001128B1" w:rsidRDefault="001128B1" w:rsidP="001128B1">
            <w:pPr>
              <w:pStyle w:val="3-"/>
              <w:rPr>
                <w:color w:val="auto"/>
              </w:rPr>
            </w:pPr>
            <w:r w:rsidRPr="001128B1">
              <w:rPr>
                <w:rFonts w:hint="eastAsia"/>
                <w:color w:val="auto"/>
              </w:rPr>
              <w:t>- end:次郎 -</w:t>
            </w:r>
          </w:p>
          <w:p w14:paraId="463FEBB0" w14:textId="46014EBE" w:rsidR="00737B12" w:rsidRPr="00DD51B6" w:rsidRDefault="001128B1" w:rsidP="001128B1">
            <w:pPr>
              <w:pStyle w:val="3-"/>
            </w:pPr>
            <w:r w:rsidRPr="001128B1">
              <w:rPr>
                <w:color w:val="auto"/>
              </w:rPr>
              <w:t xml:space="preserve">Semaphore * 10000000 = </w:t>
            </w:r>
            <w:r w:rsidRPr="00DA1C24">
              <w:rPr>
                <w:color w:val="FF0000"/>
              </w:rPr>
              <w:t>0.568886 sec</w:t>
            </w:r>
            <w:r w:rsidR="00DA1C24">
              <w:rPr>
                <w:color w:val="FF0000"/>
              </w:rPr>
              <w:tab/>
            </w:r>
            <w:r w:rsidR="00DA1C24">
              <w:rPr>
                <w:color w:val="FF0000"/>
              </w:rPr>
              <w:tab/>
            </w:r>
            <w:r w:rsidR="00DA1C24">
              <w:rPr>
                <w:color w:val="FF0000"/>
              </w:rPr>
              <w:tab/>
            </w:r>
            <w:r w:rsidR="00DA1C24">
              <w:rPr>
                <w:color w:val="FF0000"/>
              </w:rPr>
              <w:tab/>
            </w:r>
            <w:r w:rsidR="00DA1C24">
              <w:rPr>
                <w:rFonts w:hint="eastAsia"/>
                <w:color w:val="FF0000"/>
              </w:rPr>
              <w:t>←処理時間</w:t>
            </w:r>
          </w:p>
        </w:tc>
      </w:tr>
    </w:tbl>
    <w:p w14:paraId="353427F9" w14:textId="47F92BA3" w:rsidR="00737B12" w:rsidRDefault="00737B12" w:rsidP="00737B12">
      <w:pPr>
        <w:pStyle w:val="3"/>
      </w:pPr>
      <w:bookmarkStart w:id="125" w:name="_Toc379778035"/>
      <w:r>
        <w:t>Win32API</w:t>
      </w:r>
      <w:r>
        <w:rPr>
          <w:rFonts w:hint="eastAsia"/>
        </w:rPr>
        <w:t>版（名前なし）</w:t>
      </w:r>
      <w:bookmarkEnd w:id="125"/>
      <w:r w:rsidR="00A45D66">
        <w:fldChar w:fldCharType="begin"/>
      </w:r>
      <w:r w:rsidR="00A45D66">
        <w:instrText xml:space="preserve"> XE "</w:instrText>
      </w:r>
      <w:r w:rsidR="00A45D66">
        <w:rPr>
          <w:rFonts w:hint="eastAsia"/>
        </w:rPr>
        <w:instrText>セマフォ</w:instrText>
      </w:r>
      <w:r w:rsidR="00A45D66">
        <w:rPr>
          <w:rFonts w:hint="eastAsia"/>
        </w:rPr>
        <w:instrText>:</w:instrText>
      </w:r>
      <w:r w:rsidR="00A45D66">
        <w:instrText>WIN32API</w:instrText>
      </w:r>
      <w:r w:rsidR="00A45D66">
        <w:rPr>
          <w:rFonts w:hint="eastAsia"/>
        </w:rPr>
        <w:instrText>版</w:instrText>
      </w:r>
      <w:r w:rsidR="00A45D66">
        <w:instrText>" \y “</w:instrText>
      </w:r>
      <w:r w:rsidR="00A45D66">
        <w:rPr>
          <w:rFonts w:hint="eastAsia"/>
        </w:rPr>
        <w:instrText>せまふぉ</w:instrText>
      </w:r>
      <w:r w:rsidR="00A45D66">
        <w:rPr>
          <w:rFonts w:hint="eastAsia"/>
        </w:rPr>
        <w:instrText>:</w:instrText>
      </w:r>
      <w:r w:rsidR="00A45D66">
        <w:instrText>WIN32API</w:instrText>
      </w:r>
      <w:r w:rsidR="00A45D66">
        <w:rPr>
          <w:rFonts w:hint="eastAsia"/>
        </w:rPr>
        <w:instrText>ばん</w:instrText>
      </w:r>
      <w:r w:rsidR="00A45D66">
        <w:instrText xml:space="preserve">” </w:instrText>
      </w:r>
      <w:r w:rsidR="00A45D66">
        <w:fldChar w:fldCharType="end"/>
      </w:r>
    </w:p>
    <w:p w14:paraId="74624C09" w14:textId="051B809E" w:rsidR="001128B1" w:rsidRDefault="001128B1" w:rsidP="001128B1">
      <w:pPr>
        <w:pStyle w:val="aa"/>
        <w:ind w:left="447" w:firstLine="283"/>
      </w:pPr>
      <w:r>
        <w:t>Win32API</w:t>
      </w:r>
      <w:r>
        <w:t>版の</w:t>
      </w:r>
      <w:r>
        <w:rPr>
          <w:rFonts w:hint="eastAsia"/>
        </w:rPr>
        <w:t>セマフォ</w:t>
      </w:r>
      <w:r>
        <w:t>。</w:t>
      </w:r>
    </w:p>
    <w:p w14:paraId="350C14C7" w14:textId="4EFD8FBF" w:rsidR="001128B1" w:rsidRDefault="001128B1" w:rsidP="001128B1">
      <w:pPr>
        <w:pStyle w:val="aa"/>
        <w:keepNext/>
        <w:widowControl/>
        <w:spacing w:beforeLines="50" w:before="180"/>
        <w:ind w:leftChars="203" w:left="447" w:hangingChars="10" w:hanging="21"/>
      </w:pPr>
      <w:r>
        <w:t>Win32API</w:t>
      </w:r>
      <w:r>
        <w:rPr>
          <w:rFonts w:hint="eastAsia"/>
        </w:rPr>
        <w:t>版</w:t>
      </w:r>
      <w:r w:rsidR="007C5339">
        <w:rPr>
          <w:rFonts w:hint="eastAsia"/>
        </w:rPr>
        <w:t>セマフォ</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35897DEB" w14:textId="77777777" w:rsidTr="000A1665">
        <w:tc>
          <w:tcPr>
            <w:tcW w:w="8494" w:type="dxa"/>
          </w:tcPr>
          <w:p w14:paraId="38CE13FC" w14:textId="77777777" w:rsidR="007C5339" w:rsidRDefault="007C5339" w:rsidP="007C5339">
            <w:pPr>
              <w:pStyle w:val="3-"/>
            </w:pPr>
            <w:r>
              <w:t>#include &lt;stdio.h&gt;</w:t>
            </w:r>
          </w:p>
          <w:p w14:paraId="54E1771F" w14:textId="77777777" w:rsidR="007C5339" w:rsidRDefault="007C5339" w:rsidP="007C5339">
            <w:pPr>
              <w:pStyle w:val="3-"/>
            </w:pPr>
            <w:r>
              <w:t>#include &lt;stdlib.h&gt;</w:t>
            </w:r>
          </w:p>
          <w:p w14:paraId="68A3D286" w14:textId="77777777" w:rsidR="007C5339" w:rsidRDefault="007C5339" w:rsidP="007C5339">
            <w:pPr>
              <w:pStyle w:val="3-"/>
            </w:pPr>
          </w:p>
          <w:p w14:paraId="6FD05EF4" w14:textId="77777777" w:rsidR="007C5339" w:rsidRPr="00DA1C24" w:rsidRDefault="007C5339" w:rsidP="007C5339">
            <w:pPr>
              <w:pStyle w:val="3-"/>
              <w:rPr>
                <w:color w:val="FF0000"/>
              </w:rPr>
            </w:pPr>
            <w:r w:rsidRPr="00DA1C24">
              <w:rPr>
                <w:color w:val="FF0000"/>
              </w:rPr>
              <w:t>#include &lt;Windows.h&gt;</w:t>
            </w:r>
          </w:p>
          <w:p w14:paraId="27D7B5A5" w14:textId="77777777" w:rsidR="007C5339" w:rsidRDefault="007C5339" w:rsidP="007C5339">
            <w:pPr>
              <w:pStyle w:val="3-"/>
            </w:pPr>
            <w:r>
              <w:t>#include &lt;Process.h&gt;</w:t>
            </w:r>
          </w:p>
          <w:p w14:paraId="1960504A" w14:textId="77777777" w:rsidR="007C5339" w:rsidRDefault="007C5339" w:rsidP="007C5339">
            <w:pPr>
              <w:pStyle w:val="3-"/>
            </w:pPr>
          </w:p>
          <w:p w14:paraId="1EF4D617" w14:textId="77777777" w:rsidR="007C5339" w:rsidRPr="00DA1C24" w:rsidRDefault="007C5339" w:rsidP="007C5339">
            <w:pPr>
              <w:pStyle w:val="3-"/>
              <w:rPr>
                <w:color w:val="00B050"/>
              </w:rPr>
            </w:pPr>
            <w:r w:rsidRPr="00DA1C24">
              <w:rPr>
                <w:rFonts w:hint="eastAsia"/>
                <w:color w:val="00B050"/>
              </w:rPr>
              <w:t>//セマフォハンドル</w:t>
            </w:r>
          </w:p>
          <w:p w14:paraId="31C5F477" w14:textId="77777777" w:rsidR="007C5339" w:rsidRDefault="007C5339" w:rsidP="007C5339">
            <w:pPr>
              <w:pStyle w:val="3-"/>
            </w:pPr>
            <w:r w:rsidRPr="00DA1C24">
              <w:rPr>
                <w:color w:val="FF0000"/>
              </w:rPr>
              <w:t>static HANDLE s_hSemaphore = INVALID_HANDLE_VALUE;</w:t>
            </w:r>
          </w:p>
          <w:p w14:paraId="12405758" w14:textId="77777777" w:rsidR="007C5339" w:rsidRDefault="007C5339" w:rsidP="007C5339">
            <w:pPr>
              <w:pStyle w:val="3-"/>
            </w:pPr>
          </w:p>
          <w:p w14:paraId="496383D7" w14:textId="77777777" w:rsidR="007C5339" w:rsidRPr="00DA1C24" w:rsidRDefault="007C5339" w:rsidP="007C5339">
            <w:pPr>
              <w:pStyle w:val="3-"/>
              <w:rPr>
                <w:color w:val="00B050"/>
              </w:rPr>
            </w:pPr>
            <w:r w:rsidRPr="00DA1C24">
              <w:rPr>
                <w:rFonts w:hint="eastAsia"/>
                <w:color w:val="00B050"/>
              </w:rPr>
              <w:t>//クリティカルセクション</w:t>
            </w:r>
          </w:p>
          <w:p w14:paraId="09C5A3C7" w14:textId="77777777" w:rsidR="007C5339" w:rsidRDefault="007C5339" w:rsidP="007C5339">
            <w:pPr>
              <w:pStyle w:val="3-"/>
            </w:pPr>
            <w:r>
              <w:t>static CRITICAL_SECTION s_lock;</w:t>
            </w:r>
          </w:p>
          <w:p w14:paraId="7E28C682" w14:textId="77777777" w:rsidR="007C5339" w:rsidRDefault="007C5339" w:rsidP="007C5339">
            <w:pPr>
              <w:pStyle w:val="3-"/>
            </w:pPr>
          </w:p>
          <w:p w14:paraId="7D54526C" w14:textId="77777777" w:rsidR="007C5339" w:rsidRPr="00DA1C24" w:rsidRDefault="007C5339" w:rsidP="007C5339">
            <w:pPr>
              <w:pStyle w:val="3-"/>
              <w:rPr>
                <w:color w:val="00B050"/>
              </w:rPr>
            </w:pPr>
            <w:r w:rsidRPr="00DA1C24">
              <w:rPr>
                <w:rFonts w:hint="eastAsia"/>
                <w:color w:val="00B050"/>
              </w:rPr>
              <w:t>//共有リソース</w:t>
            </w:r>
          </w:p>
          <w:p w14:paraId="26EAFA56" w14:textId="77777777" w:rsidR="007C5339" w:rsidRDefault="007C5339" w:rsidP="007C5339">
            <w:pPr>
              <w:pStyle w:val="3-"/>
            </w:pPr>
            <w:r>
              <w:t>static const int COMMON_RESOURCE_NUM = 2;</w:t>
            </w:r>
          </w:p>
          <w:p w14:paraId="1F928DE2" w14:textId="77777777" w:rsidR="007C5339" w:rsidRDefault="007C5339" w:rsidP="007C5339">
            <w:pPr>
              <w:pStyle w:val="3-"/>
            </w:pPr>
            <w:r>
              <w:rPr>
                <w:rFonts w:hint="eastAsia"/>
              </w:rPr>
              <w:t>static int s_commonResource[COMMON_RESOURCE_NUM]       = {};</w:t>
            </w:r>
            <w:r w:rsidRPr="00914858">
              <w:rPr>
                <w:rFonts w:hint="eastAsia"/>
                <w:color w:val="00B050"/>
              </w:rPr>
              <w:t>//複数の共有リソース</w:t>
            </w:r>
          </w:p>
          <w:p w14:paraId="5459EC5E" w14:textId="77777777" w:rsidR="007C5339" w:rsidRDefault="007C5339" w:rsidP="007C5339">
            <w:pPr>
              <w:pStyle w:val="3-"/>
            </w:pPr>
            <w:r>
              <w:rPr>
                <w:rFonts w:hint="eastAsia"/>
              </w:rPr>
              <w:t>static bool s_usingCommonResource[COMMON_RESOURCE_NUM] = {};</w:t>
            </w:r>
            <w:r w:rsidRPr="00914858">
              <w:rPr>
                <w:rFonts w:hint="eastAsia"/>
                <w:color w:val="00B050"/>
              </w:rPr>
              <w:t>//共有リソース使用中フラグ</w:t>
            </w:r>
          </w:p>
          <w:p w14:paraId="18CDC71D" w14:textId="77777777" w:rsidR="007C5339" w:rsidRDefault="007C5339" w:rsidP="007C5339">
            <w:pPr>
              <w:pStyle w:val="3-"/>
            </w:pPr>
          </w:p>
          <w:p w14:paraId="295C6BC5" w14:textId="77777777" w:rsidR="007C5339" w:rsidRPr="00DA1C24" w:rsidRDefault="007C5339" w:rsidP="007C5339">
            <w:pPr>
              <w:pStyle w:val="3-"/>
              <w:rPr>
                <w:color w:val="00B050"/>
              </w:rPr>
            </w:pPr>
            <w:r w:rsidRPr="00DA1C24">
              <w:rPr>
                <w:rFonts w:hint="eastAsia"/>
                <w:color w:val="00B050"/>
              </w:rPr>
              <w:t>//スレッド固有データ</w:t>
            </w:r>
          </w:p>
          <w:p w14:paraId="599F1BF0" w14:textId="77777777" w:rsidR="007C5339" w:rsidRDefault="007C5339" w:rsidP="007C5339">
            <w:pPr>
              <w:pStyle w:val="3-"/>
            </w:pPr>
            <w:r>
              <w:t>__declspec(thread) int s_tlsData = 0;</w:t>
            </w:r>
          </w:p>
          <w:p w14:paraId="47FFA8F1" w14:textId="77777777" w:rsidR="007C5339" w:rsidRDefault="007C5339" w:rsidP="007C5339">
            <w:pPr>
              <w:pStyle w:val="3-"/>
            </w:pPr>
          </w:p>
          <w:p w14:paraId="36010ED3" w14:textId="77777777" w:rsidR="007C5339" w:rsidRPr="00DA1C24" w:rsidRDefault="007C5339" w:rsidP="007C5339">
            <w:pPr>
              <w:pStyle w:val="3-"/>
              <w:rPr>
                <w:color w:val="00B050"/>
              </w:rPr>
            </w:pPr>
            <w:r w:rsidRPr="00DA1C24">
              <w:rPr>
                <w:rFonts w:hint="eastAsia"/>
                <w:color w:val="00B050"/>
              </w:rPr>
              <w:t>//スレッド</w:t>
            </w:r>
          </w:p>
          <w:p w14:paraId="61A2965B" w14:textId="77777777" w:rsidR="007C5339" w:rsidRDefault="007C5339" w:rsidP="007C5339">
            <w:pPr>
              <w:pStyle w:val="3-"/>
            </w:pPr>
            <w:r>
              <w:t>unsigned int WINAPI threadFunc(void* param_p)</w:t>
            </w:r>
          </w:p>
          <w:p w14:paraId="356F1BDE" w14:textId="77777777" w:rsidR="007C5339" w:rsidRDefault="007C5339" w:rsidP="007C5339">
            <w:pPr>
              <w:pStyle w:val="3-"/>
            </w:pPr>
            <w:r>
              <w:t>{</w:t>
            </w:r>
          </w:p>
          <w:p w14:paraId="028CE254" w14:textId="77777777" w:rsidR="007C5339" w:rsidRPr="00DA1C24" w:rsidRDefault="007C5339" w:rsidP="007C5339">
            <w:pPr>
              <w:pStyle w:val="3-"/>
              <w:rPr>
                <w:color w:val="00B050"/>
              </w:rPr>
            </w:pPr>
            <w:r>
              <w:rPr>
                <w:rFonts w:hint="eastAsia"/>
              </w:rPr>
              <w:tab/>
            </w:r>
            <w:r w:rsidRPr="00DA1C24">
              <w:rPr>
                <w:rFonts w:hint="eastAsia"/>
                <w:color w:val="00B050"/>
              </w:rPr>
              <w:t>//パラメータ受け取り</w:t>
            </w:r>
          </w:p>
          <w:p w14:paraId="71D35959" w14:textId="77777777" w:rsidR="007C5339" w:rsidRDefault="007C5339" w:rsidP="007C5339">
            <w:pPr>
              <w:pStyle w:val="3-"/>
            </w:pPr>
            <w:r>
              <w:tab/>
              <w:t>const char* name = static_cast&lt;const char*&gt;(param_p);</w:t>
            </w:r>
          </w:p>
          <w:p w14:paraId="5417AB50" w14:textId="77777777" w:rsidR="007C5339" w:rsidRDefault="007C5339" w:rsidP="007C5339">
            <w:pPr>
              <w:pStyle w:val="3-"/>
            </w:pPr>
          </w:p>
          <w:p w14:paraId="2B13EFE9" w14:textId="77777777" w:rsidR="007C5339" w:rsidRPr="00DA1C24" w:rsidRDefault="007C5339" w:rsidP="007C5339">
            <w:pPr>
              <w:pStyle w:val="3-"/>
              <w:rPr>
                <w:color w:val="00B050"/>
              </w:rPr>
            </w:pPr>
            <w:r>
              <w:rPr>
                <w:rFonts w:hint="eastAsia"/>
              </w:rPr>
              <w:tab/>
            </w:r>
            <w:r w:rsidRPr="00DA1C24">
              <w:rPr>
                <w:rFonts w:hint="eastAsia"/>
                <w:color w:val="00B050"/>
              </w:rPr>
              <w:t>//開始</w:t>
            </w:r>
          </w:p>
          <w:p w14:paraId="36E77AF0" w14:textId="77777777" w:rsidR="007C5339" w:rsidRDefault="007C5339" w:rsidP="007C5339">
            <w:pPr>
              <w:pStyle w:val="3-"/>
            </w:pPr>
            <w:r>
              <w:tab/>
              <w:t>printf("- begin:%s -\n", name);</w:t>
            </w:r>
          </w:p>
          <w:p w14:paraId="696412FD" w14:textId="77777777" w:rsidR="007C5339" w:rsidRDefault="007C5339" w:rsidP="007C5339">
            <w:pPr>
              <w:pStyle w:val="3-"/>
            </w:pPr>
            <w:r>
              <w:tab/>
              <w:t>fflush(stdout);</w:t>
            </w:r>
          </w:p>
          <w:p w14:paraId="3F3970E4" w14:textId="77777777" w:rsidR="007C5339" w:rsidRDefault="007C5339" w:rsidP="007C5339">
            <w:pPr>
              <w:pStyle w:val="3-"/>
            </w:pPr>
          </w:p>
          <w:p w14:paraId="19ACB3C5" w14:textId="77777777" w:rsidR="007C5339" w:rsidRDefault="007C5339" w:rsidP="007C5339">
            <w:pPr>
              <w:pStyle w:val="3-"/>
            </w:pPr>
            <w:r>
              <w:rPr>
                <w:rFonts w:hint="eastAsia"/>
              </w:rPr>
              <w:tab/>
            </w:r>
            <w:r w:rsidRPr="00DA1C24">
              <w:rPr>
                <w:rFonts w:hint="eastAsia"/>
                <w:color w:val="00B050"/>
              </w:rPr>
              <w:t>//処理</w:t>
            </w:r>
          </w:p>
          <w:p w14:paraId="11795759" w14:textId="77777777" w:rsidR="007C5339" w:rsidRDefault="007C5339" w:rsidP="007C5339">
            <w:pPr>
              <w:pStyle w:val="3-"/>
            </w:pPr>
            <w:r>
              <w:tab/>
              <w:t>for (int i = 0; i &lt; 3; ++i)</w:t>
            </w:r>
          </w:p>
          <w:p w14:paraId="7718AF72" w14:textId="77777777" w:rsidR="007C5339" w:rsidRDefault="007C5339" w:rsidP="007C5339">
            <w:pPr>
              <w:pStyle w:val="3-"/>
            </w:pPr>
            <w:r>
              <w:tab/>
              <w:t>{</w:t>
            </w:r>
          </w:p>
          <w:p w14:paraId="090F9883" w14:textId="77777777" w:rsidR="007C5339" w:rsidRDefault="007C5339" w:rsidP="007C5339">
            <w:pPr>
              <w:pStyle w:val="3-"/>
            </w:pPr>
            <w:r>
              <w:rPr>
                <w:rFonts w:hint="eastAsia"/>
              </w:rPr>
              <w:tab/>
            </w:r>
            <w:r>
              <w:rPr>
                <w:rFonts w:hint="eastAsia"/>
              </w:rPr>
              <w:tab/>
            </w:r>
            <w:r w:rsidRPr="00DA1C24">
              <w:rPr>
                <w:rFonts w:hint="eastAsia"/>
                <w:color w:val="00B050"/>
              </w:rPr>
              <w:t>//セマフォ取得</w:t>
            </w:r>
          </w:p>
          <w:p w14:paraId="0ABF39B1" w14:textId="77777777" w:rsidR="00DA1C24" w:rsidRPr="00DA1C24" w:rsidRDefault="007C5339" w:rsidP="007C5339">
            <w:pPr>
              <w:pStyle w:val="3-"/>
              <w:rPr>
                <w:color w:val="00B050"/>
              </w:rPr>
            </w:pPr>
            <w:r>
              <w:rPr>
                <w:rFonts w:hint="eastAsia"/>
              </w:rPr>
              <w:tab/>
            </w:r>
            <w:r>
              <w:rPr>
                <w:rFonts w:hint="eastAsia"/>
              </w:rPr>
              <w:tab/>
            </w:r>
            <w:r w:rsidRPr="00DA1C24">
              <w:rPr>
                <w:rFonts w:hint="eastAsia"/>
                <w:color w:val="FF0000"/>
              </w:rPr>
              <w:t>WaitForSingleObject(s_hSemaphore, INFINITE);</w:t>
            </w:r>
            <w:r w:rsidRPr="00DA1C24">
              <w:rPr>
                <w:rFonts w:hint="eastAsia"/>
                <w:color w:val="00B050"/>
              </w:rPr>
              <w:t>//取得できない時に他の処理を行いたい場合はタイムアウト値を</w:t>
            </w:r>
          </w:p>
          <w:p w14:paraId="365A82E0" w14:textId="470D87B1" w:rsidR="007C5339" w:rsidRPr="00DA1C24" w:rsidRDefault="00DA1C24" w:rsidP="007C5339">
            <w:pPr>
              <w:pStyle w:val="3-"/>
              <w:rPr>
                <w:color w:val="00B050"/>
              </w:rPr>
            </w:pPr>
            <w:r w:rsidRPr="00DA1C24">
              <w:rPr>
                <w:color w:val="00B050"/>
              </w:rPr>
              <w:tab/>
            </w:r>
            <w:r w:rsidRPr="00DA1C24">
              <w:rPr>
                <w:color w:val="00B050"/>
              </w:rPr>
              <w:tab/>
              <w:t xml:space="preserve">  </w:t>
            </w:r>
            <w:r w:rsidRPr="00DA1C24">
              <w:rPr>
                <w:rFonts w:hint="eastAsia"/>
                <w:color w:val="00B050"/>
              </w:rPr>
              <w:t xml:space="preserve">                                          </w:t>
            </w:r>
            <w:r w:rsidRPr="00DA1C24">
              <w:rPr>
                <w:color w:val="00B050"/>
              </w:rPr>
              <w:t>//</w:t>
            </w:r>
            <w:r w:rsidR="007C5339" w:rsidRPr="00DA1C24">
              <w:rPr>
                <w:rFonts w:hint="eastAsia"/>
                <w:color w:val="00B050"/>
              </w:rPr>
              <w:t>指定する</w:t>
            </w:r>
          </w:p>
          <w:p w14:paraId="495BA870" w14:textId="77777777" w:rsidR="007C5339" w:rsidRDefault="007C5339" w:rsidP="007C5339">
            <w:pPr>
              <w:pStyle w:val="3-"/>
            </w:pPr>
          </w:p>
          <w:p w14:paraId="5C599B17" w14:textId="77777777" w:rsidR="007C5339" w:rsidRDefault="007C5339" w:rsidP="007C5339">
            <w:pPr>
              <w:pStyle w:val="3-"/>
            </w:pPr>
            <w:r>
              <w:rPr>
                <w:rFonts w:hint="eastAsia"/>
              </w:rPr>
              <w:tab/>
            </w:r>
            <w:r>
              <w:rPr>
                <w:rFonts w:hint="eastAsia"/>
              </w:rPr>
              <w:tab/>
            </w:r>
            <w:r w:rsidRPr="00DA1C24">
              <w:rPr>
                <w:rFonts w:hint="eastAsia"/>
                <w:color w:val="00B050"/>
              </w:rPr>
              <w:t>//共有リソースを獲得</w:t>
            </w:r>
          </w:p>
          <w:p w14:paraId="749FA95A" w14:textId="77777777" w:rsidR="007C5339" w:rsidRDefault="007C5339" w:rsidP="007C5339">
            <w:pPr>
              <w:pStyle w:val="3-"/>
            </w:pPr>
            <w:r>
              <w:tab/>
            </w:r>
            <w:r>
              <w:tab/>
              <w:t>int index = 0;</w:t>
            </w:r>
          </w:p>
          <w:p w14:paraId="2C30E665" w14:textId="77777777" w:rsidR="007C5339" w:rsidRDefault="007C5339" w:rsidP="007C5339">
            <w:pPr>
              <w:pStyle w:val="3-"/>
            </w:pPr>
            <w:r>
              <w:rPr>
                <w:rFonts w:hint="eastAsia"/>
              </w:rPr>
              <w:tab/>
            </w:r>
            <w:r>
              <w:rPr>
                <w:rFonts w:hint="eastAsia"/>
              </w:rPr>
              <w:tab/>
              <w:t>EnterCriticalSection(&amp;s_lock);</w:t>
            </w:r>
            <w:r w:rsidRPr="00DA1C24">
              <w:rPr>
                <w:rFonts w:hint="eastAsia"/>
                <w:color w:val="00B050"/>
              </w:rPr>
              <w:t>//クリティカルセクション取得</w:t>
            </w:r>
          </w:p>
          <w:p w14:paraId="6B037E8A" w14:textId="77777777" w:rsidR="007C5339" w:rsidRDefault="007C5339" w:rsidP="007C5339">
            <w:pPr>
              <w:pStyle w:val="3-"/>
            </w:pPr>
            <w:r>
              <w:tab/>
            </w:r>
            <w:r>
              <w:tab/>
              <w:t>for (; index &lt; COMMON_RESOURCE_NUM; ++index)</w:t>
            </w:r>
          </w:p>
          <w:p w14:paraId="001A69C6" w14:textId="77777777" w:rsidR="007C5339" w:rsidRDefault="007C5339" w:rsidP="007C5339">
            <w:pPr>
              <w:pStyle w:val="3-"/>
            </w:pPr>
            <w:r>
              <w:tab/>
            </w:r>
            <w:r>
              <w:tab/>
              <w:t>{</w:t>
            </w:r>
          </w:p>
          <w:p w14:paraId="10588B4D" w14:textId="77777777" w:rsidR="007C5339" w:rsidRDefault="007C5339" w:rsidP="007C5339">
            <w:pPr>
              <w:pStyle w:val="3-"/>
            </w:pPr>
            <w:r>
              <w:tab/>
            </w:r>
            <w:r>
              <w:tab/>
            </w:r>
            <w:r>
              <w:tab/>
              <w:t>if (!s_usingCommonResource[index])</w:t>
            </w:r>
          </w:p>
          <w:p w14:paraId="2FE4CF8F" w14:textId="77777777" w:rsidR="007C5339" w:rsidRDefault="007C5339" w:rsidP="007C5339">
            <w:pPr>
              <w:pStyle w:val="3-"/>
            </w:pPr>
            <w:r>
              <w:tab/>
            </w:r>
            <w:r>
              <w:tab/>
            </w:r>
            <w:r>
              <w:tab/>
            </w:r>
            <w:r>
              <w:tab/>
              <w:t>break;</w:t>
            </w:r>
          </w:p>
          <w:p w14:paraId="77FB66D6" w14:textId="77777777" w:rsidR="007C5339" w:rsidRDefault="007C5339" w:rsidP="007C5339">
            <w:pPr>
              <w:pStyle w:val="3-"/>
            </w:pPr>
            <w:r>
              <w:tab/>
            </w:r>
            <w:r>
              <w:tab/>
              <w:t>}</w:t>
            </w:r>
          </w:p>
          <w:p w14:paraId="02A51383" w14:textId="77777777" w:rsidR="007C5339" w:rsidRDefault="007C5339" w:rsidP="007C5339">
            <w:pPr>
              <w:pStyle w:val="3-"/>
            </w:pPr>
            <w:r>
              <w:tab/>
            </w:r>
            <w:r>
              <w:tab/>
              <w:t>s_usingCommonResource[index] = true;</w:t>
            </w:r>
          </w:p>
          <w:p w14:paraId="11EA2E22" w14:textId="77777777" w:rsidR="007C5339" w:rsidRPr="00DA1C24" w:rsidRDefault="007C5339" w:rsidP="007C5339">
            <w:pPr>
              <w:pStyle w:val="3-"/>
              <w:rPr>
                <w:color w:val="00B050"/>
              </w:rPr>
            </w:pPr>
            <w:r>
              <w:rPr>
                <w:rFonts w:hint="eastAsia"/>
              </w:rPr>
              <w:tab/>
            </w:r>
            <w:r>
              <w:rPr>
                <w:rFonts w:hint="eastAsia"/>
              </w:rPr>
              <w:tab/>
              <w:t>LeaveCriticalSection(&amp;s_lock);</w:t>
            </w:r>
            <w:r w:rsidRPr="00DA1C24">
              <w:rPr>
                <w:rFonts w:hint="eastAsia"/>
                <w:color w:val="00B050"/>
              </w:rPr>
              <w:t>//クリティカルセクション解放</w:t>
            </w:r>
          </w:p>
          <w:p w14:paraId="5FF881E7" w14:textId="77777777" w:rsidR="007C5339" w:rsidRDefault="007C5339" w:rsidP="007C5339">
            <w:pPr>
              <w:pStyle w:val="3-"/>
            </w:pPr>
          </w:p>
          <w:p w14:paraId="5B9C6A8F" w14:textId="77777777" w:rsidR="007C5339" w:rsidRDefault="007C5339" w:rsidP="007C5339">
            <w:pPr>
              <w:pStyle w:val="3-"/>
            </w:pPr>
            <w:r>
              <w:rPr>
                <w:rFonts w:hint="eastAsia"/>
              </w:rPr>
              <w:tab/>
            </w:r>
            <w:r>
              <w:rPr>
                <w:rFonts w:hint="eastAsia"/>
              </w:rPr>
              <w:tab/>
            </w:r>
            <w:r w:rsidRPr="00DA1C24">
              <w:rPr>
                <w:rFonts w:hint="eastAsia"/>
                <w:color w:val="00B050"/>
              </w:rPr>
              <w:t>//データ表示（前）</w:t>
            </w:r>
          </w:p>
          <w:p w14:paraId="1AB0E284" w14:textId="77777777" w:rsidR="007C5339" w:rsidRDefault="007C5339" w:rsidP="007C5339">
            <w:pPr>
              <w:pStyle w:val="3-"/>
            </w:pPr>
            <w:r>
              <w:tab/>
            </w:r>
            <w:r>
              <w:tab/>
              <w:t>printf("%s: [BEFORE] commonResource[%d]=%d, tlsData=%d\n", name, index, s_commonResource[index], s_tlsData);</w:t>
            </w:r>
          </w:p>
          <w:p w14:paraId="0EEEB161" w14:textId="77777777" w:rsidR="007C5339" w:rsidRDefault="007C5339" w:rsidP="007C5339">
            <w:pPr>
              <w:pStyle w:val="3-"/>
            </w:pPr>
            <w:r>
              <w:tab/>
            </w:r>
            <w:r>
              <w:tab/>
              <w:t>fflush(stdout);</w:t>
            </w:r>
          </w:p>
          <w:p w14:paraId="76179E64" w14:textId="77777777" w:rsidR="007C5339" w:rsidRDefault="007C5339" w:rsidP="007C5339">
            <w:pPr>
              <w:pStyle w:val="3-"/>
            </w:pPr>
          </w:p>
          <w:p w14:paraId="03245F76" w14:textId="77777777" w:rsidR="007C5339" w:rsidRPr="00DA1C24" w:rsidRDefault="007C5339" w:rsidP="007C5339">
            <w:pPr>
              <w:pStyle w:val="3-"/>
              <w:rPr>
                <w:color w:val="00B050"/>
              </w:rPr>
            </w:pPr>
            <w:r>
              <w:rPr>
                <w:rFonts w:hint="eastAsia"/>
              </w:rPr>
              <w:tab/>
            </w:r>
            <w:r>
              <w:rPr>
                <w:rFonts w:hint="eastAsia"/>
              </w:rPr>
              <w:tab/>
            </w:r>
            <w:r w:rsidRPr="00DA1C24">
              <w:rPr>
                <w:rFonts w:hint="eastAsia"/>
                <w:color w:val="00B050"/>
              </w:rPr>
              <w:t>//データ取得</w:t>
            </w:r>
          </w:p>
          <w:p w14:paraId="256EF288" w14:textId="77777777" w:rsidR="007C5339" w:rsidRDefault="007C5339" w:rsidP="007C5339">
            <w:pPr>
              <w:pStyle w:val="3-"/>
            </w:pPr>
            <w:r>
              <w:tab/>
            </w:r>
            <w:r>
              <w:tab/>
              <w:t>int common_data = s_commonResource[index];</w:t>
            </w:r>
          </w:p>
          <w:p w14:paraId="2C5B1BE2" w14:textId="77777777" w:rsidR="007C5339" w:rsidRDefault="007C5339" w:rsidP="007C5339">
            <w:pPr>
              <w:pStyle w:val="3-"/>
            </w:pPr>
            <w:r>
              <w:tab/>
            </w:r>
            <w:r>
              <w:tab/>
              <w:t>int tls_data = s_tlsData;</w:t>
            </w:r>
          </w:p>
          <w:p w14:paraId="3E497ABA" w14:textId="77777777" w:rsidR="007C5339" w:rsidRDefault="007C5339" w:rsidP="007C5339">
            <w:pPr>
              <w:pStyle w:val="3-"/>
            </w:pPr>
          </w:p>
          <w:p w14:paraId="23F6124E" w14:textId="77777777" w:rsidR="007C5339" w:rsidRDefault="007C5339" w:rsidP="007C5339">
            <w:pPr>
              <w:pStyle w:val="3-"/>
            </w:pPr>
            <w:r>
              <w:rPr>
                <w:rFonts w:hint="eastAsia"/>
              </w:rPr>
              <w:tab/>
            </w:r>
            <w:r>
              <w:rPr>
                <w:rFonts w:hint="eastAsia"/>
              </w:rPr>
              <w:tab/>
            </w:r>
            <w:r w:rsidRPr="00DA1C24">
              <w:rPr>
                <w:rFonts w:hint="eastAsia"/>
                <w:color w:val="00B050"/>
              </w:rPr>
              <w:t>//データ更新</w:t>
            </w:r>
          </w:p>
          <w:p w14:paraId="322900EB" w14:textId="77777777" w:rsidR="007C5339" w:rsidRDefault="007C5339" w:rsidP="007C5339">
            <w:pPr>
              <w:pStyle w:val="3-"/>
            </w:pPr>
            <w:r>
              <w:tab/>
            </w:r>
            <w:r>
              <w:tab/>
              <w:t>++common_data;</w:t>
            </w:r>
          </w:p>
          <w:p w14:paraId="6A151541" w14:textId="77777777" w:rsidR="007C5339" w:rsidRDefault="007C5339" w:rsidP="007C5339">
            <w:pPr>
              <w:pStyle w:val="3-"/>
            </w:pPr>
            <w:r>
              <w:tab/>
            </w:r>
            <w:r>
              <w:tab/>
              <w:t>++tls_data;</w:t>
            </w:r>
          </w:p>
          <w:p w14:paraId="45DD4F4E" w14:textId="77777777" w:rsidR="007C5339" w:rsidRDefault="007C5339" w:rsidP="007C5339">
            <w:pPr>
              <w:pStyle w:val="3-"/>
            </w:pPr>
          </w:p>
          <w:p w14:paraId="5638445E" w14:textId="77777777" w:rsidR="007C5339" w:rsidRDefault="007C5339" w:rsidP="007C5339">
            <w:pPr>
              <w:pStyle w:val="3-"/>
            </w:pPr>
            <w:r>
              <w:rPr>
                <w:rFonts w:hint="eastAsia"/>
              </w:rPr>
              <w:tab/>
            </w:r>
            <w:r>
              <w:rPr>
                <w:rFonts w:hint="eastAsia"/>
              </w:rPr>
              <w:tab/>
            </w:r>
            <w:r w:rsidRPr="00DA1C24">
              <w:rPr>
                <w:rFonts w:hint="eastAsia"/>
                <w:color w:val="00B050"/>
              </w:rPr>
              <w:t>//若干ランダムでスリープ（0～4 msec）</w:t>
            </w:r>
          </w:p>
          <w:p w14:paraId="47A3AC9B" w14:textId="77777777" w:rsidR="007C5339" w:rsidRDefault="007C5339" w:rsidP="007C5339">
            <w:pPr>
              <w:pStyle w:val="3-"/>
            </w:pPr>
            <w:r>
              <w:tab/>
            </w:r>
            <w:r>
              <w:tab/>
              <w:t>Sleep(rand() % 5);</w:t>
            </w:r>
          </w:p>
          <w:p w14:paraId="6D2183B5" w14:textId="77777777" w:rsidR="007C5339" w:rsidRDefault="007C5339" w:rsidP="007C5339">
            <w:pPr>
              <w:pStyle w:val="3-"/>
            </w:pPr>
          </w:p>
          <w:p w14:paraId="39C6A8F2" w14:textId="77777777" w:rsidR="007C5339" w:rsidRPr="00DA1C24" w:rsidRDefault="007C5339" w:rsidP="007C5339">
            <w:pPr>
              <w:pStyle w:val="3-"/>
              <w:rPr>
                <w:color w:val="00B050"/>
              </w:rPr>
            </w:pPr>
            <w:r>
              <w:rPr>
                <w:rFonts w:hint="eastAsia"/>
              </w:rPr>
              <w:tab/>
            </w:r>
            <w:r>
              <w:rPr>
                <w:rFonts w:hint="eastAsia"/>
              </w:rPr>
              <w:tab/>
            </w:r>
            <w:r w:rsidRPr="00DA1C24">
              <w:rPr>
                <w:rFonts w:hint="eastAsia"/>
                <w:color w:val="00B050"/>
              </w:rPr>
              <w:t>//データ書き戻し</w:t>
            </w:r>
          </w:p>
          <w:p w14:paraId="154C1EDD" w14:textId="77777777" w:rsidR="007C5339" w:rsidRDefault="007C5339" w:rsidP="007C5339">
            <w:pPr>
              <w:pStyle w:val="3-"/>
            </w:pPr>
            <w:r>
              <w:tab/>
            </w:r>
            <w:r>
              <w:tab/>
              <w:t>s_commonResource[index] = common_data;</w:t>
            </w:r>
          </w:p>
          <w:p w14:paraId="2448BAAF" w14:textId="77777777" w:rsidR="007C5339" w:rsidRDefault="007C5339" w:rsidP="007C5339">
            <w:pPr>
              <w:pStyle w:val="3-"/>
            </w:pPr>
            <w:r>
              <w:tab/>
            </w:r>
            <w:r>
              <w:tab/>
              <w:t>s_tlsData = tls_data;</w:t>
            </w:r>
          </w:p>
          <w:p w14:paraId="152EA079" w14:textId="77777777" w:rsidR="007C5339" w:rsidRDefault="007C5339" w:rsidP="007C5339">
            <w:pPr>
              <w:pStyle w:val="3-"/>
            </w:pPr>
          </w:p>
          <w:p w14:paraId="38CEEDB7" w14:textId="77777777" w:rsidR="007C5339" w:rsidRDefault="007C5339" w:rsidP="007C5339">
            <w:pPr>
              <w:pStyle w:val="3-"/>
            </w:pPr>
            <w:r>
              <w:rPr>
                <w:rFonts w:hint="eastAsia"/>
              </w:rPr>
              <w:tab/>
            </w:r>
            <w:r>
              <w:rPr>
                <w:rFonts w:hint="eastAsia"/>
              </w:rPr>
              <w:tab/>
            </w:r>
            <w:r w:rsidRPr="00DA1C24">
              <w:rPr>
                <w:rFonts w:hint="eastAsia"/>
                <w:color w:val="00B050"/>
              </w:rPr>
              <w:t>//データ表示（後）</w:t>
            </w:r>
          </w:p>
          <w:p w14:paraId="610835C5" w14:textId="77777777" w:rsidR="00DA1C24" w:rsidRDefault="007C5339" w:rsidP="007C5339">
            <w:pPr>
              <w:pStyle w:val="3-"/>
            </w:pPr>
            <w:r>
              <w:tab/>
            </w:r>
            <w:r>
              <w:tab/>
              <w:t>printf("%s: [AFTER]  commonResource[%d]=%d, tlsData=%d\n",</w:t>
            </w:r>
          </w:p>
          <w:p w14:paraId="75826250" w14:textId="16015473" w:rsidR="007C5339" w:rsidRDefault="00DA1C24" w:rsidP="007C5339">
            <w:pPr>
              <w:pStyle w:val="3-"/>
            </w:pPr>
            <w:r>
              <w:tab/>
            </w:r>
            <w:r>
              <w:tab/>
            </w:r>
            <w:r>
              <w:tab/>
            </w:r>
            <w:r>
              <w:tab/>
            </w:r>
            <w:r>
              <w:tab/>
            </w:r>
            <w:r>
              <w:tab/>
            </w:r>
            <w:r>
              <w:tab/>
            </w:r>
            <w:r>
              <w:tab/>
            </w:r>
            <w:r>
              <w:tab/>
            </w:r>
            <w:r>
              <w:tab/>
            </w:r>
            <w:r w:rsidR="007C5339">
              <w:t xml:space="preserve"> name, index, s_commonResource[index], s_tlsData);</w:t>
            </w:r>
          </w:p>
          <w:p w14:paraId="2602994A" w14:textId="77777777" w:rsidR="007C5339" w:rsidRDefault="007C5339" w:rsidP="007C5339">
            <w:pPr>
              <w:pStyle w:val="3-"/>
            </w:pPr>
            <w:r>
              <w:tab/>
            </w:r>
            <w:r>
              <w:tab/>
              <w:t>fflush(stdout);</w:t>
            </w:r>
          </w:p>
          <w:p w14:paraId="4CBF7A08" w14:textId="77777777" w:rsidR="007C5339" w:rsidRDefault="007C5339" w:rsidP="007C5339">
            <w:pPr>
              <w:pStyle w:val="3-"/>
            </w:pPr>
          </w:p>
          <w:p w14:paraId="68B9700D" w14:textId="77777777" w:rsidR="007C5339" w:rsidRDefault="007C5339" w:rsidP="007C5339">
            <w:pPr>
              <w:pStyle w:val="3-"/>
            </w:pPr>
            <w:r>
              <w:rPr>
                <w:rFonts w:hint="eastAsia"/>
              </w:rPr>
              <w:tab/>
            </w:r>
            <w:r>
              <w:rPr>
                <w:rFonts w:hint="eastAsia"/>
              </w:rPr>
              <w:tab/>
            </w:r>
            <w:r w:rsidRPr="00DA1C24">
              <w:rPr>
                <w:rFonts w:hint="eastAsia"/>
                <w:color w:val="00B050"/>
              </w:rPr>
              <w:t>//共有リソースを解放</w:t>
            </w:r>
          </w:p>
          <w:p w14:paraId="575D8095" w14:textId="77777777" w:rsidR="007C5339" w:rsidRDefault="007C5339" w:rsidP="007C5339">
            <w:pPr>
              <w:pStyle w:val="3-"/>
            </w:pPr>
            <w:r>
              <w:tab/>
            </w:r>
            <w:r>
              <w:tab/>
              <w:t>s_usingCommonResource[index] = false;</w:t>
            </w:r>
          </w:p>
          <w:p w14:paraId="4F4BD7DE" w14:textId="77777777" w:rsidR="007C5339" w:rsidRDefault="007C5339" w:rsidP="007C5339">
            <w:pPr>
              <w:pStyle w:val="3-"/>
            </w:pPr>
            <w:r>
              <w:tab/>
            </w:r>
            <w:r>
              <w:tab/>
            </w:r>
          </w:p>
          <w:p w14:paraId="2BA54F38" w14:textId="77777777" w:rsidR="007C5339" w:rsidRPr="00914858" w:rsidRDefault="007C5339" w:rsidP="007C5339">
            <w:pPr>
              <w:pStyle w:val="3-"/>
              <w:rPr>
                <w:color w:val="00B050"/>
              </w:rPr>
            </w:pPr>
            <w:r>
              <w:rPr>
                <w:rFonts w:hint="eastAsia"/>
              </w:rPr>
              <w:tab/>
            </w:r>
            <w:r>
              <w:rPr>
                <w:rFonts w:hint="eastAsia"/>
              </w:rPr>
              <w:tab/>
            </w:r>
            <w:r w:rsidRPr="00914858">
              <w:rPr>
                <w:rFonts w:hint="eastAsia"/>
                <w:color w:val="00B050"/>
              </w:rPr>
              <w:t>//セマフォ解放</w:t>
            </w:r>
          </w:p>
          <w:p w14:paraId="7FDCDC93" w14:textId="77777777" w:rsidR="007C5339" w:rsidRDefault="007C5339" w:rsidP="007C5339">
            <w:pPr>
              <w:pStyle w:val="3-"/>
            </w:pPr>
            <w:r>
              <w:tab/>
            </w:r>
            <w:r>
              <w:tab/>
              <w:t>LONG prev_count;</w:t>
            </w:r>
          </w:p>
          <w:p w14:paraId="5706ED4F" w14:textId="77777777" w:rsidR="007C5339" w:rsidRPr="00914858" w:rsidRDefault="007C5339" w:rsidP="007C5339">
            <w:pPr>
              <w:pStyle w:val="3-"/>
              <w:rPr>
                <w:color w:val="FF0000"/>
              </w:rPr>
            </w:pPr>
            <w:r>
              <w:tab/>
            </w:r>
            <w:r>
              <w:tab/>
            </w:r>
            <w:r w:rsidRPr="00914858">
              <w:rPr>
                <w:color w:val="FF0000"/>
              </w:rPr>
              <w:t>ReleaseSemaphore(s_hSemaphore, 1, &amp;prev_count);</w:t>
            </w:r>
          </w:p>
          <w:p w14:paraId="3FCADDEB" w14:textId="77777777" w:rsidR="007C5339" w:rsidRDefault="007C5339" w:rsidP="007C5339">
            <w:pPr>
              <w:pStyle w:val="3-"/>
            </w:pPr>
          </w:p>
          <w:p w14:paraId="64B061A0" w14:textId="77777777" w:rsidR="007C5339" w:rsidRPr="00914858" w:rsidRDefault="007C5339" w:rsidP="007C5339">
            <w:pPr>
              <w:pStyle w:val="3-"/>
              <w:rPr>
                <w:color w:val="00B050"/>
              </w:rPr>
            </w:pPr>
            <w:r>
              <w:rPr>
                <w:rFonts w:hint="eastAsia"/>
              </w:rPr>
              <w:tab/>
            </w:r>
            <w:r>
              <w:rPr>
                <w:rFonts w:hint="eastAsia"/>
              </w:rPr>
              <w:tab/>
            </w:r>
            <w:r w:rsidRPr="00914858">
              <w:rPr>
                <w:rFonts w:hint="eastAsia"/>
                <w:color w:val="00B050"/>
              </w:rPr>
              <w:t>//スレッド切り替えのためのスリープ</w:t>
            </w:r>
          </w:p>
          <w:p w14:paraId="5D9E2E7C" w14:textId="77777777" w:rsidR="007C5339" w:rsidRDefault="007C5339" w:rsidP="007C5339">
            <w:pPr>
              <w:pStyle w:val="3-"/>
            </w:pPr>
            <w:r>
              <w:tab/>
            </w:r>
            <w:r>
              <w:tab/>
              <w:t>Sleep(0);</w:t>
            </w:r>
          </w:p>
          <w:p w14:paraId="186A3273" w14:textId="77777777" w:rsidR="007C5339" w:rsidRPr="00914858" w:rsidRDefault="007C5339" w:rsidP="007C5339">
            <w:pPr>
              <w:pStyle w:val="3-"/>
              <w:rPr>
                <w:color w:val="00B050"/>
              </w:rPr>
            </w:pPr>
            <w:r>
              <w:rPr>
                <w:rFonts w:hint="eastAsia"/>
              </w:rPr>
              <w:tab/>
            </w:r>
            <w:r w:rsidRPr="00914858">
              <w:rPr>
                <w:rFonts w:hint="eastAsia"/>
                <w:color w:val="00B050"/>
              </w:rPr>
              <w:t>//</w:t>
            </w:r>
            <w:r w:rsidRPr="00914858">
              <w:rPr>
                <w:rFonts w:hint="eastAsia"/>
                <w:color w:val="00B050"/>
              </w:rPr>
              <w:tab/>
              <w:t>//スレッド切り替え</w:t>
            </w:r>
          </w:p>
          <w:p w14:paraId="3D1E32BB" w14:textId="77777777" w:rsidR="007C5339" w:rsidRPr="00914858" w:rsidRDefault="007C5339" w:rsidP="007C5339">
            <w:pPr>
              <w:pStyle w:val="3-"/>
              <w:rPr>
                <w:color w:val="00B050"/>
              </w:rPr>
            </w:pPr>
            <w:r w:rsidRPr="00914858">
              <w:rPr>
                <w:rFonts w:hint="eastAsia"/>
                <w:color w:val="00B050"/>
              </w:rPr>
              <w:tab/>
              <w:t>//</w:t>
            </w:r>
            <w:r w:rsidRPr="00914858">
              <w:rPr>
                <w:rFonts w:hint="eastAsia"/>
                <w:color w:val="00B050"/>
              </w:rPr>
              <w:tab/>
              <w:t>SwitchToThread();//OSに任せて再スケジューリング</w:t>
            </w:r>
          </w:p>
          <w:p w14:paraId="4A8CF850" w14:textId="77777777" w:rsidR="007C5339" w:rsidRPr="00914858" w:rsidRDefault="007C5339" w:rsidP="007C5339">
            <w:pPr>
              <w:pStyle w:val="3-"/>
              <w:rPr>
                <w:color w:val="00B050"/>
              </w:rPr>
            </w:pPr>
            <w:r w:rsidRPr="00914858">
              <w:rPr>
                <w:rFonts w:hint="eastAsia"/>
                <w:color w:val="00B050"/>
              </w:rPr>
              <w:tab/>
              <w:t>//</w:t>
            </w:r>
            <w:r w:rsidRPr="00914858">
              <w:rPr>
                <w:rFonts w:hint="eastAsia"/>
                <w:color w:val="00B050"/>
              </w:rPr>
              <w:tab/>
              <w:t>Yield();//廃止</w:t>
            </w:r>
          </w:p>
          <w:p w14:paraId="1D1F00BD" w14:textId="77777777" w:rsidR="007C5339" w:rsidRDefault="007C5339" w:rsidP="007C5339">
            <w:pPr>
              <w:pStyle w:val="3-"/>
            </w:pPr>
            <w:r>
              <w:lastRenderedPageBreak/>
              <w:tab/>
              <w:t>}</w:t>
            </w:r>
          </w:p>
          <w:p w14:paraId="496C06CF" w14:textId="77777777" w:rsidR="007C5339" w:rsidRDefault="007C5339" w:rsidP="007C5339">
            <w:pPr>
              <w:pStyle w:val="3-"/>
            </w:pPr>
          </w:p>
          <w:p w14:paraId="504E1D39" w14:textId="77777777" w:rsidR="007C5339" w:rsidRPr="00914858" w:rsidRDefault="007C5339" w:rsidP="007C5339">
            <w:pPr>
              <w:pStyle w:val="3-"/>
              <w:rPr>
                <w:color w:val="00B050"/>
              </w:rPr>
            </w:pPr>
            <w:r>
              <w:rPr>
                <w:rFonts w:hint="eastAsia"/>
              </w:rPr>
              <w:tab/>
            </w:r>
            <w:r w:rsidRPr="00914858">
              <w:rPr>
                <w:rFonts w:hint="eastAsia"/>
                <w:color w:val="00B050"/>
              </w:rPr>
              <w:t>//終了</w:t>
            </w:r>
          </w:p>
          <w:p w14:paraId="5FC3EE5E" w14:textId="77777777" w:rsidR="007C5339" w:rsidRDefault="007C5339" w:rsidP="007C5339">
            <w:pPr>
              <w:pStyle w:val="3-"/>
            </w:pPr>
            <w:r>
              <w:tab/>
              <w:t>printf("- end:%s -\n", name);</w:t>
            </w:r>
          </w:p>
          <w:p w14:paraId="7A9C841B" w14:textId="77777777" w:rsidR="007C5339" w:rsidRDefault="007C5339" w:rsidP="007C5339">
            <w:pPr>
              <w:pStyle w:val="3-"/>
            </w:pPr>
            <w:r>
              <w:tab/>
              <w:t>fflush(stdout);</w:t>
            </w:r>
          </w:p>
          <w:p w14:paraId="6184F897" w14:textId="77777777" w:rsidR="007C5339" w:rsidRDefault="007C5339" w:rsidP="007C5339">
            <w:pPr>
              <w:pStyle w:val="3-"/>
            </w:pPr>
            <w:r>
              <w:tab/>
              <w:t>return 0;</w:t>
            </w:r>
          </w:p>
          <w:p w14:paraId="4541B191" w14:textId="77777777" w:rsidR="007C5339" w:rsidRDefault="007C5339" w:rsidP="007C5339">
            <w:pPr>
              <w:pStyle w:val="3-"/>
            </w:pPr>
            <w:r>
              <w:t>}</w:t>
            </w:r>
          </w:p>
          <w:p w14:paraId="0445D30F" w14:textId="77777777" w:rsidR="007C5339" w:rsidRDefault="007C5339" w:rsidP="007C5339">
            <w:pPr>
              <w:pStyle w:val="3-"/>
            </w:pPr>
          </w:p>
          <w:p w14:paraId="05BE8F97" w14:textId="77777777" w:rsidR="007C5339" w:rsidRPr="00914858" w:rsidRDefault="007C5339" w:rsidP="007C5339">
            <w:pPr>
              <w:pStyle w:val="3-"/>
              <w:rPr>
                <w:color w:val="00B050"/>
              </w:rPr>
            </w:pPr>
            <w:r w:rsidRPr="00914858">
              <w:rPr>
                <w:rFonts w:hint="eastAsia"/>
                <w:color w:val="00B050"/>
              </w:rPr>
              <w:t>//テスト</w:t>
            </w:r>
          </w:p>
          <w:p w14:paraId="7A973C9D" w14:textId="77777777" w:rsidR="007C5339" w:rsidRDefault="007C5339" w:rsidP="007C5339">
            <w:pPr>
              <w:pStyle w:val="3-"/>
            </w:pPr>
            <w:r>
              <w:t>int main(const int argc, const char* argv[])</w:t>
            </w:r>
          </w:p>
          <w:p w14:paraId="16FD4C0C" w14:textId="77777777" w:rsidR="007C5339" w:rsidRDefault="007C5339" w:rsidP="007C5339">
            <w:pPr>
              <w:pStyle w:val="3-"/>
            </w:pPr>
            <w:r>
              <w:t>{</w:t>
            </w:r>
          </w:p>
          <w:p w14:paraId="0E5B2953" w14:textId="77777777" w:rsidR="007C5339" w:rsidRPr="00914858" w:rsidRDefault="007C5339" w:rsidP="007C5339">
            <w:pPr>
              <w:pStyle w:val="3-"/>
              <w:rPr>
                <w:color w:val="00B050"/>
              </w:rPr>
            </w:pPr>
            <w:r>
              <w:rPr>
                <w:rFonts w:hint="eastAsia"/>
              </w:rPr>
              <w:tab/>
            </w:r>
            <w:r w:rsidRPr="00914858">
              <w:rPr>
                <w:rFonts w:hint="eastAsia"/>
                <w:color w:val="00B050"/>
              </w:rPr>
              <w:t>//セマフォ生成</w:t>
            </w:r>
          </w:p>
          <w:p w14:paraId="5A4D1B22" w14:textId="77777777" w:rsidR="007C5339" w:rsidRDefault="007C5339" w:rsidP="007C5339">
            <w:pPr>
              <w:pStyle w:val="3-"/>
            </w:pPr>
            <w:r>
              <w:tab/>
              <w:t>{</w:t>
            </w:r>
          </w:p>
          <w:p w14:paraId="621C193A" w14:textId="77777777" w:rsidR="00914858" w:rsidRPr="00914858" w:rsidRDefault="007C5339" w:rsidP="007C5339">
            <w:pPr>
              <w:pStyle w:val="3-"/>
              <w:rPr>
                <w:color w:val="00B050"/>
              </w:rPr>
            </w:pPr>
            <w:r>
              <w:rPr>
                <w:rFonts w:hint="eastAsia"/>
              </w:rPr>
              <w:tab/>
            </w:r>
            <w:r>
              <w:rPr>
                <w:rFonts w:hint="eastAsia"/>
              </w:rPr>
              <w:tab/>
            </w:r>
            <w:r w:rsidRPr="00914858">
              <w:rPr>
                <w:rFonts w:hint="eastAsia"/>
                <w:color w:val="FF0000"/>
              </w:rPr>
              <w:t>s_hSemaphore = CreateSemaphore(nullptr, 0, COMMON_RESOURCE_NUM, nullptr);</w:t>
            </w:r>
            <w:r w:rsidRPr="00914858">
              <w:rPr>
                <w:rFonts w:hint="eastAsia"/>
                <w:color w:val="00B050"/>
              </w:rPr>
              <w:t>//初期状態はセマフォを全て</w:t>
            </w:r>
          </w:p>
          <w:p w14:paraId="5B16DA37" w14:textId="7D495754" w:rsidR="007C5339" w:rsidRPr="00914858" w:rsidRDefault="00914858" w:rsidP="007C5339">
            <w:pPr>
              <w:pStyle w:val="3-"/>
              <w:rPr>
                <w:color w:val="00B050"/>
              </w:rPr>
            </w:pPr>
            <w:r w:rsidRPr="00914858">
              <w:rPr>
                <w:rFonts w:hint="eastAsia"/>
                <w:color w:val="00B050"/>
              </w:rPr>
              <w:tab/>
            </w:r>
            <w:r w:rsidRPr="00914858">
              <w:rPr>
                <w:rFonts w:hint="eastAsia"/>
                <w:color w:val="00B050"/>
              </w:rPr>
              <w:tab/>
            </w:r>
            <w:r w:rsidRPr="00914858">
              <w:rPr>
                <w:color w:val="00B050"/>
              </w:rPr>
              <w:t xml:space="preserve">                                                                         //</w:t>
            </w:r>
            <w:r w:rsidR="007C5339" w:rsidRPr="00914858">
              <w:rPr>
                <w:rFonts w:hint="eastAsia"/>
                <w:color w:val="00B050"/>
              </w:rPr>
              <w:t>使用中にする</w:t>
            </w:r>
          </w:p>
          <w:p w14:paraId="16BE5B48" w14:textId="77777777" w:rsidR="007C5339" w:rsidRDefault="007C5339" w:rsidP="007C5339">
            <w:pPr>
              <w:pStyle w:val="3-"/>
            </w:pPr>
            <w:r>
              <w:tab/>
            </w:r>
            <w:r>
              <w:tab/>
            </w:r>
          </w:p>
          <w:p w14:paraId="1FC090D5" w14:textId="77777777" w:rsidR="007C5339" w:rsidRPr="00914858" w:rsidRDefault="007C5339" w:rsidP="007C5339">
            <w:pPr>
              <w:pStyle w:val="3-"/>
              <w:rPr>
                <w:color w:val="00B050"/>
              </w:rPr>
            </w:pPr>
            <w:r>
              <w:rPr>
                <w:rFonts w:hint="eastAsia"/>
              </w:rPr>
              <w:tab/>
            </w:r>
            <w:r w:rsidRPr="00914858">
              <w:rPr>
                <w:rFonts w:hint="eastAsia"/>
                <w:color w:val="00B050"/>
              </w:rPr>
              <w:t>//</w:t>
            </w:r>
            <w:r w:rsidRPr="00914858">
              <w:rPr>
                <w:rFonts w:hint="eastAsia"/>
                <w:color w:val="00B050"/>
              </w:rPr>
              <w:tab/>
              <w:t>//属性を指定して生成する場合</w:t>
            </w:r>
          </w:p>
          <w:p w14:paraId="3980ED48" w14:textId="77777777" w:rsidR="007C5339" w:rsidRPr="00914858" w:rsidRDefault="007C5339" w:rsidP="007C5339">
            <w:pPr>
              <w:pStyle w:val="3-"/>
              <w:rPr>
                <w:color w:val="00B050"/>
              </w:rPr>
            </w:pPr>
            <w:r w:rsidRPr="00914858">
              <w:rPr>
                <w:rFonts w:hint="eastAsia"/>
                <w:color w:val="00B050"/>
              </w:rPr>
              <w:tab/>
              <w:t>//</w:t>
            </w:r>
            <w:r w:rsidRPr="00914858">
              <w:rPr>
                <w:rFonts w:hint="eastAsia"/>
                <w:color w:val="00B050"/>
              </w:rPr>
              <w:tab/>
            </w:r>
            <w:r w:rsidRPr="00914858">
              <w:rPr>
                <w:rFonts w:hint="eastAsia"/>
                <w:color w:val="FF0000"/>
              </w:rPr>
              <w:t>SECURITY_ATTRIBUTES attr = { sizeof(SECURITY_ATTRIBUTES), nullptr, true };</w:t>
            </w:r>
            <w:r w:rsidRPr="00914858">
              <w:rPr>
                <w:rFonts w:hint="eastAsia"/>
                <w:color w:val="00B050"/>
              </w:rPr>
              <w:t>//子プロセスにハンドルを継承する</w:t>
            </w:r>
          </w:p>
          <w:p w14:paraId="43E90D81" w14:textId="77777777" w:rsidR="00914858" w:rsidRPr="00914858" w:rsidRDefault="007C5339" w:rsidP="007C5339">
            <w:pPr>
              <w:pStyle w:val="3-"/>
              <w:rPr>
                <w:color w:val="00B050"/>
              </w:rPr>
            </w:pPr>
            <w:r w:rsidRPr="00914858">
              <w:rPr>
                <w:rFonts w:hint="eastAsia"/>
                <w:color w:val="00B050"/>
              </w:rPr>
              <w:tab/>
              <w:t>//</w:t>
            </w:r>
            <w:r w:rsidRPr="00914858">
              <w:rPr>
                <w:rFonts w:hint="eastAsia"/>
                <w:color w:val="00B050"/>
              </w:rPr>
              <w:tab/>
            </w:r>
            <w:r w:rsidRPr="00914858">
              <w:rPr>
                <w:rFonts w:hint="eastAsia"/>
                <w:color w:val="FF0000"/>
              </w:rPr>
              <w:t>SECURITY_ATTRIBUTES attr = { sizeof(SECURITY_ATTRIBUTES), nullptr, false };</w:t>
            </w:r>
            <w:r w:rsidRPr="00914858">
              <w:rPr>
                <w:rFonts w:hint="eastAsia"/>
                <w:color w:val="00B050"/>
              </w:rPr>
              <w:t>//子プロセスにハンドルを</w:t>
            </w:r>
          </w:p>
          <w:p w14:paraId="221BBBF3" w14:textId="0FC029F3" w:rsidR="007C5339" w:rsidRPr="00914858" w:rsidRDefault="00914858" w:rsidP="0091485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left" w:pos="6055"/>
                <w:tab w:val="left" w:pos="6085"/>
              </w:tabs>
              <w:rPr>
                <w:color w:val="00B050"/>
              </w:rPr>
            </w:pPr>
            <w:r w:rsidRPr="00914858">
              <w:rPr>
                <w:color w:val="00B050"/>
              </w:rPr>
              <w:tab/>
              <w:t>//</w:t>
            </w:r>
            <w:r w:rsidRPr="00914858">
              <w:rPr>
                <w:color w:val="00B050"/>
              </w:rPr>
              <w:tab/>
              <w:t>//</w:t>
            </w:r>
            <w:r w:rsidR="007C5339" w:rsidRPr="00914858">
              <w:rPr>
                <w:rFonts w:hint="eastAsia"/>
                <w:color w:val="00B050"/>
              </w:rPr>
              <w:t>継承しない　※デフォルト</w:t>
            </w:r>
          </w:p>
          <w:p w14:paraId="5A1606A6" w14:textId="77777777" w:rsidR="00914858" w:rsidRPr="00914858" w:rsidRDefault="007C5339" w:rsidP="007C5339">
            <w:pPr>
              <w:pStyle w:val="3-"/>
              <w:rPr>
                <w:color w:val="00B050"/>
              </w:rPr>
            </w:pPr>
            <w:r w:rsidRPr="00914858">
              <w:rPr>
                <w:rFonts w:hint="eastAsia"/>
                <w:color w:val="00B050"/>
              </w:rPr>
              <w:tab/>
              <w:t>//</w:t>
            </w:r>
            <w:r w:rsidRPr="00914858">
              <w:rPr>
                <w:rFonts w:hint="eastAsia"/>
                <w:color w:val="00B050"/>
              </w:rPr>
              <w:tab/>
            </w:r>
            <w:r w:rsidRPr="00914858">
              <w:rPr>
                <w:rFonts w:hint="eastAsia"/>
                <w:color w:val="FF0000"/>
              </w:rPr>
              <w:t>s_hSemaphore = CreateSemaphore(&amp;attr, 0, COMMON_RESOURCE_NUM, nullptr);</w:t>
            </w:r>
            <w:r w:rsidRPr="00914858">
              <w:rPr>
                <w:rFonts w:hint="eastAsia"/>
                <w:color w:val="00B050"/>
              </w:rPr>
              <w:t>//初期状態はセマフォを全て</w:t>
            </w:r>
          </w:p>
          <w:p w14:paraId="1D06161F" w14:textId="02B5D4D2" w:rsidR="007C5339" w:rsidRPr="00914858" w:rsidRDefault="00914858" w:rsidP="0091485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left" w:pos="5785"/>
                <w:tab w:val="left" w:pos="5830"/>
              </w:tabs>
              <w:rPr>
                <w:color w:val="00B050"/>
              </w:rPr>
            </w:pPr>
            <w:r w:rsidRPr="00914858">
              <w:rPr>
                <w:color w:val="00B050"/>
              </w:rPr>
              <w:tab/>
              <w:t>//</w:t>
            </w:r>
            <w:r w:rsidRPr="00914858">
              <w:rPr>
                <w:color w:val="00B050"/>
              </w:rPr>
              <w:tab/>
              <w:t>//</w:t>
            </w:r>
            <w:r w:rsidR="007C5339" w:rsidRPr="00914858">
              <w:rPr>
                <w:rFonts w:hint="eastAsia"/>
                <w:color w:val="00B050"/>
              </w:rPr>
              <w:t>使用中にする</w:t>
            </w:r>
          </w:p>
          <w:p w14:paraId="0D8B699F" w14:textId="77777777" w:rsidR="007C5339" w:rsidRDefault="007C5339" w:rsidP="007C5339">
            <w:pPr>
              <w:pStyle w:val="3-"/>
            </w:pPr>
            <w:r>
              <w:tab/>
              <w:t>}</w:t>
            </w:r>
          </w:p>
          <w:p w14:paraId="385FC1BE" w14:textId="77777777" w:rsidR="007C5339" w:rsidRDefault="007C5339" w:rsidP="007C5339">
            <w:pPr>
              <w:pStyle w:val="3-"/>
            </w:pPr>
          </w:p>
          <w:p w14:paraId="4C986CB7" w14:textId="77777777" w:rsidR="007C5339" w:rsidRPr="00914858" w:rsidRDefault="007C5339" w:rsidP="007C5339">
            <w:pPr>
              <w:pStyle w:val="3-"/>
              <w:rPr>
                <w:color w:val="00B050"/>
              </w:rPr>
            </w:pPr>
            <w:r>
              <w:rPr>
                <w:rFonts w:hint="eastAsia"/>
              </w:rPr>
              <w:tab/>
            </w:r>
            <w:r w:rsidRPr="00914858">
              <w:rPr>
                <w:rFonts w:hint="eastAsia"/>
                <w:color w:val="00B050"/>
              </w:rPr>
              <w:t>//クリティカルセクション生成</w:t>
            </w:r>
          </w:p>
          <w:p w14:paraId="0E8F8864" w14:textId="77777777" w:rsidR="007C5339" w:rsidRPr="00914858" w:rsidRDefault="007C5339" w:rsidP="007C5339">
            <w:pPr>
              <w:pStyle w:val="3-"/>
            </w:pPr>
            <w:r>
              <w:tab/>
            </w:r>
            <w:r w:rsidRPr="00914858">
              <w:t>InitializeCriticalSectionAndSpinCount(&amp;s_lock, 100);</w:t>
            </w:r>
          </w:p>
          <w:p w14:paraId="33702AFD" w14:textId="77777777" w:rsidR="007C5339" w:rsidRDefault="007C5339" w:rsidP="007C5339">
            <w:pPr>
              <w:pStyle w:val="3-"/>
            </w:pPr>
          </w:p>
          <w:p w14:paraId="712DEA66" w14:textId="77777777" w:rsidR="007C5339" w:rsidRPr="00914858" w:rsidRDefault="007C5339" w:rsidP="007C5339">
            <w:pPr>
              <w:pStyle w:val="3-"/>
              <w:rPr>
                <w:color w:val="00B050"/>
              </w:rPr>
            </w:pPr>
            <w:r>
              <w:rPr>
                <w:rFonts w:hint="eastAsia"/>
              </w:rPr>
              <w:tab/>
            </w:r>
            <w:r w:rsidRPr="00914858">
              <w:rPr>
                <w:rFonts w:hint="eastAsia"/>
                <w:color w:val="00B050"/>
              </w:rPr>
              <w:t>//スレッド作成</w:t>
            </w:r>
          </w:p>
          <w:p w14:paraId="098637A1" w14:textId="77777777" w:rsidR="007C5339" w:rsidRDefault="007C5339" w:rsidP="007C5339">
            <w:pPr>
              <w:pStyle w:val="3-"/>
            </w:pPr>
            <w:r>
              <w:tab/>
              <w:t>static const int THREAD_NUM = 4;</w:t>
            </w:r>
          </w:p>
          <w:p w14:paraId="7D10D69A" w14:textId="77777777" w:rsidR="007C5339" w:rsidRDefault="007C5339" w:rsidP="007C5339">
            <w:pPr>
              <w:pStyle w:val="3-"/>
            </w:pPr>
            <w:r>
              <w:tab/>
              <w:t>unsigned int tid[THREAD_NUM] = {};</w:t>
            </w:r>
          </w:p>
          <w:p w14:paraId="0A05DE37" w14:textId="77777777" w:rsidR="007C5339" w:rsidRDefault="007C5339" w:rsidP="007C5339">
            <w:pPr>
              <w:pStyle w:val="3-"/>
            </w:pPr>
            <w:r>
              <w:tab/>
              <w:t>HANDLE hThread[THREAD_NUM] =</w:t>
            </w:r>
          </w:p>
          <w:p w14:paraId="1E2A98A8" w14:textId="77777777" w:rsidR="007C5339" w:rsidRDefault="007C5339" w:rsidP="007C5339">
            <w:pPr>
              <w:pStyle w:val="3-"/>
            </w:pPr>
            <w:r>
              <w:tab/>
              <w:t>{</w:t>
            </w:r>
          </w:p>
          <w:p w14:paraId="632F331B" w14:textId="05307C07"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"太郎", 0, &amp;tid[0]),</w:t>
            </w:r>
          </w:p>
          <w:p w14:paraId="24C876FD" w14:textId="17A2DC67"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"次郎", 0, &amp;tid[1]),</w:t>
            </w:r>
          </w:p>
          <w:p w14:paraId="39899C21" w14:textId="0FEC624F"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"三郎", 0, &amp;tid[2]),</w:t>
            </w:r>
          </w:p>
          <w:p w14:paraId="6F377E1E" w14:textId="39728F46"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"四郎", 0, &amp;tid[3])</w:t>
            </w:r>
          </w:p>
          <w:p w14:paraId="3EEE46D3" w14:textId="77777777" w:rsidR="007C5339" w:rsidRDefault="007C5339" w:rsidP="007C5339">
            <w:pPr>
              <w:pStyle w:val="3-"/>
            </w:pPr>
            <w:r>
              <w:tab/>
              <w:t>};</w:t>
            </w:r>
          </w:p>
          <w:p w14:paraId="561FE54B" w14:textId="77777777" w:rsidR="007C5339" w:rsidRDefault="007C5339" w:rsidP="007C5339">
            <w:pPr>
              <w:pStyle w:val="3-"/>
            </w:pPr>
          </w:p>
          <w:p w14:paraId="20AC4384" w14:textId="77777777" w:rsidR="007C5339" w:rsidRDefault="007C5339" w:rsidP="007C5339">
            <w:pPr>
              <w:pStyle w:val="3-"/>
            </w:pPr>
            <w:r>
              <w:rPr>
                <w:rFonts w:hint="eastAsia"/>
              </w:rPr>
              <w:tab/>
            </w:r>
            <w:r w:rsidRPr="00914858">
              <w:rPr>
                <w:rFonts w:hint="eastAsia"/>
                <w:color w:val="00B050"/>
              </w:rPr>
              <w:t>//若干スリープ</w:t>
            </w:r>
          </w:p>
          <w:p w14:paraId="0BA6ED8E" w14:textId="77777777" w:rsidR="007C5339" w:rsidRDefault="007C5339" w:rsidP="007C5339">
            <w:pPr>
              <w:pStyle w:val="3-"/>
            </w:pPr>
            <w:r>
              <w:tab/>
              <w:t>Sleep(10);</w:t>
            </w:r>
          </w:p>
          <w:p w14:paraId="1DF428D2" w14:textId="77777777" w:rsidR="007C5339" w:rsidRDefault="007C5339" w:rsidP="007C5339">
            <w:pPr>
              <w:pStyle w:val="3-"/>
            </w:pPr>
          </w:p>
          <w:p w14:paraId="3ACEB7A9" w14:textId="77777777" w:rsidR="007C5339" w:rsidRPr="00914858" w:rsidRDefault="007C5339" w:rsidP="007C5339">
            <w:pPr>
              <w:pStyle w:val="3-"/>
              <w:rPr>
                <w:color w:val="00B050"/>
              </w:rPr>
            </w:pPr>
            <w:r>
              <w:rPr>
                <w:rFonts w:hint="eastAsia"/>
              </w:rPr>
              <w:tab/>
            </w:r>
            <w:r w:rsidRPr="00914858">
              <w:rPr>
                <w:rFonts w:hint="eastAsia"/>
                <w:color w:val="00B050"/>
              </w:rPr>
              <w:t>//共有リソース初期化</w:t>
            </w:r>
          </w:p>
          <w:p w14:paraId="2768B127" w14:textId="77777777" w:rsidR="007C5339" w:rsidRDefault="007C5339" w:rsidP="007C5339">
            <w:pPr>
              <w:pStyle w:val="3-"/>
            </w:pPr>
            <w:r>
              <w:tab/>
              <w:t>for (int i = 0; i &lt; COMMON_RESOURCE_NUM; ++i)</w:t>
            </w:r>
          </w:p>
          <w:p w14:paraId="7660E813" w14:textId="77777777" w:rsidR="007C5339" w:rsidRDefault="007C5339" w:rsidP="007C5339">
            <w:pPr>
              <w:pStyle w:val="3-"/>
            </w:pPr>
            <w:r>
              <w:tab/>
              <w:t>{</w:t>
            </w:r>
          </w:p>
          <w:p w14:paraId="7EB428F8" w14:textId="77777777" w:rsidR="007C5339" w:rsidRDefault="007C5339" w:rsidP="007C5339">
            <w:pPr>
              <w:pStyle w:val="3-"/>
            </w:pPr>
            <w:r>
              <w:tab/>
            </w:r>
            <w:r>
              <w:tab/>
              <w:t>s_commonResource[i] = 1000 * (i + 1);</w:t>
            </w:r>
          </w:p>
          <w:p w14:paraId="6094ACE6" w14:textId="77777777" w:rsidR="007C5339" w:rsidRDefault="007C5339" w:rsidP="007C5339">
            <w:pPr>
              <w:pStyle w:val="3-"/>
            </w:pPr>
            <w:r>
              <w:tab/>
              <w:t>}</w:t>
            </w:r>
          </w:p>
          <w:p w14:paraId="42B9E8AB" w14:textId="77777777" w:rsidR="007C5339" w:rsidRDefault="007C5339" w:rsidP="007C5339">
            <w:pPr>
              <w:pStyle w:val="3-"/>
            </w:pPr>
          </w:p>
          <w:p w14:paraId="711FBE49" w14:textId="77777777" w:rsidR="007C5339" w:rsidRPr="00914858" w:rsidRDefault="007C5339" w:rsidP="007C5339">
            <w:pPr>
              <w:pStyle w:val="3-"/>
              <w:rPr>
                <w:color w:val="00B050"/>
              </w:rPr>
            </w:pPr>
            <w:r>
              <w:rPr>
                <w:rFonts w:hint="eastAsia"/>
              </w:rPr>
              <w:tab/>
            </w:r>
            <w:r w:rsidRPr="00914858">
              <w:rPr>
                <w:rFonts w:hint="eastAsia"/>
                <w:color w:val="00B050"/>
              </w:rPr>
              <w:t>//若干スリープ</w:t>
            </w:r>
          </w:p>
          <w:p w14:paraId="69D3F260" w14:textId="77777777" w:rsidR="007C5339" w:rsidRDefault="007C5339" w:rsidP="007C5339">
            <w:pPr>
              <w:pStyle w:val="3-"/>
            </w:pPr>
            <w:r>
              <w:tab/>
              <w:t>Sleep(10);</w:t>
            </w:r>
          </w:p>
          <w:p w14:paraId="03063075" w14:textId="77777777" w:rsidR="007C5339" w:rsidRDefault="007C5339" w:rsidP="007C5339">
            <w:pPr>
              <w:pStyle w:val="3-"/>
            </w:pPr>
          </w:p>
          <w:p w14:paraId="1F7DBB58" w14:textId="77777777" w:rsidR="007C5339" w:rsidRPr="00914858" w:rsidRDefault="007C5339" w:rsidP="007C5339">
            <w:pPr>
              <w:pStyle w:val="3-"/>
              <w:rPr>
                <w:color w:val="00B050"/>
              </w:rPr>
            </w:pPr>
            <w:r>
              <w:rPr>
                <w:rFonts w:hint="eastAsia"/>
              </w:rPr>
              <w:tab/>
            </w:r>
            <w:r w:rsidRPr="00914858">
              <w:rPr>
                <w:rFonts w:hint="eastAsia"/>
                <w:color w:val="00B050"/>
              </w:rPr>
              <w:t>//共有リソースの使用を許可（全セマフォ解放）</w:t>
            </w:r>
          </w:p>
          <w:p w14:paraId="3588D359" w14:textId="77777777" w:rsidR="007C5339" w:rsidRDefault="007C5339" w:rsidP="007C5339">
            <w:pPr>
              <w:pStyle w:val="3-"/>
            </w:pPr>
            <w:r>
              <w:tab/>
              <w:t>{</w:t>
            </w:r>
          </w:p>
          <w:p w14:paraId="5D20C689" w14:textId="77777777" w:rsidR="007C5339" w:rsidRDefault="007C5339" w:rsidP="007C5339">
            <w:pPr>
              <w:pStyle w:val="3-"/>
            </w:pPr>
            <w:r>
              <w:tab/>
            </w:r>
            <w:r>
              <w:tab/>
              <w:t>LONG prev_count;</w:t>
            </w:r>
          </w:p>
          <w:p w14:paraId="4D6D615E" w14:textId="77777777" w:rsidR="007C5339" w:rsidRDefault="007C5339" w:rsidP="007C5339">
            <w:pPr>
              <w:pStyle w:val="3-"/>
            </w:pPr>
            <w:r>
              <w:tab/>
            </w:r>
            <w:r>
              <w:tab/>
            </w:r>
            <w:r w:rsidRPr="00914858">
              <w:rPr>
                <w:color w:val="FF0000"/>
              </w:rPr>
              <w:t>ReleaseSemaphore(s_hSemaphore, COMMON_RESOURCE_NUM, &amp;prev_count);</w:t>
            </w:r>
          </w:p>
          <w:p w14:paraId="783D26B1" w14:textId="77777777" w:rsidR="007C5339" w:rsidRDefault="007C5339" w:rsidP="007C5339">
            <w:pPr>
              <w:pStyle w:val="3-"/>
            </w:pPr>
            <w:r>
              <w:tab/>
            </w:r>
            <w:r>
              <w:tab/>
              <w:t>printf("Common-resources have been prepared. (num=%d -&gt; %d)\n", prev_count, COMMON_RESOURCE_NUM);</w:t>
            </w:r>
          </w:p>
          <w:p w14:paraId="5D024272" w14:textId="77777777" w:rsidR="007C5339" w:rsidRDefault="007C5339" w:rsidP="007C5339">
            <w:pPr>
              <w:pStyle w:val="3-"/>
            </w:pPr>
            <w:r>
              <w:tab/>
            </w:r>
            <w:r>
              <w:tab/>
              <w:t>fflush(stdout);</w:t>
            </w:r>
          </w:p>
          <w:p w14:paraId="3ABBE9DA" w14:textId="77777777" w:rsidR="007C5339" w:rsidRDefault="007C5339" w:rsidP="007C5339">
            <w:pPr>
              <w:pStyle w:val="3-"/>
            </w:pPr>
            <w:r>
              <w:tab/>
              <w:t>}</w:t>
            </w:r>
          </w:p>
          <w:p w14:paraId="56073340" w14:textId="77777777" w:rsidR="007C5339" w:rsidRDefault="007C5339" w:rsidP="007C5339">
            <w:pPr>
              <w:pStyle w:val="3-"/>
            </w:pPr>
          </w:p>
          <w:p w14:paraId="6D45FD08" w14:textId="77777777" w:rsidR="007C5339" w:rsidRDefault="007C5339" w:rsidP="007C5339">
            <w:pPr>
              <w:pStyle w:val="3-"/>
            </w:pPr>
            <w:r>
              <w:rPr>
                <w:rFonts w:hint="eastAsia"/>
              </w:rPr>
              <w:tab/>
            </w:r>
            <w:r w:rsidRPr="00914858">
              <w:rPr>
                <w:rFonts w:hint="eastAsia"/>
                <w:color w:val="00B050"/>
              </w:rPr>
              <w:t>//スレッド終了待ち</w:t>
            </w:r>
          </w:p>
          <w:p w14:paraId="3109137E" w14:textId="77777777" w:rsidR="007C5339" w:rsidRDefault="007C5339" w:rsidP="007C5339">
            <w:pPr>
              <w:pStyle w:val="3-"/>
            </w:pPr>
            <w:r>
              <w:tab/>
              <w:t>WaitForMultipleObjects(THREAD_NUM, hThread, true, INFINITE);</w:t>
            </w:r>
          </w:p>
          <w:p w14:paraId="443D9EB7" w14:textId="77777777" w:rsidR="007C5339" w:rsidRDefault="007C5339" w:rsidP="007C5339">
            <w:pPr>
              <w:pStyle w:val="3-"/>
            </w:pPr>
          </w:p>
          <w:p w14:paraId="0AFEB96F" w14:textId="77777777" w:rsidR="007C5339" w:rsidRPr="00914858" w:rsidRDefault="007C5339" w:rsidP="007C5339">
            <w:pPr>
              <w:pStyle w:val="3-"/>
              <w:rPr>
                <w:color w:val="00B050"/>
              </w:rPr>
            </w:pPr>
            <w:r>
              <w:rPr>
                <w:rFonts w:hint="eastAsia"/>
              </w:rPr>
              <w:tab/>
            </w:r>
            <w:r w:rsidRPr="00914858">
              <w:rPr>
                <w:rFonts w:hint="eastAsia"/>
                <w:color w:val="00B050"/>
              </w:rPr>
              <w:t>//スレッドハンドルクローズ</w:t>
            </w:r>
          </w:p>
          <w:p w14:paraId="691CA0D4" w14:textId="77777777" w:rsidR="007C5339" w:rsidRDefault="007C5339" w:rsidP="007C5339">
            <w:pPr>
              <w:pStyle w:val="3-"/>
            </w:pPr>
            <w:r>
              <w:tab/>
              <w:t>for (int i = 0; i &lt; THREAD_NUM; ++i)</w:t>
            </w:r>
          </w:p>
          <w:p w14:paraId="0A52C620" w14:textId="77777777" w:rsidR="007C5339" w:rsidRDefault="007C5339" w:rsidP="007C5339">
            <w:pPr>
              <w:pStyle w:val="3-"/>
            </w:pPr>
            <w:r>
              <w:tab/>
              <w:t>{</w:t>
            </w:r>
          </w:p>
          <w:p w14:paraId="24877CB0" w14:textId="77777777" w:rsidR="007C5339" w:rsidRDefault="007C5339" w:rsidP="007C5339">
            <w:pPr>
              <w:pStyle w:val="3-"/>
            </w:pPr>
            <w:r>
              <w:tab/>
            </w:r>
            <w:r>
              <w:tab/>
              <w:t>CloseHandle(hThread[i]);</w:t>
            </w:r>
          </w:p>
          <w:p w14:paraId="7CC73537" w14:textId="77777777" w:rsidR="007C5339" w:rsidRDefault="007C5339" w:rsidP="007C5339">
            <w:pPr>
              <w:pStyle w:val="3-"/>
            </w:pPr>
            <w:r>
              <w:lastRenderedPageBreak/>
              <w:tab/>
              <w:t>}</w:t>
            </w:r>
          </w:p>
          <w:p w14:paraId="0151718D" w14:textId="77777777" w:rsidR="007C5339" w:rsidRDefault="007C5339" w:rsidP="007C5339">
            <w:pPr>
              <w:pStyle w:val="3-"/>
            </w:pPr>
          </w:p>
          <w:p w14:paraId="2C7DD75C" w14:textId="77777777" w:rsidR="007C5339" w:rsidRDefault="007C5339" w:rsidP="007C5339">
            <w:pPr>
              <w:pStyle w:val="3-"/>
            </w:pPr>
            <w:r>
              <w:rPr>
                <w:rFonts w:hint="eastAsia"/>
              </w:rPr>
              <w:tab/>
            </w:r>
            <w:r w:rsidRPr="00914858">
              <w:rPr>
                <w:rFonts w:hint="eastAsia"/>
                <w:color w:val="00B050"/>
              </w:rPr>
              <w:t>//セマフォの取得と解放を大量に実行して時間を計測</w:t>
            </w:r>
          </w:p>
          <w:p w14:paraId="72BBB38B" w14:textId="77777777" w:rsidR="007C5339" w:rsidRDefault="007C5339" w:rsidP="007C5339">
            <w:pPr>
              <w:pStyle w:val="3-"/>
            </w:pPr>
            <w:r>
              <w:tab/>
              <w:t>{</w:t>
            </w:r>
          </w:p>
          <w:p w14:paraId="25E3E002" w14:textId="77777777" w:rsidR="007C5339" w:rsidRDefault="007C5339" w:rsidP="007C5339">
            <w:pPr>
              <w:pStyle w:val="3-"/>
            </w:pPr>
            <w:r>
              <w:tab/>
            </w:r>
            <w:r>
              <w:tab/>
              <w:t>LARGE_INTEGER freq;</w:t>
            </w:r>
          </w:p>
          <w:p w14:paraId="32157C60" w14:textId="77777777" w:rsidR="007C5339" w:rsidRDefault="007C5339" w:rsidP="007C5339">
            <w:pPr>
              <w:pStyle w:val="3-"/>
            </w:pPr>
            <w:r>
              <w:tab/>
            </w:r>
            <w:r>
              <w:tab/>
              <w:t>QueryPerformanceFrequency(&amp;freq);</w:t>
            </w:r>
          </w:p>
          <w:p w14:paraId="7D514BEF" w14:textId="77777777" w:rsidR="007C5339" w:rsidRDefault="007C5339" w:rsidP="007C5339">
            <w:pPr>
              <w:pStyle w:val="3-"/>
            </w:pPr>
            <w:r>
              <w:tab/>
            </w:r>
            <w:r>
              <w:tab/>
              <w:t>LARGE_INTEGER begin;</w:t>
            </w:r>
          </w:p>
          <w:p w14:paraId="32DB0098" w14:textId="77777777" w:rsidR="007C5339" w:rsidRDefault="007C5339" w:rsidP="007C5339">
            <w:pPr>
              <w:pStyle w:val="3-"/>
            </w:pPr>
            <w:r>
              <w:tab/>
            </w:r>
            <w:r>
              <w:tab/>
              <w:t>QueryPerformanceCounter(&amp;begin);</w:t>
            </w:r>
          </w:p>
          <w:p w14:paraId="16B288EF" w14:textId="77777777" w:rsidR="007C5339" w:rsidRDefault="007C5339" w:rsidP="007C5339">
            <w:pPr>
              <w:pStyle w:val="3-"/>
            </w:pPr>
            <w:r>
              <w:tab/>
            </w:r>
            <w:r>
              <w:tab/>
              <w:t>static const int TEST_TIMES = 10000000;</w:t>
            </w:r>
          </w:p>
          <w:p w14:paraId="5A3BF7C3" w14:textId="77777777" w:rsidR="007C5339" w:rsidRDefault="007C5339" w:rsidP="007C5339">
            <w:pPr>
              <w:pStyle w:val="3-"/>
            </w:pPr>
            <w:r>
              <w:tab/>
            </w:r>
            <w:r>
              <w:tab/>
              <w:t>for (int i = 0; i &lt; TEST_TIMES; ++i)</w:t>
            </w:r>
          </w:p>
          <w:p w14:paraId="499CE3DB" w14:textId="77777777" w:rsidR="007C5339" w:rsidRDefault="007C5339" w:rsidP="007C5339">
            <w:pPr>
              <w:pStyle w:val="3-"/>
            </w:pPr>
            <w:r>
              <w:tab/>
            </w:r>
            <w:r>
              <w:tab/>
              <w:t>{</w:t>
            </w:r>
          </w:p>
          <w:p w14:paraId="22DE379B" w14:textId="77777777" w:rsidR="007C5339" w:rsidRPr="00914858" w:rsidRDefault="007C5339" w:rsidP="007C5339">
            <w:pPr>
              <w:pStyle w:val="3-"/>
              <w:rPr>
                <w:color w:val="FF0000"/>
              </w:rPr>
            </w:pPr>
            <w:r>
              <w:tab/>
            </w:r>
            <w:r>
              <w:tab/>
            </w:r>
            <w:r>
              <w:tab/>
            </w:r>
            <w:r w:rsidRPr="00914858">
              <w:rPr>
                <w:color w:val="FF0000"/>
              </w:rPr>
              <w:t>WaitForSingleObject(s_hSemaphore, INFINITE);</w:t>
            </w:r>
          </w:p>
          <w:p w14:paraId="4207F021" w14:textId="77777777" w:rsidR="007C5339" w:rsidRPr="00914858" w:rsidRDefault="007C5339" w:rsidP="007C5339">
            <w:pPr>
              <w:pStyle w:val="3-"/>
              <w:rPr>
                <w:color w:val="FF0000"/>
              </w:rPr>
            </w:pPr>
            <w:r w:rsidRPr="00914858">
              <w:rPr>
                <w:color w:val="FF0000"/>
              </w:rPr>
              <w:tab/>
            </w:r>
            <w:r w:rsidRPr="00914858">
              <w:rPr>
                <w:color w:val="FF0000"/>
              </w:rPr>
              <w:tab/>
            </w:r>
            <w:r w:rsidRPr="00914858">
              <w:rPr>
                <w:color w:val="FF0000"/>
              </w:rPr>
              <w:tab/>
              <w:t>ReleaseSemaphore(s_hSemaphore, 1, nullptr);</w:t>
            </w:r>
          </w:p>
          <w:p w14:paraId="4593EC04" w14:textId="77777777" w:rsidR="007C5339" w:rsidRDefault="007C5339" w:rsidP="007C5339">
            <w:pPr>
              <w:pStyle w:val="3-"/>
            </w:pPr>
            <w:r>
              <w:tab/>
            </w:r>
            <w:r>
              <w:tab/>
              <w:t>}</w:t>
            </w:r>
          </w:p>
          <w:p w14:paraId="56D240F9" w14:textId="77777777" w:rsidR="007C5339" w:rsidRDefault="007C5339" w:rsidP="007C5339">
            <w:pPr>
              <w:pStyle w:val="3-"/>
            </w:pPr>
            <w:r>
              <w:tab/>
            </w:r>
            <w:r>
              <w:tab/>
              <w:t>LARGE_INTEGER end;</w:t>
            </w:r>
          </w:p>
          <w:p w14:paraId="5B138365" w14:textId="77777777" w:rsidR="007C5339" w:rsidRDefault="007C5339" w:rsidP="007C5339">
            <w:pPr>
              <w:pStyle w:val="3-"/>
            </w:pPr>
            <w:r>
              <w:tab/>
            </w:r>
            <w:r>
              <w:tab/>
              <w:t>QueryPerformanceCounter(&amp;end);</w:t>
            </w:r>
          </w:p>
          <w:p w14:paraId="04A535E9" w14:textId="77777777" w:rsidR="00914858" w:rsidRDefault="007C5339" w:rsidP="007C5339">
            <w:pPr>
              <w:pStyle w:val="3-"/>
            </w:pPr>
            <w:r>
              <w:tab/>
            </w:r>
            <w:r>
              <w:tab/>
              <w:t>float duration = static_cast&lt;float&gt;(static_cast&lt;double&gt;(end.QuadPart - begin.QuadPart)</w:t>
            </w:r>
          </w:p>
          <w:p w14:paraId="16A4ABF6" w14:textId="4C0D41B8" w:rsidR="007C5339" w:rsidRDefault="00914858" w:rsidP="007C5339">
            <w:pPr>
              <w:pStyle w:val="3-"/>
            </w:pPr>
            <w:r>
              <w:tab/>
            </w:r>
            <w:r>
              <w:tab/>
            </w:r>
            <w:r>
              <w:tab/>
            </w:r>
            <w:r>
              <w:tab/>
            </w:r>
            <w:r>
              <w:tab/>
            </w:r>
            <w:r>
              <w:tab/>
            </w:r>
            <w:r>
              <w:tab/>
            </w:r>
            <w:r>
              <w:tab/>
            </w:r>
            <w:r>
              <w:tab/>
            </w:r>
            <w:r>
              <w:tab/>
            </w:r>
            <w:r>
              <w:tab/>
            </w:r>
            <w:r>
              <w:tab/>
            </w:r>
            <w:r w:rsidR="007C5339">
              <w:t xml:space="preserve"> / static_cast&lt;double&gt;(freq.QuadPart));</w:t>
            </w:r>
          </w:p>
          <w:p w14:paraId="4665AFEB" w14:textId="77777777" w:rsidR="007C5339" w:rsidRDefault="007C5339" w:rsidP="007C5339">
            <w:pPr>
              <w:pStyle w:val="3-"/>
            </w:pPr>
            <w:r>
              <w:tab/>
            </w:r>
            <w:r>
              <w:tab/>
              <w:t>printf("Semaphore * %d = %.6f sec\n", TEST_TIMES, duration);</w:t>
            </w:r>
          </w:p>
          <w:p w14:paraId="461AA303" w14:textId="77777777" w:rsidR="007C5339" w:rsidRDefault="007C5339" w:rsidP="007C5339">
            <w:pPr>
              <w:pStyle w:val="3-"/>
            </w:pPr>
            <w:r>
              <w:tab/>
              <w:t>}</w:t>
            </w:r>
          </w:p>
          <w:p w14:paraId="06EC7F5D" w14:textId="77777777" w:rsidR="007C5339" w:rsidRDefault="007C5339" w:rsidP="007C5339">
            <w:pPr>
              <w:pStyle w:val="3-"/>
            </w:pPr>
          </w:p>
          <w:p w14:paraId="39DEBB06" w14:textId="77777777" w:rsidR="007C5339" w:rsidRDefault="007C5339" w:rsidP="007C5339">
            <w:pPr>
              <w:pStyle w:val="3-"/>
            </w:pPr>
            <w:r>
              <w:rPr>
                <w:rFonts w:hint="eastAsia"/>
              </w:rPr>
              <w:tab/>
            </w:r>
            <w:r w:rsidRPr="00914858">
              <w:rPr>
                <w:rFonts w:hint="eastAsia"/>
                <w:color w:val="00B050"/>
              </w:rPr>
              <w:t>//クリティカルセクション破棄</w:t>
            </w:r>
          </w:p>
          <w:p w14:paraId="30B99D69" w14:textId="77777777" w:rsidR="007C5339" w:rsidRDefault="007C5339" w:rsidP="007C5339">
            <w:pPr>
              <w:pStyle w:val="3-"/>
            </w:pPr>
            <w:r>
              <w:tab/>
              <w:t>DeleteCriticalSection(&amp;s_lock);</w:t>
            </w:r>
          </w:p>
          <w:p w14:paraId="5BD8A2E1" w14:textId="77777777" w:rsidR="007C5339" w:rsidRDefault="007C5339" w:rsidP="007C5339">
            <w:pPr>
              <w:pStyle w:val="3-"/>
            </w:pPr>
            <w:r>
              <w:tab/>
            </w:r>
          </w:p>
          <w:p w14:paraId="20ED747F" w14:textId="77777777" w:rsidR="007C5339" w:rsidRDefault="007C5339" w:rsidP="007C5339">
            <w:pPr>
              <w:pStyle w:val="3-"/>
            </w:pPr>
            <w:r>
              <w:rPr>
                <w:rFonts w:hint="eastAsia"/>
              </w:rPr>
              <w:tab/>
            </w:r>
            <w:r w:rsidRPr="00914858">
              <w:rPr>
                <w:rFonts w:hint="eastAsia"/>
                <w:color w:val="00B050"/>
              </w:rPr>
              <w:t>//セマフォ破棄</w:t>
            </w:r>
          </w:p>
          <w:p w14:paraId="509AEF0C" w14:textId="77777777" w:rsidR="007C5339" w:rsidRDefault="007C5339" w:rsidP="007C5339">
            <w:pPr>
              <w:pStyle w:val="3-"/>
            </w:pPr>
            <w:r>
              <w:tab/>
            </w:r>
            <w:r w:rsidRPr="00914858">
              <w:rPr>
                <w:color w:val="FF0000"/>
              </w:rPr>
              <w:t>CloseHandle(s_hSemaphore);</w:t>
            </w:r>
          </w:p>
          <w:p w14:paraId="62D18110" w14:textId="77777777" w:rsidR="007C5339" w:rsidRDefault="007C5339" w:rsidP="007C5339">
            <w:pPr>
              <w:pStyle w:val="3-"/>
            </w:pPr>
            <w:r>
              <w:tab/>
              <w:t>s_hSemaphore = INVALID_HANDLE_VALUE;</w:t>
            </w:r>
          </w:p>
          <w:p w14:paraId="1A513D9F" w14:textId="77777777" w:rsidR="007C5339" w:rsidRDefault="007C5339" w:rsidP="007C5339">
            <w:pPr>
              <w:pStyle w:val="3-"/>
            </w:pPr>
          </w:p>
          <w:p w14:paraId="39B5CB70" w14:textId="77777777" w:rsidR="007C5339" w:rsidRDefault="007C5339" w:rsidP="007C5339">
            <w:pPr>
              <w:pStyle w:val="3-"/>
            </w:pPr>
            <w:r>
              <w:tab/>
              <w:t>return EXIT_SUCCESS;</w:t>
            </w:r>
          </w:p>
          <w:p w14:paraId="5F720DD5" w14:textId="2773C884" w:rsidR="00737B12" w:rsidRPr="007C5339" w:rsidRDefault="007C5339" w:rsidP="007C5339">
            <w:pPr>
              <w:pStyle w:val="3-"/>
            </w:pPr>
            <w:r>
              <w:t>}</w:t>
            </w:r>
          </w:p>
        </w:tc>
      </w:tr>
    </w:tbl>
    <w:p w14:paraId="76B07C88" w14:textId="77777777" w:rsidR="00737B12" w:rsidRPr="00DE3BF2" w:rsidRDefault="00737B12" w:rsidP="00737B12">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676F31F5" w14:textId="77777777" w:rsidTr="000A1665">
        <w:tc>
          <w:tcPr>
            <w:tcW w:w="8494" w:type="dxa"/>
          </w:tcPr>
          <w:p w14:paraId="04D5B091" w14:textId="77777777" w:rsidR="007C5339" w:rsidRPr="007C5339" w:rsidRDefault="007C5339" w:rsidP="007C5339">
            <w:pPr>
              <w:pStyle w:val="3-"/>
              <w:rPr>
                <w:color w:val="auto"/>
              </w:rPr>
            </w:pPr>
            <w:r w:rsidRPr="007C5339">
              <w:rPr>
                <w:rFonts w:hint="eastAsia"/>
                <w:color w:val="auto"/>
              </w:rPr>
              <w:t>- begin:太郎 -</w:t>
            </w:r>
          </w:p>
          <w:p w14:paraId="14E36ECA" w14:textId="77777777" w:rsidR="007C5339" w:rsidRPr="007C5339" w:rsidRDefault="007C5339" w:rsidP="007C5339">
            <w:pPr>
              <w:pStyle w:val="3-"/>
              <w:rPr>
                <w:color w:val="auto"/>
              </w:rPr>
            </w:pPr>
            <w:r w:rsidRPr="007C5339">
              <w:rPr>
                <w:rFonts w:hint="eastAsia"/>
                <w:color w:val="auto"/>
              </w:rPr>
              <w:t>- begin:次郎 -</w:t>
            </w:r>
          </w:p>
          <w:p w14:paraId="741DF320" w14:textId="77777777" w:rsidR="007C5339" w:rsidRPr="007C5339" w:rsidRDefault="007C5339" w:rsidP="007C5339">
            <w:pPr>
              <w:pStyle w:val="3-"/>
              <w:rPr>
                <w:color w:val="auto"/>
              </w:rPr>
            </w:pPr>
            <w:r w:rsidRPr="007C5339">
              <w:rPr>
                <w:rFonts w:hint="eastAsia"/>
                <w:color w:val="auto"/>
              </w:rPr>
              <w:t>- begin:三郎 -</w:t>
            </w:r>
          </w:p>
          <w:p w14:paraId="3C051839" w14:textId="77777777" w:rsidR="007C5339" w:rsidRPr="007C5339" w:rsidRDefault="007C5339" w:rsidP="007C5339">
            <w:pPr>
              <w:pStyle w:val="3-"/>
              <w:rPr>
                <w:color w:val="auto"/>
              </w:rPr>
            </w:pPr>
            <w:r w:rsidRPr="007C5339">
              <w:rPr>
                <w:rFonts w:hint="eastAsia"/>
                <w:color w:val="auto"/>
              </w:rPr>
              <w:t>- begin:四郎 -</w:t>
            </w:r>
          </w:p>
          <w:p w14:paraId="2A7F1774" w14:textId="6FDE8E49" w:rsidR="007C5339" w:rsidRPr="007C5339" w:rsidRDefault="007C5339" w:rsidP="007C5339">
            <w:pPr>
              <w:pStyle w:val="3-"/>
              <w:rPr>
                <w:color w:val="auto"/>
              </w:rPr>
            </w:pPr>
            <w:r w:rsidRPr="007C5339">
              <w:rPr>
                <w:color w:val="auto"/>
              </w:rPr>
              <w:t>Common-resources have been prepared. (num=0 -&gt; 2)</w:t>
            </w:r>
            <w:r w:rsidR="00914858">
              <w:rPr>
                <w:color w:val="auto"/>
              </w:rPr>
              <w:tab/>
            </w:r>
            <w:r w:rsidR="00914858" w:rsidRPr="00B64270">
              <w:rPr>
                <w:color w:val="FF0000"/>
              </w:rPr>
              <w:t>←セマフォが解放されるまで全てのスレッドがブロック</w:t>
            </w:r>
          </w:p>
          <w:p w14:paraId="68B38153" w14:textId="77777777" w:rsidR="007C5339" w:rsidRPr="007C5339" w:rsidRDefault="007C5339" w:rsidP="007C5339">
            <w:pPr>
              <w:pStyle w:val="3-"/>
              <w:rPr>
                <w:color w:val="auto"/>
              </w:rPr>
            </w:pPr>
            <w:r w:rsidRPr="00914858">
              <w:rPr>
                <w:rFonts w:hint="eastAsia"/>
                <w:color w:val="FF0000"/>
              </w:rPr>
              <w:t>次郎: [BEFORE]</w:t>
            </w:r>
            <w:r w:rsidRPr="007C5339">
              <w:rPr>
                <w:rFonts w:hint="eastAsia"/>
                <w:color w:val="auto"/>
              </w:rPr>
              <w:t xml:space="preserve"> commonResource[0]=1000, tlsData=0</w:t>
            </w:r>
          </w:p>
          <w:p w14:paraId="4975323B" w14:textId="13CE3E45" w:rsidR="007C5339" w:rsidRPr="007C5339" w:rsidRDefault="007C5339" w:rsidP="007C5339">
            <w:pPr>
              <w:pStyle w:val="3-"/>
              <w:rPr>
                <w:color w:val="auto"/>
              </w:rPr>
            </w:pPr>
            <w:r w:rsidRPr="00914858">
              <w:rPr>
                <w:rFonts w:hint="eastAsia"/>
                <w:color w:val="FF0000"/>
              </w:rPr>
              <w:t>太郎: [BEFORE]</w:t>
            </w:r>
            <w:r w:rsidRPr="007C5339">
              <w:rPr>
                <w:rFonts w:hint="eastAsia"/>
                <w:color w:val="auto"/>
              </w:rPr>
              <w:t xml:space="preserve"> commonResource[1]=2000, tlsData=0</w:t>
            </w:r>
            <w:r w:rsidR="00914858">
              <w:rPr>
                <w:color w:val="auto"/>
              </w:rPr>
              <w:tab/>
            </w:r>
            <w:r w:rsidR="00914858">
              <w:rPr>
                <w:color w:val="auto"/>
              </w:rPr>
              <w:tab/>
            </w:r>
            <w:r w:rsidR="00914858" w:rsidRPr="00B64270">
              <w:rPr>
                <w:color w:val="FF0000"/>
              </w:rPr>
              <w:t>←4つスレッドのうち、</w:t>
            </w:r>
            <w:r w:rsidR="00914858" w:rsidRPr="00B64270">
              <w:rPr>
                <w:rFonts w:hint="eastAsia"/>
                <w:color w:val="FF0000"/>
              </w:rPr>
              <w:t>2つだけが稼働</w:t>
            </w:r>
          </w:p>
          <w:p w14:paraId="3014DC8C" w14:textId="77777777" w:rsidR="007C5339" w:rsidRPr="007C5339" w:rsidRDefault="007C5339" w:rsidP="007C5339">
            <w:pPr>
              <w:pStyle w:val="3-"/>
              <w:rPr>
                <w:color w:val="auto"/>
              </w:rPr>
            </w:pPr>
            <w:r w:rsidRPr="007C5339">
              <w:rPr>
                <w:rFonts w:hint="eastAsia"/>
                <w:color w:val="auto"/>
              </w:rPr>
              <w:t>次郎: [AFTER]  commonResource[0]=1001, tlsData=1</w:t>
            </w:r>
          </w:p>
          <w:p w14:paraId="2B5DBBE8" w14:textId="77777777" w:rsidR="007C5339" w:rsidRPr="007C5339" w:rsidRDefault="007C5339" w:rsidP="007C5339">
            <w:pPr>
              <w:pStyle w:val="3-"/>
              <w:rPr>
                <w:color w:val="auto"/>
              </w:rPr>
            </w:pPr>
            <w:r w:rsidRPr="007C5339">
              <w:rPr>
                <w:rFonts w:hint="eastAsia"/>
                <w:color w:val="auto"/>
              </w:rPr>
              <w:t>太郎: [AFTER]  commonResource[1]=2001, tlsData=1</w:t>
            </w:r>
          </w:p>
          <w:p w14:paraId="45FE6CFA" w14:textId="3642B817" w:rsidR="007C5339" w:rsidRPr="007C5339" w:rsidRDefault="007C5339" w:rsidP="007C5339">
            <w:pPr>
              <w:pStyle w:val="3-"/>
              <w:rPr>
                <w:color w:val="auto"/>
              </w:rPr>
            </w:pPr>
            <w:r w:rsidRPr="00914858">
              <w:rPr>
                <w:rFonts w:hint="eastAsia"/>
                <w:color w:val="FF0000"/>
              </w:rPr>
              <w:t>三郎: [BEFORE]</w:t>
            </w:r>
            <w:r w:rsidRPr="007C5339">
              <w:rPr>
                <w:rFonts w:hint="eastAsia"/>
                <w:color w:val="auto"/>
              </w:rPr>
              <w:t xml:space="preserve"> commonResource[0]=1001, tlsData=0</w:t>
            </w:r>
            <w:r w:rsidR="00914858">
              <w:rPr>
                <w:color w:val="auto"/>
              </w:rPr>
              <w:tab/>
            </w:r>
            <w:r w:rsidR="00914858">
              <w:rPr>
                <w:color w:val="auto"/>
              </w:rPr>
              <w:tab/>
            </w:r>
            <w:r w:rsidR="00914858" w:rsidRPr="00B64270">
              <w:rPr>
                <w:color w:val="FF0000"/>
              </w:rPr>
              <w:t>←</w:t>
            </w:r>
            <w:r w:rsidR="00914858">
              <w:rPr>
                <w:color w:val="FF0000"/>
              </w:rPr>
              <w:t>1</w:t>
            </w:r>
            <w:r w:rsidR="00914858" w:rsidRPr="00B64270">
              <w:rPr>
                <w:color w:val="FF0000"/>
              </w:rPr>
              <w:t>つスレッド</w:t>
            </w:r>
            <w:r w:rsidR="00914858">
              <w:rPr>
                <w:color w:val="FF0000"/>
              </w:rPr>
              <w:t>が終了すると、次のスレッドが動く</w:t>
            </w:r>
          </w:p>
          <w:p w14:paraId="4CA7876A" w14:textId="7EC2DCA2" w:rsidR="007C5339" w:rsidRPr="007C5339" w:rsidRDefault="007C5339" w:rsidP="00914858">
            <w:pPr>
              <w:pStyle w:val="3-"/>
              <w:tabs>
                <w:tab w:val="clear" w:pos="3758"/>
                <w:tab w:val="left" w:pos="3905"/>
              </w:tabs>
              <w:rPr>
                <w:color w:val="auto"/>
              </w:rPr>
            </w:pPr>
            <w:r w:rsidRPr="007C5339">
              <w:rPr>
                <w:rFonts w:hint="eastAsia"/>
                <w:color w:val="auto"/>
              </w:rPr>
              <w:t>四郎: [BEFORE] commonResource[1]=2001, tlsData=0</w:t>
            </w:r>
            <w:r w:rsidR="00914858">
              <w:rPr>
                <w:color w:val="auto"/>
              </w:rPr>
              <w:tab/>
            </w:r>
            <w:r w:rsidR="00914858">
              <w:rPr>
                <w:color w:val="auto"/>
              </w:rPr>
              <w:tab/>
            </w:r>
            <w:r w:rsidR="00914858" w:rsidRPr="00B64270">
              <w:rPr>
                <w:color w:val="FF0000"/>
              </w:rPr>
              <w:t>（常に同時に2つ</w:t>
            </w:r>
            <w:r w:rsidR="00914858">
              <w:rPr>
                <w:rFonts w:hint="eastAsia"/>
                <w:color w:val="FF0000"/>
              </w:rPr>
              <w:t>まで</w:t>
            </w:r>
            <w:r w:rsidR="00914858" w:rsidRPr="00B64270">
              <w:rPr>
                <w:color w:val="FF0000"/>
              </w:rPr>
              <w:t>）</w:t>
            </w:r>
          </w:p>
          <w:p w14:paraId="5202CA1E" w14:textId="77777777" w:rsidR="007C5339" w:rsidRPr="007C5339" w:rsidRDefault="007C5339" w:rsidP="007C5339">
            <w:pPr>
              <w:pStyle w:val="3-"/>
              <w:rPr>
                <w:color w:val="auto"/>
              </w:rPr>
            </w:pPr>
            <w:r w:rsidRPr="007C5339">
              <w:rPr>
                <w:rFonts w:hint="eastAsia"/>
                <w:color w:val="auto"/>
              </w:rPr>
              <w:t>四郎: [AFTER]  commonResource[1]=2002, tlsData=1</w:t>
            </w:r>
          </w:p>
          <w:p w14:paraId="5010CE38" w14:textId="77777777" w:rsidR="007C5339" w:rsidRPr="007C5339" w:rsidRDefault="007C5339" w:rsidP="007C5339">
            <w:pPr>
              <w:pStyle w:val="3-"/>
              <w:rPr>
                <w:color w:val="auto"/>
              </w:rPr>
            </w:pPr>
            <w:r w:rsidRPr="007C5339">
              <w:rPr>
                <w:rFonts w:hint="eastAsia"/>
                <w:color w:val="auto"/>
              </w:rPr>
              <w:t>三郎: [AFTER]  commonResource[0]=1002, tlsData=1</w:t>
            </w:r>
          </w:p>
          <w:p w14:paraId="2FC414B5" w14:textId="77777777" w:rsidR="007C5339" w:rsidRPr="007C5339" w:rsidRDefault="007C5339" w:rsidP="007C5339">
            <w:pPr>
              <w:pStyle w:val="3-"/>
              <w:rPr>
                <w:color w:val="auto"/>
              </w:rPr>
            </w:pPr>
            <w:r w:rsidRPr="007C5339">
              <w:rPr>
                <w:rFonts w:hint="eastAsia"/>
                <w:color w:val="auto"/>
              </w:rPr>
              <w:t>太郎: [BEFORE] commonResource[0]=1002, tlsData=1</w:t>
            </w:r>
          </w:p>
          <w:p w14:paraId="105B3FD8" w14:textId="77777777" w:rsidR="007C5339" w:rsidRPr="007C5339" w:rsidRDefault="007C5339" w:rsidP="007C5339">
            <w:pPr>
              <w:pStyle w:val="3-"/>
              <w:rPr>
                <w:color w:val="auto"/>
              </w:rPr>
            </w:pPr>
            <w:r w:rsidRPr="007C5339">
              <w:rPr>
                <w:rFonts w:hint="eastAsia"/>
                <w:color w:val="auto"/>
              </w:rPr>
              <w:t>次郎: [BEFORE] commonResource[1]=2002, tlsData=1</w:t>
            </w:r>
          </w:p>
          <w:p w14:paraId="17ACFE03" w14:textId="77777777" w:rsidR="007C5339" w:rsidRPr="007C5339" w:rsidRDefault="007C5339" w:rsidP="007C5339">
            <w:pPr>
              <w:pStyle w:val="3-"/>
              <w:rPr>
                <w:color w:val="auto"/>
              </w:rPr>
            </w:pPr>
            <w:r w:rsidRPr="007C5339">
              <w:rPr>
                <w:rFonts w:hint="eastAsia"/>
                <w:color w:val="auto"/>
              </w:rPr>
              <w:t>太郎: [AFTER]  commonResource[0]=1003, tlsData=2</w:t>
            </w:r>
          </w:p>
          <w:p w14:paraId="629989F0" w14:textId="77777777" w:rsidR="007C5339" w:rsidRPr="007C5339" w:rsidRDefault="007C5339" w:rsidP="007C5339">
            <w:pPr>
              <w:pStyle w:val="3-"/>
              <w:rPr>
                <w:color w:val="auto"/>
              </w:rPr>
            </w:pPr>
            <w:r w:rsidRPr="007C5339">
              <w:rPr>
                <w:rFonts w:hint="eastAsia"/>
                <w:color w:val="auto"/>
              </w:rPr>
              <w:t>次郎: [AFTER]  commonResource[1]=2003, tlsData=2</w:t>
            </w:r>
          </w:p>
          <w:p w14:paraId="374D95A7" w14:textId="77777777" w:rsidR="007C5339" w:rsidRPr="007C5339" w:rsidRDefault="007C5339" w:rsidP="007C5339">
            <w:pPr>
              <w:pStyle w:val="3-"/>
              <w:rPr>
                <w:color w:val="auto"/>
              </w:rPr>
            </w:pPr>
            <w:r w:rsidRPr="007C5339">
              <w:rPr>
                <w:rFonts w:hint="eastAsia"/>
                <w:color w:val="auto"/>
              </w:rPr>
              <w:t>四郎: [BEFORE] commonResource[0]=1003, tlsData=1</w:t>
            </w:r>
          </w:p>
          <w:p w14:paraId="3672FCDD" w14:textId="77777777" w:rsidR="007C5339" w:rsidRPr="007C5339" w:rsidRDefault="007C5339" w:rsidP="007C5339">
            <w:pPr>
              <w:pStyle w:val="3-"/>
              <w:rPr>
                <w:color w:val="auto"/>
              </w:rPr>
            </w:pPr>
            <w:r w:rsidRPr="007C5339">
              <w:rPr>
                <w:rFonts w:hint="eastAsia"/>
                <w:color w:val="auto"/>
              </w:rPr>
              <w:t>三郎: [BEFORE] commonResource[1]=2003, tlsData=1</w:t>
            </w:r>
          </w:p>
          <w:p w14:paraId="745B71EA" w14:textId="77777777" w:rsidR="007C5339" w:rsidRPr="007C5339" w:rsidRDefault="007C5339" w:rsidP="007C5339">
            <w:pPr>
              <w:pStyle w:val="3-"/>
              <w:rPr>
                <w:color w:val="auto"/>
              </w:rPr>
            </w:pPr>
            <w:r w:rsidRPr="007C5339">
              <w:rPr>
                <w:rFonts w:hint="eastAsia"/>
                <w:color w:val="auto"/>
              </w:rPr>
              <w:t>三郎: [AFTER]  commonResource[1]=2004, tlsData=2</w:t>
            </w:r>
          </w:p>
          <w:p w14:paraId="732E10B8" w14:textId="77777777" w:rsidR="007C5339" w:rsidRPr="007C5339" w:rsidRDefault="007C5339" w:rsidP="007C5339">
            <w:pPr>
              <w:pStyle w:val="3-"/>
              <w:rPr>
                <w:color w:val="auto"/>
              </w:rPr>
            </w:pPr>
            <w:r w:rsidRPr="007C5339">
              <w:rPr>
                <w:rFonts w:hint="eastAsia"/>
                <w:color w:val="auto"/>
              </w:rPr>
              <w:t>四郎: [AFTER]  commonResource[0]=1004, tlsData=2</w:t>
            </w:r>
          </w:p>
          <w:p w14:paraId="494466A4" w14:textId="77777777" w:rsidR="007C5339" w:rsidRPr="007C5339" w:rsidRDefault="007C5339" w:rsidP="007C5339">
            <w:pPr>
              <w:pStyle w:val="3-"/>
              <w:rPr>
                <w:color w:val="auto"/>
              </w:rPr>
            </w:pPr>
            <w:r w:rsidRPr="007C5339">
              <w:rPr>
                <w:rFonts w:hint="eastAsia"/>
                <w:color w:val="auto"/>
              </w:rPr>
              <w:t>太郎: [BEFORE] commonResource[0]=1004, tlsData=2</w:t>
            </w:r>
          </w:p>
          <w:p w14:paraId="60228EE6" w14:textId="77777777" w:rsidR="007C5339" w:rsidRPr="007C5339" w:rsidRDefault="007C5339" w:rsidP="007C5339">
            <w:pPr>
              <w:pStyle w:val="3-"/>
              <w:rPr>
                <w:color w:val="auto"/>
              </w:rPr>
            </w:pPr>
            <w:r w:rsidRPr="007C5339">
              <w:rPr>
                <w:rFonts w:hint="eastAsia"/>
                <w:color w:val="auto"/>
              </w:rPr>
              <w:t>次郎: [BEFORE] commonResource[1]=2004, tlsData=2</w:t>
            </w:r>
          </w:p>
          <w:p w14:paraId="28D0E7EC" w14:textId="77777777" w:rsidR="007C5339" w:rsidRPr="007C5339" w:rsidRDefault="007C5339" w:rsidP="007C5339">
            <w:pPr>
              <w:pStyle w:val="3-"/>
              <w:rPr>
                <w:color w:val="auto"/>
              </w:rPr>
            </w:pPr>
            <w:r w:rsidRPr="007C5339">
              <w:rPr>
                <w:rFonts w:hint="eastAsia"/>
                <w:color w:val="auto"/>
              </w:rPr>
              <w:t>次郎: [AFTER]  commonResource[1]=2005, tlsData=3</w:t>
            </w:r>
          </w:p>
          <w:p w14:paraId="715DFE75" w14:textId="77777777" w:rsidR="007C5339" w:rsidRPr="007C5339" w:rsidRDefault="007C5339" w:rsidP="007C5339">
            <w:pPr>
              <w:pStyle w:val="3-"/>
              <w:rPr>
                <w:color w:val="auto"/>
              </w:rPr>
            </w:pPr>
            <w:r w:rsidRPr="007C5339">
              <w:rPr>
                <w:rFonts w:hint="eastAsia"/>
                <w:color w:val="auto"/>
              </w:rPr>
              <w:t>太郎: [AFTER]  commonResource[0]=1005, tlsData=3</w:t>
            </w:r>
          </w:p>
          <w:p w14:paraId="3DF7B169" w14:textId="77777777" w:rsidR="007C5339" w:rsidRPr="007C5339" w:rsidRDefault="007C5339" w:rsidP="007C5339">
            <w:pPr>
              <w:pStyle w:val="3-"/>
              <w:rPr>
                <w:color w:val="auto"/>
              </w:rPr>
            </w:pPr>
            <w:r w:rsidRPr="007C5339">
              <w:rPr>
                <w:rFonts w:hint="eastAsia"/>
                <w:color w:val="auto"/>
              </w:rPr>
              <w:t>- end:太郎 -</w:t>
            </w:r>
          </w:p>
          <w:p w14:paraId="625DD9FE" w14:textId="77777777" w:rsidR="007C5339" w:rsidRPr="007C5339" w:rsidRDefault="007C5339" w:rsidP="007C5339">
            <w:pPr>
              <w:pStyle w:val="3-"/>
              <w:rPr>
                <w:color w:val="auto"/>
              </w:rPr>
            </w:pPr>
            <w:r w:rsidRPr="007C5339">
              <w:rPr>
                <w:rFonts w:hint="eastAsia"/>
                <w:color w:val="auto"/>
              </w:rPr>
              <w:t>- end:次郎 -</w:t>
            </w:r>
          </w:p>
          <w:p w14:paraId="4580BEBD" w14:textId="77777777" w:rsidR="007C5339" w:rsidRPr="007C5339" w:rsidRDefault="007C5339" w:rsidP="007C5339">
            <w:pPr>
              <w:pStyle w:val="3-"/>
              <w:rPr>
                <w:color w:val="auto"/>
              </w:rPr>
            </w:pPr>
            <w:r w:rsidRPr="007C5339">
              <w:rPr>
                <w:rFonts w:hint="eastAsia"/>
                <w:color w:val="auto"/>
              </w:rPr>
              <w:t>三郎: [BEFORE] commonResource[0]=1005, tlsData=2</w:t>
            </w:r>
          </w:p>
          <w:p w14:paraId="77222DDA" w14:textId="77777777" w:rsidR="007C5339" w:rsidRPr="007C5339" w:rsidRDefault="007C5339" w:rsidP="007C5339">
            <w:pPr>
              <w:pStyle w:val="3-"/>
              <w:rPr>
                <w:color w:val="auto"/>
              </w:rPr>
            </w:pPr>
            <w:r w:rsidRPr="007C5339">
              <w:rPr>
                <w:rFonts w:hint="eastAsia"/>
                <w:color w:val="auto"/>
              </w:rPr>
              <w:t>四郎: [BEFORE] commonResource[1]=2005, tlsData=2</w:t>
            </w:r>
          </w:p>
          <w:p w14:paraId="7545F230" w14:textId="51C79E90" w:rsidR="007C5339" w:rsidRPr="007C5339" w:rsidRDefault="007C5339" w:rsidP="007C5339">
            <w:pPr>
              <w:pStyle w:val="3-"/>
              <w:rPr>
                <w:color w:val="auto"/>
              </w:rPr>
            </w:pPr>
            <w:r w:rsidRPr="007C5339">
              <w:rPr>
                <w:rFonts w:hint="eastAsia"/>
                <w:color w:val="auto"/>
              </w:rPr>
              <w:t>四郎: [AFTER]  commonResource[1]=</w:t>
            </w:r>
            <w:r w:rsidRPr="00914858">
              <w:rPr>
                <w:rFonts w:hint="eastAsia"/>
                <w:color w:val="FF0000"/>
              </w:rPr>
              <w:t>2006</w:t>
            </w:r>
            <w:r w:rsidRPr="007C5339">
              <w:rPr>
                <w:rFonts w:hint="eastAsia"/>
                <w:color w:val="auto"/>
              </w:rPr>
              <w:t>, tlsData=3</w:t>
            </w:r>
            <w:r w:rsidR="00914858">
              <w:rPr>
                <w:color w:val="auto"/>
              </w:rPr>
              <w:tab/>
            </w:r>
            <w:r w:rsidR="00914858">
              <w:rPr>
                <w:color w:val="auto"/>
              </w:rPr>
              <w:tab/>
            </w:r>
            <w:r w:rsidR="00914858" w:rsidRPr="00FF65A9">
              <w:rPr>
                <w:rFonts w:hint="eastAsia"/>
                <w:color w:val="FF0000"/>
              </w:rPr>
              <w:t>←</w:t>
            </w:r>
            <w:r w:rsidR="00914858">
              <w:rPr>
                <w:color w:val="FF0000"/>
              </w:rPr>
              <w:t>全て正常にロックされたので、</w:t>
            </w:r>
            <w:r w:rsidR="00914858">
              <w:rPr>
                <w:rFonts w:hint="eastAsia"/>
                <w:color w:val="FF0000"/>
              </w:rPr>
              <w:t>正しい</w:t>
            </w:r>
            <w:r w:rsidR="00914858">
              <w:rPr>
                <w:color w:val="FF0000"/>
              </w:rPr>
              <w:t>処理結果になっている</w:t>
            </w:r>
          </w:p>
          <w:p w14:paraId="17690E28" w14:textId="7F2C8917" w:rsidR="007C5339" w:rsidRPr="007C5339" w:rsidRDefault="007C5339" w:rsidP="00914858">
            <w:pPr>
              <w:pStyle w:val="3-"/>
              <w:tabs>
                <w:tab w:val="clear" w:pos="3758"/>
                <w:tab w:val="left" w:pos="3905"/>
              </w:tabs>
              <w:rPr>
                <w:color w:val="auto"/>
              </w:rPr>
            </w:pPr>
            <w:r w:rsidRPr="007C5339">
              <w:rPr>
                <w:rFonts w:hint="eastAsia"/>
                <w:color w:val="auto"/>
              </w:rPr>
              <w:t>三郎: [AFTER]  commonResource[0]=</w:t>
            </w:r>
            <w:r w:rsidRPr="00914858">
              <w:rPr>
                <w:rFonts w:hint="eastAsia"/>
                <w:color w:val="FF0000"/>
              </w:rPr>
              <w:t>1006</w:t>
            </w:r>
            <w:r w:rsidRPr="007C5339">
              <w:rPr>
                <w:rFonts w:hint="eastAsia"/>
                <w:color w:val="auto"/>
              </w:rPr>
              <w:t>, tlsData=3</w:t>
            </w:r>
            <w:r w:rsidR="00914858">
              <w:rPr>
                <w:color w:val="auto"/>
              </w:rPr>
              <w:tab/>
            </w:r>
            <w:r w:rsidR="00914858">
              <w:rPr>
                <w:color w:val="auto"/>
              </w:rPr>
              <w:tab/>
            </w:r>
            <w:r w:rsidR="00914858">
              <w:rPr>
                <w:rFonts w:hint="eastAsia"/>
                <w:color w:val="FF0000"/>
              </w:rPr>
              <w:t>（commonResource[0] と [1] が計12進行している）</w:t>
            </w:r>
          </w:p>
          <w:p w14:paraId="3450CB9B" w14:textId="77777777" w:rsidR="007C5339" w:rsidRPr="007C5339" w:rsidRDefault="007C5339" w:rsidP="007C5339">
            <w:pPr>
              <w:pStyle w:val="3-"/>
              <w:rPr>
                <w:color w:val="auto"/>
              </w:rPr>
            </w:pPr>
            <w:r w:rsidRPr="007C5339">
              <w:rPr>
                <w:rFonts w:hint="eastAsia"/>
                <w:color w:val="auto"/>
              </w:rPr>
              <w:t>- end:四郎 -</w:t>
            </w:r>
          </w:p>
          <w:p w14:paraId="1A9FC032" w14:textId="77777777" w:rsidR="007C5339" w:rsidRPr="007C5339" w:rsidRDefault="007C5339" w:rsidP="007C5339">
            <w:pPr>
              <w:pStyle w:val="3-"/>
              <w:rPr>
                <w:color w:val="auto"/>
              </w:rPr>
            </w:pPr>
            <w:r w:rsidRPr="007C5339">
              <w:rPr>
                <w:rFonts w:hint="eastAsia"/>
                <w:color w:val="auto"/>
              </w:rPr>
              <w:t>- end:三郎 -</w:t>
            </w:r>
          </w:p>
          <w:p w14:paraId="6BA65747" w14:textId="44BD7AC1" w:rsidR="00737B12" w:rsidRPr="00DD51B6" w:rsidRDefault="007C5339" w:rsidP="007C5339">
            <w:pPr>
              <w:pStyle w:val="3-"/>
            </w:pPr>
            <w:r w:rsidRPr="007C5339">
              <w:rPr>
                <w:color w:val="auto"/>
              </w:rPr>
              <w:lastRenderedPageBreak/>
              <w:t xml:space="preserve">Semaphore * 10000000 = </w:t>
            </w:r>
            <w:r w:rsidRPr="00914858">
              <w:rPr>
                <w:color w:val="FF0000"/>
              </w:rPr>
              <w:t>4.636328 sec</w:t>
            </w:r>
            <w:r w:rsidR="00914858">
              <w:rPr>
                <w:color w:val="FF0000"/>
              </w:rPr>
              <w:tab/>
            </w:r>
            <w:r w:rsidR="00914858">
              <w:rPr>
                <w:color w:val="FF0000"/>
              </w:rPr>
              <w:tab/>
            </w:r>
            <w:r w:rsidR="00914858">
              <w:rPr>
                <w:color w:val="FF0000"/>
              </w:rPr>
              <w:tab/>
            </w:r>
            <w:r w:rsidR="00914858">
              <w:rPr>
                <w:color w:val="FF0000"/>
              </w:rPr>
              <w:tab/>
            </w:r>
            <w:r w:rsidR="009518EA">
              <w:rPr>
                <w:color w:val="FF0000"/>
              </w:rPr>
              <w:t>←</w:t>
            </w:r>
            <w:r w:rsidR="009518EA">
              <w:rPr>
                <w:rFonts w:hint="eastAsia"/>
                <w:color w:val="FF0000"/>
              </w:rPr>
              <w:t>1千万回ループによる処理時間計測</w:t>
            </w:r>
          </w:p>
        </w:tc>
      </w:tr>
    </w:tbl>
    <w:p w14:paraId="7C0FF76F" w14:textId="591F5CB1" w:rsidR="00737B12" w:rsidRDefault="00737B12" w:rsidP="00737B12">
      <w:pPr>
        <w:pStyle w:val="3"/>
      </w:pPr>
      <w:bookmarkStart w:id="126" w:name="_Toc379778036"/>
      <w:r>
        <w:lastRenderedPageBreak/>
        <w:t>Win32API</w:t>
      </w:r>
      <w:r>
        <w:rPr>
          <w:rFonts w:hint="eastAsia"/>
        </w:rPr>
        <w:t>版（名前付き）</w:t>
      </w:r>
      <w:bookmarkEnd w:id="126"/>
      <w:r w:rsidR="00A45D66">
        <w:fldChar w:fldCharType="begin"/>
      </w:r>
      <w:r w:rsidR="00A45D66">
        <w:instrText xml:space="preserve"> XE "</w:instrText>
      </w:r>
      <w:r w:rsidR="00A45D66">
        <w:rPr>
          <w:rFonts w:hint="eastAsia"/>
        </w:rPr>
        <w:instrText>セマフォ</w:instrText>
      </w:r>
      <w:r w:rsidR="00A45D66">
        <w:rPr>
          <w:rFonts w:hint="eastAsia"/>
        </w:rPr>
        <w:instrText>:</w:instrText>
      </w:r>
      <w:r w:rsidR="00A45D66">
        <w:instrText>WIN32API</w:instrText>
      </w:r>
      <w:r w:rsidR="00A45D66">
        <w:rPr>
          <w:rFonts w:hint="eastAsia"/>
        </w:rPr>
        <w:instrText>版名前付きセマフォ</w:instrText>
      </w:r>
      <w:r w:rsidR="00A45D66">
        <w:instrText>" \y “</w:instrText>
      </w:r>
      <w:r w:rsidR="00A45D66">
        <w:rPr>
          <w:rFonts w:hint="eastAsia"/>
        </w:rPr>
        <w:instrText>せまふぉ</w:instrText>
      </w:r>
      <w:r w:rsidR="00A45D66">
        <w:rPr>
          <w:rFonts w:hint="eastAsia"/>
        </w:rPr>
        <w:instrText>:</w:instrText>
      </w:r>
      <w:r w:rsidR="00A45D66">
        <w:instrText>WIN32API</w:instrText>
      </w:r>
      <w:r w:rsidR="00A45D66">
        <w:rPr>
          <w:rFonts w:hint="eastAsia"/>
        </w:rPr>
        <w:instrText>ばんなまえつきせまふぉ</w:instrText>
      </w:r>
      <w:r w:rsidR="00A45D66">
        <w:instrText xml:space="preserve">” </w:instrText>
      </w:r>
      <w:r w:rsidR="00A45D66">
        <w:fldChar w:fldCharType="end"/>
      </w:r>
    </w:p>
    <w:p w14:paraId="78399FE0" w14:textId="31907432" w:rsidR="007C5339" w:rsidRDefault="007C5339" w:rsidP="007C5339">
      <w:pPr>
        <w:pStyle w:val="aa"/>
        <w:ind w:left="447" w:firstLine="283"/>
      </w:pPr>
      <w:r>
        <w:t>Win32</w:t>
      </w:r>
      <w:r>
        <w:t>版の名前付き</w:t>
      </w:r>
      <w:r>
        <w:rPr>
          <w:rFonts w:hint="eastAsia"/>
        </w:rPr>
        <w:t>セマフォ</w:t>
      </w:r>
      <w:r>
        <w:t>。</w:t>
      </w:r>
    </w:p>
    <w:p w14:paraId="55B753FA" w14:textId="4B6A8334" w:rsidR="007C5339" w:rsidRDefault="007C5339" w:rsidP="007C5339">
      <w:pPr>
        <w:pStyle w:val="aa"/>
        <w:ind w:left="447" w:firstLine="283"/>
      </w:pPr>
      <w:r>
        <w:t>基本的には名前無し</w:t>
      </w:r>
      <w:r>
        <w:rPr>
          <w:rFonts w:hint="eastAsia"/>
        </w:rPr>
        <w:t>セマフォ</w:t>
      </w:r>
      <w:r>
        <w:t>と変わらないが、プロセス間での排他制御や、スレッドごとに</w:t>
      </w:r>
      <w:r>
        <w:rPr>
          <w:rFonts w:hint="eastAsia"/>
        </w:rPr>
        <w:t>セマフォ</w:t>
      </w:r>
      <w:r>
        <w:t>のアクセス権を変えたい場合に使用する。</w:t>
      </w:r>
    </w:p>
    <w:p w14:paraId="751D848B" w14:textId="2E003315" w:rsidR="007C5339" w:rsidRDefault="007C5339" w:rsidP="007C5339">
      <w:pPr>
        <w:pStyle w:val="aa"/>
        <w:keepNext/>
        <w:widowControl/>
        <w:spacing w:beforeLines="50" w:before="180"/>
        <w:ind w:leftChars="203" w:left="447" w:hangingChars="10" w:hanging="21"/>
      </w:pPr>
      <w:r>
        <w:t>Win32API</w:t>
      </w:r>
      <w:r>
        <w:rPr>
          <w:rFonts w:hint="eastAsia"/>
        </w:rPr>
        <w:t>版名前付きセマフォのサンプル：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31F9A9A3" w14:textId="77777777" w:rsidTr="000A1665">
        <w:tc>
          <w:tcPr>
            <w:tcW w:w="8494" w:type="dxa"/>
          </w:tcPr>
          <w:p w14:paraId="57148F6C" w14:textId="77777777" w:rsidR="007C5339" w:rsidRDefault="007C5339" w:rsidP="007C5339">
            <w:pPr>
              <w:pStyle w:val="3-"/>
            </w:pPr>
            <w:r>
              <w:t>#include &lt;stdio.h&gt;</w:t>
            </w:r>
          </w:p>
          <w:p w14:paraId="4ACEF63B" w14:textId="77777777" w:rsidR="007C5339" w:rsidRDefault="007C5339" w:rsidP="007C5339">
            <w:pPr>
              <w:pStyle w:val="3-"/>
            </w:pPr>
            <w:r>
              <w:t>#include &lt;stdlib.h&gt;</w:t>
            </w:r>
          </w:p>
          <w:p w14:paraId="00C900AA" w14:textId="77777777" w:rsidR="007C5339" w:rsidRDefault="007C5339" w:rsidP="007C5339">
            <w:pPr>
              <w:pStyle w:val="3-"/>
            </w:pPr>
          </w:p>
          <w:p w14:paraId="3A2B3B52" w14:textId="77777777" w:rsidR="007C5339" w:rsidRPr="00914858" w:rsidRDefault="007C5339" w:rsidP="007C5339">
            <w:pPr>
              <w:pStyle w:val="3-"/>
              <w:rPr>
                <w:color w:val="FF0000"/>
              </w:rPr>
            </w:pPr>
            <w:r w:rsidRPr="00914858">
              <w:rPr>
                <w:color w:val="FF0000"/>
              </w:rPr>
              <w:t>#include &lt;Windows.h&gt;</w:t>
            </w:r>
          </w:p>
          <w:p w14:paraId="278F9029" w14:textId="77777777" w:rsidR="007C5339" w:rsidRDefault="007C5339" w:rsidP="007C5339">
            <w:pPr>
              <w:pStyle w:val="3-"/>
            </w:pPr>
            <w:r>
              <w:t>#include &lt;Process.h&gt;</w:t>
            </w:r>
          </w:p>
          <w:p w14:paraId="499A2BE4" w14:textId="77777777" w:rsidR="007C5339" w:rsidRDefault="007C5339" w:rsidP="007C5339">
            <w:pPr>
              <w:pStyle w:val="3-"/>
            </w:pPr>
          </w:p>
          <w:p w14:paraId="3A92B01B" w14:textId="77777777" w:rsidR="007C5339" w:rsidRPr="00914858" w:rsidRDefault="007C5339" w:rsidP="007C5339">
            <w:pPr>
              <w:pStyle w:val="3-"/>
              <w:rPr>
                <w:color w:val="00B050"/>
              </w:rPr>
            </w:pPr>
            <w:r w:rsidRPr="00914858">
              <w:rPr>
                <w:rFonts w:hint="eastAsia"/>
                <w:color w:val="00B050"/>
              </w:rPr>
              <w:t>//共有セマフォ名</w:t>
            </w:r>
          </w:p>
          <w:p w14:paraId="287AD354" w14:textId="77777777" w:rsidR="007C5339" w:rsidRPr="00914858" w:rsidRDefault="007C5339" w:rsidP="007C5339">
            <w:pPr>
              <w:pStyle w:val="3-"/>
              <w:rPr>
                <w:color w:val="FF0000"/>
              </w:rPr>
            </w:pPr>
            <w:r w:rsidRPr="00914858">
              <w:rPr>
                <w:color w:val="FF0000"/>
              </w:rPr>
              <w:t>static const char* COMMON_SEMAPHORE_NAME = "Common Semaphore";</w:t>
            </w:r>
          </w:p>
          <w:p w14:paraId="0B09F6FD" w14:textId="77777777" w:rsidR="007C5339" w:rsidRDefault="007C5339" w:rsidP="007C5339">
            <w:pPr>
              <w:pStyle w:val="3-"/>
            </w:pPr>
          </w:p>
          <w:p w14:paraId="1855079A" w14:textId="77777777" w:rsidR="007C5339" w:rsidRPr="00914858" w:rsidRDefault="007C5339" w:rsidP="007C5339">
            <w:pPr>
              <w:pStyle w:val="3-"/>
              <w:rPr>
                <w:color w:val="00B050"/>
              </w:rPr>
            </w:pPr>
            <w:r w:rsidRPr="00914858">
              <w:rPr>
                <w:rFonts w:hint="eastAsia"/>
                <w:color w:val="00B050"/>
              </w:rPr>
              <w:t>//共有ミューテックス名</w:t>
            </w:r>
          </w:p>
          <w:p w14:paraId="1111618F" w14:textId="77777777" w:rsidR="007C5339" w:rsidRDefault="007C5339" w:rsidP="007C5339">
            <w:pPr>
              <w:pStyle w:val="3-"/>
            </w:pPr>
            <w:r>
              <w:t>static const char* COMMON_MUTEX_NAME = "Common Mutex";</w:t>
            </w:r>
          </w:p>
          <w:p w14:paraId="62D870C8" w14:textId="77777777" w:rsidR="007C5339" w:rsidRDefault="007C5339" w:rsidP="007C5339">
            <w:pPr>
              <w:pStyle w:val="3-"/>
            </w:pPr>
          </w:p>
          <w:p w14:paraId="246B8D96" w14:textId="77777777" w:rsidR="007C5339" w:rsidRPr="00914858" w:rsidRDefault="007C5339" w:rsidP="007C5339">
            <w:pPr>
              <w:pStyle w:val="3-"/>
              <w:rPr>
                <w:color w:val="00B050"/>
              </w:rPr>
            </w:pPr>
            <w:r w:rsidRPr="00914858">
              <w:rPr>
                <w:rFonts w:hint="eastAsia"/>
                <w:color w:val="00B050"/>
              </w:rPr>
              <w:t>//共有リソース</w:t>
            </w:r>
          </w:p>
          <w:p w14:paraId="4D2380AB" w14:textId="77777777" w:rsidR="007C5339" w:rsidRDefault="007C5339" w:rsidP="007C5339">
            <w:pPr>
              <w:pStyle w:val="3-"/>
            </w:pPr>
            <w:r>
              <w:t>static const int COMMON_RESOURCE_NUM = 2;</w:t>
            </w:r>
          </w:p>
          <w:p w14:paraId="660BFD68" w14:textId="77777777" w:rsidR="007C5339" w:rsidRDefault="007C5339" w:rsidP="007C5339">
            <w:pPr>
              <w:pStyle w:val="3-"/>
            </w:pPr>
            <w:r>
              <w:rPr>
                <w:rFonts w:hint="eastAsia"/>
              </w:rPr>
              <w:t>static int s_commonResource[COMMON_RESOURCE_NUM]       = {};</w:t>
            </w:r>
            <w:r w:rsidRPr="00914858">
              <w:rPr>
                <w:rFonts w:hint="eastAsia"/>
                <w:color w:val="00B050"/>
              </w:rPr>
              <w:t>//複数の共有リソース</w:t>
            </w:r>
          </w:p>
          <w:p w14:paraId="75055E16" w14:textId="77777777" w:rsidR="007C5339" w:rsidRDefault="007C5339" w:rsidP="007C5339">
            <w:pPr>
              <w:pStyle w:val="3-"/>
            </w:pPr>
            <w:r>
              <w:rPr>
                <w:rFonts w:hint="eastAsia"/>
              </w:rPr>
              <w:t>static bool s_usingCommonResource[COMMON_RESOURCE_NUM] = {};</w:t>
            </w:r>
            <w:r w:rsidRPr="00914858">
              <w:rPr>
                <w:rFonts w:hint="eastAsia"/>
                <w:color w:val="00B050"/>
              </w:rPr>
              <w:t>//共有リソース使用中フラグ</w:t>
            </w:r>
          </w:p>
          <w:p w14:paraId="69F773FE" w14:textId="77777777" w:rsidR="007C5339" w:rsidRDefault="007C5339" w:rsidP="007C5339">
            <w:pPr>
              <w:pStyle w:val="3-"/>
            </w:pPr>
          </w:p>
          <w:p w14:paraId="5529B6CE" w14:textId="77777777" w:rsidR="007C5339" w:rsidRPr="00914858" w:rsidRDefault="007C5339" w:rsidP="007C5339">
            <w:pPr>
              <w:pStyle w:val="3-"/>
              <w:rPr>
                <w:color w:val="00B050"/>
              </w:rPr>
            </w:pPr>
            <w:r w:rsidRPr="00914858">
              <w:rPr>
                <w:rFonts w:hint="eastAsia"/>
                <w:color w:val="00B050"/>
              </w:rPr>
              <w:t>//スレッド固有データ</w:t>
            </w:r>
          </w:p>
          <w:p w14:paraId="3C56ED61" w14:textId="77777777" w:rsidR="007C5339" w:rsidRDefault="007C5339" w:rsidP="007C5339">
            <w:pPr>
              <w:pStyle w:val="3-"/>
            </w:pPr>
            <w:r>
              <w:t>__declspec(thread) int s_tlsData = 0;</w:t>
            </w:r>
          </w:p>
          <w:p w14:paraId="6DDD7555" w14:textId="77777777" w:rsidR="007C5339" w:rsidRDefault="007C5339" w:rsidP="007C5339">
            <w:pPr>
              <w:pStyle w:val="3-"/>
            </w:pPr>
          </w:p>
          <w:p w14:paraId="63EB2893" w14:textId="77777777" w:rsidR="007C5339" w:rsidRPr="00914858" w:rsidRDefault="007C5339" w:rsidP="007C5339">
            <w:pPr>
              <w:pStyle w:val="3-"/>
              <w:rPr>
                <w:color w:val="00B050"/>
              </w:rPr>
            </w:pPr>
            <w:r w:rsidRPr="00914858">
              <w:rPr>
                <w:rFonts w:hint="eastAsia"/>
                <w:color w:val="00B050"/>
              </w:rPr>
              <w:t>//スレッド</w:t>
            </w:r>
          </w:p>
          <w:p w14:paraId="4F80826B" w14:textId="77777777" w:rsidR="007C5339" w:rsidRDefault="007C5339" w:rsidP="007C5339">
            <w:pPr>
              <w:pStyle w:val="3-"/>
            </w:pPr>
            <w:r>
              <w:t>unsigned int WINAPI threadFunc(void* param_p)</w:t>
            </w:r>
          </w:p>
          <w:p w14:paraId="101815BF" w14:textId="77777777" w:rsidR="007C5339" w:rsidRDefault="007C5339" w:rsidP="007C5339">
            <w:pPr>
              <w:pStyle w:val="3-"/>
            </w:pPr>
            <w:r>
              <w:t>{</w:t>
            </w:r>
          </w:p>
          <w:p w14:paraId="0706EFD2" w14:textId="77777777" w:rsidR="007C5339" w:rsidRDefault="007C5339" w:rsidP="007C5339">
            <w:pPr>
              <w:pStyle w:val="3-"/>
            </w:pPr>
            <w:r>
              <w:rPr>
                <w:rFonts w:hint="eastAsia"/>
              </w:rPr>
              <w:tab/>
            </w:r>
            <w:r w:rsidRPr="009856D8">
              <w:rPr>
                <w:rFonts w:hint="eastAsia"/>
                <w:color w:val="00B050"/>
              </w:rPr>
              <w:t>//パラメータ受け取り</w:t>
            </w:r>
          </w:p>
          <w:p w14:paraId="302AFDF1" w14:textId="77777777" w:rsidR="007C5339" w:rsidRDefault="007C5339" w:rsidP="007C5339">
            <w:pPr>
              <w:pStyle w:val="3-"/>
            </w:pPr>
            <w:r>
              <w:tab/>
              <w:t>const char* name = static_cast&lt;const char*&gt;(param_p);</w:t>
            </w:r>
          </w:p>
          <w:p w14:paraId="7C5CD84B" w14:textId="77777777" w:rsidR="007C5339" w:rsidRDefault="007C5339" w:rsidP="007C5339">
            <w:pPr>
              <w:pStyle w:val="3-"/>
            </w:pPr>
          </w:p>
          <w:p w14:paraId="10E2BBF8" w14:textId="77777777" w:rsidR="007C5339" w:rsidRPr="009856D8" w:rsidRDefault="007C5339" w:rsidP="007C5339">
            <w:pPr>
              <w:pStyle w:val="3-"/>
              <w:rPr>
                <w:color w:val="00B050"/>
              </w:rPr>
            </w:pPr>
            <w:r>
              <w:rPr>
                <w:rFonts w:hint="eastAsia"/>
              </w:rPr>
              <w:tab/>
            </w:r>
            <w:r w:rsidRPr="009856D8">
              <w:rPr>
                <w:rFonts w:hint="eastAsia"/>
                <w:color w:val="00B050"/>
              </w:rPr>
              <w:t>//開始</w:t>
            </w:r>
          </w:p>
          <w:p w14:paraId="6551E359" w14:textId="77777777" w:rsidR="007C5339" w:rsidRDefault="007C5339" w:rsidP="007C5339">
            <w:pPr>
              <w:pStyle w:val="3-"/>
            </w:pPr>
            <w:r>
              <w:tab/>
              <w:t>printf("- begin:%s -\n", name);</w:t>
            </w:r>
          </w:p>
          <w:p w14:paraId="118BA766" w14:textId="77777777" w:rsidR="007C5339" w:rsidRDefault="007C5339" w:rsidP="007C5339">
            <w:pPr>
              <w:pStyle w:val="3-"/>
            </w:pPr>
            <w:r>
              <w:tab/>
              <w:t>fflush(stdout);</w:t>
            </w:r>
          </w:p>
          <w:p w14:paraId="35A1B445" w14:textId="77777777" w:rsidR="007C5339" w:rsidRDefault="007C5339" w:rsidP="007C5339">
            <w:pPr>
              <w:pStyle w:val="3-"/>
            </w:pPr>
          </w:p>
          <w:p w14:paraId="178D8818" w14:textId="77777777" w:rsidR="007C5339" w:rsidRPr="009856D8" w:rsidRDefault="007C5339" w:rsidP="007C5339">
            <w:pPr>
              <w:pStyle w:val="3-"/>
              <w:rPr>
                <w:color w:val="00B050"/>
              </w:rPr>
            </w:pPr>
            <w:r>
              <w:rPr>
                <w:rFonts w:hint="eastAsia"/>
              </w:rPr>
              <w:tab/>
            </w:r>
            <w:r w:rsidRPr="009856D8">
              <w:rPr>
                <w:rFonts w:hint="eastAsia"/>
                <w:color w:val="00B050"/>
              </w:rPr>
              <w:t>//名前付きセマフォオープン</w:t>
            </w:r>
          </w:p>
          <w:p w14:paraId="57BE52C1" w14:textId="77777777" w:rsidR="009856D8" w:rsidRDefault="007C5339" w:rsidP="007C5339">
            <w:pPr>
              <w:pStyle w:val="3-"/>
            </w:pPr>
            <w:r>
              <w:rPr>
                <w:rFonts w:hint="eastAsia"/>
              </w:rPr>
              <w:tab/>
            </w:r>
            <w:r w:rsidRPr="009856D8">
              <w:rPr>
                <w:rFonts w:hint="eastAsia"/>
                <w:color w:val="FF0000"/>
              </w:rPr>
              <w:t>HANDLE hSemaphore = OpenSemaphore(SEMAPHORE_ALL_ACCESS, false, COMMON_SEMAPHORE_NAME);</w:t>
            </w:r>
          </w:p>
          <w:p w14:paraId="2BAAD012" w14:textId="20DD2B80" w:rsidR="007C5339" w:rsidRDefault="009856D8" w:rsidP="007C5339">
            <w:pPr>
              <w:pStyle w:val="3-"/>
            </w:pPr>
            <w:r>
              <w:tab/>
            </w:r>
            <w:r>
              <w:tab/>
            </w:r>
            <w:r>
              <w:tab/>
            </w:r>
            <w:r>
              <w:tab/>
            </w:r>
            <w:r>
              <w:tab/>
            </w:r>
            <w:r>
              <w:tab/>
            </w:r>
            <w:r>
              <w:tab/>
            </w:r>
            <w:r w:rsidR="007C5339" w:rsidRPr="009856D8">
              <w:rPr>
                <w:rFonts w:hint="eastAsia"/>
                <w:color w:val="00B050"/>
              </w:rPr>
              <w:t>//SEMAPHORE_ALL_ACCESS 権限が必要（セマフォの獲得とリリースを行うため）</w:t>
            </w:r>
          </w:p>
          <w:p w14:paraId="52FD03BA" w14:textId="77777777" w:rsidR="007C5339" w:rsidRDefault="007C5339" w:rsidP="007C5339">
            <w:pPr>
              <w:pStyle w:val="3-"/>
            </w:pPr>
          </w:p>
          <w:p w14:paraId="4F84D175" w14:textId="77777777" w:rsidR="007C5339" w:rsidRDefault="007C5339" w:rsidP="007C5339">
            <w:pPr>
              <w:pStyle w:val="3-"/>
            </w:pPr>
            <w:r>
              <w:rPr>
                <w:rFonts w:hint="eastAsia"/>
              </w:rPr>
              <w:tab/>
            </w:r>
            <w:r w:rsidRPr="009856D8">
              <w:rPr>
                <w:rFonts w:hint="eastAsia"/>
                <w:color w:val="00B050"/>
              </w:rPr>
              <w:t>//名前付きミューテックスオープン</w:t>
            </w:r>
          </w:p>
          <w:p w14:paraId="35645C02" w14:textId="77777777" w:rsidR="007C5339" w:rsidRDefault="007C5339" w:rsidP="007C5339">
            <w:pPr>
              <w:pStyle w:val="3-"/>
            </w:pPr>
            <w:r>
              <w:tab/>
              <w:t>HANDLE hMutex = OpenMutex(SYNCHRONIZE, false, COMMON_MUTEX_NAME);</w:t>
            </w:r>
          </w:p>
          <w:p w14:paraId="662A7EC8" w14:textId="77777777" w:rsidR="007C5339" w:rsidRDefault="007C5339" w:rsidP="007C5339">
            <w:pPr>
              <w:pStyle w:val="3-"/>
            </w:pPr>
          </w:p>
          <w:p w14:paraId="074EB87E" w14:textId="77777777" w:rsidR="007C5339" w:rsidRDefault="007C5339" w:rsidP="007C5339">
            <w:pPr>
              <w:pStyle w:val="3-"/>
            </w:pPr>
            <w:r>
              <w:rPr>
                <w:rFonts w:hint="eastAsia"/>
              </w:rPr>
              <w:tab/>
            </w:r>
            <w:r w:rsidRPr="009856D8">
              <w:rPr>
                <w:rFonts w:hint="eastAsia"/>
                <w:color w:val="00B050"/>
              </w:rPr>
              <w:t>//処理</w:t>
            </w:r>
          </w:p>
          <w:p w14:paraId="72087A95" w14:textId="77777777" w:rsidR="007C5339" w:rsidRDefault="007C5339" w:rsidP="007C5339">
            <w:pPr>
              <w:pStyle w:val="3-"/>
            </w:pPr>
            <w:r>
              <w:tab/>
              <w:t>for (int i = 0; i &lt; 3; ++i)</w:t>
            </w:r>
          </w:p>
          <w:p w14:paraId="4A53AAE7" w14:textId="77777777" w:rsidR="007C5339" w:rsidRDefault="007C5339" w:rsidP="007C5339">
            <w:pPr>
              <w:pStyle w:val="3-"/>
            </w:pPr>
            <w:r>
              <w:tab/>
              <w:t>{</w:t>
            </w:r>
          </w:p>
          <w:p w14:paraId="06D034AA" w14:textId="77777777" w:rsidR="007C5339" w:rsidRDefault="007C5339" w:rsidP="007C5339">
            <w:pPr>
              <w:pStyle w:val="3-"/>
            </w:pPr>
            <w:r>
              <w:rPr>
                <w:rFonts w:hint="eastAsia"/>
              </w:rPr>
              <w:tab/>
            </w:r>
            <w:r>
              <w:rPr>
                <w:rFonts w:hint="eastAsia"/>
              </w:rPr>
              <w:tab/>
            </w:r>
            <w:r w:rsidRPr="009856D8">
              <w:rPr>
                <w:rFonts w:hint="eastAsia"/>
                <w:color w:val="00B050"/>
              </w:rPr>
              <w:t>//セマフォ取得</w:t>
            </w:r>
          </w:p>
          <w:p w14:paraId="5660ED3B" w14:textId="77777777" w:rsidR="009856D8" w:rsidRDefault="007C5339" w:rsidP="007C5339">
            <w:pPr>
              <w:pStyle w:val="3-"/>
            </w:pPr>
            <w:r>
              <w:rPr>
                <w:rFonts w:hint="eastAsia"/>
              </w:rPr>
              <w:tab/>
            </w:r>
            <w:r>
              <w:rPr>
                <w:rFonts w:hint="eastAsia"/>
              </w:rPr>
              <w:tab/>
            </w:r>
            <w:r w:rsidRPr="009856D8">
              <w:rPr>
                <w:rFonts w:hint="eastAsia"/>
                <w:color w:val="FF0000"/>
              </w:rPr>
              <w:t>WaitForSingleObject(hSemaphore, INFINITE);</w:t>
            </w:r>
            <w:r>
              <w:rPr>
                <w:rFonts w:hint="eastAsia"/>
              </w:rPr>
              <w:t>//取得できない時に他の処理を行いたい場合はタイムアウト値を</w:t>
            </w:r>
          </w:p>
          <w:p w14:paraId="7C8121F0" w14:textId="52351FEB" w:rsidR="007C5339" w:rsidRDefault="009856D8" w:rsidP="007C5339">
            <w:pPr>
              <w:pStyle w:val="3-"/>
            </w:pPr>
            <w:r>
              <w:tab/>
            </w:r>
            <w:r>
              <w:tab/>
              <w:t xml:space="preserve">                                          //</w:t>
            </w:r>
            <w:r w:rsidR="007C5339">
              <w:rPr>
                <w:rFonts w:hint="eastAsia"/>
              </w:rPr>
              <w:t>指定する</w:t>
            </w:r>
          </w:p>
          <w:p w14:paraId="00FFFFA2" w14:textId="77777777" w:rsidR="007C5339" w:rsidRDefault="007C5339" w:rsidP="007C5339">
            <w:pPr>
              <w:pStyle w:val="3-"/>
            </w:pPr>
            <w:r>
              <w:tab/>
            </w:r>
            <w:r>
              <w:tab/>
            </w:r>
          </w:p>
          <w:p w14:paraId="77FE9EAC"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//共有リソースを獲得</w:t>
            </w:r>
          </w:p>
          <w:p w14:paraId="7E1A2EDB" w14:textId="77777777" w:rsidR="007C5339" w:rsidRDefault="007C5339" w:rsidP="007C5339">
            <w:pPr>
              <w:pStyle w:val="3-"/>
            </w:pPr>
            <w:r>
              <w:tab/>
            </w:r>
            <w:r>
              <w:tab/>
              <w:t>int index = 0;</w:t>
            </w:r>
          </w:p>
          <w:p w14:paraId="4D849566" w14:textId="77777777" w:rsidR="007C5339" w:rsidRDefault="007C5339" w:rsidP="007C5339">
            <w:pPr>
              <w:pStyle w:val="3-"/>
            </w:pPr>
            <w:r>
              <w:rPr>
                <w:rFonts w:hint="eastAsia"/>
              </w:rPr>
              <w:tab/>
            </w:r>
            <w:r>
              <w:rPr>
                <w:rFonts w:hint="eastAsia"/>
              </w:rPr>
              <w:tab/>
              <w:t>WaitForSingleObject(hMutex, INFINITE);</w:t>
            </w:r>
            <w:r w:rsidRPr="009856D8">
              <w:rPr>
                <w:rFonts w:hint="eastAsia"/>
                <w:color w:val="00B050"/>
              </w:rPr>
              <w:t>//ミューテックス取得</w:t>
            </w:r>
          </w:p>
          <w:p w14:paraId="72643E0C" w14:textId="77777777" w:rsidR="007C5339" w:rsidRDefault="007C5339" w:rsidP="007C5339">
            <w:pPr>
              <w:pStyle w:val="3-"/>
            </w:pPr>
            <w:r>
              <w:tab/>
            </w:r>
            <w:r>
              <w:tab/>
              <w:t>for (; index &lt; COMMON_RESOURCE_NUM; ++index)</w:t>
            </w:r>
          </w:p>
          <w:p w14:paraId="0AAD43F4" w14:textId="77777777" w:rsidR="007C5339" w:rsidRDefault="007C5339" w:rsidP="007C5339">
            <w:pPr>
              <w:pStyle w:val="3-"/>
            </w:pPr>
            <w:r>
              <w:tab/>
            </w:r>
            <w:r>
              <w:tab/>
              <w:t>{</w:t>
            </w:r>
          </w:p>
          <w:p w14:paraId="3414A934" w14:textId="77777777" w:rsidR="007C5339" w:rsidRDefault="007C5339" w:rsidP="007C5339">
            <w:pPr>
              <w:pStyle w:val="3-"/>
            </w:pPr>
            <w:r>
              <w:tab/>
            </w:r>
            <w:r>
              <w:tab/>
            </w:r>
            <w:r>
              <w:tab/>
              <w:t>if (!s_usingCommonResource[index])</w:t>
            </w:r>
          </w:p>
          <w:p w14:paraId="17AC0743" w14:textId="77777777" w:rsidR="007C5339" w:rsidRDefault="007C5339" w:rsidP="007C5339">
            <w:pPr>
              <w:pStyle w:val="3-"/>
            </w:pPr>
            <w:r>
              <w:tab/>
            </w:r>
            <w:r>
              <w:tab/>
            </w:r>
            <w:r>
              <w:tab/>
            </w:r>
            <w:r>
              <w:tab/>
              <w:t>break;</w:t>
            </w:r>
          </w:p>
          <w:p w14:paraId="3D9F40E0" w14:textId="77777777" w:rsidR="007C5339" w:rsidRDefault="007C5339" w:rsidP="007C5339">
            <w:pPr>
              <w:pStyle w:val="3-"/>
            </w:pPr>
            <w:r>
              <w:lastRenderedPageBreak/>
              <w:tab/>
            </w:r>
            <w:r>
              <w:tab/>
              <w:t>}</w:t>
            </w:r>
          </w:p>
          <w:p w14:paraId="2188994F" w14:textId="77777777" w:rsidR="007C5339" w:rsidRDefault="007C5339" w:rsidP="007C5339">
            <w:pPr>
              <w:pStyle w:val="3-"/>
            </w:pPr>
            <w:r>
              <w:tab/>
            </w:r>
            <w:r>
              <w:tab/>
              <w:t>s_usingCommonResource[index] = true;</w:t>
            </w:r>
          </w:p>
          <w:p w14:paraId="106E2D90" w14:textId="77777777" w:rsidR="007C5339" w:rsidRPr="009856D8" w:rsidRDefault="007C5339" w:rsidP="007C5339">
            <w:pPr>
              <w:pStyle w:val="3-"/>
              <w:rPr>
                <w:color w:val="00B050"/>
              </w:rPr>
            </w:pPr>
            <w:r>
              <w:rPr>
                <w:rFonts w:hint="eastAsia"/>
              </w:rPr>
              <w:tab/>
            </w:r>
            <w:r>
              <w:rPr>
                <w:rFonts w:hint="eastAsia"/>
              </w:rPr>
              <w:tab/>
              <w:t>ReleaseMutex(hMutex);</w:t>
            </w:r>
            <w:r w:rsidRPr="009856D8">
              <w:rPr>
                <w:rFonts w:hint="eastAsia"/>
                <w:color w:val="00B050"/>
              </w:rPr>
              <w:t>//ミューテックス解放</w:t>
            </w:r>
          </w:p>
          <w:p w14:paraId="6DD6BA30" w14:textId="77777777" w:rsidR="007C5339" w:rsidRDefault="007C5339" w:rsidP="007C5339">
            <w:pPr>
              <w:pStyle w:val="3-"/>
            </w:pPr>
          </w:p>
          <w:p w14:paraId="61B1AB36" w14:textId="77777777" w:rsidR="007C5339" w:rsidRDefault="007C5339" w:rsidP="007C5339">
            <w:pPr>
              <w:pStyle w:val="3-"/>
            </w:pPr>
            <w:r>
              <w:rPr>
                <w:rFonts w:hint="eastAsia"/>
              </w:rPr>
              <w:tab/>
            </w:r>
            <w:r>
              <w:rPr>
                <w:rFonts w:hint="eastAsia"/>
              </w:rPr>
              <w:tab/>
            </w:r>
            <w:r w:rsidRPr="009856D8">
              <w:rPr>
                <w:rFonts w:hint="eastAsia"/>
                <w:color w:val="00B050"/>
              </w:rPr>
              <w:t>//データ表示（前）</w:t>
            </w:r>
          </w:p>
          <w:p w14:paraId="7802267B" w14:textId="77777777" w:rsidR="007C5339" w:rsidRDefault="007C5339" w:rsidP="007C5339">
            <w:pPr>
              <w:pStyle w:val="3-"/>
            </w:pPr>
            <w:r>
              <w:tab/>
            </w:r>
            <w:r>
              <w:tab/>
              <w:t>printf("%s: [BEFORE] commonResource[%d]=%d, tlsData=%d\n", name, index, s_commonResource[index], s_tlsData);</w:t>
            </w:r>
          </w:p>
          <w:p w14:paraId="058B4428" w14:textId="77777777" w:rsidR="007C5339" w:rsidRDefault="007C5339" w:rsidP="007C5339">
            <w:pPr>
              <w:pStyle w:val="3-"/>
            </w:pPr>
            <w:r>
              <w:tab/>
            </w:r>
            <w:r>
              <w:tab/>
              <w:t>fflush(stdout);</w:t>
            </w:r>
          </w:p>
          <w:p w14:paraId="4AC27597" w14:textId="77777777" w:rsidR="007C5339" w:rsidRDefault="007C5339" w:rsidP="007C5339">
            <w:pPr>
              <w:pStyle w:val="3-"/>
            </w:pPr>
          </w:p>
          <w:p w14:paraId="21261180"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//データ取得</w:t>
            </w:r>
          </w:p>
          <w:p w14:paraId="4C7A27B4" w14:textId="77777777" w:rsidR="007C5339" w:rsidRDefault="007C5339" w:rsidP="007C5339">
            <w:pPr>
              <w:pStyle w:val="3-"/>
            </w:pPr>
            <w:r>
              <w:tab/>
            </w:r>
            <w:r>
              <w:tab/>
              <w:t>int common_data = s_commonResource[index];</w:t>
            </w:r>
          </w:p>
          <w:p w14:paraId="0551F3D2" w14:textId="77777777" w:rsidR="007C5339" w:rsidRDefault="007C5339" w:rsidP="007C5339">
            <w:pPr>
              <w:pStyle w:val="3-"/>
            </w:pPr>
            <w:r>
              <w:tab/>
            </w:r>
            <w:r>
              <w:tab/>
              <w:t>int tls_data = s_tlsData;</w:t>
            </w:r>
          </w:p>
          <w:p w14:paraId="34036115" w14:textId="77777777" w:rsidR="007C5339" w:rsidRDefault="007C5339" w:rsidP="007C5339">
            <w:pPr>
              <w:pStyle w:val="3-"/>
            </w:pPr>
          </w:p>
          <w:p w14:paraId="00B03966" w14:textId="77777777" w:rsidR="007C5339" w:rsidRDefault="007C5339" w:rsidP="007C5339">
            <w:pPr>
              <w:pStyle w:val="3-"/>
            </w:pPr>
            <w:r>
              <w:rPr>
                <w:rFonts w:hint="eastAsia"/>
              </w:rPr>
              <w:tab/>
            </w:r>
            <w:r>
              <w:rPr>
                <w:rFonts w:hint="eastAsia"/>
              </w:rPr>
              <w:tab/>
            </w:r>
            <w:r w:rsidRPr="009856D8">
              <w:rPr>
                <w:rFonts w:hint="eastAsia"/>
                <w:color w:val="00B050"/>
              </w:rPr>
              <w:t>//データ更新</w:t>
            </w:r>
          </w:p>
          <w:p w14:paraId="0396BE92" w14:textId="77777777" w:rsidR="007C5339" w:rsidRDefault="007C5339" w:rsidP="007C5339">
            <w:pPr>
              <w:pStyle w:val="3-"/>
            </w:pPr>
            <w:r>
              <w:tab/>
            </w:r>
            <w:r>
              <w:tab/>
              <w:t>++common_data;</w:t>
            </w:r>
          </w:p>
          <w:p w14:paraId="4919A994" w14:textId="77777777" w:rsidR="007C5339" w:rsidRDefault="007C5339" w:rsidP="007C5339">
            <w:pPr>
              <w:pStyle w:val="3-"/>
            </w:pPr>
            <w:r>
              <w:tab/>
            </w:r>
            <w:r>
              <w:tab/>
              <w:t>++tls_data;</w:t>
            </w:r>
          </w:p>
          <w:p w14:paraId="788B5D20" w14:textId="77777777" w:rsidR="007C5339" w:rsidRDefault="007C5339" w:rsidP="007C5339">
            <w:pPr>
              <w:pStyle w:val="3-"/>
            </w:pPr>
          </w:p>
          <w:p w14:paraId="158084B8"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//若干ランダムでスリープ（0～4 msec）</w:t>
            </w:r>
          </w:p>
          <w:p w14:paraId="7E70567D" w14:textId="77777777" w:rsidR="007C5339" w:rsidRDefault="007C5339" w:rsidP="007C5339">
            <w:pPr>
              <w:pStyle w:val="3-"/>
            </w:pPr>
            <w:r>
              <w:tab/>
            </w:r>
            <w:r>
              <w:tab/>
              <w:t>Sleep(rand() % 5);</w:t>
            </w:r>
          </w:p>
          <w:p w14:paraId="36B2FCD6" w14:textId="77777777" w:rsidR="007C5339" w:rsidRDefault="007C5339" w:rsidP="007C5339">
            <w:pPr>
              <w:pStyle w:val="3-"/>
            </w:pPr>
          </w:p>
          <w:p w14:paraId="0B9A684D"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//データ書き戻し</w:t>
            </w:r>
          </w:p>
          <w:p w14:paraId="3D9FFB2F" w14:textId="77777777" w:rsidR="007C5339" w:rsidRDefault="007C5339" w:rsidP="007C5339">
            <w:pPr>
              <w:pStyle w:val="3-"/>
            </w:pPr>
            <w:r>
              <w:tab/>
            </w:r>
            <w:r>
              <w:tab/>
              <w:t>s_commonResource[index] = common_data;</w:t>
            </w:r>
          </w:p>
          <w:p w14:paraId="3D74102B" w14:textId="77777777" w:rsidR="007C5339" w:rsidRDefault="007C5339" w:rsidP="007C5339">
            <w:pPr>
              <w:pStyle w:val="3-"/>
            </w:pPr>
            <w:r>
              <w:tab/>
            </w:r>
            <w:r>
              <w:tab/>
              <w:t>s_tlsData = tls_data;</w:t>
            </w:r>
          </w:p>
          <w:p w14:paraId="289D1026" w14:textId="77777777" w:rsidR="007C5339" w:rsidRDefault="007C5339" w:rsidP="007C5339">
            <w:pPr>
              <w:pStyle w:val="3-"/>
            </w:pPr>
          </w:p>
          <w:p w14:paraId="2C814312" w14:textId="77777777" w:rsidR="007C5339" w:rsidRDefault="007C5339" w:rsidP="007C5339">
            <w:pPr>
              <w:pStyle w:val="3-"/>
            </w:pPr>
            <w:r>
              <w:rPr>
                <w:rFonts w:hint="eastAsia"/>
              </w:rPr>
              <w:tab/>
            </w:r>
            <w:r>
              <w:rPr>
                <w:rFonts w:hint="eastAsia"/>
              </w:rPr>
              <w:tab/>
            </w:r>
            <w:r w:rsidRPr="009856D8">
              <w:rPr>
                <w:rFonts w:hint="eastAsia"/>
                <w:color w:val="00B050"/>
              </w:rPr>
              <w:t>//データ表示（後）</w:t>
            </w:r>
          </w:p>
          <w:p w14:paraId="47715107" w14:textId="77777777" w:rsidR="009856D8" w:rsidRDefault="007C5339" w:rsidP="007C5339">
            <w:pPr>
              <w:pStyle w:val="3-"/>
            </w:pPr>
            <w:r>
              <w:tab/>
            </w:r>
            <w:r>
              <w:tab/>
              <w:t>printf("%s: [AFTER]  commonResource[%d]=%d, tlsData=%d\n",</w:t>
            </w:r>
          </w:p>
          <w:p w14:paraId="75F6C507" w14:textId="176F93FF" w:rsidR="007C5339" w:rsidRDefault="009856D8" w:rsidP="007C5339">
            <w:pPr>
              <w:pStyle w:val="3-"/>
            </w:pPr>
            <w:r>
              <w:tab/>
            </w:r>
            <w:r>
              <w:tab/>
            </w:r>
            <w:r>
              <w:tab/>
            </w:r>
            <w:r>
              <w:tab/>
            </w:r>
            <w:r>
              <w:tab/>
            </w:r>
            <w:r>
              <w:tab/>
            </w:r>
            <w:r>
              <w:tab/>
            </w:r>
            <w:r>
              <w:tab/>
            </w:r>
            <w:r>
              <w:tab/>
            </w:r>
            <w:r>
              <w:tab/>
            </w:r>
            <w:r w:rsidR="007C5339">
              <w:t xml:space="preserve"> name, index, s_commonResource[index], s_tlsData);</w:t>
            </w:r>
          </w:p>
          <w:p w14:paraId="16F1A64A" w14:textId="77777777" w:rsidR="007C5339" w:rsidRDefault="007C5339" w:rsidP="007C5339">
            <w:pPr>
              <w:pStyle w:val="3-"/>
            </w:pPr>
            <w:r>
              <w:tab/>
            </w:r>
            <w:r>
              <w:tab/>
              <w:t>fflush(stdout);</w:t>
            </w:r>
          </w:p>
          <w:p w14:paraId="4F852B64" w14:textId="77777777" w:rsidR="007C5339" w:rsidRDefault="007C5339" w:rsidP="007C5339">
            <w:pPr>
              <w:pStyle w:val="3-"/>
            </w:pPr>
          </w:p>
          <w:p w14:paraId="42DE723F" w14:textId="77777777" w:rsidR="007C5339" w:rsidRDefault="007C5339" w:rsidP="007C5339">
            <w:pPr>
              <w:pStyle w:val="3-"/>
            </w:pPr>
            <w:r>
              <w:rPr>
                <w:rFonts w:hint="eastAsia"/>
              </w:rPr>
              <w:tab/>
            </w:r>
            <w:r>
              <w:rPr>
                <w:rFonts w:hint="eastAsia"/>
              </w:rPr>
              <w:tab/>
            </w:r>
            <w:r w:rsidRPr="009856D8">
              <w:rPr>
                <w:rFonts w:hint="eastAsia"/>
                <w:color w:val="00B050"/>
              </w:rPr>
              <w:t>//共有リソースを解放</w:t>
            </w:r>
          </w:p>
          <w:p w14:paraId="085A28E7" w14:textId="77777777" w:rsidR="007C5339" w:rsidRDefault="007C5339" w:rsidP="007C5339">
            <w:pPr>
              <w:pStyle w:val="3-"/>
            </w:pPr>
            <w:r>
              <w:tab/>
            </w:r>
            <w:r>
              <w:tab/>
              <w:t>s_usingCommonResource[index] = false;</w:t>
            </w:r>
          </w:p>
          <w:p w14:paraId="797B3427" w14:textId="77777777" w:rsidR="007C5339" w:rsidRDefault="007C5339" w:rsidP="007C5339">
            <w:pPr>
              <w:pStyle w:val="3-"/>
            </w:pPr>
            <w:r>
              <w:tab/>
            </w:r>
            <w:r>
              <w:tab/>
            </w:r>
          </w:p>
          <w:p w14:paraId="068CA43F" w14:textId="77777777" w:rsidR="007C5339" w:rsidRDefault="007C5339" w:rsidP="007C5339">
            <w:pPr>
              <w:pStyle w:val="3-"/>
            </w:pPr>
            <w:r>
              <w:rPr>
                <w:rFonts w:hint="eastAsia"/>
              </w:rPr>
              <w:tab/>
            </w:r>
            <w:r>
              <w:rPr>
                <w:rFonts w:hint="eastAsia"/>
              </w:rPr>
              <w:tab/>
            </w:r>
            <w:r w:rsidRPr="009856D8">
              <w:rPr>
                <w:rFonts w:hint="eastAsia"/>
                <w:color w:val="00B050"/>
              </w:rPr>
              <w:t>//セマフォ解放</w:t>
            </w:r>
          </w:p>
          <w:p w14:paraId="5C85C3E6" w14:textId="77777777" w:rsidR="007C5339" w:rsidRDefault="007C5339" w:rsidP="007C5339">
            <w:pPr>
              <w:pStyle w:val="3-"/>
            </w:pPr>
            <w:r>
              <w:tab/>
            </w:r>
            <w:r>
              <w:tab/>
              <w:t>LONG prev_count;</w:t>
            </w:r>
          </w:p>
          <w:p w14:paraId="12B9458B" w14:textId="77777777" w:rsidR="007C5339" w:rsidRPr="009856D8" w:rsidRDefault="007C5339" w:rsidP="007C5339">
            <w:pPr>
              <w:pStyle w:val="3-"/>
              <w:rPr>
                <w:color w:val="FF0000"/>
              </w:rPr>
            </w:pPr>
            <w:r>
              <w:tab/>
            </w:r>
            <w:r>
              <w:tab/>
            </w:r>
            <w:r w:rsidRPr="009856D8">
              <w:rPr>
                <w:color w:val="FF0000"/>
              </w:rPr>
              <w:t>ReleaseSemaphore(hSemaphore, 1, &amp;prev_count);</w:t>
            </w:r>
          </w:p>
          <w:p w14:paraId="68ADAA0E" w14:textId="77777777" w:rsidR="007C5339" w:rsidRDefault="007C5339" w:rsidP="007C5339">
            <w:pPr>
              <w:pStyle w:val="3-"/>
            </w:pPr>
          </w:p>
          <w:p w14:paraId="6961BCA4" w14:textId="77777777" w:rsidR="007C5339" w:rsidRDefault="007C5339" w:rsidP="007C5339">
            <w:pPr>
              <w:pStyle w:val="3-"/>
            </w:pPr>
            <w:r>
              <w:rPr>
                <w:rFonts w:hint="eastAsia"/>
              </w:rPr>
              <w:tab/>
            </w:r>
            <w:r>
              <w:rPr>
                <w:rFonts w:hint="eastAsia"/>
              </w:rPr>
              <w:tab/>
            </w:r>
            <w:r w:rsidRPr="009856D8">
              <w:rPr>
                <w:rFonts w:hint="eastAsia"/>
                <w:color w:val="00B050"/>
              </w:rPr>
              <w:t>//スレッド切り替えのためのスリープ</w:t>
            </w:r>
          </w:p>
          <w:p w14:paraId="658ECC72" w14:textId="77777777" w:rsidR="007C5339" w:rsidRDefault="007C5339" w:rsidP="007C5339">
            <w:pPr>
              <w:pStyle w:val="3-"/>
            </w:pPr>
            <w:r>
              <w:tab/>
            </w:r>
            <w:r>
              <w:tab/>
              <w:t>Sleep(0);</w:t>
            </w:r>
          </w:p>
          <w:p w14:paraId="32462EB2" w14:textId="77777777" w:rsidR="007C5339" w:rsidRPr="009856D8" w:rsidRDefault="007C5339" w:rsidP="007C5339">
            <w:pPr>
              <w:pStyle w:val="3-"/>
              <w:rPr>
                <w:color w:val="00B050"/>
              </w:rPr>
            </w:pPr>
            <w:r>
              <w:rPr>
                <w:rFonts w:hint="eastAsia"/>
              </w:rPr>
              <w:tab/>
            </w:r>
            <w:r w:rsidRPr="009856D8">
              <w:rPr>
                <w:rFonts w:hint="eastAsia"/>
                <w:color w:val="00B050"/>
              </w:rPr>
              <w:t>//</w:t>
            </w:r>
            <w:r w:rsidRPr="009856D8">
              <w:rPr>
                <w:rFonts w:hint="eastAsia"/>
                <w:color w:val="00B050"/>
              </w:rPr>
              <w:tab/>
              <w:t>//スレッド切り替え</w:t>
            </w:r>
          </w:p>
          <w:p w14:paraId="497A311D"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t>SwitchToThread();//OSに任せて再スケジューリング</w:t>
            </w:r>
          </w:p>
          <w:p w14:paraId="6FBB0631"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t>Yield();//廃止</w:t>
            </w:r>
          </w:p>
          <w:p w14:paraId="74E96BC6" w14:textId="77777777" w:rsidR="007C5339" w:rsidRDefault="007C5339" w:rsidP="007C5339">
            <w:pPr>
              <w:pStyle w:val="3-"/>
            </w:pPr>
            <w:r>
              <w:tab/>
              <w:t>}</w:t>
            </w:r>
          </w:p>
          <w:p w14:paraId="39D89360" w14:textId="77777777" w:rsidR="007C5339" w:rsidRDefault="007C5339" w:rsidP="007C5339">
            <w:pPr>
              <w:pStyle w:val="3-"/>
            </w:pPr>
          </w:p>
          <w:p w14:paraId="449A9ADF" w14:textId="77777777" w:rsidR="007C5339" w:rsidRPr="009856D8" w:rsidRDefault="007C5339" w:rsidP="007C5339">
            <w:pPr>
              <w:pStyle w:val="3-"/>
              <w:rPr>
                <w:color w:val="00B050"/>
              </w:rPr>
            </w:pPr>
            <w:r>
              <w:rPr>
                <w:rFonts w:hint="eastAsia"/>
              </w:rPr>
              <w:tab/>
            </w:r>
            <w:r w:rsidRPr="009856D8">
              <w:rPr>
                <w:rFonts w:hint="eastAsia"/>
                <w:color w:val="00B050"/>
              </w:rPr>
              <w:t>//名前付きミューテックスクローズ</w:t>
            </w:r>
          </w:p>
          <w:p w14:paraId="7A344469" w14:textId="77777777" w:rsidR="007C5339" w:rsidRDefault="007C5339" w:rsidP="007C5339">
            <w:pPr>
              <w:pStyle w:val="3-"/>
            </w:pPr>
            <w:r>
              <w:tab/>
              <w:t>CloseHandle(hMutex);</w:t>
            </w:r>
          </w:p>
          <w:p w14:paraId="42316376" w14:textId="77777777" w:rsidR="007C5339" w:rsidRDefault="007C5339" w:rsidP="007C5339">
            <w:pPr>
              <w:pStyle w:val="3-"/>
            </w:pPr>
          </w:p>
          <w:p w14:paraId="7BC16E52" w14:textId="77777777" w:rsidR="007C5339" w:rsidRPr="009856D8" w:rsidRDefault="007C5339" w:rsidP="007C5339">
            <w:pPr>
              <w:pStyle w:val="3-"/>
              <w:rPr>
                <w:color w:val="00B050"/>
              </w:rPr>
            </w:pPr>
            <w:r>
              <w:rPr>
                <w:rFonts w:hint="eastAsia"/>
              </w:rPr>
              <w:tab/>
            </w:r>
            <w:r w:rsidRPr="009856D8">
              <w:rPr>
                <w:rFonts w:hint="eastAsia"/>
                <w:color w:val="00B050"/>
              </w:rPr>
              <w:t>//名前付きセマフォクローズ</w:t>
            </w:r>
          </w:p>
          <w:p w14:paraId="46B2326E" w14:textId="77777777" w:rsidR="007C5339" w:rsidRPr="009856D8" w:rsidRDefault="007C5339" w:rsidP="007C5339">
            <w:pPr>
              <w:pStyle w:val="3-"/>
              <w:rPr>
                <w:color w:val="FF0000"/>
              </w:rPr>
            </w:pPr>
            <w:r>
              <w:tab/>
            </w:r>
            <w:r w:rsidRPr="009856D8">
              <w:rPr>
                <w:color w:val="FF0000"/>
              </w:rPr>
              <w:t>CloseHandle(hSemaphore);</w:t>
            </w:r>
          </w:p>
          <w:p w14:paraId="3D457C81" w14:textId="77777777" w:rsidR="007C5339" w:rsidRDefault="007C5339" w:rsidP="007C5339">
            <w:pPr>
              <w:pStyle w:val="3-"/>
            </w:pPr>
          </w:p>
          <w:p w14:paraId="2DC632D6" w14:textId="77777777" w:rsidR="007C5339" w:rsidRPr="009856D8" w:rsidRDefault="007C5339" w:rsidP="007C5339">
            <w:pPr>
              <w:pStyle w:val="3-"/>
              <w:rPr>
                <w:color w:val="00B050"/>
              </w:rPr>
            </w:pPr>
            <w:r>
              <w:rPr>
                <w:rFonts w:hint="eastAsia"/>
              </w:rPr>
              <w:tab/>
            </w:r>
            <w:r w:rsidRPr="009856D8">
              <w:rPr>
                <w:rFonts w:hint="eastAsia"/>
                <w:color w:val="00B050"/>
              </w:rPr>
              <w:t>//終了</w:t>
            </w:r>
          </w:p>
          <w:p w14:paraId="27990AA5" w14:textId="77777777" w:rsidR="007C5339" w:rsidRDefault="007C5339" w:rsidP="007C5339">
            <w:pPr>
              <w:pStyle w:val="3-"/>
            </w:pPr>
            <w:r>
              <w:tab/>
              <w:t>printf("- end:%s -\n", name);</w:t>
            </w:r>
          </w:p>
          <w:p w14:paraId="353A19AF" w14:textId="77777777" w:rsidR="007C5339" w:rsidRDefault="007C5339" w:rsidP="007C5339">
            <w:pPr>
              <w:pStyle w:val="3-"/>
            </w:pPr>
            <w:r>
              <w:tab/>
              <w:t>fflush(stdout);</w:t>
            </w:r>
          </w:p>
          <w:p w14:paraId="10F81BD4" w14:textId="77777777" w:rsidR="007C5339" w:rsidRDefault="007C5339" w:rsidP="007C5339">
            <w:pPr>
              <w:pStyle w:val="3-"/>
            </w:pPr>
            <w:r>
              <w:tab/>
              <w:t>return 0;</w:t>
            </w:r>
          </w:p>
          <w:p w14:paraId="195051E9" w14:textId="77777777" w:rsidR="007C5339" w:rsidRDefault="007C5339" w:rsidP="007C5339">
            <w:pPr>
              <w:pStyle w:val="3-"/>
            </w:pPr>
            <w:r>
              <w:t>}</w:t>
            </w:r>
          </w:p>
          <w:p w14:paraId="39630C78" w14:textId="77777777" w:rsidR="007C5339" w:rsidRDefault="007C5339" w:rsidP="007C5339">
            <w:pPr>
              <w:pStyle w:val="3-"/>
            </w:pPr>
          </w:p>
          <w:p w14:paraId="27E2339C" w14:textId="77777777" w:rsidR="007C5339" w:rsidRPr="009856D8" w:rsidRDefault="007C5339" w:rsidP="007C5339">
            <w:pPr>
              <w:pStyle w:val="3-"/>
              <w:rPr>
                <w:color w:val="00B050"/>
              </w:rPr>
            </w:pPr>
            <w:r w:rsidRPr="009856D8">
              <w:rPr>
                <w:rFonts w:hint="eastAsia"/>
                <w:color w:val="00B050"/>
              </w:rPr>
              <w:t>//テスト</w:t>
            </w:r>
          </w:p>
          <w:p w14:paraId="2BE29D3F" w14:textId="77777777" w:rsidR="007C5339" w:rsidRDefault="007C5339" w:rsidP="007C5339">
            <w:pPr>
              <w:pStyle w:val="3-"/>
            </w:pPr>
            <w:r>
              <w:t>int main(const int argc, const char* argv[])</w:t>
            </w:r>
          </w:p>
          <w:p w14:paraId="2FB74EDB" w14:textId="77777777" w:rsidR="007C5339" w:rsidRDefault="007C5339" w:rsidP="007C5339">
            <w:pPr>
              <w:pStyle w:val="3-"/>
            </w:pPr>
            <w:r>
              <w:t>{</w:t>
            </w:r>
          </w:p>
          <w:p w14:paraId="265900A6" w14:textId="77777777" w:rsidR="007C5339" w:rsidRDefault="007C5339" w:rsidP="007C5339">
            <w:pPr>
              <w:pStyle w:val="3-"/>
            </w:pPr>
            <w:r>
              <w:rPr>
                <w:rFonts w:hint="eastAsia"/>
              </w:rPr>
              <w:tab/>
            </w:r>
            <w:r w:rsidRPr="009856D8">
              <w:rPr>
                <w:rFonts w:hint="eastAsia"/>
                <w:color w:val="00B050"/>
              </w:rPr>
              <w:t>//セマフォハンドル</w:t>
            </w:r>
          </w:p>
          <w:p w14:paraId="3F7AB905" w14:textId="77777777" w:rsidR="007C5339" w:rsidRDefault="007C5339" w:rsidP="007C5339">
            <w:pPr>
              <w:pStyle w:val="3-"/>
            </w:pPr>
            <w:r>
              <w:tab/>
            </w:r>
            <w:r w:rsidRPr="009856D8">
              <w:rPr>
                <w:color w:val="FF0000"/>
              </w:rPr>
              <w:t>HANDLE hSemaphore = INVALID_HANDLE_VALUE;</w:t>
            </w:r>
          </w:p>
          <w:p w14:paraId="6218D10D" w14:textId="77777777" w:rsidR="007C5339" w:rsidRDefault="007C5339" w:rsidP="007C5339">
            <w:pPr>
              <w:pStyle w:val="3-"/>
            </w:pPr>
          </w:p>
          <w:p w14:paraId="6D18D090" w14:textId="77777777" w:rsidR="007C5339" w:rsidRDefault="007C5339" w:rsidP="007C5339">
            <w:pPr>
              <w:pStyle w:val="3-"/>
            </w:pPr>
            <w:r>
              <w:rPr>
                <w:rFonts w:hint="eastAsia"/>
              </w:rPr>
              <w:tab/>
            </w:r>
            <w:r w:rsidRPr="009856D8">
              <w:rPr>
                <w:rFonts w:hint="eastAsia"/>
                <w:color w:val="00B050"/>
              </w:rPr>
              <w:t>//ミューテックスハンドル</w:t>
            </w:r>
          </w:p>
          <w:p w14:paraId="6C061347" w14:textId="77777777" w:rsidR="007C5339" w:rsidRDefault="007C5339" w:rsidP="007C5339">
            <w:pPr>
              <w:pStyle w:val="3-"/>
            </w:pPr>
            <w:r>
              <w:tab/>
              <w:t>HANDLE hMutex = INVALID_HANDLE_VALUE;</w:t>
            </w:r>
          </w:p>
          <w:p w14:paraId="401E8B72" w14:textId="77777777" w:rsidR="007C5339" w:rsidRDefault="007C5339" w:rsidP="007C5339">
            <w:pPr>
              <w:pStyle w:val="3-"/>
            </w:pPr>
          </w:p>
          <w:p w14:paraId="6ED8699B" w14:textId="77777777" w:rsidR="007C5339" w:rsidRDefault="007C5339" w:rsidP="007C5339">
            <w:pPr>
              <w:pStyle w:val="3-"/>
            </w:pPr>
            <w:r>
              <w:rPr>
                <w:rFonts w:hint="eastAsia"/>
              </w:rPr>
              <w:tab/>
            </w:r>
            <w:r w:rsidRPr="009856D8">
              <w:rPr>
                <w:rFonts w:hint="eastAsia"/>
                <w:color w:val="00B050"/>
              </w:rPr>
              <w:t>//名前付きセマフォ生成</w:t>
            </w:r>
          </w:p>
          <w:p w14:paraId="7F584D4D" w14:textId="77777777" w:rsidR="007C5339" w:rsidRDefault="007C5339" w:rsidP="007C5339">
            <w:pPr>
              <w:pStyle w:val="3-"/>
            </w:pPr>
            <w:r>
              <w:tab/>
              <w:t>{</w:t>
            </w:r>
          </w:p>
          <w:p w14:paraId="32C9FFF1" w14:textId="77777777" w:rsidR="009856D8" w:rsidRPr="009856D8" w:rsidRDefault="007C5339" w:rsidP="007C5339">
            <w:pPr>
              <w:pStyle w:val="3-"/>
              <w:rPr>
                <w:color w:val="FF0000"/>
              </w:rPr>
            </w:pPr>
            <w:r>
              <w:rPr>
                <w:rFonts w:hint="eastAsia"/>
              </w:rPr>
              <w:lastRenderedPageBreak/>
              <w:tab/>
            </w:r>
            <w:r>
              <w:rPr>
                <w:rFonts w:hint="eastAsia"/>
              </w:rPr>
              <w:tab/>
            </w:r>
            <w:r w:rsidRPr="009856D8">
              <w:rPr>
                <w:rFonts w:hint="eastAsia"/>
                <w:color w:val="FF0000"/>
              </w:rPr>
              <w:t>hSemaphore = CreateSemaphore(nullptr, 0, COMMON_RESOURCE_NUM, COMMON_SEMAPHORE_NAME);</w:t>
            </w:r>
          </w:p>
          <w:p w14:paraId="799A75AF" w14:textId="4ABF3560" w:rsidR="007C5339" w:rsidRDefault="009856D8" w:rsidP="007C5339">
            <w:pPr>
              <w:pStyle w:val="3-"/>
            </w:pPr>
            <w:r>
              <w:tab/>
            </w:r>
            <w:r>
              <w:tab/>
            </w:r>
            <w:r>
              <w:tab/>
            </w:r>
            <w:r>
              <w:tab/>
            </w:r>
            <w:r>
              <w:tab/>
            </w:r>
            <w:r>
              <w:tab/>
            </w:r>
            <w:r>
              <w:tab/>
            </w:r>
            <w:r>
              <w:tab/>
            </w:r>
            <w:r>
              <w:tab/>
            </w:r>
            <w:r>
              <w:tab/>
            </w:r>
            <w:r>
              <w:tab/>
            </w:r>
            <w:r>
              <w:tab/>
            </w:r>
            <w:r>
              <w:tab/>
            </w:r>
            <w:r w:rsidR="007C5339" w:rsidRPr="009856D8">
              <w:rPr>
                <w:rFonts w:hint="eastAsia"/>
                <w:color w:val="00B050"/>
              </w:rPr>
              <w:t>//初期状態はセマフォを全て使用中にする</w:t>
            </w:r>
          </w:p>
          <w:p w14:paraId="35A1BE60" w14:textId="77777777" w:rsidR="007C5339" w:rsidRDefault="007C5339" w:rsidP="007C5339">
            <w:pPr>
              <w:pStyle w:val="3-"/>
            </w:pPr>
            <w:r>
              <w:tab/>
            </w:r>
            <w:r>
              <w:tab/>
            </w:r>
          </w:p>
          <w:p w14:paraId="19112FD6"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t>//属性を指定して生成する場合</w:t>
            </w:r>
          </w:p>
          <w:p w14:paraId="4364D8BE"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r>
            <w:r w:rsidRPr="009856D8">
              <w:rPr>
                <w:rFonts w:hint="eastAsia"/>
                <w:color w:val="FF0000"/>
              </w:rPr>
              <w:t>SECURITY_ATTRIBUTES attr = { sizeof(SECURITY_ATTRIBUTES), nullptr, true };</w:t>
            </w:r>
            <w:r w:rsidRPr="009856D8">
              <w:rPr>
                <w:rFonts w:hint="eastAsia"/>
                <w:color w:val="00B050"/>
              </w:rPr>
              <w:t>//子プロセスにハンドルを継承する</w:t>
            </w:r>
          </w:p>
          <w:p w14:paraId="03BEAE07" w14:textId="77777777" w:rsidR="009856D8" w:rsidRPr="009856D8" w:rsidRDefault="007C5339" w:rsidP="007C5339">
            <w:pPr>
              <w:pStyle w:val="3-"/>
              <w:rPr>
                <w:color w:val="00B050"/>
              </w:rPr>
            </w:pPr>
            <w:r w:rsidRPr="009856D8">
              <w:rPr>
                <w:rFonts w:hint="eastAsia"/>
                <w:color w:val="00B050"/>
              </w:rPr>
              <w:tab/>
              <w:t>//</w:t>
            </w:r>
            <w:r w:rsidRPr="009856D8">
              <w:rPr>
                <w:rFonts w:hint="eastAsia"/>
                <w:color w:val="00B050"/>
              </w:rPr>
              <w:tab/>
            </w:r>
            <w:r w:rsidRPr="009856D8">
              <w:rPr>
                <w:rFonts w:hint="eastAsia"/>
                <w:color w:val="FF0000"/>
              </w:rPr>
              <w:t>SECURITY_ATTRIBUTES attr = { sizeof(SECURITY_ATTRIBUTES), nullptr, false };</w:t>
            </w:r>
            <w:r w:rsidRPr="009856D8">
              <w:rPr>
                <w:rFonts w:hint="eastAsia"/>
                <w:color w:val="00B050"/>
              </w:rPr>
              <w:t>//子プロセスにハンドルを</w:t>
            </w:r>
          </w:p>
          <w:p w14:paraId="0EDBCD1D" w14:textId="791F3ACD" w:rsidR="007C5339" w:rsidRPr="009856D8" w:rsidRDefault="009856D8" w:rsidP="009856D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left" w:pos="6085"/>
                <w:tab w:val="left" w:pos="6130"/>
              </w:tabs>
              <w:rPr>
                <w:color w:val="00B050"/>
              </w:rPr>
            </w:pPr>
            <w:r w:rsidRPr="009856D8">
              <w:rPr>
                <w:color w:val="00B050"/>
              </w:rPr>
              <w:tab/>
              <w:t>//</w:t>
            </w:r>
            <w:r w:rsidRPr="009856D8">
              <w:rPr>
                <w:color w:val="00B050"/>
              </w:rPr>
              <w:tab/>
              <w:t>//</w:t>
            </w:r>
            <w:r w:rsidR="007C5339" w:rsidRPr="009856D8">
              <w:rPr>
                <w:rFonts w:hint="eastAsia"/>
                <w:color w:val="00B050"/>
              </w:rPr>
              <w:t>継承しない　※デフォルト</w:t>
            </w:r>
          </w:p>
          <w:p w14:paraId="3E1FCA60" w14:textId="5DEB67EA" w:rsidR="009856D8" w:rsidRPr="009856D8" w:rsidRDefault="007C5339" w:rsidP="007C5339">
            <w:pPr>
              <w:pStyle w:val="3-"/>
              <w:rPr>
                <w:color w:val="00B050"/>
              </w:rPr>
            </w:pPr>
            <w:r w:rsidRPr="009856D8">
              <w:rPr>
                <w:rFonts w:hint="eastAsia"/>
                <w:color w:val="00B050"/>
              </w:rPr>
              <w:tab/>
              <w:t>//</w:t>
            </w:r>
            <w:r w:rsidRPr="009856D8">
              <w:rPr>
                <w:rFonts w:hint="eastAsia"/>
                <w:color w:val="00B050"/>
              </w:rPr>
              <w:tab/>
            </w:r>
            <w:r w:rsidRPr="009856D8">
              <w:rPr>
                <w:rFonts w:hint="eastAsia"/>
                <w:color w:val="FF0000"/>
              </w:rPr>
              <w:t>hSemaphore = CreateSemaphore(&amp;attr, 0, COMMON_RESOURCE_NUM, COMMON_SEMAPHORE_NAME);</w:t>
            </w:r>
            <w:r w:rsidRPr="009856D8">
              <w:rPr>
                <w:rFonts w:hint="eastAsia"/>
                <w:color w:val="00B050"/>
              </w:rPr>
              <w:t>//初期状態は</w:t>
            </w:r>
            <w:r w:rsidR="009856D8" w:rsidRPr="009856D8">
              <w:rPr>
                <w:rFonts w:hint="eastAsia"/>
                <w:color w:val="00B050"/>
              </w:rPr>
              <w:t>セマフォを</w:t>
            </w:r>
          </w:p>
          <w:p w14:paraId="21588E14" w14:textId="02750271" w:rsidR="007C5339" w:rsidRPr="009856D8" w:rsidRDefault="009856D8" w:rsidP="009856D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clear" w:pos="6281"/>
                <w:tab w:val="left" w:pos="6620"/>
              </w:tabs>
              <w:rPr>
                <w:color w:val="00B050"/>
              </w:rPr>
            </w:pPr>
            <w:r w:rsidRPr="009856D8">
              <w:rPr>
                <w:color w:val="00B050"/>
              </w:rPr>
              <w:tab/>
              <w:t>//</w:t>
            </w:r>
            <w:r w:rsidRPr="009856D8">
              <w:rPr>
                <w:color w:val="00B050"/>
              </w:rPr>
              <w:tab/>
              <w:t>//</w:t>
            </w:r>
            <w:r w:rsidR="007C5339" w:rsidRPr="009856D8">
              <w:rPr>
                <w:rFonts w:hint="eastAsia"/>
                <w:color w:val="00B050"/>
              </w:rPr>
              <w:t>全て使用中にする</w:t>
            </w:r>
          </w:p>
          <w:p w14:paraId="5D4F661D" w14:textId="77777777" w:rsidR="007C5339" w:rsidRDefault="007C5339" w:rsidP="007C5339">
            <w:pPr>
              <w:pStyle w:val="3-"/>
            </w:pPr>
            <w:r>
              <w:tab/>
              <w:t>}</w:t>
            </w:r>
          </w:p>
          <w:p w14:paraId="4A0D4000" w14:textId="77777777" w:rsidR="007C5339" w:rsidRDefault="007C5339" w:rsidP="007C5339">
            <w:pPr>
              <w:pStyle w:val="3-"/>
            </w:pPr>
          </w:p>
          <w:p w14:paraId="795D1531" w14:textId="77777777" w:rsidR="007C5339" w:rsidRDefault="007C5339" w:rsidP="007C5339">
            <w:pPr>
              <w:pStyle w:val="3-"/>
            </w:pPr>
            <w:r>
              <w:rPr>
                <w:rFonts w:hint="eastAsia"/>
              </w:rPr>
              <w:tab/>
            </w:r>
            <w:r w:rsidRPr="009856D8">
              <w:rPr>
                <w:rFonts w:hint="eastAsia"/>
                <w:color w:val="00B050"/>
              </w:rPr>
              <w:t>//名前付きミューテックス生成</w:t>
            </w:r>
          </w:p>
          <w:p w14:paraId="0302E6CD" w14:textId="77777777" w:rsidR="007C5339" w:rsidRDefault="007C5339" w:rsidP="007C5339">
            <w:pPr>
              <w:pStyle w:val="3-"/>
            </w:pPr>
            <w:r>
              <w:tab/>
              <w:t>{</w:t>
            </w:r>
          </w:p>
          <w:p w14:paraId="215CEC77" w14:textId="77777777" w:rsidR="007C5339" w:rsidRDefault="007C5339" w:rsidP="007C5339">
            <w:pPr>
              <w:pStyle w:val="3-"/>
            </w:pPr>
            <w:r>
              <w:tab/>
            </w:r>
            <w:r>
              <w:tab/>
              <w:t>hMutex = CreateMutex(nullptr, false, COMMON_MUTEX_NAME);</w:t>
            </w:r>
          </w:p>
          <w:p w14:paraId="04E8483C" w14:textId="77777777" w:rsidR="007C5339" w:rsidRDefault="007C5339" w:rsidP="007C5339">
            <w:pPr>
              <w:pStyle w:val="3-"/>
            </w:pPr>
            <w:r>
              <w:tab/>
              <w:t>}</w:t>
            </w:r>
          </w:p>
          <w:p w14:paraId="5E27D659" w14:textId="77777777" w:rsidR="007C5339" w:rsidRDefault="007C5339" w:rsidP="007C5339">
            <w:pPr>
              <w:pStyle w:val="3-"/>
            </w:pPr>
          </w:p>
          <w:p w14:paraId="39570925" w14:textId="77777777" w:rsidR="007C5339" w:rsidRDefault="007C5339" w:rsidP="007C5339">
            <w:pPr>
              <w:pStyle w:val="3-"/>
            </w:pPr>
            <w:r>
              <w:rPr>
                <w:rFonts w:hint="eastAsia"/>
              </w:rPr>
              <w:tab/>
            </w:r>
            <w:r w:rsidRPr="009856D8">
              <w:rPr>
                <w:rFonts w:hint="eastAsia"/>
                <w:color w:val="00B050"/>
              </w:rPr>
              <w:t>//スレッド作成</w:t>
            </w:r>
          </w:p>
          <w:p w14:paraId="5B06B119" w14:textId="77777777" w:rsidR="007C5339" w:rsidRDefault="007C5339" w:rsidP="007C5339">
            <w:pPr>
              <w:pStyle w:val="3-"/>
            </w:pPr>
            <w:r>
              <w:tab/>
              <w:t>static const int THREAD_NUM = 4;</w:t>
            </w:r>
          </w:p>
          <w:p w14:paraId="2AC4F210" w14:textId="77777777" w:rsidR="007C5339" w:rsidRDefault="007C5339" w:rsidP="007C5339">
            <w:pPr>
              <w:pStyle w:val="3-"/>
            </w:pPr>
            <w:r>
              <w:tab/>
              <w:t>unsigned int tid[THREAD_NUM] = {};</w:t>
            </w:r>
          </w:p>
          <w:p w14:paraId="60870B74" w14:textId="77777777" w:rsidR="007C5339" w:rsidRDefault="007C5339" w:rsidP="007C5339">
            <w:pPr>
              <w:pStyle w:val="3-"/>
            </w:pPr>
            <w:r>
              <w:tab/>
              <w:t>HANDLE hThread[THREAD_NUM] =</w:t>
            </w:r>
          </w:p>
          <w:p w14:paraId="37CF5175" w14:textId="77777777" w:rsidR="007C5339" w:rsidRDefault="007C5339" w:rsidP="007C5339">
            <w:pPr>
              <w:pStyle w:val="3-"/>
            </w:pPr>
            <w:r>
              <w:tab/>
              <w:t>{</w:t>
            </w:r>
          </w:p>
          <w:p w14:paraId="2774DA0F" w14:textId="45662C8F" w:rsidR="007C5339" w:rsidRDefault="007C5339" w:rsidP="007C5339">
            <w:pPr>
              <w:pStyle w:val="3-"/>
            </w:pPr>
            <w:r>
              <w:rPr>
                <w:rFonts w:hint="eastAsia"/>
              </w:rPr>
              <w:tab/>
            </w:r>
            <w:r>
              <w:rPr>
                <w:rFonts w:hint="eastAsia"/>
              </w:rPr>
              <w:tab/>
              <w:t>(</w:t>
            </w:r>
            <w:r w:rsidR="009856D8">
              <w:rPr>
                <w:rFonts w:hint="eastAsia"/>
              </w:rPr>
              <w:t>HANDLE)_beginthreadex(nullptr, 1024</w:t>
            </w:r>
            <w:r>
              <w:rPr>
                <w:rFonts w:hint="eastAsia"/>
              </w:rPr>
              <w:t>, threadFunc, "太郎", 0, &amp;tid[0]),</w:t>
            </w:r>
          </w:p>
          <w:p w14:paraId="48DE4226" w14:textId="5C148B60" w:rsidR="007C5339" w:rsidRDefault="007C5339" w:rsidP="007C5339">
            <w:pPr>
              <w:pStyle w:val="3-"/>
            </w:pPr>
            <w:r>
              <w:rPr>
                <w:rFonts w:hint="eastAsia"/>
              </w:rPr>
              <w:tab/>
            </w:r>
            <w:r>
              <w:rPr>
                <w:rFonts w:hint="eastAsia"/>
              </w:rPr>
              <w:tab/>
              <w:t xml:space="preserve">(HANDLE)_beginthreadex(nullptr, </w:t>
            </w:r>
            <w:r w:rsidR="009856D8">
              <w:rPr>
                <w:rFonts w:hint="eastAsia"/>
              </w:rPr>
              <w:t>1024</w:t>
            </w:r>
            <w:r>
              <w:rPr>
                <w:rFonts w:hint="eastAsia"/>
              </w:rPr>
              <w:t>, threadFunc, "次郎", 0, &amp;tid[1]),</w:t>
            </w:r>
          </w:p>
          <w:p w14:paraId="119C7756" w14:textId="2A2B335D" w:rsidR="007C5339" w:rsidRDefault="007C5339" w:rsidP="007C5339">
            <w:pPr>
              <w:pStyle w:val="3-"/>
            </w:pPr>
            <w:r>
              <w:rPr>
                <w:rFonts w:hint="eastAsia"/>
              </w:rPr>
              <w:tab/>
            </w:r>
            <w:r>
              <w:rPr>
                <w:rFonts w:hint="eastAsia"/>
              </w:rPr>
              <w:tab/>
              <w:t xml:space="preserve">(HANDLE)_beginthreadex(nullptr, </w:t>
            </w:r>
            <w:r w:rsidR="009856D8">
              <w:rPr>
                <w:rFonts w:hint="eastAsia"/>
              </w:rPr>
              <w:t>1024</w:t>
            </w:r>
            <w:r>
              <w:rPr>
                <w:rFonts w:hint="eastAsia"/>
              </w:rPr>
              <w:t>, threadFunc, "三郎", 0, &amp;tid[2]),</w:t>
            </w:r>
          </w:p>
          <w:p w14:paraId="3A9AD551" w14:textId="765CD470" w:rsidR="007C5339" w:rsidRDefault="007C5339" w:rsidP="007C5339">
            <w:pPr>
              <w:pStyle w:val="3-"/>
            </w:pPr>
            <w:r>
              <w:rPr>
                <w:rFonts w:hint="eastAsia"/>
              </w:rPr>
              <w:tab/>
            </w:r>
            <w:r>
              <w:rPr>
                <w:rFonts w:hint="eastAsia"/>
              </w:rPr>
              <w:tab/>
              <w:t xml:space="preserve">(HANDLE)_beginthreadex(nullptr, </w:t>
            </w:r>
            <w:r w:rsidR="009856D8">
              <w:rPr>
                <w:rFonts w:hint="eastAsia"/>
              </w:rPr>
              <w:t>1024</w:t>
            </w:r>
            <w:r>
              <w:rPr>
                <w:rFonts w:hint="eastAsia"/>
              </w:rPr>
              <w:t>, threadFunc, "四郎", 0, &amp;tid[3])</w:t>
            </w:r>
          </w:p>
          <w:p w14:paraId="60F64B4E" w14:textId="77777777" w:rsidR="007C5339" w:rsidRDefault="007C5339" w:rsidP="007C5339">
            <w:pPr>
              <w:pStyle w:val="3-"/>
            </w:pPr>
            <w:r>
              <w:tab/>
              <w:t>};</w:t>
            </w:r>
          </w:p>
          <w:p w14:paraId="63B3E918" w14:textId="77777777" w:rsidR="007C5339" w:rsidRDefault="007C5339" w:rsidP="007C5339">
            <w:pPr>
              <w:pStyle w:val="3-"/>
            </w:pPr>
          </w:p>
          <w:p w14:paraId="08021DEE" w14:textId="77777777" w:rsidR="007C5339" w:rsidRDefault="007C5339" w:rsidP="007C5339">
            <w:pPr>
              <w:pStyle w:val="3-"/>
            </w:pPr>
            <w:r>
              <w:rPr>
                <w:rFonts w:hint="eastAsia"/>
              </w:rPr>
              <w:tab/>
            </w:r>
            <w:r w:rsidRPr="00FC6994">
              <w:rPr>
                <w:rFonts w:hint="eastAsia"/>
                <w:color w:val="00B050"/>
              </w:rPr>
              <w:t>//若干スリープ</w:t>
            </w:r>
          </w:p>
          <w:p w14:paraId="5442EFA1" w14:textId="77777777" w:rsidR="007C5339" w:rsidRDefault="007C5339" w:rsidP="007C5339">
            <w:pPr>
              <w:pStyle w:val="3-"/>
            </w:pPr>
            <w:r>
              <w:tab/>
              <w:t>Sleep(10);</w:t>
            </w:r>
          </w:p>
          <w:p w14:paraId="26EFC7DC" w14:textId="77777777" w:rsidR="007C5339" w:rsidRDefault="007C5339" w:rsidP="007C5339">
            <w:pPr>
              <w:pStyle w:val="3-"/>
            </w:pPr>
          </w:p>
          <w:p w14:paraId="57D30AA1" w14:textId="77777777" w:rsidR="007C5339" w:rsidRDefault="007C5339" w:rsidP="007C5339">
            <w:pPr>
              <w:pStyle w:val="3-"/>
            </w:pPr>
            <w:r>
              <w:rPr>
                <w:rFonts w:hint="eastAsia"/>
              </w:rPr>
              <w:tab/>
            </w:r>
            <w:r w:rsidRPr="00FC6994">
              <w:rPr>
                <w:rFonts w:hint="eastAsia"/>
                <w:color w:val="00B050"/>
              </w:rPr>
              <w:t>//共有リソース初期化</w:t>
            </w:r>
          </w:p>
          <w:p w14:paraId="564B95CF" w14:textId="77777777" w:rsidR="007C5339" w:rsidRDefault="007C5339" w:rsidP="007C5339">
            <w:pPr>
              <w:pStyle w:val="3-"/>
            </w:pPr>
            <w:r>
              <w:tab/>
              <w:t>for (int i = 0; i &lt; COMMON_RESOURCE_NUM; ++i)</w:t>
            </w:r>
          </w:p>
          <w:p w14:paraId="2CBEFF71" w14:textId="77777777" w:rsidR="007C5339" w:rsidRDefault="007C5339" w:rsidP="007C5339">
            <w:pPr>
              <w:pStyle w:val="3-"/>
            </w:pPr>
            <w:r>
              <w:tab/>
              <w:t>{</w:t>
            </w:r>
          </w:p>
          <w:p w14:paraId="365A5257" w14:textId="77777777" w:rsidR="007C5339" w:rsidRDefault="007C5339" w:rsidP="007C5339">
            <w:pPr>
              <w:pStyle w:val="3-"/>
            </w:pPr>
            <w:r>
              <w:tab/>
            </w:r>
            <w:r>
              <w:tab/>
              <w:t>s_commonResource[i] = 1000 * (i + 1);</w:t>
            </w:r>
          </w:p>
          <w:p w14:paraId="4215A79A" w14:textId="77777777" w:rsidR="007C5339" w:rsidRDefault="007C5339" w:rsidP="007C5339">
            <w:pPr>
              <w:pStyle w:val="3-"/>
            </w:pPr>
            <w:r>
              <w:tab/>
              <w:t>}</w:t>
            </w:r>
          </w:p>
          <w:p w14:paraId="53CB8A2C" w14:textId="77777777" w:rsidR="007C5339" w:rsidRDefault="007C5339" w:rsidP="007C5339">
            <w:pPr>
              <w:pStyle w:val="3-"/>
            </w:pPr>
          </w:p>
          <w:p w14:paraId="4280A1E9" w14:textId="77777777" w:rsidR="007C5339" w:rsidRPr="00FC6994" w:rsidRDefault="007C5339" w:rsidP="007C5339">
            <w:pPr>
              <w:pStyle w:val="3-"/>
              <w:rPr>
                <w:color w:val="00B050"/>
              </w:rPr>
            </w:pPr>
            <w:r>
              <w:rPr>
                <w:rFonts w:hint="eastAsia"/>
              </w:rPr>
              <w:tab/>
            </w:r>
            <w:r w:rsidRPr="00FC6994">
              <w:rPr>
                <w:rFonts w:hint="eastAsia"/>
                <w:color w:val="00B050"/>
              </w:rPr>
              <w:t>//若干スリープ</w:t>
            </w:r>
          </w:p>
          <w:p w14:paraId="5BD03F02" w14:textId="77777777" w:rsidR="007C5339" w:rsidRDefault="007C5339" w:rsidP="007C5339">
            <w:pPr>
              <w:pStyle w:val="3-"/>
            </w:pPr>
            <w:r>
              <w:tab/>
              <w:t>Sleep(10);</w:t>
            </w:r>
          </w:p>
          <w:p w14:paraId="5F0E27FC" w14:textId="77777777" w:rsidR="007C5339" w:rsidRDefault="007C5339" w:rsidP="007C5339">
            <w:pPr>
              <w:pStyle w:val="3-"/>
            </w:pPr>
          </w:p>
          <w:p w14:paraId="3D20DCD8" w14:textId="77777777" w:rsidR="007C5339" w:rsidRDefault="007C5339" w:rsidP="007C5339">
            <w:pPr>
              <w:pStyle w:val="3-"/>
            </w:pPr>
            <w:r>
              <w:rPr>
                <w:rFonts w:hint="eastAsia"/>
              </w:rPr>
              <w:tab/>
            </w:r>
            <w:r w:rsidRPr="00FC6994">
              <w:rPr>
                <w:rFonts w:hint="eastAsia"/>
                <w:color w:val="00B050"/>
              </w:rPr>
              <w:t>//共有リソースの使用を許可（全セマフォ解放）</w:t>
            </w:r>
          </w:p>
          <w:p w14:paraId="30C50C55" w14:textId="77777777" w:rsidR="007C5339" w:rsidRDefault="007C5339" w:rsidP="007C5339">
            <w:pPr>
              <w:pStyle w:val="3-"/>
            </w:pPr>
            <w:r>
              <w:tab/>
              <w:t>{</w:t>
            </w:r>
          </w:p>
          <w:p w14:paraId="1276E5C2" w14:textId="77777777" w:rsidR="007C5339" w:rsidRDefault="007C5339" w:rsidP="007C5339">
            <w:pPr>
              <w:pStyle w:val="3-"/>
            </w:pPr>
            <w:r>
              <w:tab/>
            </w:r>
            <w:r>
              <w:tab/>
              <w:t>LONG prev_count;</w:t>
            </w:r>
          </w:p>
          <w:p w14:paraId="765904E3" w14:textId="77777777" w:rsidR="007C5339" w:rsidRDefault="007C5339" w:rsidP="007C5339">
            <w:pPr>
              <w:pStyle w:val="3-"/>
            </w:pPr>
            <w:r>
              <w:tab/>
            </w:r>
            <w:r>
              <w:tab/>
            </w:r>
            <w:r w:rsidRPr="00FC6994">
              <w:rPr>
                <w:color w:val="FF0000"/>
              </w:rPr>
              <w:t>ReleaseSemaphore(hSemaphore, COMMON_RESOURCE_NUM, &amp;prev_count);</w:t>
            </w:r>
          </w:p>
          <w:p w14:paraId="501D6842" w14:textId="77777777" w:rsidR="007C5339" w:rsidRDefault="007C5339" w:rsidP="007C5339">
            <w:pPr>
              <w:pStyle w:val="3-"/>
            </w:pPr>
            <w:r>
              <w:tab/>
            </w:r>
            <w:r>
              <w:tab/>
              <w:t>printf("Common-resources have been prepared. (num=%d -&gt; %d)\n", prev_count, COMMON_RESOURCE_NUM);</w:t>
            </w:r>
          </w:p>
          <w:p w14:paraId="1335861E" w14:textId="77777777" w:rsidR="007C5339" w:rsidRDefault="007C5339" w:rsidP="007C5339">
            <w:pPr>
              <w:pStyle w:val="3-"/>
            </w:pPr>
            <w:r>
              <w:tab/>
            </w:r>
            <w:r>
              <w:tab/>
              <w:t>fflush(stdout);</w:t>
            </w:r>
          </w:p>
          <w:p w14:paraId="0766F416" w14:textId="77777777" w:rsidR="007C5339" w:rsidRDefault="007C5339" w:rsidP="007C5339">
            <w:pPr>
              <w:pStyle w:val="3-"/>
            </w:pPr>
            <w:r>
              <w:tab/>
              <w:t>}</w:t>
            </w:r>
          </w:p>
          <w:p w14:paraId="13AE928A" w14:textId="77777777" w:rsidR="007C5339" w:rsidRDefault="007C5339" w:rsidP="007C5339">
            <w:pPr>
              <w:pStyle w:val="3-"/>
            </w:pPr>
          </w:p>
          <w:p w14:paraId="2B38617F" w14:textId="77777777" w:rsidR="007C5339" w:rsidRDefault="007C5339" w:rsidP="007C5339">
            <w:pPr>
              <w:pStyle w:val="3-"/>
            </w:pPr>
            <w:r>
              <w:rPr>
                <w:rFonts w:hint="eastAsia"/>
              </w:rPr>
              <w:tab/>
            </w:r>
            <w:r w:rsidRPr="00FC6994">
              <w:rPr>
                <w:rFonts w:hint="eastAsia"/>
                <w:color w:val="00B050"/>
              </w:rPr>
              <w:t>//スレッド終了待ち</w:t>
            </w:r>
          </w:p>
          <w:p w14:paraId="2D0102CE" w14:textId="77777777" w:rsidR="007C5339" w:rsidRDefault="007C5339" w:rsidP="007C5339">
            <w:pPr>
              <w:pStyle w:val="3-"/>
            </w:pPr>
            <w:r>
              <w:tab/>
              <w:t>WaitForMultipleObjects(THREAD_NUM, hThread, true, INFINITE);</w:t>
            </w:r>
          </w:p>
          <w:p w14:paraId="1AD55F1F" w14:textId="77777777" w:rsidR="007C5339" w:rsidRDefault="007C5339" w:rsidP="007C5339">
            <w:pPr>
              <w:pStyle w:val="3-"/>
            </w:pPr>
          </w:p>
          <w:p w14:paraId="06AEEA47" w14:textId="77777777" w:rsidR="007C5339" w:rsidRPr="00FC6994" w:rsidRDefault="007C5339" w:rsidP="007C5339">
            <w:pPr>
              <w:pStyle w:val="3-"/>
              <w:rPr>
                <w:color w:val="00B050"/>
              </w:rPr>
            </w:pPr>
            <w:r>
              <w:rPr>
                <w:rFonts w:hint="eastAsia"/>
              </w:rPr>
              <w:tab/>
            </w:r>
            <w:r w:rsidRPr="00FC6994">
              <w:rPr>
                <w:rFonts w:hint="eastAsia"/>
                <w:color w:val="00B050"/>
              </w:rPr>
              <w:t>//スレッドハンドルクローズ</w:t>
            </w:r>
          </w:p>
          <w:p w14:paraId="7F5E5A3D" w14:textId="77777777" w:rsidR="007C5339" w:rsidRDefault="007C5339" w:rsidP="007C5339">
            <w:pPr>
              <w:pStyle w:val="3-"/>
            </w:pPr>
            <w:r>
              <w:tab/>
              <w:t>for (int i = 0; i &lt; THREAD_NUM; ++i)</w:t>
            </w:r>
          </w:p>
          <w:p w14:paraId="61B8DC0E" w14:textId="77777777" w:rsidR="007C5339" w:rsidRDefault="007C5339" w:rsidP="007C5339">
            <w:pPr>
              <w:pStyle w:val="3-"/>
            </w:pPr>
            <w:r>
              <w:tab/>
              <w:t>{</w:t>
            </w:r>
          </w:p>
          <w:p w14:paraId="0BDEF5B5" w14:textId="77777777" w:rsidR="007C5339" w:rsidRDefault="007C5339" w:rsidP="007C5339">
            <w:pPr>
              <w:pStyle w:val="3-"/>
            </w:pPr>
            <w:r>
              <w:tab/>
            </w:r>
            <w:r>
              <w:tab/>
              <w:t>CloseHandle(hThread[i]);</w:t>
            </w:r>
          </w:p>
          <w:p w14:paraId="0384D475" w14:textId="77777777" w:rsidR="007C5339" w:rsidRDefault="007C5339" w:rsidP="007C5339">
            <w:pPr>
              <w:pStyle w:val="3-"/>
            </w:pPr>
            <w:r>
              <w:tab/>
              <w:t>}</w:t>
            </w:r>
          </w:p>
          <w:p w14:paraId="19D74CB8" w14:textId="77777777" w:rsidR="007C5339" w:rsidRDefault="007C5339" w:rsidP="007C5339">
            <w:pPr>
              <w:pStyle w:val="3-"/>
            </w:pPr>
          </w:p>
          <w:p w14:paraId="73A6FBDE" w14:textId="77777777" w:rsidR="007C5339" w:rsidRPr="00FC6994" w:rsidRDefault="007C5339" w:rsidP="007C5339">
            <w:pPr>
              <w:pStyle w:val="3-"/>
              <w:rPr>
                <w:color w:val="00B050"/>
              </w:rPr>
            </w:pPr>
            <w:r>
              <w:rPr>
                <w:rFonts w:hint="eastAsia"/>
              </w:rPr>
              <w:tab/>
            </w:r>
            <w:r w:rsidRPr="00FC6994">
              <w:rPr>
                <w:rFonts w:hint="eastAsia"/>
                <w:color w:val="00B050"/>
              </w:rPr>
              <w:t>//セマフォの取得と解放を大量に実行して時間を計測</w:t>
            </w:r>
          </w:p>
          <w:p w14:paraId="6819695C" w14:textId="77777777" w:rsidR="007C5339" w:rsidRDefault="007C5339" w:rsidP="007C5339">
            <w:pPr>
              <w:pStyle w:val="3-"/>
            </w:pPr>
            <w:r>
              <w:tab/>
              <w:t>{</w:t>
            </w:r>
          </w:p>
          <w:p w14:paraId="31EBD60D" w14:textId="77777777" w:rsidR="007C5339" w:rsidRDefault="007C5339" w:rsidP="007C5339">
            <w:pPr>
              <w:pStyle w:val="3-"/>
            </w:pPr>
            <w:r>
              <w:tab/>
            </w:r>
            <w:r>
              <w:tab/>
              <w:t>LARGE_INTEGER freq;</w:t>
            </w:r>
          </w:p>
          <w:p w14:paraId="3F7F6C37" w14:textId="77777777" w:rsidR="007C5339" w:rsidRDefault="007C5339" w:rsidP="007C5339">
            <w:pPr>
              <w:pStyle w:val="3-"/>
            </w:pPr>
            <w:r>
              <w:tab/>
            </w:r>
            <w:r>
              <w:tab/>
              <w:t>QueryPerformanceFrequency(&amp;freq);</w:t>
            </w:r>
          </w:p>
          <w:p w14:paraId="16675C5D" w14:textId="77777777" w:rsidR="007C5339" w:rsidRDefault="007C5339" w:rsidP="007C5339">
            <w:pPr>
              <w:pStyle w:val="3-"/>
            </w:pPr>
            <w:r>
              <w:tab/>
            </w:r>
            <w:r>
              <w:tab/>
              <w:t>LARGE_INTEGER begin;</w:t>
            </w:r>
          </w:p>
          <w:p w14:paraId="164F2238" w14:textId="77777777" w:rsidR="007C5339" w:rsidRDefault="007C5339" w:rsidP="007C5339">
            <w:pPr>
              <w:pStyle w:val="3-"/>
            </w:pPr>
            <w:r>
              <w:tab/>
            </w:r>
            <w:r>
              <w:tab/>
              <w:t>QueryPerformanceCounter(&amp;begin);</w:t>
            </w:r>
          </w:p>
          <w:p w14:paraId="74E08E4A" w14:textId="77777777" w:rsidR="007C5339" w:rsidRDefault="007C5339" w:rsidP="007C5339">
            <w:pPr>
              <w:pStyle w:val="3-"/>
            </w:pPr>
            <w:r>
              <w:tab/>
            </w:r>
            <w:r>
              <w:tab/>
              <w:t>static const int TEST_TIMES = 10000000;</w:t>
            </w:r>
          </w:p>
          <w:p w14:paraId="65BFA5D1" w14:textId="77777777" w:rsidR="007C5339" w:rsidRDefault="007C5339" w:rsidP="007C5339">
            <w:pPr>
              <w:pStyle w:val="3-"/>
            </w:pPr>
            <w:r>
              <w:tab/>
            </w:r>
            <w:r>
              <w:tab/>
              <w:t>for (int i = 0; i &lt; TEST_TIMES; ++i)</w:t>
            </w:r>
          </w:p>
          <w:p w14:paraId="0449235D" w14:textId="77777777" w:rsidR="007C5339" w:rsidRDefault="007C5339" w:rsidP="007C5339">
            <w:pPr>
              <w:pStyle w:val="3-"/>
            </w:pPr>
            <w:r>
              <w:tab/>
            </w:r>
            <w:r>
              <w:tab/>
              <w:t>{</w:t>
            </w:r>
          </w:p>
          <w:p w14:paraId="04DE5180" w14:textId="77777777" w:rsidR="007C5339" w:rsidRPr="00FC6994" w:rsidRDefault="007C5339" w:rsidP="007C5339">
            <w:pPr>
              <w:pStyle w:val="3-"/>
              <w:rPr>
                <w:color w:val="FF0000"/>
              </w:rPr>
            </w:pPr>
            <w:r>
              <w:lastRenderedPageBreak/>
              <w:tab/>
            </w:r>
            <w:r>
              <w:tab/>
            </w:r>
            <w:r>
              <w:tab/>
            </w:r>
            <w:r w:rsidRPr="00FC6994">
              <w:rPr>
                <w:color w:val="FF0000"/>
              </w:rPr>
              <w:t>WaitForSingleObject(hSemaphore, INFINITE);</w:t>
            </w:r>
          </w:p>
          <w:p w14:paraId="5FE93D24" w14:textId="77777777" w:rsidR="007C5339" w:rsidRPr="00FC6994" w:rsidRDefault="007C5339" w:rsidP="007C5339">
            <w:pPr>
              <w:pStyle w:val="3-"/>
              <w:rPr>
                <w:color w:val="FF0000"/>
              </w:rPr>
            </w:pPr>
            <w:r w:rsidRPr="00FC6994">
              <w:rPr>
                <w:color w:val="FF0000"/>
              </w:rPr>
              <w:tab/>
            </w:r>
            <w:r w:rsidRPr="00FC6994">
              <w:rPr>
                <w:color w:val="FF0000"/>
              </w:rPr>
              <w:tab/>
            </w:r>
            <w:r w:rsidRPr="00FC6994">
              <w:rPr>
                <w:color w:val="FF0000"/>
              </w:rPr>
              <w:tab/>
              <w:t>ReleaseSemaphore(hSemaphore, 1, nullptr);</w:t>
            </w:r>
          </w:p>
          <w:p w14:paraId="11DB7D46" w14:textId="77777777" w:rsidR="007C5339" w:rsidRDefault="007C5339" w:rsidP="007C5339">
            <w:pPr>
              <w:pStyle w:val="3-"/>
            </w:pPr>
            <w:r>
              <w:tab/>
            </w:r>
            <w:r>
              <w:tab/>
              <w:t>}</w:t>
            </w:r>
          </w:p>
          <w:p w14:paraId="2C61AF30" w14:textId="77777777" w:rsidR="007C5339" w:rsidRDefault="007C5339" w:rsidP="007C5339">
            <w:pPr>
              <w:pStyle w:val="3-"/>
            </w:pPr>
            <w:r>
              <w:tab/>
            </w:r>
            <w:r>
              <w:tab/>
              <w:t>LARGE_INTEGER end;</w:t>
            </w:r>
          </w:p>
          <w:p w14:paraId="3A8A863A" w14:textId="77777777" w:rsidR="007C5339" w:rsidRDefault="007C5339" w:rsidP="007C5339">
            <w:pPr>
              <w:pStyle w:val="3-"/>
            </w:pPr>
            <w:r>
              <w:tab/>
            </w:r>
            <w:r>
              <w:tab/>
              <w:t>QueryPerformanceCounter(&amp;end);</w:t>
            </w:r>
          </w:p>
          <w:p w14:paraId="502CBA94" w14:textId="77777777" w:rsidR="00FC6994" w:rsidRDefault="007C5339" w:rsidP="007C5339">
            <w:pPr>
              <w:pStyle w:val="3-"/>
            </w:pPr>
            <w:r>
              <w:tab/>
            </w:r>
            <w:r>
              <w:tab/>
              <w:t>float time = static_cast&lt;float&gt;(static_cast&lt;double&gt;(end.QuadPart - begin.QuadPart)</w:t>
            </w:r>
          </w:p>
          <w:p w14:paraId="6F4C24FA" w14:textId="7C71F09B" w:rsidR="007C5339" w:rsidRDefault="00FC6994" w:rsidP="007C5339">
            <w:pPr>
              <w:pStyle w:val="3-"/>
            </w:pPr>
            <w:r>
              <w:tab/>
            </w:r>
            <w:r>
              <w:tab/>
            </w:r>
            <w:r>
              <w:tab/>
            </w:r>
            <w:r>
              <w:tab/>
            </w:r>
            <w:r>
              <w:tab/>
            </w:r>
            <w:r>
              <w:tab/>
            </w:r>
            <w:r>
              <w:tab/>
            </w:r>
            <w:r>
              <w:tab/>
            </w:r>
            <w:r>
              <w:tab/>
            </w:r>
            <w:r>
              <w:tab/>
            </w:r>
            <w:r>
              <w:tab/>
            </w:r>
            <w:r>
              <w:tab/>
            </w:r>
            <w:r w:rsidR="007C5339">
              <w:t xml:space="preserve"> / static_cast&lt;double&gt;(freq.QuadPart));</w:t>
            </w:r>
          </w:p>
          <w:p w14:paraId="573376B7" w14:textId="77777777" w:rsidR="007C5339" w:rsidRDefault="007C5339" w:rsidP="007C5339">
            <w:pPr>
              <w:pStyle w:val="3-"/>
            </w:pPr>
            <w:r>
              <w:tab/>
            </w:r>
            <w:r>
              <w:tab/>
              <w:t>printf("Semaphore * %d = %.6f sec\n", TEST_TIMES, time);</w:t>
            </w:r>
          </w:p>
          <w:p w14:paraId="6C5E39E5" w14:textId="77777777" w:rsidR="007C5339" w:rsidRDefault="007C5339" w:rsidP="007C5339">
            <w:pPr>
              <w:pStyle w:val="3-"/>
            </w:pPr>
            <w:r>
              <w:tab/>
              <w:t>}</w:t>
            </w:r>
          </w:p>
          <w:p w14:paraId="75E00A36" w14:textId="77777777" w:rsidR="007C5339" w:rsidRDefault="007C5339" w:rsidP="007C5339">
            <w:pPr>
              <w:pStyle w:val="3-"/>
            </w:pPr>
          </w:p>
          <w:p w14:paraId="2EF4BBEB" w14:textId="77777777" w:rsidR="007C5339" w:rsidRPr="00FC6994" w:rsidRDefault="007C5339" w:rsidP="007C5339">
            <w:pPr>
              <w:pStyle w:val="3-"/>
              <w:rPr>
                <w:color w:val="00B050"/>
              </w:rPr>
            </w:pPr>
            <w:r>
              <w:rPr>
                <w:rFonts w:hint="eastAsia"/>
              </w:rPr>
              <w:tab/>
            </w:r>
            <w:r w:rsidRPr="00FC6994">
              <w:rPr>
                <w:rFonts w:hint="eastAsia"/>
                <w:color w:val="00B050"/>
              </w:rPr>
              <w:t>//名前付きミューテックス破棄</w:t>
            </w:r>
          </w:p>
          <w:p w14:paraId="7DD9FB69" w14:textId="77777777" w:rsidR="007C5339" w:rsidRDefault="007C5339" w:rsidP="007C5339">
            <w:pPr>
              <w:pStyle w:val="3-"/>
            </w:pPr>
            <w:r>
              <w:tab/>
              <w:t>CloseHandle(hMutex);</w:t>
            </w:r>
          </w:p>
          <w:p w14:paraId="2E8EF191" w14:textId="77777777" w:rsidR="007C5339" w:rsidRDefault="007C5339" w:rsidP="007C5339">
            <w:pPr>
              <w:pStyle w:val="3-"/>
            </w:pPr>
            <w:r>
              <w:tab/>
            </w:r>
          </w:p>
          <w:p w14:paraId="3CD61C6C" w14:textId="77777777" w:rsidR="007C5339" w:rsidRDefault="007C5339" w:rsidP="007C5339">
            <w:pPr>
              <w:pStyle w:val="3-"/>
            </w:pPr>
            <w:r>
              <w:rPr>
                <w:rFonts w:hint="eastAsia"/>
              </w:rPr>
              <w:tab/>
            </w:r>
            <w:r w:rsidRPr="00FC6994">
              <w:rPr>
                <w:rFonts w:hint="eastAsia"/>
                <w:color w:val="00B050"/>
              </w:rPr>
              <w:t>//名前付きセマフォ破棄</w:t>
            </w:r>
          </w:p>
          <w:p w14:paraId="7D0D1F6A" w14:textId="77777777" w:rsidR="007C5339" w:rsidRDefault="007C5339" w:rsidP="007C5339">
            <w:pPr>
              <w:pStyle w:val="3-"/>
            </w:pPr>
            <w:r>
              <w:tab/>
            </w:r>
            <w:r w:rsidRPr="00FC6994">
              <w:rPr>
                <w:color w:val="FF0000"/>
              </w:rPr>
              <w:t>CloseHandle(hSemaphore);</w:t>
            </w:r>
          </w:p>
          <w:p w14:paraId="7B7B30F2" w14:textId="77777777" w:rsidR="007C5339" w:rsidRDefault="007C5339" w:rsidP="007C5339">
            <w:pPr>
              <w:pStyle w:val="3-"/>
            </w:pPr>
          </w:p>
          <w:p w14:paraId="317913AA" w14:textId="0CF4307C" w:rsidR="00FC6994" w:rsidRDefault="007C5339" w:rsidP="007C5339">
            <w:pPr>
              <w:pStyle w:val="3-"/>
            </w:pPr>
            <w:r>
              <w:tab/>
              <w:t>return EXIT_SUCCESS;</w:t>
            </w:r>
          </w:p>
          <w:p w14:paraId="6CA5DC19" w14:textId="59ADC0D5" w:rsidR="00737B12" w:rsidRPr="00DE3BF2" w:rsidRDefault="007C5339" w:rsidP="007C5339">
            <w:pPr>
              <w:pStyle w:val="3-"/>
            </w:pPr>
            <w:r>
              <w:t>}</w:t>
            </w:r>
          </w:p>
        </w:tc>
      </w:tr>
    </w:tbl>
    <w:p w14:paraId="51EDA41C" w14:textId="77777777" w:rsidR="00737B12" w:rsidRPr="00DE3BF2" w:rsidRDefault="00737B12" w:rsidP="00737B12">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1CC12175" w14:textId="77777777" w:rsidTr="000A1665">
        <w:tc>
          <w:tcPr>
            <w:tcW w:w="8494" w:type="dxa"/>
          </w:tcPr>
          <w:p w14:paraId="776F098D" w14:textId="77777777" w:rsidR="007C5339" w:rsidRPr="007C5339" w:rsidRDefault="007C5339" w:rsidP="007C5339">
            <w:pPr>
              <w:pStyle w:val="3-"/>
              <w:rPr>
                <w:color w:val="auto"/>
              </w:rPr>
            </w:pPr>
            <w:r w:rsidRPr="007C5339">
              <w:rPr>
                <w:rFonts w:hint="eastAsia"/>
                <w:color w:val="auto"/>
              </w:rPr>
              <w:t>- begin:太郎 -</w:t>
            </w:r>
          </w:p>
          <w:p w14:paraId="79CE6094" w14:textId="77777777" w:rsidR="007C5339" w:rsidRPr="007C5339" w:rsidRDefault="007C5339" w:rsidP="007C5339">
            <w:pPr>
              <w:pStyle w:val="3-"/>
              <w:rPr>
                <w:color w:val="auto"/>
              </w:rPr>
            </w:pPr>
            <w:r w:rsidRPr="007C5339">
              <w:rPr>
                <w:rFonts w:hint="eastAsia"/>
                <w:color w:val="auto"/>
              </w:rPr>
              <w:t>- begin:次郎 -</w:t>
            </w:r>
          </w:p>
          <w:p w14:paraId="7D5BFF6E" w14:textId="77777777" w:rsidR="007C5339" w:rsidRPr="007C5339" w:rsidRDefault="007C5339" w:rsidP="007C5339">
            <w:pPr>
              <w:pStyle w:val="3-"/>
              <w:rPr>
                <w:color w:val="auto"/>
              </w:rPr>
            </w:pPr>
            <w:r w:rsidRPr="007C5339">
              <w:rPr>
                <w:rFonts w:hint="eastAsia"/>
                <w:color w:val="auto"/>
              </w:rPr>
              <w:t>- begin:三郎 -</w:t>
            </w:r>
          </w:p>
          <w:p w14:paraId="4D630DEE" w14:textId="77777777" w:rsidR="007C5339" w:rsidRPr="007C5339" w:rsidRDefault="007C5339" w:rsidP="007C5339">
            <w:pPr>
              <w:pStyle w:val="3-"/>
              <w:rPr>
                <w:color w:val="auto"/>
              </w:rPr>
            </w:pPr>
            <w:r w:rsidRPr="007C5339">
              <w:rPr>
                <w:rFonts w:hint="eastAsia"/>
                <w:color w:val="auto"/>
              </w:rPr>
              <w:t>- begin:四郎 -</w:t>
            </w:r>
          </w:p>
          <w:p w14:paraId="6C1A3DBF" w14:textId="701A21CA" w:rsidR="007C5339" w:rsidRPr="007C5339" w:rsidRDefault="007C5339" w:rsidP="007C5339">
            <w:pPr>
              <w:pStyle w:val="3-"/>
              <w:rPr>
                <w:color w:val="auto"/>
              </w:rPr>
            </w:pPr>
            <w:r w:rsidRPr="007C5339">
              <w:rPr>
                <w:color w:val="auto"/>
              </w:rPr>
              <w:t>Common-resources have been prepared. (num=0 -&gt; 2)</w:t>
            </w:r>
            <w:r w:rsidR="00FC6994">
              <w:rPr>
                <w:color w:val="auto"/>
              </w:rPr>
              <w:t xml:space="preserve"> </w:t>
            </w:r>
            <w:r w:rsidR="00FC6994">
              <w:rPr>
                <w:color w:val="auto"/>
              </w:rPr>
              <w:tab/>
            </w:r>
            <w:r w:rsidR="00FC6994" w:rsidRPr="00B64270">
              <w:rPr>
                <w:color w:val="FF0000"/>
              </w:rPr>
              <w:t>←セマフォが解放されるまで全てのスレッドがブロック</w:t>
            </w:r>
          </w:p>
          <w:p w14:paraId="45BFC3DE" w14:textId="77777777" w:rsidR="007C5339" w:rsidRPr="007C5339" w:rsidRDefault="007C5339" w:rsidP="007C5339">
            <w:pPr>
              <w:pStyle w:val="3-"/>
              <w:rPr>
                <w:color w:val="auto"/>
              </w:rPr>
            </w:pPr>
            <w:r w:rsidRPr="00FC6994">
              <w:rPr>
                <w:rFonts w:hint="eastAsia"/>
                <w:color w:val="FF0000"/>
              </w:rPr>
              <w:t xml:space="preserve">次郎: [BEFORE] </w:t>
            </w:r>
            <w:r w:rsidRPr="007C5339">
              <w:rPr>
                <w:rFonts w:hint="eastAsia"/>
                <w:color w:val="auto"/>
              </w:rPr>
              <w:t>commonResource[0]=1000, tlsData=0</w:t>
            </w:r>
          </w:p>
          <w:p w14:paraId="68CA02AC" w14:textId="04D38485" w:rsidR="007C5339" w:rsidRPr="007C5339" w:rsidRDefault="007C5339" w:rsidP="007C5339">
            <w:pPr>
              <w:pStyle w:val="3-"/>
              <w:rPr>
                <w:color w:val="auto"/>
              </w:rPr>
            </w:pPr>
            <w:r w:rsidRPr="00FC6994">
              <w:rPr>
                <w:rFonts w:hint="eastAsia"/>
                <w:color w:val="FF0000"/>
              </w:rPr>
              <w:t>太郎: [BEFORE]</w:t>
            </w:r>
            <w:r w:rsidRPr="007C5339">
              <w:rPr>
                <w:rFonts w:hint="eastAsia"/>
                <w:color w:val="auto"/>
              </w:rPr>
              <w:t xml:space="preserve"> commonResource[1]=2000, tlsData=0</w:t>
            </w:r>
            <w:r w:rsidR="00FC6994">
              <w:rPr>
                <w:color w:val="auto"/>
              </w:rPr>
              <w:tab/>
            </w:r>
            <w:r w:rsidR="00FC6994">
              <w:rPr>
                <w:color w:val="auto"/>
              </w:rPr>
              <w:tab/>
            </w:r>
            <w:r w:rsidR="00FC6994" w:rsidRPr="00B64270">
              <w:rPr>
                <w:color w:val="FF0000"/>
              </w:rPr>
              <w:t>←4つスレッドのうち、</w:t>
            </w:r>
            <w:r w:rsidR="00FC6994" w:rsidRPr="00B64270">
              <w:rPr>
                <w:rFonts w:hint="eastAsia"/>
                <w:color w:val="FF0000"/>
              </w:rPr>
              <w:t>2つだけが稼働</w:t>
            </w:r>
          </w:p>
          <w:p w14:paraId="28D57753" w14:textId="77777777" w:rsidR="007C5339" w:rsidRPr="007C5339" w:rsidRDefault="007C5339" w:rsidP="007C5339">
            <w:pPr>
              <w:pStyle w:val="3-"/>
              <w:rPr>
                <w:color w:val="auto"/>
              </w:rPr>
            </w:pPr>
            <w:r w:rsidRPr="007C5339">
              <w:rPr>
                <w:rFonts w:hint="eastAsia"/>
                <w:color w:val="auto"/>
              </w:rPr>
              <w:t>太郎: [AFTER]  commonResource[1]=2001, tlsData=1</w:t>
            </w:r>
          </w:p>
          <w:p w14:paraId="204F61C7" w14:textId="77777777" w:rsidR="007C5339" w:rsidRPr="007C5339" w:rsidRDefault="007C5339" w:rsidP="007C5339">
            <w:pPr>
              <w:pStyle w:val="3-"/>
              <w:rPr>
                <w:color w:val="auto"/>
              </w:rPr>
            </w:pPr>
            <w:r w:rsidRPr="007C5339">
              <w:rPr>
                <w:rFonts w:hint="eastAsia"/>
                <w:color w:val="auto"/>
              </w:rPr>
              <w:t>次郎: [AFTER]  commonResource[0]=1001, tlsData=1</w:t>
            </w:r>
          </w:p>
          <w:p w14:paraId="2066D2BB" w14:textId="4D584140" w:rsidR="007C5339" w:rsidRPr="007C5339" w:rsidRDefault="007C5339" w:rsidP="007C5339">
            <w:pPr>
              <w:pStyle w:val="3-"/>
              <w:rPr>
                <w:color w:val="auto"/>
              </w:rPr>
            </w:pPr>
            <w:r w:rsidRPr="00FC6994">
              <w:rPr>
                <w:rFonts w:hint="eastAsia"/>
                <w:color w:val="FF0000"/>
              </w:rPr>
              <w:t>三郎: [BEFORE]</w:t>
            </w:r>
            <w:r w:rsidRPr="007C5339">
              <w:rPr>
                <w:rFonts w:hint="eastAsia"/>
                <w:color w:val="auto"/>
              </w:rPr>
              <w:t xml:space="preserve"> commonResource[1]=2001, tlsData=0</w:t>
            </w:r>
            <w:r w:rsidR="00FC6994">
              <w:rPr>
                <w:color w:val="auto"/>
              </w:rPr>
              <w:tab/>
            </w:r>
            <w:r w:rsidR="00FC6994">
              <w:rPr>
                <w:color w:val="auto"/>
              </w:rPr>
              <w:tab/>
            </w:r>
            <w:r w:rsidR="00FC6994" w:rsidRPr="00B64270">
              <w:rPr>
                <w:color w:val="FF0000"/>
              </w:rPr>
              <w:t>←</w:t>
            </w:r>
            <w:r w:rsidR="00FC6994">
              <w:rPr>
                <w:color w:val="FF0000"/>
              </w:rPr>
              <w:t>1</w:t>
            </w:r>
            <w:r w:rsidR="00FC6994" w:rsidRPr="00B64270">
              <w:rPr>
                <w:color w:val="FF0000"/>
              </w:rPr>
              <w:t>つスレッド</w:t>
            </w:r>
            <w:r w:rsidR="00FC6994">
              <w:rPr>
                <w:color w:val="FF0000"/>
              </w:rPr>
              <w:t>が終了すると、次のスレッドが動く</w:t>
            </w:r>
          </w:p>
          <w:p w14:paraId="23AF15B2" w14:textId="56BA7DE8" w:rsidR="007C5339" w:rsidRPr="007C5339" w:rsidRDefault="007C5339" w:rsidP="00FC6994">
            <w:pPr>
              <w:pStyle w:val="3-"/>
              <w:tabs>
                <w:tab w:val="clear" w:pos="3758"/>
                <w:tab w:val="left" w:pos="3905"/>
              </w:tabs>
              <w:rPr>
                <w:color w:val="auto"/>
              </w:rPr>
            </w:pPr>
            <w:r w:rsidRPr="007C5339">
              <w:rPr>
                <w:rFonts w:hint="eastAsia"/>
                <w:color w:val="auto"/>
              </w:rPr>
              <w:t>四郎: [BEFORE] commonResource[0]=1001, tlsData=0</w:t>
            </w:r>
            <w:r w:rsidR="00FC6994">
              <w:rPr>
                <w:color w:val="auto"/>
              </w:rPr>
              <w:tab/>
            </w:r>
            <w:r w:rsidR="00FC6994">
              <w:rPr>
                <w:color w:val="auto"/>
              </w:rPr>
              <w:tab/>
            </w:r>
            <w:r w:rsidR="00FC6994" w:rsidRPr="00B64270">
              <w:rPr>
                <w:color w:val="FF0000"/>
              </w:rPr>
              <w:t>（常に同時に2つ</w:t>
            </w:r>
            <w:r w:rsidR="00FC6994">
              <w:rPr>
                <w:rFonts w:hint="eastAsia"/>
                <w:color w:val="FF0000"/>
              </w:rPr>
              <w:t>まで</w:t>
            </w:r>
            <w:r w:rsidR="00FC6994" w:rsidRPr="00B64270">
              <w:rPr>
                <w:color w:val="FF0000"/>
              </w:rPr>
              <w:t>）</w:t>
            </w:r>
          </w:p>
          <w:p w14:paraId="0EE00544" w14:textId="77777777" w:rsidR="007C5339" w:rsidRPr="007C5339" w:rsidRDefault="007C5339" w:rsidP="007C5339">
            <w:pPr>
              <w:pStyle w:val="3-"/>
              <w:rPr>
                <w:color w:val="auto"/>
              </w:rPr>
            </w:pPr>
            <w:r w:rsidRPr="007C5339">
              <w:rPr>
                <w:rFonts w:hint="eastAsia"/>
                <w:color w:val="auto"/>
              </w:rPr>
              <w:t>三郎: [AFTER]  commonResource[1]=2002, tlsData=1</w:t>
            </w:r>
          </w:p>
          <w:p w14:paraId="4336ACA3" w14:textId="77777777" w:rsidR="007C5339" w:rsidRPr="007C5339" w:rsidRDefault="007C5339" w:rsidP="007C5339">
            <w:pPr>
              <w:pStyle w:val="3-"/>
              <w:rPr>
                <w:color w:val="auto"/>
              </w:rPr>
            </w:pPr>
            <w:r w:rsidRPr="007C5339">
              <w:rPr>
                <w:rFonts w:hint="eastAsia"/>
                <w:color w:val="auto"/>
              </w:rPr>
              <w:t>四郎: [AFTER]  commonResource[0]=1002, tlsData=1</w:t>
            </w:r>
          </w:p>
          <w:p w14:paraId="2389C621" w14:textId="77777777" w:rsidR="007C5339" w:rsidRPr="007C5339" w:rsidRDefault="007C5339" w:rsidP="007C5339">
            <w:pPr>
              <w:pStyle w:val="3-"/>
              <w:rPr>
                <w:color w:val="auto"/>
              </w:rPr>
            </w:pPr>
            <w:r w:rsidRPr="007C5339">
              <w:rPr>
                <w:rFonts w:hint="eastAsia"/>
                <w:color w:val="auto"/>
              </w:rPr>
              <w:t>太郎: [BEFORE] commonResource[1]=2002, tlsData=1</w:t>
            </w:r>
          </w:p>
          <w:p w14:paraId="77829C74" w14:textId="77777777" w:rsidR="007C5339" w:rsidRPr="007C5339" w:rsidRDefault="007C5339" w:rsidP="007C5339">
            <w:pPr>
              <w:pStyle w:val="3-"/>
              <w:rPr>
                <w:color w:val="auto"/>
              </w:rPr>
            </w:pPr>
            <w:r w:rsidRPr="007C5339">
              <w:rPr>
                <w:rFonts w:hint="eastAsia"/>
                <w:color w:val="auto"/>
              </w:rPr>
              <w:t>次郎: [BEFORE] commonResource[0]=1002, tlsData=1</w:t>
            </w:r>
          </w:p>
          <w:p w14:paraId="68B8FE62" w14:textId="77777777" w:rsidR="007C5339" w:rsidRPr="007C5339" w:rsidRDefault="007C5339" w:rsidP="007C5339">
            <w:pPr>
              <w:pStyle w:val="3-"/>
              <w:rPr>
                <w:color w:val="auto"/>
              </w:rPr>
            </w:pPr>
            <w:r w:rsidRPr="007C5339">
              <w:rPr>
                <w:rFonts w:hint="eastAsia"/>
                <w:color w:val="auto"/>
              </w:rPr>
              <w:t>次郎: [AFTER]  commonResource[0]=1003, tlsData=2</w:t>
            </w:r>
          </w:p>
          <w:p w14:paraId="1C03D357" w14:textId="77777777" w:rsidR="007C5339" w:rsidRPr="007C5339" w:rsidRDefault="007C5339" w:rsidP="007C5339">
            <w:pPr>
              <w:pStyle w:val="3-"/>
              <w:rPr>
                <w:color w:val="auto"/>
              </w:rPr>
            </w:pPr>
            <w:r w:rsidRPr="007C5339">
              <w:rPr>
                <w:rFonts w:hint="eastAsia"/>
                <w:color w:val="auto"/>
              </w:rPr>
              <w:t>太郎: [AFTER]  commonResource[1]=2003, tlsData=2</w:t>
            </w:r>
          </w:p>
          <w:p w14:paraId="59CF6CFF" w14:textId="77777777" w:rsidR="007C5339" w:rsidRPr="007C5339" w:rsidRDefault="007C5339" w:rsidP="007C5339">
            <w:pPr>
              <w:pStyle w:val="3-"/>
              <w:rPr>
                <w:color w:val="auto"/>
              </w:rPr>
            </w:pPr>
            <w:r w:rsidRPr="007C5339">
              <w:rPr>
                <w:rFonts w:hint="eastAsia"/>
                <w:color w:val="auto"/>
              </w:rPr>
              <w:t>三郎: [BEFORE] commonResource[0]=1003, tlsData=1</w:t>
            </w:r>
          </w:p>
          <w:p w14:paraId="05955BEA" w14:textId="77777777" w:rsidR="007C5339" w:rsidRPr="007C5339" w:rsidRDefault="007C5339" w:rsidP="007C5339">
            <w:pPr>
              <w:pStyle w:val="3-"/>
              <w:rPr>
                <w:color w:val="auto"/>
              </w:rPr>
            </w:pPr>
            <w:r w:rsidRPr="007C5339">
              <w:rPr>
                <w:rFonts w:hint="eastAsia"/>
                <w:color w:val="auto"/>
              </w:rPr>
              <w:t>四郎: [BEFORE] commonResource[1]=2003, tlsData=1</w:t>
            </w:r>
          </w:p>
          <w:p w14:paraId="4DF3DB5A" w14:textId="77777777" w:rsidR="007C5339" w:rsidRPr="007C5339" w:rsidRDefault="007C5339" w:rsidP="007C5339">
            <w:pPr>
              <w:pStyle w:val="3-"/>
              <w:rPr>
                <w:color w:val="auto"/>
              </w:rPr>
            </w:pPr>
            <w:r w:rsidRPr="007C5339">
              <w:rPr>
                <w:rFonts w:hint="eastAsia"/>
                <w:color w:val="auto"/>
              </w:rPr>
              <w:t>四郎: [AFTER]  commonResource[1]=2004, tlsData=2</w:t>
            </w:r>
          </w:p>
          <w:p w14:paraId="1F32E024" w14:textId="77777777" w:rsidR="007C5339" w:rsidRPr="007C5339" w:rsidRDefault="007C5339" w:rsidP="007C5339">
            <w:pPr>
              <w:pStyle w:val="3-"/>
              <w:rPr>
                <w:color w:val="auto"/>
              </w:rPr>
            </w:pPr>
            <w:r w:rsidRPr="007C5339">
              <w:rPr>
                <w:rFonts w:hint="eastAsia"/>
                <w:color w:val="auto"/>
              </w:rPr>
              <w:t>三郎: [AFTER]  commonResource[0]=1004, tlsData=2</w:t>
            </w:r>
          </w:p>
          <w:p w14:paraId="7DCD93C0" w14:textId="77777777" w:rsidR="007C5339" w:rsidRPr="007C5339" w:rsidRDefault="007C5339" w:rsidP="007C5339">
            <w:pPr>
              <w:pStyle w:val="3-"/>
              <w:rPr>
                <w:color w:val="auto"/>
              </w:rPr>
            </w:pPr>
            <w:r w:rsidRPr="007C5339">
              <w:rPr>
                <w:rFonts w:hint="eastAsia"/>
                <w:color w:val="auto"/>
              </w:rPr>
              <w:t>次郎: [BEFORE] commonResource[1]=2004, tlsData=2</w:t>
            </w:r>
          </w:p>
          <w:p w14:paraId="52AA2250" w14:textId="77777777" w:rsidR="007C5339" w:rsidRPr="007C5339" w:rsidRDefault="007C5339" w:rsidP="007C5339">
            <w:pPr>
              <w:pStyle w:val="3-"/>
              <w:rPr>
                <w:color w:val="auto"/>
              </w:rPr>
            </w:pPr>
            <w:r w:rsidRPr="007C5339">
              <w:rPr>
                <w:rFonts w:hint="eastAsia"/>
                <w:color w:val="auto"/>
              </w:rPr>
              <w:t>太郎: [BEFORE] commonResource[0]=1004, tlsData=2</w:t>
            </w:r>
          </w:p>
          <w:p w14:paraId="63F330C0" w14:textId="77777777" w:rsidR="007C5339" w:rsidRPr="007C5339" w:rsidRDefault="007C5339" w:rsidP="007C5339">
            <w:pPr>
              <w:pStyle w:val="3-"/>
              <w:rPr>
                <w:color w:val="auto"/>
              </w:rPr>
            </w:pPr>
            <w:r w:rsidRPr="007C5339">
              <w:rPr>
                <w:rFonts w:hint="eastAsia"/>
                <w:color w:val="auto"/>
              </w:rPr>
              <w:t>次郎: [AFTER]  commonResource[1]=2005, tlsData=3</w:t>
            </w:r>
          </w:p>
          <w:p w14:paraId="03A21FDA" w14:textId="77777777" w:rsidR="007C5339" w:rsidRPr="007C5339" w:rsidRDefault="007C5339" w:rsidP="007C5339">
            <w:pPr>
              <w:pStyle w:val="3-"/>
              <w:rPr>
                <w:color w:val="auto"/>
              </w:rPr>
            </w:pPr>
            <w:r w:rsidRPr="007C5339">
              <w:rPr>
                <w:rFonts w:hint="eastAsia"/>
                <w:color w:val="auto"/>
              </w:rPr>
              <w:t>太郎: [AFTER]  commonResource[0]=1005, tlsData=3</w:t>
            </w:r>
          </w:p>
          <w:p w14:paraId="7DACA976" w14:textId="77777777" w:rsidR="007C5339" w:rsidRPr="007C5339" w:rsidRDefault="007C5339" w:rsidP="007C5339">
            <w:pPr>
              <w:pStyle w:val="3-"/>
              <w:rPr>
                <w:color w:val="auto"/>
              </w:rPr>
            </w:pPr>
            <w:r w:rsidRPr="007C5339">
              <w:rPr>
                <w:rFonts w:hint="eastAsia"/>
                <w:color w:val="auto"/>
              </w:rPr>
              <w:t>- end:次郎 -</w:t>
            </w:r>
          </w:p>
          <w:p w14:paraId="63EE07B4" w14:textId="77777777" w:rsidR="007C5339" w:rsidRPr="007C5339" w:rsidRDefault="007C5339" w:rsidP="007C5339">
            <w:pPr>
              <w:pStyle w:val="3-"/>
              <w:rPr>
                <w:color w:val="auto"/>
              </w:rPr>
            </w:pPr>
            <w:r w:rsidRPr="007C5339">
              <w:rPr>
                <w:rFonts w:hint="eastAsia"/>
                <w:color w:val="auto"/>
              </w:rPr>
              <w:t>四郎: [BEFORE] commonResource[0]=1005, tlsData=2</w:t>
            </w:r>
          </w:p>
          <w:p w14:paraId="3DAA7DB3" w14:textId="77777777" w:rsidR="007C5339" w:rsidRPr="007C5339" w:rsidRDefault="007C5339" w:rsidP="007C5339">
            <w:pPr>
              <w:pStyle w:val="3-"/>
              <w:rPr>
                <w:color w:val="auto"/>
              </w:rPr>
            </w:pPr>
            <w:r w:rsidRPr="007C5339">
              <w:rPr>
                <w:rFonts w:hint="eastAsia"/>
                <w:color w:val="auto"/>
              </w:rPr>
              <w:t>三郎: [BEFORE] commonResource[1]=2005, tlsData=2</w:t>
            </w:r>
          </w:p>
          <w:p w14:paraId="50A518CA" w14:textId="77777777" w:rsidR="007C5339" w:rsidRPr="007C5339" w:rsidRDefault="007C5339" w:rsidP="007C5339">
            <w:pPr>
              <w:pStyle w:val="3-"/>
              <w:rPr>
                <w:color w:val="auto"/>
              </w:rPr>
            </w:pPr>
            <w:r w:rsidRPr="007C5339">
              <w:rPr>
                <w:rFonts w:hint="eastAsia"/>
                <w:color w:val="auto"/>
              </w:rPr>
              <w:t>- end:太郎 -</w:t>
            </w:r>
          </w:p>
          <w:p w14:paraId="68B4D246" w14:textId="088A5BAE" w:rsidR="007C5339" w:rsidRPr="007C5339" w:rsidRDefault="007C5339" w:rsidP="007C5339">
            <w:pPr>
              <w:pStyle w:val="3-"/>
              <w:rPr>
                <w:color w:val="auto"/>
              </w:rPr>
            </w:pPr>
            <w:r w:rsidRPr="007C5339">
              <w:rPr>
                <w:rFonts w:hint="eastAsia"/>
                <w:color w:val="auto"/>
              </w:rPr>
              <w:t>三郎: [AFTER]  commonResource[1]=</w:t>
            </w:r>
            <w:r w:rsidRPr="00FC6994">
              <w:rPr>
                <w:rFonts w:hint="eastAsia"/>
                <w:color w:val="FF0000"/>
              </w:rPr>
              <w:t>2006</w:t>
            </w:r>
            <w:r w:rsidRPr="007C5339">
              <w:rPr>
                <w:rFonts w:hint="eastAsia"/>
                <w:color w:val="auto"/>
              </w:rPr>
              <w:t>, tlsData=3</w:t>
            </w:r>
            <w:r w:rsidR="00FC6994">
              <w:rPr>
                <w:color w:val="auto"/>
              </w:rPr>
              <w:tab/>
            </w:r>
            <w:r w:rsidR="00FC6994">
              <w:rPr>
                <w:color w:val="auto"/>
              </w:rPr>
              <w:tab/>
            </w:r>
            <w:r w:rsidR="00FC6994" w:rsidRPr="00FF65A9">
              <w:rPr>
                <w:rFonts w:hint="eastAsia"/>
                <w:color w:val="FF0000"/>
              </w:rPr>
              <w:t>←</w:t>
            </w:r>
            <w:r w:rsidR="00FC6994">
              <w:rPr>
                <w:color w:val="FF0000"/>
              </w:rPr>
              <w:t>全て正常にロックされたので、</w:t>
            </w:r>
            <w:r w:rsidR="00FC6994">
              <w:rPr>
                <w:rFonts w:hint="eastAsia"/>
                <w:color w:val="FF0000"/>
              </w:rPr>
              <w:t>正しい</w:t>
            </w:r>
            <w:r w:rsidR="00FC6994">
              <w:rPr>
                <w:color w:val="FF0000"/>
              </w:rPr>
              <w:t>処理結果になっている</w:t>
            </w:r>
          </w:p>
          <w:p w14:paraId="7BF3BFE9" w14:textId="422820DA" w:rsidR="007C5339" w:rsidRPr="007C5339" w:rsidRDefault="007C5339" w:rsidP="00FC6994">
            <w:pPr>
              <w:pStyle w:val="3-"/>
              <w:tabs>
                <w:tab w:val="clear" w:pos="3758"/>
                <w:tab w:val="left" w:pos="3905"/>
              </w:tabs>
              <w:rPr>
                <w:color w:val="auto"/>
              </w:rPr>
            </w:pPr>
            <w:r w:rsidRPr="007C5339">
              <w:rPr>
                <w:rFonts w:hint="eastAsia"/>
                <w:color w:val="auto"/>
              </w:rPr>
              <w:t>四郎: [AFTER]  commonResource[0]=</w:t>
            </w:r>
            <w:r w:rsidRPr="00FC6994">
              <w:rPr>
                <w:rFonts w:hint="eastAsia"/>
                <w:color w:val="FF0000"/>
              </w:rPr>
              <w:t>1006</w:t>
            </w:r>
            <w:r w:rsidRPr="007C5339">
              <w:rPr>
                <w:rFonts w:hint="eastAsia"/>
                <w:color w:val="auto"/>
              </w:rPr>
              <w:t>, tlsData=3</w:t>
            </w:r>
            <w:r w:rsidR="00FC6994">
              <w:rPr>
                <w:color w:val="auto"/>
              </w:rPr>
              <w:tab/>
            </w:r>
            <w:r w:rsidR="00FC6994">
              <w:rPr>
                <w:color w:val="auto"/>
              </w:rPr>
              <w:tab/>
            </w:r>
          </w:p>
          <w:p w14:paraId="511650D8" w14:textId="77777777" w:rsidR="007C5339" w:rsidRPr="007C5339" w:rsidRDefault="007C5339" w:rsidP="007C5339">
            <w:pPr>
              <w:pStyle w:val="3-"/>
              <w:rPr>
                <w:color w:val="auto"/>
              </w:rPr>
            </w:pPr>
            <w:r w:rsidRPr="007C5339">
              <w:rPr>
                <w:rFonts w:hint="eastAsia"/>
                <w:color w:val="auto"/>
              </w:rPr>
              <w:t>- end:四郎 -</w:t>
            </w:r>
          </w:p>
          <w:p w14:paraId="60284A67" w14:textId="77777777" w:rsidR="007C5339" w:rsidRPr="007C5339" w:rsidRDefault="007C5339" w:rsidP="007C5339">
            <w:pPr>
              <w:pStyle w:val="3-"/>
              <w:rPr>
                <w:color w:val="auto"/>
              </w:rPr>
            </w:pPr>
            <w:r w:rsidRPr="007C5339">
              <w:rPr>
                <w:rFonts w:hint="eastAsia"/>
                <w:color w:val="auto"/>
              </w:rPr>
              <w:t>- end:三郎 -</w:t>
            </w:r>
          </w:p>
          <w:p w14:paraId="24BDB478" w14:textId="10B76331" w:rsidR="00737B12" w:rsidRPr="00DD51B6" w:rsidRDefault="007C5339" w:rsidP="007C5339">
            <w:pPr>
              <w:pStyle w:val="3-"/>
            </w:pPr>
            <w:r w:rsidRPr="007C5339">
              <w:rPr>
                <w:color w:val="auto"/>
              </w:rPr>
              <w:t xml:space="preserve">Semaphore * 10000000 = </w:t>
            </w:r>
            <w:r w:rsidRPr="00FC6994">
              <w:rPr>
                <w:color w:val="FF0000"/>
              </w:rPr>
              <w:t>4.787152 sec</w:t>
            </w:r>
            <w:r w:rsidR="00FC6994">
              <w:rPr>
                <w:color w:val="FF0000"/>
              </w:rPr>
              <w:tab/>
            </w:r>
            <w:r w:rsidR="00FC6994">
              <w:rPr>
                <w:color w:val="FF0000"/>
              </w:rPr>
              <w:tab/>
            </w:r>
            <w:r w:rsidR="00FC6994">
              <w:rPr>
                <w:color w:val="FF0000"/>
              </w:rPr>
              <w:tab/>
            </w:r>
            <w:r w:rsidR="00FC6994">
              <w:rPr>
                <w:color w:val="FF0000"/>
              </w:rPr>
              <w:tab/>
            </w:r>
            <w:r w:rsidR="009518EA">
              <w:rPr>
                <w:color w:val="FF0000"/>
              </w:rPr>
              <w:t>←</w:t>
            </w:r>
            <w:r w:rsidR="009518EA">
              <w:rPr>
                <w:rFonts w:hint="eastAsia"/>
                <w:color w:val="FF0000"/>
              </w:rPr>
              <w:t>1千万回ループによる処理時間計測</w:t>
            </w:r>
          </w:p>
        </w:tc>
      </w:tr>
    </w:tbl>
    <w:p w14:paraId="374A618C" w14:textId="4F9D20A5" w:rsidR="0036070F" w:rsidRDefault="0036070F" w:rsidP="0036070F">
      <w:pPr>
        <w:pStyle w:val="2"/>
      </w:pPr>
      <w:bookmarkStart w:id="127" w:name="_Toc379778037"/>
      <w:r>
        <w:rPr>
          <w:rFonts w:hint="eastAsia"/>
        </w:rPr>
        <w:t>モニター</w:t>
      </w:r>
      <w:bookmarkEnd w:id="127"/>
      <w:r w:rsidR="00A45D66">
        <w:fldChar w:fldCharType="begin"/>
      </w:r>
      <w:r w:rsidR="00A45D66">
        <w:instrText xml:space="preserve"> XE "</w:instrText>
      </w:r>
      <w:r w:rsidR="00A45D66">
        <w:rPr>
          <w:rFonts w:hint="eastAsia"/>
        </w:rPr>
        <w:instrText>モニター</w:instrText>
      </w:r>
      <w:r w:rsidR="00A45D66">
        <w:instrText>" \y “</w:instrText>
      </w:r>
      <w:r w:rsidR="00A45D66">
        <w:rPr>
          <w:rFonts w:hint="eastAsia"/>
        </w:rPr>
        <w:instrText>もにたー</w:instrText>
      </w:r>
      <w:r w:rsidR="00A45D66">
        <w:instrText xml:space="preserve">” </w:instrText>
      </w:r>
      <w:r w:rsidR="00A45D66">
        <w:fldChar w:fldCharType="end"/>
      </w:r>
    </w:p>
    <w:p w14:paraId="3B8D0AE1" w14:textId="2D01A0A1" w:rsidR="0036070F" w:rsidRDefault="00A71BDD" w:rsidP="0036070F">
      <w:pPr>
        <w:pStyle w:val="a9"/>
        <w:ind w:firstLine="283"/>
      </w:pPr>
      <w:r>
        <w:rPr>
          <w:rFonts w:hint="eastAsia"/>
        </w:rPr>
        <w:t>状態の変化を監視し、</w:t>
      </w:r>
      <w:r w:rsidR="00233D2D">
        <w:rPr>
          <w:rFonts w:hint="eastAsia"/>
        </w:rPr>
        <w:t>それまでスレッドをスリープして待機する手法を「モニター」と呼ぶ。</w:t>
      </w:r>
    </w:p>
    <w:p w14:paraId="327C0C8B" w14:textId="6F982F89" w:rsidR="00233D2D" w:rsidRDefault="00233D2D" w:rsidP="0036070F">
      <w:pPr>
        <w:pStyle w:val="a9"/>
        <w:ind w:firstLine="283"/>
      </w:pPr>
      <w:r>
        <w:rPr>
          <w:rFonts w:hint="eastAsia"/>
        </w:rPr>
        <w:t>大きな括りとしては排他制御と同様だが、順序性のある処理をリレーするような時に使</w:t>
      </w:r>
      <w:r>
        <w:rPr>
          <w:rFonts w:hint="eastAsia"/>
        </w:rPr>
        <w:lastRenderedPageBreak/>
        <w:t>える。</w:t>
      </w:r>
    </w:p>
    <w:p w14:paraId="3C649AE6" w14:textId="078BD75E" w:rsidR="00233D2D" w:rsidRDefault="00233D2D" w:rsidP="0036070F">
      <w:pPr>
        <w:pStyle w:val="a9"/>
        <w:ind w:firstLine="283"/>
      </w:pPr>
      <w:r>
        <w:rPr>
          <w:rFonts w:hint="eastAsia"/>
        </w:rPr>
        <w:t>例えば、メインループで描画用のデータを構築した後、描画スレッドに処理を受け渡すような場面で使える。描画スレッドは、データ構築完了の通知が来るまでスリープする。</w:t>
      </w:r>
    </w:p>
    <w:p w14:paraId="3787BC9A" w14:textId="2FFBE22D" w:rsidR="0036070F" w:rsidRDefault="0036070F" w:rsidP="0036070F">
      <w:pPr>
        <w:pStyle w:val="2"/>
      </w:pPr>
      <w:bookmarkStart w:id="128" w:name="_Toc379778038"/>
      <w:r>
        <w:rPr>
          <w:rFonts w:hint="eastAsia"/>
        </w:rPr>
        <w:t>モニター：条件変数</w:t>
      </w:r>
      <w:bookmarkEnd w:id="128"/>
      <w:r w:rsidR="00A45D66">
        <w:fldChar w:fldCharType="begin"/>
      </w:r>
      <w:r w:rsidR="00A45D66">
        <w:instrText xml:space="preserve"> XE "</w:instrText>
      </w:r>
      <w:r w:rsidR="00A45D66">
        <w:rPr>
          <w:rFonts w:hint="eastAsia"/>
        </w:rPr>
        <w:instrText>条件変数</w:instrText>
      </w:r>
      <w:r w:rsidR="00A45D66">
        <w:instrText>" \y “</w:instrText>
      </w:r>
      <w:r w:rsidR="00A45D66">
        <w:rPr>
          <w:rFonts w:hint="eastAsia"/>
        </w:rPr>
        <w:instrText>じょうけんへんすう</w:instrText>
      </w:r>
      <w:r w:rsidR="00A45D66">
        <w:instrText xml:space="preserve">” </w:instrText>
      </w:r>
      <w:r w:rsidR="00A45D66">
        <w:fldChar w:fldCharType="end"/>
      </w:r>
    </w:p>
    <w:p w14:paraId="1AD1ED52" w14:textId="3FC12EEE" w:rsidR="00233D2D" w:rsidRDefault="006D2982" w:rsidP="00233D2D">
      <w:pPr>
        <w:pStyle w:val="a9"/>
        <w:ind w:firstLine="283"/>
      </w:pPr>
      <w:r>
        <w:rPr>
          <w:rFonts w:hint="eastAsia"/>
        </w:rPr>
        <w:t>最も</w:t>
      </w:r>
      <w:r w:rsidR="00233D2D">
        <w:rPr>
          <w:rFonts w:hint="eastAsia"/>
        </w:rPr>
        <w:t>一般的なモニターの手法は「条件変数」を用いる事である。</w:t>
      </w:r>
    </w:p>
    <w:p w14:paraId="5117953F" w14:textId="2DD3FA94" w:rsidR="00233D2D" w:rsidRDefault="00233D2D" w:rsidP="00233D2D">
      <w:pPr>
        <w:pStyle w:val="a9"/>
        <w:ind w:firstLine="283"/>
      </w:pPr>
      <w:r>
        <w:rPr>
          <w:rFonts w:hint="eastAsia"/>
        </w:rPr>
        <w:t>条件変数は、「通知があるまで待機する」仕組み。ミューテックスと、状態確認のための変数と組み合わせて使用するのが一般的であり、若干使用方法が難しい。</w:t>
      </w:r>
    </w:p>
    <w:p w14:paraId="101F9CA3" w14:textId="77777777" w:rsidR="006D2982" w:rsidRDefault="00233D2D" w:rsidP="006D2982">
      <w:pPr>
        <w:pStyle w:val="a9"/>
        <w:spacing w:beforeLines="50" w:before="180"/>
        <w:ind w:firstLine="283"/>
      </w:pPr>
      <w:r>
        <w:rPr>
          <w:rFonts w:hint="eastAsia"/>
        </w:rPr>
        <w:t>通知のタイミングで必ず待機している必要がある</w:t>
      </w:r>
      <w:r w:rsidR="006D2982">
        <w:rPr>
          <w:rFonts w:hint="eastAsia"/>
        </w:rPr>
        <w:t>ことにも注意。</w:t>
      </w:r>
    </w:p>
    <w:p w14:paraId="629AE803" w14:textId="71A14886" w:rsidR="00233D2D" w:rsidRPr="00233D2D" w:rsidRDefault="006D2982" w:rsidP="006D2982">
      <w:pPr>
        <w:pStyle w:val="a9"/>
        <w:ind w:firstLine="283"/>
      </w:pPr>
      <w:r>
        <w:rPr>
          <w:rFonts w:hint="eastAsia"/>
        </w:rPr>
        <w:t>例えば、スレッド</w:t>
      </w:r>
      <w:r>
        <w:rPr>
          <w:rFonts w:hint="eastAsia"/>
        </w:rPr>
        <w:t>A</w:t>
      </w:r>
      <w:r>
        <w:rPr>
          <w:rFonts w:hint="eastAsia"/>
        </w:rPr>
        <w:t>の通知を待ってスレッド</w:t>
      </w:r>
      <w:r>
        <w:rPr>
          <w:rFonts w:hint="eastAsia"/>
        </w:rPr>
        <w:t>B</w:t>
      </w:r>
      <w:r>
        <w:rPr>
          <w:rFonts w:hint="eastAsia"/>
        </w:rPr>
        <w:t>が処理を開始したい場合、スレッド</w:t>
      </w:r>
      <w:r>
        <w:rPr>
          <w:rFonts w:hint="eastAsia"/>
        </w:rPr>
        <w:t>B</w:t>
      </w:r>
      <w:r>
        <w:rPr>
          <w:rFonts w:hint="eastAsia"/>
        </w:rPr>
        <w:t>が待機状態に入る前にスレッド</w:t>
      </w:r>
      <w:r>
        <w:rPr>
          <w:rFonts w:hint="eastAsia"/>
        </w:rPr>
        <w:t>A</w:t>
      </w:r>
      <w:r>
        <w:rPr>
          <w:rFonts w:hint="eastAsia"/>
        </w:rPr>
        <w:t>が通知を行ってしまうと、スレッド</w:t>
      </w:r>
      <w:r>
        <w:rPr>
          <w:rFonts w:hint="eastAsia"/>
        </w:rPr>
        <w:t>B</w:t>
      </w:r>
      <w:r>
        <w:rPr>
          <w:rFonts w:hint="eastAsia"/>
        </w:rPr>
        <w:t>が待機に入っても通知を確認することができない。このため、既に通知が行われていたら待機処理を実行しないように、気を付けてプログラミングしなければならない。</w:t>
      </w:r>
    </w:p>
    <w:p w14:paraId="6D5B2554" w14:textId="593ABCBC" w:rsidR="0036070F" w:rsidRDefault="00DF7C5C" w:rsidP="0036070F">
      <w:pPr>
        <w:pStyle w:val="3"/>
      </w:pPr>
      <w:bookmarkStart w:id="129" w:name="_Toc379778039"/>
      <w:r>
        <w:rPr>
          <w:rFonts w:hint="eastAsia"/>
        </w:rPr>
        <w:t>POSIX</w:t>
      </w:r>
      <w:r>
        <w:rPr>
          <w:rFonts w:hint="eastAsia"/>
        </w:rPr>
        <w:t>スレッド</w:t>
      </w:r>
      <w:r w:rsidR="006D2982">
        <w:rPr>
          <w:rFonts w:hint="eastAsia"/>
        </w:rPr>
        <w:t>ライブラリ</w:t>
      </w:r>
      <w:r w:rsidR="0036070F">
        <w:rPr>
          <w:rFonts w:hint="eastAsia"/>
        </w:rPr>
        <w:t>版</w:t>
      </w:r>
      <w:bookmarkEnd w:id="129"/>
      <w:r w:rsidR="00A45D66">
        <w:fldChar w:fldCharType="begin"/>
      </w:r>
      <w:r w:rsidR="00A45D66">
        <w:instrText xml:space="preserve"> XE "</w:instrText>
      </w:r>
      <w:r w:rsidR="00A45D66">
        <w:rPr>
          <w:rFonts w:hint="eastAsia"/>
        </w:rPr>
        <w:instrText>条件変数</w:instrText>
      </w:r>
      <w:r w:rsidR="00A45D66">
        <w:rPr>
          <w:rFonts w:hint="eastAsia"/>
        </w:rPr>
        <w:instrText>:POSIX</w:instrText>
      </w:r>
      <w:r w:rsidR="00A45D66">
        <w:rPr>
          <w:rFonts w:hint="eastAsia"/>
        </w:rPr>
        <w:instrText>スレッドライブラリ版</w:instrText>
      </w:r>
      <w:r w:rsidR="00A45D66">
        <w:instrText>" \y “</w:instrText>
      </w:r>
      <w:r w:rsidR="00A45D66">
        <w:rPr>
          <w:rFonts w:hint="eastAsia"/>
        </w:rPr>
        <w:instrText>じょうけんへんすう</w:instrText>
      </w:r>
      <w:r w:rsidR="00A45D66">
        <w:rPr>
          <w:rFonts w:hint="eastAsia"/>
        </w:rPr>
        <w:instrText>:POSIX</w:instrText>
      </w:r>
      <w:r w:rsidR="00A45D66">
        <w:rPr>
          <w:rFonts w:hint="eastAsia"/>
        </w:rPr>
        <w:instrText>すれっどらいぶらりばん</w:instrText>
      </w:r>
      <w:r w:rsidR="00A45D66">
        <w:instrText xml:space="preserve">” </w:instrText>
      </w:r>
      <w:r w:rsidR="00A45D66">
        <w:fldChar w:fldCharType="end"/>
      </w:r>
    </w:p>
    <w:p w14:paraId="5CB3E8FF" w14:textId="33C88BF0" w:rsidR="0036070F" w:rsidRDefault="00DF7C5C" w:rsidP="0036070F">
      <w:pPr>
        <w:pStyle w:val="aa"/>
        <w:ind w:left="447" w:firstLine="283"/>
      </w:pPr>
      <w:r>
        <w:rPr>
          <w:rFonts w:hint="eastAsia"/>
        </w:rPr>
        <w:t>POSIX</w:t>
      </w:r>
      <w:r>
        <w:rPr>
          <w:rFonts w:hint="eastAsia"/>
        </w:rPr>
        <w:t>スレッド</w:t>
      </w:r>
      <w:r w:rsidR="006D2982">
        <w:rPr>
          <w:rFonts w:hint="eastAsia"/>
        </w:rPr>
        <w:t>ライブラリ版の条件変数</w:t>
      </w:r>
      <w:r w:rsidR="0036070F">
        <w:rPr>
          <w:rFonts w:hint="eastAsia"/>
        </w:rPr>
        <w:t>。</w:t>
      </w:r>
    </w:p>
    <w:p w14:paraId="0965D51F" w14:textId="506A3F45" w:rsidR="00971C80" w:rsidRDefault="00DF7C5C" w:rsidP="00971C80">
      <w:pPr>
        <w:pStyle w:val="aa"/>
        <w:keepNext/>
        <w:widowControl/>
        <w:spacing w:beforeLines="50" w:before="180"/>
        <w:ind w:leftChars="203" w:left="447" w:hangingChars="10" w:hanging="21"/>
      </w:pPr>
      <w:r>
        <w:t>P</w:t>
      </w:r>
      <w:r>
        <w:rPr>
          <w:rFonts w:hint="eastAsia"/>
        </w:rPr>
        <w:t>OSIX</w:t>
      </w:r>
      <w:r>
        <w:rPr>
          <w:rFonts w:hint="eastAsia"/>
        </w:rPr>
        <w:t>スレッド</w:t>
      </w:r>
      <w:r w:rsidR="006D2982">
        <w:rPr>
          <w:rFonts w:hint="eastAsia"/>
        </w:rPr>
        <w:t>ライブラリ版条件変数</w:t>
      </w:r>
      <w:r w:rsidR="00971C80">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6E6F18F3" w14:textId="77777777" w:rsidTr="000A1665">
        <w:tc>
          <w:tcPr>
            <w:tcW w:w="8494" w:type="dxa"/>
          </w:tcPr>
          <w:p w14:paraId="026EE2E9" w14:textId="77777777" w:rsidR="006D2982" w:rsidRDefault="006D2982" w:rsidP="006D2982">
            <w:pPr>
              <w:pStyle w:val="3-"/>
            </w:pPr>
            <w:r>
              <w:t>#include &lt;stdio.h&gt;</w:t>
            </w:r>
          </w:p>
          <w:p w14:paraId="7303A3A9" w14:textId="77777777" w:rsidR="006D2982" w:rsidRDefault="006D2982" w:rsidP="006D2982">
            <w:pPr>
              <w:pStyle w:val="3-"/>
            </w:pPr>
            <w:r>
              <w:t>#include &lt;stdlib.h&gt;</w:t>
            </w:r>
          </w:p>
          <w:p w14:paraId="6DAA923D" w14:textId="77777777" w:rsidR="006D2982" w:rsidRDefault="006D2982" w:rsidP="006D2982">
            <w:pPr>
              <w:pStyle w:val="3-"/>
            </w:pPr>
          </w:p>
          <w:p w14:paraId="43B92B11" w14:textId="77777777" w:rsidR="006D2982" w:rsidRPr="00FD7491" w:rsidRDefault="006D2982" w:rsidP="006D2982">
            <w:pPr>
              <w:pStyle w:val="3-"/>
              <w:rPr>
                <w:color w:val="FF0000"/>
              </w:rPr>
            </w:pPr>
            <w:r w:rsidRPr="00FD7491">
              <w:rPr>
                <w:color w:val="FF0000"/>
              </w:rPr>
              <w:t>#include &lt;pthread.h&gt;</w:t>
            </w:r>
          </w:p>
          <w:p w14:paraId="31B5FD39" w14:textId="77777777" w:rsidR="006D2982" w:rsidRDefault="006D2982" w:rsidP="006D2982">
            <w:pPr>
              <w:pStyle w:val="3-"/>
            </w:pPr>
            <w:r>
              <w:t>#include &lt;unistd.h&gt;</w:t>
            </w:r>
          </w:p>
          <w:p w14:paraId="2DC04994" w14:textId="77777777" w:rsidR="006D2982" w:rsidRDefault="006D2982" w:rsidP="006D2982">
            <w:pPr>
              <w:pStyle w:val="3-"/>
            </w:pPr>
          </w:p>
          <w:p w14:paraId="44D36C63" w14:textId="77777777" w:rsidR="006D2982" w:rsidRDefault="006D2982" w:rsidP="006D2982">
            <w:pPr>
              <w:pStyle w:val="3-"/>
            </w:pPr>
            <w:r>
              <w:rPr>
                <w:rFonts w:hint="eastAsia"/>
              </w:rPr>
              <w:t xml:space="preserve">#include &lt;sys/time.h&gt; </w:t>
            </w:r>
            <w:r w:rsidRPr="00FD7491">
              <w:rPr>
                <w:rFonts w:hint="eastAsia"/>
                <w:color w:val="00B050"/>
              </w:rPr>
              <w:t>//時間計測用</w:t>
            </w:r>
          </w:p>
          <w:p w14:paraId="7DF1DF96" w14:textId="77777777" w:rsidR="006D2982" w:rsidRDefault="006D2982" w:rsidP="006D2982">
            <w:pPr>
              <w:pStyle w:val="3-"/>
            </w:pPr>
          </w:p>
          <w:p w14:paraId="431B8497" w14:textId="77777777" w:rsidR="006D2982" w:rsidRPr="00FD7491" w:rsidRDefault="006D2982" w:rsidP="006D2982">
            <w:pPr>
              <w:pStyle w:val="3-"/>
              <w:rPr>
                <w:color w:val="00B050"/>
              </w:rPr>
            </w:pPr>
            <w:r w:rsidRPr="00FD7491">
              <w:rPr>
                <w:rFonts w:hint="eastAsia"/>
                <w:color w:val="00B050"/>
              </w:rPr>
              <w:t>//スレッド情報</w:t>
            </w:r>
          </w:p>
          <w:p w14:paraId="11BA5B84" w14:textId="77777777" w:rsidR="006D2982" w:rsidRPr="00FD7491" w:rsidRDefault="006D2982" w:rsidP="006D2982">
            <w:pPr>
              <w:pStyle w:val="3-"/>
              <w:rPr>
                <w:color w:val="00B050"/>
              </w:rPr>
            </w:pPr>
            <w:r>
              <w:rPr>
                <w:rFonts w:hint="eastAsia"/>
              </w:rPr>
              <w:t xml:space="preserve">static const int FOLLOW_THREAD_MAX = 10;          </w:t>
            </w:r>
            <w:r w:rsidRPr="00FD7491">
              <w:rPr>
                <w:rFonts w:hint="eastAsia"/>
                <w:color w:val="00B050"/>
              </w:rPr>
              <w:t>//後続スレッド最大数</w:t>
            </w:r>
          </w:p>
          <w:p w14:paraId="35559572" w14:textId="77777777" w:rsidR="006D2982" w:rsidRDefault="006D2982" w:rsidP="006D2982">
            <w:pPr>
              <w:pStyle w:val="3-"/>
            </w:pPr>
            <w:r>
              <w:rPr>
                <w:rFonts w:hint="eastAsia"/>
              </w:rPr>
              <w:t xml:space="preserve">static volatile int s_followThreadNum = 0;        </w:t>
            </w:r>
            <w:r w:rsidRPr="00FD7491">
              <w:rPr>
                <w:rFonts w:hint="eastAsia"/>
                <w:color w:val="00B050"/>
              </w:rPr>
              <w:t>//後続スレッド数</w:t>
            </w:r>
          </w:p>
          <w:p w14:paraId="2F52FCA0" w14:textId="77777777" w:rsidR="006D2982" w:rsidRDefault="006D2982" w:rsidP="006D2982">
            <w:pPr>
              <w:pStyle w:val="3-"/>
            </w:pPr>
            <w:r>
              <w:rPr>
                <w:rFonts w:hint="eastAsia"/>
              </w:rPr>
              <w:t xml:space="preserve">static volatile int s_followThreadNo = 0;         </w:t>
            </w:r>
            <w:r w:rsidRPr="00FD7491">
              <w:rPr>
                <w:rFonts w:hint="eastAsia"/>
                <w:color w:val="00B050"/>
              </w:rPr>
              <w:t>//後続スレッド番号発番用</w:t>
            </w:r>
          </w:p>
          <w:p w14:paraId="1DB2412C" w14:textId="77777777" w:rsidR="006D2982" w:rsidRPr="00FD7491" w:rsidRDefault="006D2982" w:rsidP="006D2982">
            <w:pPr>
              <w:pStyle w:val="3-"/>
              <w:rPr>
                <w:color w:val="00B050"/>
              </w:rPr>
            </w:pPr>
            <w:r>
              <w:rPr>
                <w:rFonts w:hint="eastAsia"/>
              </w:rPr>
              <w:t>static volatile bool s_IsQuirProiorThread = false;</w:t>
            </w:r>
            <w:r w:rsidRPr="00FD7491">
              <w:rPr>
                <w:rFonts w:hint="eastAsia"/>
                <w:color w:val="00B050"/>
              </w:rPr>
              <w:t>//先行スレッド終了フラグ</w:t>
            </w:r>
          </w:p>
          <w:p w14:paraId="5A7AED8E" w14:textId="77777777" w:rsidR="006D2982" w:rsidRPr="00FD7491" w:rsidRDefault="006D2982" w:rsidP="006D2982">
            <w:pPr>
              <w:pStyle w:val="3-"/>
              <w:rPr>
                <w:color w:val="00B050"/>
              </w:rPr>
            </w:pPr>
            <w:r>
              <w:rPr>
                <w:rFonts w:hint="eastAsia"/>
              </w:rPr>
              <w:t>static pthread_mutex_t s_followThreadMutex = PTHREAD_MUTEX_INITIALIZER;</w:t>
            </w:r>
            <w:r w:rsidRPr="00FD7491">
              <w:rPr>
                <w:rFonts w:hint="eastAsia"/>
                <w:color w:val="00B050"/>
              </w:rPr>
              <w:t>//後続スレッド番号発番用ミューテックス</w:t>
            </w:r>
          </w:p>
          <w:p w14:paraId="38F83FBF" w14:textId="77777777" w:rsidR="006D2982" w:rsidRDefault="006D2982" w:rsidP="006D2982">
            <w:pPr>
              <w:pStyle w:val="3-"/>
            </w:pPr>
          </w:p>
          <w:p w14:paraId="26B25017" w14:textId="77777777" w:rsidR="006D2982" w:rsidRPr="00FD7491" w:rsidRDefault="006D2982" w:rsidP="006D2982">
            <w:pPr>
              <w:pStyle w:val="3-"/>
              <w:rPr>
                <w:color w:val="00B050"/>
              </w:rPr>
            </w:pPr>
            <w:r w:rsidRPr="00FD7491">
              <w:rPr>
                <w:rFonts w:hint="eastAsia"/>
                <w:color w:val="00B050"/>
              </w:rPr>
              <w:t>//条件変数</w:t>
            </w:r>
          </w:p>
          <w:p w14:paraId="21B743B2" w14:textId="77777777" w:rsidR="006D2982" w:rsidRPr="00FD7491" w:rsidRDefault="006D2982" w:rsidP="006D2982">
            <w:pPr>
              <w:pStyle w:val="3-"/>
              <w:rPr>
                <w:color w:val="00B050"/>
              </w:rPr>
            </w:pPr>
            <w:r w:rsidRPr="00FD7491">
              <w:rPr>
                <w:rFonts w:hint="eastAsia"/>
                <w:color w:val="00B050"/>
              </w:rPr>
              <w:t>//※条件変数は、必ず条件変数＋ミューテックス＋変数のセットで扱う</w:t>
            </w:r>
          </w:p>
          <w:p w14:paraId="0EACC621" w14:textId="77777777" w:rsidR="006D2982" w:rsidRPr="00FD7491" w:rsidRDefault="006D2982" w:rsidP="006D2982">
            <w:pPr>
              <w:pStyle w:val="3-"/>
              <w:rPr>
                <w:color w:val="00B050"/>
              </w:rPr>
            </w:pPr>
            <w:r w:rsidRPr="00FD7491">
              <w:rPr>
                <w:rFonts w:hint="eastAsia"/>
                <w:color w:val="FF0000"/>
              </w:rPr>
              <w:t xml:space="preserve">static pthread_cond_t s_followCond[FOLLOW_THREAD_MAX];     </w:t>
            </w:r>
            <w:r>
              <w:rPr>
                <w:rFonts w:hint="eastAsia"/>
              </w:rPr>
              <w:t xml:space="preserve"> </w:t>
            </w:r>
            <w:r w:rsidRPr="00FD7491">
              <w:rPr>
                <w:rFonts w:hint="eastAsia"/>
                <w:color w:val="00B050"/>
              </w:rPr>
              <w:t>//後続スレッド処理完了条件変数</w:t>
            </w:r>
          </w:p>
          <w:p w14:paraId="153997E3" w14:textId="77777777" w:rsidR="006D2982" w:rsidRPr="00FD7491" w:rsidRDefault="006D2982" w:rsidP="006D2982">
            <w:pPr>
              <w:pStyle w:val="3-"/>
              <w:rPr>
                <w:color w:val="00B050"/>
              </w:rPr>
            </w:pPr>
            <w:r w:rsidRPr="00FD7491">
              <w:rPr>
                <w:rFonts w:hint="eastAsia"/>
                <w:color w:val="FF0000"/>
              </w:rPr>
              <w:t>static pthread_mutex_t s_followCondMutex[FOLLOW_THREAD_MAX];</w:t>
            </w:r>
            <w:r w:rsidRPr="00FD7491">
              <w:rPr>
                <w:rFonts w:hint="eastAsia"/>
                <w:color w:val="00B050"/>
              </w:rPr>
              <w:t>//後続スレッド処理完了条件変数ミューテックス</w:t>
            </w:r>
          </w:p>
          <w:p w14:paraId="5D84A645" w14:textId="77777777" w:rsidR="006D2982" w:rsidRPr="00FD7491" w:rsidRDefault="006D2982" w:rsidP="006D2982">
            <w:pPr>
              <w:pStyle w:val="3-"/>
              <w:rPr>
                <w:color w:val="00B050"/>
              </w:rPr>
            </w:pPr>
            <w:r w:rsidRPr="00FD7491">
              <w:rPr>
                <w:rFonts w:hint="eastAsia"/>
                <w:color w:val="FF0000"/>
              </w:rPr>
              <w:t xml:space="preserve">static volatile bool s_followFinished[FOLLOW_THREAD_MAX]; </w:t>
            </w:r>
            <w:r>
              <w:rPr>
                <w:rFonts w:hint="eastAsia"/>
              </w:rPr>
              <w:t xml:space="preserve">  </w:t>
            </w:r>
            <w:r w:rsidRPr="00FD7491">
              <w:rPr>
                <w:rFonts w:hint="eastAsia"/>
                <w:color w:val="00B050"/>
              </w:rPr>
              <w:t>//後続スレッド処理完了フラグ</w:t>
            </w:r>
          </w:p>
          <w:p w14:paraId="44EB97DB" w14:textId="77777777" w:rsidR="006D2982" w:rsidRDefault="006D2982" w:rsidP="006D2982">
            <w:pPr>
              <w:pStyle w:val="3-"/>
            </w:pPr>
          </w:p>
          <w:p w14:paraId="1D2D90E4" w14:textId="77777777" w:rsidR="006D2982" w:rsidRPr="00FD7491" w:rsidRDefault="006D2982" w:rsidP="006D2982">
            <w:pPr>
              <w:pStyle w:val="3-"/>
              <w:rPr>
                <w:color w:val="00B050"/>
              </w:rPr>
            </w:pPr>
            <w:r w:rsidRPr="00FD7491">
              <w:rPr>
                <w:rFonts w:hint="eastAsia"/>
                <w:color w:val="00B050"/>
              </w:rPr>
              <w:t>//共有データ</w:t>
            </w:r>
          </w:p>
          <w:p w14:paraId="781C369E" w14:textId="77777777" w:rsidR="006D2982" w:rsidRDefault="006D2982" w:rsidP="006D2982">
            <w:pPr>
              <w:pStyle w:val="3-"/>
            </w:pPr>
            <w:r>
              <w:t>static int s_commonData = 0;</w:t>
            </w:r>
          </w:p>
          <w:p w14:paraId="6D6849A6" w14:textId="77777777" w:rsidR="006D2982" w:rsidRDefault="006D2982" w:rsidP="006D2982">
            <w:pPr>
              <w:pStyle w:val="3-"/>
            </w:pPr>
          </w:p>
          <w:p w14:paraId="54DE680E" w14:textId="77777777" w:rsidR="006D2982" w:rsidRPr="00FD7491" w:rsidRDefault="006D2982" w:rsidP="006D2982">
            <w:pPr>
              <w:pStyle w:val="3-"/>
              <w:rPr>
                <w:color w:val="00B050"/>
              </w:rPr>
            </w:pPr>
            <w:r w:rsidRPr="00FD7491">
              <w:rPr>
                <w:rFonts w:hint="eastAsia"/>
                <w:color w:val="00B050"/>
              </w:rPr>
              <w:t>//スレッド固有データ</w:t>
            </w:r>
          </w:p>
          <w:p w14:paraId="734AB993" w14:textId="77777777" w:rsidR="006D2982" w:rsidRDefault="006D2982" w:rsidP="006D2982">
            <w:pPr>
              <w:pStyle w:val="3-"/>
            </w:pPr>
            <w:r>
              <w:t>__thread int s_tlsData = 0;</w:t>
            </w:r>
          </w:p>
          <w:p w14:paraId="14BE2A1A" w14:textId="77777777" w:rsidR="006D2982" w:rsidRDefault="006D2982" w:rsidP="006D2982">
            <w:pPr>
              <w:pStyle w:val="3-"/>
            </w:pPr>
          </w:p>
          <w:p w14:paraId="5E61D7EC" w14:textId="77777777" w:rsidR="006D2982" w:rsidRPr="00FD7491" w:rsidRDefault="006D2982" w:rsidP="006D2982">
            <w:pPr>
              <w:pStyle w:val="3-"/>
              <w:rPr>
                <w:color w:val="00B050"/>
              </w:rPr>
            </w:pPr>
            <w:r w:rsidRPr="00FD7491">
              <w:rPr>
                <w:rFonts w:hint="eastAsia"/>
                <w:color w:val="00B050"/>
              </w:rPr>
              <w:t>//【処理説明】</w:t>
            </w:r>
          </w:p>
          <w:p w14:paraId="6AA56694" w14:textId="77777777" w:rsidR="006D2982" w:rsidRPr="00FD7491" w:rsidRDefault="006D2982" w:rsidP="006D2982">
            <w:pPr>
              <w:pStyle w:val="3-"/>
              <w:rPr>
                <w:color w:val="00B050"/>
              </w:rPr>
            </w:pPr>
            <w:r w:rsidRPr="00FD7491">
              <w:rPr>
                <w:rFonts w:hint="eastAsia"/>
                <w:color w:val="00B050"/>
              </w:rPr>
              <w:t>//先行スレッドが共有データを作成し、それが完了したら</w:t>
            </w:r>
          </w:p>
          <w:p w14:paraId="665D208B" w14:textId="77777777" w:rsidR="006D2982" w:rsidRPr="00FD7491" w:rsidRDefault="006D2982" w:rsidP="006D2982">
            <w:pPr>
              <w:pStyle w:val="3-"/>
              <w:rPr>
                <w:color w:val="00B050"/>
              </w:rPr>
            </w:pPr>
            <w:r w:rsidRPr="00FD7491">
              <w:rPr>
                <w:rFonts w:hint="eastAsia"/>
                <w:color w:val="00B050"/>
              </w:rPr>
              <w:t>//複数の後続スレッドがスタート。</w:t>
            </w:r>
          </w:p>
          <w:p w14:paraId="1DB65A1A" w14:textId="77777777" w:rsidR="006D2982" w:rsidRPr="00FD7491" w:rsidRDefault="006D2982" w:rsidP="006D2982">
            <w:pPr>
              <w:pStyle w:val="3-"/>
              <w:rPr>
                <w:color w:val="00B050"/>
              </w:rPr>
            </w:pPr>
            <w:r w:rsidRPr="00FD7491">
              <w:rPr>
                <w:rFonts w:hint="eastAsia"/>
                <w:color w:val="00B050"/>
              </w:rPr>
              <w:lastRenderedPageBreak/>
              <w:t>//後続スレッドは共有データを読み込むだけのため、並列で動作。</w:t>
            </w:r>
          </w:p>
          <w:p w14:paraId="77AB569B" w14:textId="77777777" w:rsidR="006D2982" w:rsidRPr="00FD7491" w:rsidRDefault="006D2982" w:rsidP="006D2982">
            <w:pPr>
              <w:pStyle w:val="3-"/>
              <w:rPr>
                <w:color w:val="00B050"/>
              </w:rPr>
            </w:pPr>
            <w:r w:rsidRPr="00FD7491">
              <w:rPr>
                <w:rFonts w:hint="eastAsia"/>
                <w:color w:val="00B050"/>
              </w:rPr>
              <w:t>//後続スレッドの処理が全て完了したら、また先行スレッドが稼働。</w:t>
            </w:r>
          </w:p>
          <w:p w14:paraId="03267D3C" w14:textId="77777777" w:rsidR="006D2982" w:rsidRPr="00FD7491" w:rsidRDefault="006D2982" w:rsidP="006D2982">
            <w:pPr>
              <w:pStyle w:val="3-"/>
              <w:rPr>
                <w:color w:val="00B050"/>
              </w:rPr>
            </w:pPr>
            <w:r w:rsidRPr="00FD7491">
              <w:rPr>
                <w:rFonts w:hint="eastAsia"/>
                <w:color w:val="00B050"/>
              </w:rPr>
              <w:t>//以上を何度か繰り返し、先行スレッドが終了したら全スレッド終了。</w:t>
            </w:r>
          </w:p>
          <w:p w14:paraId="769F2343" w14:textId="77777777" w:rsidR="006D2982" w:rsidRPr="00FD7491" w:rsidRDefault="006D2982" w:rsidP="006D2982">
            <w:pPr>
              <w:pStyle w:val="3-"/>
              <w:rPr>
                <w:color w:val="00B050"/>
              </w:rPr>
            </w:pPr>
            <w:r w:rsidRPr="00FD7491">
              <w:rPr>
                <w:rFonts w:hint="eastAsia"/>
                <w:color w:val="00B050"/>
              </w:rPr>
              <w:t>//※メインループ⇒描画スレッドのようなリレー処理への応用を想定。</w:t>
            </w:r>
          </w:p>
          <w:p w14:paraId="5218B196" w14:textId="77777777" w:rsidR="006D2982" w:rsidRDefault="006D2982" w:rsidP="006D2982">
            <w:pPr>
              <w:pStyle w:val="3-"/>
            </w:pPr>
          </w:p>
          <w:p w14:paraId="186195CC" w14:textId="77777777" w:rsidR="006D2982" w:rsidRPr="00FD7491" w:rsidRDefault="006D2982" w:rsidP="006D2982">
            <w:pPr>
              <w:pStyle w:val="3-"/>
              <w:rPr>
                <w:color w:val="00B050"/>
              </w:rPr>
            </w:pPr>
            <w:r w:rsidRPr="00FD7491">
              <w:rPr>
                <w:rFonts w:hint="eastAsia"/>
                <w:color w:val="00B050"/>
              </w:rPr>
              <w:t>//先行スレッド</w:t>
            </w:r>
          </w:p>
          <w:p w14:paraId="72BC5F77" w14:textId="77777777" w:rsidR="006D2982" w:rsidRDefault="006D2982" w:rsidP="006D2982">
            <w:pPr>
              <w:pStyle w:val="3-"/>
            </w:pPr>
            <w:r>
              <w:t>void* priorThreadFunc(void* param_p)</w:t>
            </w:r>
          </w:p>
          <w:p w14:paraId="3FA74673" w14:textId="77777777" w:rsidR="006D2982" w:rsidRDefault="006D2982" w:rsidP="006D2982">
            <w:pPr>
              <w:pStyle w:val="3-"/>
            </w:pPr>
            <w:r>
              <w:t>{</w:t>
            </w:r>
          </w:p>
          <w:p w14:paraId="0F468B1D" w14:textId="77777777" w:rsidR="006D2982" w:rsidRDefault="006D2982" w:rsidP="006D2982">
            <w:pPr>
              <w:pStyle w:val="3-"/>
            </w:pPr>
            <w:r>
              <w:rPr>
                <w:rFonts w:hint="eastAsia"/>
              </w:rPr>
              <w:tab/>
            </w:r>
            <w:r w:rsidRPr="00FD7491">
              <w:rPr>
                <w:rFonts w:hint="eastAsia"/>
                <w:color w:val="00B050"/>
              </w:rPr>
              <w:t>//パラメータ受け取り</w:t>
            </w:r>
          </w:p>
          <w:p w14:paraId="20538924" w14:textId="77777777" w:rsidR="006D2982" w:rsidRDefault="006D2982" w:rsidP="006D2982">
            <w:pPr>
              <w:pStyle w:val="3-"/>
            </w:pPr>
            <w:r>
              <w:tab/>
              <w:t>const char* name = static_cast&lt;const char*&gt;(param_p);</w:t>
            </w:r>
          </w:p>
          <w:p w14:paraId="3FC0E6FF" w14:textId="77777777" w:rsidR="006D2982" w:rsidRDefault="006D2982" w:rsidP="006D2982">
            <w:pPr>
              <w:pStyle w:val="3-"/>
            </w:pPr>
            <w:r>
              <w:tab/>
            </w:r>
          </w:p>
          <w:p w14:paraId="666A91F6" w14:textId="77777777" w:rsidR="006D2982" w:rsidRDefault="006D2982" w:rsidP="006D2982">
            <w:pPr>
              <w:pStyle w:val="3-"/>
            </w:pPr>
            <w:r>
              <w:rPr>
                <w:rFonts w:hint="eastAsia"/>
              </w:rPr>
              <w:tab/>
            </w:r>
            <w:r w:rsidRPr="00FD7491">
              <w:rPr>
                <w:rFonts w:hint="eastAsia"/>
                <w:color w:val="00B050"/>
              </w:rPr>
              <w:t>//開始</w:t>
            </w:r>
          </w:p>
          <w:p w14:paraId="216E7597" w14:textId="77777777" w:rsidR="006D2982" w:rsidRDefault="006D2982" w:rsidP="006D2982">
            <w:pPr>
              <w:pStyle w:val="3-"/>
            </w:pPr>
            <w:r>
              <w:tab/>
              <w:t>printf("- begin:(P)%s -\n", name);</w:t>
            </w:r>
          </w:p>
          <w:p w14:paraId="25A1F8ED" w14:textId="77777777" w:rsidR="006D2982" w:rsidRDefault="006D2982" w:rsidP="006D2982">
            <w:pPr>
              <w:pStyle w:val="3-"/>
            </w:pPr>
            <w:r>
              <w:tab/>
              <w:t>fflush(stdout);</w:t>
            </w:r>
          </w:p>
          <w:p w14:paraId="51D7521F" w14:textId="77777777" w:rsidR="006D2982" w:rsidRDefault="006D2982" w:rsidP="006D2982">
            <w:pPr>
              <w:pStyle w:val="3-"/>
            </w:pPr>
          </w:p>
          <w:p w14:paraId="4C7647AD" w14:textId="77777777" w:rsidR="006D2982" w:rsidRDefault="006D2982" w:rsidP="006D2982">
            <w:pPr>
              <w:pStyle w:val="3-"/>
            </w:pPr>
            <w:r>
              <w:rPr>
                <w:rFonts w:hint="eastAsia"/>
              </w:rPr>
              <w:tab/>
            </w:r>
            <w:r w:rsidRPr="00FD7491">
              <w:rPr>
                <w:rFonts w:hint="eastAsia"/>
                <w:color w:val="00B050"/>
              </w:rPr>
              <w:t>//初期化</w:t>
            </w:r>
          </w:p>
          <w:p w14:paraId="70A89E92" w14:textId="77777777" w:rsidR="006D2982" w:rsidRDefault="006D2982" w:rsidP="006D2982">
            <w:pPr>
              <w:pStyle w:val="3-"/>
            </w:pPr>
            <w:r>
              <w:rPr>
                <w:rFonts w:hint="eastAsia"/>
              </w:rPr>
              <w:tab/>
              <w:t>s_IsQuirProiorThread = false;</w:t>
            </w:r>
            <w:r w:rsidRPr="00FD7491">
              <w:rPr>
                <w:rFonts w:hint="eastAsia"/>
                <w:color w:val="00B050"/>
              </w:rPr>
              <w:t>//先行処理終了フラグ</w:t>
            </w:r>
          </w:p>
          <w:p w14:paraId="0FD8485E" w14:textId="77777777" w:rsidR="006D2982" w:rsidRDefault="006D2982" w:rsidP="006D2982">
            <w:pPr>
              <w:pStyle w:val="3-"/>
            </w:pPr>
          </w:p>
          <w:p w14:paraId="775D0567" w14:textId="77777777" w:rsidR="006D2982" w:rsidRPr="00FD7491" w:rsidRDefault="006D2982" w:rsidP="006D2982">
            <w:pPr>
              <w:pStyle w:val="3-"/>
              <w:rPr>
                <w:color w:val="00B050"/>
              </w:rPr>
            </w:pPr>
            <w:r>
              <w:rPr>
                <w:rFonts w:hint="eastAsia"/>
              </w:rPr>
              <w:tab/>
            </w:r>
            <w:r w:rsidRPr="00FD7491">
              <w:rPr>
                <w:rFonts w:hint="eastAsia"/>
                <w:color w:val="00B050"/>
              </w:rPr>
              <w:t>//処理</w:t>
            </w:r>
          </w:p>
          <w:p w14:paraId="46A536A8" w14:textId="77777777" w:rsidR="006D2982" w:rsidRDefault="006D2982" w:rsidP="006D2982">
            <w:pPr>
              <w:pStyle w:val="3-"/>
            </w:pPr>
            <w:r>
              <w:tab/>
              <w:t>static const int LOOP_COUNT_MAX = 3;</w:t>
            </w:r>
          </w:p>
          <w:p w14:paraId="4B2E96C9" w14:textId="77777777" w:rsidR="006D2982" w:rsidRDefault="006D2982" w:rsidP="006D2982">
            <w:pPr>
              <w:pStyle w:val="3-"/>
            </w:pPr>
            <w:r>
              <w:tab/>
              <w:t>int loop_counter = 0;</w:t>
            </w:r>
          </w:p>
          <w:p w14:paraId="555B68FF" w14:textId="77777777" w:rsidR="006D2982" w:rsidRDefault="006D2982" w:rsidP="006D2982">
            <w:pPr>
              <w:pStyle w:val="3-"/>
            </w:pPr>
            <w:r>
              <w:tab/>
              <w:t>while (1)</w:t>
            </w:r>
          </w:p>
          <w:p w14:paraId="2ED7DF85" w14:textId="77777777" w:rsidR="006D2982" w:rsidRDefault="006D2982" w:rsidP="006D2982">
            <w:pPr>
              <w:pStyle w:val="3-"/>
            </w:pPr>
            <w:r>
              <w:tab/>
              <w:t>{</w:t>
            </w:r>
          </w:p>
          <w:p w14:paraId="2AA6C5D6"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//全後続スレッド処理完了待ち</w:t>
            </w:r>
          </w:p>
          <w:p w14:paraId="5B007862" w14:textId="77777777" w:rsidR="006D2982" w:rsidRDefault="006D2982" w:rsidP="006D2982">
            <w:pPr>
              <w:pStyle w:val="3-"/>
            </w:pPr>
            <w:r>
              <w:tab/>
            </w:r>
            <w:r>
              <w:tab/>
              <w:t>for (int i = 0; i &lt; s_followThreadNum; ++i)</w:t>
            </w:r>
          </w:p>
          <w:p w14:paraId="3C17390B" w14:textId="77777777" w:rsidR="006D2982" w:rsidRDefault="006D2982" w:rsidP="006D2982">
            <w:pPr>
              <w:pStyle w:val="3-"/>
            </w:pPr>
            <w:r>
              <w:tab/>
            </w:r>
            <w:r>
              <w:tab/>
              <w:t>{</w:t>
            </w:r>
          </w:p>
          <w:p w14:paraId="61F434FC"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pthread_mutex_lock(&amp;s_followCondMutex[i]);</w:t>
            </w:r>
            <w:r w:rsidRPr="00FD7491">
              <w:rPr>
                <w:rFonts w:hint="eastAsia"/>
                <w:color w:val="00B050"/>
              </w:rPr>
              <w:t>//ロック取得</w:t>
            </w:r>
          </w:p>
          <w:p w14:paraId="70A18727"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while (!s_followFinished[i])</w:t>
            </w:r>
            <w:r w:rsidRPr="00FD7491">
              <w:rPr>
                <w:rFonts w:hint="eastAsia"/>
                <w:color w:val="00B050"/>
              </w:rPr>
              <w:t>//待機終了条件を満たしていない場合</w:t>
            </w:r>
          </w:p>
          <w:p w14:paraId="6010588F" w14:textId="77777777" w:rsidR="00FD7491" w:rsidRPr="00FD7491" w:rsidRDefault="006D2982" w:rsidP="006D2982">
            <w:pPr>
              <w:pStyle w:val="3-"/>
              <w:rPr>
                <w:color w:val="FF0000"/>
              </w:rPr>
            </w:pPr>
            <w:r>
              <w:rPr>
                <w:rFonts w:hint="eastAsia"/>
              </w:rPr>
              <w:tab/>
            </w:r>
            <w:r>
              <w:rPr>
                <w:rFonts w:hint="eastAsia"/>
              </w:rPr>
              <w:tab/>
            </w:r>
            <w:r>
              <w:rPr>
                <w:rFonts w:hint="eastAsia"/>
              </w:rPr>
              <w:tab/>
            </w:r>
            <w:r>
              <w:rPr>
                <w:rFonts w:hint="eastAsia"/>
              </w:rPr>
              <w:tab/>
            </w:r>
            <w:r w:rsidRPr="00FD7491">
              <w:rPr>
                <w:rFonts w:hint="eastAsia"/>
                <w:color w:val="FF0000"/>
              </w:rPr>
              <w:t>pthread_cond_wait(&amp;s_followCond[i], &amp;s_followCondMutex[i]);</w:t>
            </w:r>
          </w:p>
          <w:p w14:paraId="7FCADAAD" w14:textId="4EEB80A4" w:rsidR="006D2982" w:rsidRDefault="00FD7491" w:rsidP="006D2982">
            <w:pPr>
              <w:pStyle w:val="3-"/>
            </w:pPr>
            <w:r>
              <w:tab/>
            </w:r>
            <w:r>
              <w:tab/>
            </w:r>
            <w:r>
              <w:tab/>
            </w:r>
            <w:r>
              <w:tab/>
            </w:r>
            <w:r>
              <w:tab/>
            </w:r>
            <w:r>
              <w:tab/>
            </w:r>
            <w:r>
              <w:tab/>
            </w:r>
            <w:r>
              <w:tab/>
            </w:r>
            <w:r>
              <w:tab/>
            </w:r>
            <w:r>
              <w:tab/>
            </w:r>
            <w:r w:rsidR="006D2982" w:rsidRPr="00FD7491">
              <w:rPr>
                <w:rFonts w:hint="eastAsia"/>
                <w:color w:val="00B050"/>
              </w:rPr>
              <w:t>//待機（ロック開放→待機→待機終了→ロック取得が行われる）</w:t>
            </w:r>
          </w:p>
          <w:p w14:paraId="24341443"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pthread_mutex_unlock(&amp;s_followCondMutex[i]);</w:t>
            </w:r>
            <w:r w:rsidRPr="00FD7491">
              <w:rPr>
                <w:rFonts w:hint="eastAsia"/>
                <w:color w:val="00B050"/>
              </w:rPr>
              <w:t>//ロック解放</w:t>
            </w:r>
          </w:p>
          <w:p w14:paraId="7B7146E4" w14:textId="0CE9E4AD" w:rsidR="004A7B47" w:rsidRDefault="004A7B47" w:rsidP="004A7B47">
            <w:pPr>
              <w:pStyle w:val="3-"/>
            </w:pPr>
            <w:r>
              <w:tab/>
            </w:r>
            <w:r>
              <w:rPr>
                <w:rFonts w:hint="eastAsia"/>
              </w:rPr>
              <w:tab/>
            </w:r>
            <w:r>
              <w:rPr>
                <w:rFonts w:hint="eastAsia"/>
              </w:rPr>
              <w:tab/>
            </w:r>
            <w:r w:rsidRPr="00FD7491">
              <w:rPr>
                <w:rFonts w:hint="eastAsia"/>
                <w:color w:val="00B050"/>
              </w:rPr>
              <w:t xml:space="preserve">//※待機をタイムアウトさせたい場合は </w:t>
            </w:r>
            <w:r w:rsidRPr="00FD7491">
              <w:rPr>
                <w:rFonts w:hint="eastAsia"/>
                <w:color w:val="FF0000"/>
              </w:rPr>
              <w:t>pthread_cond_timedwait()</w:t>
            </w:r>
            <w:r w:rsidRPr="00FD7491">
              <w:rPr>
                <w:rFonts w:hint="eastAsia"/>
                <w:color w:val="00B050"/>
              </w:rPr>
              <w:t xml:space="preserve"> 関数を用いる。</w:t>
            </w:r>
          </w:p>
          <w:p w14:paraId="7CFA1A17" w14:textId="77777777" w:rsidR="006D2982" w:rsidRDefault="006D2982" w:rsidP="006D2982">
            <w:pPr>
              <w:pStyle w:val="3-"/>
            </w:pPr>
            <w:r>
              <w:tab/>
            </w:r>
            <w:r>
              <w:tab/>
              <w:t>}</w:t>
            </w:r>
          </w:p>
          <w:p w14:paraId="0A844BB3" w14:textId="77777777" w:rsidR="006D2982" w:rsidRDefault="006D2982" w:rsidP="006D2982">
            <w:pPr>
              <w:pStyle w:val="3-"/>
            </w:pPr>
          </w:p>
          <w:p w14:paraId="1058CE20" w14:textId="77777777" w:rsidR="006D2982" w:rsidRDefault="006D2982" w:rsidP="006D2982">
            <w:pPr>
              <w:pStyle w:val="3-"/>
            </w:pPr>
            <w:r>
              <w:rPr>
                <w:rFonts w:hint="eastAsia"/>
              </w:rPr>
              <w:tab/>
            </w:r>
            <w:r>
              <w:rPr>
                <w:rFonts w:hint="eastAsia"/>
              </w:rPr>
              <w:tab/>
            </w:r>
            <w:r w:rsidRPr="00FD7491">
              <w:rPr>
                <w:rFonts w:hint="eastAsia"/>
                <w:color w:val="00B050"/>
              </w:rPr>
              <w:t>//ループカウンタ進行＆終了判定</w:t>
            </w:r>
          </w:p>
          <w:p w14:paraId="39E848AA" w14:textId="77777777" w:rsidR="006D2982" w:rsidRDefault="006D2982" w:rsidP="006D2982">
            <w:pPr>
              <w:pStyle w:val="3-"/>
            </w:pPr>
            <w:r>
              <w:tab/>
            </w:r>
            <w:r>
              <w:tab/>
              <w:t>if (loop_counter++ == LOOP_COUNT_MAX)</w:t>
            </w:r>
          </w:p>
          <w:p w14:paraId="1F386D96" w14:textId="77777777" w:rsidR="006D2982" w:rsidRDefault="006D2982" w:rsidP="006D2982">
            <w:pPr>
              <w:pStyle w:val="3-"/>
            </w:pPr>
            <w:r>
              <w:tab/>
            </w:r>
            <w:r>
              <w:tab/>
              <w:t>{</w:t>
            </w:r>
          </w:p>
          <w:p w14:paraId="52D0E670" w14:textId="77777777" w:rsidR="006D2982" w:rsidRPr="00FD7491" w:rsidRDefault="006D2982" w:rsidP="006D2982">
            <w:pPr>
              <w:pStyle w:val="3-"/>
              <w:rPr>
                <w:color w:val="00B050"/>
              </w:rPr>
            </w:pPr>
            <w:r>
              <w:rPr>
                <w:rFonts w:hint="eastAsia"/>
              </w:rPr>
              <w:tab/>
            </w:r>
            <w:r>
              <w:rPr>
                <w:rFonts w:hint="eastAsia"/>
              </w:rPr>
              <w:tab/>
            </w:r>
            <w:r>
              <w:rPr>
                <w:rFonts w:hint="eastAsia"/>
              </w:rPr>
              <w:tab/>
            </w:r>
            <w:r w:rsidRPr="00FD7491">
              <w:rPr>
                <w:rFonts w:hint="eastAsia"/>
                <w:color w:val="00B050"/>
              </w:rPr>
              <w:t>//処理終了</w:t>
            </w:r>
          </w:p>
          <w:p w14:paraId="33253373" w14:textId="77777777" w:rsidR="006D2982" w:rsidRDefault="006D2982" w:rsidP="006D2982">
            <w:pPr>
              <w:pStyle w:val="3-"/>
            </w:pPr>
            <w:r>
              <w:tab/>
            </w:r>
            <w:r>
              <w:tab/>
            </w:r>
            <w:r>
              <w:tab/>
              <w:t>printf("(P)%s: [QUIT]\n", name);</w:t>
            </w:r>
          </w:p>
          <w:p w14:paraId="353397AC" w14:textId="77777777" w:rsidR="006D2982" w:rsidRDefault="006D2982" w:rsidP="006D2982">
            <w:pPr>
              <w:pStyle w:val="3-"/>
            </w:pPr>
            <w:r>
              <w:tab/>
            </w:r>
            <w:r>
              <w:tab/>
            </w:r>
            <w:r>
              <w:tab/>
              <w:t>fflush(stdout);</w:t>
            </w:r>
          </w:p>
          <w:p w14:paraId="174E739C" w14:textId="77777777" w:rsidR="006D2982" w:rsidRDefault="006D2982" w:rsidP="006D2982">
            <w:pPr>
              <w:pStyle w:val="3-"/>
            </w:pPr>
            <w:r>
              <w:tab/>
            </w:r>
            <w:r>
              <w:tab/>
            </w:r>
            <w:r>
              <w:tab/>
            </w:r>
          </w:p>
          <w:p w14:paraId="37B5DE25" w14:textId="77777777" w:rsidR="006D2982" w:rsidRPr="00FD7491" w:rsidRDefault="006D2982" w:rsidP="006D2982">
            <w:pPr>
              <w:pStyle w:val="3-"/>
              <w:rPr>
                <w:color w:val="00B050"/>
              </w:rPr>
            </w:pPr>
            <w:r>
              <w:rPr>
                <w:rFonts w:hint="eastAsia"/>
              </w:rPr>
              <w:tab/>
            </w:r>
            <w:r>
              <w:rPr>
                <w:rFonts w:hint="eastAsia"/>
              </w:rPr>
              <w:tab/>
            </w:r>
            <w:r>
              <w:rPr>
                <w:rFonts w:hint="eastAsia"/>
              </w:rPr>
              <w:tab/>
            </w:r>
            <w:r w:rsidRPr="00FD7491">
              <w:rPr>
                <w:rFonts w:hint="eastAsia"/>
                <w:color w:val="00B050"/>
              </w:rPr>
              <w:t>//先行スレッド終了フラグ</w:t>
            </w:r>
          </w:p>
          <w:p w14:paraId="57180D4D" w14:textId="77777777" w:rsidR="006D2982" w:rsidRDefault="006D2982" w:rsidP="006D2982">
            <w:pPr>
              <w:pStyle w:val="3-"/>
            </w:pPr>
            <w:r>
              <w:tab/>
            </w:r>
            <w:r>
              <w:tab/>
            </w:r>
            <w:r>
              <w:tab/>
              <w:t>s_IsQuirProiorThread = true;</w:t>
            </w:r>
          </w:p>
          <w:p w14:paraId="50C33756" w14:textId="77777777" w:rsidR="006D2982" w:rsidRDefault="006D2982" w:rsidP="006D2982">
            <w:pPr>
              <w:pStyle w:val="3-"/>
            </w:pPr>
            <w:r>
              <w:tab/>
            </w:r>
            <w:r>
              <w:tab/>
            </w:r>
            <w:r>
              <w:tab/>
            </w:r>
          </w:p>
          <w:p w14:paraId="6C2EBB73"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00B050"/>
              </w:rPr>
              <w:t>//先行スレッド処理完了：全待機スレッドを起床</w:t>
            </w:r>
          </w:p>
          <w:p w14:paraId="57DA297B" w14:textId="77777777" w:rsidR="006D2982" w:rsidRDefault="006D2982" w:rsidP="006D2982">
            <w:pPr>
              <w:pStyle w:val="3-"/>
            </w:pPr>
            <w:r>
              <w:tab/>
            </w:r>
            <w:r>
              <w:tab/>
            </w:r>
            <w:r>
              <w:tab/>
              <w:t>for (int i = 0; i &lt; s_followThreadNum; ++i)</w:t>
            </w:r>
          </w:p>
          <w:p w14:paraId="67763384" w14:textId="77777777" w:rsidR="006D2982" w:rsidRDefault="006D2982" w:rsidP="006D2982">
            <w:pPr>
              <w:pStyle w:val="3-"/>
            </w:pPr>
            <w:r>
              <w:tab/>
            </w:r>
            <w:r>
              <w:tab/>
            </w:r>
            <w:r>
              <w:tab/>
              <w:t>{</w:t>
            </w:r>
          </w:p>
          <w:p w14:paraId="3CA33502"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FD7491">
              <w:rPr>
                <w:rFonts w:hint="eastAsia"/>
                <w:color w:val="FF0000"/>
              </w:rPr>
              <w:t>pthread_mutex_lock(&amp;s_followCondMutex[i]);</w:t>
            </w:r>
            <w:r w:rsidRPr="00FD7491">
              <w:rPr>
                <w:rFonts w:hint="eastAsia"/>
                <w:color w:val="00B050"/>
              </w:rPr>
              <w:t>//ロック取得</w:t>
            </w:r>
          </w:p>
          <w:p w14:paraId="5C355056" w14:textId="77777777" w:rsidR="006D2982" w:rsidRPr="00FD7491" w:rsidRDefault="006D2982" w:rsidP="006D2982">
            <w:pPr>
              <w:pStyle w:val="3-"/>
              <w:rPr>
                <w:color w:val="00B050"/>
              </w:rPr>
            </w:pPr>
            <w:r>
              <w:rPr>
                <w:rFonts w:hint="eastAsia"/>
              </w:rPr>
              <w:tab/>
            </w:r>
            <w:r>
              <w:rPr>
                <w:rFonts w:hint="eastAsia"/>
              </w:rPr>
              <w:tab/>
            </w:r>
            <w:r>
              <w:rPr>
                <w:rFonts w:hint="eastAsia"/>
              </w:rPr>
              <w:tab/>
            </w:r>
            <w:r>
              <w:rPr>
                <w:rFonts w:hint="eastAsia"/>
              </w:rPr>
              <w:tab/>
            </w:r>
            <w:r w:rsidRPr="00FD7491">
              <w:rPr>
                <w:rFonts w:hint="eastAsia"/>
                <w:color w:val="FF0000"/>
              </w:rPr>
              <w:t>s_followFinished[i] = false;</w:t>
            </w:r>
            <w:r w:rsidRPr="00FD7491">
              <w:rPr>
                <w:rFonts w:hint="eastAsia"/>
                <w:color w:val="00B050"/>
              </w:rPr>
              <w:t>//後続スレッドの処理完了状態を解除</w:t>
            </w:r>
          </w:p>
          <w:p w14:paraId="0457DF71" w14:textId="77777777" w:rsidR="006D2982" w:rsidRPr="00FD7491" w:rsidRDefault="006D2982" w:rsidP="006D2982">
            <w:pPr>
              <w:pStyle w:val="3-"/>
              <w:rPr>
                <w:color w:val="00B050"/>
              </w:rPr>
            </w:pPr>
            <w:r>
              <w:rPr>
                <w:rFonts w:hint="eastAsia"/>
              </w:rPr>
              <w:tab/>
            </w:r>
            <w:r>
              <w:rPr>
                <w:rFonts w:hint="eastAsia"/>
              </w:rPr>
              <w:tab/>
            </w:r>
            <w:r>
              <w:rPr>
                <w:rFonts w:hint="eastAsia"/>
              </w:rPr>
              <w:tab/>
            </w:r>
            <w:r>
              <w:rPr>
                <w:rFonts w:hint="eastAsia"/>
              </w:rPr>
              <w:tab/>
            </w:r>
            <w:r w:rsidRPr="00FD7491">
              <w:rPr>
                <w:rFonts w:hint="eastAsia"/>
                <w:color w:val="FF0000"/>
              </w:rPr>
              <w:t>pthread_cond_signal(&amp;s_followCond[i]);</w:t>
            </w:r>
            <w:r w:rsidRPr="00FD7491">
              <w:rPr>
                <w:rFonts w:hint="eastAsia"/>
                <w:color w:val="00B050"/>
              </w:rPr>
              <w:t>//解除待ちしているスレッドに通知</w:t>
            </w:r>
          </w:p>
          <w:p w14:paraId="3A23B09E"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FD7491">
              <w:rPr>
                <w:rFonts w:hint="eastAsia"/>
                <w:color w:val="FF0000"/>
              </w:rPr>
              <w:t>pthread_mutex_unlock(&amp;s_followCondMutex[i]);</w:t>
            </w:r>
            <w:r w:rsidRPr="00FD7491">
              <w:rPr>
                <w:rFonts w:hint="eastAsia"/>
                <w:color w:val="00B050"/>
              </w:rPr>
              <w:t>//ロック解放</w:t>
            </w:r>
          </w:p>
          <w:p w14:paraId="063B6A94" w14:textId="77777777" w:rsidR="006D2982" w:rsidRDefault="006D2982" w:rsidP="006D2982">
            <w:pPr>
              <w:pStyle w:val="3-"/>
            </w:pPr>
            <w:r>
              <w:tab/>
            </w:r>
            <w:r>
              <w:tab/>
            </w:r>
            <w:r>
              <w:tab/>
              <w:t>}</w:t>
            </w:r>
          </w:p>
          <w:p w14:paraId="307466B0" w14:textId="77777777" w:rsidR="006D2982" w:rsidRDefault="006D2982" w:rsidP="006D2982">
            <w:pPr>
              <w:pStyle w:val="3-"/>
            </w:pPr>
          </w:p>
          <w:p w14:paraId="7C944D3E" w14:textId="77777777" w:rsidR="006D2982" w:rsidRDefault="006D2982" w:rsidP="006D2982">
            <w:pPr>
              <w:pStyle w:val="3-"/>
            </w:pPr>
            <w:r>
              <w:tab/>
            </w:r>
            <w:r>
              <w:tab/>
            </w:r>
            <w:r>
              <w:tab/>
              <w:t>break;</w:t>
            </w:r>
          </w:p>
          <w:p w14:paraId="60644586" w14:textId="77777777" w:rsidR="006D2982" w:rsidRDefault="006D2982" w:rsidP="006D2982">
            <w:pPr>
              <w:pStyle w:val="3-"/>
            </w:pPr>
            <w:r>
              <w:tab/>
            </w:r>
            <w:r>
              <w:tab/>
              <w:t>}</w:t>
            </w:r>
          </w:p>
          <w:p w14:paraId="01CC0538" w14:textId="77777777" w:rsidR="006D2982" w:rsidRDefault="006D2982" w:rsidP="006D2982">
            <w:pPr>
              <w:pStyle w:val="3-"/>
            </w:pPr>
          </w:p>
          <w:p w14:paraId="0AF0D92A" w14:textId="77777777" w:rsidR="006D2982" w:rsidRDefault="006D2982" w:rsidP="006D2982">
            <w:pPr>
              <w:pStyle w:val="3-"/>
            </w:pPr>
            <w:r>
              <w:rPr>
                <w:rFonts w:hint="eastAsia"/>
              </w:rPr>
              <w:tab/>
            </w:r>
            <w:r>
              <w:rPr>
                <w:rFonts w:hint="eastAsia"/>
              </w:rPr>
              <w:tab/>
            </w:r>
            <w:r w:rsidRPr="00FD7491">
              <w:rPr>
                <w:rFonts w:hint="eastAsia"/>
                <w:color w:val="00B050"/>
              </w:rPr>
              <w:t>//データ表示（前）</w:t>
            </w:r>
          </w:p>
          <w:p w14:paraId="54C7CCFE" w14:textId="77777777" w:rsidR="006D2982" w:rsidRDefault="006D2982" w:rsidP="006D2982">
            <w:pPr>
              <w:pStyle w:val="3-"/>
            </w:pPr>
            <w:r>
              <w:tab/>
            </w:r>
            <w:r>
              <w:tab/>
              <w:t>printf("(P)%s: [BEFORE] commonData=%d, tlsData=%d\n", name, s_commonData, s_tlsData);</w:t>
            </w:r>
          </w:p>
          <w:p w14:paraId="1010079B" w14:textId="77777777" w:rsidR="006D2982" w:rsidRDefault="006D2982" w:rsidP="006D2982">
            <w:pPr>
              <w:pStyle w:val="3-"/>
            </w:pPr>
            <w:r>
              <w:tab/>
            </w:r>
            <w:r>
              <w:tab/>
              <w:t>fflush(stdout);</w:t>
            </w:r>
          </w:p>
          <w:p w14:paraId="5200799C" w14:textId="77777777" w:rsidR="006D2982" w:rsidRDefault="006D2982" w:rsidP="006D2982">
            <w:pPr>
              <w:pStyle w:val="3-"/>
            </w:pPr>
          </w:p>
          <w:p w14:paraId="77462744"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//データ取得</w:t>
            </w:r>
          </w:p>
          <w:p w14:paraId="595D547C" w14:textId="77777777" w:rsidR="006D2982" w:rsidRDefault="006D2982" w:rsidP="006D2982">
            <w:pPr>
              <w:pStyle w:val="3-"/>
            </w:pPr>
            <w:r>
              <w:tab/>
            </w:r>
            <w:r>
              <w:tab/>
              <w:t>int common_data = s_commonData;</w:t>
            </w:r>
          </w:p>
          <w:p w14:paraId="6C7F11C1" w14:textId="77777777" w:rsidR="006D2982" w:rsidRDefault="006D2982" w:rsidP="006D2982">
            <w:pPr>
              <w:pStyle w:val="3-"/>
            </w:pPr>
            <w:r>
              <w:tab/>
            </w:r>
            <w:r>
              <w:tab/>
              <w:t>int tls_data = s_tlsData;</w:t>
            </w:r>
          </w:p>
          <w:p w14:paraId="61D90ADA" w14:textId="77777777" w:rsidR="006D2982" w:rsidRDefault="006D2982" w:rsidP="006D2982">
            <w:pPr>
              <w:pStyle w:val="3-"/>
            </w:pPr>
          </w:p>
          <w:p w14:paraId="5E824335"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//データ更新</w:t>
            </w:r>
          </w:p>
          <w:p w14:paraId="46592551" w14:textId="77777777" w:rsidR="006D2982" w:rsidRDefault="006D2982" w:rsidP="006D2982">
            <w:pPr>
              <w:pStyle w:val="3-"/>
            </w:pPr>
            <w:r>
              <w:lastRenderedPageBreak/>
              <w:tab/>
            </w:r>
            <w:r>
              <w:tab/>
              <w:t>++common_data;</w:t>
            </w:r>
          </w:p>
          <w:p w14:paraId="64F95ED4" w14:textId="77777777" w:rsidR="006D2982" w:rsidRDefault="006D2982" w:rsidP="006D2982">
            <w:pPr>
              <w:pStyle w:val="3-"/>
            </w:pPr>
            <w:r>
              <w:tab/>
            </w:r>
            <w:r>
              <w:tab/>
              <w:t>++tls_data;</w:t>
            </w:r>
          </w:p>
          <w:p w14:paraId="4DB7D304" w14:textId="77777777" w:rsidR="006D2982" w:rsidRDefault="006D2982" w:rsidP="006D2982">
            <w:pPr>
              <w:pStyle w:val="3-"/>
            </w:pPr>
          </w:p>
          <w:p w14:paraId="20271ECA" w14:textId="77777777" w:rsidR="006D2982" w:rsidRDefault="006D2982" w:rsidP="006D2982">
            <w:pPr>
              <w:pStyle w:val="3-"/>
            </w:pPr>
            <w:r>
              <w:rPr>
                <w:rFonts w:hint="eastAsia"/>
              </w:rPr>
              <w:tab/>
            </w:r>
            <w:r>
              <w:rPr>
                <w:rFonts w:hint="eastAsia"/>
              </w:rPr>
              <w:tab/>
            </w:r>
            <w:r w:rsidRPr="00FD7491">
              <w:rPr>
                <w:rFonts w:hint="eastAsia"/>
                <w:color w:val="00B050"/>
              </w:rPr>
              <w:t>//若干ランダムでスリープ（0～499 msec）</w:t>
            </w:r>
          </w:p>
          <w:p w14:paraId="17D4F929" w14:textId="77777777" w:rsidR="006D2982" w:rsidRDefault="006D2982" w:rsidP="006D2982">
            <w:pPr>
              <w:pStyle w:val="3-"/>
            </w:pPr>
            <w:r>
              <w:tab/>
            </w:r>
            <w:r>
              <w:tab/>
              <w:t>usleep((rand() % 500) * 1000);</w:t>
            </w:r>
          </w:p>
          <w:p w14:paraId="60676233" w14:textId="77777777" w:rsidR="006D2982" w:rsidRDefault="006D2982" w:rsidP="006D2982">
            <w:pPr>
              <w:pStyle w:val="3-"/>
            </w:pPr>
          </w:p>
          <w:p w14:paraId="792F233A"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//データ書き戻し</w:t>
            </w:r>
          </w:p>
          <w:p w14:paraId="20676D12" w14:textId="77777777" w:rsidR="006D2982" w:rsidRDefault="006D2982" w:rsidP="006D2982">
            <w:pPr>
              <w:pStyle w:val="3-"/>
            </w:pPr>
            <w:r>
              <w:tab/>
            </w:r>
            <w:r>
              <w:tab/>
              <w:t>s_commonData = common_data;</w:t>
            </w:r>
          </w:p>
          <w:p w14:paraId="3AD00EE6" w14:textId="77777777" w:rsidR="006D2982" w:rsidRDefault="006D2982" w:rsidP="006D2982">
            <w:pPr>
              <w:pStyle w:val="3-"/>
            </w:pPr>
            <w:r>
              <w:tab/>
            </w:r>
            <w:r>
              <w:tab/>
              <w:t>s_tlsData = tls_data;</w:t>
            </w:r>
          </w:p>
          <w:p w14:paraId="5AD872B5" w14:textId="77777777" w:rsidR="006D2982" w:rsidRDefault="006D2982" w:rsidP="006D2982">
            <w:pPr>
              <w:pStyle w:val="3-"/>
            </w:pPr>
          </w:p>
          <w:p w14:paraId="3CB56BD6" w14:textId="77777777" w:rsidR="006D2982" w:rsidRDefault="006D2982" w:rsidP="006D2982">
            <w:pPr>
              <w:pStyle w:val="3-"/>
            </w:pPr>
            <w:r>
              <w:rPr>
                <w:rFonts w:hint="eastAsia"/>
              </w:rPr>
              <w:tab/>
            </w:r>
            <w:r>
              <w:rPr>
                <w:rFonts w:hint="eastAsia"/>
              </w:rPr>
              <w:tab/>
            </w:r>
            <w:r w:rsidRPr="00FD7491">
              <w:rPr>
                <w:rFonts w:hint="eastAsia"/>
                <w:color w:val="00B050"/>
              </w:rPr>
              <w:t>//データ表示（後）</w:t>
            </w:r>
          </w:p>
          <w:p w14:paraId="16F6C1AB" w14:textId="77777777" w:rsidR="006D2982" w:rsidRDefault="006D2982" w:rsidP="006D2982">
            <w:pPr>
              <w:pStyle w:val="3-"/>
            </w:pPr>
            <w:r>
              <w:tab/>
            </w:r>
            <w:r>
              <w:tab/>
              <w:t>printf("(P)%s: [AFTER]  commonData=%d, tlsData=%d\n", name, s_commonData, s_tlsData);</w:t>
            </w:r>
          </w:p>
          <w:p w14:paraId="13707732" w14:textId="77777777" w:rsidR="006D2982" w:rsidRDefault="006D2982" w:rsidP="006D2982">
            <w:pPr>
              <w:pStyle w:val="3-"/>
            </w:pPr>
            <w:r>
              <w:tab/>
            </w:r>
            <w:r>
              <w:tab/>
              <w:t>fflush(stdout);</w:t>
            </w:r>
          </w:p>
          <w:p w14:paraId="5C9963DF" w14:textId="77777777" w:rsidR="006D2982" w:rsidRDefault="006D2982" w:rsidP="006D2982">
            <w:pPr>
              <w:pStyle w:val="3-"/>
            </w:pPr>
          </w:p>
          <w:p w14:paraId="03995063" w14:textId="77777777" w:rsidR="006D2982" w:rsidRDefault="006D2982" w:rsidP="006D2982">
            <w:pPr>
              <w:pStyle w:val="3-"/>
            </w:pPr>
            <w:r>
              <w:rPr>
                <w:rFonts w:hint="eastAsia"/>
              </w:rPr>
              <w:tab/>
            </w:r>
            <w:r>
              <w:rPr>
                <w:rFonts w:hint="eastAsia"/>
              </w:rPr>
              <w:tab/>
            </w:r>
            <w:r w:rsidRPr="00FD7491">
              <w:rPr>
                <w:rFonts w:hint="eastAsia"/>
                <w:color w:val="00B050"/>
              </w:rPr>
              <w:t>//先行スレッド処理完了：全待機スレッドを起床</w:t>
            </w:r>
          </w:p>
          <w:p w14:paraId="2BAD886F" w14:textId="77777777" w:rsidR="006D2982" w:rsidRDefault="006D2982" w:rsidP="006D2982">
            <w:pPr>
              <w:pStyle w:val="3-"/>
            </w:pPr>
            <w:r>
              <w:tab/>
            </w:r>
            <w:r>
              <w:tab/>
              <w:t>for (int i = 0; i &lt; s_followThreadNum; ++i)</w:t>
            </w:r>
          </w:p>
          <w:p w14:paraId="3B57D315" w14:textId="77777777" w:rsidR="006D2982" w:rsidRDefault="006D2982" w:rsidP="006D2982">
            <w:pPr>
              <w:pStyle w:val="3-"/>
            </w:pPr>
            <w:r>
              <w:tab/>
            </w:r>
            <w:r>
              <w:tab/>
              <w:t>{</w:t>
            </w:r>
          </w:p>
          <w:p w14:paraId="33498E6B"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pthread_mutex_lock(&amp;s_followCondMutex[i]);</w:t>
            </w:r>
            <w:r w:rsidRPr="00FD7491">
              <w:rPr>
                <w:rFonts w:hint="eastAsia"/>
                <w:color w:val="00B050"/>
              </w:rPr>
              <w:t>//ロック取得</w:t>
            </w:r>
          </w:p>
          <w:p w14:paraId="27E964C8"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s_followFinished[i] = false;</w:t>
            </w:r>
            <w:r w:rsidRPr="00FD7491">
              <w:rPr>
                <w:rFonts w:hint="eastAsia"/>
                <w:color w:val="00B050"/>
              </w:rPr>
              <w:t>//後続スレッドの処理完了状態を解除</w:t>
            </w:r>
          </w:p>
          <w:p w14:paraId="3FCC1231"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pthread_cond_signal(&amp;s_followCond[i]);</w:t>
            </w:r>
            <w:r w:rsidRPr="00FD7491">
              <w:rPr>
                <w:rFonts w:hint="eastAsia"/>
                <w:color w:val="00B050"/>
              </w:rPr>
              <w:t>//解除待ちしているスレッドに通知</w:t>
            </w:r>
          </w:p>
          <w:p w14:paraId="12E2AADC"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pthread_mutex_unlock(&amp;s_followCondMutex[i]);</w:t>
            </w:r>
            <w:r w:rsidRPr="00FD7491">
              <w:rPr>
                <w:rFonts w:hint="eastAsia"/>
                <w:color w:val="00B050"/>
              </w:rPr>
              <w:t>//ロック解放</w:t>
            </w:r>
          </w:p>
          <w:p w14:paraId="35528E40" w14:textId="0ECBDCD4" w:rsidR="004A7B47" w:rsidRPr="00FD7491" w:rsidRDefault="004A7B47" w:rsidP="004A7B47">
            <w:pPr>
              <w:pStyle w:val="3-"/>
              <w:rPr>
                <w:color w:val="00B050"/>
              </w:rPr>
            </w:pPr>
            <w:r>
              <w:tab/>
            </w:r>
            <w:r>
              <w:rPr>
                <w:rFonts w:hint="eastAsia"/>
              </w:rPr>
              <w:tab/>
            </w:r>
            <w:r>
              <w:rPr>
                <w:rFonts w:hint="eastAsia"/>
              </w:rPr>
              <w:tab/>
            </w:r>
            <w:r w:rsidRPr="00FD7491">
              <w:rPr>
                <w:rFonts w:hint="eastAsia"/>
                <w:color w:val="00B050"/>
              </w:rPr>
              <w:t>//※一つの条件変数で多数のスレッドを待機させている場合は、</w:t>
            </w:r>
          </w:p>
          <w:p w14:paraId="3B2800F2" w14:textId="3DE377AC" w:rsidR="004A7B47" w:rsidRPr="00FD7491" w:rsidRDefault="004A7B47" w:rsidP="004A7B47">
            <w:pPr>
              <w:pStyle w:val="3-"/>
              <w:rPr>
                <w:color w:val="00B050"/>
              </w:rPr>
            </w:pPr>
            <w:r>
              <w:rPr>
                <w:color w:val="00B050"/>
              </w:rPr>
              <w:tab/>
            </w:r>
            <w:r w:rsidRPr="00FD7491">
              <w:rPr>
                <w:rFonts w:hint="eastAsia"/>
                <w:color w:val="00B050"/>
              </w:rPr>
              <w:tab/>
            </w:r>
            <w:r w:rsidRPr="00FD7491">
              <w:rPr>
                <w:rFonts w:hint="eastAsia"/>
                <w:color w:val="00B050"/>
              </w:rPr>
              <w:tab/>
              <w:t xml:space="preserve">//　</w:t>
            </w:r>
            <w:r w:rsidRPr="00FD7491">
              <w:rPr>
                <w:rFonts w:hint="eastAsia"/>
                <w:color w:val="FF0000"/>
              </w:rPr>
              <w:t>pthread_cond_broadcast()</w:t>
            </w:r>
            <w:r w:rsidRPr="00FD7491">
              <w:rPr>
                <w:rFonts w:hint="eastAsia"/>
                <w:color w:val="00B050"/>
              </w:rPr>
              <w:t xml:space="preserve"> 関数も使える。</w:t>
            </w:r>
          </w:p>
          <w:p w14:paraId="1CC17139" w14:textId="77777777" w:rsidR="006D2982" w:rsidRDefault="006D2982" w:rsidP="006D2982">
            <w:pPr>
              <w:pStyle w:val="3-"/>
            </w:pPr>
            <w:r>
              <w:tab/>
            </w:r>
            <w:r>
              <w:tab/>
              <w:t>}</w:t>
            </w:r>
          </w:p>
          <w:p w14:paraId="1EB208F0" w14:textId="77777777" w:rsidR="006D2982" w:rsidRDefault="006D2982" w:rsidP="006D2982">
            <w:pPr>
              <w:pStyle w:val="3-"/>
            </w:pPr>
          </w:p>
          <w:p w14:paraId="2F0D90CB" w14:textId="77777777" w:rsidR="006D2982" w:rsidRDefault="006D2982" w:rsidP="006D2982">
            <w:pPr>
              <w:pStyle w:val="3-"/>
            </w:pPr>
            <w:r>
              <w:rPr>
                <w:rFonts w:hint="eastAsia"/>
              </w:rPr>
              <w:tab/>
            </w:r>
            <w:r>
              <w:rPr>
                <w:rFonts w:hint="eastAsia"/>
              </w:rPr>
              <w:tab/>
            </w:r>
            <w:r w:rsidRPr="00FD7491">
              <w:rPr>
                <w:rFonts w:hint="eastAsia"/>
                <w:color w:val="00B050"/>
              </w:rPr>
              <w:t>//スレッド切り替えのためのスリープ</w:t>
            </w:r>
          </w:p>
          <w:p w14:paraId="367878AA" w14:textId="77777777" w:rsidR="006D2982" w:rsidRDefault="006D2982" w:rsidP="006D2982">
            <w:pPr>
              <w:pStyle w:val="3-"/>
            </w:pPr>
            <w:r>
              <w:tab/>
            </w:r>
            <w:r>
              <w:tab/>
              <w:t>usleep(0);</w:t>
            </w:r>
          </w:p>
          <w:p w14:paraId="46B9DF15" w14:textId="77777777" w:rsidR="006D2982" w:rsidRPr="00FD7491" w:rsidRDefault="006D2982" w:rsidP="006D2982">
            <w:pPr>
              <w:pStyle w:val="3-"/>
              <w:rPr>
                <w:color w:val="00B050"/>
              </w:rPr>
            </w:pPr>
            <w:r>
              <w:rPr>
                <w:rFonts w:hint="eastAsia"/>
              </w:rPr>
              <w:tab/>
            </w:r>
            <w:r w:rsidRPr="00FD7491">
              <w:rPr>
                <w:rFonts w:hint="eastAsia"/>
                <w:color w:val="00B050"/>
              </w:rPr>
              <w:t>//</w:t>
            </w:r>
            <w:r w:rsidRPr="00FD7491">
              <w:rPr>
                <w:rFonts w:hint="eastAsia"/>
                <w:color w:val="00B050"/>
              </w:rPr>
              <w:tab/>
              <w:t>//スレッド切り替え</w:t>
            </w:r>
          </w:p>
          <w:p w14:paraId="63B013D9" w14:textId="77777777" w:rsidR="006D2982" w:rsidRPr="00FD7491" w:rsidRDefault="006D2982" w:rsidP="006D2982">
            <w:pPr>
              <w:pStyle w:val="3-"/>
              <w:rPr>
                <w:color w:val="00B050"/>
              </w:rPr>
            </w:pPr>
            <w:r w:rsidRPr="00FD7491">
              <w:rPr>
                <w:rFonts w:hint="eastAsia"/>
                <w:color w:val="00B050"/>
              </w:rPr>
              <w:tab/>
              <w:t>//</w:t>
            </w:r>
            <w:r w:rsidRPr="00FD7491">
              <w:rPr>
                <w:rFonts w:hint="eastAsia"/>
                <w:color w:val="00B050"/>
              </w:rPr>
              <w:tab/>
              <w:t>sched_yield();//同じ優先度の他のスレッドに切り替え</w:t>
            </w:r>
          </w:p>
          <w:p w14:paraId="74F66942" w14:textId="77777777" w:rsidR="006D2982" w:rsidRDefault="006D2982" w:rsidP="006D2982">
            <w:pPr>
              <w:pStyle w:val="3-"/>
            </w:pPr>
            <w:r>
              <w:tab/>
              <w:t>}</w:t>
            </w:r>
          </w:p>
          <w:p w14:paraId="2C310BBA" w14:textId="77777777" w:rsidR="006D2982" w:rsidRDefault="006D2982" w:rsidP="006D2982">
            <w:pPr>
              <w:pStyle w:val="3-"/>
            </w:pPr>
          </w:p>
          <w:p w14:paraId="709BB70F" w14:textId="77777777" w:rsidR="006D2982" w:rsidRDefault="006D2982" w:rsidP="006D2982">
            <w:pPr>
              <w:pStyle w:val="3-"/>
            </w:pPr>
            <w:r>
              <w:rPr>
                <w:rFonts w:hint="eastAsia"/>
              </w:rPr>
              <w:tab/>
            </w:r>
            <w:r w:rsidRPr="00FD7491">
              <w:rPr>
                <w:rFonts w:hint="eastAsia"/>
                <w:color w:val="00B050"/>
              </w:rPr>
              <w:t>//終了</w:t>
            </w:r>
          </w:p>
          <w:p w14:paraId="20CAA825" w14:textId="77777777" w:rsidR="006D2982" w:rsidRDefault="006D2982" w:rsidP="006D2982">
            <w:pPr>
              <w:pStyle w:val="3-"/>
            </w:pPr>
            <w:r>
              <w:tab/>
              <w:t>printf("- end:(P)%s -\n", name);</w:t>
            </w:r>
          </w:p>
          <w:p w14:paraId="19A16A49" w14:textId="77777777" w:rsidR="006D2982" w:rsidRDefault="006D2982" w:rsidP="006D2982">
            <w:pPr>
              <w:pStyle w:val="3-"/>
            </w:pPr>
            <w:r>
              <w:tab/>
              <w:t>fflush(stdout);</w:t>
            </w:r>
          </w:p>
          <w:p w14:paraId="60773A00" w14:textId="77777777" w:rsidR="006D2982" w:rsidRDefault="006D2982" w:rsidP="006D2982">
            <w:pPr>
              <w:pStyle w:val="3-"/>
            </w:pPr>
            <w:r>
              <w:tab/>
              <w:t>return 0;</w:t>
            </w:r>
          </w:p>
          <w:p w14:paraId="58F8F6C7" w14:textId="77777777" w:rsidR="006D2982" w:rsidRDefault="006D2982" w:rsidP="006D2982">
            <w:pPr>
              <w:pStyle w:val="3-"/>
            </w:pPr>
            <w:r>
              <w:t>}</w:t>
            </w:r>
          </w:p>
          <w:p w14:paraId="622015E5" w14:textId="77777777" w:rsidR="006D2982" w:rsidRDefault="006D2982" w:rsidP="006D2982">
            <w:pPr>
              <w:pStyle w:val="3-"/>
            </w:pPr>
          </w:p>
          <w:p w14:paraId="03F4D7B9" w14:textId="77777777" w:rsidR="006D2982" w:rsidRPr="00FD7491" w:rsidRDefault="006D2982" w:rsidP="006D2982">
            <w:pPr>
              <w:pStyle w:val="3-"/>
              <w:rPr>
                <w:color w:val="00B050"/>
              </w:rPr>
            </w:pPr>
            <w:r w:rsidRPr="00FD7491">
              <w:rPr>
                <w:rFonts w:hint="eastAsia"/>
                <w:color w:val="00B050"/>
              </w:rPr>
              <w:t>//後続スレッド</w:t>
            </w:r>
          </w:p>
          <w:p w14:paraId="63048C67" w14:textId="77777777" w:rsidR="006D2982" w:rsidRDefault="006D2982" w:rsidP="006D2982">
            <w:pPr>
              <w:pStyle w:val="3-"/>
            </w:pPr>
            <w:r>
              <w:t>void* followThreadFunc(void* param_p)</w:t>
            </w:r>
          </w:p>
          <w:p w14:paraId="408B2E19" w14:textId="77777777" w:rsidR="006D2982" w:rsidRDefault="006D2982" w:rsidP="006D2982">
            <w:pPr>
              <w:pStyle w:val="3-"/>
            </w:pPr>
            <w:r>
              <w:t>{</w:t>
            </w:r>
          </w:p>
          <w:p w14:paraId="36745764" w14:textId="77777777" w:rsidR="006D2982" w:rsidRDefault="006D2982" w:rsidP="006D2982">
            <w:pPr>
              <w:pStyle w:val="3-"/>
            </w:pPr>
            <w:r>
              <w:rPr>
                <w:rFonts w:hint="eastAsia"/>
              </w:rPr>
              <w:tab/>
            </w:r>
            <w:r w:rsidRPr="00FD7491">
              <w:rPr>
                <w:rFonts w:hint="eastAsia"/>
                <w:color w:val="00B050"/>
              </w:rPr>
              <w:t>//パラメータ受け取り</w:t>
            </w:r>
          </w:p>
          <w:p w14:paraId="284956CB" w14:textId="77777777" w:rsidR="006D2982" w:rsidRDefault="006D2982" w:rsidP="006D2982">
            <w:pPr>
              <w:pStyle w:val="3-"/>
            </w:pPr>
            <w:r>
              <w:tab/>
              <w:t>const char* name = static_cast&lt;const char*&gt;(param_p);</w:t>
            </w:r>
          </w:p>
          <w:p w14:paraId="20937DD1" w14:textId="77777777" w:rsidR="006D2982" w:rsidRDefault="006D2982" w:rsidP="006D2982">
            <w:pPr>
              <w:pStyle w:val="3-"/>
            </w:pPr>
            <w:r>
              <w:tab/>
            </w:r>
          </w:p>
          <w:p w14:paraId="554E8D1F" w14:textId="77777777" w:rsidR="006D2982" w:rsidRPr="00FD7491" w:rsidRDefault="006D2982" w:rsidP="006D2982">
            <w:pPr>
              <w:pStyle w:val="3-"/>
              <w:rPr>
                <w:color w:val="00B050"/>
              </w:rPr>
            </w:pPr>
            <w:r>
              <w:rPr>
                <w:rFonts w:hint="eastAsia"/>
              </w:rPr>
              <w:tab/>
            </w:r>
            <w:r w:rsidRPr="00FD7491">
              <w:rPr>
                <w:rFonts w:hint="eastAsia"/>
                <w:color w:val="00B050"/>
              </w:rPr>
              <w:t>//後続スレッド数カウントアップ</w:t>
            </w:r>
          </w:p>
          <w:p w14:paraId="4188C211" w14:textId="77777777" w:rsidR="006D2982" w:rsidRDefault="006D2982" w:rsidP="006D2982">
            <w:pPr>
              <w:pStyle w:val="3-"/>
            </w:pPr>
            <w:r>
              <w:tab/>
              <w:t>pthread_mutex_lock(&amp;s_followThreadMutex);</w:t>
            </w:r>
          </w:p>
          <w:p w14:paraId="3689DDEB" w14:textId="77777777" w:rsidR="006D2982" w:rsidRDefault="006D2982" w:rsidP="006D2982">
            <w:pPr>
              <w:pStyle w:val="3-"/>
            </w:pPr>
            <w:r>
              <w:tab/>
              <w:t>int thread_no = s_followThreadNo++;</w:t>
            </w:r>
          </w:p>
          <w:p w14:paraId="62134EBF" w14:textId="77777777" w:rsidR="006D2982" w:rsidRDefault="006D2982" w:rsidP="006D2982">
            <w:pPr>
              <w:pStyle w:val="3-"/>
            </w:pPr>
            <w:r>
              <w:tab/>
              <w:t>pthread_mutex_unlock(&amp;s_followThreadMutex);</w:t>
            </w:r>
          </w:p>
          <w:p w14:paraId="19C0CF14" w14:textId="77777777" w:rsidR="006D2982" w:rsidRDefault="006D2982" w:rsidP="006D2982">
            <w:pPr>
              <w:pStyle w:val="3-"/>
            </w:pPr>
          </w:p>
          <w:p w14:paraId="14D4F601" w14:textId="77777777" w:rsidR="006D2982" w:rsidRDefault="006D2982" w:rsidP="006D2982">
            <w:pPr>
              <w:pStyle w:val="3-"/>
            </w:pPr>
            <w:r>
              <w:rPr>
                <w:rFonts w:hint="eastAsia"/>
              </w:rPr>
              <w:tab/>
            </w:r>
            <w:r w:rsidRPr="00FD7491">
              <w:rPr>
                <w:rFonts w:hint="eastAsia"/>
                <w:color w:val="00B050"/>
              </w:rPr>
              <w:t>//開始</w:t>
            </w:r>
          </w:p>
          <w:p w14:paraId="48EE3FA2" w14:textId="77777777" w:rsidR="006D2982" w:rsidRDefault="006D2982" w:rsidP="006D2982">
            <w:pPr>
              <w:pStyle w:val="3-"/>
            </w:pPr>
            <w:r>
              <w:tab/>
              <w:t>printf("- begin:(F)[%d]%s -\n", thread_no, name);</w:t>
            </w:r>
          </w:p>
          <w:p w14:paraId="770BF753" w14:textId="77777777" w:rsidR="006D2982" w:rsidRDefault="006D2982" w:rsidP="006D2982">
            <w:pPr>
              <w:pStyle w:val="3-"/>
            </w:pPr>
            <w:r>
              <w:tab/>
              <w:t>fflush(stdout);</w:t>
            </w:r>
          </w:p>
          <w:p w14:paraId="211C2450" w14:textId="77777777" w:rsidR="006D2982" w:rsidRDefault="006D2982" w:rsidP="006D2982">
            <w:pPr>
              <w:pStyle w:val="3-"/>
            </w:pPr>
          </w:p>
          <w:p w14:paraId="4FA9DFF6" w14:textId="31A004A6" w:rsidR="006D2982" w:rsidRDefault="006D2982" w:rsidP="006D2982">
            <w:pPr>
              <w:pStyle w:val="3-"/>
            </w:pPr>
            <w:r>
              <w:rPr>
                <w:rFonts w:hint="eastAsia"/>
              </w:rPr>
              <w:tab/>
            </w:r>
            <w:r w:rsidRPr="00FD7491">
              <w:rPr>
                <w:rFonts w:hint="eastAsia"/>
                <w:color w:val="00B050"/>
              </w:rPr>
              <w:t>//</w:t>
            </w:r>
            <w:r w:rsidR="00C73EA1">
              <w:rPr>
                <w:rFonts w:hint="eastAsia"/>
                <w:color w:val="00B050"/>
              </w:rPr>
              <w:t>後続</w:t>
            </w:r>
            <w:r w:rsidRPr="00FD7491">
              <w:rPr>
                <w:rFonts w:hint="eastAsia"/>
                <w:color w:val="00B050"/>
              </w:rPr>
              <w:t>スレッド処理完了：待機スレッドを起床</w:t>
            </w:r>
          </w:p>
          <w:p w14:paraId="4301C479" w14:textId="77777777" w:rsidR="006D2982" w:rsidRDefault="006D2982" w:rsidP="006D2982">
            <w:pPr>
              <w:pStyle w:val="3-"/>
            </w:pPr>
            <w:r>
              <w:tab/>
              <w:t>{</w:t>
            </w:r>
          </w:p>
          <w:p w14:paraId="35DB2336" w14:textId="77777777" w:rsidR="006D2982" w:rsidRDefault="006D2982" w:rsidP="006D2982">
            <w:pPr>
              <w:pStyle w:val="3-"/>
            </w:pPr>
            <w:r>
              <w:rPr>
                <w:rFonts w:hint="eastAsia"/>
              </w:rPr>
              <w:tab/>
            </w:r>
            <w:r>
              <w:rPr>
                <w:rFonts w:hint="eastAsia"/>
              </w:rPr>
              <w:tab/>
            </w:r>
            <w:r w:rsidRPr="004A7B47">
              <w:rPr>
                <w:rFonts w:hint="eastAsia"/>
                <w:color w:val="FF0000"/>
              </w:rPr>
              <w:t>pthread_mutex_lock(&amp;s_followCondMutex[thread_no]);</w:t>
            </w:r>
            <w:r w:rsidRPr="00FD7491">
              <w:rPr>
                <w:rFonts w:hint="eastAsia"/>
                <w:color w:val="00B050"/>
              </w:rPr>
              <w:t>//ロック取得</w:t>
            </w:r>
          </w:p>
          <w:p w14:paraId="32E28C82" w14:textId="77777777" w:rsidR="006D2982" w:rsidRPr="00FD7491" w:rsidRDefault="006D2982" w:rsidP="006D2982">
            <w:pPr>
              <w:pStyle w:val="3-"/>
              <w:rPr>
                <w:color w:val="00B050"/>
              </w:rPr>
            </w:pPr>
            <w:r>
              <w:rPr>
                <w:rFonts w:hint="eastAsia"/>
              </w:rPr>
              <w:tab/>
            </w:r>
            <w:r>
              <w:rPr>
                <w:rFonts w:hint="eastAsia"/>
              </w:rPr>
              <w:tab/>
            </w:r>
            <w:r w:rsidRPr="004A7B47">
              <w:rPr>
                <w:rFonts w:hint="eastAsia"/>
                <w:color w:val="FF0000"/>
              </w:rPr>
              <w:t>s_followFinished[thread_no] = true;</w:t>
            </w:r>
            <w:r w:rsidRPr="00FD7491">
              <w:rPr>
                <w:rFonts w:hint="eastAsia"/>
                <w:color w:val="00B050"/>
              </w:rPr>
              <w:t>//後続スレッドの処理完了状態をON</w:t>
            </w:r>
          </w:p>
          <w:p w14:paraId="3835326A" w14:textId="77777777" w:rsidR="006D2982" w:rsidRDefault="006D2982" w:rsidP="006D2982">
            <w:pPr>
              <w:pStyle w:val="3-"/>
            </w:pPr>
            <w:r>
              <w:rPr>
                <w:rFonts w:hint="eastAsia"/>
              </w:rPr>
              <w:tab/>
            </w:r>
            <w:r>
              <w:rPr>
                <w:rFonts w:hint="eastAsia"/>
              </w:rPr>
              <w:tab/>
            </w:r>
            <w:r w:rsidRPr="004A7B47">
              <w:rPr>
                <w:rFonts w:hint="eastAsia"/>
                <w:color w:val="FF0000"/>
              </w:rPr>
              <w:t>pthread_cond_signal(&amp;s_followCond[thread_no]);</w:t>
            </w:r>
            <w:r w:rsidRPr="00FD7491">
              <w:rPr>
                <w:rFonts w:hint="eastAsia"/>
                <w:color w:val="00B050"/>
              </w:rPr>
              <w:t>//解除待ちしているスレッドに通知</w:t>
            </w:r>
          </w:p>
          <w:p w14:paraId="6BDBE884" w14:textId="77777777" w:rsidR="006D2982" w:rsidRDefault="006D2982" w:rsidP="006D2982">
            <w:pPr>
              <w:pStyle w:val="3-"/>
            </w:pPr>
            <w:r>
              <w:rPr>
                <w:rFonts w:hint="eastAsia"/>
              </w:rPr>
              <w:tab/>
            </w:r>
            <w:r>
              <w:rPr>
                <w:rFonts w:hint="eastAsia"/>
              </w:rPr>
              <w:tab/>
            </w:r>
            <w:r w:rsidRPr="004A7B47">
              <w:rPr>
                <w:rFonts w:hint="eastAsia"/>
                <w:color w:val="FF0000"/>
              </w:rPr>
              <w:t>pthread_mutex_unlock(&amp;s_followCondMutex[thread_no]);</w:t>
            </w:r>
            <w:r w:rsidRPr="00FD7491">
              <w:rPr>
                <w:rFonts w:hint="eastAsia"/>
                <w:color w:val="00B050"/>
              </w:rPr>
              <w:t>//ロック解放</w:t>
            </w:r>
          </w:p>
          <w:p w14:paraId="6E741240" w14:textId="77777777" w:rsidR="006D2982" w:rsidRDefault="006D2982" w:rsidP="006D2982">
            <w:pPr>
              <w:pStyle w:val="3-"/>
            </w:pPr>
            <w:r>
              <w:tab/>
              <w:t>}</w:t>
            </w:r>
          </w:p>
          <w:p w14:paraId="75ED1CA7" w14:textId="77777777" w:rsidR="006D2982" w:rsidRDefault="006D2982" w:rsidP="006D2982">
            <w:pPr>
              <w:pStyle w:val="3-"/>
            </w:pPr>
          </w:p>
          <w:p w14:paraId="2471392B" w14:textId="77777777" w:rsidR="006D2982" w:rsidRDefault="006D2982" w:rsidP="006D2982">
            <w:pPr>
              <w:pStyle w:val="3-"/>
            </w:pPr>
            <w:r>
              <w:rPr>
                <w:rFonts w:hint="eastAsia"/>
              </w:rPr>
              <w:tab/>
            </w:r>
            <w:r w:rsidRPr="004A7B47">
              <w:rPr>
                <w:rFonts w:hint="eastAsia"/>
                <w:color w:val="00B050"/>
              </w:rPr>
              <w:t>//処理</w:t>
            </w:r>
          </w:p>
          <w:p w14:paraId="26AADBE6" w14:textId="77777777" w:rsidR="006D2982" w:rsidRDefault="006D2982" w:rsidP="006D2982">
            <w:pPr>
              <w:pStyle w:val="3-"/>
            </w:pPr>
            <w:r>
              <w:tab/>
              <w:t>while (1)</w:t>
            </w:r>
          </w:p>
          <w:p w14:paraId="03C2BFA7" w14:textId="77777777" w:rsidR="006D2982" w:rsidRDefault="006D2982" w:rsidP="006D2982">
            <w:pPr>
              <w:pStyle w:val="3-"/>
            </w:pPr>
            <w:r>
              <w:tab/>
              <w:t>{</w:t>
            </w:r>
          </w:p>
          <w:p w14:paraId="613F2CE0" w14:textId="77777777" w:rsidR="006D2982" w:rsidRPr="004A7B47" w:rsidRDefault="006D2982" w:rsidP="006D2982">
            <w:pPr>
              <w:pStyle w:val="3-"/>
              <w:rPr>
                <w:color w:val="00B050"/>
              </w:rPr>
            </w:pPr>
            <w:r>
              <w:rPr>
                <w:rFonts w:hint="eastAsia"/>
              </w:rPr>
              <w:tab/>
            </w:r>
            <w:r>
              <w:rPr>
                <w:rFonts w:hint="eastAsia"/>
              </w:rPr>
              <w:tab/>
            </w:r>
            <w:r w:rsidRPr="004A7B47">
              <w:rPr>
                <w:rFonts w:hint="eastAsia"/>
                <w:color w:val="00B050"/>
              </w:rPr>
              <w:t>//先行スレッド処理完了待ち</w:t>
            </w:r>
          </w:p>
          <w:p w14:paraId="4FA98AF4" w14:textId="77777777" w:rsidR="006D2982" w:rsidRDefault="006D2982" w:rsidP="006D2982">
            <w:pPr>
              <w:pStyle w:val="3-"/>
            </w:pPr>
            <w:r>
              <w:tab/>
            </w:r>
            <w:r>
              <w:tab/>
              <w:t>{</w:t>
            </w:r>
          </w:p>
          <w:p w14:paraId="36449CF7" w14:textId="77777777" w:rsidR="006D2982" w:rsidRPr="004A7B47" w:rsidRDefault="006D2982" w:rsidP="006D2982">
            <w:pPr>
              <w:pStyle w:val="3-"/>
              <w:rPr>
                <w:color w:val="00B050"/>
              </w:rPr>
            </w:pPr>
            <w:r>
              <w:rPr>
                <w:rFonts w:hint="eastAsia"/>
              </w:rPr>
              <w:lastRenderedPageBreak/>
              <w:tab/>
            </w:r>
            <w:r>
              <w:rPr>
                <w:rFonts w:hint="eastAsia"/>
              </w:rPr>
              <w:tab/>
            </w:r>
            <w:r>
              <w:rPr>
                <w:rFonts w:hint="eastAsia"/>
              </w:rPr>
              <w:tab/>
            </w:r>
            <w:r w:rsidRPr="004A7B47">
              <w:rPr>
                <w:rFonts w:hint="eastAsia"/>
                <w:color w:val="FF0000"/>
              </w:rPr>
              <w:t>pthread_mutex_lock(&amp;s_followCondMutex[thread_no]);</w:t>
            </w:r>
            <w:r w:rsidRPr="004A7B47">
              <w:rPr>
                <w:rFonts w:hint="eastAsia"/>
                <w:color w:val="00B050"/>
              </w:rPr>
              <w:t>//ロック取得</w:t>
            </w:r>
          </w:p>
          <w:p w14:paraId="01467FE8"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FF0000"/>
              </w:rPr>
              <w:t>while (s_followFinished[thread_no])</w:t>
            </w:r>
            <w:r w:rsidRPr="004A7B47">
              <w:rPr>
                <w:rFonts w:hint="eastAsia"/>
                <w:color w:val="00B050"/>
              </w:rPr>
              <w:t>//待機終了条件を満たしていない場合</w:t>
            </w:r>
          </w:p>
          <w:p w14:paraId="25846273" w14:textId="77777777" w:rsidR="004A7B47" w:rsidRDefault="006D2982" w:rsidP="006D2982">
            <w:pPr>
              <w:pStyle w:val="3-"/>
            </w:pPr>
            <w:r>
              <w:rPr>
                <w:rFonts w:hint="eastAsia"/>
              </w:rPr>
              <w:tab/>
            </w:r>
            <w:r>
              <w:rPr>
                <w:rFonts w:hint="eastAsia"/>
              </w:rPr>
              <w:tab/>
            </w:r>
            <w:r>
              <w:rPr>
                <w:rFonts w:hint="eastAsia"/>
              </w:rPr>
              <w:tab/>
            </w:r>
            <w:r>
              <w:rPr>
                <w:rFonts w:hint="eastAsia"/>
              </w:rPr>
              <w:tab/>
            </w:r>
            <w:r w:rsidRPr="004A7B47">
              <w:rPr>
                <w:rFonts w:hint="eastAsia"/>
                <w:color w:val="FF0000"/>
              </w:rPr>
              <w:t>pthread_cond_wait(&amp;s_followCond[thread_no], &amp;s_followCondMutex[thread_no]);</w:t>
            </w:r>
          </w:p>
          <w:p w14:paraId="08A5A866" w14:textId="2D27013B" w:rsidR="006D2982" w:rsidRDefault="004A7B47" w:rsidP="006D2982">
            <w:pPr>
              <w:pStyle w:val="3-"/>
            </w:pPr>
            <w:r>
              <w:tab/>
            </w:r>
            <w:r>
              <w:tab/>
            </w:r>
            <w:r>
              <w:tab/>
            </w:r>
            <w:r>
              <w:tab/>
            </w:r>
            <w:r>
              <w:tab/>
            </w:r>
            <w:r>
              <w:tab/>
            </w:r>
            <w:r>
              <w:tab/>
            </w:r>
            <w:r>
              <w:tab/>
            </w:r>
            <w:r>
              <w:tab/>
            </w:r>
            <w:r>
              <w:tab/>
            </w:r>
            <w:r w:rsidR="006D2982" w:rsidRPr="004A7B47">
              <w:rPr>
                <w:rFonts w:hint="eastAsia"/>
                <w:color w:val="00B050"/>
              </w:rPr>
              <w:t>//待機（ロック開放→待機→待機終了→ロック取得が行われる）</w:t>
            </w:r>
          </w:p>
          <w:p w14:paraId="5639FE9C"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FF0000"/>
              </w:rPr>
              <w:t>pthread_mutex_unlock(&amp;s_followCondMutex[thread_no]);</w:t>
            </w:r>
            <w:r w:rsidRPr="004A7B47">
              <w:rPr>
                <w:rFonts w:hint="eastAsia"/>
                <w:color w:val="00B050"/>
              </w:rPr>
              <w:t>//ロック解放</w:t>
            </w:r>
          </w:p>
          <w:p w14:paraId="73AF7B9B" w14:textId="77777777" w:rsidR="004A7B47" w:rsidRDefault="004A7B47" w:rsidP="004A7B47">
            <w:pPr>
              <w:pStyle w:val="3-"/>
            </w:pPr>
            <w:r>
              <w:tab/>
            </w:r>
            <w:r>
              <w:rPr>
                <w:rFonts w:hint="eastAsia"/>
              </w:rPr>
              <w:tab/>
            </w:r>
            <w:r>
              <w:rPr>
                <w:rFonts w:hint="eastAsia"/>
              </w:rPr>
              <w:tab/>
            </w:r>
            <w:r w:rsidRPr="00FD7491">
              <w:rPr>
                <w:rFonts w:hint="eastAsia"/>
                <w:color w:val="00B050"/>
              </w:rPr>
              <w:t xml:space="preserve">//※待機をタイムアウトさせたい場合は </w:t>
            </w:r>
            <w:r w:rsidRPr="00FD7491">
              <w:rPr>
                <w:rFonts w:hint="eastAsia"/>
                <w:color w:val="FF0000"/>
              </w:rPr>
              <w:t>pthread_cond_timedwait()</w:t>
            </w:r>
            <w:r w:rsidRPr="00FD7491">
              <w:rPr>
                <w:rFonts w:hint="eastAsia"/>
                <w:color w:val="00B050"/>
              </w:rPr>
              <w:t xml:space="preserve"> 関数を用いる。</w:t>
            </w:r>
          </w:p>
          <w:p w14:paraId="09E99CCD" w14:textId="77777777" w:rsidR="006D2982" w:rsidRDefault="006D2982" w:rsidP="006D2982">
            <w:pPr>
              <w:pStyle w:val="3-"/>
            </w:pPr>
            <w:r>
              <w:tab/>
            </w:r>
            <w:r>
              <w:tab/>
              <w:t>}</w:t>
            </w:r>
          </w:p>
          <w:p w14:paraId="6231127A" w14:textId="77777777" w:rsidR="006D2982" w:rsidRDefault="006D2982" w:rsidP="006D2982">
            <w:pPr>
              <w:pStyle w:val="3-"/>
            </w:pPr>
          </w:p>
          <w:p w14:paraId="0F9EC065" w14:textId="77777777" w:rsidR="006D2982" w:rsidRDefault="006D2982" w:rsidP="006D2982">
            <w:pPr>
              <w:pStyle w:val="3-"/>
            </w:pPr>
            <w:r>
              <w:rPr>
                <w:rFonts w:hint="eastAsia"/>
              </w:rPr>
              <w:tab/>
            </w:r>
            <w:r>
              <w:rPr>
                <w:rFonts w:hint="eastAsia"/>
              </w:rPr>
              <w:tab/>
            </w:r>
            <w:r w:rsidRPr="004A7B47">
              <w:rPr>
                <w:rFonts w:hint="eastAsia"/>
                <w:color w:val="00B050"/>
              </w:rPr>
              <w:t>//終了確認</w:t>
            </w:r>
          </w:p>
          <w:p w14:paraId="58478FA6" w14:textId="77777777" w:rsidR="006D2982" w:rsidRDefault="006D2982" w:rsidP="006D2982">
            <w:pPr>
              <w:pStyle w:val="3-"/>
            </w:pPr>
            <w:r>
              <w:tab/>
            </w:r>
            <w:r>
              <w:tab/>
              <w:t>if (s_IsQuirProiorThread)</w:t>
            </w:r>
          </w:p>
          <w:p w14:paraId="4C5EAC8B" w14:textId="77777777" w:rsidR="006D2982" w:rsidRDefault="006D2982" w:rsidP="006D2982">
            <w:pPr>
              <w:pStyle w:val="3-"/>
            </w:pPr>
            <w:r>
              <w:tab/>
            </w:r>
            <w:r>
              <w:tab/>
              <w:t>{</w:t>
            </w:r>
          </w:p>
          <w:p w14:paraId="670E3725"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00B050"/>
              </w:rPr>
              <w:t>//処理終了</w:t>
            </w:r>
          </w:p>
          <w:p w14:paraId="276680CD" w14:textId="77777777" w:rsidR="006D2982" w:rsidRDefault="006D2982" w:rsidP="006D2982">
            <w:pPr>
              <w:pStyle w:val="3-"/>
            </w:pPr>
            <w:r>
              <w:tab/>
            </w:r>
            <w:r>
              <w:tab/>
            </w:r>
            <w:r>
              <w:tab/>
              <w:t>printf("(F)[%d]%s: [QUIT]\n", thread_no, name);</w:t>
            </w:r>
          </w:p>
          <w:p w14:paraId="226803B4" w14:textId="77777777" w:rsidR="006D2982" w:rsidRDefault="006D2982" w:rsidP="006D2982">
            <w:pPr>
              <w:pStyle w:val="3-"/>
            </w:pPr>
            <w:r>
              <w:tab/>
            </w:r>
            <w:r>
              <w:tab/>
            </w:r>
            <w:r>
              <w:tab/>
              <w:t>fflush(stdout);</w:t>
            </w:r>
          </w:p>
          <w:p w14:paraId="0B62D1F5" w14:textId="77777777" w:rsidR="006D2982" w:rsidRDefault="006D2982" w:rsidP="006D2982">
            <w:pPr>
              <w:pStyle w:val="3-"/>
            </w:pPr>
            <w:r>
              <w:tab/>
            </w:r>
            <w:r>
              <w:tab/>
            </w:r>
            <w:r>
              <w:tab/>
            </w:r>
          </w:p>
          <w:p w14:paraId="691D5501" w14:textId="66B5D0F3" w:rsidR="006D2982" w:rsidRDefault="006D2982" w:rsidP="006D2982">
            <w:pPr>
              <w:pStyle w:val="3-"/>
            </w:pPr>
            <w:r>
              <w:rPr>
                <w:rFonts w:hint="eastAsia"/>
              </w:rPr>
              <w:tab/>
            </w:r>
            <w:r>
              <w:rPr>
                <w:rFonts w:hint="eastAsia"/>
              </w:rPr>
              <w:tab/>
            </w:r>
            <w:r>
              <w:rPr>
                <w:rFonts w:hint="eastAsia"/>
              </w:rPr>
              <w:tab/>
            </w:r>
            <w:r w:rsidRPr="004A7B47">
              <w:rPr>
                <w:rFonts w:hint="eastAsia"/>
                <w:color w:val="00B050"/>
              </w:rPr>
              <w:t>//</w:t>
            </w:r>
            <w:r w:rsidR="00C73EA1">
              <w:rPr>
                <w:rFonts w:hint="eastAsia"/>
                <w:color w:val="00B050"/>
              </w:rPr>
              <w:t>後続</w:t>
            </w:r>
            <w:r w:rsidRPr="004A7B47">
              <w:rPr>
                <w:rFonts w:hint="eastAsia"/>
                <w:color w:val="00B050"/>
              </w:rPr>
              <w:t>スレッド処理完了：待機スレッドを起床</w:t>
            </w:r>
          </w:p>
          <w:p w14:paraId="2552FFA0" w14:textId="77777777" w:rsidR="006D2982" w:rsidRDefault="006D2982" w:rsidP="006D2982">
            <w:pPr>
              <w:pStyle w:val="3-"/>
            </w:pPr>
            <w:r>
              <w:tab/>
            </w:r>
            <w:r>
              <w:tab/>
            </w:r>
            <w:r>
              <w:tab/>
              <w:t>{</w:t>
            </w:r>
          </w:p>
          <w:p w14:paraId="7C25650E"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4A7B47">
              <w:rPr>
                <w:rFonts w:hint="eastAsia"/>
                <w:color w:val="FF0000"/>
              </w:rPr>
              <w:t>pthread_mutex_lock(&amp;s_followCondMutex[thread_no]);</w:t>
            </w:r>
            <w:r w:rsidRPr="004A7B47">
              <w:rPr>
                <w:rFonts w:hint="eastAsia"/>
                <w:color w:val="00B050"/>
              </w:rPr>
              <w:t>//ロック取得</w:t>
            </w:r>
          </w:p>
          <w:p w14:paraId="41A2B250" w14:textId="77777777" w:rsidR="006D2982" w:rsidRPr="004A7B47" w:rsidRDefault="006D2982" w:rsidP="006D2982">
            <w:pPr>
              <w:pStyle w:val="3-"/>
              <w:rPr>
                <w:color w:val="00B050"/>
              </w:rPr>
            </w:pPr>
            <w:r>
              <w:rPr>
                <w:rFonts w:hint="eastAsia"/>
              </w:rPr>
              <w:tab/>
            </w:r>
            <w:r>
              <w:rPr>
                <w:rFonts w:hint="eastAsia"/>
              </w:rPr>
              <w:tab/>
            </w:r>
            <w:r>
              <w:rPr>
                <w:rFonts w:hint="eastAsia"/>
              </w:rPr>
              <w:tab/>
            </w:r>
            <w:r>
              <w:rPr>
                <w:rFonts w:hint="eastAsia"/>
              </w:rPr>
              <w:tab/>
            </w:r>
            <w:r w:rsidRPr="004A7B47">
              <w:rPr>
                <w:rFonts w:hint="eastAsia"/>
                <w:color w:val="FF0000"/>
              </w:rPr>
              <w:t>s_followFinished[thread_no] = true;</w:t>
            </w:r>
            <w:r w:rsidRPr="004A7B47">
              <w:rPr>
                <w:rFonts w:hint="eastAsia"/>
                <w:color w:val="00B050"/>
              </w:rPr>
              <w:t>//後続スレッドの処理完了状態をON</w:t>
            </w:r>
          </w:p>
          <w:p w14:paraId="199F7404"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4A7B47">
              <w:rPr>
                <w:rFonts w:hint="eastAsia"/>
                <w:color w:val="FF0000"/>
              </w:rPr>
              <w:t>pthread_cond_signal(&amp;s_followCond[thread_no]);</w:t>
            </w:r>
            <w:r w:rsidRPr="004A7B47">
              <w:rPr>
                <w:rFonts w:hint="eastAsia"/>
                <w:color w:val="00B050"/>
              </w:rPr>
              <w:t>//解除待ちしているスレッドに通知</w:t>
            </w:r>
          </w:p>
          <w:p w14:paraId="153285D6" w14:textId="77777777" w:rsidR="006D2982" w:rsidRPr="004A7B47" w:rsidRDefault="006D2982" w:rsidP="006D2982">
            <w:pPr>
              <w:pStyle w:val="3-"/>
              <w:rPr>
                <w:color w:val="00B050"/>
              </w:rPr>
            </w:pPr>
            <w:r>
              <w:rPr>
                <w:rFonts w:hint="eastAsia"/>
              </w:rPr>
              <w:tab/>
            </w:r>
            <w:r>
              <w:rPr>
                <w:rFonts w:hint="eastAsia"/>
              </w:rPr>
              <w:tab/>
            </w:r>
            <w:r>
              <w:rPr>
                <w:rFonts w:hint="eastAsia"/>
              </w:rPr>
              <w:tab/>
            </w:r>
            <w:r>
              <w:rPr>
                <w:rFonts w:hint="eastAsia"/>
              </w:rPr>
              <w:tab/>
            </w:r>
            <w:r w:rsidRPr="004A7B47">
              <w:rPr>
                <w:rFonts w:hint="eastAsia"/>
                <w:color w:val="FF0000"/>
              </w:rPr>
              <w:t>pthread_mutex_unlock(&amp;s_followCondMutex[thread_no]);</w:t>
            </w:r>
            <w:r w:rsidRPr="004A7B47">
              <w:rPr>
                <w:rFonts w:hint="eastAsia"/>
                <w:color w:val="00B050"/>
              </w:rPr>
              <w:t>//ロック解放</w:t>
            </w:r>
          </w:p>
          <w:p w14:paraId="4E45280D" w14:textId="77777777" w:rsidR="006D2982" w:rsidRDefault="006D2982" w:rsidP="006D2982">
            <w:pPr>
              <w:pStyle w:val="3-"/>
            </w:pPr>
            <w:r>
              <w:tab/>
            </w:r>
            <w:r>
              <w:tab/>
            </w:r>
            <w:r>
              <w:tab/>
              <w:t>}</w:t>
            </w:r>
          </w:p>
          <w:p w14:paraId="4E1E553C" w14:textId="77777777" w:rsidR="006D2982" w:rsidRDefault="006D2982" w:rsidP="006D2982">
            <w:pPr>
              <w:pStyle w:val="3-"/>
            </w:pPr>
            <w:r>
              <w:tab/>
            </w:r>
            <w:r>
              <w:tab/>
            </w:r>
            <w:r>
              <w:tab/>
            </w:r>
          </w:p>
          <w:p w14:paraId="7CB8C8D1" w14:textId="77777777" w:rsidR="006D2982" w:rsidRDefault="006D2982" w:rsidP="006D2982">
            <w:pPr>
              <w:pStyle w:val="3-"/>
            </w:pPr>
            <w:r>
              <w:tab/>
            </w:r>
            <w:r>
              <w:tab/>
            </w:r>
            <w:r>
              <w:tab/>
              <w:t>break;</w:t>
            </w:r>
          </w:p>
          <w:p w14:paraId="57FCFAF4" w14:textId="77777777" w:rsidR="006D2982" w:rsidRDefault="006D2982" w:rsidP="006D2982">
            <w:pPr>
              <w:pStyle w:val="3-"/>
            </w:pPr>
            <w:r>
              <w:tab/>
            </w:r>
            <w:r>
              <w:tab/>
              <w:t>}</w:t>
            </w:r>
          </w:p>
          <w:p w14:paraId="1F343464" w14:textId="77777777" w:rsidR="006D2982" w:rsidRDefault="006D2982" w:rsidP="006D2982">
            <w:pPr>
              <w:pStyle w:val="3-"/>
            </w:pPr>
          </w:p>
          <w:p w14:paraId="30CA9A53" w14:textId="77777777" w:rsidR="006D2982" w:rsidRDefault="006D2982" w:rsidP="006D2982">
            <w:pPr>
              <w:pStyle w:val="3-"/>
            </w:pPr>
            <w:r>
              <w:rPr>
                <w:rFonts w:hint="eastAsia"/>
              </w:rPr>
              <w:tab/>
            </w:r>
            <w:r>
              <w:rPr>
                <w:rFonts w:hint="eastAsia"/>
              </w:rPr>
              <w:tab/>
            </w:r>
            <w:r w:rsidRPr="004A7B47">
              <w:rPr>
                <w:rFonts w:hint="eastAsia"/>
                <w:color w:val="00B050"/>
              </w:rPr>
              <w:t>//データ表示（前）</w:t>
            </w:r>
          </w:p>
          <w:p w14:paraId="678F2C41" w14:textId="77777777" w:rsidR="006D2982" w:rsidRDefault="006D2982" w:rsidP="006D2982">
            <w:pPr>
              <w:pStyle w:val="3-"/>
            </w:pPr>
            <w:r>
              <w:tab/>
            </w:r>
            <w:r>
              <w:tab/>
              <w:t>printf("(F)[%d]%s: [BEFORE] commonData=%d, tlsData=%d\n", thread_no, name, s_commonData, s_tlsData);</w:t>
            </w:r>
          </w:p>
          <w:p w14:paraId="7AA1AC1A" w14:textId="77777777" w:rsidR="006D2982" w:rsidRDefault="006D2982" w:rsidP="006D2982">
            <w:pPr>
              <w:pStyle w:val="3-"/>
            </w:pPr>
            <w:r>
              <w:tab/>
            </w:r>
            <w:r>
              <w:tab/>
              <w:t>fflush(stdout);</w:t>
            </w:r>
          </w:p>
          <w:p w14:paraId="27545044" w14:textId="77777777" w:rsidR="006D2982" w:rsidRDefault="006D2982" w:rsidP="006D2982">
            <w:pPr>
              <w:pStyle w:val="3-"/>
            </w:pPr>
          </w:p>
          <w:p w14:paraId="68980D0E" w14:textId="77777777" w:rsidR="006D2982" w:rsidRDefault="006D2982" w:rsidP="006D2982">
            <w:pPr>
              <w:pStyle w:val="3-"/>
            </w:pPr>
            <w:r>
              <w:rPr>
                <w:rFonts w:hint="eastAsia"/>
              </w:rPr>
              <w:tab/>
            </w:r>
            <w:r>
              <w:rPr>
                <w:rFonts w:hint="eastAsia"/>
              </w:rPr>
              <w:tab/>
            </w:r>
            <w:r w:rsidRPr="004A7B47">
              <w:rPr>
                <w:rFonts w:hint="eastAsia"/>
                <w:color w:val="00B050"/>
              </w:rPr>
              <w:t>//データ取得</w:t>
            </w:r>
          </w:p>
          <w:p w14:paraId="2C39AF73" w14:textId="77777777" w:rsidR="006D2982" w:rsidRDefault="006D2982" w:rsidP="006D2982">
            <w:pPr>
              <w:pStyle w:val="3-"/>
            </w:pPr>
            <w:r>
              <w:tab/>
            </w:r>
            <w:r>
              <w:tab/>
              <w:t>int common_data = s_commonData;</w:t>
            </w:r>
          </w:p>
          <w:p w14:paraId="3C0C8EB1" w14:textId="77777777" w:rsidR="006D2982" w:rsidRDefault="006D2982" w:rsidP="006D2982">
            <w:pPr>
              <w:pStyle w:val="3-"/>
            </w:pPr>
            <w:r>
              <w:tab/>
            </w:r>
            <w:r>
              <w:tab/>
              <w:t>int tls_data = s_tlsData;</w:t>
            </w:r>
          </w:p>
          <w:p w14:paraId="48CAF3D1" w14:textId="77777777" w:rsidR="006D2982" w:rsidRDefault="006D2982" w:rsidP="006D2982">
            <w:pPr>
              <w:pStyle w:val="3-"/>
            </w:pPr>
          </w:p>
          <w:p w14:paraId="2CF878C3" w14:textId="77777777" w:rsidR="006D2982" w:rsidRDefault="006D2982" w:rsidP="006D2982">
            <w:pPr>
              <w:pStyle w:val="3-"/>
            </w:pPr>
            <w:r>
              <w:rPr>
                <w:rFonts w:hint="eastAsia"/>
              </w:rPr>
              <w:tab/>
            </w:r>
            <w:r>
              <w:rPr>
                <w:rFonts w:hint="eastAsia"/>
              </w:rPr>
              <w:tab/>
            </w:r>
            <w:r w:rsidRPr="004A7B47">
              <w:rPr>
                <w:rFonts w:hint="eastAsia"/>
                <w:color w:val="00B050"/>
              </w:rPr>
              <w:t>//データ更新</w:t>
            </w:r>
          </w:p>
          <w:p w14:paraId="533D9087" w14:textId="77777777" w:rsidR="006D2982" w:rsidRDefault="006D2982" w:rsidP="006D2982">
            <w:pPr>
              <w:pStyle w:val="3-"/>
            </w:pPr>
            <w:r>
              <w:tab/>
            </w:r>
            <w:r>
              <w:tab/>
              <w:t>++tls_data;</w:t>
            </w:r>
          </w:p>
          <w:p w14:paraId="7BDE7404" w14:textId="77777777" w:rsidR="006D2982" w:rsidRDefault="006D2982" w:rsidP="006D2982">
            <w:pPr>
              <w:pStyle w:val="3-"/>
            </w:pPr>
          </w:p>
          <w:p w14:paraId="2015A9A7" w14:textId="77777777" w:rsidR="006D2982" w:rsidRPr="004A7B47" w:rsidRDefault="006D2982" w:rsidP="006D2982">
            <w:pPr>
              <w:pStyle w:val="3-"/>
              <w:rPr>
                <w:color w:val="00B050"/>
              </w:rPr>
            </w:pPr>
            <w:r>
              <w:rPr>
                <w:rFonts w:hint="eastAsia"/>
              </w:rPr>
              <w:tab/>
            </w:r>
            <w:r>
              <w:rPr>
                <w:rFonts w:hint="eastAsia"/>
              </w:rPr>
              <w:tab/>
            </w:r>
            <w:r w:rsidRPr="004A7B47">
              <w:rPr>
                <w:rFonts w:hint="eastAsia"/>
                <w:color w:val="00B050"/>
              </w:rPr>
              <w:t>//若干ランダムでスリープ（0～500 msec）</w:t>
            </w:r>
          </w:p>
          <w:p w14:paraId="7A1A2A3B" w14:textId="77777777" w:rsidR="006D2982" w:rsidRDefault="006D2982" w:rsidP="006D2982">
            <w:pPr>
              <w:pStyle w:val="3-"/>
            </w:pPr>
            <w:r>
              <w:tab/>
            </w:r>
            <w:r>
              <w:tab/>
              <w:t>usleep((rand() % 500) * 1000);</w:t>
            </w:r>
          </w:p>
          <w:p w14:paraId="58D30CF9" w14:textId="77777777" w:rsidR="006D2982" w:rsidRDefault="006D2982" w:rsidP="006D2982">
            <w:pPr>
              <w:pStyle w:val="3-"/>
            </w:pPr>
          </w:p>
          <w:p w14:paraId="33A589E5" w14:textId="77777777" w:rsidR="006D2982" w:rsidRDefault="006D2982" w:rsidP="006D2982">
            <w:pPr>
              <w:pStyle w:val="3-"/>
            </w:pPr>
            <w:r>
              <w:rPr>
                <w:rFonts w:hint="eastAsia"/>
              </w:rPr>
              <w:tab/>
            </w:r>
            <w:r>
              <w:rPr>
                <w:rFonts w:hint="eastAsia"/>
              </w:rPr>
              <w:tab/>
            </w:r>
            <w:r w:rsidRPr="004A7B47">
              <w:rPr>
                <w:rFonts w:hint="eastAsia"/>
                <w:color w:val="00B050"/>
              </w:rPr>
              <w:t>//データ書き戻し</w:t>
            </w:r>
          </w:p>
          <w:p w14:paraId="70A7DD12" w14:textId="77777777" w:rsidR="006D2982" w:rsidRDefault="006D2982" w:rsidP="006D2982">
            <w:pPr>
              <w:pStyle w:val="3-"/>
            </w:pPr>
            <w:r>
              <w:tab/>
            </w:r>
            <w:r>
              <w:tab/>
              <w:t>s_tlsData = tls_data;</w:t>
            </w:r>
          </w:p>
          <w:p w14:paraId="72D8F54B" w14:textId="77777777" w:rsidR="006D2982" w:rsidRDefault="006D2982" w:rsidP="006D2982">
            <w:pPr>
              <w:pStyle w:val="3-"/>
            </w:pPr>
          </w:p>
          <w:p w14:paraId="084744E5" w14:textId="77777777" w:rsidR="006D2982" w:rsidRPr="004A7B47" w:rsidRDefault="006D2982" w:rsidP="006D2982">
            <w:pPr>
              <w:pStyle w:val="3-"/>
              <w:rPr>
                <w:color w:val="00B050"/>
              </w:rPr>
            </w:pPr>
            <w:r>
              <w:rPr>
                <w:rFonts w:hint="eastAsia"/>
              </w:rPr>
              <w:tab/>
            </w:r>
            <w:r>
              <w:rPr>
                <w:rFonts w:hint="eastAsia"/>
              </w:rPr>
              <w:tab/>
            </w:r>
            <w:r w:rsidRPr="004A7B47">
              <w:rPr>
                <w:rFonts w:hint="eastAsia"/>
                <w:color w:val="00B050"/>
              </w:rPr>
              <w:t>//データ表示（後）</w:t>
            </w:r>
          </w:p>
          <w:p w14:paraId="312AC867" w14:textId="77777777" w:rsidR="006D2982" w:rsidRDefault="006D2982" w:rsidP="006D2982">
            <w:pPr>
              <w:pStyle w:val="3-"/>
            </w:pPr>
            <w:r>
              <w:tab/>
            </w:r>
            <w:r>
              <w:tab/>
              <w:t>printf("(F)[%d]%s: [AFTER]  commonData=%d, tlsData=%d\n", thread_no, name, s_commonData, s_tlsData);</w:t>
            </w:r>
          </w:p>
          <w:p w14:paraId="5156EEA2" w14:textId="77777777" w:rsidR="006D2982" w:rsidRDefault="006D2982" w:rsidP="006D2982">
            <w:pPr>
              <w:pStyle w:val="3-"/>
            </w:pPr>
            <w:r>
              <w:tab/>
            </w:r>
            <w:r>
              <w:tab/>
              <w:t>fflush(stdout);</w:t>
            </w:r>
          </w:p>
          <w:p w14:paraId="0F0DA72E" w14:textId="77777777" w:rsidR="006D2982" w:rsidRDefault="006D2982" w:rsidP="006D2982">
            <w:pPr>
              <w:pStyle w:val="3-"/>
            </w:pPr>
            <w:r>
              <w:tab/>
            </w:r>
            <w:r>
              <w:tab/>
            </w:r>
          </w:p>
          <w:p w14:paraId="19D33986" w14:textId="166DA869" w:rsidR="006D2982" w:rsidRDefault="006D2982" w:rsidP="006D2982">
            <w:pPr>
              <w:pStyle w:val="3-"/>
            </w:pPr>
            <w:r>
              <w:rPr>
                <w:rFonts w:hint="eastAsia"/>
              </w:rPr>
              <w:tab/>
            </w:r>
            <w:r>
              <w:rPr>
                <w:rFonts w:hint="eastAsia"/>
              </w:rPr>
              <w:tab/>
            </w:r>
            <w:r w:rsidRPr="004A7B47">
              <w:rPr>
                <w:rFonts w:hint="eastAsia"/>
                <w:color w:val="00B050"/>
              </w:rPr>
              <w:t>//</w:t>
            </w:r>
            <w:r w:rsidR="00C73EA1">
              <w:rPr>
                <w:rFonts w:hint="eastAsia"/>
                <w:color w:val="00B050"/>
              </w:rPr>
              <w:t>後続</w:t>
            </w:r>
            <w:r w:rsidRPr="004A7B47">
              <w:rPr>
                <w:rFonts w:hint="eastAsia"/>
                <w:color w:val="00B050"/>
              </w:rPr>
              <w:t>スレッド処理完了：待機スレッドを起床</w:t>
            </w:r>
          </w:p>
          <w:p w14:paraId="57528ACB" w14:textId="77777777" w:rsidR="006D2982" w:rsidRDefault="006D2982" w:rsidP="006D2982">
            <w:pPr>
              <w:pStyle w:val="3-"/>
            </w:pPr>
            <w:r>
              <w:tab/>
            </w:r>
            <w:r>
              <w:tab/>
              <w:t>{</w:t>
            </w:r>
          </w:p>
          <w:p w14:paraId="14A361AB" w14:textId="77777777" w:rsidR="006D2982" w:rsidRPr="004A7B47" w:rsidRDefault="006D2982" w:rsidP="006D2982">
            <w:pPr>
              <w:pStyle w:val="3-"/>
              <w:rPr>
                <w:color w:val="00B050"/>
              </w:rPr>
            </w:pPr>
            <w:r>
              <w:rPr>
                <w:rFonts w:hint="eastAsia"/>
              </w:rPr>
              <w:tab/>
            </w:r>
            <w:r>
              <w:rPr>
                <w:rFonts w:hint="eastAsia"/>
              </w:rPr>
              <w:tab/>
            </w:r>
            <w:r>
              <w:rPr>
                <w:rFonts w:hint="eastAsia"/>
              </w:rPr>
              <w:tab/>
            </w:r>
            <w:r w:rsidRPr="004A7B47">
              <w:rPr>
                <w:rFonts w:hint="eastAsia"/>
                <w:color w:val="FF0000"/>
              </w:rPr>
              <w:t>pthread_mutex_lock(&amp;s_followCondMutex[thread_no]);</w:t>
            </w:r>
            <w:r w:rsidRPr="004A7B47">
              <w:rPr>
                <w:rFonts w:hint="eastAsia"/>
                <w:color w:val="00B050"/>
              </w:rPr>
              <w:t>//ロック取得</w:t>
            </w:r>
          </w:p>
          <w:p w14:paraId="5AE6A161" w14:textId="77777777" w:rsidR="006D2982" w:rsidRPr="004A7B47" w:rsidRDefault="006D2982" w:rsidP="006D2982">
            <w:pPr>
              <w:pStyle w:val="3-"/>
              <w:rPr>
                <w:color w:val="00B050"/>
              </w:rPr>
            </w:pPr>
            <w:r>
              <w:rPr>
                <w:rFonts w:hint="eastAsia"/>
              </w:rPr>
              <w:tab/>
            </w:r>
            <w:r>
              <w:rPr>
                <w:rFonts w:hint="eastAsia"/>
              </w:rPr>
              <w:tab/>
            </w:r>
            <w:r>
              <w:rPr>
                <w:rFonts w:hint="eastAsia"/>
              </w:rPr>
              <w:tab/>
            </w:r>
            <w:r w:rsidRPr="004A7B47">
              <w:rPr>
                <w:rFonts w:hint="eastAsia"/>
                <w:color w:val="FF0000"/>
              </w:rPr>
              <w:t>s_followFinished[thread_no] = true;</w:t>
            </w:r>
            <w:r w:rsidRPr="004A7B47">
              <w:rPr>
                <w:rFonts w:hint="eastAsia"/>
                <w:color w:val="00B050"/>
              </w:rPr>
              <w:t>//後続スレッドの処理完了状態をON</w:t>
            </w:r>
          </w:p>
          <w:p w14:paraId="5CC9F249" w14:textId="77777777" w:rsidR="006D2982" w:rsidRPr="004A7B47" w:rsidRDefault="006D2982" w:rsidP="006D2982">
            <w:pPr>
              <w:pStyle w:val="3-"/>
              <w:rPr>
                <w:color w:val="00B050"/>
              </w:rPr>
            </w:pPr>
            <w:r>
              <w:rPr>
                <w:rFonts w:hint="eastAsia"/>
              </w:rPr>
              <w:tab/>
            </w:r>
            <w:r>
              <w:rPr>
                <w:rFonts w:hint="eastAsia"/>
              </w:rPr>
              <w:tab/>
            </w:r>
            <w:r>
              <w:rPr>
                <w:rFonts w:hint="eastAsia"/>
              </w:rPr>
              <w:tab/>
            </w:r>
            <w:r w:rsidRPr="004A7B47">
              <w:rPr>
                <w:rFonts w:hint="eastAsia"/>
                <w:color w:val="FF0000"/>
              </w:rPr>
              <w:t>pthread_cond_signal(&amp;s_followCond[thread_no]);</w:t>
            </w:r>
            <w:r w:rsidRPr="004A7B47">
              <w:rPr>
                <w:rFonts w:hint="eastAsia"/>
                <w:color w:val="00B050"/>
              </w:rPr>
              <w:t>//解除待ちしているスレッドに通知</w:t>
            </w:r>
          </w:p>
          <w:p w14:paraId="4A60B183"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FF0000"/>
              </w:rPr>
              <w:t>pthread_mutex_unlock(&amp;s_followCondMutex[thread_no]);</w:t>
            </w:r>
            <w:r w:rsidRPr="004A7B47">
              <w:rPr>
                <w:rFonts w:hint="eastAsia"/>
                <w:color w:val="00B050"/>
              </w:rPr>
              <w:t>//ロック取得</w:t>
            </w:r>
          </w:p>
          <w:p w14:paraId="4619C180" w14:textId="77777777" w:rsidR="004A7B47" w:rsidRPr="00FD7491" w:rsidRDefault="004A7B47" w:rsidP="004A7B47">
            <w:pPr>
              <w:pStyle w:val="3-"/>
              <w:rPr>
                <w:color w:val="00B050"/>
              </w:rPr>
            </w:pPr>
            <w:r>
              <w:tab/>
            </w:r>
            <w:r>
              <w:rPr>
                <w:rFonts w:hint="eastAsia"/>
              </w:rPr>
              <w:tab/>
            </w:r>
            <w:r>
              <w:rPr>
                <w:rFonts w:hint="eastAsia"/>
              </w:rPr>
              <w:tab/>
            </w:r>
            <w:r w:rsidRPr="00FD7491">
              <w:rPr>
                <w:rFonts w:hint="eastAsia"/>
                <w:color w:val="00B050"/>
              </w:rPr>
              <w:t>//※一つの条件変数で多数のスレッドを待機させている場合は、</w:t>
            </w:r>
          </w:p>
          <w:p w14:paraId="652114C7" w14:textId="77777777" w:rsidR="004A7B47" w:rsidRPr="00FD7491" w:rsidRDefault="004A7B47" w:rsidP="004A7B47">
            <w:pPr>
              <w:pStyle w:val="3-"/>
              <w:rPr>
                <w:color w:val="00B050"/>
              </w:rPr>
            </w:pPr>
            <w:r>
              <w:rPr>
                <w:color w:val="00B050"/>
              </w:rPr>
              <w:tab/>
            </w:r>
            <w:r w:rsidRPr="00FD7491">
              <w:rPr>
                <w:rFonts w:hint="eastAsia"/>
                <w:color w:val="00B050"/>
              </w:rPr>
              <w:tab/>
            </w:r>
            <w:r w:rsidRPr="00FD7491">
              <w:rPr>
                <w:rFonts w:hint="eastAsia"/>
                <w:color w:val="00B050"/>
              </w:rPr>
              <w:tab/>
              <w:t xml:space="preserve">//　</w:t>
            </w:r>
            <w:r w:rsidRPr="00FD7491">
              <w:rPr>
                <w:rFonts w:hint="eastAsia"/>
                <w:color w:val="FF0000"/>
              </w:rPr>
              <w:t>pthread_cond_broadcast()</w:t>
            </w:r>
            <w:r w:rsidRPr="00FD7491">
              <w:rPr>
                <w:rFonts w:hint="eastAsia"/>
                <w:color w:val="00B050"/>
              </w:rPr>
              <w:t xml:space="preserve"> 関数も使える。</w:t>
            </w:r>
          </w:p>
          <w:p w14:paraId="7A86C401" w14:textId="77777777" w:rsidR="006D2982" w:rsidRDefault="006D2982" w:rsidP="006D2982">
            <w:pPr>
              <w:pStyle w:val="3-"/>
            </w:pPr>
            <w:r>
              <w:tab/>
            </w:r>
            <w:r>
              <w:tab/>
              <w:t>}</w:t>
            </w:r>
          </w:p>
          <w:p w14:paraId="1F1A5D44" w14:textId="77777777" w:rsidR="006D2982" w:rsidRDefault="006D2982" w:rsidP="006D2982">
            <w:pPr>
              <w:pStyle w:val="3-"/>
            </w:pPr>
          </w:p>
          <w:p w14:paraId="5178B9C4" w14:textId="77777777" w:rsidR="006D2982" w:rsidRDefault="006D2982" w:rsidP="006D2982">
            <w:pPr>
              <w:pStyle w:val="3-"/>
            </w:pPr>
            <w:r>
              <w:rPr>
                <w:rFonts w:hint="eastAsia"/>
              </w:rPr>
              <w:tab/>
            </w:r>
            <w:r>
              <w:rPr>
                <w:rFonts w:hint="eastAsia"/>
              </w:rPr>
              <w:tab/>
            </w:r>
            <w:r w:rsidRPr="004A7B47">
              <w:rPr>
                <w:rFonts w:hint="eastAsia"/>
                <w:color w:val="00B050"/>
              </w:rPr>
              <w:t>//スレッド切り替えのためのスリープ</w:t>
            </w:r>
          </w:p>
          <w:p w14:paraId="1F7B79A9" w14:textId="77777777" w:rsidR="006D2982" w:rsidRDefault="006D2982" w:rsidP="006D2982">
            <w:pPr>
              <w:pStyle w:val="3-"/>
            </w:pPr>
            <w:r>
              <w:tab/>
            </w:r>
            <w:r>
              <w:tab/>
              <w:t>usleep(0);</w:t>
            </w:r>
          </w:p>
          <w:p w14:paraId="5EF6F99F" w14:textId="77777777" w:rsidR="006D2982" w:rsidRPr="004A7B47" w:rsidRDefault="006D2982" w:rsidP="006D2982">
            <w:pPr>
              <w:pStyle w:val="3-"/>
              <w:rPr>
                <w:color w:val="00B050"/>
              </w:rPr>
            </w:pPr>
            <w:r>
              <w:rPr>
                <w:rFonts w:hint="eastAsia"/>
              </w:rPr>
              <w:tab/>
            </w:r>
            <w:r w:rsidRPr="004A7B47">
              <w:rPr>
                <w:rFonts w:hint="eastAsia"/>
                <w:color w:val="00B050"/>
              </w:rPr>
              <w:t>//</w:t>
            </w:r>
            <w:r w:rsidRPr="004A7B47">
              <w:rPr>
                <w:rFonts w:hint="eastAsia"/>
                <w:color w:val="00B050"/>
              </w:rPr>
              <w:tab/>
              <w:t>//スレッド切り替え</w:t>
            </w:r>
          </w:p>
          <w:p w14:paraId="43D32F90" w14:textId="77777777" w:rsidR="006D2982" w:rsidRPr="004A7B47" w:rsidRDefault="006D2982" w:rsidP="006D2982">
            <w:pPr>
              <w:pStyle w:val="3-"/>
              <w:rPr>
                <w:color w:val="00B050"/>
              </w:rPr>
            </w:pPr>
            <w:r w:rsidRPr="004A7B47">
              <w:rPr>
                <w:rFonts w:hint="eastAsia"/>
                <w:color w:val="00B050"/>
              </w:rPr>
              <w:tab/>
              <w:t>//</w:t>
            </w:r>
            <w:r w:rsidRPr="004A7B47">
              <w:rPr>
                <w:rFonts w:hint="eastAsia"/>
                <w:color w:val="00B050"/>
              </w:rPr>
              <w:tab/>
              <w:t>sched_yield();//同じ優先度の他のスレッドに切り替え</w:t>
            </w:r>
          </w:p>
          <w:p w14:paraId="17D4893F" w14:textId="77777777" w:rsidR="006D2982" w:rsidRDefault="006D2982" w:rsidP="006D2982">
            <w:pPr>
              <w:pStyle w:val="3-"/>
            </w:pPr>
            <w:r>
              <w:tab/>
              <w:t>}</w:t>
            </w:r>
          </w:p>
          <w:p w14:paraId="4FA1F8DF" w14:textId="77777777" w:rsidR="006D2982" w:rsidRDefault="006D2982" w:rsidP="006D2982">
            <w:pPr>
              <w:pStyle w:val="3-"/>
            </w:pPr>
          </w:p>
          <w:p w14:paraId="13D56BB1" w14:textId="77777777" w:rsidR="006D2982" w:rsidRDefault="006D2982" w:rsidP="006D2982">
            <w:pPr>
              <w:pStyle w:val="3-"/>
            </w:pPr>
            <w:r>
              <w:rPr>
                <w:rFonts w:hint="eastAsia"/>
              </w:rPr>
              <w:tab/>
            </w:r>
            <w:r w:rsidRPr="004A7B47">
              <w:rPr>
                <w:rFonts w:hint="eastAsia"/>
                <w:color w:val="00B050"/>
              </w:rPr>
              <w:t>//終了</w:t>
            </w:r>
          </w:p>
          <w:p w14:paraId="7D910F42" w14:textId="77777777" w:rsidR="006D2982" w:rsidRDefault="006D2982" w:rsidP="006D2982">
            <w:pPr>
              <w:pStyle w:val="3-"/>
            </w:pPr>
            <w:r>
              <w:tab/>
              <w:t>printf("- end:(F)[%d]%s -\n", thread_no, name);</w:t>
            </w:r>
          </w:p>
          <w:p w14:paraId="41034C64" w14:textId="77777777" w:rsidR="006D2982" w:rsidRDefault="006D2982" w:rsidP="006D2982">
            <w:pPr>
              <w:pStyle w:val="3-"/>
            </w:pPr>
            <w:r>
              <w:lastRenderedPageBreak/>
              <w:tab/>
              <w:t>fflush(stdout);</w:t>
            </w:r>
          </w:p>
          <w:p w14:paraId="36966415" w14:textId="77777777" w:rsidR="006D2982" w:rsidRDefault="006D2982" w:rsidP="006D2982">
            <w:pPr>
              <w:pStyle w:val="3-"/>
            </w:pPr>
            <w:r>
              <w:tab/>
              <w:t>return 0;</w:t>
            </w:r>
          </w:p>
          <w:p w14:paraId="428A459B" w14:textId="77777777" w:rsidR="006D2982" w:rsidRDefault="006D2982" w:rsidP="006D2982">
            <w:pPr>
              <w:pStyle w:val="3-"/>
            </w:pPr>
            <w:r>
              <w:t>}</w:t>
            </w:r>
          </w:p>
          <w:p w14:paraId="4D9D2C31" w14:textId="77777777" w:rsidR="006D2982" w:rsidRDefault="006D2982" w:rsidP="006D2982">
            <w:pPr>
              <w:pStyle w:val="3-"/>
            </w:pPr>
          </w:p>
          <w:p w14:paraId="21B52852" w14:textId="77777777" w:rsidR="006D2982" w:rsidRDefault="006D2982" w:rsidP="006D2982">
            <w:pPr>
              <w:pStyle w:val="3-"/>
            </w:pPr>
          </w:p>
          <w:p w14:paraId="3DD8A76F" w14:textId="77777777" w:rsidR="006D2982" w:rsidRPr="004A7B47" w:rsidRDefault="006D2982" w:rsidP="006D2982">
            <w:pPr>
              <w:pStyle w:val="3-"/>
              <w:rPr>
                <w:color w:val="00B050"/>
              </w:rPr>
            </w:pPr>
            <w:r w:rsidRPr="004A7B47">
              <w:rPr>
                <w:rFonts w:hint="eastAsia"/>
                <w:color w:val="00B050"/>
              </w:rPr>
              <w:t>//テスト</w:t>
            </w:r>
          </w:p>
          <w:p w14:paraId="3B9C1867" w14:textId="77777777" w:rsidR="006D2982" w:rsidRDefault="006D2982" w:rsidP="006D2982">
            <w:pPr>
              <w:pStyle w:val="3-"/>
            </w:pPr>
            <w:r>
              <w:t>int main(const int argc, const char* argv[])</w:t>
            </w:r>
          </w:p>
          <w:p w14:paraId="6E610168" w14:textId="77777777" w:rsidR="006D2982" w:rsidRDefault="006D2982" w:rsidP="006D2982">
            <w:pPr>
              <w:pStyle w:val="3-"/>
            </w:pPr>
            <w:r>
              <w:t>{</w:t>
            </w:r>
          </w:p>
          <w:p w14:paraId="1A7FD264" w14:textId="77777777" w:rsidR="006D2982" w:rsidRPr="004A7B47" w:rsidRDefault="006D2982" w:rsidP="006D2982">
            <w:pPr>
              <w:pStyle w:val="3-"/>
              <w:rPr>
                <w:color w:val="00B050"/>
              </w:rPr>
            </w:pPr>
            <w:r>
              <w:rPr>
                <w:rFonts w:hint="eastAsia"/>
              </w:rPr>
              <w:tab/>
            </w:r>
            <w:r w:rsidRPr="004A7B47">
              <w:rPr>
                <w:rFonts w:hint="eastAsia"/>
                <w:color w:val="00B050"/>
              </w:rPr>
              <w:t>//条件変数＆ミューテックス生成</w:t>
            </w:r>
          </w:p>
          <w:p w14:paraId="34B7177A" w14:textId="77777777" w:rsidR="006D2982" w:rsidRPr="004A7B47" w:rsidRDefault="006D2982" w:rsidP="006D2982">
            <w:pPr>
              <w:pStyle w:val="3-"/>
              <w:rPr>
                <w:color w:val="00B050"/>
              </w:rPr>
            </w:pPr>
            <w:r w:rsidRPr="004A7B47">
              <w:rPr>
                <w:rFonts w:hint="eastAsia"/>
                <w:color w:val="00B050"/>
              </w:rPr>
              <w:tab/>
              <w:t>//※PTHREAD_COND_INITIALIZER, PTHREAD_MUTEX_INITIALIZER で初期化している場合は不要</w:t>
            </w:r>
          </w:p>
          <w:p w14:paraId="6F0C724B" w14:textId="77777777" w:rsidR="006D2982" w:rsidRDefault="006D2982" w:rsidP="006D2982">
            <w:pPr>
              <w:pStyle w:val="3-"/>
            </w:pPr>
            <w:r>
              <w:tab/>
              <w:t>{</w:t>
            </w:r>
          </w:p>
          <w:p w14:paraId="4B899251" w14:textId="77777777" w:rsidR="006D2982" w:rsidRDefault="006D2982" w:rsidP="006D2982">
            <w:pPr>
              <w:pStyle w:val="3-"/>
            </w:pPr>
            <w:r>
              <w:tab/>
            </w:r>
            <w:r>
              <w:tab/>
              <w:t>for(int i = 0; i &lt; FOLLOW_THREAD_MAX; ++i)</w:t>
            </w:r>
          </w:p>
          <w:p w14:paraId="77BF1CFE" w14:textId="77777777" w:rsidR="006D2982" w:rsidRDefault="006D2982" w:rsidP="006D2982">
            <w:pPr>
              <w:pStyle w:val="3-"/>
            </w:pPr>
            <w:r>
              <w:tab/>
            </w:r>
            <w:r>
              <w:tab/>
              <w:t>{</w:t>
            </w:r>
          </w:p>
          <w:p w14:paraId="79C827DE" w14:textId="77777777" w:rsidR="006D2982" w:rsidRPr="004A7B47" w:rsidRDefault="006D2982" w:rsidP="006D2982">
            <w:pPr>
              <w:pStyle w:val="3-"/>
              <w:rPr>
                <w:color w:val="FF0000"/>
              </w:rPr>
            </w:pPr>
            <w:r>
              <w:tab/>
            </w:r>
            <w:r>
              <w:tab/>
            </w:r>
            <w:r>
              <w:tab/>
            </w:r>
            <w:r w:rsidRPr="004A7B47">
              <w:rPr>
                <w:color w:val="FF0000"/>
              </w:rPr>
              <w:t>pthread_cond_init(&amp;s_followCond[i], NULL);</w:t>
            </w:r>
          </w:p>
          <w:p w14:paraId="0EAE698F"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pthread_mutex_init(&amp;s_followCondMutex[i], NULL);</w:t>
            </w:r>
          </w:p>
          <w:p w14:paraId="54145ACE" w14:textId="77777777" w:rsidR="006D2982" w:rsidRDefault="006D2982" w:rsidP="006D2982">
            <w:pPr>
              <w:pStyle w:val="3-"/>
            </w:pPr>
            <w:r>
              <w:tab/>
            </w:r>
            <w:r>
              <w:tab/>
              <w:t>}</w:t>
            </w:r>
          </w:p>
          <w:p w14:paraId="2BEC7218" w14:textId="77777777" w:rsidR="006D2982" w:rsidRDefault="006D2982" w:rsidP="006D2982">
            <w:pPr>
              <w:pStyle w:val="3-"/>
            </w:pPr>
            <w:r>
              <w:tab/>
              <w:t>}</w:t>
            </w:r>
          </w:p>
          <w:p w14:paraId="28E1D3B8" w14:textId="77777777" w:rsidR="006D2982" w:rsidRDefault="006D2982" w:rsidP="006D2982">
            <w:pPr>
              <w:pStyle w:val="3-"/>
            </w:pPr>
            <w:r>
              <w:tab/>
            </w:r>
          </w:p>
          <w:p w14:paraId="7A83FAE1" w14:textId="77777777" w:rsidR="006D2982" w:rsidRDefault="006D2982" w:rsidP="006D2982">
            <w:pPr>
              <w:pStyle w:val="3-"/>
            </w:pPr>
            <w:r>
              <w:rPr>
                <w:rFonts w:hint="eastAsia"/>
              </w:rPr>
              <w:tab/>
            </w:r>
            <w:r w:rsidRPr="004A7B47">
              <w:rPr>
                <w:rFonts w:hint="eastAsia"/>
                <w:color w:val="00B050"/>
              </w:rPr>
              <w:t>//スレッド作成</w:t>
            </w:r>
          </w:p>
          <w:p w14:paraId="343C7D0E" w14:textId="77777777" w:rsidR="006D2982" w:rsidRDefault="006D2982" w:rsidP="006D2982">
            <w:pPr>
              <w:pStyle w:val="3-"/>
            </w:pPr>
            <w:r>
              <w:tab/>
              <w:t>static const int FOLLOW_THREAD_NUM = 5;</w:t>
            </w:r>
          </w:p>
          <w:p w14:paraId="0F964A8B" w14:textId="77777777" w:rsidR="006D2982" w:rsidRDefault="006D2982" w:rsidP="006D2982">
            <w:pPr>
              <w:pStyle w:val="3-"/>
            </w:pPr>
            <w:r>
              <w:tab/>
              <w:t>static const int THREAD_NUM = 1 + FOLLOW_THREAD_NUM;</w:t>
            </w:r>
          </w:p>
          <w:p w14:paraId="13B682C7" w14:textId="77777777" w:rsidR="006D2982" w:rsidRPr="004A7B47" w:rsidRDefault="006D2982" w:rsidP="006D2982">
            <w:pPr>
              <w:pStyle w:val="3-"/>
              <w:rPr>
                <w:color w:val="00B050"/>
              </w:rPr>
            </w:pPr>
            <w:r>
              <w:tab/>
            </w:r>
            <w:r w:rsidRPr="004A7B47">
              <w:rPr>
                <w:color w:val="00B050"/>
              </w:rPr>
              <w:t>//static_assert(FOLLOW_THREAD_NUM &lt;= FOLLOW_THREAD_MAX, "FOLLOW_THREAD_NUM is over.");</w:t>
            </w:r>
          </w:p>
          <w:p w14:paraId="5BC3BC52" w14:textId="77777777" w:rsidR="006D2982" w:rsidRDefault="006D2982" w:rsidP="006D2982">
            <w:pPr>
              <w:pStyle w:val="3-"/>
            </w:pPr>
            <w:r>
              <w:tab/>
              <w:t>s_followThreadNum = FOLLOW_THREAD_NUM;</w:t>
            </w:r>
          </w:p>
          <w:p w14:paraId="7F1C802F" w14:textId="77777777" w:rsidR="006D2982" w:rsidRDefault="006D2982" w:rsidP="006D2982">
            <w:pPr>
              <w:pStyle w:val="3-"/>
            </w:pPr>
            <w:r>
              <w:tab/>
              <w:t>for (int i = 0; i &lt; THREAD_NUM - 1; ++i)</w:t>
            </w:r>
          </w:p>
          <w:p w14:paraId="036E8895" w14:textId="77777777" w:rsidR="006D2982" w:rsidRDefault="006D2982" w:rsidP="006D2982">
            <w:pPr>
              <w:pStyle w:val="3-"/>
            </w:pPr>
            <w:r>
              <w:tab/>
            </w:r>
            <w:r>
              <w:tab/>
              <w:t>s_followFinished[i] = true;</w:t>
            </w:r>
          </w:p>
          <w:p w14:paraId="427A7932" w14:textId="77777777" w:rsidR="006D2982" w:rsidRDefault="006D2982" w:rsidP="006D2982">
            <w:pPr>
              <w:pStyle w:val="3-"/>
            </w:pPr>
            <w:r>
              <w:tab/>
              <w:t>pthread_t pth[THREAD_NUM];</w:t>
            </w:r>
          </w:p>
          <w:p w14:paraId="6F884E6D" w14:textId="77777777" w:rsidR="006D2982" w:rsidRDefault="006D2982" w:rsidP="006D2982">
            <w:pPr>
              <w:pStyle w:val="3-"/>
            </w:pPr>
            <w:r>
              <w:tab/>
              <w:t>{</w:t>
            </w:r>
          </w:p>
          <w:p w14:paraId="5B358E94" w14:textId="77777777" w:rsidR="006D2982" w:rsidRDefault="006D2982" w:rsidP="006D2982">
            <w:pPr>
              <w:pStyle w:val="3-"/>
            </w:pPr>
            <w:r>
              <w:tab/>
            </w:r>
            <w:r>
              <w:tab/>
              <w:t>pthread_attr_t attr;</w:t>
            </w:r>
          </w:p>
          <w:p w14:paraId="30AB9BA8" w14:textId="77777777" w:rsidR="006D2982" w:rsidRDefault="006D2982" w:rsidP="006D2982">
            <w:pPr>
              <w:pStyle w:val="3-"/>
            </w:pPr>
            <w:r>
              <w:tab/>
            </w:r>
            <w:r>
              <w:tab/>
              <w:t>pthread_attr_init(&amp;attr);</w:t>
            </w:r>
          </w:p>
          <w:p w14:paraId="427F5858" w14:textId="77777777" w:rsidR="006D2982" w:rsidRDefault="006D2982" w:rsidP="006D2982">
            <w:pPr>
              <w:pStyle w:val="3-"/>
            </w:pPr>
            <w:r>
              <w:rPr>
                <w:rFonts w:hint="eastAsia"/>
              </w:rPr>
              <w:tab/>
            </w:r>
            <w:r>
              <w:rPr>
                <w:rFonts w:hint="eastAsia"/>
              </w:rPr>
              <w:tab/>
              <w:t>pthread_attr_setstacksize(&amp;attr, 1024);//スタックサイズ指定</w:t>
            </w:r>
          </w:p>
          <w:p w14:paraId="2A6CF96B" w14:textId="77777777" w:rsidR="006D2982" w:rsidRDefault="006D2982" w:rsidP="006D2982">
            <w:pPr>
              <w:pStyle w:val="3-"/>
            </w:pPr>
            <w:r>
              <w:rPr>
                <w:rFonts w:hint="eastAsia"/>
              </w:rPr>
              <w:tab/>
            </w:r>
            <w:r>
              <w:rPr>
                <w:rFonts w:hint="eastAsia"/>
              </w:rPr>
              <w:tab/>
              <w:t>pthread_create(&amp;pth[0], &amp;attr, priorThreadFunc, (void*)"先行");</w:t>
            </w:r>
          </w:p>
          <w:p w14:paraId="31A9425B" w14:textId="77777777" w:rsidR="006D2982" w:rsidRDefault="006D2982" w:rsidP="006D2982">
            <w:pPr>
              <w:pStyle w:val="3-"/>
            </w:pPr>
            <w:r>
              <w:rPr>
                <w:rFonts w:hint="eastAsia"/>
              </w:rPr>
              <w:tab/>
            </w:r>
            <w:r>
              <w:rPr>
                <w:rFonts w:hint="eastAsia"/>
              </w:rPr>
              <w:tab/>
              <w:t>pthread_create(&amp;pth[1], &amp;attr, followThreadFunc, (void*)"後続01");</w:t>
            </w:r>
          </w:p>
          <w:p w14:paraId="456377A6" w14:textId="77777777" w:rsidR="006D2982" w:rsidRDefault="006D2982" w:rsidP="006D2982">
            <w:pPr>
              <w:pStyle w:val="3-"/>
            </w:pPr>
            <w:r>
              <w:rPr>
                <w:rFonts w:hint="eastAsia"/>
              </w:rPr>
              <w:tab/>
            </w:r>
            <w:r>
              <w:rPr>
                <w:rFonts w:hint="eastAsia"/>
              </w:rPr>
              <w:tab/>
              <w:t>pthread_create(&amp;pth[2], &amp;attr, followThreadFunc, (void*)"後続02");</w:t>
            </w:r>
          </w:p>
          <w:p w14:paraId="13F1E5F0" w14:textId="77777777" w:rsidR="006D2982" w:rsidRDefault="006D2982" w:rsidP="006D2982">
            <w:pPr>
              <w:pStyle w:val="3-"/>
            </w:pPr>
            <w:r>
              <w:rPr>
                <w:rFonts w:hint="eastAsia"/>
              </w:rPr>
              <w:tab/>
            </w:r>
            <w:r>
              <w:rPr>
                <w:rFonts w:hint="eastAsia"/>
              </w:rPr>
              <w:tab/>
              <w:t>pthread_create(&amp;pth[3], &amp;attr, followThreadFunc, (void*)"後続03");</w:t>
            </w:r>
          </w:p>
          <w:p w14:paraId="420ED85E" w14:textId="77777777" w:rsidR="006D2982" w:rsidRDefault="006D2982" w:rsidP="006D2982">
            <w:pPr>
              <w:pStyle w:val="3-"/>
            </w:pPr>
            <w:r>
              <w:rPr>
                <w:rFonts w:hint="eastAsia"/>
              </w:rPr>
              <w:tab/>
            </w:r>
            <w:r>
              <w:rPr>
                <w:rFonts w:hint="eastAsia"/>
              </w:rPr>
              <w:tab/>
              <w:t>pthread_create(&amp;pth[4], &amp;attr, followThreadFunc, (void*)"後続04");</w:t>
            </w:r>
          </w:p>
          <w:p w14:paraId="4E8F601F" w14:textId="77777777" w:rsidR="006D2982" w:rsidRDefault="006D2982" w:rsidP="006D2982">
            <w:pPr>
              <w:pStyle w:val="3-"/>
            </w:pPr>
            <w:r>
              <w:rPr>
                <w:rFonts w:hint="eastAsia"/>
              </w:rPr>
              <w:tab/>
            </w:r>
            <w:r>
              <w:rPr>
                <w:rFonts w:hint="eastAsia"/>
              </w:rPr>
              <w:tab/>
              <w:t>pthread_create(&amp;pth[5], &amp;attr, followThreadFunc, (void*)"後続05");</w:t>
            </w:r>
          </w:p>
          <w:p w14:paraId="6D675429" w14:textId="77777777" w:rsidR="006D2982" w:rsidRDefault="006D2982" w:rsidP="006D2982">
            <w:pPr>
              <w:pStyle w:val="3-"/>
            </w:pPr>
            <w:r>
              <w:tab/>
              <w:t>}</w:t>
            </w:r>
          </w:p>
          <w:p w14:paraId="30148D00" w14:textId="77777777" w:rsidR="006D2982" w:rsidRDefault="006D2982" w:rsidP="006D2982">
            <w:pPr>
              <w:pStyle w:val="3-"/>
            </w:pPr>
            <w:r>
              <w:tab/>
            </w:r>
          </w:p>
          <w:p w14:paraId="1F720641" w14:textId="77777777" w:rsidR="006D2982" w:rsidRPr="004A7B47" w:rsidRDefault="006D2982" w:rsidP="006D2982">
            <w:pPr>
              <w:pStyle w:val="3-"/>
              <w:rPr>
                <w:color w:val="00B050"/>
              </w:rPr>
            </w:pPr>
            <w:r>
              <w:rPr>
                <w:rFonts w:hint="eastAsia"/>
              </w:rPr>
              <w:tab/>
            </w:r>
            <w:r w:rsidRPr="004A7B47">
              <w:rPr>
                <w:rFonts w:hint="eastAsia"/>
                <w:color w:val="00B050"/>
              </w:rPr>
              <w:t>//スレッド終了待ち</w:t>
            </w:r>
          </w:p>
          <w:p w14:paraId="7466A980" w14:textId="77777777" w:rsidR="006D2982" w:rsidRDefault="006D2982" w:rsidP="006D2982">
            <w:pPr>
              <w:pStyle w:val="3-"/>
            </w:pPr>
            <w:r>
              <w:tab/>
              <w:t>for(int i = 0; i &lt; THREAD_NUM; ++i)</w:t>
            </w:r>
          </w:p>
          <w:p w14:paraId="2181950E" w14:textId="77777777" w:rsidR="006D2982" w:rsidRDefault="006D2982" w:rsidP="006D2982">
            <w:pPr>
              <w:pStyle w:val="3-"/>
            </w:pPr>
            <w:r>
              <w:tab/>
              <w:t>{</w:t>
            </w:r>
          </w:p>
          <w:p w14:paraId="033FEFD0" w14:textId="77777777" w:rsidR="006D2982" w:rsidRDefault="006D2982" w:rsidP="006D2982">
            <w:pPr>
              <w:pStyle w:val="3-"/>
            </w:pPr>
            <w:r>
              <w:tab/>
            </w:r>
            <w:r>
              <w:tab/>
              <w:t>pthread_join(pth[i], NULL);</w:t>
            </w:r>
          </w:p>
          <w:p w14:paraId="46DFBB1B" w14:textId="77777777" w:rsidR="006D2982" w:rsidRDefault="006D2982" w:rsidP="006D2982">
            <w:pPr>
              <w:pStyle w:val="3-"/>
            </w:pPr>
            <w:r>
              <w:tab/>
              <w:t>}</w:t>
            </w:r>
          </w:p>
          <w:p w14:paraId="1019CBA9" w14:textId="77777777" w:rsidR="006D2982" w:rsidRDefault="006D2982" w:rsidP="006D2982">
            <w:pPr>
              <w:pStyle w:val="3-"/>
            </w:pPr>
          </w:p>
          <w:p w14:paraId="48A6DC80" w14:textId="539163CF" w:rsidR="006D2982" w:rsidRPr="004A7B47" w:rsidRDefault="006D2982" w:rsidP="006D2982">
            <w:pPr>
              <w:pStyle w:val="3-"/>
              <w:rPr>
                <w:color w:val="00B050"/>
              </w:rPr>
            </w:pPr>
            <w:r>
              <w:rPr>
                <w:rFonts w:hint="eastAsia"/>
              </w:rPr>
              <w:tab/>
            </w:r>
            <w:r w:rsidRPr="004A7B47">
              <w:rPr>
                <w:rFonts w:hint="eastAsia"/>
                <w:color w:val="00B050"/>
              </w:rPr>
              <w:t>//</w:t>
            </w:r>
            <w:r w:rsidR="004A7B47">
              <w:rPr>
                <w:rFonts w:hint="eastAsia"/>
                <w:color w:val="00B050"/>
              </w:rPr>
              <w:t>条件変数</w:t>
            </w:r>
            <w:r w:rsidRPr="004A7B47">
              <w:rPr>
                <w:rFonts w:hint="eastAsia"/>
                <w:color w:val="00B050"/>
              </w:rPr>
              <w:t>の取得と解放を大量に実行して時間を計測</w:t>
            </w:r>
          </w:p>
          <w:p w14:paraId="4465E6A1" w14:textId="77777777" w:rsidR="006D2982" w:rsidRDefault="006D2982" w:rsidP="006D2982">
            <w:pPr>
              <w:pStyle w:val="3-"/>
            </w:pPr>
            <w:r>
              <w:tab/>
              <w:t>{</w:t>
            </w:r>
          </w:p>
          <w:p w14:paraId="144D76F2" w14:textId="77777777" w:rsidR="006D2982" w:rsidRDefault="006D2982" w:rsidP="006D2982">
            <w:pPr>
              <w:pStyle w:val="3-"/>
            </w:pPr>
            <w:r>
              <w:tab/>
            </w:r>
            <w:r>
              <w:tab/>
              <w:t>struct timeval begin;</w:t>
            </w:r>
          </w:p>
          <w:p w14:paraId="7AD8EE30" w14:textId="77777777" w:rsidR="006D2982" w:rsidRDefault="006D2982" w:rsidP="006D2982">
            <w:pPr>
              <w:pStyle w:val="3-"/>
            </w:pPr>
            <w:r>
              <w:tab/>
            </w:r>
            <w:r>
              <w:tab/>
              <w:t>gettimeofday(&amp;begin, NULL);</w:t>
            </w:r>
          </w:p>
          <w:p w14:paraId="6F36A431" w14:textId="77777777" w:rsidR="006D2982" w:rsidRDefault="006D2982" w:rsidP="006D2982">
            <w:pPr>
              <w:pStyle w:val="3-"/>
            </w:pPr>
            <w:r>
              <w:tab/>
            </w:r>
            <w:r>
              <w:tab/>
              <w:t>static const int TEST_TIMES = 10000000;</w:t>
            </w:r>
          </w:p>
          <w:p w14:paraId="1E45D647" w14:textId="77777777" w:rsidR="006D2982" w:rsidRDefault="006D2982" w:rsidP="006D2982">
            <w:pPr>
              <w:pStyle w:val="3-"/>
            </w:pPr>
            <w:r>
              <w:tab/>
            </w:r>
            <w:r>
              <w:tab/>
              <w:t>for (int i = 0; i &lt; TEST_TIMES; ++i)</w:t>
            </w:r>
          </w:p>
          <w:p w14:paraId="783A199D" w14:textId="77777777" w:rsidR="006D2982" w:rsidRDefault="006D2982" w:rsidP="006D2982">
            <w:pPr>
              <w:pStyle w:val="3-"/>
            </w:pPr>
            <w:r>
              <w:tab/>
            </w:r>
            <w:r>
              <w:tab/>
              <w:t>{</w:t>
            </w:r>
          </w:p>
          <w:p w14:paraId="67F5823C" w14:textId="77777777" w:rsidR="006D2982" w:rsidRPr="004A7B47" w:rsidRDefault="006D2982" w:rsidP="006D2982">
            <w:pPr>
              <w:pStyle w:val="3-"/>
              <w:rPr>
                <w:color w:val="FF0000"/>
              </w:rPr>
            </w:pPr>
            <w:r>
              <w:tab/>
            </w:r>
            <w:r>
              <w:tab/>
            </w:r>
            <w:r>
              <w:tab/>
            </w:r>
            <w:r w:rsidRPr="004A7B47">
              <w:rPr>
                <w:color w:val="FF0000"/>
              </w:rPr>
              <w:t>pthread_mutex_lock(&amp;s_followCondMutex[0]);</w:t>
            </w:r>
          </w:p>
          <w:p w14:paraId="50922EB5"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s_followFinished[0] = true;</w:t>
            </w:r>
          </w:p>
          <w:p w14:paraId="1316B9B6"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pthread_cond_signal(&amp;s_followCond[0]);</w:t>
            </w:r>
          </w:p>
          <w:p w14:paraId="69DF3A6E"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pthread_mutex_unlock(&amp;s_followCondMutex[0]);</w:t>
            </w:r>
          </w:p>
          <w:p w14:paraId="33D17A75" w14:textId="77777777" w:rsidR="006D2982" w:rsidRDefault="006D2982" w:rsidP="006D2982">
            <w:pPr>
              <w:pStyle w:val="3-"/>
            </w:pPr>
            <w:r>
              <w:tab/>
            </w:r>
            <w:r>
              <w:tab/>
              <w:t>}</w:t>
            </w:r>
          </w:p>
          <w:p w14:paraId="0653B4F2" w14:textId="77777777" w:rsidR="006D2982" w:rsidRDefault="006D2982" w:rsidP="006D2982">
            <w:pPr>
              <w:pStyle w:val="3-"/>
            </w:pPr>
            <w:r>
              <w:tab/>
            </w:r>
            <w:r>
              <w:tab/>
              <w:t>struct timeval end;</w:t>
            </w:r>
          </w:p>
          <w:p w14:paraId="5451649B" w14:textId="77777777" w:rsidR="006D2982" w:rsidRDefault="006D2982" w:rsidP="006D2982">
            <w:pPr>
              <w:pStyle w:val="3-"/>
            </w:pPr>
            <w:r>
              <w:tab/>
            </w:r>
            <w:r>
              <w:tab/>
              <w:t>gettimeofday(&amp;end, NULL);</w:t>
            </w:r>
          </w:p>
          <w:p w14:paraId="518D6D18" w14:textId="77777777" w:rsidR="006D2982" w:rsidRDefault="006D2982" w:rsidP="006D2982">
            <w:pPr>
              <w:pStyle w:val="3-"/>
            </w:pPr>
            <w:r>
              <w:tab/>
            </w:r>
            <w:r>
              <w:tab/>
              <w:t>struct timeval duration;</w:t>
            </w:r>
          </w:p>
          <w:p w14:paraId="399F02F1" w14:textId="77777777" w:rsidR="006D2982" w:rsidRDefault="006D2982" w:rsidP="006D2982">
            <w:pPr>
              <w:pStyle w:val="3-"/>
            </w:pPr>
            <w:r>
              <w:tab/>
            </w:r>
            <w:r>
              <w:tab/>
              <w:t>if( end.tv_usec &gt;= begin.tv_usec)</w:t>
            </w:r>
          </w:p>
          <w:p w14:paraId="2440AD7F" w14:textId="77777777" w:rsidR="006D2982" w:rsidRDefault="006D2982" w:rsidP="006D2982">
            <w:pPr>
              <w:pStyle w:val="3-"/>
            </w:pPr>
            <w:r>
              <w:tab/>
            </w:r>
            <w:r>
              <w:tab/>
              <w:t>{</w:t>
            </w:r>
          </w:p>
          <w:p w14:paraId="604CA1B9" w14:textId="77777777" w:rsidR="006D2982" w:rsidRDefault="006D2982" w:rsidP="006D2982">
            <w:pPr>
              <w:pStyle w:val="3-"/>
            </w:pPr>
            <w:r>
              <w:tab/>
            </w:r>
            <w:r>
              <w:tab/>
            </w:r>
            <w:r>
              <w:tab/>
              <w:t>duration.tv_sec = end.tv_sec - begin.tv_sec;</w:t>
            </w:r>
          </w:p>
          <w:p w14:paraId="76E52612" w14:textId="77777777" w:rsidR="006D2982" w:rsidRDefault="006D2982" w:rsidP="006D2982">
            <w:pPr>
              <w:pStyle w:val="3-"/>
            </w:pPr>
            <w:r>
              <w:tab/>
            </w:r>
            <w:r>
              <w:tab/>
            </w:r>
            <w:r>
              <w:tab/>
              <w:t>duration.tv_usec = end.tv_usec - begin.tv_usec;</w:t>
            </w:r>
          </w:p>
          <w:p w14:paraId="4FF28802" w14:textId="77777777" w:rsidR="006D2982" w:rsidRDefault="006D2982" w:rsidP="006D2982">
            <w:pPr>
              <w:pStyle w:val="3-"/>
            </w:pPr>
            <w:r>
              <w:tab/>
            </w:r>
            <w:r>
              <w:tab/>
              <w:t>}</w:t>
            </w:r>
          </w:p>
          <w:p w14:paraId="26589E27" w14:textId="77777777" w:rsidR="006D2982" w:rsidRDefault="006D2982" w:rsidP="006D2982">
            <w:pPr>
              <w:pStyle w:val="3-"/>
            </w:pPr>
            <w:r>
              <w:tab/>
            </w:r>
            <w:r>
              <w:tab/>
              <w:t>else</w:t>
            </w:r>
          </w:p>
          <w:p w14:paraId="30B80773" w14:textId="77777777" w:rsidR="006D2982" w:rsidRDefault="006D2982" w:rsidP="006D2982">
            <w:pPr>
              <w:pStyle w:val="3-"/>
            </w:pPr>
            <w:r>
              <w:lastRenderedPageBreak/>
              <w:tab/>
            </w:r>
            <w:r>
              <w:tab/>
              <w:t>{</w:t>
            </w:r>
          </w:p>
          <w:p w14:paraId="1F0292FB" w14:textId="77777777" w:rsidR="006D2982" w:rsidRDefault="006D2982" w:rsidP="006D2982">
            <w:pPr>
              <w:pStyle w:val="3-"/>
            </w:pPr>
            <w:r>
              <w:tab/>
            </w:r>
            <w:r>
              <w:tab/>
            </w:r>
            <w:r>
              <w:tab/>
              <w:t>duration.tv_sec = end.tv_sec - begin.tv_sec - 1;</w:t>
            </w:r>
          </w:p>
          <w:p w14:paraId="40CD769C" w14:textId="77777777" w:rsidR="006D2982" w:rsidRDefault="006D2982" w:rsidP="006D2982">
            <w:pPr>
              <w:pStyle w:val="3-"/>
            </w:pPr>
            <w:r>
              <w:tab/>
            </w:r>
            <w:r>
              <w:tab/>
            </w:r>
            <w:r>
              <w:tab/>
              <w:t>duration.tv_usec = 1000000 - begin.tv_usec + end.tv_usec;</w:t>
            </w:r>
          </w:p>
          <w:p w14:paraId="254C06D4" w14:textId="77777777" w:rsidR="006D2982" w:rsidRDefault="006D2982" w:rsidP="006D2982">
            <w:pPr>
              <w:pStyle w:val="3-"/>
            </w:pPr>
            <w:r>
              <w:tab/>
            </w:r>
            <w:r>
              <w:tab/>
              <w:t>}</w:t>
            </w:r>
          </w:p>
          <w:p w14:paraId="70AEC9C8" w14:textId="77777777" w:rsidR="006D2982" w:rsidRDefault="006D2982" w:rsidP="006D2982">
            <w:pPr>
              <w:pStyle w:val="3-"/>
            </w:pPr>
            <w:r>
              <w:tab/>
            </w:r>
            <w:r>
              <w:tab/>
              <w:t>printf("Cond-Sginal * %d = %d.%06d sec\n", TEST_TIMES, duration.tv_sec, duration.tv_usec);</w:t>
            </w:r>
          </w:p>
          <w:p w14:paraId="7C7FE488" w14:textId="77777777" w:rsidR="006D2982" w:rsidRDefault="006D2982" w:rsidP="006D2982">
            <w:pPr>
              <w:pStyle w:val="3-"/>
            </w:pPr>
            <w:r>
              <w:tab/>
              <w:t>}</w:t>
            </w:r>
          </w:p>
          <w:p w14:paraId="516F1E61" w14:textId="77777777" w:rsidR="006D2982" w:rsidRDefault="006D2982" w:rsidP="006D2982">
            <w:pPr>
              <w:pStyle w:val="3-"/>
            </w:pPr>
          </w:p>
          <w:p w14:paraId="2EED5B83" w14:textId="77777777" w:rsidR="006D2982" w:rsidRPr="004A7B47" w:rsidRDefault="006D2982" w:rsidP="006D2982">
            <w:pPr>
              <w:pStyle w:val="3-"/>
              <w:rPr>
                <w:color w:val="00B050"/>
              </w:rPr>
            </w:pPr>
            <w:r>
              <w:rPr>
                <w:rFonts w:hint="eastAsia"/>
              </w:rPr>
              <w:tab/>
            </w:r>
            <w:r w:rsidRPr="004A7B47">
              <w:rPr>
                <w:rFonts w:hint="eastAsia"/>
                <w:color w:val="00B050"/>
              </w:rPr>
              <w:t>//条件変数＆ミューテックス破棄</w:t>
            </w:r>
          </w:p>
          <w:p w14:paraId="62DC761F" w14:textId="77777777" w:rsidR="006D2982" w:rsidRPr="004A7B47" w:rsidRDefault="006D2982" w:rsidP="006D2982">
            <w:pPr>
              <w:pStyle w:val="3-"/>
              <w:rPr>
                <w:color w:val="00B050"/>
              </w:rPr>
            </w:pPr>
            <w:r w:rsidRPr="004A7B47">
              <w:rPr>
                <w:rFonts w:hint="eastAsia"/>
                <w:color w:val="00B050"/>
              </w:rPr>
              <w:tab/>
              <w:t>//※PTHREAD_COND_INITIALIZER, PTHREAD_MUTEX_INITIALIZER で初期化している場合は不要</w:t>
            </w:r>
          </w:p>
          <w:p w14:paraId="3EAC72AE" w14:textId="77777777" w:rsidR="006D2982" w:rsidRDefault="006D2982" w:rsidP="006D2982">
            <w:pPr>
              <w:pStyle w:val="3-"/>
            </w:pPr>
            <w:r>
              <w:tab/>
              <w:t>{</w:t>
            </w:r>
          </w:p>
          <w:p w14:paraId="78B85ADE" w14:textId="77777777" w:rsidR="006D2982" w:rsidRDefault="006D2982" w:rsidP="006D2982">
            <w:pPr>
              <w:pStyle w:val="3-"/>
            </w:pPr>
            <w:r>
              <w:tab/>
            </w:r>
            <w:r>
              <w:tab/>
              <w:t>for(int i = 0; i &lt; FOLLOW_THREAD_MAX; ++i)</w:t>
            </w:r>
          </w:p>
          <w:p w14:paraId="5382F8CC" w14:textId="77777777" w:rsidR="006D2982" w:rsidRDefault="006D2982" w:rsidP="006D2982">
            <w:pPr>
              <w:pStyle w:val="3-"/>
            </w:pPr>
            <w:r>
              <w:tab/>
            </w:r>
            <w:r>
              <w:tab/>
              <w:t>{</w:t>
            </w:r>
          </w:p>
          <w:p w14:paraId="628F9794" w14:textId="77777777" w:rsidR="006D2982" w:rsidRPr="004A7B47" w:rsidRDefault="006D2982" w:rsidP="006D2982">
            <w:pPr>
              <w:pStyle w:val="3-"/>
              <w:rPr>
                <w:color w:val="FF0000"/>
              </w:rPr>
            </w:pPr>
            <w:r>
              <w:tab/>
            </w:r>
            <w:r>
              <w:tab/>
            </w:r>
            <w:r>
              <w:tab/>
            </w:r>
            <w:r w:rsidRPr="004A7B47">
              <w:rPr>
                <w:color w:val="FF0000"/>
              </w:rPr>
              <w:t>pthread_cond_destroy(&amp;s_followCond[i]);</w:t>
            </w:r>
          </w:p>
          <w:p w14:paraId="39B6F111"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pthread_mutex_destroy(&amp;s_followCondMutex[i]);</w:t>
            </w:r>
          </w:p>
          <w:p w14:paraId="3A4AED05" w14:textId="77777777" w:rsidR="006D2982" w:rsidRDefault="006D2982" w:rsidP="006D2982">
            <w:pPr>
              <w:pStyle w:val="3-"/>
            </w:pPr>
            <w:r>
              <w:tab/>
            </w:r>
            <w:r>
              <w:tab/>
              <w:t>}</w:t>
            </w:r>
          </w:p>
          <w:p w14:paraId="6773BC78" w14:textId="77777777" w:rsidR="006D2982" w:rsidRDefault="006D2982" w:rsidP="006D2982">
            <w:pPr>
              <w:pStyle w:val="3-"/>
            </w:pPr>
            <w:r>
              <w:tab/>
              <w:t>}</w:t>
            </w:r>
          </w:p>
          <w:p w14:paraId="5E1237C3" w14:textId="77777777" w:rsidR="006D2982" w:rsidRDefault="006D2982" w:rsidP="006D2982">
            <w:pPr>
              <w:pStyle w:val="3-"/>
            </w:pPr>
            <w:r>
              <w:tab/>
            </w:r>
          </w:p>
          <w:p w14:paraId="7BF20A74" w14:textId="77777777" w:rsidR="006D2982" w:rsidRDefault="006D2982" w:rsidP="006D2982">
            <w:pPr>
              <w:pStyle w:val="3-"/>
            </w:pPr>
            <w:r>
              <w:tab/>
              <w:t>return EXIT_SUCCESS;</w:t>
            </w:r>
          </w:p>
          <w:p w14:paraId="4666BD0B" w14:textId="32E73A0F" w:rsidR="0036070F" w:rsidRPr="00DE3BF2" w:rsidRDefault="006D2982" w:rsidP="006D2982">
            <w:pPr>
              <w:pStyle w:val="3-"/>
            </w:pPr>
            <w:r>
              <w:t>}</w:t>
            </w:r>
          </w:p>
        </w:tc>
      </w:tr>
    </w:tbl>
    <w:p w14:paraId="371D06D5" w14:textId="77777777" w:rsidR="0036070F" w:rsidRPr="00DE3BF2" w:rsidRDefault="0036070F"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4B758C89" w14:textId="77777777" w:rsidTr="000A1665">
        <w:tc>
          <w:tcPr>
            <w:tcW w:w="8494" w:type="dxa"/>
          </w:tcPr>
          <w:p w14:paraId="5034E946" w14:textId="77777777" w:rsidR="006D2982" w:rsidRPr="006D2982" w:rsidRDefault="006D2982" w:rsidP="006D2982">
            <w:pPr>
              <w:pStyle w:val="3-"/>
              <w:rPr>
                <w:color w:val="auto"/>
              </w:rPr>
            </w:pPr>
            <w:r w:rsidRPr="006D2982">
              <w:rPr>
                <w:rFonts w:hint="eastAsia"/>
                <w:color w:val="auto"/>
              </w:rPr>
              <w:t>- begin:(F)[0]後続04 -</w:t>
            </w:r>
          </w:p>
          <w:p w14:paraId="18E5F621" w14:textId="77777777" w:rsidR="006D2982" w:rsidRPr="006D2982" w:rsidRDefault="006D2982" w:rsidP="006D2982">
            <w:pPr>
              <w:pStyle w:val="3-"/>
              <w:rPr>
                <w:color w:val="auto"/>
              </w:rPr>
            </w:pPr>
            <w:r w:rsidRPr="006D2982">
              <w:rPr>
                <w:rFonts w:hint="eastAsia"/>
                <w:color w:val="auto"/>
              </w:rPr>
              <w:t>- begin:(F)[1]後続03 -</w:t>
            </w:r>
          </w:p>
          <w:p w14:paraId="491FFF58" w14:textId="77777777" w:rsidR="006D2982" w:rsidRPr="006D2982" w:rsidRDefault="006D2982" w:rsidP="006D2982">
            <w:pPr>
              <w:pStyle w:val="3-"/>
              <w:rPr>
                <w:color w:val="auto"/>
              </w:rPr>
            </w:pPr>
            <w:r w:rsidRPr="006D2982">
              <w:rPr>
                <w:rFonts w:hint="eastAsia"/>
                <w:color w:val="auto"/>
              </w:rPr>
              <w:t>- begin:(P)先行 -</w:t>
            </w:r>
          </w:p>
          <w:p w14:paraId="6B93A503" w14:textId="396C9B36" w:rsidR="006D2982" w:rsidRPr="006D2982" w:rsidRDefault="006D2982" w:rsidP="006D2982">
            <w:pPr>
              <w:pStyle w:val="3-"/>
              <w:rPr>
                <w:color w:val="auto"/>
              </w:rPr>
            </w:pPr>
            <w:r w:rsidRPr="006D2982">
              <w:rPr>
                <w:rFonts w:hint="eastAsia"/>
                <w:color w:val="auto"/>
              </w:rPr>
              <w:t>(P)先行: [BEFORE] commonData=0, tlsData=0</w:t>
            </w:r>
            <w:r w:rsidR="00DF2682">
              <w:rPr>
                <w:color w:val="auto"/>
              </w:rPr>
              <w:tab/>
            </w:r>
            <w:r w:rsidR="00DF2682">
              <w:rPr>
                <w:color w:val="auto"/>
              </w:rPr>
              <w:tab/>
            </w:r>
            <w:r w:rsidR="00DF2682" w:rsidRPr="00DF2682">
              <w:rPr>
                <w:rFonts w:hint="eastAsia"/>
                <w:color w:val="FF0000"/>
              </w:rPr>
              <w:t>←先行スレッドが処理を開始</w:t>
            </w:r>
          </w:p>
          <w:p w14:paraId="1A2E6053" w14:textId="3B13B9BD" w:rsidR="006D2982" w:rsidRPr="006D2982" w:rsidRDefault="006D2982" w:rsidP="006D2982">
            <w:pPr>
              <w:pStyle w:val="3-"/>
              <w:rPr>
                <w:color w:val="auto"/>
              </w:rPr>
            </w:pPr>
            <w:r w:rsidRPr="006D2982">
              <w:rPr>
                <w:rFonts w:hint="eastAsia"/>
                <w:color w:val="auto"/>
              </w:rPr>
              <w:t>- begin:(F)[2]後続02 -</w:t>
            </w:r>
            <w:r w:rsidR="00DF2682">
              <w:rPr>
                <w:color w:val="auto"/>
              </w:rPr>
              <w:tab/>
            </w:r>
            <w:r w:rsidR="00DF2682">
              <w:rPr>
                <w:color w:val="auto"/>
              </w:rPr>
              <w:tab/>
            </w:r>
            <w:r w:rsidR="00DF2682">
              <w:rPr>
                <w:color w:val="auto"/>
              </w:rPr>
              <w:tab/>
            </w:r>
            <w:r w:rsidR="00DF2682">
              <w:rPr>
                <w:color w:val="auto"/>
              </w:rPr>
              <w:tab/>
            </w:r>
            <w:r w:rsidR="00DF2682">
              <w:rPr>
                <w:color w:val="auto"/>
              </w:rPr>
              <w:tab/>
            </w:r>
            <w:r w:rsidR="00DF2682">
              <w:rPr>
                <w:rFonts w:hint="eastAsia"/>
                <w:color w:val="auto"/>
              </w:rPr>
              <w:t xml:space="preserve">　</w:t>
            </w:r>
            <w:r w:rsidR="00DF2682" w:rsidRPr="00DF2682">
              <w:rPr>
                <w:color w:val="FF0000"/>
              </w:rPr>
              <w:t>（後続スレッドは、スレッド</w:t>
            </w:r>
            <w:r w:rsidR="00DF2682">
              <w:rPr>
                <w:color w:val="FF0000"/>
              </w:rPr>
              <w:t>開始</w:t>
            </w:r>
            <w:r w:rsidR="00DF2682" w:rsidRPr="00DF2682">
              <w:rPr>
                <w:color w:val="FF0000"/>
              </w:rPr>
              <w:t>時から先行スレッドの</w:t>
            </w:r>
            <w:r w:rsidR="00DF2682">
              <w:rPr>
                <w:rFonts w:hint="eastAsia"/>
                <w:color w:val="FF0000"/>
              </w:rPr>
              <w:t>処理</w:t>
            </w:r>
            <w:r w:rsidR="00DF2682" w:rsidRPr="00DF2682">
              <w:rPr>
                <w:color w:val="FF0000"/>
              </w:rPr>
              <w:t>終了を待機）</w:t>
            </w:r>
          </w:p>
          <w:p w14:paraId="003209ED" w14:textId="77777777" w:rsidR="006D2982" w:rsidRPr="006D2982" w:rsidRDefault="006D2982" w:rsidP="006D2982">
            <w:pPr>
              <w:pStyle w:val="3-"/>
              <w:rPr>
                <w:color w:val="auto"/>
              </w:rPr>
            </w:pPr>
            <w:r w:rsidRPr="006D2982">
              <w:rPr>
                <w:rFonts w:hint="eastAsia"/>
                <w:color w:val="auto"/>
              </w:rPr>
              <w:t>- begin:(F)[3]後続05 -</w:t>
            </w:r>
          </w:p>
          <w:p w14:paraId="1AB37E4D" w14:textId="77777777" w:rsidR="006D2982" w:rsidRPr="006D2982" w:rsidRDefault="006D2982" w:rsidP="006D2982">
            <w:pPr>
              <w:pStyle w:val="3-"/>
              <w:rPr>
                <w:color w:val="auto"/>
              </w:rPr>
            </w:pPr>
            <w:r w:rsidRPr="006D2982">
              <w:rPr>
                <w:rFonts w:hint="eastAsia"/>
                <w:color w:val="auto"/>
              </w:rPr>
              <w:t>- begin:(F)[4]後続01 -</w:t>
            </w:r>
          </w:p>
          <w:p w14:paraId="73010219" w14:textId="77777777" w:rsidR="006D2982" w:rsidRPr="006D2982" w:rsidRDefault="006D2982" w:rsidP="006D2982">
            <w:pPr>
              <w:pStyle w:val="3-"/>
              <w:rPr>
                <w:color w:val="auto"/>
              </w:rPr>
            </w:pPr>
            <w:r w:rsidRPr="006D2982">
              <w:rPr>
                <w:rFonts w:hint="eastAsia"/>
                <w:color w:val="auto"/>
              </w:rPr>
              <w:t>(P)先行: [AFTER]  commonData=1, tlsData=1</w:t>
            </w:r>
          </w:p>
          <w:p w14:paraId="08BA752B" w14:textId="0E7161DA" w:rsidR="006D2982" w:rsidRPr="006D2982" w:rsidRDefault="006D2982" w:rsidP="006D2982">
            <w:pPr>
              <w:pStyle w:val="3-"/>
              <w:rPr>
                <w:color w:val="auto"/>
              </w:rPr>
            </w:pPr>
            <w:r w:rsidRPr="006D2982">
              <w:rPr>
                <w:rFonts w:hint="eastAsia"/>
                <w:color w:val="auto"/>
              </w:rPr>
              <w:t>(F)[0]後続04: [BEFORE] commonData=1, tlsData=0</w:t>
            </w:r>
            <w:r w:rsidR="004A7B47" w:rsidRPr="004A7B47">
              <w:rPr>
                <w:color w:val="FF0000"/>
              </w:rPr>
              <w:tab/>
              <w:t>←先行スレッド</w:t>
            </w:r>
            <w:r w:rsidR="00DF2682">
              <w:rPr>
                <w:rFonts w:hint="eastAsia"/>
                <w:color w:val="FF0000"/>
              </w:rPr>
              <w:t>の処理が</w:t>
            </w:r>
            <w:r w:rsidR="004A7B47" w:rsidRPr="004A7B47">
              <w:rPr>
                <w:color w:val="FF0000"/>
              </w:rPr>
              <w:t>終了すると、後続スレッドが一斉スタート</w:t>
            </w:r>
          </w:p>
          <w:p w14:paraId="742D9E4D" w14:textId="35705E1F" w:rsidR="006D2982" w:rsidRPr="006D2982" w:rsidRDefault="006D2982" w:rsidP="006D2982">
            <w:pPr>
              <w:pStyle w:val="3-"/>
              <w:rPr>
                <w:color w:val="auto"/>
              </w:rPr>
            </w:pPr>
            <w:r w:rsidRPr="006D2982">
              <w:rPr>
                <w:rFonts w:hint="eastAsia"/>
                <w:color w:val="auto"/>
              </w:rPr>
              <w:t>(F)[1]後続03: [BEFORE] commonData=1, tlsData=0</w:t>
            </w:r>
            <w:r w:rsidR="00DF2682">
              <w:rPr>
                <w:color w:val="auto"/>
              </w:rPr>
              <w:tab/>
            </w:r>
          </w:p>
          <w:p w14:paraId="151EEC35" w14:textId="77777777" w:rsidR="006D2982" w:rsidRPr="006D2982" w:rsidRDefault="006D2982" w:rsidP="006D2982">
            <w:pPr>
              <w:pStyle w:val="3-"/>
              <w:rPr>
                <w:color w:val="auto"/>
              </w:rPr>
            </w:pPr>
            <w:r w:rsidRPr="006D2982">
              <w:rPr>
                <w:rFonts w:hint="eastAsia"/>
                <w:color w:val="auto"/>
              </w:rPr>
              <w:t>(F)[3]後続05: [BEFORE] commonData=1, tlsData=0</w:t>
            </w:r>
          </w:p>
          <w:p w14:paraId="5E586706" w14:textId="77777777" w:rsidR="006D2982" w:rsidRPr="006D2982" w:rsidRDefault="006D2982" w:rsidP="006D2982">
            <w:pPr>
              <w:pStyle w:val="3-"/>
              <w:rPr>
                <w:color w:val="auto"/>
              </w:rPr>
            </w:pPr>
            <w:r w:rsidRPr="006D2982">
              <w:rPr>
                <w:rFonts w:hint="eastAsia"/>
                <w:color w:val="auto"/>
              </w:rPr>
              <w:t>(F)[4]後続01: [BEFORE] commonData=1, tlsData=0</w:t>
            </w:r>
          </w:p>
          <w:p w14:paraId="00752CBF" w14:textId="77777777" w:rsidR="006D2982" w:rsidRPr="006D2982" w:rsidRDefault="006D2982" w:rsidP="006D2982">
            <w:pPr>
              <w:pStyle w:val="3-"/>
              <w:rPr>
                <w:color w:val="auto"/>
              </w:rPr>
            </w:pPr>
            <w:r w:rsidRPr="006D2982">
              <w:rPr>
                <w:rFonts w:hint="eastAsia"/>
                <w:color w:val="auto"/>
              </w:rPr>
              <w:t>(F)[2]後続02: [BEFORE] commonData=1, tlsData=0</w:t>
            </w:r>
          </w:p>
          <w:p w14:paraId="2A424D84" w14:textId="77777777" w:rsidR="006D2982" w:rsidRPr="006D2982" w:rsidRDefault="006D2982" w:rsidP="006D2982">
            <w:pPr>
              <w:pStyle w:val="3-"/>
              <w:rPr>
                <w:color w:val="auto"/>
              </w:rPr>
            </w:pPr>
            <w:r w:rsidRPr="006D2982">
              <w:rPr>
                <w:rFonts w:hint="eastAsia"/>
                <w:color w:val="auto"/>
              </w:rPr>
              <w:t>(F)[1]後続03: [AFTER]  commonData=1, tlsData=1</w:t>
            </w:r>
          </w:p>
          <w:p w14:paraId="4CA48849" w14:textId="77777777" w:rsidR="006D2982" w:rsidRPr="006D2982" w:rsidRDefault="006D2982" w:rsidP="006D2982">
            <w:pPr>
              <w:pStyle w:val="3-"/>
              <w:rPr>
                <w:color w:val="auto"/>
              </w:rPr>
            </w:pPr>
            <w:r w:rsidRPr="006D2982">
              <w:rPr>
                <w:rFonts w:hint="eastAsia"/>
                <w:color w:val="auto"/>
              </w:rPr>
              <w:t>(F)[4]後続01: [AFTER]  commonData=1, tlsData=1</w:t>
            </w:r>
          </w:p>
          <w:p w14:paraId="5F0D3ADD" w14:textId="77777777" w:rsidR="006D2982" w:rsidRPr="006D2982" w:rsidRDefault="006D2982" w:rsidP="006D2982">
            <w:pPr>
              <w:pStyle w:val="3-"/>
              <w:rPr>
                <w:color w:val="auto"/>
              </w:rPr>
            </w:pPr>
            <w:r w:rsidRPr="006D2982">
              <w:rPr>
                <w:rFonts w:hint="eastAsia"/>
                <w:color w:val="auto"/>
              </w:rPr>
              <w:t>(F)[2]後続02: [AFTER]  commonData=1, tlsData=1</w:t>
            </w:r>
          </w:p>
          <w:p w14:paraId="19980675" w14:textId="77777777" w:rsidR="006D2982" w:rsidRPr="006D2982" w:rsidRDefault="006D2982" w:rsidP="006D2982">
            <w:pPr>
              <w:pStyle w:val="3-"/>
              <w:rPr>
                <w:color w:val="auto"/>
              </w:rPr>
            </w:pPr>
            <w:r w:rsidRPr="006D2982">
              <w:rPr>
                <w:rFonts w:hint="eastAsia"/>
                <w:color w:val="auto"/>
              </w:rPr>
              <w:t>(F)[0]後続04: [AFTER]  commonData=1, tlsData=1</w:t>
            </w:r>
          </w:p>
          <w:p w14:paraId="783C65A1" w14:textId="77777777" w:rsidR="006D2982" w:rsidRPr="006D2982" w:rsidRDefault="006D2982" w:rsidP="006D2982">
            <w:pPr>
              <w:pStyle w:val="3-"/>
              <w:rPr>
                <w:color w:val="auto"/>
              </w:rPr>
            </w:pPr>
            <w:r w:rsidRPr="006D2982">
              <w:rPr>
                <w:rFonts w:hint="eastAsia"/>
                <w:color w:val="auto"/>
              </w:rPr>
              <w:t>(F)[3]後続05: [AFTER]  commonData=1, tlsData=1</w:t>
            </w:r>
          </w:p>
          <w:p w14:paraId="4013DB5B" w14:textId="434A7A46" w:rsidR="006D2982" w:rsidRPr="006D2982" w:rsidRDefault="006D2982" w:rsidP="006D2982">
            <w:pPr>
              <w:pStyle w:val="3-"/>
              <w:rPr>
                <w:color w:val="auto"/>
              </w:rPr>
            </w:pPr>
            <w:r w:rsidRPr="006D2982">
              <w:rPr>
                <w:rFonts w:hint="eastAsia"/>
                <w:color w:val="auto"/>
              </w:rPr>
              <w:t>(P)先行: [BEFORE] commonData=1, tlsData=1</w:t>
            </w:r>
            <w:r w:rsidR="004A7B47" w:rsidRPr="004A7B47">
              <w:rPr>
                <w:color w:val="FF0000"/>
              </w:rPr>
              <w:tab/>
            </w:r>
            <w:r w:rsidR="004A7B47">
              <w:rPr>
                <w:color w:val="FF0000"/>
              </w:rPr>
              <w:tab/>
            </w:r>
            <w:r w:rsidR="004A7B47" w:rsidRPr="004A7B47">
              <w:rPr>
                <w:color w:val="FF0000"/>
              </w:rPr>
              <w:t>←</w:t>
            </w:r>
            <w:r w:rsidR="004A7B47">
              <w:rPr>
                <w:color w:val="FF0000"/>
              </w:rPr>
              <w:t>後続</w:t>
            </w:r>
            <w:r w:rsidR="004A7B47" w:rsidRPr="004A7B47">
              <w:rPr>
                <w:color w:val="FF0000"/>
              </w:rPr>
              <w:t>スレッド</w:t>
            </w:r>
            <w:r w:rsidR="00DF2682">
              <w:rPr>
                <w:rFonts w:hint="eastAsia"/>
                <w:color w:val="FF0000"/>
              </w:rPr>
              <w:t>の処理が</w:t>
            </w:r>
            <w:r w:rsidR="004A7B47">
              <w:rPr>
                <w:color w:val="FF0000"/>
              </w:rPr>
              <w:t>全て</w:t>
            </w:r>
            <w:r w:rsidR="004A7B47" w:rsidRPr="004A7B47">
              <w:rPr>
                <w:color w:val="FF0000"/>
              </w:rPr>
              <w:t>終了すると、</w:t>
            </w:r>
            <w:r w:rsidR="004A7B47">
              <w:rPr>
                <w:color w:val="FF0000"/>
              </w:rPr>
              <w:t>また先行</w:t>
            </w:r>
            <w:r w:rsidR="004A7B47" w:rsidRPr="004A7B47">
              <w:rPr>
                <w:color w:val="FF0000"/>
              </w:rPr>
              <w:t>スレッドがスタート</w:t>
            </w:r>
          </w:p>
          <w:p w14:paraId="54D3144A" w14:textId="77777777" w:rsidR="006D2982" w:rsidRPr="006D2982" w:rsidRDefault="006D2982" w:rsidP="006D2982">
            <w:pPr>
              <w:pStyle w:val="3-"/>
              <w:rPr>
                <w:color w:val="auto"/>
              </w:rPr>
            </w:pPr>
            <w:r w:rsidRPr="006D2982">
              <w:rPr>
                <w:rFonts w:hint="eastAsia"/>
                <w:color w:val="auto"/>
              </w:rPr>
              <w:t>(P)先行: [AFTER]  commonData=2, tlsData=2</w:t>
            </w:r>
          </w:p>
          <w:p w14:paraId="40BE39BE" w14:textId="40BCD11A" w:rsidR="006D2982" w:rsidRPr="006D2982" w:rsidRDefault="006D2982" w:rsidP="006D2982">
            <w:pPr>
              <w:pStyle w:val="3-"/>
              <w:rPr>
                <w:color w:val="auto"/>
              </w:rPr>
            </w:pPr>
            <w:r w:rsidRPr="006D2982">
              <w:rPr>
                <w:rFonts w:hint="eastAsia"/>
                <w:color w:val="auto"/>
              </w:rPr>
              <w:t>(F)[0]後続04: [BEFORE] commonData=2, tlsData=1</w:t>
            </w:r>
            <w:r w:rsidR="004A7B47" w:rsidRPr="004A7B47">
              <w:rPr>
                <w:color w:val="FF0000"/>
              </w:rPr>
              <w:tab/>
              <w:t>←先行スレッド</w:t>
            </w:r>
            <w:r w:rsidR="00DF2682">
              <w:rPr>
                <w:rFonts w:hint="eastAsia"/>
                <w:color w:val="FF0000"/>
              </w:rPr>
              <w:t>の処理が</w:t>
            </w:r>
            <w:r w:rsidR="004A7B47" w:rsidRPr="004A7B47">
              <w:rPr>
                <w:color w:val="FF0000"/>
              </w:rPr>
              <w:t>終了すると、</w:t>
            </w:r>
            <w:r w:rsidR="00DF2682">
              <w:rPr>
                <w:color w:val="FF0000"/>
              </w:rPr>
              <w:t>また</w:t>
            </w:r>
            <w:r w:rsidR="004A7B47" w:rsidRPr="004A7B47">
              <w:rPr>
                <w:color w:val="FF0000"/>
              </w:rPr>
              <w:t>後続スレッドが一斉スタート</w:t>
            </w:r>
          </w:p>
          <w:p w14:paraId="5CBA0636" w14:textId="77777777" w:rsidR="006D2982" w:rsidRPr="006D2982" w:rsidRDefault="006D2982" w:rsidP="006D2982">
            <w:pPr>
              <w:pStyle w:val="3-"/>
              <w:rPr>
                <w:color w:val="auto"/>
              </w:rPr>
            </w:pPr>
            <w:r w:rsidRPr="006D2982">
              <w:rPr>
                <w:rFonts w:hint="eastAsia"/>
                <w:color w:val="auto"/>
              </w:rPr>
              <w:t>(F)[1]後続03: [BEFORE] commonData=2, tlsData=1</w:t>
            </w:r>
          </w:p>
          <w:p w14:paraId="678D3DCD" w14:textId="77777777" w:rsidR="006D2982" w:rsidRPr="006D2982" w:rsidRDefault="006D2982" w:rsidP="006D2982">
            <w:pPr>
              <w:pStyle w:val="3-"/>
              <w:rPr>
                <w:color w:val="auto"/>
              </w:rPr>
            </w:pPr>
            <w:r w:rsidRPr="006D2982">
              <w:rPr>
                <w:rFonts w:hint="eastAsia"/>
                <w:color w:val="auto"/>
              </w:rPr>
              <w:t>(F)[3]後続05: [BEFORE] commonData=2, tlsData=1</w:t>
            </w:r>
          </w:p>
          <w:p w14:paraId="3088C8CD" w14:textId="77777777" w:rsidR="006D2982" w:rsidRPr="006D2982" w:rsidRDefault="006D2982" w:rsidP="006D2982">
            <w:pPr>
              <w:pStyle w:val="3-"/>
              <w:rPr>
                <w:color w:val="auto"/>
              </w:rPr>
            </w:pPr>
            <w:r w:rsidRPr="006D2982">
              <w:rPr>
                <w:rFonts w:hint="eastAsia"/>
                <w:color w:val="auto"/>
              </w:rPr>
              <w:t>(F)[4]後続01: [BEFORE] commonData=2, tlsData=1</w:t>
            </w:r>
          </w:p>
          <w:p w14:paraId="0A8C2676" w14:textId="77777777" w:rsidR="006D2982" w:rsidRPr="006D2982" w:rsidRDefault="006D2982" w:rsidP="006D2982">
            <w:pPr>
              <w:pStyle w:val="3-"/>
              <w:rPr>
                <w:color w:val="auto"/>
              </w:rPr>
            </w:pPr>
            <w:r w:rsidRPr="006D2982">
              <w:rPr>
                <w:rFonts w:hint="eastAsia"/>
                <w:color w:val="auto"/>
              </w:rPr>
              <w:t>(F)[2]後続02: [BEFORE] commonData=2, tlsData=1</w:t>
            </w:r>
          </w:p>
          <w:p w14:paraId="3DAC2302" w14:textId="77777777" w:rsidR="006D2982" w:rsidRPr="006D2982" w:rsidRDefault="006D2982" w:rsidP="006D2982">
            <w:pPr>
              <w:pStyle w:val="3-"/>
              <w:rPr>
                <w:color w:val="auto"/>
              </w:rPr>
            </w:pPr>
            <w:r w:rsidRPr="006D2982">
              <w:rPr>
                <w:rFonts w:hint="eastAsia"/>
                <w:color w:val="auto"/>
              </w:rPr>
              <w:t>(F)[2]後続02: [AFTER]  commonData=2, tlsData=2</w:t>
            </w:r>
          </w:p>
          <w:p w14:paraId="0FC7C8AA" w14:textId="77777777" w:rsidR="006D2982" w:rsidRPr="006D2982" w:rsidRDefault="006D2982" w:rsidP="006D2982">
            <w:pPr>
              <w:pStyle w:val="3-"/>
              <w:rPr>
                <w:color w:val="auto"/>
              </w:rPr>
            </w:pPr>
            <w:r w:rsidRPr="006D2982">
              <w:rPr>
                <w:rFonts w:hint="eastAsia"/>
                <w:color w:val="auto"/>
              </w:rPr>
              <w:t>(F)[1]後続03: [AFTER]  commonData=2, tlsData=2</w:t>
            </w:r>
          </w:p>
          <w:p w14:paraId="7E69D96D" w14:textId="77777777" w:rsidR="006D2982" w:rsidRPr="006D2982" w:rsidRDefault="006D2982" w:rsidP="006D2982">
            <w:pPr>
              <w:pStyle w:val="3-"/>
              <w:rPr>
                <w:color w:val="auto"/>
              </w:rPr>
            </w:pPr>
            <w:r w:rsidRPr="006D2982">
              <w:rPr>
                <w:rFonts w:hint="eastAsia"/>
                <w:color w:val="auto"/>
              </w:rPr>
              <w:t>(F)[4]後続01: [AFTER]  commonData=2, tlsData=2</w:t>
            </w:r>
          </w:p>
          <w:p w14:paraId="3DC7293A" w14:textId="77777777" w:rsidR="006D2982" w:rsidRPr="006D2982" w:rsidRDefault="006D2982" w:rsidP="006D2982">
            <w:pPr>
              <w:pStyle w:val="3-"/>
              <w:rPr>
                <w:color w:val="auto"/>
              </w:rPr>
            </w:pPr>
            <w:r w:rsidRPr="006D2982">
              <w:rPr>
                <w:rFonts w:hint="eastAsia"/>
                <w:color w:val="auto"/>
              </w:rPr>
              <w:t>(F)[3]後続05: [AFTER]  commonData=2, tlsData=2</w:t>
            </w:r>
          </w:p>
          <w:p w14:paraId="1C856F03" w14:textId="77777777" w:rsidR="006D2982" w:rsidRPr="006D2982" w:rsidRDefault="006D2982" w:rsidP="006D2982">
            <w:pPr>
              <w:pStyle w:val="3-"/>
              <w:rPr>
                <w:color w:val="auto"/>
              </w:rPr>
            </w:pPr>
            <w:r w:rsidRPr="006D2982">
              <w:rPr>
                <w:rFonts w:hint="eastAsia"/>
                <w:color w:val="auto"/>
              </w:rPr>
              <w:t>(F)[0]後続04: [AFTER]  commonData=2, tlsData=2</w:t>
            </w:r>
          </w:p>
          <w:p w14:paraId="460090DE" w14:textId="14D24CAE" w:rsidR="006D2982" w:rsidRPr="006D2982" w:rsidRDefault="006D2982" w:rsidP="006D2982">
            <w:pPr>
              <w:pStyle w:val="3-"/>
              <w:rPr>
                <w:color w:val="auto"/>
              </w:rPr>
            </w:pPr>
            <w:r w:rsidRPr="006D2982">
              <w:rPr>
                <w:rFonts w:hint="eastAsia"/>
                <w:color w:val="auto"/>
              </w:rPr>
              <w:t>(P)先行: [BEFORE] commonData=2, tlsData=2</w:t>
            </w:r>
            <w:r w:rsidR="004A7B47" w:rsidRPr="004A7B47">
              <w:rPr>
                <w:color w:val="FF0000"/>
              </w:rPr>
              <w:tab/>
            </w:r>
            <w:r w:rsidR="004A7B47">
              <w:rPr>
                <w:color w:val="FF0000"/>
              </w:rPr>
              <w:tab/>
            </w:r>
            <w:r w:rsidR="004A7B47" w:rsidRPr="004A7B47">
              <w:rPr>
                <w:color w:val="FF0000"/>
              </w:rPr>
              <w:t>←</w:t>
            </w:r>
            <w:r w:rsidR="004A7B47">
              <w:rPr>
                <w:color w:val="FF0000"/>
              </w:rPr>
              <w:t>後続</w:t>
            </w:r>
            <w:r w:rsidR="004A7B47" w:rsidRPr="004A7B47">
              <w:rPr>
                <w:color w:val="FF0000"/>
              </w:rPr>
              <w:t>スレッド</w:t>
            </w:r>
            <w:r w:rsidR="00DF2682">
              <w:rPr>
                <w:rFonts w:hint="eastAsia"/>
                <w:color w:val="FF0000"/>
              </w:rPr>
              <w:t>の処理が</w:t>
            </w:r>
            <w:r w:rsidR="004A7B47">
              <w:rPr>
                <w:color w:val="FF0000"/>
              </w:rPr>
              <w:t>全て</w:t>
            </w:r>
            <w:r w:rsidR="004A7B47" w:rsidRPr="004A7B47">
              <w:rPr>
                <w:color w:val="FF0000"/>
              </w:rPr>
              <w:t>終了すると、</w:t>
            </w:r>
            <w:r w:rsidR="004A7B47">
              <w:rPr>
                <w:color w:val="FF0000"/>
              </w:rPr>
              <w:t>また先行</w:t>
            </w:r>
            <w:r w:rsidR="004A7B47" w:rsidRPr="004A7B47">
              <w:rPr>
                <w:color w:val="FF0000"/>
              </w:rPr>
              <w:t>スレッドがスタート</w:t>
            </w:r>
          </w:p>
          <w:p w14:paraId="1EC27921" w14:textId="77777777" w:rsidR="006D2982" w:rsidRPr="006D2982" w:rsidRDefault="006D2982" w:rsidP="006D2982">
            <w:pPr>
              <w:pStyle w:val="3-"/>
              <w:rPr>
                <w:color w:val="auto"/>
              </w:rPr>
            </w:pPr>
            <w:r w:rsidRPr="006D2982">
              <w:rPr>
                <w:rFonts w:hint="eastAsia"/>
                <w:color w:val="auto"/>
              </w:rPr>
              <w:t>(P)先行: [AFTER]  commonData=3, tlsData=3</w:t>
            </w:r>
          </w:p>
          <w:p w14:paraId="25ADB0B8" w14:textId="08F78A52" w:rsidR="006D2982" w:rsidRPr="006D2982" w:rsidRDefault="006D2982" w:rsidP="006D2982">
            <w:pPr>
              <w:pStyle w:val="3-"/>
              <w:rPr>
                <w:color w:val="auto"/>
              </w:rPr>
            </w:pPr>
            <w:r w:rsidRPr="006D2982">
              <w:rPr>
                <w:rFonts w:hint="eastAsia"/>
                <w:color w:val="auto"/>
              </w:rPr>
              <w:t>(F)[0]後続04: [BEFORE] commonData=3, tlsData=2</w:t>
            </w:r>
            <w:r w:rsidR="004A7B47" w:rsidRPr="004A7B47">
              <w:rPr>
                <w:color w:val="FF0000"/>
              </w:rPr>
              <w:tab/>
              <w:t>←先行スレッド</w:t>
            </w:r>
            <w:r w:rsidR="00DF2682">
              <w:rPr>
                <w:rFonts w:hint="eastAsia"/>
                <w:color w:val="FF0000"/>
              </w:rPr>
              <w:t>の処理が</w:t>
            </w:r>
            <w:r w:rsidR="004A7B47" w:rsidRPr="004A7B47">
              <w:rPr>
                <w:color w:val="FF0000"/>
              </w:rPr>
              <w:t>終了すると、</w:t>
            </w:r>
            <w:r w:rsidR="00DF2682">
              <w:rPr>
                <w:color w:val="FF0000"/>
              </w:rPr>
              <w:t>また</w:t>
            </w:r>
            <w:r w:rsidR="004A7B47" w:rsidRPr="004A7B47">
              <w:rPr>
                <w:color w:val="FF0000"/>
              </w:rPr>
              <w:t>後続スレッドが一斉スタート</w:t>
            </w:r>
          </w:p>
          <w:p w14:paraId="1361527F" w14:textId="77777777" w:rsidR="006D2982" w:rsidRPr="006D2982" w:rsidRDefault="006D2982" w:rsidP="006D2982">
            <w:pPr>
              <w:pStyle w:val="3-"/>
              <w:rPr>
                <w:color w:val="auto"/>
              </w:rPr>
            </w:pPr>
            <w:r w:rsidRPr="006D2982">
              <w:rPr>
                <w:rFonts w:hint="eastAsia"/>
                <w:color w:val="auto"/>
              </w:rPr>
              <w:t>(F)[3]後続05: [BEFORE] commonData=3, tlsData=2</w:t>
            </w:r>
          </w:p>
          <w:p w14:paraId="17A688D6" w14:textId="77777777" w:rsidR="006D2982" w:rsidRPr="006D2982" w:rsidRDefault="006D2982" w:rsidP="006D2982">
            <w:pPr>
              <w:pStyle w:val="3-"/>
              <w:rPr>
                <w:color w:val="auto"/>
              </w:rPr>
            </w:pPr>
            <w:r w:rsidRPr="006D2982">
              <w:rPr>
                <w:rFonts w:hint="eastAsia"/>
                <w:color w:val="auto"/>
              </w:rPr>
              <w:t>(F)[1]後続03: [BEFORE] commonData=3, tlsData=2</w:t>
            </w:r>
          </w:p>
          <w:p w14:paraId="6ADC4425" w14:textId="77777777" w:rsidR="006D2982" w:rsidRPr="006D2982" w:rsidRDefault="006D2982" w:rsidP="006D2982">
            <w:pPr>
              <w:pStyle w:val="3-"/>
              <w:rPr>
                <w:color w:val="auto"/>
              </w:rPr>
            </w:pPr>
            <w:r w:rsidRPr="006D2982">
              <w:rPr>
                <w:rFonts w:hint="eastAsia"/>
                <w:color w:val="auto"/>
              </w:rPr>
              <w:t>(F)[4]後続01: [BEFORE] commonData=3, tlsData=2</w:t>
            </w:r>
          </w:p>
          <w:p w14:paraId="1F2F2772" w14:textId="77777777" w:rsidR="006D2982" w:rsidRPr="006D2982" w:rsidRDefault="006D2982" w:rsidP="006D2982">
            <w:pPr>
              <w:pStyle w:val="3-"/>
              <w:rPr>
                <w:color w:val="auto"/>
              </w:rPr>
            </w:pPr>
            <w:r w:rsidRPr="006D2982">
              <w:rPr>
                <w:rFonts w:hint="eastAsia"/>
                <w:color w:val="auto"/>
              </w:rPr>
              <w:t>(F)[2]後続02: [BEFORE] commonData=3, tlsData=2</w:t>
            </w:r>
          </w:p>
          <w:p w14:paraId="6F08F862" w14:textId="77777777" w:rsidR="006D2982" w:rsidRPr="006D2982" w:rsidRDefault="006D2982" w:rsidP="006D2982">
            <w:pPr>
              <w:pStyle w:val="3-"/>
              <w:rPr>
                <w:color w:val="auto"/>
              </w:rPr>
            </w:pPr>
            <w:r w:rsidRPr="006D2982">
              <w:rPr>
                <w:rFonts w:hint="eastAsia"/>
                <w:color w:val="auto"/>
              </w:rPr>
              <w:t>(F)[4]後続01: [AFTER]  commonData=3, tlsData=3</w:t>
            </w:r>
          </w:p>
          <w:p w14:paraId="462DBBBE" w14:textId="77777777" w:rsidR="006D2982" w:rsidRPr="006D2982" w:rsidRDefault="006D2982" w:rsidP="006D2982">
            <w:pPr>
              <w:pStyle w:val="3-"/>
              <w:rPr>
                <w:color w:val="auto"/>
              </w:rPr>
            </w:pPr>
            <w:r w:rsidRPr="006D2982">
              <w:rPr>
                <w:rFonts w:hint="eastAsia"/>
                <w:color w:val="auto"/>
              </w:rPr>
              <w:t>(F)[0]後続04: [AFTER]  commonData=3, tlsData=3</w:t>
            </w:r>
          </w:p>
          <w:p w14:paraId="6388307A" w14:textId="77777777" w:rsidR="006D2982" w:rsidRPr="006D2982" w:rsidRDefault="006D2982" w:rsidP="006D2982">
            <w:pPr>
              <w:pStyle w:val="3-"/>
              <w:rPr>
                <w:color w:val="auto"/>
              </w:rPr>
            </w:pPr>
            <w:r w:rsidRPr="006D2982">
              <w:rPr>
                <w:rFonts w:hint="eastAsia"/>
                <w:color w:val="auto"/>
              </w:rPr>
              <w:t>(F)[3]後続05: [AFTER]  commonData=3, tlsData=3</w:t>
            </w:r>
          </w:p>
          <w:p w14:paraId="7AB8AAF5" w14:textId="77777777" w:rsidR="006D2982" w:rsidRPr="006D2982" w:rsidRDefault="006D2982" w:rsidP="006D2982">
            <w:pPr>
              <w:pStyle w:val="3-"/>
              <w:rPr>
                <w:color w:val="auto"/>
              </w:rPr>
            </w:pPr>
            <w:r w:rsidRPr="006D2982">
              <w:rPr>
                <w:rFonts w:hint="eastAsia"/>
                <w:color w:val="auto"/>
              </w:rPr>
              <w:t>(F)[1]後続03: [AFTER]  commonData=3, tlsData=3</w:t>
            </w:r>
          </w:p>
          <w:p w14:paraId="198375C3" w14:textId="77777777" w:rsidR="006D2982" w:rsidRPr="006D2982" w:rsidRDefault="006D2982" w:rsidP="006D2982">
            <w:pPr>
              <w:pStyle w:val="3-"/>
              <w:rPr>
                <w:color w:val="auto"/>
              </w:rPr>
            </w:pPr>
            <w:r w:rsidRPr="006D2982">
              <w:rPr>
                <w:rFonts w:hint="eastAsia"/>
                <w:color w:val="auto"/>
              </w:rPr>
              <w:t>(F)[2]後続02: [AFTER]  commonData=3, tlsData=3</w:t>
            </w:r>
          </w:p>
          <w:p w14:paraId="63497DF3" w14:textId="1A889FC0" w:rsidR="006D2982" w:rsidRPr="006D2982" w:rsidRDefault="006D2982" w:rsidP="006D2982">
            <w:pPr>
              <w:pStyle w:val="3-"/>
              <w:rPr>
                <w:color w:val="auto"/>
              </w:rPr>
            </w:pPr>
            <w:r w:rsidRPr="006D2982">
              <w:rPr>
                <w:rFonts w:hint="eastAsia"/>
                <w:color w:val="auto"/>
              </w:rPr>
              <w:t>(P)先行: [QUIT]</w:t>
            </w:r>
            <w:r w:rsidR="00DF2682">
              <w:rPr>
                <w:color w:val="auto"/>
              </w:rPr>
              <w:tab/>
            </w:r>
            <w:r w:rsidR="00DF2682">
              <w:rPr>
                <w:color w:val="auto"/>
              </w:rPr>
              <w:tab/>
            </w:r>
            <w:r w:rsidR="00DF2682">
              <w:rPr>
                <w:color w:val="auto"/>
              </w:rPr>
              <w:tab/>
            </w:r>
            <w:r w:rsidR="00DF2682">
              <w:rPr>
                <w:color w:val="auto"/>
              </w:rPr>
              <w:tab/>
            </w:r>
            <w:r w:rsidR="00DF2682">
              <w:rPr>
                <w:color w:val="auto"/>
              </w:rPr>
              <w:tab/>
            </w:r>
            <w:r w:rsidR="00DF2682">
              <w:rPr>
                <w:color w:val="auto"/>
              </w:rPr>
              <w:tab/>
            </w:r>
            <w:r w:rsidR="00DF2682" w:rsidRPr="00DF2682">
              <w:rPr>
                <w:rFonts w:hint="eastAsia"/>
                <w:color w:val="FF0000"/>
              </w:rPr>
              <w:t>←先行スレッド終了</w:t>
            </w:r>
          </w:p>
          <w:p w14:paraId="1571B164" w14:textId="77777777" w:rsidR="006D2982" w:rsidRPr="006D2982" w:rsidRDefault="006D2982" w:rsidP="006D2982">
            <w:pPr>
              <w:pStyle w:val="3-"/>
              <w:rPr>
                <w:color w:val="auto"/>
              </w:rPr>
            </w:pPr>
            <w:r w:rsidRPr="006D2982">
              <w:rPr>
                <w:rFonts w:hint="eastAsia"/>
                <w:color w:val="auto"/>
              </w:rPr>
              <w:t>- end:(P)先行 -</w:t>
            </w:r>
          </w:p>
          <w:p w14:paraId="45AF0233" w14:textId="22547BFF" w:rsidR="006D2982" w:rsidRPr="006D2982" w:rsidRDefault="006D2982" w:rsidP="006D2982">
            <w:pPr>
              <w:pStyle w:val="3-"/>
              <w:rPr>
                <w:color w:val="auto"/>
              </w:rPr>
            </w:pPr>
            <w:r w:rsidRPr="006D2982">
              <w:rPr>
                <w:rFonts w:hint="eastAsia"/>
                <w:color w:val="auto"/>
              </w:rPr>
              <w:lastRenderedPageBreak/>
              <w:t>(F)[3]後続05: [QUIT]</w:t>
            </w:r>
            <w:r w:rsidR="004A7B47">
              <w:rPr>
                <w:color w:val="auto"/>
              </w:rPr>
              <w:tab/>
            </w:r>
            <w:r w:rsidR="004A7B47">
              <w:rPr>
                <w:color w:val="auto"/>
              </w:rPr>
              <w:tab/>
            </w:r>
            <w:r w:rsidR="004A7B47">
              <w:rPr>
                <w:color w:val="auto"/>
              </w:rPr>
              <w:tab/>
            </w:r>
            <w:r w:rsidR="004A7B47">
              <w:rPr>
                <w:color w:val="auto"/>
              </w:rPr>
              <w:tab/>
            </w:r>
            <w:r w:rsidR="004A7B47">
              <w:rPr>
                <w:color w:val="auto"/>
              </w:rPr>
              <w:tab/>
            </w:r>
            <w:r w:rsidR="004A7B47" w:rsidRPr="004A7B47">
              <w:rPr>
                <w:color w:val="FF0000"/>
              </w:rPr>
              <w:t>←先行スレッドの終了に反応して後続スレッド</w:t>
            </w:r>
            <w:r w:rsidR="00DF2682">
              <w:rPr>
                <w:rFonts w:hint="eastAsia"/>
                <w:color w:val="FF0000"/>
              </w:rPr>
              <w:t>も</w:t>
            </w:r>
            <w:r w:rsidR="004A7B47" w:rsidRPr="004A7B47">
              <w:rPr>
                <w:color w:val="FF0000"/>
              </w:rPr>
              <w:t>終了</w:t>
            </w:r>
          </w:p>
          <w:p w14:paraId="65F43332" w14:textId="77777777" w:rsidR="006D2982" w:rsidRPr="006D2982" w:rsidRDefault="006D2982" w:rsidP="006D2982">
            <w:pPr>
              <w:pStyle w:val="3-"/>
              <w:rPr>
                <w:color w:val="auto"/>
              </w:rPr>
            </w:pPr>
            <w:r w:rsidRPr="006D2982">
              <w:rPr>
                <w:rFonts w:hint="eastAsia"/>
                <w:color w:val="auto"/>
              </w:rPr>
              <w:t>- end:(F)[3]後続05 -</w:t>
            </w:r>
          </w:p>
          <w:p w14:paraId="645CE8BE" w14:textId="77777777" w:rsidR="006D2982" w:rsidRPr="006D2982" w:rsidRDefault="006D2982" w:rsidP="006D2982">
            <w:pPr>
              <w:pStyle w:val="3-"/>
              <w:rPr>
                <w:color w:val="auto"/>
              </w:rPr>
            </w:pPr>
            <w:r w:rsidRPr="006D2982">
              <w:rPr>
                <w:rFonts w:hint="eastAsia"/>
                <w:color w:val="auto"/>
              </w:rPr>
              <w:t>(F)[0]後続04: [QUIT]</w:t>
            </w:r>
          </w:p>
          <w:p w14:paraId="5B59AA39" w14:textId="77777777" w:rsidR="006D2982" w:rsidRPr="006D2982" w:rsidRDefault="006D2982" w:rsidP="006D2982">
            <w:pPr>
              <w:pStyle w:val="3-"/>
              <w:rPr>
                <w:color w:val="auto"/>
              </w:rPr>
            </w:pPr>
            <w:r w:rsidRPr="006D2982">
              <w:rPr>
                <w:rFonts w:hint="eastAsia"/>
                <w:color w:val="auto"/>
              </w:rPr>
              <w:t>- end:(F)[0]後続04 -</w:t>
            </w:r>
          </w:p>
          <w:p w14:paraId="19E42773" w14:textId="77777777" w:rsidR="006D2982" w:rsidRPr="006D2982" w:rsidRDefault="006D2982" w:rsidP="006D2982">
            <w:pPr>
              <w:pStyle w:val="3-"/>
              <w:rPr>
                <w:color w:val="auto"/>
              </w:rPr>
            </w:pPr>
            <w:r w:rsidRPr="006D2982">
              <w:rPr>
                <w:rFonts w:hint="eastAsia"/>
                <w:color w:val="auto"/>
              </w:rPr>
              <w:t>(F)[4]後続01: [QUIT]</w:t>
            </w:r>
          </w:p>
          <w:p w14:paraId="60CA18FA" w14:textId="77777777" w:rsidR="006D2982" w:rsidRPr="006D2982" w:rsidRDefault="006D2982" w:rsidP="006D2982">
            <w:pPr>
              <w:pStyle w:val="3-"/>
              <w:rPr>
                <w:color w:val="auto"/>
              </w:rPr>
            </w:pPr>
            <w:r w:rsidRPr="006D2982">
              <w:rPr>
                <w:rFonts w:hint="eastAsia"/>
                <w:color w:val="auto"/>
              </w:rPr>
              <w:t>- end:(F)[4]後続01 -</w:t>
            </w:r>
          </w:p>
          <w:p w14:paraId="442D237C" w14:textId="77777777" w:rsidR="006D2982" w:rsidRPr="006D2982" w:rsidRDefault="006D2982" w:rsidP="006D2982">
            <w:pPr>
              <w:pStyle w:val="3-"/>
              <w:rPr>
                <w:color w:val="auto"/>
              </w:rPr>
            </w:pPr>
            <w:r w:rsidRPr="006D2982">
              <w:rPr>
                <w:rFonts w:hint="eastAsia"/>
                <w:color w:val="auto"/>
              </w:rPr>
              <w:t>(F)[1]後続03: [QUIT]</w:t>
            </w:r>
          </w:p>
          <w:p w14:paraId="12B71EC5" w14:textId="77777777" w:rsidR="006D2982" w:rsidRPr="006D2982" w:rsidRDefault="006D2982" w:rsidP="006D2982">
            <w:pPr>
              <w:pStyle w:val="3-"/>
              <w:rPr>
                <w:color w:val="auto"/>
              </w:rPr>
            </w:pPr>
            <w:r w:rsidRPr="006D2982">
              <w:rPr>
                <w:rFonts w:hint="eastAsia"/>
                <w:color w:val="auto"/>
              </w:rPr>
              <w:t>- end:(F)[1]後続03 -</w:t>
            </w:r>
          </w:p>
          <w:p w14:paraId="1624336D" w14:textId="77777777" w:rsidR="006D2982" w:rsidRPr="006D2982" w:rsidRDefault="006D2982" w:rsidP="006D2982">
            <w:pPr>
              <w:pStyle w:val="3-"/>
              <w:rPr>
                <w:color w:val="auto"/>
              </w:rPr>
            </w:pPr>
            <w:r w:rsidRPr="006D2982">
              <w:rPr>
                <w:rFonts w:hint="eastAsia"/>
                <w:color w:val="auto"/>
              </w:rPr>
              <w:t>(F)[2]後続02: [QUIT]</w:t>
            </w:r>
          </w:p>
          <w:p w14:paraId="05D5977F" w14:textId="77777777" w:rsidR="006D2982" w:rsidRPr="006D2982" w:rsidRDefault="006D2982" w:rsidP="006D2982">
            <w:pPr>
              <w:pStyle w:val="3-"/>
              <w:rPr>
                <w:color w:val="auto"/>
              </w:rPr>
            </w:pPr>
            <w:r w:rsidRPr="006D2982">
              <w:rPr>
                <w:rFonts w:hint="eastAsia"/>
                <w:color w:val="auto"/>
              </w:rPr>
              <w:t>- end:(F)[2]後続02 -</w:t>
            </w:r>
          </w:p>
          <w:p w14:paraId="6F9BEA39" w14:textId="62EF1D23" w:rsidR="0036070F" w:rsidRPr="00DD51B6" w:rsidRDefault="006D2982" w:rsidP="006D2982">
            <w:pPr>
              <w:pStyle w:val="3-"/>
            </w:pPr>
            <w:r w:rsidRPr="006D2982">
              <w:rPr>
                <w:color w:val="auto"/>
              </w:rPr>
              <w:t xml:space="preserve">Cond-Sginal * 10000000 = </w:t>
            </w:r>
            <w:r w:rsidRPr="004A7B47">
              <w:rPr>
                <w:color w:val="FF0000"/>
              </w:rPr>
              <w:t>0.944458 sec</w:t>
            </w:r>
            <w:r w:rsidR="009518EA">
              <w:rPr>
                <w:color w:val="FF0000"/>
              </w:rPr>
              <w:tab/>
            </w:r>
            <w:r w:rsidR="009518EA">
              <w:rPr>
                <w:color w:val="FF0000"/>
              </w:rPr>
              <w:tab/>
            </w:r>
            <w:r w:rsidR="009518EA">
              <w:rPr>
                <w:rFonts w:hint="eastAsia"/>
                <w:color w:val="FF0000"/>
              </w:rPr>
              <w:t>←1千万回ループによる処理時間計測</w:t>
            </w:r>
          </w:p>
        </w:tc>
      </w:tr>
    </w:tbl>
    <w:p w14:paraId="1FEC244B" w14:textId="50B45D8D" w:rsidR="0036070F" w:rsidRDefault="0036070F" w:rsidP="0036070F">
      <w:pPr>
        <w:pStyle w:val="3"/>
      </w:pPr>
      <w:bookmarkStart w:id="130" w:name="_Toc379778040"/>
      <w:r>
        <w:lastRenderedPageBreak/>
        <w:t>C++11</w:t>
      </w:r>
      <w:r>
        <w:rPr>
          <w:rFonts w:hint="eastAsia"/>
        </w:rPr>
        <w:t>版</w:t>
      </w:r>
      <w:bookmarkEnd w:id="130"/>
      <w:r w:rsidR="00A45D66">
        <w:fldChar w:fldCharType="begin"/>
      </w:r>
      <w:r w:rsidR="00A45D66">
        <w:instrText xml:space="preserve"> XE "</w:instrText>
      </w:r>
      <w:r w:rsidR="00A45D66">
        <w:rPr>
          <w:rFonts w:hint="eastAsia"/>
        </w:rPr>
        <w:instrText>条件変数</w:instrText>
      </w:r>
      <w:r w:rsidR="00A45D66">
        <w:rPr>
          <w:rFonts w:hint="eastAsia"/>
        </w:rPr>
        <w:instrText>:C++11</w:instrText>
      </w:r>
      <w:r w:rsidR="00A45D66">
        <w:rPr>
          <w:rFonts w:hint="eastAsia"/>
        </w:rPr>
        <w:instrText>版</w:instrText>
      </w:r>
      <w:r w:rsidR="00A45D66">
        <w:instrText>" \y “</w:instrText>
      </w:r>
      <w:r w:rsidR="00A45D66">
        <w:rPr>
          <w:rFonts w:hint="eastAsia"/>
        </w:rPr>
        <w:instrText>じょうけんへんすう</w:instrText>
      </w:r>
      <w:r w:rsidR="00A45D66">
        <w:rPr>
          <w:rFonts w:hint="eastAsia"/>
        </w:rPr>
        <w:instrText>:C++11</w:instrText>
      </w:r>
      <w:r w:rsidR="00A45D66">
        <w:rPr>
          <w:rFonts w:hint="eastAsia"/>
        </w:rPr>
        <w:instrText>ばん</w:instrText>
      </w:r>
      <w:r w:rsidR="00A45D66">
        <w:instrText xml:space="preserve">” </w:instrText>
      </w:r>
      <w:r w:rsidR="00A45D66">
        <w:fldChar w:fldCharType="end"/>
      </w:r>
    </w:p>
    <w:p w14:paraId="39A96316" w14:textId="682A7467" w:rsidR="006D2982" w:rsidRDefault="006D2982" w:rsidP="006D2982">
      <w:pPr>
        <w:pStyle w:val="aa"/>
        <w:ind w:left="447" w:firstLine="283"/>
      </w:pPr>
      <w:r>
        <w:t>C++11</w:t>
      </w:r>
      <w:r>
        <w:rPr>
          <w:rFonts w:hint="eastAsia"/>
        </w:rPr>
        <w:t>版の条件変数。</w:t>
      </w:r>
      <w:r w:rsidR="00D4166A">
        <w:rPr>
          <w:rFonts w:hint="eastAsia"/>
        </w:rPr>
        <w:t>ミューテックスと変数を別途用意して組み合わせて使うのは、</w:t>
      </w:r>
      <w:r w:rsidR="00DF7C5C">
        <w:rPr>
          <w:rFonts w:hint="eastAsia"/>
        </w:rPr>
        <w:t>POSIX</w:t>
      </w:r>
      <w:r w:rsidR="00DF7C5C">
        <w:rPr>
          <w:rFonts w:hint="eastAsia"/>
        </w:rPr>
        <w:t>スレッド</w:t>
      </w:r>
      <w:r w:rsidR="00D4166A">
        <w:rPr>
          <w:rFonts w:hint="eastAsia"/>
        </w:rPr>
        <w:t>ライブラリ版と同じ。</w:t>
      </w:r>
    </w:p>
    <w:p w14:paraId="324B2081" w14:textId="6237B09D" w:rsidR="006D2982" w:rsidRDefault="006D2982" w:rsidP="006D2982">
      <w:pPr>
        <w:pStyle w:val="aa"/>
        <w:keepNext/>
        <w:widowControl/>
        <w:spacing w:beforeLines="50" w:before="180"/>
        <w:ind w:leftChars="203" w:left="447" w:hangingChars="10" w:hanging="21"/>
      </w:pPr>
      <w:r>
        <w:t>C++11</w:t>
      </w:r>
      <w:r>
        <w:rPr>
          <w:rFonts w:hint="eastAsia"/>
        </w:rPr>
        <w:t>版条件変数のサンプル：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3FAEF06C" w14:textId="77777777" w:rsidTr="00874659">
        <w:tc>
          <w:tcPr>
            <w:tcW w:w="8494" w:type="dxa"/>
          </w:tcPr>
          <w:p w14:paraId="28870144" w14:textId="77777777" w:rsidR="006D2982" w:rsidRDefault="006D2982" w:rsidP="006D2982">
            <w:pPr>
              <w:pStyle w:val="3-"/>
            </w:pPr>
            <w:r>
              <w:t>#include &lt;stdio.h&gt;</w:t>
            </w:r>
          </w:p>
          <w:p w14:paraId="5E48600C" w14:textId="77777777" w:rsidR="006D2982" w:rsidRDefault="006D2982" w:rsidP="006D2982">
            <w:pPr>
              <w:pStyle w:val="3-"/>
            </w:pPr>
            <w:r>
              <w:t>#include &lt;stdlib.h&gt;</w:t>
            </w:r>
          </w:p>
          <w:p w14:paraId="19999E1A" w14:textId="77777777" w:rsidR="006D2982" w:rsidRDefault="006D2982" w:rsidP="006D2982">
            <w:pPr>
              <w:pStyle w:val="3-"/>
            </w:pPr>
          </w:p>
          <w:p w14:paraId="35531AF2" w14:textId="77777777" w:rsidR="006D2982" w:rsidRDefault="006D2982" w:rsidP="006D2982">
            <w:pPr>
              <w:pStyle w:val="3-"/>
            </w:pPr>
            <w:r>
              <w:t>#include &lt;thread&gt;</w:t>
            </w:r>
          </w:p>
          <w:p w14:paraId="503D850A" w14:textId="77777777" w:rsidR="006D2982" w:rsidRPr="009518EA" w:rsidRDefault="006D2982" w:rsidP="006D2982">
            <w:pPr>
              <w:pStyle w:val="3-"/>
              <w:rPr>
                <w:color w:val="FF0000"/>
              </w:rPr>
            </w:pPr>
            <w:r w:rsidRPr="009518EA">
              <w:rPr>
                <w:color w:val="FF0000"/>
              </w:rPr>
              <w:t>#include &lt;mutex&gt;</w:t>
            </w:r>
          </w:p>
          <w:p w14:paraId="6325A347" w14:textId="77777777" w:rsidR="006D2982" w:rsidRPr="009518EA" w:rsidRDefault="006D2982" w:rsidP="006D2982">
            <w:pPr>
              <w:pStyle w:val="3-"/>
              <w:rPr>
                <w:color w:val="FF0000"/>
              </w:rPr>
            </w:pPr>
            <w:r w:rsidRPr="009518EA">
              <w:rPr>
                <w:color w:val="FF0000"/>
              </w:rPr>
              <w:t>#include &lt;condition_variable&gt;</w:t>
            </w:r>
          </w:p>
          <w:p w14:paraId="35F5C20C" w14:textId="77777777" w:rsidR="006D2982" w:rsidRDefault="006D2982" w:rsidP="006D2982">
            <w:pPr>
              <w:pStyle w:val="3-"/>
            </w:pPr>
            <w:r>
              <w:t>#include &lt;atomic&gt;</w:t>
            </w:r>
          </w:p>
          <w:p w14:paraId="30220560" w14:textId="77777777" w:rsidR="006D2982" w:rsidRDefault="006D2982" w:rsidP="006D2982">
            <w:pPr>
              <w:pStyle w:val="3-"/>
            </w:pPr>
          </w:p>
          <w:p w14:paraId="730A348E" w14:textId="77777777" w:rsidR="009D5D73" w:rsidRDefault="009D5D73" w:rsidP="009D5D73">
            <w:pPr>
              <w:pStyle w:val="3-"/>
            </w:pPr>
            <w:r>
              <w:rPr>
                <w:rFonts w:hint="eastAsia"/>
              </w:rPr>
              <w:t xml:space="preserve">#include &lt;chrono&gt; </w:t>
            </w:r>
            <w:r w:rsidRPr="009D5D73">
              <w:rPr>
                <w:rFonts w:hint="eastAsia"/>
                <w:color w:val="00B050"/>
              </w:rPr>
              <w:t>//時間計測用</w:t>
            </w:r>
          </w:p>
          <w:p w14:paraId="24350480" w14:textId="698F2724" w:rsidR="006D2982" w:rsidRPr="009518EA" w:rsidRDefault="009D5D73" w:rsidP="009D5D73">
            <w:pPr>
              <w:pStyle w:val="3-"/>
              <w:rPr>
                <w:color w:val="00B050"/>
              </w:rPr>
            </w:pPr>
            <w:r>
              <w:rPr>
                <w:rFonts w:hint="eastAsia"/>
              </w:rPr>
              <w:t xml:space="preserve">#include &lt;random&gt; </w:t>
            </w:r>
            <w:r w:rsidRPr="009D5D73">
              <w:rPr>
                <w:rFonts w:hint="eastAsia"/>
                <w:color w:val="00B050"/>
              </w:rPr>
              <w:t>//乱数生成用</w:t>
            </w:r>
          </w:p>
          <w:p w14:paraId="20FA6710" w14:textId="77777777" w:rsidR="006D2982" w:rsidRDefault="006D2982" w:rsidP="006D2982">
            <w:pPr>
              <w:pStyle w:val="3-"/>
            </w:pPr>
          </w:p>
          <w:p w14:paraId="41508C02" w14:textId="77777777" w:rsidR="006D2982" w:rsidRPr="009518EA" w:rsidRDefault="006D2982" w:rsidP="006D2982">
            <w:pPr>
              <w:pStyle w:val="3-"/>
              <w:rPr>
                <w:color w:val="00B050"/>
              </w:rPr>
            </w:pPr>
            <w:r w:rsidRPr="009518EA">
              <w:rPr>
                <w:rFonts w:hint="eastAsia"/>
                <w:color w:val="00B050"/>
              </w:rPr>
              <w:t>//スレッド情報</w:t>
            </w:r>
          </w:p>
          <w:p w14:paraId="4A17EF3C" w14:textId="77777777" w:rsidR="006D2982" w:rsidRPr="009518EA" w:rsidRDefault="006D2982" w:rsidP="006D2982">
            <w:pPr>
              <w:pStyle w:val="3-"/>
              <w:rPr>
                <w:color w:val="00B050"/>
              </w:rPr>
            </w:pPr>
            <w:r>
              <w:rPr>
                <w:rFonts w:hint="eastAsia"/>
              </w:rPr>
              <w:t xml:space="preserve">static const int FOLLOW_THREAD_MAX = 10;          </w:t>
            </w:r>
            <w:r w:rsidRPr="009518EA">
              <w:rPr>
                <w:rFonts w:hint="eastAsia"/>
                <w:color w:val="00B050"/>
              </w:rPr>
              <w:t>//後続スレッド最大数</w:t>
            </w:r>
          </w:p>
          <w:p w14:paraId="1341A7B7" w14:textId="77777777" w:rsidR="006D2982" w:rsidRDefault="006D2982" w:rsidP="006D2982">
            <w:pPr>
              <w:pStyle w:val="3-"/>
            </w:pPr>
            <w:r>
              <w:rPr>
                <w:rFonts w:hint="eastAsia"/>
              </w:rPr>
              <w:t xml:space="preserve">static volatile int s_followThreadNum = 0;        </w:t>
            </w:r>
            <w:r w:rsidRPr="009518EA">
              <w:rPr>
                <w:rFonts w:hint="eastAsia"/>
                <w:color w:val="00B050"/>
              </w:rPr>
              <w:t>//後続スレッド数</w:t>
            </w:r>
          </w:p>
          <w:p w14:paraId="58CBE5EE" w14:textId="77777777" w:rsidR="006D2982" w:rsidRDefault="006D2982" w:rsidP="006D2982">
            <w:pPr>
              <w:pStyle w:val="3-"/>
            </w:pPr>
            <w:r>
              <w:rPr>
                <w:rFonts w:hint="eastAsia"/>
              </w:rPr>
              <w:t xml:space="preserve">static std::atomic&lt;int&gt; s_followThreadNo = 0;     </w:t>
            </w:r>
            <w:r w:rsidRPr="009518EA">
              <w:rPr>
                <w:rFonts w:hint="eastAsia"/>
                <w:color w:val="00B050"/>
              </w:rPr>
              <w:t>//後続スレッド番号発番用</w:t>
            </w:r>
          </w:p>
          <w:p w14:paraId="2140BC1F" w14:textId="77777777" w:rsidR="006D2982" w:rsidRDefault="006D2982" w:rsidP="006D2982">
            <w:pPr>
              <w:pStyle w:val="3-"/>
            </w:pPr>
            <w:r>
              <w:rPr>
                <w:rFonts w:hint="eastAsia"/>
              </w:rPr>
              <w:t>static volatile bool s_IsQuirProiorThread = false;</w:t>
            </w:r>
            <w:r w:rsidRPr="009518EA">
              <w:rPr>
                <w:rFonts w:hint="eastAsia"/>
                <w:color w:val="00B050"/>
              </w:rPr>
              <w:t>//先行スレッド終了フラグ</w:t>
            </w:r>
          </w:p>
          <w:p w14:paraId="4B7DB0E0" w14:textId="77777777" w:rsidR="006D2982" w:rsidRDefault="006D2982" w:rsidP="006D2982">
            <w:pPr>
              <w:pStyle w:val="3-"/>
            </w:pPr>
          </w:p>
          <w:p w14:paraId="2FF76362" w14:textId="77777777" w:rsidR="006D2982" w:rsidRPr="009518EA" w:rsidRDefault="006D2982" w:rsidP="006D2982">
            <w:pPr>
              <w:pStyle w:val="3-"/>
              <w:rPr>
                <w:color w:val="00B050"/>
              </w:rPr>
            </w:pPr>
            <w:r w:rsidRPr="009518EA">
              <w:rPr>
                <w:rFonts w:hint="eastAsia"/>
                <w:color w:val="00B050"/>
              </w:rPr>
              <w:t>//条件変数</w:t>
            </w:r>
          </w:p>
          <w:p w14:paraId="40AC708E" w14:textId="77777777" w:rsidR="006D2982" w:rsidRPr="009518EA" w:rsidRDefault="006D2982" w:rsidP="006D2982">
            <w:pPr>
              <w:pStyle w:val="3-"/>
              <w:rPr>
                <w:color w:val="00B050"/>
              </w:rPr>
            </w:pPr>
            <w:r w:rsidRPr="009518EA">
              <w:rPr>
                <w:rFonts w:hint="eastAsia"/>
                <w:color w:val="00B050"/>
              </w:rPr>
              <w:t>//※条件変数は、必ず条件変数＋ミューテックス＋変数のセットで扱う</w:t>
            </w:r>
          </w:p>
          <w:p w14:paraId="3266DC24" w14:textId="77777777" w:rsidR="006D2982" w:rsidRDefault="006D2982" w:rsidP="006D2982">
            <w:pPr>
              <w:pStyle w:val="3-"/>
            </w:pPr>
            <w:r w:rsidRPr="009518EA">
              <w:rPr>
                <w:rFonts w:hint="eastAsia"/>
                <w:color w:val="FF0000"/>
              </w:rPr>
              <w:t>static std::condition_variable s_followCond[FOLLOW_THREAD_MAX];</w:t>
            </w:r>
            <w:r w:rsidRPr="009518EA">
              <w:rPr>
                <w:rFonts w:hint="eastAsia"/>
                <w:color w:val="00B050"/>
              </w:rPr>
              <w:t>//後続スレッド処理完了条件変数</w:t>
            </w:r>
          </w:p>
          <w:p w14:paraId="2F1821C7" w14:textId="77777777" w:rsidR="006D2982" w:rsidRDefault="006D2982" w:rsidP="006D2982">
            <w:pPr>
              <w:pStyle w:val="3-"/>
            </w:pPr>
            <w:r w:rsidRPr="009518EA">
              <w:rPr>
                <w:rFonts w:hint="eastAsia"/>
                <w:color w:val="FF0000"/>
              </w:rPr>
              <w:t xml:space="preserve">static std::mutex s_followCondMutex[FOLLOW_THREAD_MAX];   </w:t>
            </w:r>
            <w:r>
              <w:rPr>
                <w:rFonts w:hint="eastAsia"/>
              </w:rPr>
              <w:t xml:space="preserve">    </w:t>
            </w:r>
            <w:r w:rsidRPr="009518EA">
              <w:rPr>
                <w:rFonts w:hint="eastAsia"/>
                <w:color w:val="00B050"/>
              </w:rPr>
              <w:t xml:space="preserve"> //後続スレッド処理完了条件変数ミューテックス</w:t>
            </w:r>
          </w:p>
          <w:p w14:paraId="4BD49AD2" w14:textId="77777777" w:rsidR="006D2982" w:rsidRDefault="006D2982" w:rsidP="006D2982">
            <w:pPr>
              <w:pStyle w:val="3-"/>
            </w:pPr>
            <w:r w:rsidRPr="009518EA">
              <w:rPr>
                <w:rFonts w:hint="eastAsia"/>
                <w:color w:val="FF0000"/>
              </w:rPr>
              <w:t xml:space="preserve">static volatile bool s_followFinished[FOLLOW_THREAD_MAX];    </w:t>
            </w:r>
            <w:r>
              <w:rPr>
                <w:rFonts w:hint="eastAsia"/>
              </w:rPr>
              <w:t xml:space="preserve">  </w:t>
            </w:r>
            <w:r w:rsidRPr="009518EA">
              <w:rPr>
                <w:rFonts w:hint="eastAsia"/>
                <w:color w:val="00B050"/>
              </w:rPr>
              <w:t>//後続スレッド処理完了フラグ</w:t>
            </w:r>
          </w:p>
          <w:p w14:paraId="364447BA" w14:textId="77777777" w:rsidR="006D2982" w:rsidRDefault="006D2982" w:rsidP="006D2982">
            <w:pPr>
              <w:pStyle w:val="3-"/>
            </w:pPr>
          </w:p>
          <w:p w14:paraId="74807173" w14:textId="77777777" w:rsidR="006D2982" w:rsidRPr="009D5D73" w:rsidRDefault="006D2982" w:rsidP="006D2982">
            <w:pPr>
              <w:pStyle w:val="3-"/>
              <w:rPr>
                <w:color w:val="00B050"/>
              </w:rPr>
            </w:pPr>
            <w:r w:rsidRPr="009D5D73">
              <w:rPr>
                <w:rFonts w:hint="eastAsia"/>
                <w:color w:val="00B050"/>
              </w:rPr>
              <w:t>//共有データ</w:t>
            </w:r>
          </w:p>
          <w:p w14:paraId="7E8D4288" w14:textId="77777777" w:rsidR="006D2982" w:rsidRDefault="006D2982" w:rsidP="006D2982">
            <w:pPr>
              <w:pStyle w:val="3-"/>
            </w:pPr>
            <w:r>
              <w:t>static int s_commonData = 0;</w:t>
            </w:r>
          </w:p>
          <w:p w14:paraId="0C3E620E" w14:textId="77777777" w:rsidR="006D2982" w:rsidRDefault="006D2982" w:rsidP="006D2982">
            <w:pPr>
              <w:pStyle w:val="3-"/>
            </w:pPr>
          </w:p>
          <w:p w14:paraId="5044764C" w14:textId="77777777" w:rsidR="006D2982" w:rsidRPr="009D5D73" w:rsidRDefault="006D2982" w:rsidP="006D2982">
            <w:pPr>
              <w:pStyle w:val="3-"/>
              <w:rPr>
                <w:color w:val="00B050"/>
              </w:rPr>
            </w:pPr>
            <w:r w:rsidRPr="009D5D73">
              <w:rPr>
                <w:rFonts w:hint="eastAsia"/>
                <w:color w:val="00B050"/>
              </w:rPr>
              <w:t>//スレッド固有データ</w:t>
            </w:r>
          </w:p>
          <w:p w14:paraId="6D7B18D3" w14:textId="77777777" w:rsidR="006D2982" w:rsidRDefault="006D2982" w:rsidP="006D2982">
            <w:pPr>
              <w:pStyle w:val="3-"/>
            </w:pPr>
            <w:r>
              <w:t>__declspec(thread) int s_tlsData = 0;</w:t>
            </w:r>
          </w:p>
          <w:p w14:paraId="267440FA" w14:textId="77777777" w:rsidR="006D2982" w:rsidRPr="009D5D73" w:rsidRDefault="006D2982" w:rsidP="006D2982">
            <w:pPr>
              <w:pStyle w:val="3-"/>
              <w:rPr>
                <w:color w:val="00B050"/>
              </w:rPr>
            </w:pPr>
            <w:r w:rsidRPr="009D5D73">
              <w:rPr>
                <w:rFonts w:hint="eastAsia"/>
                <w:color w:val="00B050"/>
              </w:rPr>
              <w:t>//thread_local int s_tlsData = 0;//Visual C++ 2013 では thread_local キーワードが使えない</w:t>
            </w:r>
          </w:p>
          <w:p w14:paraId="54ED8711" w14:textId="77777777" w:rsidR="006D2982" w:rsidRDefault="006D2982" w:rsidP="006D2982">
            <w:pPr>
              <w:pStyle w:val="3-"/>
            </w:pPr>
          </w:p>
          <w:p w14:paraId="3763859F" w14:textId="77777777" w:rsidR="006D2982" w:rsidRPr="009D5D73" w:rsidRDefault="006D2982" w:rsidP="006D2982">
            <w:pPr>
              <w:pStyle w:val="3-"/>
              <w:rPr>
                <w:color w:val="00B050"/>
              </w:rPr>
            </w:pPr>
            <w:r w:rsidRPr="009D5D73">
              <w:rPr>
                <w:rFonts w:hint="eastAsia"/>
                <w:color w:val="00B050"/>
              </w:rPr>
              <w:t>//【処理説明】</w:t>
            </w:r>
          </w:p>
          <w:p w14:paraId="0009F491" w14:textId="77777777" w:rsidR="006D2982" w:rsidRPr="009D5D73" w:rsidRDefault="006D2982" w:rsidP="006D2982">
            <w:pPr>
              <w:pStyle w:val="3-"/>
              <w:rPr>
                <w:color w:val="00B050"/>
              </w:rPr>
            </w:pPr>
            <w:r w:rsidRPr="009D5D73">
              <w:rPr>
                <w:rFonts w:hint="eastAsia"/>
                <w:color w:val="00B050"/>
              </w:rPr>
              <w:t>//先行スレッドが共有データを作成し、それが完了したら</w:t>
            </w:r>
          </w:p>
          <w:p w14:paraId="18F7FCF3" w14:textId="77777777" w:rsidR="006D2982" w:rsidRPr="009D5D73" w:rsidRDefault="006D2982" w:rsidP="006D2982">
            <w:pPr>
              <w:pStyle w:val="3-"/>
              <w:rPr>
                <w:color w:val="00B050"/>
              </w:rPr>
            </w:pPr>
            <w:r w:rsidRPr="009D5D73">
              <w:rPr>
                <w:rFonts w:hint="eastAsia"/>
                <w:color w:val="00B050"/>
              </w:rPr>
              <w:t>//複数の後続スレッドがスタート。</w:t>
            </w:r>
          </w:p>
          <w:p w14:paraId="7CAFB870" w14:textId="77777777" w:rsidR="006D2982" w:rsidRPr="009D5D73" w:rsidRDefault="006D2982" w:rsidP="006D2982">
            <w:pPr>
              <w:pStyle w:val="3-"/>
              <w:rPr>
                <w:color w:val="00B050"/>
              </w:rPr>
            </w:pPr>
            <w:r w:rsidRPr="009D5D73">
              <w:rPr>
                <w:rFonts w:hint="eastAsia"/>
                <w:color w:val="00B050"/>
              </w:rPr>
              <w:t>//後続スレッドは共有データを読み込むだけのため、並列で動作。</w:t>
            </w:r>
          </w:p>
          <w:p w14:paraId="7C439717" w14:textId="77777777" w:rsidR="006D2982" w:rsidRPr="009D5D73" w:rsidRDefault="006D2982" w:rsidP="006D2982">
            <w:pPr>
              <w:pStyle w:val="3-"/>
              <w:rPr>
                <w:color w:val="00B050"/>
              </w:rPr>
            </w:pPr>
            <w:r w:rsidRPr="009D5D73">
              <w:rPr>
                <w:rFonts w:hint="eastAsia"/>
                <w:color w:val="00B050"/>
              </w:rPr>
              <w:t>//後続スレッドの処理が全て完了したら、また先行スレッドが稼働。</w:t>
            </w:r>
          </w:p>
          <w:p w14:paraId="48084577" w14:textId="77777777" w:rsidR="006D2982" w:rsidRPr="009D5D73" w:rsidRDefault="006D2982" w:rsidP="006D2982">
            <w:pPr>
              <w:pStyle w:val="3-"/>
              <w:rPr>
                <w:color w:val="00B050"/>
              </w:rPr>
            </w:pPr>
            <w:r w:rsidRPr="009D5D73">
              <w:rPr>
                <w:rFonts w:hint="eastAsia"/>
                <w:color w:val="00B050"/>
              </w:rPr>
              <w:t>//以上を何度か繰り返し、先行スレッドが終了したら全スレッド終了。</w:t>
            </w:r>
          </w:p>
          <w:p w14:paraId="005DC6AB" w14:textId="77777777" w:rsidR="006D2982" w:rsidRPr="009D5D73" w:rsidRDefault="006D2982" w:rsidP="006D2982">
            <w:pPr>
              <w:pStyle w:val="3-"/>
              <w:rPr>
                <w:color w:val="00B050"/>
              </w:rPr>
            </w:pPr>
            <w:r w:rsidRPr="009D5D73">
              <w:rPr>
                <w:rFonts w:hint="eastAsia"/>
                <w:color w:val="00B050"/>
              </w:rPr>
              <w:t>//※メインループ⇒描画スレッドのようなリレー処理への応用を想定。</w:t>
            </w:r>
          </w:p>
          <w:p w14:paraId="289B38D5" w14:textId="77777777" w:rsidR="006D2982" w:rsidRDefault="006D2982" w:rsidP="006D2982">
            <w:pPr>
              <w:pStyle w:val="3-"/>
            </w:pPr>
          </w:p>
          <w:p w14:paraId="65E00B62" w14:textId="77777777" w:rsidR="006D2982" w:rsidRPr="009D5D73" w:rsidRDefault="006D2982" w:rsidP="006D2982">
            <w:pPr>
              <w:pStyle w:val="3-"/>
              <w:rPr>
                <w:color w:val="00B050"/>
              </w:rPr>
            </w:pPr>
            <w:r w:rsidRPr="009D5D73">
              <w:rPr>
                <w:rFonts w:hint="eastAsia"/>
                <w:color w:val="00B050"/>
              </w:rPr>
              <w:t>//先行スレッド</w:t>
            </w:r>
          </w:p>
          <w:p w14:paraId="5F21AC2E" w14:textId="77777777" w:rsidR="006D2982" w:rsidRDefault="006D2982" w:rsidP="006D2982">
            <w:pPr>
              <w:pStyle w:val="3-"/>
            </w:pPr>
            <w:r>
              <w:t>void priorThreadFunc(const char* name)</w:t>
            </w:r>
          </w:p>
          <w:p w14:paraId="29D74B09" w14:textId="77777777" w:rsidR="006D2982" w:rsidRDefault="006D2982" w:rsidP="006D2982">
            <w:pPr>
              <w:pStyle w:val="3-"/>
            </w:pPr>
            <w:r>
              <w:t>{</w:t>
            </w:r>
          </w:p>
          <w:p w14:paraId="43666871" w14:textId="77777777" w:rsidR="006D2982" w:rsidRDefault="006D2982" w:rsidP="006D2982">
            <w:pPr>
              <w:pStyle w:val="3-"/>
            </w:pPr>
            <w:r>
              <w:rPr>
                <w:rFonts w:hint="eastAsia"/>
              </w:rPr>
              <w:tab/>
            </w:r>
            <w:r w:rsidRPr="009D5D73">
              <w:rPr>
                <w:rFonts w:hint="eastAsia"/>
                <w:color w:val="00B050"/>
              </w:rPr>
              <w:t>//開始</w:t>
            </w:r>
          </w:p>
          <w:p w14:paraId="4AC19E87" w14:textId="77777777" w:rsidR="006D2982" w:rsidRDefault="006D2982" w:rsidP="006D2982">
            <w:pPr>
              <w:pStyle w:val="3-"/>
            </w:pPr>
            <w:r>
              <w:tab/>
              <w:t>printf("- begin:(P)%s -\n", name);</w:t>
            </w:r>
          </w:p>
          <w:p w14:paraId="00EB74F8" w14:textId="77777777" w:rsidR="006D2982" w:rsidRDefault="006D2982" w:rsidP="006D2982">
            <w:pPr>
              <w:pStyle w:val="3-"/>
            </w:pPr>
            <w:r>
              <w:lastRenderedPageBreak/>
              <w:tab/>
              <w:t>fflush(stdout);</w:t>
            </w:r>
          </w:p>
          <w:p w14:paraId="7BCEF130" w14:textId="77777777" w:rsidR="008342F0" w:rsidRDefault="008342F0" w:rsidP="008342F0">
            <w:pPr>
              <w:pStyle w:val="3-"/>
            </w:pPr>
          </w:p>
          <w:p w14:paraId="4D07C442" w14:textId="77777777" w:rsidR="008342F0" w:rsidRDefault="008342F0" w:rsidP="008342F0">
            <w:pPr>
              <w:pStyle w:val="3-"/>
            </w:pPr>
            <w:r>
              <w:rPr>
                <w:rFonts w:hint="eastAsia"/>
              </w:rPr>
              <w:tab/>
            </w:r>
            <w:r w:rsidRPr="008342F0">
              <w:rPr>
                <w:rFonts w:hint="eastAsia"/>
                <w:color w:val="00B050"/>
              </w:rPr>
              <w:t>//乱数</w:t>
            </w:r>
          </w:p>
          <w:p w14:paraId="3E0101B3" w14:textId="77777777" w:rsidR="008342F0" w:rsidRDefault="008342F0" w:rsidP="008342F0">
            <w:pPr>
              <w:pStyle w:val="3-"/>
            </w:pPr>
            <w:r>
              <w:tab/>
              <w:t>std::random_device seed_gen;</w:t>
            </w:r>
          </w:p>
          <w:p w14:paraId="47AB152E" w14:textId="77777777" w:rsidR="008342F0" w:rsidRDefault="008342F0" w:rsidP="008342F0">
            <w:pPr>
              <w:pStyle w:val="3-"/>
            </w:pPr>
            <w:r>
              <w:tab/>
              <w:t>std::mt19937 rnd(seed_gen());</w:t>
            </w:r>
          </w:p>
          <w:p w14:paraId="63F2EBFD" w14:textId="095867CC" w:rsidR="006D2982" w:rsidRDefault="008342F0" w:rsidP="008342F0">
            <w:pPr>
              <w:pStyle w:val="3-"/>
            </w:pPr>
            <w:r>
              <w:tab/>
              <w:t>std::uniform_int_distribution&lt;int&gt; sleep_time(0, 499);</w:t>
            </w:r>
          </w:p>
          <w:p w14:paraId="1F92A7AC" w14:textId="77777777" w:rsidR="008342F0" w:rsidRDefault="008342F0" w:rsidP="008342F0">
            <w:pPr>
              <w:pStyle w:val="3-"/>
            </w:pPr>
          </w:p>
          <w:p w14:paraId="795434F4" w14:textId="77777777" w:rsidR="006D2982" w:rsidRPr="009D5D73" w:rsidRDefault="006D2982" w:rsidP="006D2982">
            <w:pPr>
              <w:pStyle w:val="3-"/>
              <w:rPr>
                <w:color w:val="00B050"/>
              </w:rPr>
            </w:pPr>
            <w:r>
              <w:rPr>
                <w:rFonts w:hint="eastAsia"/>
              </w:rPr>
              <w:tab/>
            </w:r>
            <w:r w:rsidRPr="009D5D73">
              <w:rPr>
                <w:rFonts w:hint="eastAsia"/>
                <w:color w:val="00B050"/>
              </w:rPr>
              <w:t>//初期化</w:t>
            </w:r>
          </w:p>
          <w:p w14:paraId="2E807D76" w14:textId="77777777" w:rsidR="006D2982" w:rsidRDefault="006D2982" w:rsidP="006D2982">
            <w:pPr>
              <w:pStyle w:val="3-"/>
            </w:pPr>
            <w:r>
              <w:rPr>
                <w:rFonts w:hint="eastAsia"/>
              </w:rPr>
              <w:tab/>
              <w:t>s_IsQuirProiorThread = false;</w:t>
            </w:r>
            <w:r w:rsidRPr="009D5D73">
              <w:rPr>
                <w:rFonts w:hint="eastAsia"/>
                <w:color w:val="00B050"/>
              </w:rPr>
              <w:t>//先行処理終了フラグ</w:t>
            </w:r>
          </w:p>
          <w:p w14:paraId="1259E56C" w14:textId="77777777" w:rsidR="006D2982" w:rsidRDefault="006D2982" w:rsidP="006D2982">
            <w:pPr>
              <w:pStyle w:val="3-"/>
            </w:pPr>
          </w:p>
          <w:p w14:paraId="1DC313A3" w14:textId="77777777" w:rsidR="006D2982" w:rsidRPr="009D5D73" w:rsidRDefault="006D2982" w:rsidP="006D2982">
            <w:pPr>
              <w:pStyle w:val="3-"/>
              <w:rPr>
                <w:color w:val="00B050"/>
              </w:rPr>
            </w:pPr>
            <w:r w:rsidRPr="009D5D73">
              <w:rPr>
                <w:rFonts w:hint="eastAsia"/>
                <w:color w:val="00B050"/>
              </w:rPr>
              <w:tab/>
              <w:t>//処理</w:t>
            </w:r>
          </w:p>
          <w:p w14:paraId="5FD51EEB" w14:textId="77777777" w:rsidR="006D2982" w:rsidRDefault="006D2982" w:rsidP="006D2982">
            <w:pPr>
              <w:pStyle w:val="3-"/>
            </w:pPr>
            <w:r>
              <w:tab/>
              <w:t>static const int LOOP_COUNT_MAX = 3;</w:t>
            </w:r>
          </w:p>
          <w:p w14:paraId="0E0FFAE3" w14:textId="77777777" w:rsidR="006D2982" w:rsidRDefault="006D2982" w:rsidP="006D2982">
            <w:pPr>
              <w:pStyle w:val="3-"/>
            </w:pPr>
            <w:r>
              <w:tab/>
              <w:t>int loop_counter = 0;</w:t>
            </w:r>
          </w:p>
          <w:p w14:paraId="16187DF4" w14:textId="77777777" w:rsidR="006D2982" w:rsidRDefault="006D2982" w:rsidP="006D2982">
            <w:pPr>
              <w:pStyle w:val="3-"/>
            </w:pPr>
            <w:r>
              <w:tab/>
              <w:t>while (1)</w:t>
            </w:r>
          </w:p>
          <w:p w14:paraId="44A4C8EA" w14:textId="77777777" w:rsidR="006D2982" w:rsidRDefault="006D2982" w:rsidP="006D2982">
            <w:pPr>
              <w:pStyle w:val="3-"/>
            </w:pPr>
            <w:r>
              <w:tab/>
              <w:t>{</w:t>
            </w:r>
          </w:p>
          <w:p w14:paraId="00BC9998" w14:textId="77777777" w:rsidR="006D2982" w:rsidRDefault="006D2982" w:rsidP="006D2982">
            <w:pPr>
              <w:pStyle w:val="3-"/>
            </w:pPr>
            <w:r>
              <w:rPr>
                <w:rFonts w:hint="eastAsia"/>
              </w:rPr>
              <w:tab/>
            </w:r>
            <w:r>
              <w:rPr>
                <w:rFonts w:hint="eastAsia"/>
              </w:rPr>
              <w:tab/>
            </w:r>
            <w:r w:rsidRPr="009D5D73">
              <w:rPr>
                <w:rFonts w:hint="eastAsia"/>
                <w:color w:val="00B050"/>
              </w:rPr>
              <w:t>//全後続スレッド処理完了待ち</w:t>
            </w:r>
          </w:p>
          <w:p w14:paraId="5E5D14DD" w14:textId="77777777" w:rsidR="006D2982" w:rsidRDefault="006D2982" w:rsidP="006D2982">
            <w:pPr>
              <w:pStyle w:val="3-"/>
            </w:pPr>
            <w:r>
              <w:tab/>
            </w:r>
            <w:r>
              <w:tab/>
              <w:t>for (int i = 0; i &lt; s_followThreadNum; ++i)</w:t>
            </w:r>
          </w:p>
          <w:p w14:paraId="33F6486A" w14:textId="77777777" w:rsidR="006D2982" w:rsidRDefault="006D2982" w:rsidP="006D2982">
            <w:pPr>
              <w:pStyle w:val="3-"/>
            </w:pPr>
            <w:r>
              <w:tab/>
            </w:r>
            <w:r>
              <w:tab/>
              <w:t>{</w:t>
            </w:r>
          </w:p>
          <w:p w14:paraId="0A44DF8E" w14:textId="77777777" w:rsidR="006D2982" w:rsidRDefault="006D2982" w:rsidP="006D2982">
            <w:pPr>
              <w:pStyle w:val="3-"/>
            </w:pPr>
            <w:r>
              <w:tab/>
            </w:r>
            <w:r>
              <w:tab/>
            </w:r>
            <w:r>
              <w:tab/>
            </w:r>
            <w:r w:rsidRPr="009D5D73">
              <w:rPr>
                <w:color w:val="FF0000"/>
              </w:rPr>
              <w:t>{</w:t>
            </w:r>
          </w:p>
          <w:p w14:paraId="237BDBA4" w14:textId="77777777" w:rsidR="009D5D73"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std::unique_lock&lt;std::mutex&gt; lock(s_followCondMutex[i]);</w:t>
            </w:r>
            <w:r w:rsidRPr="009D5D73">
              <w:rPr>
                <w:rFonts w:hint="eastAsia"/>
                <w:color w:val="00B050"/>
              </w:rPr>
              <w:t>//ロック取得</w:t>
            </w:r>
          </w:p>
          <w:p w14:paraId="0F410449" w14:textId="2118A371" w:rsidR="006D2982" w:rsidRPr="009D5D73" w:rsidRDefault="009D5D73" w:rsidP="006D2982">
            <w:pPr>
              <w:pStyle w:val="3-"/>
              <w:rPr>
                <w:color w:val="00B050"/>
              </w:rPr>
            </w:pP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rFonts w:hint="eastAsia"/>
                <w:color w:val="00B050"/>
              </w:rPr>
              <w:t xml:space="preserve"> </w:t>
            </w:r>
            <w:r w:rsidRPr="009D5D73">
              <w:rPr>
                <w:color w:val="00B050"/>
              </w:rPr>
              <w:t xml:space="preserve"> </w:t>
            </w:r>
            <w:r w:rsidRPr="009D5D73">
              <w:rPr>
                <w:rFonts w:hint="eastAsia"/>
                <w:color w:val="00B050"/>
              </w:rPr>
              <w:t>//</w:t>
            </w:r>
            <w:r w:rsidR="006D2982" w:rsidRPr="009D5D73">
              <w:rPr>
                <w:rFonts w:hint="eastAsia"/>
                <w:color w:val="00B050"/>
              </w:rPr>
              <w:t>（ブロックから抜ける時に自動解放）</w:t>
            </w:r>
          </w:p>
          <w:p w14:paraId="4C4E12C0" w14:textId="77777777" w:rsidR="006D2982"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while (!s_followFinished[i])</w:t>
            </w:r>
            <w:r w:rsidRPr="009D5D73">
              <w:rPr>
                <w:rFonts w:hint="eastAsia"/>
                <w:color w:val="00B050"/>
              </w:rPr>
              <w:t>//待機終了条件を満たしていない場合</w:t>
            </w:r>
          </w:p>
          <w:p w14:paraId="6A322C5C" w14:textId="77777777" w:rsidR="006D2982" w:rsidRDefault="006D2982" w:rsidP="006D2982">
            <w:pPr>
              <w:pStyle w:val="3-"/>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s_followCond[i].wait(lock);</w:t>
            </w:r>
            <w:r w:rsidRPr="009D5D73">
              <w:rPr>
                <w:rFonts w:hint="eastAsia"/>
                <w:color w:val="00B050"/>
              </w:rPr>
              <w:t>//待機（ロック開放→待機→待機終了→ロック取得が行われる）</w:t>
            </w:r>
          </w:p>
          <w:p w14:paraId="0751E99A" w14:textId="6C7B5FAE" w:rsidR="009D5D73" w:rsidRDefault="009D5D73" w:rsidP="009D5D73">
            <w:pPr>
              <w:pStyle w:val="3-"/>
            </w:pPr>
            <w:r>
              <w:tab/>
            </w:r>
            <w:r>
              <w:rPr>
                <w:rFonts w:hint="eastAsia"/>
              </w:rPr>
              <w:tab/>
            </w:r>
            <w:r>
              <w:rPr>
                <w:rFonts w:hint="eastAsia"/>
              </w:rPr>
              <w:tab/>
            </w:r>
            <w:r>
              <w:rPr>
                <w:rFonts w:hint="eastAsia"/>
              </w:rPr>
              <w:tab/>
            </w:r>
            <w:r w:rsidRPr="009D5D73">
              <w:rPr>
                <w:rFonts w:hint="eastAsia"/>
                <w:color w:val="00B050"/>
              </w:rPr>
              <w:t xml:space="preserve">//※待機をタイムアウトさせたい場合は </w:t>
            </w:r>
            <w:r w:rsidRPr="009D5D73">
              <w:rPr>
                <w:rFonts w:hint="eastAsia"/>
                <w:color w:val="FF0000"/>
              </w:rPr>
              <w:t>.wait_for()</w:t>
            </w:r>
            <w:r w:rsidRPr="009D5D73">
              <w:rPr>
                <w:rFonts w:hint="eastAsia"/>
                <w:color w:val="00B050"/>
              </w:rPr>
              <w:t xml:space="preserve"> メソッドを用いる。</w:t>
            </w:r>
          </w:p>
          <w:p w14:paraId="21DCB2BF" w14:textId="77777777" w:rsidR="006D2982" w:rsidRDefault="006D2982" w:rsidP="006D2982">
            <w:pPr>
              <w:pStyle w:val="3-"/>
            </w:pPr>
            <w:r>
              <w:tab/>
            </w:r>
            <w:r>
              <w:tab/>
            </w:r>
            <w:r>
              <w:tab/>
            </w:r>
            <w:r w:rsidRPr="009D5D73">
              <w:rPr>
                <w:color w:val="FF0000"/>
              </w:rPr>
              <w:t>}</w:t>
            </w:r>
          </w:p>
          <w:p w14:paraId="6F229B0D" w14:textId="77777777" w:rsidR="006D2982" w:rsidRDefault="006D2982" w:rsidP="006D2982">
            <w:pPr>
              <w:pStyle w:val="3-"/>
            </w:pPr>
            <w:r>
              <w:tab/>
            </w:r>
            <w:r>
              <w:tab/>
              <w:t>}</w:t>
            </w:r>
          </w:p>
          <w:p w14:paraId="1DA324A1" w14:textId="77777777" w:rsidR="006D2982" w:rsidRDefault="006D2982" w:rsidP="006D2982">
            <w:pPr>
              <w:pStyle w:val="3-"/>
            </w:pPr>
          </w:p>
          <w:p w14:paraId="16C10557"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//ループカウンタ進行＆終了判定</w:t>
            </w:r>
          </w:p>
          <w:p w14:paraId="05F68DB6" w14:textId="77777777" w:rsidR="006D2982" w:rsidRDefault="006D2982" w:rsidP="006D2982">
            <w:pPr>
              <w:pStyle w:val="3-"/>
            </w:pPr>
            <w:r>
              <w:tab/>
            </w:r>
            <w:r>
              <w:tab/>
              <w:t>if (loop_counter++ == LOOP_COUNT_MAX)</w:t>
            </w:r>
          </w:p>
          <w:p w14:paraId="5EA72DF2" w14:textId="77777777" w:rsidR="006D2982" w:rsidRDefault="006D2982" w:rsidP="006D2982">
            <w:pPr>
              <w:pStyle w:val="3-"/>
            </w:pPr>
            <w:r>
              <w:tab/>
            </w:r>
            <w:r>
              <w:tab/>
              <w:t>{</w:t>
            </w:r>
          </w:p>
          <w:p w14:paraId="4E9A8AE9" w14:textId="77777777" w:rsidR="006D2982" w:rsidRPr="009D5D73" w:rsidRDefault="006D2982" w:rsidP="006D2982">
            <w:pPr>
              <w:pStyle w:val="3-"/>
              <w:rPr>
                <w:color w:val="00B050"/>
              </w:rPr>
            </w:pPr>
            <w:r>
              <w:rPr>
                <w:rFonts w:hint="eastAsia"/>
              </w:rPr>
              <w:tab/>
            </w:r>
            <w:r>
              <w:rPr>
                <w:rFonts w:hint="eastAsia"/>
              </w:rPr>
              <w:tab/>
            </w:r>
            <w:r>
              <w:rPr>
                <w:rFonts w:hint="eastAsia"/>
              </w:rPr>
              <w:tab/>
            </w:r>
            <w:r w:rsidRPr="009D5D73">
              <w:rPr>
                <w:rFonts w:hint="eastAsia"/>
                <w:color w:val="00B050"/>
              </w:rPr>
              <w:t>//処理終了</w:t>
            </w:r>
          </w:p>
          <w:p w14:paraId="19CFD900" w14:textId="77777777" w:rsidR="006D2982" w:rsidRDefault="006D2982" w:rsidP="006D2982">
            <w:pPr>
              <w:pStyle w:val="3-"/>
            </w:pPr>
            <w:r>
              <w:tab/>
            </w:r>
            <w:r>
              <w:tab/>
            </w:r>
            <w:r>
              <w:tab/>
              <w:t>printf("(P)%s: [QUIT]\n", name);</w:t>
            </w:r>
          </w:p>
          <w:p w14:paraId="55C48BFF" w14:textId="77777777" w:rsidR="006D2982" w:rsidRDefault="006D2982" w:rsidP="006D2982">
            <w:pPr>
              <w:pStyle w:val="3-"/>
            </w:pPr>
            <w:r>
              <w:tab/>
            </w:r>
            <w:r>
              <w:tab/>
            </w:r>
            <w:r>
              <w:tab/>
              <w:t>fflush(stdout);</w:t>
            </w:r>
          </w:p>
          <w:p w14:paraId="703B9BE9" w14:textId="77777777" w:rsidR="006D2982" w:rsidRDefault="006D2982" w:rsidP="006D2982">
            <w:pPr>
              <w:pStyle w:val="3-"/>
            </w:pPr>
            <w:r>
              <w:tab/>
            </w:r>
            <w:r>
              <w:tab/>
            </w:r>
            <w:r>
              <w:tab/>
            </w:r>
          </w:p>
          <w:p w14:paraId="39D93786" w14:textId="77777777" w:rsidR="006D2982" w:rsidRPr="009D5D73" w:rsidRDefault="006D2982" w:rsidP="006D2982">
            <w:pPr>
              <w:pStyle w:val="3-"/>
              <w:rPr>
                <w:color w:val="00B050"/>
              </w:rPr>
            </w:pPr>
            <w:r>
              <w:rPr>
                <w:rFonts w:hint="eastAsia"/>
              </w:rPr>
              <w:tab/>
            </w:r>
            <w:r>
              <w:rPr>
                <w:rFonts w:hint="eastAsia"/>
              </w:rPr>
              <w:tab/>
            </w:r>
            <w:r>
              <w:rPr>
                <w:rFonts w:hint="eastAsia"/>
              </w:rPr>
              <w:tab/>
            </w:r>
            <w:r w:rsidRPr="009D5D73">
              <w:rPr>
                <w:rFonts w:hint="eastAsia"/>
                <w:color w:val="00B050"/>
              </w:rPr>
              <w:t>//先行スレッド終了フラグ</w:t>
            </w:r>
          </w:p>
          <w:p w14:paraId="5D33EF83" w14:textId="77777777" w:rsidR="006D2982" w:rsidRDefault="006D2982" w:rsidP="006D2982">
            <w:pPr>
              <w:pStyle w:val="3-"/>
            </w:pPr>
            <w:r>
              <w:tab/>
            </w:r>
            <w:r>
              <w:tab/>
            </w:r>
            <w:r>
              <w:tab/>
              <w:t>s_IsQuirProiorThread = true;</w:t>
            </w:r>
          </w:p>
          <w:p w14:paraId="2C785AA5" w14:textId="77777777" w:rsidR="006D2982" w:rsidRDefault="006D2982" w:rsidP="006D2982">
            <w:pPr>
              <w:pStyle w:val="3-"/>
            </w:pPr>
            <w:r>
              <w:tab/>
            </w:r>
            <w:r>
              <w:tab/>
            </w:r>
            <w:r>
              <w:tab/>
            </w:r>
          </w:p>
          <w:p w14:paraId="203A2E8E" w14:textId="77777777" w:rsidR="006D2982" w:rsidRPr="009D5D73" w:rsidRDefault="006D2982" w:rsidP="006D2982">
            <w:pPr>
              <w:pStyle w:val="3-"/>
              <w:rPr>
                <w:color w:val="00B050"/>
              </w:rPr>
            </w:pPr>
            <w:r>
              <w:rPr>
                <w:rFonts w:hint="eastAsia"/>
              </w:rPr>
              <w:tab/>
            </w:r>
            <w:r>
              <w:rPr>
                <w:rFonts w:hint="eastAsia"/>
              </w:rPr>
              <w:tab/>
            </w:r>
            <w:r>
              <w:rPr>
                <w:rFonts w:hint="eastAsia"/>
              </w:rPr>
              <w:tab/>
            </w:r>
            <w:r w:rsidRPr="009D5D73">
              <w:rPr>
                <w:rFonts w:hint="eastAsia"/>
                <w:color w:val="00B050"/>
              </w:rPr>
              <w:t>//先行スレッド処理完了：全待機スレッドを起床</w:t>
            </w:r>
          </w:p>
          <w:p w14:paraId="7318C36B" w14:textId="77777777" w:rsidR="006D2982" w:rsidRDefault="006D2982" w:rsidP="006D2982">
            <w:pPr>
              <w:pStyle w:val="3-"/>
            </w:pPr>
            <w:r>
              <w:tab/>
            </w:r>
            <w:r>
              <w:tab/>
            </w:r>
            <w:r>
              <w:tab/>
              <w:t>for (int i = 0; i &lt; s_followThreadNum; ++i)</w:t>
            </w:r>
          </w:p>
          <w:p w14:paraId="180DC4CD" w14:textId="77777777" w:rsidR="006D2982" w:rsidRDefault="006D2982" w:rsidP="006D2982">
            <w:pPr>
              <w:pStyle w:val="3-"/>
            </w:pPr>
            <w:r>
              <w:tab/>
            </w:r>
            <w:r>
              <w:tab/>
            </w:r>
            <w:r>
              <w:tab/>
              <w:t>{</w:t>
            </w:r>
          </w:p>
          <w:p w14:paraId="6343B9B9" w14:textId="77777777" w:rsidR="006D2982" w:rsidRDefault="006D2982" w:rsidP="006D2982">
            <w:pPr>
              <w:pStyle w:val="3-"/>
            </w:pPr>
            <w:r>
              <w:tab/>
            </w:r>
            <w:r>
              <w:tab/>
            </w:r>
            <w:r>
              <w:tab/>
            </w:r>
            <w:r>
              <w:tab/>
            </w:r>
            <w:r w:rsidRPr="009D5D73">
              <w:rPr>
                <w:color w:val="FF0000"/>
              </w:rPr>
              <w:t>{</w:t>
            </w:r>
          </w:p>
          <w:p w14:paraId="78BE36E4" w14:textId="59FC73C5" w:rsidR="009D5D73"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std::unique_lock&lt;std::mutex&gt; lock(s_followCondMutex[i]);</w:t>
            </w:r>
            <w:r w:rsidRPr="009D5D73">
              <w:rPr>
                <w:rFonts w:hint="eastAsia"/>
                <w:color w:val="00B050"/>
              </w:rPr>
              <w:t>//ロック取得</w:t>
            </w:r>
            <w:r w:rsidR="009D5D73" w:rsidRPr="009D5D73">
              <w:rPr>
                <w:rFonts w:hint="eastAsia"/>
                <w:color w:val="00B050"/>
              </w:rPr>
              <w:t>（ブロックから</w:t>
            </w:r>
          </w:p>
          <w:p w14:paraId="3838D276" w14:textId="6B45E9D3" w:rsidR="006D2982" w:rsidRPr="009D5D73" w:rsidRDefault="009D5D73" w:rsidP="006D2982">
            <w:pPr>
              <w:pStyle w:val="3-"/>
              <w:rPr>
                <w:color w:val="00B050"/>
              </w:rPr>
            </w:pP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t xml:space="preserve">                                                        //</w:t>
            </w:r>
            <w:r w:rsidR="006D2982" w:rsidRPr="009D5D73">
              <w:rPr>
                <w:rFonts w:hint="eastAsia"/>
                <w:color w:val="00B050"/>
              </w:rPr>
              <w:t>抜ける時に自動解放）</w:t>
            </w:r>
          </w:p>
          <w:p w14:paraId="76EED40D" w14:textId="77777777" w:rsidR="006D2982" w:rsidRDefault="006D2982" w:rsidP="006D2982">
            <w:pPr>
              <w:pStyle w:val="3-"/>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s_followFinished[i] = false;</w:t>
            </w:r>
            <w:r w:rsidRPr="009D5D73">
              <w:rPr>
                <w:rFonts w:hint="eastAsia"/>
                <w:color w:val="00B050"/>
              </w:rPr>
              <w:t>//後続スレッドの処理完了状態を解除</w:t>
            </w:r>
          </w:p>
          <w:p w14:paraId="4349F919" w14:textId="77777777" w:rsidR="006D2982" w:rsidRDefault="006D2982" w:rsidP="006D2982">
            <w:pPr>
              <w:pStyle w:val="3-"/>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s_followCond[i].notify_one();</w:t>
            </w:r>
            <w:r w:rsidRPr="009D5D73">
              <w:rPr>
                <w:rFonts w:hint="eastAsia"/>
                <w:color w:val="00B050"/>
              </w:rPr>
              <w:t>//解除待ちしているスレッドに通知</w:t>
            </w:r>
          </w:p>
          <w:p w14:paraId="07E61006" w14:textId="77777777" w:rsidR="006D2982" w:rsidRDefault="006D2982" w:rsidP="006D2982">
            <w:pPr>
              <w:pStyle w:val="3-"/>
            </w:pPr>
            <w:r>
              <w:tab/>
            </w:r>
            <w:r>
              <w:tab/>
            </w:r>
            <w:r>
              <w:tab/>
            </w:r>
            <w:r>
              <w:tab/>
            </w:r>
            <w:r w:rsidRPr="009D5D73">
              <w:rPr>
                <w:color w:val="FF0000"/>
              </w:rPr>
              <w:t>}</w:t>
            </w:r>
          </w:p>
          <w:p w14:paraId="200164CA" w14:textId="77777777" w:rsidR="006D2982" w:rsidRDefault="006D2982" w:rsidP="006D2982">
            <w:pPr>
              <w:pStyle w:val="3-"/>
            </w:pPr>
            <w:r>
              <w:tab/>
            </w:r>
            <w:r>
              <w:tab/>
            </w:r>
            <w:r>
              <w:tab/>
              <w:t>}</w:t>
            </w:r>
          </w:p>
          <w:p w14:paraId="70844C1B" w14:textId="77777777" w:rsidR="006D2982" w:rsidRDefault="006D2982" w:rsidP="006D2982">
            <w:pPr>
              <w:pStyle w:val="3-"/>
            </w:pPr>
          </w:p>
          <w:p w14:paraId="1E68A6E4" w14:textId="77777777" w:rsidR="006D2982" w:rsidRDefault="006D2982" w:rsidP="006D2982">
            <w:pPr>
              <w:pStyle w:val="3-"/>
            </w:pPr>
            <w:r>
              <w:tab/>
            </w:r>
            <w:r>
              <w:tab/>
            </w:r>
            <w:r>
              <w:tab/>
              <w:t>break;</w:t>
            </w:r>
          </w:p>
          <w:p w14:paraId="2FD72EB4" w14:textId="77777777" w:rsidR="006D2982" w:rsidRDefault="006D2982" w:rsidP="006D2982">
            <w:pPr>
              <w:pStyle w:val="3-"/>
            </w:pPr>
            <w:r>
              <w:tab/>
            </w:r>
            <w:r>
              <w:tab/>
              <w:t>}</w:t>
            </w:r>
          </w:p>
          <w:p w14:paraId="6D2779DE" w14:textId="77777777" w:rsidR="006D2982" w:rsidRDefault="006D2982" w:rsidP="006D2982">
            <w:pPr>
              <w:pStyle w:val="3-"/>
            </w:pPr>
          </w:p>
          <w:p w14:paraId="1E7B289F" w14:textId="77777777" w:rsidR="006D2982" w:rsidRDefault="006D2982" w:rsidP="006D2982">
            <w:pPr>
              <w:pStyle w:val="3-"/>
            </w:pPr>
            <w:r>
              <w:rPr>
                <w:rFonts w:hint="eastAsia"/>
              </w:rPr>
              <w:tab/>
            </w:r>
            <w:r>
              <w:rPr>
                <w:rFonts w:hint="eastAsia"/>
              </w:rPr>
              <w:tab/>
            </w:r>
            <w:r w:rsidRPr="009D5D73">
              <w:rPr>
                <w:rFonts w:hint="eastAsia"/>
                <w:color w:val="00B050"/>
              </w:rPr>
              <w:t>//データ表示（前）</w:t>
            </w:r>
          </w:p>
          <w:p w14:paraId="75D20FAF" w14:textId="77777777" w:rsidR="006D2982" w:rsidRDefault="006D2982" w:rsidP="006D2982">
            <w:pPr>
              <w:pStyle w:val="3-"/>
            </w:pPr>
            <w:r>
              <w:tab/>
            </w:r>
            <w:r>
              <w:tab/>
              <w:t>printf("(P)%s: [BEFORE] commonData=%d, tlsData=%d\n", name, s_commonData, s_tlsData);</w:t>
            </w:r>
          </w:p>
          <w:p w14:paraId="16B0A80F" w14:textId="77777777" w:rsidR="006D2982" w:rsidRDefault="006D2982" w:rsidP="006D2982">
            <w:pPr>
              <w:pStyle w:val="3-"/>
            </w:pPr>
            <w:r>
              <w:tab/>
            </w:r>
            <w:r>
              <w:tab/>
              <w:t>fflush(stdout);</w:t>
            </w:r>
          </w:p>
          <w:p w14:paraId="122C081E" w14:textId="77777777" w:rsidR="006D2982" w:rsidRDefault="006D2982" w:rsidP="006D2982">
            <w:pPr>
              <w:pStyle w:val="3-"/>
            </w:pPr>
          </w:p>
          <w:p w14:paraId="3E401102" w14:textId="77777777" w:rsidR="006D2982" w:rsidRDefault="006D2982" w:rsidP="006D2982">
            <w:pPr>
              <w:pStyle w:val="3-"/>
            </w:pPr>
            <w:r>
              <w:rPr>
                <w:rFonts w:hint="eastAsia"/>
              </w:rPr>
              <w:tab/>
            </w:r>
            <w:r>
              <w:rPr>
                <w:rFonts w:hint="eastAsia"/>
              </w:rPr>
              <w:tab/>
            </w:r>
            <w:r w:rsidRPr="009D5D73">
              <w:rPr>
                <w:rFonts w:hint="eastAsia"/>
                <w:color w:val="00B050"/>
              </w:rPr>
              <w:t>//データ取得</w:t>
            </w:r>
          </w:p>
          <w:p w14:paraId="3AD956B7" w14:textId="77777777" w:rsidR="006D2982" w:rsidRDefault="006D2982" w:rsidP="006D2982">
            <w:pPr>
              <w:pStyle w:val="3-"/>
            </w:pPr>
            <w:r>
              <w:tab/>
            </w:r>
            <w:r>
              <w:tab/>
              <w:t>int common_data = s_commonData;</w:t>
            </w:r>
          </w:p>
          <w:p w14:paraId="3EE06DEB" w14:textId="77777777" w:rsidR="006D2982" w:rsidRDefault="006D2982" w:rsidP="006D2982">
            <w:pPr>
              <w:pStyle w:val="3-"/>
            </w:pPr>
            <w:r>
              <w:tab/>
            </w:r>
            <w:r>
              <w:tab/>
              <w:t>int tls_data = s_tlsData;</w:t>
            </w:r>
          </w:p>
          <w:p w14:paraId="42E59621" w14:textId="77777777" w:rsidR="006D2982" w:rsidRDefault="006D2982" w:rsidP="006D2982">
            <w:pPr>
              <w:pStyle w:val="3-"/>
            </w:pPr>
          </w:p>
          <w:p w14:paraId="7CBD4DF2"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//データ更新</w:t>
            </w:r>
          </w:p>
          <w:p w14:paraId="05643494" w14:textId="77777777" w:rsidR="006D2982" w:rsidRDefault="006D2982" w:rsidP="006D2982">
            <w:pPr>
              <w:pStyle w:val="3-"/>
            </w:pPr>
            <w:r>
              <w:tab/>
            </w:r>
            <w:r>
              <w:tab/>
              <w:t>++common_data;</w:t>
            </w:r>
          </w:p>
          <w:p w14:paraId="7041C863" w14:textId="77777777" w:rsidR="006D2982" w:rsidRDefault="006D2982" w:rsidP="006D2982">
            <w:pPr>
              <w:pStyle w:val="3-"/>
            </w:pPr>
            <w:r>
              <w:tab/>
            </w:r>
            <w:r>
              <w:tab/>
              <w:t>++tls_data;</w:t>
            </w:r>
          </w:p>
          <w:p w14:paraId="26B167C4" w14:textId="77777777" w:rsidR="006D2982" w:rsidRDefault="006D2982" w:rsidP="006D2982">
            <w:pPr>
              <w:pStyle w:val="3-"/>
            </w:pPr>
          </w:p>
          <w:p w14:paraId="7EE68FF5"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//若干ランダムでスリープ（0～499 msec）</w:t>
            </w:r>
          </w:p>
          <w:p w14:paraId="6E2DAE53" w14:textId="158E474A" w:rsidR="006D2982" w:rsidRDefault="006D2982" w:rsidP="006D2982">
            <w:pPr>
              <w:pStyle w:val="3-"/>
            </w:pPr>
            <w:r>
              <w:tab/>
            </w:r>
            <w:r>
              <w:tab/>
            </w:r>
            <w:r w:rsidR="008342F0" w:rsidRPr="008342F0">
              <w:t>std::this_thread::sleep_for(std::chrono::milliseconds(sleep_time(rnd)));</w:t>
            </w:r>
          </w:p>
          <w:p w14:paraId="69859DF6" w14:textId="77777777" w:rsidR="006D2982" w:rsidRDefault="006D2982" w:rsidP="006D2982">
            <w:pPr>
              <w:pStyle w:val="3-"/>
            </w:pPr>
          </w:p>
          <w:p w14:paraId="4609D14A" w14:textId="77777777" w:rsidR="006D2982" w:rsidRDefault="006D2982" w:rsidP="006D2982">
            <w:pPr>
              <w:pStyle w:val="3-"/>
            </w:pPr>
            <w:r>
              <w:rPr>
                <w:rFonts w:hint="eastAsia"/>
              </w:rPr>
              <w:tab/>
            </w:r>
            <w:r>
              <w:rPr>
                <w:rFonts w:hint="eastAsia"/>
              </w:rPr>
              <w:tab/>
            </w:r>
            <w:r w:rsidRPr="009D5D73">
              <w:rPr>
                <w:rFonts w:hint="eastAsia"/>
                <w:color w:val="00B050"/>
              </w:rPr>
              <w:t>//データ書き戻し</w:t>
            </w:r>
          </w:p>
          <w:p w14:paraId="01AEE572" w14:textId="77777777" w:rsidR="006D2982" w:rsidRDefault="006D2982" w:rsidP="006D2982">
            <w:pPr>
              <w:pStyle w:val="3-"/>
            </w:pPr>
            <w:r>
              <w:tab/>
            </w:r>
            <w:r>
              <w:tab/>
              <w:t>s_commonData = common_data;</w:t>
            </w:r>
          </w:p>
          <w:p w14:paraId="2DA4E68F" w14:textId="77777777" w:rsidR="006D2982" w:rsidRDefault="006D2982" w:rsidP="006D2982">
            <w:pPr>
              <w:pStyle w:val="3-"/>
            </w:pPr>
            <w:r>
              <w:tab/>
            </w:r>
            <w:r>
              <w:tab/>
              <w:t>s_tlsData = tls_data;</w:t>
            </w:r>
          </w:p>
          <w:p w14:paraId="2A2DD2DF" w14:textId="77777777" w:rsidR="006D2982" w:rsidRDefault="006D2982" w:rsidP="006D2982">
            <w:pPr>
              <w:pStyle w:val="3-"/>
            </w:pPr>
          </w:p>
          <w:p w14:paraId="3AFF741A"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//データ表示（後）</w:t>
            </w:r>
          </w:p>
          <w:p w14:paraId="7515E109" w14:textId="77777777" w:rsidR="006D2982" w:rsidRDefault="006D2982" w:rsidP="006D2982">
            <w:pPr>
              <w:pStyle w:val="3-"/>
            </w:pPr>
            <w:r>
              <w:tab/>
            </w:r>
            <w:r>
              <w:tab/>
              <w:t>printf("(P)%s: [AFTER]  commonData=%d, tlsData=%d\n", name, s_commonData, s_tlsData);</w:t>
            </w:r>
          </w:p>
          <w:p w14:paraId="6366FD12" w14:textId="77777777" w:rsidR="006D2982" w:rsidRDefault="006D2982" w:rsidP="006D2982">
            <w:pPr>
              <w:pStyle w:val="3-"/>
            </w:pPr>
            <w:r>
              <w:tab/>
            </w:r>
            <w:r>
              <w:tab/>
              <w:t>fflush(stdout);</w:t>
            </w:r>
          </w:p>
          <w:p w14:paraId="01077D79" w14:textId="77777777" w:rsidR="006D2982" w:rsidRDefault="006D2982" w:rsidP="006D2982">
            <w:pPr>
              <w:pStyle w:val="3-"/>
            </w:pPr>
          </w:p>
          <w:p w14:paraId="17654DF2"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//先行スレッド処理完了：全待機スレッドを起床</w:t>
            </w:r>
          </w:p>
          <w:p w14:paraId="246BFF3B" w14:textId="77777777" w:rsidR="006D2982" w:rsidRDefault="006D2982" w:rsidP="006D2982">
            <w:pPr>
              <w:pStyle w:val="3-"/>
            </w:pPr>
            <w:r>
              <w:tab/>
            </w:r>
            <w:r>
              <w:tab/>
              <w:t>for (int i = 0; i &lt; s_followThreadNum; ++i)</w:t>
            </w:r>
          </w:p>
          <w:p w14:paraId="5E2B2FE5" w14:textId="77777777" w:rsidR="006D2982" w:rsidRDefault="006D2982" w:rsidP="006D2982">
            <w:pPr>
              <w:pStyle w:val="3-"/>
            </w:pPr>
            <w:r>
              <w:tab/>
            </w:r>
            <w:r>
              <w:tab/>
              <w:t>{</w:t>
            </w:r>
          </w:p>
          <w:p w14:paraId="39D941E4" w14:textId="77777777" w:rsidR="006D2982" w:rsidRDefault="006D2982" w:rsidP="006D2982">
            <w:pPr>
              <w:pStyle w:val="3-"/>
            </w:pPr>
            <w:r>
              <w:tab/>
            </w:r>
            <w:r>
              <w:tab/>
            </w:r>
            <w:r>
              <w:tab/>
            </w:r>
            <w:r w:rsidRPr="009D5D73">
              <w:rPr>
                <w:color w:val="FF0000"/>
              </w:rPr>
              <w:t>{</w:t>
            </w:r>
          </w:p>
          <w:p w14:paraId="33DD7E26" w14:textId="77777777" w:rsidR="009D5D73"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std::unique_lock&lt;std::mutex&gt; lock(s_followCondMutex[i]);</w:t>
            </w:r>
            <w:r w:rsidRPr="009D5D73">
              <w:rPr>
                <w:rFonts w:hint="eastAsia"/>
                <w:color w:val="00B050"/>
              </w:rPr>
              <w:t>//ロック取得（ブロックから</w:t>
            </w:r>
          </w:p>
          <w:p w14:paraId="5EC193F4" w14:textId="195C2C7D" w:rsidR="006D2982" w:rsidRPr="009D5D73" w:rsidRDefault="009D5D73" w:rsidP="006D2982">
            <w:pPr>
              <w:pStyle w:val="3-"/>
              <w:rPr>
                <w:color w:val="00B050"/>
              </w:rPr>
            </w:pPr>
            <w:r w:rsidRPr="009D5D73">
              <w:rPr>
                <w:color w:val="00B050"/>
              </w:rPr>
              <w:tab/>
            </w:r>
            <w:r w:rsidRPr="009D5D73">
              <w:rPr>
                <w:color w:val="00B050"/>
              </w:rPr>
              <w:tab/>
            </w:r>
            <w:r w:rsidRPr="009D5D73">
              <w:rPr>
                <w:color w:val="00B050"/>
              </w:rPr>
              <w:tab/>
            </w:r>
            <w:r w:rsidRPr="009D5D73">
              <w:rPr>
                <w:color w:val="00B050"/>
              </w:rPr>
              <w:tab/>
              <w:t xml:space="preserve">                                                        //</w:t>
            </w:r>
            <w:r w:rsidR="006D2982" w:rsidRPr="009D5D73">
              <w:rPr>
                <w:rFonts w:hint="eastAsia"/>
                <w:color w:val="00B050"/>
              </w:rPr>
              <w:t>抜ける時に自動解放）</w:t>
            </w:r>
          </w:p>
          <w:p w14:paraId="4355E676"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9D5D73">
              <w:rPr>
                <w:rFonts w:hint="eastAsia"/>
                <w:color w:val="FF0000"/>
              </w:rPr>
              <w:t>s_followFinished[i] = false;</w:t>
            </w:r>
            <w:r w:rsidRPr="009D5D73">
              <w:rPr>
                <w:rFonts w:hint="eastAsia"/>
                <w:color w:val="00B050"/>
              </w:rPr>
              <w:t>//後続スレッドの処理完了状態を解除</w:t>
            </w:r>
          </w:p>
          <w:p w14:paraId="51770925" w14:textId="77777777" w:rsidR="006D2982"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s_followCond[i].notify_one();</w:t>
            </w:r>
            <w:r w:rsidRPr="009D5D73">
              <w:rPr>
                <w:rFonts w:hint="eastAsia"/>
                <w:color w:val="00B050"/>
              </w:rPr>
              <w:t>//解除待ちしているスレッドに通知</w:t>
            </w:r>
          </w:p>
          <w:p w14:paraId="6F5C5E57" w14:textId="1053B305" w:rsidR="009D5D73" w:rsidRPr="009D5D73" w:rsidRDefault="009D5D73" w:rsidP="009D5D73">
            <w:pPr>
              <w:pStyle w:val="3-"/>
              <w:rPr>
                <w:color w:val="00B050"/>
              </w:rPr>
            </w:pPr>
            <w:r>
              <w:tab/>
            </w:r>
            <w:r>
              <w:tab/>
            </w:r>
            <w:r>
              <w:rPr>
                <w:rFonts w:hint="eastAsia"/>
              </w:rPr>
              <w:tab/>
            </w:r>
            <w:r>
              <w:rPr>
                <w:rFonts w:hint="eastAsia"/>
              </w:rPr>
              <w:tab/>
            </w:r>
            <w:r w:rsidRPr="009D5D73">
              <w:rPr>
                <w:rFonts w:hint="eastAsia"/>
                <w:color w:val="00B050"/>
              </w:rPr>
              <w:t>//※一つの条件変数で多数のスレッドを待機させている場合は、</w:t>
            </w:r>
          </w:p>
          <w:p w14:paraId="459C180E" w14:textId="760789CD" w:rsidR="009D5D73" w:rsidRPr="009D5D73" w:rsidRDefault="009D5D73" w:rsidP="009D5D73">
            <w:pPr>
              <w:pStyle w:val="3-"/>
              <w:rPr>
                <w:color w:val="00B050"/>
              </w:rPr>
            </w:pPr>
            <w:r w:rsidRPr="009D5D73">
              <w:rPr>
                <w:color w:val="00B050"/>
              </w:rPr>
              <w:tab/>
            </w:r>
            <w:r w:rsidRPr="009D5D73">
              <w:rPr>
                <w:rFonts w:hint="eastAsia"/>
                <w:color w:val="00B050"/>
              </w:rPr>
              <w:tab/>
            </w:r>
            <w:r w:rsidRPr="009D5D73">
              <w:rPr>
                <w:color w:val="00B050"/>
              </w:rPr>
              <w:tab/>
            </w:r>
            <w:r w:rsidRPr="009D5D73">
              <w:rPr>
                <w:rFonts w:hint="eastAsia"/>
                <w:color w:val="00B050"/>
              </w:rPr>
              <w:tab/>
              <w:t xml:space="preserve">//　</w:t>
            </w:r>
            <w:r w:rsidRPr="009D5D73">
              <w:rPr>
                <w:rFonts w:hint="eastAsia"/>
                <w:color w:val="FF0000"/>
              </w:rPr>
              <w:t>.notify_all()</w:t>
            </w:r>
            <w:r w:rsidRPr="009D5D73">
              <w:rPr>
                <w:rFonts w:hint="eastAsia"/>
                <w:color w:val="00B050"/>
              </w:rPr>
              <w:t xml:space="preserve"> メソッドも使える。</w:t>
            </w:r>
          </w:p>
          <w:p w14:paraId="5EA6A6D5" w14:textId="77777777" w:rsidR="006D2982" w:rsidRDefault="006D2982" w:rsidP="006D2982">
            <w:pPr>
              <w:pStyle w:val="3-"/>
            </w:pPr>
            <w:r>
              <w:tab/>
            </w:r>
            <w:r>
              <w:tab/>
            </w:r>
            <w:r>
              <w:tab/>
            </w:r>
            <w:r w:rsidRPr="009D5D73">
              <w:rPr>
                <w:color w:val="FF0000"/>
              </w:rPr>
              <w:t>}</w:t>
            </w:r>
          </w:p>
          <w:p w14:paraId="3A5B23C7" w14:textId="77777777" w:rsidR="006D2982" w:rsidRDefault="006D2982" w:rsidP="006D2982">
            <w:pPr>
              <w:pStyle w:val="3-"/>
            </w:pPr>
            <w:r>
              <w:tab/>
            </w:r>
            <w:r>
              <w:tab/>
              <w:t>}</w:t>
            </w:r>
          </w:p>
          <w:p w14:paraId="71019881" w14:textId="77777777" w:rsidR="006D2982" w:rsidRDefault="006D2982" w:rsidP="006D2982">
            <w:pPr>
              <w:pStyle w:val="3-"/>
            </w:pPr>
          </w:p>
          <w:p w14:paraId="654473F6"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//スレッド切り替えのためのスリープ</w:t>
            </w:r>
          </w:p>
          <w:p w14:paraId="0E21A22D" w14:textId="77777777" w:rsidR="006D2982" w:rsidRDefault="006D2982" w:rsidP="006D2982">
            <w:pPr>
              <w:pStyle w:val="3-"/>
            </w:pPr>
            <w:r>
              <w:tab/>
            </w:r>
            <w:r>
              <w:tab/>
              <w:t>std::this_thread::sleep_for(std::chrono::milliseconds(0));</w:t>
            </w:r>
          </w:p>
          <w:p w14:paraId="3B574ADA" w14:textId="77777777" w:rsidR="006D2982" w:rsidRPr="009D5D73" w:rsidRDefault="006D2982" w:rsidP="006D2982">
            <w:pPr>
              <w:pStyle w:val="3-"/>
              <w:rPr>
                <w:color w:val="00B050"/>
              </w:rPr>
            </w:pPr>
            <w:r>
              <w:rPr>
                <w:rFonts w:hint="eastAsia"/>
              </w:rPr>
              <w:tab/>
            </w:r>
            <w:r w:rsidRPr="009D5D73">
              <w:rPr>
                <w:rFonts w:hint="eastAsia"/>
                <w:color w:val="00B050"/>
              </w:rPr>
              <w:t>//</w:t>
            </w:r>
            <w:r w:rsidRPr="009D5D73">
              <w:rPr>
                <w:rFonts w:hint="eastAsia"/>
                <w:color w:val="00B050"/>
              </w:rPr>
              <w:tab/>
              <w:t>//スレッド切り替え</w:t>
            </w:r>
          </w:p>
          <w:p w14:paraId="1EDF5102" w14:textId="77777777" w:rsidR="006D2982" w:rsidRPr="009D5D73" w:rsidRDefault="006D2982" w:rsidP="006D2982">
            <w:pPr>
              <w:pStyle w:val="3-"/>
              <w:rPr>
                <w:color w:val="00B050"/>
              </w:rPr>
            </w:pPr>
            <w:r w:rsidRPr="009D5D73">
              <w:rPr>
                <w:rFonts w:hint="eastAsia"/>
                <w:color w:val="00B050"/>
              </w:rPr>
              <w:tab/>
              <w:t>//</w:t>
            </w:r>
            <w:r w:rsidRPr="009D5D73">
              <w:rPr>
                <w:rFonts w:hint="eastAsia"/>
                <w:color w:val="00B050"/>
              </w:rPr>
              <w:tab/>
              <w:t>std::this_thread::yield();//OSに任せて再スケジューリング</w:t>
            </w:r>
          </w:p>
          <w:p w14:paraId="78337BF6" w14:textId="77777777" w:rsidR="006D2982" w:rsidRDefault="006D2982" w:rsidP="006D2982">
            <w:pPr>
              <w:pStyle w:val="3-"/>
            </w:pPr>
            <w:r>
              <w:tab/>
              <w:t>}</w:t>
            </w:r>
          </w:p>
          <w:p w14:paraId="6A277C15" w14:textId="77777777" w:rsidR="006D2982" w:rsidRDefault="006D2982" w:rsidP="006D2982">
            <w:pPr>
              <w:pStyle w:val="3-"/>
            </w:pPr>
          </w:p>
          <w:p w14:paraId="07D02B3E" w14:textId="77777777" w:rsidR="006D2982" w:rsidRPr="009D5D73" w:rsidRDefault="006D2982" w:rsidP="006D2982">
            <w:pPr>
              <w:pStyle w:val="3-"/>
              <w:rPr>
                <w:color w:val="00B050"/>
              </w:rPr>
            </w:pPr>
            <w:r>
              <w:rPr>
                <w:rFonts w:hint="eastAsia"/>
              </w:rPr>
              <w:tab/>
            </w:r>
            <w:r w:rsidRPr="009D5D73">
              <w:rPr>
                <w:rFonts w:hint="eastAsia"/>
                <w:color w:val="00B050"/>
              </w:rPr>
              <w:t>//終了</w:t>
            </w:r>
          </w:p>
          <w:p w14:paraId="5817956E" w14:textId="77777777" w:rsidR="006D2982" w:rsidRDefault="006D2982" w:rsidP="006D2982">
            <w:pPr>
              <w:pStyle w:val="3-"/>
            </w:pPr>
            <w:r>
              <w:tab/>
              <w:t>printf("- end:(P)%s -\n", name);</w:t>
            </w:r>
          </w:p>
          <w:p w14:paraId="1BCC87BC" w14:textId="77777777" w:rsidR="006D2982" w:rsidRDefault="006D2982" w:rsidP="006D2982">
            <w:pPr>
              <w:pStyle w:val="3-"/>
            </w:pPr>
            <w:r>
              <w:tab/>
              <w:t>fflush(stdout);</w:t>
            </w:r>
          </w:p>
          <w:p w14:paraId="10800AEC" w14:textId="77777777" w:rsidR="006D2982" w:rsidRDefault="006D2982" w:rsidP="006D2982">
            <w:pPr>
              <w:pStyle w:val="3-"/>
            </w:pPr>
            <w:r>
              <w:t>}</w:t>
            </w:r>
          </w:p>
          <w:p w14:paraId="1B2FA820" w14:textId="77777777" w:rsidR="006D2982" w:rsidRDefault="006D2982" w:rsidP="006D2982">
            <w:pPr>
              <w:pStyle w:val="3-"/>
            </w:pPr>
          </w:p>
          <w:p w14:paraId="0E51836F" w14:textId="77777777" w:rsidR="006D2982" w:rsidRDefault="006D2982" w:rsidP="006D2982">
            <w:pPr>
              <w:pStyle w:val="3-"/>
            </w:pPr>
            <w:r w:rsidRPr="009D5D73">
              <w:rPr>
                <w:rFonts w:hint="eastAsia"/>
                <w:color w:val="00B050"/>
              </w:rPr>
              <w:t>//後続スレッド</w:t>
            </w:r>
          </w:p>
          <w:p w14:paraId="682BE874" w14:textId="77777777" w:rsidR="006D2982" w:rsidRDefault="006D2982" w:rsidP="006D2982">
            <w:pPr>
              <w:pStyle w:val="3-"/>
            </w:pPr>
            <w:r>
              <w:t>void followThreadFunc(const char* name)</w:t>
            </w:r>
          </w:p>
          <w:p w14:paraId="77818DA4" w14:textId="77777777" w:rsidR="006D2982" w:rsidRDefault="006D2982" w:rsidP="006D2982">
            <w:pPr>
              <w:pStyle w:val="3-"/>
            </w:pPr>
            <w:r>
              <w:t>{</w:t>
            </w:r>
          </w:p>
          <w:p w14:paraId="4023D52C" w14:textId="77777777" w:rsidR="006D2982" w:rsidRDefault="006D2982" w:rsidP="006D2982">
            <w:pPr>
              <w:pStyle w:val="3-"/>
            </w:pPr>
            <w:r>
              <w:rPr>
                <w:rFonts w:hint="eastAsia"/>
              </w:rPr>
              <w:tab/>
            </w:r>
            <w:r w:rsidRPr="009D5D73">
              <w:rPr>
                <w:rFonts w:hint="eastAsia"/>
                <w:color w:val="00B050"/>
              </w:rPr>
              <w:t>//後続スレッド数カウントアップ</w:t>
            </w:r>
          </w:p>
          <w:p w14:paraId="39B5D7EB" w14:textId="77777777" w:rsidR="006D2982" w:rsidRDefault="006D2982" w:rsidP="006D2982">
            <w:pPr>
              <w:pStyle w:val="3-"/>
            </w:pPr>
            <w:r>
              <w:tab/>
              <w:t>const int thread_no = s_followThreadNo++;</w:t>
            </w:r>
          </w:p>
          <w:p w14:paraId="10293189" w14:textId="77777777" w:rsidR="006D2982" w:rsidRPr="008342F0" w:rsidRDefault="006D2982" w:rsidP="006D2982">
            <w:pPr>
              <w:pStyle w:val="3-"/>
            </w:pPr>
          </w:p>
          <w:p w14:paraId="175DFC1C" w14:textId="77777777" w:rsidR="006D2982" w:rsidRPr="009D5D73" w:rsidRDefault="006D2982" w:rsidP="006D2982">
            <w:pPr>
              <w:pStyle w:val="3-"/>
              <w:rPr>
                <w:color w:val="00B050"/>
              </w:rPr>
            </w:pPr>
            <w:r>
              <w:rPr>
                <w:rFonts w:hint="eastAsia"/>
              </w:rPr>
              <w:tab/>
            </w:r>
            <w:r w:rsidRPr="009D5D73">
              <w:rPr>
                <w:rFonts w:hint="eastAsia"/>
                <w:color w:val="00B050"/>
              </w:rPr>
              <w:t>//開始</w:t>
            </w:r>
          </w:p>
          <w:p w14:paraId="0B9D7F83" w14:textId="77777777" w:rsidR="006D2982" w:rsidRDefault="006D2982" w:rsidP="006D2982">
            <w:pPr>
              <w:pStyle w:val="3-"/>
            </w:pPr>
            <w:r>
              <w:tab/>
              <w:t>printf("- begin:(F)[%d]%s -\n", thread_no, name);</w:t>
            </w:r>
          </w:p>
          <w:p w14:paraId="3431870D" w14:textId="77777777" w:rsidR="006D2982" w:rsidRDefault="006D2982" w:rsidP="006D2982">
            <w:pPr>
              <w:pStyle w:val="3-"/>
            </w:pPr>
            <w:r>
              <w:tab/>
              <w:t>fflush(stdout);</w:t>
            </w:r>
          </w:p>
          <w:p w14:paraId="2A600F2A" w14:textId="77777777" w:rsidR="008342F0" w:rsidRDefault="008342F0" w:rsidP="008342F0">
            <w:pPr>
              <w:pStyle w:val="3-"/>
            </w:pPr>
          </w:p>
          <w:p w14:paraId="4232830B" w14:textId="77777777" w:rsidR="008342F0" w:rsidRDefault="008342F0" w:rsidP="008342F0">
            <w:pPr>
              <w:pStyle w:val="3-"/>
            </w:pPr>
            <w:r>
              <w:rPr>
                <w:rFonts w:hint="eastAsia"/>
              </w:rPr>
              <w:tab/>
            </w:r>
            <w:r w:rsidRPr="008342F0">
              <w:rPr>
                <w:rFonts w:hint="eastAsia"/>
                <w:color w:val="00B050"/>
              </w:rPr>
              <w:t>//乱数</w:t>
            </w:r>
          </w:p>
          <w:p w14:paraId="26DA0D19" w14:textId="77777777" w:rsidR="008342F0" w:rsidRDefault="008342F0" w:rsidP="008342F0">
            <w:pPr>
              <w:pStyle w:val="3-"/>
            </w:pPr>
            <w:r>
              <w:tab/>
              <w:t>std::random_device seed_gen;</w:t>
            </w:r>
          </w:p>
          <w:p w14:paraId="1635323B" w14:textId="77777777" w:rsidR="008342F0" w:rsidRDefault="008342F0" w:rsidP="008342F0">
            <w:pPr>
              <w:pStyle w:val="3-"/>
            </w:pPr>
            <w:r>
              <w:tab/>
              <w:t>std::mt19937 rnd(seed_gen());</w:t>
            </w:r>
          </w:p>
          <w:p w14:paraId="11D4B31D" w14:textId="77777777" w:rsidR="008342F0" w:rsidRDefault="008342F0" w:rsidP="008342F0">
            <w:pPr>
              <w:pStyle w:val="3-"/>
            </w:pPr>
            <w:r>
              <w:tab/>
              <w:t>std::uniform_int_distribution&lt;int&gt; sleep_time(0, 499);</w:t>
            </w:r>
          </w:p>
          <w:p w14:paraId="6B16DBFB" w14:textId="77777777" w:rsidR="006D2982" w:rsidRPr="008342F0" w:rsidRDefault="006D2982" w:rsidP="006D2982">
            <w:pPr>
              <w:pStyle w:val="3-"/>
            </w:pPr>
          </w:p>
          <w:p w14:paraId="6702195A" w14:textId="155908D8" w:rsidR="006D2982" w:rsidRDefault="006D2982" w:rsidP="006D2982">
            <w:pPr>
              <w:pStyle w:val="3-"/>
            </w:pPr>
            <w:r>
              <w:rPr>
                <w:rFonts w:hint="eastAsia"/>
              </w:rPr>
              <w:tab/>
            </w:r>
            <w:r w:rsidRPr="009D5D73">
              <w:rPr>
                <w:rFonts w:hint="eastAsia"/>
                <w:color w:val="00B050"/>
              </w:rPr>
              <w:t>//</w:t>
            </w:r>
            <w:r w:rsidR="00C73EA1">
              <w:rPr>
                <w:rFonts w:hint="eastAsia"/>
                <w:color w:val="00B050"/>
              </w:rPr>
              <w:t>後続</w:t>
            </w:r>
            <w:r w:rsidRPr="009D5D73">
              <w:rPr>
                <w:rFonts w:hint="eastAsia"/>
                <w:color w:val="00B050"/>
              </w:rPr>
              <w:t>スレッド処理完了：待機スレッドを起床</w:t>
            </w:r>
          </w:p>
          <w:p w14:paraId="5693848F" w14:textId="77777777" w:rsidR="006D2982" w:rsidRDefault="006D2982" w:rsidP="006D2982">
            <w:pPr>
              <w:pStyle w:val="3-"/>
            </w:pPr>
            <w:r>
              <w:tab/>
            </w:r>
            <w:r w:rsidRPr="009D5D73">
              <w:rPr>
                <w:color w:val="FF0000"/>
              </w:rPr>
              <w:t>{</w:t>
            </w:r>
          </w:p>
          <w:p w14:paraId="453D6E7F" w14:textId="77777777" w:rsidR="009D5D73" w:rsidRPr="009D5D73" w:rsidRDefault="006D2982" w:rsidP="006D2982">
            <w:pPr>
              <w:pStyle w:val="3-"/>
              <w:rPr>
                <w:color w:val="00B050"/>
              </w:rPr>
            </w:pPr>
            <w:r>
              <w:rPr>
                <w:rFonts w:hint="eastAsia"/>
              </w:rPr>
              <w:tab/>
            </w:r>
            <w:r>
              <w:rPr>
                <w:rFonts w:hint="eastAsia"/>
              </w:rPr>
              <w:tab/>
            </w:r>
            <w:r w:rsidRPr="009D5D73">
              <w:rPr>
                <w:rFonts w:hint="eastAsia"/>
                <w:color w:val="FF0000"/>
              </w:rPr>
              <w:t>std::unique_lock&lt;std::mutex&gt; lock(s_followCondMutex[thread_no]);</w:t>
            </w:r>
            <w:r w:rsidRPr="009D5D73">
              <w:rPr>
                <w:rFonts w:hint="eastAsia"/>
                <w:color w:val="00B050"/>
              </w:rPr>
              <w:t>//ロック取得（ブロックから</w:t>
            </w:r>
          </w:p>
          <w:p w14:paraId="74514D3E" w14:textId="62899CF6" w:rsidR="006D2982" w:rsidRPr="009D5D73" w:rsidRDefault="009D5D73" w:rsidP="006D2982">
            <w:pPr>
              <w:pStyle w:val="3-"/>
              <w:rPr>
                <w:color w:val="00B050"/>
              </w:rPr>
            </w:pPr>
            <w:r w:rsidRPr="009D5D73">
              <w:rPr>
                <w:color w:val="00B050"/>
              </w:rPr>
              <w:tab/>
            </w:r>
            <w:r w:rsidRPr="009D5D73">
              <w:rPr>
                <w:color w:val="00B050"/>
              </w:rPr>
              <w:tab/>
              <w:t xml:space="preserve">                                                                //</w:t>
            </w:r>
            <w:r w:rsidR="006D2982" w:rsidRPr="009D5D73">
              <w:rPr>
                <w:rFonts w:hint="eastAsia"/>
                <w:color w:val="00B050"/>
              </w:rPr>
              <w:t>抜ける時に自動解放）</w:t>
            </w:r>
          </w:p>
          <w:p w14:paraId="6E0D47EB" w14:textId="77777777" w:rsidR="006D2982" w:rsidRDefault="006D2982" w:rsidP="006D2982">
            <w:pPr>
              <w:pStyle w:val="3-"/>
            </w:pPr>
            <w:r>
              <w:rPr>
                <w:rFonts w:hint="eastAsia"/>
              </w:rPr>
              <w:tab/>
            </w:r>
            <w:r>
              <w:rPr>
                <w:rFonts w:hint="eastAsia"/>
              </w:rPr>
              <w:tab/>
            </w:r>
            <w:r w:rsidRPr="009D5D73">
              <w:rPr>
                <w:rFonts w:hint="eastAsia"/>
                <w:color w:val="FF0000"/>
              </w:rPr>
              <w:t>s_followFinished[thread_no] = true;</w:t>
            </w:r>
            <w:r w:rsidRPr="009D5D73">
              <w:rPr>
                <w:rFonts w:hint="eastAsia"/>
                <w:color w:val="00B050"/>
              </w:rPr>
              <w:t>//後続スレッドの処理完了状態をON</w:t>
            </w:r>
          </w:p>
          <w:p w14:paraId="0E8D0114" w14:textId="77777777" w:rsidR="006D2982" w:rsidRDefault="006D2982" w:rsidP="006D2982">
            <w:pPr>
              <w:pStyle w:val="3-"/>
            </w:pPr>
            <w:r>
              <w:rPr>
                <w:rFonts w:hint="eastAsia"/>
              </w:rPr>
              <w:tab/>
            </w:r>
            <w:r>
              <w:rPr>
                <w:rFonts w:hint="eastAsia"/>
              </w:rPr>
              <w:tab/>
            </w:r>
            <w:r w:rsidRPr="009D5D73">
              <w:rPr>
                <w:rFonts w:hint="eastAsia"/>
                <w:color w:val="FF0000"/>
              </w:rPr>
              <w:t>s_followCond[thread_no].notify_one();</w:t>
            </w:r>
            <w:r w:rsidRPr="009D5D73">
              <w:rPr>
                <w:rFonts w:hint="eastAsia"/>
                <w:color w:val="00B050"/>
              </w:rPr>
              <w:t>//解除待ちしているスレッドに通知</w:t>
            </w:r>
          </w:p>
          <w:p w14:paraId="526F15BC" w14:textId="77777777" w:rsidR="006D2982" w:rsidRDefault="006D2982" w:rsidP="006D2982">
            <w:pPr>
              <w:pStyle w:val="3-"/>
            </w:pPr>
            <w:r>
              <w:tab/>
            </w:r>
            <w:r w:rsidRPr="009D5D73">
              <w:rPr>
                <w:color w:val="FF0000"/>
              </w:rPr>
              <w:t>}</w:t>
            </w:r>
          </w:p>
          <w:p w14:paraId="0AA1B35A" w14:textId="77777777" w:rsidR="006D2982" w:rsidRDefault="006D2982" w:rsidP="006D2982">
            <w:pPr>
              <w:pStyle w:val="3-"/>
            </w:pPr>
          </w:p>
          <w:p w14:paraId="786A464E" w14:textId="77777777" w:rsidR="006D2982" w:rsidRDefault="006D2982" w:rsidP="006D2982">
            <w:pPr>
              <w:pStyle w:val="3-"/>
            </w:pPr>
            <w:r>
              <w:rPr>
                <w:rFonts w:hint="eastAsia"/>
              </w:rPr>
              <w:tab/>
            </w:r>
            <w:r w:rsidRPr="008342F0">
              <w:rPr>
                <w:rFonts w:hint="eastAsia"/>
                <w:color w:val="00B050"/>
              </w:rPr>
              <w:t>//処理</w:t>
            </w:r>
          </w:p>
          <w:p w14:paraId="20180A89" w14:textId="77777777" w:rsidR="006D2982" w:rsidRDefault="006D2982" w:rsidP="006D2982">
            <w:pPr>
              <w:pStyle w:val="3-"/>
            </w:pPr>
            <w:r>
              <w:tab/>
              <w:t>while (1)</w:t>
            </w:r>
          </w:p>
          <w:p w14:paraId="5558E855" w14:textId="77777777" w:rsidR="006D2982" w:rsidRDefault="006D2982" w:rsidP="006D2982">
            <w:pPr>
              <w:pStyle w:val="3-"/>
            </w:pPr>
            <w:r>
              <w:tab/>
              <w:t>{</w:t>
            </w:r>
          </w:p>
          <w:p w14:paraId="4ED5F86B" w14:textId="77777777" w:rsidR="006D2982" w:rsidRDefault="006D2982" w:rsidP="006D2982">
            <w:pPr>
              <w:pStyle w:val="3-"/>
            </w:pPr>
            <w:r>
              <w:rPr>
                <w:rFonts w:hint="eastAsia"/>
              </w:rPr>
              <w:tab/>
            </w:r>
            <w:r>
              <w:rPr>
                <w:rFonts w:hint="eastAsia"/>
              </w:rPr>
              <w:tab/>
            </w:r>
            <w:r w:rsidRPr="008342F0">
              <w:rPr>
                <w:rFonts w:hint="eastAsia"/>
                <w:color w:val="00B050"/>
              </w:rPr>
              <w:t>//先行スレッド処理完了待ち</w:t>
            </w:r>
          </w:p>
          <w:p w14:paraId="01A7FE29" w14:textId="77777777" w:rsidR="006D2982" w:rsidRDefault="006D2982" w:rsidP="006D2982">
            <w:pPr>
              <w:pStyle w:val="3-"/>
            </w:pPr>
            <w:r>
              <w:tab/>
            </w:r>
            <w:r>
              <w:tab/>
            </w:r>
            <w:r w:rsidRPr="008342F0">
              <w:rPr>
                <w:color w:val="FF0000"/>
              </w:rPr>
              <w:t>{</w:t>
            </w:r>
          </w:p>
          <w:p w14:paraId="04D142B6" w14:textId="77777777" w:rsidR="008342F0" w:rsidRPr="008342F0" w:rsidRDefault="006D2982" w:rsidP="006D2982">
            <w:pPr>
              <w:pStyle w:val="3-"/>
              <w:rPr>
                <w:color w:val="00B050"/>
              </w:rPr>
            </w:pPr>
            <w:r>
              <w:rPr>
                <w:rFonts w:hint="eastAsia"/>
              </w:rPr>
              <w:tab/>
            </w:r>
            <w:r>
              <w:rPr>
                <w:rFonts w:hint="eastAsia"/>
              </w:rPr>
              <w:tab/>
            </w:r>
            <w:r>
              <w:rPr>
                <w:rFonts w:hint="eastAsia"/>
              </w:rPr>
              <w:tab/>
            </w:r>
            <w:r w:rsidRPr="008342F0">
              <w:rPr>
                <w:rFonts w:hint="eastAsia"/>
                <w:color w:val="FF0000"/>
              </w:rPr>
              <w:t>std::unique_lock&lt;std::mutex&gt; lock(s_followCondMutex[thread_no]);</w:t>
            </w:r>
            <w:r w:rsidRPr="008342F0">
              <w:rPr>
                <w:rFonts w:hint="eastAsia"/>
                <w:color w:val="00B050"/>
              </w:rPr>
              <w:t>//ロック取得（ブロックから</w:t>
            </w:r>
          </w:p>
          <w:p w14:paraId="24CE23D8" w14:textId="772BD325" w:rsidR="006D2982" w:rsidRPr="008342F0" w:rsidRDefault="008342F0" w:rsidP="006D2982">
            <w:pPr>
              <w:pStyle w:val="3-"/>
              <w:rPr>
                <w:color w:val="00B050"/>
              </w:rPr>
            </w:pPr>
            <w:r w:rsidRPr="008342F0">
              <w:rPr>
                <w:color w:val="00B050"/>
              </w:rPr>
              <w:tab/>
            </w:r>
            <w:r w:rsidRPr="008342F0">
              <w:rPr>
                <w:color w:val="00B050"/>
              </w:rPr>
              <w:tab/>
            </w:r>
            <w:r w:rsidRPr="008342F0">
              <w:rPr>
                <w:color w:val="00B050"/>
              </w:rPr>
              <w:tab/>
              <w:t xml:space="preserve">                                                                //</w:t>
            </w:r>
            <w:r w:rsidR="006D2982" w:rsidRPr="008342F0">
              <w:rPr>
                <w:rFonts w:hint="eastAsia"/>
                <w:color w:val="00B050"/>
              </w:rPr>
              <w:t>抜ける時に自動解放）</w:t>
            </w:r>
          </w:p>
          <w:p w14:paraId="1341CABF"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FF0000"/>
              </w:rPr>
              <w:t>while (s_followFinished[thread_no])</w:t>
            </w:r>
            <w:r w:rsidRPr="008342F0">
              <w:rPr>
                <w:rFonts w:hint="eastAsia"/>
                <w:color w:val="00B050"/>
              </w:rPr>
              <w:t>//待機終了条件を満たしていない場合</w:t>
            </w:r>
          </w:p>
          <w:p w14:paraId="5E0BC5FB"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8342F0">
              <w:rPr>
                <w:rFonts w:hint="eastAsia"/>
                <w:color w:val="FF0000"/>
              </w:rPr>
              <w:t>s_followCond[thread_no].wait(lock);</w:t>
            </w:r>
            <w:r w:rsidRPr="008342F0">
              <w:rPr>
                <w:rFonts w:hint="eastAsia"/>
                <w:color w:val="00B050"/>
              </w:rPr>
              <w:t>//待機（ロック開放→待機→待機終了→ロック取得が行われる）</w:t>
            </w:r>
          </w:p>
          <w:p w14:paraId="2E6CDE55" w14:textId="219A2904" w:rsidR="009D5D73" w:rsidRDefault="009D5D73" w:rsidP="009D5D73">
            <w:pPr>
              <w:pStyle w:val="3-"/>
            </w:pPr>
            <w:r>
              <w:rPr>
                <w:rFonts w:hint="eastAsia"/>
              </w:rPr>
              <w:lastRenderedPageBreak/>
              <w:tab/>
            </w:r>
            <w:r>
              <w:rPr>
                <w:rFonts w:hint="eastAsia"/>
              </w:rPr>
              <w:tab/>
            </w:r>
            <w:r>
              <w:rPr>
                <w:rFonts w:hint="eastAsia"/>
              </w:rPr>
              <w:tab/>
            </w:r>
            <w:r w:rsidRPr="009D5D73">
              <w:rPr>
                <w:rFonts w:hint="eastAsia"/>
                <w:color w:val="00B050"/>
              </w:rPr>
              <w:t xml:space="preserve">//※待機をタイムアウトさせたい場合は </w:t>
            </w:r>
            <w:r w:rsidRPr="009D5D73">
              <w:rPr>
                <w:rFonts w:hint="eastAsia"/>
                <w:color w:val="FF0000"/>
              </w:rPr>
              <w:t>.wait_for()</w:t>
            </w:r>
            <w:r w:rsidRPr="009D5D73">
              <w:rPr>
                <w:rFonts w:hint="eastAsia"/>
                <w:color w:val="00B050"/>
              </w:rPr>
              <w:t xml:space="preserve"> メソッドを用いる。</w:t>
            </w:r>
          </w:p>
          <w:p w14:paraId="04B72669" w14:textId="77777777" w:rsidR="006D2982" w:rsidRDefault="006D2982" w:rsidP="006D2982">
            <w:pPr>
              <w:pStyle w:val="3-"/>
            </w:pPr>
            <w:r>
              <w:tab/>
            </w:r>
            <w:r>
              <w:tab/>
            </w:r>
            <w:r w:rsidRPr="008342F0">
              <w:rPr>
                <w:color w:val="FF0000"/>
              </w:rPr>
              <w:t>}</w:t>
            </w:r>
          </w:p>
          <w:p w14:paraId="717A722E" w14:textId="77777777" w:rsidR="006D2982" w:rsidRDefault="006D2982" w:rsidP="006D2982">
            <w:pPr>
              <w:pStyle w:val="3-"/>
            </w:pPr>
          </w:p>
          <w:p w14:paraId="017B52E4" w14:textId="77777777" w:rsidR="006D2982" w:rsidRDefault="006D2982" w:rsidP="006D2982">
            <w:pPr>
              <w:pStyle w:val="3-"/>
            </w:pPr>
            <w:r>
              <w:rPr>
                <w:rFonts w:hint="eastAsia"/>
              </w:rPr>
              <w:tab/>
            </w:r>
            <w:r>
              <w:rPr>
                <w:rFonts w:hint="eastAsia"/>
              </w:rPr>
              <w:tab/>
            </w:r>
            <w:r w:rsidRPr="008342F0">
              <w:rPr>
                <w:rFonts w:hint="eastAsia"/>
                <w:color w:val="00B050"/>
              </w:rPr>
              <w:t>//終了確認</w:t>
            </w:r>
          </w:p>
          <w:p w14:paraId="73279D5D" w14:textId="77777777" w:rsidR="006D2982" w:rsidRDefault="006D2982" w:rsidP="006D2982">
            <w:pPr>
              <w:pStyle w:val="3-"/>
            </w:pPr>
            <w:r>
              <w:tab/>
            </w:r>
            <w:r>
              <w:tab/>
              <w:t>if (s_IsQuirProiorThread)</w:t>
            </w:r>
          </w:p>
          <w:p w14:paraId="51CCDCE4" w14:textId="77777777" w:rsidR="006D2982" w:rsidRDefault="006D2982" w:rsidP="006D2982">
            <w:pPr>
              <w:pStyle w:val="3-"/>
            </w:pPr>
            <w:r>
              <w:tab/>
            </w:r>
            <w:r>
              <w:tab/>
              <w:t>{</w:t>
            </w:r>
          </w:p>
          <w:p w14:paraId="3B42EF9E"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00B050"/>
              </w:rPr>
              <w:t>//処理終了</w:t>
            </w:r>
          </w:p>
          <w:p w14:paraId="11EF639B" w14:textId="77777777" w:rsidR="006D2982" w:rsidRDefault="006D2982" w:rsidP="006D2982">
            <w:pPr>
              <w:pStyle w:val="3-"/>
            </w:pPr>
            <w:r>
              <w:tab/>
            </w:r>
            <w:r>
              <w:tab/>
            </w:r>
            <w:r>
              <w:tab/>
              <w:t>printf("(F)[%d]%s: [QUIT]\n", thread_no, name);</w:t>
            </w:r>
          </w:p>
          <w:p w14:paraId="27CCF7AB" w14:textId="77777777" w:rsidR="006D2982" w:rsidRDefault="006D2982" w:rsidP="006D2982">
            <w:pPr>
              <w:pStyle w:val="3-"/>
            </w:pPr>
            <w:r>
              <w:tab/>
            </w:r>
            <w:r>
              <w:tab/>
            </w:r>
            <w:r>
              <w:tab/>
              <w:t>fflush(stdout);</w:t>
            </w:r>
          </w:p>
          <w:p w14:paraId="7D462419" w14:textId="77777777" w:rsidR="006D2982" w:rsidRDefault="006D2982" w:rsidP="006D2982">
            <w:pPr>
              <w:pStyle w:val="3-"/>
            </w:pPr>
            <w:r>
              <w:tab/>
            </w:r>
            <w:r>
              <w:tab/>
            </w:r>
            <w:r>
              <w:tab/>
            </w:r>
          </w:p>
          <w:p w14:paraId="06E3D024" w14:textId="20BA6C87" w:rsidR="006D2982" w:rsidRDefault="006D2982" w:rsidP="006D2982">
            <w:pPr>
              <w:pStyle w:val="3-"/>
            </w:pPr>
            <w:r>
              <w:rPr>
                <w:rFonts w:hint="eastAsia"/>
              </w:rPr>
              <w:tab/>
            </w:r>
            <w:r>
              <w:rPr>
                <w:rFonts w:hint="eastAsia"/>
              </w:rPr>
              <w:tab/>
            </w:r>
            <w:r>
              <w:rPr>
                <w:rFonts w:hint="eastAsia"/>
              </w:rPr>
              <w:tab/>
            </w:r>
            <w:r w:rsidRPr="008342F0">
              <w:rPr>
                <w:rFonts w:hint="eastAsia"/>
                <w:color w:val="00B050"/>
              </w:rPr>
              <w:t>//</w:t>
            </w:r>
            <w:r w:rsidR="00C73EA1">
              <w:rPr>
                <w:rFonts w:hint="eastAsia"/>
                <w:color w:val="00B050"/>
              </w:rPr>
              <w:t>後続</w:t>
            </w:r>
            <w:r w:rsidRPr="008342F0">
              <w:rPr>
                <w:rFonts w:hint="eastAsia"/>
                <w:color w:val="00B050"/>
              </w:rPr>
              <w:t>スレッド処理完了：待機スレッドを起床</w:t>
            </w:r>
          </w:p>
          <w:p w14:paraId="6CB4AEB2" w14:textId="77777777" w:rsidR="006D2982" w:rsidRDefault="006D2982" w:rsidP="006D2982">
            <w:pPr>
              <w:pStyle w:val="3-"/>
            </w:pPr>
            <w:r>
              <w:tab/>
            </w:r>
            <w:r>
              <w:tab/>
            </w:r>
            <w:r>
              <w:tab/>
            </w:r>
            <w:r w:rsidRPr="008342F0">
              <w:rPr>
                <w:color w:val="FF0000"/>
              </w:rPr>
              <w:t>{</w:t>
            </w:r>
          </w:p>
          <w:p w14:paraId="70C097CF" w14:textId="77777777" w:rsidR="008342F0" w:rsidRPr="008342F0" w:rsidRDefault="006D2982" w:rsidP="006D2982">
            <w:pPr>
              <w:pStyle w:val="3-"/>
              <w:rPr>
                <w:color w:val="00B050"/>
              </w:rPr>
            </w:pPr>
            <w:r>
              <w:rPr>
                <w:rFonts w:hint="eastAsia"/>
              </w:rPr>
              <w:tab/>
            </w:r>
            <w:r>
              <w:rPr>
                <w:rFonts w:hint="eastAsia"/>
              </w:rPr>
              <w:tab/>
            </w:r>
            <w:r>
              <w:rPr>
                <w:rFonts w:hint="eastAsia"/>
              </w:rPr>
              <w:tab/>
            </w:r>
            <w:r>
              <w:rPr>
                <w:rFonts w:hint="eastAsia"/>
              </w:rPr>
              <w:tab/>
            </w:r>
            <w:r w:rsidRPr="008342F0">
              <w:rPr>
                <w:rFonts w:hint="eastAsia"/>
                <w:color w:val="FF0000"/>
              </w:rPr>
              <w:t>std::unique_lock&lt;std::mutex&gt; lock(s_followCondMutex[thread_no]);</w:t>
            </w:r>
            <w:r w:rsidRPr="008342F0">
              <w:rPr>
                <w:rFonts w:hint="eastAsia"/>
                <w:color w:val="00B050"/>
              </w:rPr>
              <w:t>//ロック取得（ブロックから</w:t>
            </w:r>
          </w:p>
          <w:p w14:paraId="6A9ED6A7" w14:textId="2430A4D9" w:rsidR="006D2982" w:rsidRPr="008342F0" w:rsidRDefault="008342F0" w:rsidP="006D2982">
            <w:pPr>
              <w:pStyle w:val="3-"/>
              <w:rPr>
                <w:color w:val="00B050"/>
              </w:rPr>
            </w:pPr>
            <w:r w:rsidRPr="008342F0">
              <w:rPr>
                <w:color w:val="00B050"/>
              </w:rPr>
              <w:tab/>
            </w:r>
            <w:r w:rsidRPr="008342F0">
              <w:rPr>
                <w:color w:val="00B050"/>
              </w:rPr>
              <w:tab/>
            </w:r>
            <w:r w:rsidRPr="008342F0">
              <w:rPr>
                <w:color w:val="00B050"/>
              </w:rPr>
              <w:tab/>
            </w:r>
            <w:r w:rsidRPr="008342F0">
              <w:rPr>
                <w:color w:val="00B050"/>
              </w:rPr>
              <w:tab/>
            </w:r>
            <w:r w:rsidRPr="008342F0">
              <w:rPr>
                <w:rFonts w:hint="eastAsia"/>
                <w:color w:val="00B050"/>
              </w:rPr>
              <w:t xml:space="preserve">                                                        </w:t>
            </w:r>
            <w:r w:rsidRPr="008342F0">
              <w:rPr>
                <w:color w:val="00B050"/>
              </w:rPr>
              <w:t xml:space="preserve">      </w:t>
            </w:r>
            <w:r w:rsidRPr="008342F0">
              <w:rPr>
                <w:rFonts w:hint="eastAsia"/>
                <w:color w:val="00B050"/>
              </w:rPr>
              <w:t xml:space="preserve">  //</w:t>
            </w:r>
            <w:r w:rsidR="006D2982" w:rsidRPr="008342F0">
              <w:rPr>
                <w:rFonts w:hint="eastAsia"/>
                <w:color w:val="00B050"/>
              </w:rPr>
              <w:t>抜ける時に自動解放）</w:t>
            </w:r>
          </w:p>
          <w:p w14:paraId="6A9DA566"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8342F0">
              <w:rPr>
                <w:rFonts w:hint="eastAsia"/>
                <w:color w:val="FF0000"/>
              </w:rPr>
              <w:t>s_followFinished[thread_no] = true;</w:t>
            </w:r>
            <w:r w:rsidRPr="008342F0">
              <w:rPr>
                <w:rFonts w:hint="eastAsia"/>
                <w:color w:val="00B050"/>
              </w:rPr>
              <w:t>//後続スレッドの処理完了状態をON</w:t>
            </w:r>
          </w:p>
          <w:p w14:paraId="3CDF2700"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8342F0">
              <w:rPr>
                <w:rFonts w:hint="eastAsia"/>
                <w:color w:val="FF0000"/>
              </w:rPr>
              <w:t>s_followCond[thread_no].notify_one();</w:t>
            </w:r>
            <w:r w:rsidRPr="008342F0">
              <w:rPr>
                <w:rFonts w:hint="eastAsia"/>
                <w:color w:val="00B050"/>
              </w:rPr>
              <w:t>//解除待ちしているスレッドに通知</w:t>
            </w:r>
          </w:p>
          <w:p w14:paraId="57E808E2" w14:textId="77777777" w:rsidR="006D2982" w:rsidRDefault="006D2982" w:rsidP="006D2982">
            <w:pPr>
              <w:pStyle w:val="3-"/>
            </w:pPr>
            <w:r>
              <w:tab/>
            </w:r>
            <w:r>
              <w:tab/>
            </w:r>
            <w:r>
              <w:tab/>
            </w:r>
            <w:r w:rsidRPr="008342F0">
              <w:rPr>
                <w:color w:val="FF0000"/>
              </w:rPr>
              <w:t>}</w:t>
            </w:r>
          </w:p>
          <w:p w14:paraId="7BA9B6CA" w14:textId="77777777" w:rsidR="006D2982" w:rsidRDefault="006D2982" w:rsidP="006D2982">
            <w:pPr>
              <w:pStyle w:val="3-"/>
            </w:pPr>
            <w:r>
              <w:tab/>
            </w:r>
            <w:r>
              <w:tab/>
            </w:r>
            <w:r>
              <w:tab/>
            </w:r>
          </w:p>
          <w:p w14:paraId="38D66AC7" w14:textId="77777777" w:rsidR="006D2982" w:rsidRDefault="006D2982" w:rsidP="006D2982">
            <w:pPr>
              <w:pStyle w:val="3-"/>
            </w:pPr>
            <w:r>
              <w:tab/>
            </w:r>
            <w:r>
              <w:tab/>
            </w:r>
            <w:r>
              <w:tab/>
              <w:t>break;</w:t>
            </w:r>
          </w:p>
          <w:p w14:paraId="14CB36D4" w14:textId="77777777" w:rsidR="006D2982" w:rsidRDefault="006D2982" w:rsidP="006D2982">
            <w:pPr>
              <w:pStyle w:val="3-"/>
            </w:pPr>
            <w:r>
              <w:tab/>
            </w:r>
            <w:r>
              <w:tab/>
              <w:t>}</w:t>
            </w:r>
          </w:p>
          <w:p w14:paraId="53031105" w14:textId="77777777" w:rsidR="006D2982" w:rsidRDefault="006D2982" w:rsidP="006D2982">
            <w:pPr>
              <w:pStyle w:val="3-"/>
            </w:pPr>
          </w:p>
          <w:p w14:paraId="37B0DAE3" w14:textId="77777777" w:rsidR="006D2982" w:rsidRDefault="006D2982" w:rsidP="006D2982">
            <w:pPr>
              <w:pStyle w:val="3-"/>
            </w:pPr>
            <w:r>
              <w:rPr>
                <w:rFonts w:hint="eastAsia"/>
              </w:rPr>
              <w:tab/>
            </w:r>
            <w:r>
              <w:rPr>
                <w:rFonts w:hint="eastAsia"/>
              </w:rPr>
              <w:tab/>
            </w:r>
            <w:r w:rsidRPr="008342F0">
              <w:rPr>
                <w:rFonts w:hint="eastAsia"/>
                <w:color w:val="00B050"/>
              </w:rPr>
              <w:t>//データ表示（前）</w:t>
            </w:r>
          </w:p>
          <w:p w14:paraId="16CA09CA" w14:textId="77777777" w:rsidR="006D2982" w:rsidRDefault="006D2982" w:rsidP="006D2982">
            <w:pPr>
              <w:pStyle w:val="3-"/>
            </w:pPr>
            <w:r>
              <w:tab/>
            </w:r>
            <w:r>
              <w:tab/>
              <w:t>printf("(F)[%d]%s: [BEFORE] commonData=%d, tlsData=%d\n", thread_no, name, s_commonData, s_tlsData);</w:t>
            </w:r>
          </w:p>
          <w:p w14:paraId="5FE63D42" w14:textId="77777777" w:rsidR="006D2982" w:rsidRDefault="006D2982" w:rsidP="006D2982">
            <w:pPr>
              <w:pStyle w:val="3-"/>
            </w:pPr>
            <w:r>
              <w:tab/>
            </w:r>
            <w:r>
              <w:tab/>
              <w:t>fflush(stdout);</w:t>
            </w:r>
          </w:p>
          <w:p w14:paraId="1EC8F3A1" w14:textId="77777777" w:rsidR="006D2982" w:rsidRDefault="006D2982" w:rsidP="006D2982">
            <w:pPr>
              <w:pStyle w:val="3-"/>
            </w:pPr>
          </w:p>
          <w:p w14:paraId="1E373B7C" w14:textId="77777777" w:rsidR="006D2982" w:rsidRDefault="006D2982" w:rsidP="006D2982">
            <w:pPr>
              <w:pStyle w:val="3-"/>
            </w:pPr>
            <w:r>
              <w:rPr>
                <w:rFonts w:hint="eastAsia"/>
              </w:rPr>
              <w:tab/>
            </w:r>
            <w:r>
              <w:rPr>
                <w:rFonts w:hint="eastAsia"/>
              </w:rPr>
              <w:tab/>
            </w:r>
            <w:r w:rsidRPr="008342F0">
              <w:rPr>
                <w:rFonts w:hint="eastAsia"/>
                <w:color w:val="00B050"/>
              </w:rPr>
              <w:t>//データ取得</w:t>
            </w:r>
          </w:p>
          <w:p w14:paraId="47F1CF46" w14:textId="77777777" w:rsidR="006D2982" w:rsidRDefault="006D2982" w:rsidP="006D2982">
            <w:pPr>
              <w:pStyle w:val="3-"/>
            </w:pPr>
            <w:r>
              <w:tab/>
            </w:r>
            <w:r>
              <w:tab/>
              <w:t>int common_data = s_commonData;</w:t>
            </w:r>
          </w:p>
          <w:p w14:paraId="22A9985B" w14:textId="77777777" w:rsidR="006D2982" w:rsidRDefault="006D2982" w:rsidP="006D2982">
            <w:pPr>
              <w:pStyle w:val="3-"/>
            </w:pPr>
            <w:r>
              <w:tab/>
            </w:r>
            <w:r>
              <w:tab/>
              <w:t>int tls_data = s_tlsData;</w:t>
            </w:r>
          </w:p>
          <w:p w14:paraId="5F46B26C" w14:textId="77777777" w:rsidR="006D2982" w:rsidRDefault="006D2982" w:rsidP="006D2982">
            <w:pPr>
              <w:pStyle w:val="3-"/>
            </w:pPr>
          </w:p>
          <w:p w14:paraId="3637D17F" w14:textId="77777777" w:rsidR="006D2982" w:rsidRDefault="006D2982" w:rsidP="006D2982">
            <w:pPr>
              <w:pStyle w:val="3-"/>
            </w:pPr>
            <w:r>
              <w:rPr>
                <w:rFonts w:hint="eastAsia"/>
              </w:rPr>
              <w:tab/>
            </w:r>
            <w:r>
              <w:rPr>
                <w:rFonts w:hint="eastAsia"/>
              </w:rPr>
              <w:tab/>
            </w:r>
            <w:r w:rsidRPr="008342F0">
              <w:rPr>
                <w:rFonts w:hint="eastAsia"/>
                <w:color w:val="00B050"/>
              </w:rPr>
              <w:t>//データ更新</w:t>
            </w:r>
          </w:p>
          <w:p w14:paraId="166CBD12" w14:textId="77777777" w:rsidR="006D2982" w:rsidRDefault="006D2982" w:rsidP="006D2982">
            <w:pPr>
              <w:pStyle w:val="3-"/>
            </w:pPr>
            <w:r>
              <w:tab/>
            </w:r>
            <w:r>
              <w:tab/>
              <w:t>++tls_data;</w:t>
            </w:r>
          </w:p>
          <w:p w14:paraId="649E1D66" w14:textId="77777777" w:rsidR="006D2982" w:rsidRDefault="006D2982" w:rsidP="006D2982">
            <w:pPr>
              <w:pStyle w:val="3-"/>
            </w:pPr>
          </w:p>
          <w:p w14:paraId="20DAC54C" w14:textId="77777777" w:rsidR="006D2982" w:rsidRPr="008342F0" w:rsidRDefault="006D2982" w:rsidP="006D2982">
            <w:pPr>
              <w:pStyle w:val="3-"/>
              <w:rPr>
                <w:color w:val="00B050"/>
              </w:rPr>
            </w:pPr>
            <w:r>
              <w:rPr>
                <w:rFonts w:hint="eastAsia"/>
              </w:rPr>
              <w:tab/>
            </w:r>
            <w:r>
              <w:rPr>
                <w:rFonts w:hint="eastAsia"/>
              </w:rPr>
              <w:tab/>
            </w:r>
            <w:r w:rsidRPr="008342F0">
              <w:rPr>
                <w:rFonts w:hint="eastAsia"/>
                <w:color w:val="00B050"/>
              </w:rPr>
              <w:t>//若干ランダムでスリープ（0～500 msec）</w:t>
            </w:r>
          </w:p>
          <w:p w14:paraId="03CFB607" w14:textId="303EB55E" w:rsidR="006D2982" w:rsidRDefault="006D2982" w:rsidP="006D2982">
            <w:pPr>
              <w:pStyle w:val="3-"/>
            </w:pPr>
            <w:r>
              <w:tab/>
            </w:r>
            <w:r>
              <w:tab/>
            </w:r>
            <w:r w:rsidR="008342F0" w:rsidRPr="008342F0">
              <w:t>std::this_thread::sleep_for(std::chrono::milliseconds(sleep_time(rnd)));</w:t>
            </w:r>
          </w:p>
          <w:p w14:paraId="5286CD9C" w14:textId="77777777" w:rsidR="006D2982" w:rsidRDefault="006D2982" w:rsidP="006D2982">
            <w:pPr>
              <w:pStyle w:val="3-"/>
            </w:pPr>
          </w:p>
          <w:p w14:paraId="188AB3D0" w14:textId="77777777" w:rsidR="006D2982" w:rsidRDefault="006D2982" w:rsidP="006D2982">
            <w:pPr>
              <w:pStyle w:val="3-"/>
            </w:pPr>
            <w:r>
              <w:rPr>
                <w:rFonts w:hint="eastAsia"/>
              </w:rPr>
              <w:tab/>
            </w:r>
            <w:r>
              <w:rPr>
                <w:rFonts w:hint="eastAsia"/>
              </w:rPr>
              <w:tab/>
            </w:r>
            <w:r w:rsidRPr="008342F0">
              <w:rPr>
                <w:rFonts w:hint="eastAsia"/>
                <w:color w:val="00B050"/>
              </w:rPr>
              <w:t>//データ書き戻し</w:t>
            </w:r>
          </w:p>
          <w:p w14:paraId="1C20F9BF" w14:textId="77777777" w:rsidR="006D2982" w:rsidRDefault="006D2982" w:rsidP="006D2982">
            <w:pPr>
              <w:pStyle w:val="3-"/>
            </w:pPr>
            <w:r>
              <w:tab/>
            </w:r>
            <w:r>
              <w:tab/>
              <w:t>s_tlsData = tls_data;</w:t>
            </w:r>
          </w:p>
          <w:p w14:paraId="3819DD4B" w14:textId="77777777" w:rsidR="006D2982" w:rsidRDefault="006D2982" w:rsidP="006D2982">
            <w:pPr>
              <w:pStyle w:val="3-"/>
            </w:pPr>
          </w:p>
          <w:p w14:paraId="534B55F8" w14:textId="77777777" w:rsidR="006D2982" w:rsidRDefault="006D2982" w:rsidP="006D2982">
            <w:pPr>
              <w:pStyle w:val="3-"/>
            </w:pPr>
            <w:r>
              <w:rPr>
                <w:rFonts w:hint="eastAsia"/>
              </w:rPr>
              <w:tab/>
            </w:r>
            <w:r>
              <w:rPr>
                <w:rFonts w:hint="eastAsia"/>
              </w:rPr>
              <w:tab/>
            </w:r>
            <w:r w:rsidRPr="008342F0">
              <w:rPr>
                <w:rFonts w:hint="eastAsia"/>
                <w:color w:val="00B050"/>
              </w:rPr>
              <w:t>//データ表示（後）</w:t>
            </w:r>
          </w:p>
          <w:p w14:paraId="0C2DEF20" w14:textId="77777777" w:rsidR="006D2982" w:rsidRDefault="006D2982" w:rsidP="006D2982">
            <w:pPr>
              <w:pStyle w:val="3-"/>
            </w:pPr>
            <w:r>
              <w:tab/>
            </w:r>
            <w:r>
              <w:tab/>
              <w:t>printf("(F)[%d]%s: [AFTER]  commonData=%d, tlsData=%d\n", thread_no, name, s_commonData, s_tlsData);</w:t>
            </w:r>
          </w:p>
          <w:p w14:paraId="593B64E8" w14:textId="77777777" w:rsidR="006D2982" w:rsidRDefault="006D2982" w:rsidP="006D2982">
            <w:pPr>
              <w:pStyle w:val="3-"/>
            </w:pPr>
            <w:r>
              <w:tab/>
            </w:r>
            <w:r>
              <w:tab/>
              <w:t>fflush(stdout);</w:t>
            </w:r>
          </w:p>
          <w:p w14:paraId="569B00A8" w14:textId="77777777" w:rsidR="006D2982" w:rsidRDefault="006D2982" w:rsidP="006D2982">
            <w:pPr>
              <w:pStyle w:val="3-"/>
            </w:pPr>
            <w:r>
              <w:tab/>
            </w:r>
            <w:r>
              <w:tab/>
            </w:r>
          </w:p>
          <w:p w14:paraId="137507D9" w14:textId="44F87A49" w:rsidR="006D2982" w:rsidRPr="008342F0" w:rsidRDefault="006D2982" w:rsidP="006D2982">
            <w:pPr>
              <w:pStyle w:val="3-"/>
              <w:rPr>
                <w:color w:val="00B050"/>
              </w:rPr>
            </w:pPr>
            <w:r>
              <w:rPr>
                <w:rFonts w:hint="eastAsia"/>
              </w:rPr>
              <w:tab/>
            </w:r>
            <w:r>
              <w:rPr>
                <w:rFonts w:hint="eastAsia"/>
              </w:rPr>
              <w:tab/>
            </w:r>
            <w:r w:rsidRPr="008342F0">
              <w:rPr>
                <w:rFonts w:hint="eastAsia"/>
                <w:color w:val="00B050"/>
              </w:rPr>
              <w:t>//</w:t>
            </w:r>
            <w:r w:rsidR="00C73EA1">
              <w:rPr>
                <w:rFonts w:hint="eastAsia"/>
                <w:color w:val="00B050"/>
              </w:rPr>
              <w:t>後続</w:t>
            </w:r>
            <w:r w:rsidRPr="008342F0">
              <w:rPr>
                <w:rFonts w:hint="eastAsia"/>
                <w:color w:val="00B050"/>
              </w:rPr>
              <w:t>スレッド処理完了：待機スレッドを起床</w:t>
            </w:r>
          </w:p>
          <w:p w14:paraId="0BBAC901" w14:textId="77777777" w:rsidR="006D2982" w:rsidRDefault="006D2982" w:rsidP="006D2982">
            <w:pPr>
              <w:pStyle w:val="3-"/>
            </w:pPr>
            <w:r>
              <w:tab/>
            </w:r>
            <w:r>
              <w:tab/>
              <w:t>{</w:t>
            </w:r>
          </w:p>
          <w:p w14:paraId="5037A047" w14:textId="77777777" w:rsidR="008342F0" w:rsidRPr="008342F0" w:rsidRDefault="006D2982" w:rsidP="006D2982">
            <w:pPr>
              <w:pStyle w:val="3-"/>
              <w:rPr>
                <w:color w:val="00B050"/>
              </w:rPr>
            </w:pPr>
            <w:r>
              <w:rPr>
                <w:rFonts w:hint="eastAsia"/>
              </w:rPr>
              <w:tab/>
            </w:r>
            <w:r>
              <w:rPr>
                <w:rFonts w:hint="eastAsia"/>
              </w:rPr>
              <w:tab/>
            </w:r>
            <w:r>
              <w:rPr>
                <w:rFonts w:hint="eastAsia"/>
              </w:rPr>
              <w:tab/>
            </w:r>
            <w:r w:rsidRPr="008342F0">
              <w:rPr>
                <w:rFonts w:hint="eastAsia"/>
                <w:color w:val="FF0000"/>
              </w:rPr>
              <w:t>std::unique_lock&lt;std::mutex&gt; lock(s_followCondMutex[thread_no]);</w:t>
            </w:r>
            <w:r w:rsidRPr="008342F0">
              <w:rPr>
                <w:rFonts w:hint="eastAsia"/>
                <w:color w:val="00B050"/>
              </w:rPr>
              <w:t>//ロック取得（ブロックから</w:t>
            </w:r>
          </w:p>
          <w:p w14:paraId="17BDF58C" w14:textId="070E3448" w:rsidR="006D2982" w:rsidRPr="008342F0" w:rsidRDefault="008342F0" w:rsidP="006D2982">
            <w:pPr>
              <w:pStyle w:val="3-"/>
              <w:rPr>
                <w:color w:val="00B050"/>
              </w:rPr>
            </w:pPr>
            <w:r w:rsidRPr="008342F0">
              <w:rPr>
                <w:color w:val="00B050"/>
              </w:rPr>
              <w:tab/>
            </w:r>
            <w:r w:rsidRPr="008342F0">
              <w:rPr>
                <w:color w:val="00B050"/>
              </w:rPr>
              <w:tab/>
            </w:r>
            <w:r w:rsidRPr="008342F0">
              <w:rPr>
                <w:color w:val="00B050"/>
              </w:rPr>
              <w:tab/>
              <w:t xml:space="preserve">                                                                //</w:t>
            </w:r>
            <w:r w:rsidR="006D2982" w:rsidRPr="008342F0">
              <w:rPr>
                <w:rFonts w:hint="eastAsia"/>
                <w:color w:val="00B050"/>
              </w:rPr>
              <w:t>抜ける時に自動解放）</w:t>
            </w:r>
          </w:p>
          <w:p w14:paraId="6D81A897"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FF0000"/>
              </w:rPr>
              <w:t>s_followFinished[thread_no] = true;</w:t>
            </w:r>
            <w:r w:rsidRPr="008342F0">
              <w:rPr>
                <w:rFonts w:hint="eastAsia"/>
                <w:color w:val="00B050"/>
              </w:rPr>
              <w:t>//後続スレッドの処理完了状態をON</w:t>
            </w:r>
          </w:p>
          <w:p w14:paraId="222D938E"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FF0000"/>
              </w:rPr>
              <w:t>s_followCond[thread_no].notify_one();</w:t>
            </w:r>
            <w:r w:rsidRPr="008342F0">
              <w:rPr>
                <w:rFonts w:hint="eastAsia"/>
                <w:color w:val="00B050"/>
              </w:rPr>
              <w:t>//解除待ちしているスレッドに通知</w:t>
            </w:r>
          </w:p>
          <w:p w14:paraId="797AEE15" w14:textId="44500CB0" w:rsidR="008342F0" w:rsidRPr="009D5D73" w:rsidRDefault="008342F0" w:rsidP="008342F0">
            <w:pPr>
              <w:pStyle w:val="3-"/>
              <w:rPr>
                <w:color w:val="00B050"/>
              </w:rPr>
            </w:pPr>
            <w:r>
              <w:tab/>
            </w:r>
            <w:r>
              <w:rPr>
                <w:rFonts w:hint="eastAsia"/>
              </w:rPr>
              <w:tab/>
            </w:r>
            <w:r>
              <w:rPr>
                <w:rFonts w:hint="eastAsia"/>
              </w:rPr>
              <w:tab/>
            </w:r>
            <w:r w:rsidRPr="009D5D73">
              <w:rPr>
                <w:rFonts w:hint="eastAsia"/>
                <w:color w:val="00B050"/>
              </w:rPr>
              <w:t>//※一つの条件変数で多数のスレッドを待機させている場合は、</w:t>
            </w:r>
          </w:p>
          <w:p w14:paraId="7C0CA39F" w14:textId="0BEDFEAE" w:rsidR="008342F0" w:rsidRPr="009D5D73" w:rsidRDefault="008342F0" w:rsidP="008342F0">
            <w:pPr>
              <w:pStyle w:val="3-"/>
              <w:rPr>
                <w:color w:val="00B050"/>
              </w:rPr>
            </w:pPr>
            <w:r w:rsidRPr="009D5D73">
              <w:rPr>
                <w:rFonts w:hint="eastAsia"/>
                <w:color w:val="00B050"/>
              </w:rPr>
              <w:tab/>
            </w:r>
            <w:r w:rsidRPr="009D5D73">
              <w:rPr>
                <w:color w:val="00B050"/>
              </w:rPr>
              <w:tab/>
            </w:r>
            <w:r w:rsidRPr="009D5D73">
              <w:rPr>
                <w:rFonts w:hint="eastAsia"/>
                <w:color w:val="00B050"/>
              </w:rPr>
              <w:tab/>
              <w:t xml:space="preserve">//　</w:t>
            </w:r>
            <w:r w:rsidRPr="009D5D73">
              <w:rPr>
                <w:rFonts w:hint="eastAsia"/>
                <w:color w:val="FF0000"/>
              </w:rPr>
              <w:t>.notify_all()</w:t>
            </w:r>
            <w:r w:rsidRPr="009D5D73">
              <w:rPr>
                <w:rFonts w:hint="eastAsia"/>
                <w:color w:val="00B050"/>
              </w:rPr>
              <w:t xml:space="preserve"> メソッドも使える。</w:t>
            </w:r>
          </w:p>
          <w:p w14:paraId="49827B3D" w14:textId="77777777" w:rsidR="006D2982" w:rsidRDefault="006D2982" w:rsidP="006D2982">
            <w:pPr>
              <w:pStyle w:val="3-"/>
            </w:pPr>
            <w:r>
              <w:tab/>
            </w:r>
            <w:r>
              <w:tab/>
              <w:t>}</w:t>
            </w:r>
          </w:p>
          <w:p w14:paraId="2DBEA608" w14:textId="77777777" w:rsidR="006D2982" w:rsidRDefault="006D2982" w:rsidP="006D2982">
            <w:pPr>
              <w:pStyle w:val="3-"/>
            </w:pPr>
          </w:p>
          <w:p w14:paraId="05F456B4" w14:textId="77777777" w:rsidR="006D2982" w:rsidRPr="008342F0" w:rsidRDefault="006D2982" w:rsidP="006D2982">
            <w:pPr>
              <w:pStyle w:val="3-"/>
              <w:rPr>
                <w:color w:val="00B050"/>
              </w:rPr>
            </w:pPr>
            <w:r>
              <w:rPr>
                <w:rFonts w:hint="eastAsia"/>
              </w:rPr>
              <w:tab/>
            </w:r>
            <w:r>
              <w:rPr>
                <w:rFonts w:hint="eastAsia"/>
              </w:rPr>
              <w:tab/>
            </w:r>
            <w:r w:rsidRPr="008342F0">
              <w:rPr>
                <w:rFonts w:hint="eastAsia"/>
                <w:color w:val="00B050"/>
              </w:rPr>
              <w:t>//スレッド切り替えのためのスリープ</w:t>
            </w:r>
          </w:p>
          <w:p w14:paraId="09AEEA0C" w14:textId="77777777" w:rsidR="006D2982" w:rsidRDefault="006D2982" w:rsidP="006D2982">
            <w:pPr>
              <w:pStyle w:val="3-"/>
            </w:pPr>
            <w:r>
              <w:tab/>
            </w:r>
            <w:r>
              <w:tab/>
              <w:t>std::this_thread::sleep_for(std::chrono::milliseconds(0));</w:t>
            </w:r>
          </w:p>
          <w:p w14:paraId="165579BF" w14:textId="77777777" w:rsidR="006D2982" w:rsidRPr="008342F0" w:rsidRDefault="006D2982" w:rsidP="006D2982">
            <w:pPr>
              <w:pStyle w:val="3-"/>
              <w:rPr>
                <w:color w:val="00B050"/>
              </w:rPr>
            </w:pPr>
            <w:r>
              <w:rPr>
                <w:rFonts w:hint="eastAsia"/>
              </w:rPr>
              <w:tab/>
            </w:r>
            <w:r w:rsidRPr="008342F0">
              <w:rPr>
                <w:rFonts w:hint="eastAsia"/>
                <w:color w:val="00B050"/>
              </w:rPr>
              <w:t>//</w:t>
            </w:r>
            <w:r w:rsidRPr="008342F0">
              <w:rPr>
                <w:rFonts w:hint="eastAsia"/>
                <w:color w:val="00B050"/>
              </w:rPr>
              <w:tab/>
              <w:t>//スレッド切り替え</w:t>
            </w:r>
          </w:p>
          <w:p w14:paraId="682C4E61" w14:textId="77777777" w:rsidR="006D2982" w:rsidRPr="008342F0" w:rsidRDefault="006D2982" w:rsidP="006D2982">
            <w:pPr>
              <w:pStyle w:val="3-"/>
              <w:rPr>
                <w:color w:val="00B050"/>
              </w:rPr>
            </w:pPr>
            <w:r w:rsidRPr="008342F0">
              <w:rPr>
                <w:rFonts w:hint="eastAsia"/>
                <w:color w:val="00B050"/>
              </w:rPr>
              <w:tab/>
              <w:t>//</w:t>
            </w:r>
            <w:r w:rsidRPr="008342F0">
              <w:rPr>
                <w:rFonts w:hint="eastAsia"/>
                <w:color w:val="00B050"/>
              </w:rPr>
              <w:tab/>
              <w:t>std::this_thread::yield();//OSに任せて再スケジューリング</w:t>
            </w:r>
          </w:p>
          <w:p w14:paraId="06C7CFB6" w14:textId="77777777" w:rsidR="006D2982" w:rsidRDefault="006D2982" w:rsidP="006D2982">
            <w:pPr>
              <w:pStyle w:val="3-"/>
            </w:pPr>
            <w:r>
              <w:tab/>
              <w:t>}</w:t>
            </w:r>
          </w:p>
          <w:p w14:paraId="3A781EE2" w14:textId="77777777" w:rsidR="006D2982" w:rsidRDefault="006D2982" w:rsidP="006D2982">
            <w:pPr>
              <w:pStyle w:val="3-"/>
            </w:pPr>
          </w:p>
          <w:p w14:paraId="2D458C8F" w14:textId="77777777" w:rsidR="006D2982" w:rsidRPr="008342F0" w:rsidRDefault="006D2982" w:rsidP="006D2982">
            <w:pPr>
              <w:pStyle w:val="3-"/>
              <w:rPr>
                <w:color w:val="00B050"/>
              </w:rPr>
            </w:pPr>
            <w:r>
              <w:rPr>
                <w:rFonts w:hint="eastAsia"/>
              </w:rPr>
              <w:tab/>
            </w:r>
            <w:r w:rsidRPr="008342F0">
              <w:rPr>
                <w:rFonts w:hint="eastAsia"/>
                <w:color w:val="00B050"/>
              </w:rPr>
              <w:t>//終了</w:t>
            </w:r>
          </w:p>
          <w:p w14:paraId="602E1639" w14:textId="77777777" w:rsidR="006D2982" w:rsidRDefault="006D2982" w:rsidP="006D2982">
            <w:pPr>
              <w:pStyle w:val="3-"/>
            </w:pPr>
            <w:r>
              <w:tab/>
              <w:t>printf("- end:(F)[%d]%s -\n", thread_no, name);</w:t>
            </w:r>
          </w:p>
          <w:p w14:paraId="63178576" w14:textId="77777777" w:rsidR="006D2982" w:rsidRDefault="006D2982" w:rsidP="006D2982">
            <w:pPr>
              <w:pStyle w:val="3-"/>
            </w:pPr>
            <w:r>
              <w:tab/>
              <w:t>fflush(stdout);</w:t>
            </w:r>
          </w:p>
          <w:p w14:paraId="1867EA45" w14:textId="77777777" w:rsidR="006D2982" w:rsidRDefault="006D2982" w:rsidP="006D2982">
            <w:pPr>
              <w:pStyle w:val="3-"/>
            </w:pPr>
            <w:r>
              <w:t>}</w:t>
            </w:r>
          </w:p>
          <w:p w14:paraId="659309D8" w14:textId="77777777" w:rsidR="006D2982" w:rsidRDefault="006D2982" w:rsidP="006D2982">
            <w:pPr>
              <w:pStyle w:val="3-"/>
            </w:pPr>
          </w:p>
          <w:p w14:paraId="54ED86D3" w14:textId="77777777" w:rsidR="006D2982" w:rsidRPr="008342F0" w:rsidRDefault="006D2982" w:rsidP="006D2982">
            <w:pPr>
              <w:pStyle w:val="3-"/>
              <w:rPr>
                <w:color w:val="00B050"/>
              </w:rPr>
            </w:pPr>
            <w:r w:rsidRPr="008342F0">
              <w:rPr>
                <w:rFonts w:hint="eastAsia"/>
                <w:color w:val="00B050"/>
              </w:rPr>
              <w:t>//テスト</w:t>
            </w:r>
          </w:p>
          <w:p w14:paraId="375A20F3" w14:textId="77777777" w:rsidR="006D2982" w:rsidRDefault="006D2982" w:rsidP="006D2982">
            <w:pPr>
              <w:pStyle w:val="3-"/>
            </w:pPr>
            <w:r>
              <w:t>int main(const int argc, const char* argv[])</w:t>
            </w:r>
          </w:p>
          <w:p w14:paraId="17AECB05" w14:textId="77777777" w:rsidR="006D2982" w:rsidRDefault="006D2982" w:rsidP="006D2982">
            <w:pPr>
              <w:pStyle w:val="3-"/>
            </w:pPr>
            <w:r>
              <w:lastRenderedPageBreak/>
              <w:t>{</w:t>
            </w:r>
          </w:p>
          <w:p w14:paraId="27AF2FE5" w14:textId="77777777" w:rsidR="006D2982" w:rsidRDefault="006D2982" w:rsidP="006D2982">
            <w:pPr>
              <w:pStyle w:val="3-"/>
            </w:pPr>
            <w:r>
              <w:rPr>
                <w:rFonts w:hint="eastAsia"/>
              </w:rPr>
              <w:tab/>
            </w:r>
            <w:r w:rsidRPr="008342F0">
              <w:rPr>
                <w:rFonts w:hint="eastAsia"/>
                <w:color w:val="00B050"/>
              </w:rPr>
              <w:t>//スレッド作成</w:t>
            </w:r>
          </w:p>
          <w:p w14:paraId="06CD3D0F" w14:textId="77777777" w:rsidR="006D2982" w:rsidRDefault="006D2982" w:rsidP="006D2982">
            <w:pPr>
              <w:pStyle w:val="3-"/>
            </w:pPr>
            <w:r>
              <w:tab/>
              <w:t>static const int FOLLOW_THREAD_NUM = 5;</w:t>
            </w:r>
          </w:p>
          <w:p w14:paraId="0AAC2C43" w14:textId="77777777" w:rsidR="006D2982" w:rsidRDefault="006D2982" w:rsidP="006D2982">
            <w:pPr>
              <w:pStyle w:val="3-"/>
            </w:pPr>
            <w:r>
              <w:tab/>
              <w:t>static const int THREAD_NUM = 1 + FOLLOW_THREAD_NUM;</w:t>
            </w:r>
          </w:p>
          <w:p w14:paraId="0A2AC894" w14:textId="77777777" w:rsidR="006D2982" w:rsidRDefault="006D2982" w:rsidP="006D2982">
            <w:pPr>
              <w:pStyle w:val="3-"/>
            </w:pPr>
            <w:r>
              <w:tab/>
              <w:t>static_assert(FOLLOW_THREAD_NUM &lt;= FOLLOW_THREAD_MAX, "FOLLOW_THREAD_NUM is over.");</w:t>
            </w:r>
          </w:p>
          <w:p w14:paraId="265D9F1F" w14:textId="77777777" w:rsidR="006D2982" w:rsidRDefault="006D2982" w:rsidP="006D2982">
            <w:pPr>
              <w:pStyle w:val="3-"/>
            </w:pPr>
            <w:r>
              <w:tab/>
              <w:t>s_followThreadNum = FOLLOW_THREAD_NUM;</w:t>
            </w:r>
          </w:p>
          <w:p w14:paraId="70AE3B6E" w14:textId="77777777" w:rsidR="006D2982" w:rsidRDefault="006D2982" w:rsidP="006D2982">
            <w:pPr>
              <w:pStyle w:val="3-"/>
            </w:pPr>
            <w:r>
              <w:tab/>
              <w:t>for (int i = 0; i &lt; THREAD_NUM - 1; ++i)</w:t>
            </w:r>
          </w:p>
          <w:p w14:paraId="672ADCA0" w14:textId="77777777" w:rsidR="006D2982" w:rsidRDefault="006D2982" w:rsidP="006D2982">
            <w:pPr>
              <w:pStyle w:val="3-"/>
            </w:pPr>
            <w:r>
              <w:tab/>
            </w:r>
            <w:r>
              <w:tab/>
              <w:t>s_followFinished[i] = true;</w:t>
            </w:r>
          </w:p>
          <w:p w14:paraId="725ED517" w14:textId="77777777" w:rsidR="006D2982" w:rsidRDefault="006D2982" w:rsidP="006D2982">
            <w:pPr>
              <w:pStyle w:val="3-"/>
            </w:pPr>
            <w:r>
              <w:rPr>
                <w:rFonts w:hint="eastAsia"/>
              </w:rPr>
              <w:tab/>
              <w:t>std::thread thread_obj00 = std::thread(priorThreadFunc, "先行");</w:t>
            </w:r>
          </w:p>
          <w:p w14:paraId="3B21D3EF" w14:textId="77777777" w:rsidR="006D2982" w:rsidRDefault="006D2982" w:rsidP="006D2982">
            <w:pPr>
              <w:pStyle w:val="3-"/>
            </w:pPr>
            <w:r>
              <w:rPr>
                <w:rFonts w:hint="eastAsia"/>
              </w:rPr>
              <w:tab/>
              <w:t>std::thread thread_obj01 = std::thread(followThreadFunc, "後続01");</w:t>
            </w:r>
          </w:p>
          <w:p w14:paraId="1BCC45FA" w14:textId="77777777" w:rsidR="006D2982" w:rsidRDefault="006D2982" w:rsidP="006D2982">
            <w:pPr>
              <w:pStyle w:val="3-"/>
            </w:pPr>
            <w:r>
              <w:rPr>
                <w:rFonts w:hint="eastAsia"/>
              </w:rPr>
              <w:tab/>
              <w:t>std::thread thread_obj02 = std::thread(followThreadFunc, "後続02");</w:t>
            </w:r>
          </w:p>
          <w:p w14:paraId="06A54C9C" w14:textId="77777777" w:rsidR="006D2982" w:rsidRDefault="006D2982" w:rsidP="006D2982">
            <w:pPr>
              <w:pStyle w:val="3-"/>
            </w:pPr>
            <w:r>
              <w:rPr>
                <w:rFonts w:hint="eastAsia"/>
              </w:rPr>
              <w:tab/>
              <w:t>std::thread thread_obj03 = std::thread(followThreadFunc, "後続03");</w:t>
            </w:r>
          </w:p>
          <w:p w14:paraId="0E78A669" w14:textId="77777777" w:rsidR="006D2982" w:rsidRDefault="006D2982" w:rsidP="006D2982">
            <w:pPr>
              <w:pStyle w:val="3-"/>
            </w:pPr>
            <w:r>
              <w:rPr>
                <w:rFonts w:hint="eastAsia"/>
              </w:rPr>
              <w:tab/>
              <w:t>std::thread thread_obj04 = std::thread(followThreadFunc, "後続04");</w:t>
            </w:r>
          </w:p>
          <w:p w14:paraId="4594C44A" w14:textId="77777777" w:rsidR="006D2982" w:rsidRDefault="006D2982" w:rsidP="006D2982">
            <w:pPr>
              <w:pStyle w:val="3-"/>
            </w:pPr>
            <w:r>
              <w:rPr>
                <w:rFonts w:hint="eastAsia"/>
              </w:rPr>
              <w:tab/>
              <w:t>std::thread thread_obj05 = std::thread(followThreadFunc, "後続05");</w:t>
            </w:r>
          </w:p>
          <w:p w14:paraId="773B22EC" w14:textId="77777777" w:rsidR="006D2982" w:rsidRDefault="006D2982" w:rsidP="006D2982">
            <w:pPr>
              <w:pStyle w:val="3-"/>
            </w:pPr>
          </w:p>
          <w:p w14:paraId="32B7A1FC" w14:textId="77777777" w:rsidR="006D2982" w:rsidRPr="008342F0" w:rsidRDefault="006D2982" w:rsidP="006D2982">
            <w:pPr>
              <w:pStyle w:val="3-"/>
              <w:rPr>
                <w:color w:val="00B050"/>
              </w:rPr>
            </w:pPr>
            <w:r>
              <w:rPr>
                <w:rFonts w:hint="eastAsia"/>
              </w:rPr>
              <w:tab/>
            </w:r>
            <w:r w:rsidRPr="008342F0">
              <w:rPr>
                <w:rFonts w:hint="eastAsia"/>
                <w:color w:val="00B050"/>
              </w:rPr>
              <w:t>//スレッド終了待ち</w:t>
            </w:r>
          </w:p>
          <w:p w14:paraId="49CE09E7" w14:textId="77777777" w:rsidR="006D2982" w:rsidRDefault="006D2982" w:rsidP="006D2982">
            <w:pPr>
              <w:pStyle w:val="3-"/>
            </w:pPr>
            <w:r>
              <w:tab/>
              <w:t>thread_obj00.join();</w:t>
            </w:r>
          </w:p>
          <w:p w14:paraId="005EB618" w14:textId="77777777" w:rsidR="006D2982" w:rsidRDefault="006D2982" w:rsidP="006D2982">
            <w:pPr>
              <w:pStyle w:val="3-"/>
            </w:pPr>
            <w:r>
              <w:tab/>
              <w:t>thread_obj01.join();</w:t>
            </w:r>
          </w:p>
          <w:p w14:paraId="4C7C5BA8" w14:textId="77777777" w:rsidR="006D2982" w:rsidRDefault="006D2982" w:rsidP="006D2982">
            <w:pPr>
              <w:pStyle w:val="3-"/>
            </w:pPr>
            <w:r>
              <w:tab/>
              <w:t>thread_obj02.join();</w:t>
            </w:r>
          </w:p>
          <w:p w14:paraId="59D52AED" w14:textId="77777777" w:rsidR="006D2982" w:rsidRDefault="006D2982" w:rsidP="006D2982">
            <w:pPr>
              <w:pStyle w:val="3-"/>
            </w:pPr>
            <w:r>
              <w:tab/>
              <w:t>thread_obj03.join();</w:t>
            </w:r>
          </w:p>
          <w:p w14:paraId="61DCA7BA" w14:textId="77777777" w:rsidR="006D2982" w:rsidRDefault="006D2982" w:rsidP="006D2982">
            <w:pPr>
              <w:pStyle w:val="3-"/>
            </w:pPr>
            <w:r>
              <w:tab/>
              <w:t>thread_obj04.join();</w:t>
            </w:r>
          </w:p>
          <w:p w14:paraId="691B7E68" w14:textId="77777777" w:rsidR="006D2982" w:rsidRDefault="006D2982" w:rsidP="006D2982">
            <w:pPr>
              <w:pStyle w:val="3-"/>
            </w:pPr>
            <w:r>
              <w:tab/>
              <w:t>thread_obj05.join();</w:t>
            </w:r>
          </w:p>
          <w:p w14:paraId="5ECD54F0" w14:textId="77777777" w:rsidR="006D2982" w:rsidRDefault="006D2982" w:rsidP="006D2982">
            <w:pPr>
              <w:pStyle w:val="3-"/>
            </w:pPr>
          </w:p>
          <w:p w14:paraId="06407061" w14:textId="665B5F83" w:rsidR="006D2982" w:rsidRPr="008342F0" w:rsidRDefault="006D2982" w:rsidP="006D2982">
            <w:pPr>
              <w:pStyle w:val="3-"/>
              <w:rPr>
                <w:color w:val="00B050"/>
              </w:rPr>
            </w:pPr>
            <w:r>
              <w:rPr>
                <w:rFonts w:hint="eastAsia"/>
              </w:rPr>
              <w:tab/>
            </w:r>
            <w:r w:rsidRPr="008342F0">
              <w:rPr>
                <w:rFonts w:hint="eastAsia"/>
                <w:color w:val="00B050"/>
              </w:rPr>
              <w:t>//</w:t>
            </w:r>
            <w:r w:rsidR="008342F0">
              <w:rPr>
                <w:rFonts w:hint="eastAsia"/>
                <w:color w:val="00B050"/>
              </w:rPr>
              <w:t>条件変数</w:t>
            </w:r>
            <w:r w:rsidRPr="008342F0">
              <w:rPr>
                <w:rFonts w:hint="eastAsia"/>
                <w:color w:val="00B050"/>
              </w:rPr>
              <w:t>の取得と解放を大量に実行して時間を計測</w:t>
            </w:r>
          </w:p>
          <w:p w14:paraId="7123F002" w14:textId="77777777" w:rsidR="006D2982" w:rsidRDefault="006D2982" w:rsidP="006D2982">
            <w:pPr>
              <w:pStyle w:val="3-"/>
            </w:pPr>
            <w:r>
              <w:tab/>
              <w:t>{</w:t>
            </w:r>
          </w:p>
          <w:p w14:paraId="0ABB7477" w14:textId="77777777" w:rsidR="006D2982" w:rsidRDefault="006D2982" w:rsidP="006D2982">
            <w:pPr>
              <w:pStyle w:val="3-"/>
            </w:pPr>
            <w:r>
              <w:tab/>
            </w:r>
            <w:r>
              <w:tab/>
              <w:t>auto begin = std::chrono::high_resolution_clock::now();</w:t>
            </w:r>
          </w:p>
          <w:p w14:paraId="546FB6E5" w14:textId="77777777" w:rsidR="006D2982" w:rsidRDefault="006D2982" w:rsidP="006D2982">
            <w:pPr>
              <w:pStyle w:val="3-"/>
            </w:pPr>
            <w:r>
              <w:tab/>
            </w:r>
            <w:r>
              <w:tab/>
              <w:t>static const int TEST_TIMES = 10000000;</w:t>
            </w:r>
          </w:p>
          <w:p w14:paraId="5CC85BD6" w14:textId="77777777" w:rsidR="006D2982" w:rsidRDefault="006D2982" w:rsidP="006D2982">
            <w:pPr>
              <w:pStyle w:val="3-"/>
            </w:pPr>
            <w:r>
              <w:tab/>
            </w:r>
            <w:r>
              <w:tab/>
              <w:t>for (int i = 0; i &lt; TEST_TIMES; ++i)</w:t>
            </w:r>
          </w:p>
          <w:p w14:paraId="0D78091F" w14:textId="77777777" w:rsidR="006D2982" w:rsidRDefault="006D2982" w:rsidP="006D2982">
            <w:pPr>
              <w:pStyle w:val="3-"/>
            </w:pPr>
            <w:r>
              <w:tab/>
            </w:r>
            <w:r>
              <w:tab/>
              <w:t>{</w:t>
            </w:r>
          </w:p>
          <w:p w14:paraId="51029EB6" w14:textId="77777777" w:rsidR="006D2982" w:rsidRDefault="006D2982" w:rsidP="006D2982">
            <w:pPr>
              <w:pStyle w:val="3-"/>
            </w:pPr>
            <w:r>
              <w:tab/>
            </w:r>
            <w:r>
              <w:tab/>
            </w:r>
            <w:r>
              <w:tab/>
              <w:t>{</w:t>
            </w:r>
          </w:p>
          <w:p w14:paraId="6C8F8BA6" w14:textId="77777777" w:rsidR="006D2982" w:rsidRDefault="006D2982" w:rsidP="006D2982">
            <w:pPr>
              <w:pStyle w:val="3-"/>
            </w:pPr>
            <w:r>
              <w:tab/>
            </w:r>
            <w:r>
              <w:tab/>
            </w:r>
            <w:r>
              <w:tab/>
            </w:r>
            <w:r>
              <w:tab/>
              <w:t>std::unique_lock&lt;std::mutex&gt; lock(s_followCondMutex[0]);</w:t>
            </w:r>
          </w:p>
          <w:p w14:paraId="59ED4FD9" w14:textId="77777777" w:rsidR="006D2982" w:rsidRDefault="006D2982" w:rsidP="006D2982">
            <w:pPr>
              <w:pStyle w:val="3-"/>
            </w:pPr>
            <w:r>
              <w:tab/>
            </w:r>
            <w:r>
              <w:tab/>
            </w:r>
            <w:r>
              <w:tab/>
            </w:r>
            <w:r>
              <w:tab/>
              <w:t>s_followFinished[0] = true;</w:t>
            </w:r>
          </w:p>
          <w:p w14:paraId="001D0B15" w14:textId="77777777" w:rsidR="006D2982" w:rsidRDefault="006D2982" w:rsidP="006D2982">
            <w:pPr>
              <w:pStyle w:val="3-"/>
            </w:pPr>
            <w:r>
              <w:tab/>
            </w:r>
            <w:r>
              <w:tab/>
            </w:r>
            <w:r>
              <w:tab/>
            </w:r>
            <w:r>
              <w:tab/>
              <w:t>s_followCond[0].notify_one();</w:t>
            </w:r>
          </w:p>
          <w:p w14:paraId="753ED089" w14:textId="77777777" w:rsidR="006D2982" w:rsidRDefault="006D2982" w:rsidP="006D2982">
            <w:pPr>
              <w:pStyle w:val="3-"/>
            </w:pPr>
            <w:r>
              <w:tab/>
            </w:r>
            <w:r>
              <w:tab/>
            </w:r>
            <w:r>
              <w:tab/>
              <w:t>}</w:t>
            </w:r>
          </w:p>
          <w:p w14:paraId="05D3028C" w14:textId="77777777" w:rsidR="006D2982" w:rsidRDefault="006D2982" w:rsidP="006D2982">
            <w:pPr>
              <w:pStyle w:val="3-"/>
            </w:pPr>
            <w:r>
              <w:tab/>
            </w:r>
            <w:r>
              <w:tab/>
              <w:t>}</w:t>
            </w:r>
          </w:p>
          <w:p w14:paraId="0B157095" w14:textId="77777777" w:rsidR="006D2982" w:rsidRDefault="006D2982" w:rsidP="006D2982">
            <w:pPr>
              <w:pStyle w:val="3-"/>
            </w:pPr>
            <w:r>
              <w:tab/>
            </w:r>
            <w:r>
              <w:tab/>
              <w:t>auto end = std::chrono::high_resolution_clock::now();</w:t>
            </w:r>
          </w:p>
          <w:p w14:paraId="7D96ACC3" w14:textId="77777777" w:rsidR="008342F0" w:rsidRDefault="006D2982" w:rsidP="008342F0">
            <w:pPr>
              <w:pStyle w:val="3-"/>
              <w:jc w:val="left"/>
            </w:pPr>
            <w:r>
              <w:tab/>
            </w:r>
            <w:r>
              <w:tab/>
              <w:t>auto duration = static_cast&lt;float&gt;(static_cast&lt;double&gt;(</w:t>
            </w:r>
          </w:p>
          <w:p w14:paraId="508CAEB0" w14:textId="1DB20EEB" w:rsidR="006D2982" w:rsidRDefault="008342F0" w:rsidP="008342F0">
            <w:pPr>
              <w:pStyle w:val="3-"/>
              <w:jc w:val="left"/>
            </w:pPr>
            <w:r>
              <w:tab/>
            </w:r>
            <w:r>
              <w:tab/>
            </w:r>
            <w:r>
              <w:tab/>
            </w:r>
            <w:r>
              <w:tab/>
            </w:r>
            <w:r>
              <w:tab/>
            </w:r>
            <w:r w:rsidR="006D2982">
              <w:t>std::chrono::duration_cast&lt;std::chrono::microseconds&gt;(end - begin).count()) / 1000000.);</w:t>
            </w:r>
          </w:p>
          <w:p w14:paraId="4016765F" w14:textId="77777777" w:rsidR="006D2982" w:rsidRDefault="006D2982" w:rsidP="006D2982">
            <w:pPr>
              <w:pStyle w:val="3-"/>
            </w:pPr>
            <w:r>
              <w:tab/>
            </w:r>
            <w:r>
              <w:tab/>
              <w:t>printf("Cond-Sginal * %d = %.6f sec\n", TEST_TIMES, duration);</w:t>
            </w:r>
          </w:p>
          <w:p w14:paraId="38C7EB96" w14:textId="77777777" w:rsidR="006D2982" w:rsidRDefault="006D2982" w:rsidP="006D2982">
            <w:pPr>
              <w:pStyle w:val="3-"/>
            </w:pPr>
            <w:r>
              <w:tab/>
              <w:t>}</w:t>
            </w:r>
          </w:p>
          <w:p w14:paraId="35317455" w14:textId="77777777" w:rsidR="006D2982" w:rsidRDefault="006D2982" w:rsidP="006D2982">
            <w:pPr>
              <w:pStyle w:val="3-"/>
            </w:pPr>
          </w:p>
          <w:p w14:paraId="4548A9A2" w14:textId="77777777" w:rsidR="006D2982" w:rsidRDefault="006D2982" w:rsidP="006D2982">
            <w:pPr>
              <w:pStyle w:val="3-"/>
            </w:pPr>
            <w:r>
              <w:tab/>
              <w:t>return EXIT_SUCCESS;</w:t>
            </w:r>
          </w:p>
          <w:p w14:paraId="203C2D9F" w14:textId="10CC5AAF" w:rsidR="00971C80" w:rsidRPr="00DE3BF2" w:rsidRDefault="006D2982" w:rsidP="006D2982">
            <w:pPr>
              <w:pStyle w:val="3-"/>
            </w:pPr>
            <w:r>
              <w:t>}</w:t>
            </w:r>
          </w:p>
        </w:tc>
      </w:tr>
    </w:tbl>
    <w:p w14:paraId="354A39E6"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2A71F097" w14:textId="77777777" w:rsidTr="00874659">
        <w:tc>
          <w:tcPr>
            <w:tcW w:w="8494" w:type="dxa"/>
          </w:tcPr>
          <w:p w14:paraId="38EA80E8" w14:textId="77777777" w:rsidR="006D2982" w:rsidRPr="006D2982" w:rsidRDefault="006D2982" w:rsidP="006D2982">
            <w:pPr>
              <w:pStyle w:val="3-"/>
              <w:rPr>
                <w:color w:val="auto"/>
              </w:rPr>
            </w:pPr>
            <w:r w:rsidRPr="006D2982">
              <w:rPr>
                <w:rFonts w:hint="eastAsia"/>
                <w:color w:val="auto"/>
              </w:rPr>
              <w:t>- begin:(P)先行 -</w:t>
            </w:r>
          </w:p>
          <w:p w14:paraId="17601CD9" w14:textId="6C5840C0" w:rsidR="006D2982" w:rsidRPr="006D2982" w:rsidRDefault="006D2982" w:rsidP="006D2982">
            <w:pPr>
              <w:pStyle w:val="3-"/>
              <w:rPr>
                <w:color w:val="auto"/>
              </w:rPr>
            </w:pPr>
            <w:r w:rsidRPr="006D2982">
              <w:rPr>
                <w:rFonts w:hint="eastAsia"/>
                <w:color w:val="auto"/>
              </w:rPr>
              <w:t>(P)先行: [BEFORE] commonData=0, tlsData=0</w:t>
            </w:r>
            <w:r w:rsidR="008342F0">
              <w:rPr>
                <w:color w:val="auto"/>
              </w:rPr>
              <w:tab/>
            </w:r>
            <w:r w:rsidR="008342F0">
              <w:rPr>
                <w:color w:val="auto"/>
              </w:rPr>
              <w:tab/>
            </w:r>
            <w:r w:rsidR="008342F0" w:rsidRPr="00DF2682">
              <w:rPr>
                <w:rFonts w:hint="eastAsia"/>
                <w:color w:val="FF0000"/>
              </w:rPr>
              <w:t>←先行スレッドが処理を開始</w:t>
            </w:r>
          </w:p>
          <w:p w14:paraId="5D3F7F21" w14:textId="77777777" w:rsidR="006D2982" w:rsidRPr="006D2982" w:rsidRDefault="006D2982" w:rsidP="006D2982">
            <w:pPr>
              <w:pStyle w:val="3-"/>
              <w:rPr>
                <w:color w:val="auto"/>
              </w:rPr>
            </w:pPr>
            <w:r w:rsidRPr="006D2982">
              <w:rPr>
                <w:rFonts w:hint="eastAsia"/>
                <w:color w:val="auto"/>
              </w:rPr>
              <w:t>- begin:(F)[0]後続01 -</w:t>
            </w:r>
          </w:p>
          <w:p w14:paraId="67FD0E12" w14:textId="77777777" w:rsidR="006D2982" w:rsidRPr="006D2982" w:rsidRDefault="006D2982" w:rsidP="006D2982">
            <w:pPr>
              <w:pStyle w:val="3-"/>
              <w:rPr>
                <w:color w:val="auto"/>
              </w:rPr>
            </w:pPr>
            <w:r w:rsidRPr="006D2982">
              <w:rPr>
                <w:rFonts w:hint="eastAsia"/>
                <w:color w:val="auto"/>
              </w:rPr>
              <w:t>- begin:(F)[1]後続02 -</w:t>
            </w:r>
          </w:p>
          <w:p w14:paraId="7211B6C1" w14:textId="77777777" w:rsidR="006D2982" w:rsidRPr="006D2982" w:rsidRDefault="006D2982" w:rsidP="006D2982">
            <w:pPr>
              <w:pStyle w:val="3-"/>
              <w:rPr>
                <w:color w:val="auto"/>
              </w:rPr>
            </w:pPr>
            <w:r w:rsidRPr="006D2982">
              <w:rPr>
                <w:rFonts w:hint="eastAsia"/>
                <w:color w:val="auto"/>
              </w:rPr>
              <w:t>- begin:(F)[2]後続03 -</w:t>
            </w:r>
          </w:p>
          <w:p w14:paraId="2C9D11BC" w14:textId="77777777" w:rsidR="006D2982" w:rsidRPr="006D2982" w:rsidRDefault="006D2982" w:rsidP="006D2982">
            <w:pPr>
              <w:pStyle w:val="3-"/>
              <w:rPr>
                <w:color w:val="auto"/>
              </w:rPr>
            </w:pPr>
            <w:r w:rsidRPr="006D2982">
              <w:rPr>
                <w:rFonts w:hint="eastAsia"/>
                <w:color w:val="auto"/>
              </w:rPr>
              <w:t>- begin:(F)[3]後続04 -</w:t>
            </w:r>
          </w:p>
          <w:p w14:paraId="20BE2A72" w14:textId="77777777" w:rsidR="006D2982" w:rsidRPr="006D2982" w:rsidRDefault="006D2982" w:rsidP="006D2982">
            <w:pPr>
              <w:pStyle w:val="3-"/>
              <w:rPr>
                <w:color w:val="auto"/>
              </w:rPr>
            </w:pPr>
            <w:r w:rsidRPr="006D2982">
              <w:rPr>
                <w:rFonts w:hint="eastAsia"/>
                <w:color w:val="auto"/>
              </w:rPr>
              <w:t>- begin:(F)[4]後続05 -</w:t>
            </w:r>
          </w:p>
          <w:p w14:paraId="3A6F2664" w14:textId="7F686FBF" w:rsidR="006D2982" w:rsidRPr="006D2982" w:rsidRDefault="006D2982" w:rsidP="006D2982">
            <w:pPr>
              <w:pStyle w:val="3-"/>
              <w:rPr>
                <w:color w:val="auto"/>
              </w:rPr>
            </w:pPr>
            <w:r w:rsidRPr="006D2982">
              <w:rPr>
                <w:rFonts w:hint="eastAsia"/>
                <w:color w:val="auto"/>
              </w:rPr>
              <w:t>(P)先行: [AFTER]  commonData=1, tlsData=1</w:t>
            </w:r>
            <w:r w:rsidR="008342F0">
              <w:rPr>
                <w:color w:val="auto"/>
              </w:rPr>
              <w:tab/>
            </w:r>
            <w:r w:rsidR="008342F0" w:rsidRPr="004A7B47">
              <w:rPr>
                <w:color w:val="FF0000"/>
              </w:rPr>
              <w:tab/>
              <w:t>←先行スレッド</w:t>
            </w:r>
            <w:r w:rsidR="008342F0">
              <w:rPr>
                <w:rFonts w:hint="eastAsia"/>
                <w:color w:val="FF0000"/>
              </w:rPr>
              <w:t>の処理が</w:t>
            </w:r>
            <w:r w:rsidR="008342F0" w:rsidRPr="004A7B47">
              <w:rPr>
                <w:color w:val="FF0000"/>
              </w:rPr>
              <w:t>終了すると、後続スレッドが一斉スタート</w:t>
            </w:r>
          </w:p>
          <w:p w14:paraId="55208F09" w14:textId="6A013FD1" w:rsidR="006D2982" w:rsidRPr="006D2982" w:rsidRDefault="006D2982" w:rsidP="006D2982">
            <w:pPr>
              <w:pStyle w:val="3-"/>
              <w:rPr>
                <w:color w:val="auto"/>
              </w:rPr>
            </w:pPr>
            <w:r w:rsidRPr="006D2982">
              <w:rPr>
                <w:rFonts w:hint="eastAsia"/>
                <w:color w:val="auto"/>
              </w:rPr>
              <w:t>(F)[0]後続01: [BEFORE] commonData=1, tlsData=0</w:t>
            </w:r>
            <w:r w:rsidR="008342F0">
              <w:rPr>
                <w:color w:val="auto"/>
              </w:rPr>
              <w:tab/>
            </w:r>
            <w:r w:rsidR="008342F0">
              <w:rPr>
                <w:rFonts w:hint="eastAsia"/>
                <w:color w:val="auto"/>
              </w:rPr>
              <w:t xml:space="preserve">　</w:t>
            </w:r>
            <w:r w:rsidR="008342F0" w:rsidRPr="00DF2682">
              <w:rPr>
                <w:color w:val="FF0000"/>
              </w:rPr>
              <w:t>（後続スレッドは、スレッド</w:t>
            </w:r>
            <w:r w:rsidR="008342F0">
              <w:rPr>
                <w:color w:val="FF0000"/>
              </w:rPr>
              <w:t>開始</w:t>
            </w:r>
            <w:r w:rsidR="008342F0" w:rsidRPr="00DF2682">
              <w:rPr>
                <w:color w:val="FF0000"/>
              </w:rPr>
              <w:t>時から先行スレッドの</w:t>
            </w:r>
            <w:r w:rsidR="008342F0">
              <w:rPr>
                <w:rFonts w:hint="eastAsia"/>
                <w:color w:val="FF0000"/>
              </w:rPr>
              <w:t>処理</w:t>
            </w:r>
            <w:r w:rsidR="008342F0" w:rsidRPr="00DF2682">
              <w:rPr>
                <w:color w:val="FF0000"/>
              </w:rPr>
              <w:t>終了を待機）</w:t>
            </w:r>
          </w:p>
          <w:p w14:paraId="5D1C3BC3" w14:textId="77777777" w:rsidR="006D2982" w:rsidRPr="006D2982" w:rsidRDefault="006D2982" w:rsidP="006D2982">
            <w:pPr>
              <w:pStyle w:val="3-"/>
              <w:rPr>
                <w:color w:val="auto"/>
              </w:rPr>
            </w:pPr>
            <w:r w:rsidRPr="006D2982">
              <w:rPr>
                <w:rFonts w:hint="eastAsia"/>
                <w:color w:val="auto"/>
              </w:rPr>
              <w:t>(F)[1]後続02: [BEFORE] commonData=1, tlsData=0</w:t>
            </w:r>
          </w:p>
          <w:p w14:paraId="1F2D8C79" w14:textId="77777777" w:rsidR="006D2982" w:rsidRPr="006D2982" w:rsidRDefault="006D2982" w:rsidP="006D2982">
            <w:pPr>
              <w:pStyle w:val="3-"/>
              <w:rPr>
                <w:color w:val="auto"/>
              </w:rPr>
            </w:pPr>
            <w:r w:rsidRPr="006D2982">
              <w:rPr>
                <w:rFonts w:hint="eastAsia"/>
                <w:color w:val="auto"/>
              </w:rPr>
              <w:t>(F)[2]後続03: [BEFORE] commonData=1, tlsData=0</w:t>
            </w:r>
          </w:p>
          <w:p w14:paraId="3172AF43" w14:textId="77777777" w:rsidR="006D2982" w:rsidRPr="006D2982" w:rsidRDefault="006D2982" w:rsidP="006D2982">
            <w:pPr>
              <w:pStyle w:val="3-"/>
              <w:rPr>
                <w:color w:val="auto"/>
              </w:rPr>
            </w:pPr>
            <w:r w:rsidRPr="006D2982">
              <w:rPr>
                <w:rFonts w:hint="eastAsia"/>
                <w:color w:val="auto"/>
              </w:rPr>
              <w:t>(F)[3]後続04: [BEFORE] commonData=1, tlsData=0</w:t>
            </w:r>
          </w:p>
          <w:p w14:paraId="17BA64C0" w14:textId="77777777" w:rsidR="006D2982" w:rsidRPr="006D2982" w:rsidRDefault="006D2982" w:rsidP="006D2982">
            <w:pPr>
              <w:pStyle w:val="3-"/>
              <w:rPr>
                <w:color w:val="auto"/>
              </w:rPr>
            </w:pPr>
            <w:r w:rsidRPr="006D2982">
              <w:rPr>
                <w:rFonts w:hint="eastAsia"/>
                <w:color w:val="auto"/>
              </w:rPr>
              <w:t>(F)[4]後続05: [BEFORE] commonData=1, tlsData=0</w:t>
            </w:r>
          </w:p>
          <w:p w14:paraId="64B7D132" w14:textId="77777777" w:rsidR="006D2982" w:rsidRPr="006D2982" w:rsidRDefault="006D2982" w:rsidP="006D2982">
            <w:pPr>
              <w:pStyle w:val="3-"/>
              <w:rPr>
                <w:color w:val="auto"/>
              </w:rPr>
            </w:pPr>
            <w:r w:rsidRPr="006D2982">
              <w:rPr>
                <w:rFonts w:hint="eastAsia"/>
                <w:color w:val="auto"/>
              </w:rPr>
              <w:t>(F)[0]後続01: [AFTER]  commonData=1, tlsData=1</w:t>
            </w:r>
          </w:p>
          <w:p w14:paraId="7AE154E2" w14:textId="77777777" w:rsidR="006D2982" w:rsidRPr="006D2982" w:rsidRDefault="006D2982" w:rsidP="006D2982">
            <w:pPr>
              <w:pStyle w:val="3-"/>
              <w:rPr>
                <w:color w:val="auto"/>
              </w:rPr>
            </w:pPr>
            <w:r w:rsidRPr="006D2982">
              <w:rPr>
                <w:rFonts w:hint="eastAsia"/>
                <w:color w:val="auto"/>
              </w:rPr>
              <w:t>(F)[4]後続05: [AFTER]  commonData=1, tlsData=1</w:t>
            </w:r>
          </w:p>
          <w:p w14:paraId="31826D9F" w14:textId="77777777" w:rsidR="006D2982" w:rsidRPr="006D2982" w:rsidRDefault="006D2982" w:rsidP="006D2982">
            <w:pPr>
              <w:pStyle w:val="3-"/>
              <w:rPr>
                <w:color w:val="auto"/>
              </w:rPr>
            </w:pPr>
            <w:r w:rsidRPr="006D2982">
              <w:rPr>
                <w:rFonts w:hint="eastAsia"/>
                <w:color w:val="auto"/>
              </w:rPr>
              <w:t>(F)[2]後続03: [AFTER]  commonData=1, tlsData=1</w:t>
            </w:r>
          </w:p>
          <w:p w14:paraId="73B428A0" w14:textId="77777777" w:rsidR="006D2982" w:rsidRPr="006D2982" w:rsidRDefault="006D2982" w:rsidP="006D2982">
            <w:pPr>
              <w:pStyle w:val="3-"/>
              <w:rPr>
                <w:color w:val="auto"/>
              </w:rPr>
            </w:pPr>
            <w:r w:rsidRPr="006D2982">
              <w:rPr>
                <w:rFonts w:hint="eastAsia"/>
                <w:color w:val="auto"/>
              </w:rPr>
              <w:t>(F)[3]後続04: [AFTER]  commonData=1, tlsData=1</w:t>
            </w:r>
          </w:p>
          <w:p w14:paraId="61878759" w14:textId="77777777" w:rsidR="006D2982" w:rsidRPr="006D2982" w:rsidRDefault="006D2982" w:rsidP="006D2982">
            <w:pPr>
              <w:pStyle w:val="3-"/>
              <w:rPr>
                <w:color w:val="auto"/>
              </w:rPr>
            </w:pPr>
            <w:r w:rsidRPr="006D2982">
              <w:rPr>
                <w:rFonts w:hint="eastAsia"/>
                <w:color w:val="auto"/>
              </w:rPr>
              <w:t>(F)[1]後続02: [AFTER]  commonData=1, tlsData=1</w:t>
            </w:r>
          </w:p>
          <w:p w14:paraId="276039AD" w14:textId="2E7278C7" w:rsidR="006D2982" w:rsidRPr="006D2982" w:rsidRDefault="006D2982" w:rsidP="006D2982">
            <w:pPr>
              <w:pStyle w:val="3-"/>
              <w:rPr>
                <w:color w:val="auto"/>
              </w:rPr>
            </w:pPr>
            <w:r w:rsidRPr="006D2982">
              <w:rPr>
                <w:rFonts w:hint="eastAsia"/>
                <w:color w:val="auto"/>
              </w:rPr>
              <w:t>(P)先行: [BEFORE] commonData=1, tlsData=1</w:t>
            </w:r>
            <w:r w:rsidR="008342F0">
              <w:rPr>
                <w:color w:val="auto"/>
              </w:rPr>
              <w:tab/>
            </w:r>
            <w:r w:rsidR="008342F0">
              <w:rPr>
                <w:color w:val="auto"/>
              </w:rPr>
              <w:tab/>
            </w:r>
            <w:r w:rsidR="008342F0" w:rsidRPr="004A7B47">
              <w:rPr>
                <w:color w:val="FF0000"/>
              </w:rPr>
              <w:t>←</w:t>
            </w:r>
            <w:r w:rsidR="008342F0">
              <w:rPr>
                <w:color w:val="FF0000"/>
              </w:rPr>
              <w:t>後続</w:t>
            </w:r>
            <w:r w:rsidR="008342F0" w:rsidRPr="004A7B47">
              <w:rPr>
                <w:color w:val="FF0000"/>
              </w:rPr>
              <w:t>スレッド</w:t>
            </w:r>
            <w:r w:rsidR="008342F0">
              <w:rPr>
                <w:rFonts w:hint="eastAsia"/>
                <w:color w:val="FF0000"/>
              </w:rPr>
              <w:t>の処理が</w:t>
            </w:r>
            <w:r w:rsidR="008342F0">
              <w:rPr>
                <w:color w:val="FF0000"/>
              </w:rPr>
              <w:t>全て</w:t>
            </w:r>
            <w:r w:rsidR="008342F0" w:rsidRPr="004A7B47">
              <w:rPr>
                <w:color w:val="FF0000"/>
              </w:rPr>
              <w:t>終了すると、</w:t>
            </w:r>
            <w:r w:rsidR="008342F0">
              <w:rPr>
                <w:color w:val="FF0000"/>
              </w:rPr>
              <w:t>また先行</w:t>
            </w:r>
            <w:r w:rsidR="008342F0" w:rsidRPr="004A7B47">
              <w:rPr>
                <w:color w:val="FF0000"/>
              </w:rPr>
              <w:t>スレッドがスタート</w:t>
            </w:r>
          </w:p>
          <w:p w14:paraId="31915B3E" w14:textId="77777777" w:rsidR="006D2982" w:rsidRPr="006D2982" w:rsidRDefault="006D2982" w:rsidP="006D2982">
            <w:pPr>
              <w:pStyle w:val="3-"/>
              <w:rPr>
                <w:color w:val="auto"/>
              </w:rPr>
            </w:pPr>
            <w:r w:rsidRPr="006D2982">
              <w:rPr>
                <w:rFonts w:hint="eastAsia"/>
                <w:color w:val="auto"/>
              </w:rPr>
              <w:t>(P)先行: [AFTER]  commonData=2, tlsData=2</w:t>
            </w:r>
          </w:p>
          <w:p w14:paraId="3066389C" w14:textId="318E260F" w:rsidR="006D2982" w:rsidRPr="006D2982" w:rsidRDefault="006D2982" w:rsidP="006D2982">
            <w:pPr>
              <w:pStyle w:val="3-"/>
              <w:rPr>
                <w:color w:val="auto"/>
              </w:rPr>
            </w:pPr>
            <w:r w:rsidRPr="006D2982">
              <w:rPr>
                <w:rFonts w:hint="eastAsia"/>
                <w:color w:val="auto"/>
              </w:rPr>
              <w:lastRenderedPageBreak/>
              <w:t>(F)[0]後続01: [BEFORE] commonData=2, tlsData=1</w:t>
            </w:r>
            <w:r w:rsidR="008342F0">
              <w:rPr>
                <w:color w:val="auto"/>
              </w:rPr>
              <w:tab/>
            </w:r>
            <w:r w:rsidR="008342F0" w:rsidRPr="004A7B47">
              <w:rPr>
                <w:color w:val="FF0000"/>
              </w:rPr>
              <w:t>←先行スレッド</w:t>
            </w:r>
            <w:r w:rsidR="008342F0">
              <w:rPr>
                <w:rFonts w:hint="eastAsia"/>
                <w:color w:val="FF0000"/>
              </w:rPr>
              <w:t>の処理が</w:t>
            </w:r>
            <w:r w:rsidR="008342F0" w:rsidRPr="004A7B47">
              <w:rPr>
                <w:color w:val="FF0000"/>
              </w:rPr>
              <w:t>終了すると、</w:t>
            </w:r>
            <w:r w:rsidR="008342F0">
              <w:rPr>
                <w:color w:val="FF0000"/>
              </w:rPr>
              <w:t>また</w:t>
            </w:r>
            <w:r w:rsidR="008342F0" w:rsidRPr="004A7B47">
              <w:rPr>
                <w:color w:val="FF0000"/>
              </w:rPr>
              <w:t>後続スレッドが一斉スタート</w:t>
            </w:r>
          </w:p>
          <w:p w14:paraId="5C967F67" w14:textId="77777777" w:rsidR="006D2982" w:rsidRPr="006D2982" w:rsidRDefault="006D2982" w:rsidP="006D2982">
            <w:pPr>
              <w:pStyle w:val="3-"/>
              <w:rPr>
                <w:color w:val="auto"/>
              </w:rPr>
            </w:pPr>
            <w:r w:rsidRPr="006D2982">
              <w:rPr>
                <w:rFonts w:hint="eastAsia"/>
                <w:color w:val="auto"/>
              </w:rPr>
              <w:t>(F)[4]後続05: [BEFORE] commonData=2, tlsData=1</w:t>
            </w:r>
          </w:p>
          <w:p w14:paraId="14A27E3E" w14:textId="77777777" w:rsidR="006D2982" w:rsidRPr="006D2982" w:rsidRDefault="006D2982" w:rsidP="006D2982">
            <w:pPr>
              <w:pStyle w:val="3-"/>
              <w:rPr>
                <w:color w:val="auto"/>
              </w:rPr>
            </w:pPr>
            <w:r w:rsidRPr="006D2982">
              <w:rPr>
                <w:rFonts w:hint="eastAsia"/>
                <w:color w:val="auto"/>
              </w:rPr>
              <w:t>(F)[3]後続04: [BEFORE] commonData=2, tlsData=1</w:t>
            </w:r>
          </w:p>
          <w:p w14:paraId="38D1D29C" w14:textId="77777777" w:rsidR="006D2982" w:rsidRPr="006D2982" w:rsidRDefault="006D2982" w:rsidP="006D2982">
            <w:pPr>
              <w:pStyle w:val="3-"/>
              <w:rPr>
                <w:color w:val="auto"/>
              </w:rPr>
            </w:pPr>
            <w:r w:rsidRPr="006D2982">
              <w:rPr>
                <w:rFonts w:hint="eastAsia"/>
                <w:color w:val="auto"/>
              </w:rPr>
              <w:t>(F)[1]後続02: [BEFORE] commonData=2, tlsData=1</w:t>
            </w:r>
          </w:p>
          <w:p w14:paraId="64898C74" w14:textId="77777777" w:rsidR="006D2982" w:rsidRPr="006D2982" w:rsidRDefault="006D2982" w:rsidP="006D2982">
            <w:pPr>
              <w:pStyle w:val="3-"/>
              <w:rPr>
                <w:color w:val="auto"/>
              </w:rPr>
            </w:pPr>
            <w:r w:rsidRPr="006D2982">
              <w:rPr>
                <w:rFonts w:hint="eastAsia"/>
                <w:color w:val="auto"/>
              </w:rPr>
              <w:t>(F)[2]後続03: [BEFORE] commonData=2, tlsData=1</w:t>
            </w:r>
          </w:p>
          <w:p w14:paraId="0BDE198F" w14:textId="77777777" w:rsidR="006D2982" w:rsidRPr="006D2982" w:rsidRDefault="006D2982" w:rsidP="006D2982">
            <w:pPr>
              <w:pStyle w:val="3-"/>
              <w:rPr>
                <w:color w:val="auto"/>
              </w:rPr>
            </w:pPr>
            <w:r w:rsidRPr="006D2982">
              <w:rPr>
                <w:rFonts w:hint="eastAsia"/>
                <w:color w:val="auto"/>
              </w:rPr>
              <w:t>(F)[0]後続01: [AFTER]  commonData=2, tlsData=2</w:t>
            </w:r>
          </w:p>
          <w:p w14:paraId="62872723" w14:textId="77777777" w:rsidR="006D2982" w:rsidRPr="006D2982" w:rsidRDefault="006D2982" w:rsidP="006D2982">
            <w:pPr>
              <w:pStyle w:val="3-"/>
              <w:rPr>
                <w:color w:val="auto"/>
              </w:rPr>
            </w:pPr>
            <w:r w:rsidRPr="006D2982">
              <w:rPr>
                <w:rFonts w:hint="eastAsia"/>
                <w:color w:val="auto"/>
              </w:rPr>
              <w:t>(F)[3]後続04: [AFTER]  commonData=2, tlsData=2</w:t>
            </w:r>
          </w:p>
          <w:p w14:paraId="75F55FA6" w14:textId="77777777" w:rsidR="006D2982" w:rsidRPr="006D2982" w:rsidRDefault="006D2982" w:rsidP="006D2982">
            <w:pPr>
              <w:pStyle w:val="3-"/>
              <w:rPr>
                <w:color w:val="auto"/>
              </w:rPr>
            </w:pPr>
            <w:r w:rsidRPr="006D2982">
              <w:rPr>
                <w:rFonts w:hint="eastAsia"/>
                <w:color w:val="auto"/>
              </w:rPr>
              <w:t>(F)[1]後続02: [AFTER]  commonData=2, tlsData=2</w:t>
            </w:r>
          </w:p>
          <w:p w14:paraId="61635FC2" w14:textId="77777777" w:rsidR="006D2982" w:rsidRPr="006D2982" w:rsidRDefault="006D2982" w:rsidP="006D2982">
            <w:pPr>
              <w:pStyle w:val="3-"/>
              <w:rPr>
                <w:color w:val="auto"/>
              </w:rPr>
            </w:pPr>
            <w:r w:rsidRPr="006D2982">
              <w:rPr>
                <w:rFonts w:hint="eastAsia"/>
                <w:color w:val="auto"/>
              </w:rPr>
              <w:t>(F)[4]後続05: [AFTER]  commonData=2, tlsData=2</w:t>
            </w:r>
          </w:p>
          <w:p w14:paraId="3C5D8A71" w14:textId="77777777" w:rsidR="006D2982" w:rsidRPr="006D2982" w:rsidRDefault="006D2982" w:rsidP="006D2982">
            <w:pPr>
              <w:pStyle w:val="3-"/>
              <w:rPr>
                <w:color w:val="auto"/>
              </w:rPr>
            </w:pPr>
            <w:r w:rsidRPr="006D2982">
              <w:rPr>
                <w:rFonts w:hint="eastAsia"/>
                <w:color w:val="auto"/>
              </w:rPr>
              <w:t>(F)[2]後続03: [AFTER]  commonData=2, tlsData=2</w:t>
            </w:r>
          </w:p>
          <w:p w14:paraId="6B94D948" w14:textId="231A571E" w:rsidR="006D2982" w:rsidRPr="006D2982" w:rsidRDefault="006D2982" w:rsidP="006D2982">
            <w:pPr>
              <w:pStyle w:val="3-"/>
              <w:rPr>
                <w:color w:val="auto"/>
              </w:rPr>
            </w:pPr>
            <w:r w:rsidRPr="006D2982">
              <w:rPr>
                <w:rFonts w:hint="eastAsia"/>
                <w:color w:val="auto"/>
              </w:rPr>
              <w:t>(P)先行: [BEFORE] commonData=2, tlsData=2</w:t>
            </w:r>
            <w:r w:rsidR="008342F0">
              <w:rPr>
                <w:color w:val="auto"/>
              </w:rPr>
              <w:tab/>
            </w:r>
            <w:r w:rsidR="008342F0">
              <w:rPr>
                <w:color w:val="auto"/>
              </w:rPr>
              <w:tab/>
            </w:r>
            <w:r w:rsidR="008342F0" w:rsidRPr="004A7B47">
              <w:rPr>
                <w:color w:val="FF0000"/>
              </w:rPr>
              <w:t>←</w:t>
            </w:r>
            <w:r w:rsidR="008342F0">
              <w:rPr>
                <w:color w:val="FF0000"/>
              </w:rPr>
              <w:t>後続</w:t>
            </w:r>
            <w:r w:rsidR="008342F0" w:rsidRPr="004A7B47">
              <w:rPr>
                <w:color w:val="FF0000"/>
              </w:rPr>
              <w:t>スレッド</w:t>
            </w:r>
            <w:r w:rsidR="008342F0">
              <w:rPr>
                <w:rFonts w:hint="eastAsia"/>
                <w:color w:val="FF0000"/>
              </w:rPr>
              <w:t>の処理が</w:t>
            </w:r>
            <w:r w:rsidR="008342F0">
              <w:rPr>
                <w:color w:val="FF0000"/>
              </w:rPr>
              <w:t>全て</w:t>
            </w:r>
            <w:r w:rsidR="008342F0" w:rsidRPr="004A7B47">
              <w:rPr>
                <w:color w:val="FF0000"/>
              </w:rPr>
              <w:t>終了すると、</w:t>
            </w:r>
            <w:r w:rsidR="008342F0">
              <w:rPr>
                <w:color w:val="FF0000"/>
              </w:rPr>
              <w:t>また先行</w:t>
            </w:r>
            <w:r w:rsidR="008342F0" w:rsidRPr="004A7B47">
              <w:rPr>
                <w:color w:val="FF0000"/>
              </w:rPr>
              <w:t>スレッドがスタート</w:t>
            </w:r>
          </w:p>
          <w:p w14:paraId="48607CE4" w14:textId="77777777" w:rsidR="006D2982" w:rsidRPr="006D2982" w:rsidRDefault="006D2982" w:rsidP="006D2982">
            <w:pPr>
              <w:pStyle w:val="3-"/>
              <w:rPr>
                <w:color w:val="auto"/>
              </w:rPr>
            </w:pPr>
            <w:r w:rsidRPr="006D2982">
              <w:rPr>
                <w:rFonts w:hint="eastAsia"/>
                <w:color w:val="auto"/>
              </w:rPr>
              <w:t>(P)先行: [AFTER]  commonData=3, tlsData=3</w:t>
            </w:r>
          </w:p>
          <w:p w14:paraId="38A419A9" w14:textId="443023E9" w:rsidR="006D2982" w:rsidRPr="006D2982" w:rsidRDefault="006D2982" w:rsidP="006D2982">
            <w:pPr>
              <w:pStyle w:val="3-"/>
              <w:rPr>
                <w:color w:val="auto"/>
              </w:rPr>
            </w:pPr>
            <w:r w:rsidRPr="006D2982">
              <w:rPr>
                <w:rFonts w:hint="eastAsia"/>
                <w:color w:val="auto"/>
              </w:rPr>
              <w:t>(F)[0]後続01: [BEFORE] commonData=3, tlsData=2</w:t>
            </w:r>
            <w:r w:rsidR="008342F0">
              <w:rPr>
                <w:color w:val="auto"/>
              </w:rPr>
              <w:tab/>
            </w:r>
            <w:r w:rsidR="008342F0" w:rsidRPr="004A7B47">
              <w:rPr>
                <w:color w:val="FF0000"/>
              </w:rPr>
              <w:t>←先行スレッド</w:t>
            </w:r>
            <w:r w:rsidR="008342F0">
              <w:rPr>
                <w:rFonts w:hint="eastAsia"/>
                <w:color w:val="FF0000"/>
              </w:rPr>
              <w:t>の処理が</w:t>
            </w:r>
            <w:r w:rsidR="008342F0" w:rsidRPr="004A7B47">
              <w:rPr>
                <w:color w:val="FF0000"/>
              </w:rPr>
              <w:t>終了すると、</w:t>
            </w:r>
            <w:r w:rsidR="008342F0">
              <w:rPr>
                <w:color w:val="FF0000"/>
              </w:rPr>
              <w:t>また</w:t>
            </w:r>
            <w:r w:rsidR="008342F0" w:rsidRPr="004A7B47">
              <w:rPr>
                <w:color w:val="FF0000"/>
              </w:rPr>
              <w:t>後続スレッドが一斉スタート</w:t>
            </w:r>
          </w:p>
          <w:p w14:paraId="0A793247" w14:textId="77777777" w:rsidR="006D2982" w:rsidRPr="006D2982" w:rsidRDefault="006D2982" w:rsidP="006D2982">
            <w:pPr>
              <w:pStyle w:val="3-"/>
              <w:rPr>
                <w:color w:val="auto"/>
              </w:rPr>
            </w:pPr>
            <w:r w:rsidRPr="006D2982">
              <w:rPr>
                <w:rFonts w:hint="eastAsia"/>
                <w:color w:val="auto"/>
              </w:rPr>
              <w:t>(F)[1]後続02: [BEFORE] commonData=3, tlsData=2</w:t>
            </w:r>
          </w:p>
          <w:p w14:paraId="668A8503" w14:textId="77777777" w:rsidR="006D2982" w:rsidRPr="006D2982" w:rsidRDefault="006D2982" w:rsidP="006D2982">
            <w:pPr>
              <w:pStyle w:val="3-"/>
              <w:rPr>
                <w:color w:val="auto"/>
              </w:rPr>
            </w:pPr>
            <w:r w:rsidRPr="006D2982">
              <w:rPr>
                <w:rFonts w:hint="eastAsia"/>
                <w:color w:val="auto"/>
              </w:rPr>
              <w:t>(F)[2]後続03: [BEFORE] commonData=3, tlsData=2</w:t>
            </w:r>
          </w:p>
          <w:p w14:paraId="6B1DBF45" w14:textId="77777777" w:rsidR="006D2982" w:rsidRPr="006D2982" w:rsidRDefault="006D2982" w:rsidP="006D2982">
            <w:pPr>
              <w:pStyle w:val="3-"/>
              <w:rPr>
                <w:color w:val="auto"/>
              </w:rPr>
            </w:pPr>
            <w:r w:rsidRPr="006D2982">
              <w:rPr>
                <w:rFonts w:hint="eastAsia"/>
                <w:color w:val="auto"/>
              </w:rPr>
              <w:t>(F)[3]後続04: [BEFORE] commonData=3, tlsData=2</w:t>
            </w:r>
          </w:p>
          <w:p w14:paraId="6F3FAB95" w14:textId="77777777" w:rsidR="006D2982" w:rsidRPr="006D2982" w:rsidRDefault="006D2982" w:rsidP="006D2982">
            <w:pPr>
              <w:pStyle w:val="3-"/>
              <w:rPr>
                <w:color w:val="auto"/>
              </w:rPr>
            </w:pPr>
            <w:r w:rsidRPr="006D2982">
              <w:rPr>
                <w:rFonts w:hint="eastAsia"/>
                <w:color w:val="auto"/>
              </w:rPr>
              <w:t>(F)[4]後続05: [BEFORE] commonData=3, tlsData=2</w:t>
            </w:r>
          </w:p>
          <w:p w14:paraId="78A65428" w14:textId="77777777" w:rsidR="006D2982" w:rsidRPr="006D2982" w:rsidRDefault="006D2982" w:rsidP="006D2982">
            <w:pPr>
              <w:pStyle w:val="3-"/>
              <w:rPr>
                <w:color w:val="auto"/>
              </w:rPr>
            </w:pPr>
            <w:r w:rsidRPr="006D2982">
              <w:rPr>
                <w:rFonts w:hint="eastAsia"/>
                <w:color w:val="auto"/>
              </w:rPr>
              <w:t>(F)[1]後続02: [AFTER]  commonData=3, tlsData=3</w:t>
            </w:r>
          </w:p>
          <w:p w14:paraId="1FF78B6D" w14:textId="77777777" w:rsidR="006D2982" w:rsidRPr="006D2982" w:rsidRDefault="006D2982" w:rsidP="006D2982">
            <w:pPr>
              <w:pStyle w:val="3-"/>
              <w:rPr>
                <w:color w:val="auto"/>
              </w:rPr>
            </w:pPr>
            <w:r w:rsidRPr="006D2982">
              <w:rPr>
                <w:rFonts w:hint="eastAsia"/>
                <w:color w:val="auto"/>
              </w:rPr>
              <w:t>(F)[2]後続03: [AFTER]  commonData=3, tlsData=3</w:t>
            </w:r>
          </w:p>
          <w:p w14:paraId="76ACA90A" w14:textId="77777777" w:rsidR="006D2982" w:rsidRPr="006D2982" w:rsidRDefault="006D2982" w:rsidP="006D2982">
            <w:pPr>
              <w:pStyle w:val="3-"/>
              <w:rPr>
                <w:color w:val="auto"/>
              </w:rPr>
            </w:pPr>
            <w:r w:rsidRPr="006D2982">
              <w:rPr>
                <w:rFonts w:hint="eastAsia"/>
                <w:color w:val="auto"/>
              </w:rPr>
              <w:t>(F)[3]後続04: [AFTER]  commonData=3, tlsData=3</w:t>
            </w:r>
          </w:p>
          <w:p w14:paraId="58DDD9AB" w14:textId="77777777" w:rsidR="006D2982" w:rsidRPr="006D2982" w:rsidRDefault="006D2982" w:rsidP="006D2982">
            <w:pPr>
              <w:pStyle w:val="3-"/>
              <w:rPr>
                <w:color w:val="auto"/>
              </w:rPr>
            </w:pPr>
            <w:r w:rsidRPr="006D2982">
              <w:rPr>
                <w:rFonts w:hint="eastAsia"/>
                <w:color w:val="auto"/>
              </w:rPr>
              <w:t>(F)[0]後続01: [AFTER]  commonData=3, tlsData=3</w:t>
            </w:r>
          </w:p>
          <w:p w14:paraId="51F46AD5" w14:textId="77777777" w:rsidR="006D2982" w:rsidRPr="006D2982" w:rsidRDefault="006D2982" w:rsidP="006D2982">
            <w:pPr>
              <w:pStyle w:val="3-"/>
              <w:rPr>
                <w:color w:val="auto"/>
              </w:rPr>
            </w:pPr>
            <w:r w:rsidRPr="006D2982">
              <w:rPr>
                <w:rFonts w:hint="eastAsia"/>
                <w:color w:val="auto"/>
              </w:rPr>
              <w:t>(F)[4]後続05: [AFTER]  commonData=3, tlsData=3</w:t>
            </w:r>
          </w:p>
          <w:p w14:paraId="28B354EE" w14:textId="5C93E2EE" w:rsidR="006D2982" w:rsidRPr="006D2982" w:rsidRDefault="006D2982" w:rsidP="006D2982">
            <w:pPr>
              <w:pStyle w:val="3-"/>
              <w:rPr>
                <w:color w:val="auto"/>
              </w:rPr>
            </w:pPr>
            <w:r w:rsidRPr="006D2982">
              <w:rPr>
                <w:rFonts w:hint="eastAsia"/>
                <w:color w:val="auto"/>
              </w:rPr>
              <w:t>(P)先行: [QUIT]</w:t>
            </w:r>
            <w:r w:rsidR="008342F0">
              <w:rPr>
                <w:color w:val="auto"/>
              </w:rPr>
              <w:tab/>
            </w:r>
            <w:r w:rsidR="008342F0">
              <w:rPr>
                <w:color w:val="auto"/>
              </w:rPr>
              <w:tab/>
            </w:r>
            <w:r w:rsidR="008342F0">
              <w:rPr>
                <w:color w:val="auto"/>
              </w:rPr>
              <w:tab/>
            </w:r>
            <w:r w:rsidR="008342F0">
              <w:rPr>
                <w:color w:val="auto"/>
              </w:rPr>
              <w:tab/>
            </w:r>
            <w:r w:rsidR="008342F0">
              <w:rPr>
                <w:color w:val="auto"/>
              </w:rPr>
              <w:tab/>
            </w:r>
            <w:r w:rsidR="008342F0">
              <w:rPr>
                <w:color w:val="auto"/>
              </w:rPr>
              <w:tab/>
            </w:r>
            <w:r w:rsidR="008342F0" w:rsidRPr="00DF2682">
              <w:rPr>
                <w:rFonts w:hint="eastAsia"/>
                <w:color w:val="FF0000"/>
              </w:rPr>
              <w:t>←先行スレッド終了</w:t>
            </w:r>
          </w:p>
          <w:p w14:paraId="02CE095A" w14:textId="12DBBF45" w:rsidR="006D2982" w:rsidRPr="006D2982" w:rsidRDefault="006D2982" w:rsidP="006D2982">
            <w:pPr>
              <w:pStyle w:val="3-"/>
              <w:rPr>
                <w:color w:val="auto"/>
              </w:rPr>
            </w:pPr>
            <w:r w:rsidRPr="006D2982">
              <w:rPr>
                <w:rFonts w:hint="eastAsia"/>
                <w:color w:val="auto"/>
              </w:rPr>
              <w:t>(F)[0]後続01: [QUIT]</w:t>
            </w:r>
            <w:r w:rsidR="008342F0">
              <w:rPr>
                <w:color w:val="auto"/>
              </w:rPr>
              <w:tab/>
            </w:r>
            <w:r w:rsidR="008342F0">
              <w:rPr>
                <w:color w:val="auto"/>
              </w:rPr>
              <w:tab/>
            </w:r>
            <w:r w:rsidR="008342F0">
              <w:rPr>
                <w:color w:val="auto"/>
              </w:rPr>
              <w:tab/>
            </w:r>
            <w:r w:rsidR="008342F0">
              <w:rPr>
                <w:color w:val="auto"/>
              </w:rPr>
              <w:tab/>
            </w:r>
            <w:r w:rsidR="008342F0">
              <w:rPr>
                <w:color w:val="auto"/>
              </w:rPr>
              <w:tab/>
            </w:r>
            <w:r w:rsidR="008342F0" w:rsidRPr="004A7B47">
              <w:rPr>
                <w:color w:val="FF0000"/>
              </w:rPr>
              <w:t>←先行スレッドの終了に反応して後続スレッド</w:t>
            </w:r>
            <w:r w:rsidR="008342F0">
              <w:rPr>
                <w:rFonts w:hint="eastAsia"/>
                <w:color w:val="FF0000"/>
              </w:rPr>
              <w:t>も</w:t>
            </w:r>
            <w:r w:rsidR="008342F0" w:rsidRPr="004A7B47">
              <w:rPr>
                <w:color w:val="FF0000"/>
              </w:rPr>
              <w:t>終了</w:t>
            </w:r>
          </w:p>
          <w:p w14:paraId="354981D6" w14:textId="77777777" w:rsidR="006D2982" w:rsidRPr="006D2982" w:rsidRDefault="006D2982" w:rsidP="006D2982">
            <w:pPr>
              <w:pStyle w:val="3-"/>
              <w:rPr>
                <w:color w:val="auto"/>
              </w:rPr>
            </w:pPr>
            <w:r w:rsidRPr="006D2982">
              <w:rPr>
                <w:rFonts w:hint="eastAsia"/>
                <w:color w:val="auto"/>
              </w:rPr>
              <w:t>(F)[1]後続02: [QUIT]</w:t>
            </w:r>
          </w:p>
          <w:p w14:paraId="6006B4CD" w14:textId="77777777" w:rsidR="006D2982" w:rsidRPr="006D2982" w:rsidRDefault="006D2982" w:rsidP="006D2982">
            <w:pPr>
              <w:pStyle w:val="3-"/>
              <w:rPr>
                <w:color w:val="auto"/>
              </w:rPr>
            </w:pPr>
            <w:r w:rsidRPr="006D2982">
              <w:rPr>
                <w:rFonts w:hint="eastAsia"/>
                <w:color w:val="auto"/>
              </w:rPr>
              <w:t>(F)[4]後続05: [QUIT]</w:t>
            </w:r>
          </w:p>
          <w:p w14:paraId="7C5306F1" w14:textId="77777777" w:rsidR="006D2982" w:rsidRPr="006D2982" w:rsidRDefault="006D2982" w:rsidP="006D2982">
            <w:pPr>
              <w:pStyle w:val="3-"/>
              <w:rPr>
                <w:color w:val="auto"/>
              </w:rPr>
            </w:pPr>
            <w:r w:rsidRPr="006D2982">
              <w:rPr>
                <w:rFonts w:hint="eastAsia"/>
                <w:color w:val="auto"/>
              </w:rPr>
              <w:t>(F)[3]後続04: [QUIT]</w:t>
            </w:r>
          </w:p>
          <w:p w14:paraId="183E5007" w14:textId="77777777" w:rsidR="006D2982" w:rsidRPr="006D2982" w:rsidRDefault="006D2982" w:rsidP="006D2982">
            <w:pPr>
              <w:pStyle w:val="3-"/>
              <w:rPr>
                <w:color w:val="auto"/>
              </w:rPr>
            </w:pPr>
            <w:r w:rsidRPr="006D2982">
              <w:rPr>
                <w:rFonts w:hint="eastAsia"/>
                <w:color w:val="auto"/>
              </w:rPr>
              <w:t>- end:(F)[1]後続02 -</w:t>
            </w:r>
          </w:p>
          <w:p w14:paraId="2990D56A" w14:textId="77777777" w:rsidR="006D2982" w:rsidRPr="006D2982" w:rsidRDefault="006D2982" w:rsidP="006D2982">
            <w:pPr>
              <w:pStyle w:val="3-"/>
              <w:rPr>
                <w:color w:val="auto"/>
              </w:rPr>
            </w:pPr>
            <w:r w:rsidRPr="006D2982">
              <w:rPr>
                <w:rFonts w:hint="eastAsia"/>
                <w:color w:val="auto"/>
              </w:rPr>
              <w:t>- end:(F)[0]後続01 -</w:t>
            </w:r>
          </w:p>
          <w:p w14:paraId="3458182E" w14:textId="77777777" w:rsidR="006D2982" w:rsidRPr="006D2982" w:rsidRDefault="006D2982" w:rsidP="006D2982">
            <w:pPr>
              <w:pStyle w:val="3-"/>
              <w:rPr>
                <w:color w:val="auto"/>
              </w:rPr>
            </w:pPr>
            <w:r w:rsidRPr="006D2982">
              <w:rPr>
                <w:rFonts w:hint="eastAsia"/>
                <w:color w:val="auto"/>
              </w:rPr>
              <w:t>- end:(F)[4]後続05 -</w:t>
            </w:r>
          </w:p>
          <w:p w14:paraId="32A459EE" w14:textId="77777777" w:rsidR="006D2982" w:rsidRPr="006D2982" w:rsidRDefault="006D2982" w:rsidP="006D2982">
            <w:pPr>
              <w:pStyle w:val="3-"/>
              <w:rPr>
                <w:color w:val="auto"/>
              </w:rPr>
            </w:pPr>
            <w:r w:rsidRPr="006D2982">
              <w:rPr>
                <w:rFonts w:hint="eastAsia"/>
                <w:color w:val="auto"/>
              </w:rPr>
              <w:t>- end:(P)先行 -</w:t>
            </w:r>
          </w:p>
          <w:p w14:paraId="661AC24C" w14:textId="77777777" w:rsidR="006D2982" w:rsidRPr="006D2982" w:rsidRDefault="006D2982" w:rsidP="006D2982">
            <w:pPr>
              <w:pStyle w:val="3-"/>
              <w:rPr>
                <w:color w:val="auto"/>
              </w:rPr>
            </w:pPr>
            <w:r w:rsidRPr="006D2982">
              <w:rPr>
                <w:rFonts w:hint="eastAsia"/>
                <w:color w:val="auto"/>
              </w:rPr>
              <w:t>- end:(F)[3]後続04 -</w:t>
            </w:r>
          </w:p>
          <w:p w14:paraId="2B9CB859" w14:textId="77777777" w:rsidR="006D2982" w:rsidRPr="006D2982" w:rsidRDefault="006D2982" w:rsidP="006D2982">
            <w:pPr>
              <w:pStyle w:val="3-"/>
              <w:rPr>
                <w:color w:val="auto"/>
              </w:rPr>
            </w:pPr>
            <w:r w:rsidRPr="006D2982">
              <w:rPr>
                <w:rFonts w:hint="eastAsia"/>
                <w:color w:val="auto"/>
              </w:rPr>
              <w:t>(F)[2]後続03: [QUIT]</w:t>
            </w:r>
          </w:p>
          <w:p w14:paraId="365906E6" w14:textId="77777777" w:rsidR="006D2982" w:rsidRPr="006D2982" w:rsidRDefault="006D2982" w:rsidP="006D2982">
            <w:pPr>
              <w:pStyle w:val="3-"/>
              <w:rPr>
                <w:color w:val="auto"/>
              </w:rPr>
            </w:pPr>
            <w:r w:rsidRPr="006D2982">
              <w:rPr>
                <w:rFonts w:hint="eastAsia"/>
                <w:color w:val="auto"/>
              </w:rPr>
              <w:t>- end:(F)[2]後続03 -</w:t>
            </w:r>
          </w:p>
          <w:p w14:paraId="7B9BFE26" w14:textId="4209FE9F" w:rsidR="00971C80" w:rsidRPr="00DD51B6" w:rsidRDefault="006D2982" w:rsidP="006D2982">
            <w:pPr>
              <w:pStyle w:val="3-"/>
            </w:pPr>
            <w:r w:rsidRPr="006D2982">
              <w:rPr>
                <w:color w:val="auto"/>
              </w:rPr>
              <w:t xml:space="preserve">Cond-Sginal * 10000000 = </w:t>
            </w:r>
            <w:r w:rsidRPr="008342F0">
              <w:rPr>
                <w:color w:val="FF0000"/>
              </w:rPr>
              <w:t>0.758042 sec</w:t>
            </w:r>
            <w:r w:rsidR="008342F0">
              <w:rPr>
                <w:color w:val="FF0000"/>
              </w:rPr>
              <w:tab/>
            </w:r>
            <w:r w:rsidR="008342F0">
              <w:rPr>
                <w:color w:val="FF0000"/>
              </w:rPr>
              <w:tab/>
            </w:r>
            <w:r w:rsidR="008342F0">
              <w:rPr>
                <w:rFonts w:hint="eastAsia"/>
                <w:color w:val="FF0000"/>
              </w:rPr>
              <w:t>←1千万回ループによる処理時間計測</w:t>
            </w:r>
          </w:p>
        </w:tc>
      </w:tr>
    </w:tbl>
    <w:p w14:paraId="316052CD" w14:textId="513ABBC6" w:rsidR="00C11DFE" w:rsidRDefault="00C11DFE" w:rsidP="00C11DFE">
      <w:pPr>
        <w:pStyle w:val="3"/>
      </w:pPr>
      <w:bookmarkStart w:id="131" w:name="_Toc379778041"/>
      <w:r>
        <w:lastRenderedPageBreak/>
        <w:t>Windows SDK for Windows Vista</w:t>
      </w:r>
      <w:r>
        <w:rPr>
          <w:rFonts w:hint="eastAsia"/>
        </w:rPr>
        <w:t>版</w:t>
      </w:r>
      <w:bookmarkEnd w:id="131"/>
      <w:r>
        <w:fldChar w:fldCharType="begin"/>
      </w:r>
      <w:r>
        <w:instrText xml:space="preserve"> XE "</w:instrText>
      </w:r>
      <w:r>
        <w:rPr>
          <w:rFonts w:hint="eastAsia"/>
        </w:rPr>
        <w:instrText>条件変数</w:instrText>
      </w:r>
      <w:r>
        <w:rPr>
          <w:rFonts w:hint="eastAsia"/>
        </w:rPr>
        <w:instrText>:C++11</w:instrText>
      </w:r>
      <w:r>
        <w:rPr>
          <w:rFonts w:hint="eastAsia"/>
        </w:rPr>
        <w:instrText>版</w:instrText>
      </w:r>
      <w:r>
        <w:instrText>" \y “</w:instrText>
      </w:r>
      <w:r>
        <w:rPr>
          <w:rFonts w:hint="eastAsia"/>
        </w:rPr>
        <w:instrText>じょうけんへんすう</w:instrText>
      </w:r>
      <w:r>
        <w:rPr>
          <w:rFonts w:hint="eastAsia"/>
        </w:rPr>
        <w:instrText>:C++11</w:instrText>
      </w:r>
      <w:r>
        <w:rPr>
          <w:rFonts w:hint="eastAsia"/>
        </w:rPr>
        <w:instrText>ばん</w:instrText>
      </w:r>
      <w:r>
        <w:instrText xml:space="preserve">” </w:instrText>
      </w:r>
      <w:r>
        <w:fldChar w:fldCharType="end"/>
      </w:r>
    </w:p>
    <w:p w14:paraId="55427D9C" w14:textId="075DDB1B" w:rsidR="00C11DFE" w:rsidRDefault="00C11DFE" w:rsidP="00C11DFE">
      <w:pPr>
        <w:pStyle w:val="aa"/>
        <w:ind w:left="447" w:firstLine="283"/>
      </w:pPr>
      <w:r>
        <w:rPr>
          <w:rFonts w:hint="eastAsia"/>
        </w:rPr>
        <w:t xml:space="preserve">Windows Vista </w:t>
      </w:r>
      <w:r>
        <w:rPr>
          <w:rFonts w:hint="eastAsia"/>
        </w:rPr>
        <w:t>以降には、条件変数</w:t>
      </w:r>
      <w:r w:rsidR="008C6909">
        <w:rPr>
          <w:rFonts w:hint="eastAsia"/>
        </w:rPr>
        <w:t>の仕組み</w:t>
      </w:r>
      <w:r>
        <w:rPr>
          <w:rFonts w:hint="eastAsia"/>
        </w:rPr>
        <w:t>が追加されている。</w:t>
      </w:r>
    </w:p>
    <w:p w14:paraId="6B988F8B" w14:textId="0D5132F5" w:rsidR="00C11DFE" w:rsidRDefault="00C11DFE" w:rsidP="00C11DFE">
      <w:pPr>
        <w:pStyle w:val="aa"/>
        <w:ind w:left="447" w:firstLine="283"/>
        <w:rPr>
          <w:rFonts w:hint="eastAsia"/>
        </w:rPr>
      </w:pPr>
      <w:r>
        <w:rPr>
          <w:rFonts w:hint="eastAsia"/>
        </w:rPr>
        <w:t>ミューテックスではなく、クリティカルセクションと組み合わせて使用する「</w:t>
      </w:r>
      <w:r w:rsidRPr="00C11DFE">
        <w:rPr>
          <w:rFonts w:ascii="ＭＳ ゴシック" w:hAnsi="ＭＳ ゴシック" w:hint="eastAsia"/>
          <w:color w:val="0070C0"/>
        </w:rPr>
        <w:t>SleepConditionVariableCS</w:t>
      </w:r>
      <w:r w:rsidRPr="00C11DFE">
        <w:rPr>
          <w:rFonts w:ascii="ＭＳ ゴシック" w:hAnsi="ＭＳ ゴシック"/>
          <w:color w:val="0070C0"/>
        </w:rPr>
        <w:t>()</w:t>
      </w:r>
      <w:r>
        <w:t>」</w:t>
      </w:r>
      <w:r>
        <w:rPr>
          <w:rFonts w:hint="eastAsia"/>
        </w:rPr>
        <w:t>関数や、リード・ライトロックと組み合わせて使用する「</w:t>
      </w:r>
      <w:r w:rsidRPr="00C11DFE">
        <w:rPr>
          <w:rFonts w:ascii="ＭＳ ゴシック" w:hAnsi="ＭＳ ゴシック" w:hint="eastAsia"/>
          <w:color w:val="0070C0"/>
        </w:rPr>
        <w:t>SleepConditionVariableSRW</w:t>
      </w:r>
      <w:r w:rsidRPr="00C11DFE">
        <w:rPr>
          <w:rFonts w:ascii="ＭＳ ゴシック" w:hAnsi="ＭＳ ゴシック"/>
          <w:color w:val="0070C0"/>
        </w:rPr>
        <w:t>()</w:t>
      </w:r>
      <w:r>
        <w:t>」</w:t>
      </w:r>
      <w:r w:rsidR="008C6909">
        <w:rPr>
          <w:rFonts w:hint="eastAsia"/>
        </w:rPr>
        <w:t>関数が追加されている。ほか、</w:t>
      </w:r>
      <w:r>
        <w:rPr>
          <w:rFonts w:hint="eastAsia"/>
        </w:rPr>
        <w:t>通知のための「</w:t>
      </w:r>
      <w:r w:rsidRPr="00C11DFE">
        <w:rPr>
          <w:rFonts w:ascii="ＭＳ ゴシック" w:hAnsi="ＭＳ ゴシック" w:hint="eastAsia"/>
          <w:color w:val="0070C0"/>
        </w:rPr>
        <w:t>WakeConditionVarialbe</w:t>
      </w:r>
      <w:r w:rsidRPr="00C11DFE">
        <w:rPr>
          <w:rFonts w:ascii="ＭＳ ゴシック" w:hAnsi="ＭＳ ゴシック"/>
          <w:color w:val="0070C0"/>
        </w:rPr>
        <w:t>()</w:t>
      </w:r>
      <w:r>
        <w:rPr>
          <w:rFonts w:hint="eastAsia"/>
        </w:rPr>
        <w:t>」関数、「</w:t>
      </w:r>
      <w:r w:rsidRPr="00C11DFE">
        <w:rPr>
          <w:rFonts w:ascii="ＭＳ ゴシック" w:hAnsi="ＭＳ ゴシック" w:hint="eastAsia"/>
          <w:color w:val="0070C0"/>
        </w:rPr>
        <w:t>Wake</w:t>
      </w:r>
      <w:r w:rsidRPr="00C11DFE">
        <w:rPr>
          <w:rFonts w:ascii="ＭＳ ゴシック" w:hAnsi="ＭＳ ゴシック"/>
          <w:color w:val="0070C0"/>
        </w:rPr>
        <w:t>All</w:t>
      </w:r>
      <w:r w:rsidRPr="00C11DFE">
        <w:rPr>
          <w:rFonts w:ascii="ＭＳ ゴシック" w:hAnsi="ＭＳ ゴシック" w:hint="eastAsia"/>
          <w:color w:val="0070C0"/>
        </w:rPr>
        <w:t>ConditionVariable</w:t>
      </w:r>
      <w:r w:rsidRPr="00C11DFE">
        <w:rPr>
          <w:rFonts w:ascii="ＭＳ ゴシック" w:hAnsi="ＭＳ ゴシック"/>
          <w:color w:val="0070C0"/>
        </w:rPr>
        <w:t>()</w:t>
      </w:r>
      <w:r>
        <w:rPr>
          <w:rFonts w:hint="eastAsia"/>
        </w:rPr>
        <w:t>」関数が追加されている。</w:t>
      </w:r>
    </w:p>
    <w:p w14:paraId="04C37349" w14:textId="2938E311" w:rsidR="00C11DFE" w:rsidRPr="00C11DFE" w:rsidRDefault="00C11DFE" w:rsidP="00C11DFE">
      <w:pPr>
        <w:pStyle w:val="aa"/>
        <w:ind w:left="447" w:firstLine="283"/>
        <w:rPr>
          <w:rFonts w:hint="eastAsia"/>
        </w:rPr>
      </w:pPr>
      <w:r>
        <w:t>サンプルプログラムは省略。</w:t>
      </w:r>
    </w:p>
    <w:p w14:paraId="1D62248F" w14:textId="73F9454F" w:rsidR="0079153D" w:rsidRDefault="0079153D" w:rsidP="0079153D">
      <w:pPr>
        <w:pStyle w:val="2"/>
      </w:pPr>
      <w:bookmarkStart w:id="132" w:name="_Toc379778042"/>
      <w:r>
        <w:rPr>
          <w:rFonts w:hint="eastAsia"/>
        </w:rPr>
        <w:t>モニター：バリア</w:t>
      </w:r>
      <w:bookmarkEnd w:id="132"/>
      <w:r w:rsidR="00A45D66">
        <w:fldChar w:fldCharType="begin"/>
      </w:r>
      <w:r w:rsidR="00A45D66">
        <w:instrText xml:space="preserve"> XE "</w:instrText>
      </w:r>
      <w:r w:rsidR="00A45D66">
        <w:rPr>
          <w:rFonts w:hint="eastAsia"/>
        </w:rPr>
        <w:instrText>バリア</w:instrText>
      </w:r>
      <w:r w:rsidR="00A45D66">
        <w:instrText>" \y “</w:instrText>
      </w:r>
      <w:r w:rsidR="00A45D66">
        <w:rPr>
          <w:rFonts w:hint="eastAsia"/>
        </w:rPr>
        <w:instrText>ばりあ</w:instrText>
      </w:r>
      <w:r w:rsidR="00A45D66">
        <w:instrText xml:space="preserve">” </w:instrText>
      </w:r>
      <w:r w:rsidR="00A45D66">
        <w:fldChar w:fldCharType="end"/>
      </w:r>
    </w:p>
    <w:p w14:paraId="0E446A0B" w14:textId="77777777" w:rsidR="00F43C8E" w:rsidRDefault="00F43C8E" w:rsidP="0079153D">
      <w:pPr>
        <w:pStyle w:val="a9"/>
        <w:ind w:firstLine="283"/>
      </w:pPr>
      <w:r>
        <w:rPr>
          <w:rFonts w:hint="eastAsia"/>
        </w:rPr>
        <w:t>手軽なモニターの手法として、「バリア」というものがある。</w:t>
      </w:r>
    </w:p>
    <w:p w14:paraId="5587E363" w14:textId="2A6C41D5" w:rsidR="00F43C8E" w:rsidRDefault="000E70E7" w:rsidP="0079153D">
      <w:pPr>
        <w:pStyle w:val="a9"/>
        <w:ind w:firstLine="283"/>
      </w:pPr>
      <w:r>
        <w:rPr>
          <w:rFonts w:hint="eastAsia"/>
        </w:rPr>
        <w:t>スレッドの処理中にバリアを設定することにより、規定数</w:t>
      </w:r>
      <w:r w:rsidR="00F43C8E">
        <w:rPr>
          <w:rFonts w:hint="eastAsia"/>
        </w:rPr>
        <w:t>のスレッドがバリアに到達するまで待機させることができる。</w:t>
      </w:r>
    </w:p>
    <w:p w14:paraId="348D19B0" w14:textId="6B4F6D52" w:rsidR="0079153D" w:rsidRDefault="00DF7C5C" w:rsidP="0079153D">
      <w:pPr>
        <w:pStyle w:val="3"/>
      </w:pPr>
      <w:bookmarkStart w:id="133" w:name="_Toc379778043"/>
      <w:r>
        <w:rPr>
          <w:rFonts w:hint="eastAsia"/>
        </w:rPr>
        <w:lastRenderedPageBreak/>
        <w:t>POSIX</w:t>
      </w:r>
      <w:r>
        <w:rPr>
          <w:rFonts w:hint="eastAsia"/>
        </w:rPr>
        <w:t>スレッド</w:t>
      </w:r>
      <w:r w:rsidR="0079153D">
        <w:rPr>
          <w:rFonts w:hint="eastAsia"/>
        </w:rPr>
        <w:t>ライブラリ版</w:t>
      </w:r>
      <w:bookmarkEnd w:id="133"/>
      <w:r w:rsidR="00A45D66">
        <w:fldChar w:fldCharType="begin"/>
      </w:r>
      <w:r w:rsidR="00A45D66">
        <w:instrText xml:space="preserve"> XE "</w:instrText>
      </w:r>
      <w:r w:rsidR="00A45D66">
        <w:rPr>
          <w:rFonts w:hint="eastAsia"/>
        </w:rPr>
        <w:instrText>バリア</w:instrText>
      </w:r>
      <w:r w:rsidR="00A45D66">
        <w:rPr>
          <w:rFonts w:hint="eastAsia"/>
        </w:rPr>
        <w:instrText>:POSIX</w:instrText>
      </w:r>
      <w:r w:rsidR="00A45D66">
        <w:rPr>
          <w:rFonts w:hint="eastAsia"/>
        </w:rPr>
        <w:instrText>スレッドライブラリ版</w:instrText>
      </w:r>
      <w:r w:rsidR="00A45D66">
        <w:instrText>" \y “</w:instrText>
      </w:r>
      <w:r w:rsidR="00A45D66">
        <w:rPr>
          <w:rFonts w:hint="eastAsia"/>
        </w:rPr>
        <w:instrText>ばりあ</w:instrText>
      </w:r>
      <w:r w:rsidR="00A45D66">
        <w:rPr>
          <w:rFonts w:hint="eastAsia"/>
        </w:rPr>
        <w:instrText>:</w:instrText>
      </w:r>
      <w:r w:rsidR="00A45D66">
        <w:instrText>POSIX</w:instrText>
      </w:r>
      <w:r w:rsidR="00A45D66">
        <w:rPr>
          <w:rFonts w:hint="eastAsia"/>
        </w:rPr>
        <w:instrText>すれっどらいぶらりばん</w:instrText>
      </w:r>
      <w:r w:rsidR="00A45D66">
        <w:instrText xml:space="preserve">” </w:instrText>
      </w:r>
      <w:r w:rsidR="00A45D66">
        <w:fldChar w:fldCharType="end"/>
      </w:r>
    </w:p>
    <w:p w14:paraId="60E6A251" w14:textId="4DF4C7E6" w:rsidR="00F43C8E" w:rsidRDefault="00DF7C5C" w:rsidP="0079153D">
      <w:pPr>
        <w:pStyle w:val="aa"/>
        <w:ind w:left="447" w:firstLine="283"/>
      </w:pPr>
      <w:r>
        <w:rPr>
          <w:rFonts w:hint="eastAsia"/>
        </w:rPr>
        <w:t>POSIX</w:t>
      </w:r>
      <w:r>
        <w:rPr>
          <w:rFonts w:hint="eastAsia"/>
        </w:rPr>
        <w:t>スレッド</w:t>
      </w:r>
      <w:r w:rsidR="0079153D">
        <w:rPr>
          <w:rFonts w:hint="eastAsia"/>
        </w:rPr>
        <w:t>ライブラリ版の</w:t>
      </w:r>
      <w:r w:rsidR="00F43C8E">
        <w:rPr>
          <w:rFonts w:hint="eastAsia"/>
        </w:rPr>
        <w:t>バリア</w:t>
      </w:r>
      <w:r w:rsidR="0079153D">
        <w:rPr>
          <w:rFonts w:hint="eastAsia"/>
        </w:rPr>
        <w:t>。</w:t>
      </w:r>
    </w:p>
    <w:p w14:paraId="241F566C" w14:textId="0FD4B1F9" w:rsidR="0079153D" w:rsidRDefault="000E70E7" w:rsidP="0079153D">
      <w:pPr>
        <w:pStyle w:val="aa"/>
        <w:ind w:left="447" w:firstLine="283"/>
      </w:pPr>
      <w:r>
        <w:rPr>
          <w:rFonts w:hint="eastAsia"/>
        </w:rPr>
        <w:t>「条件変数」のサンプルを元</w:t>
      </w:r>
      <w:r w:rsidR="00F43C8E">
        <w:rPr>
          <w:rFonts w:hint="eastAsia"/>
        </w:rPr>
        <w:t>に、バリア処理を追加している。</w:t>
      </w:r>
      <w:r>
        <w:rPr>
          <w:rFonts w:hint="eastAsia"/>
        </w:rPr>
        <w:t>「</w:t>
      </w:r>
      <w:r w:rsidRPr="000E70E7">
        <w:rPr>
          <w:rFonts w:hint="eastAsia"/>
          <w:color w:val="FF0000"/>
        </w:rPr>
        <w:t>【バリア処理追加】</w:t>
      </w:r>
      <w:r>
        <w:rPr>
          <w:rFonts w:hint="eastAsia"/>
        </w:rPr>
        <w:t>」と書かれた箇所以外は元のプログラムと同じ。</w:t>
      </w:r>
    </w:p>
    <w:p w14:paraId="61432CC6" w14:textId="4D2870A0" w:rsidR="0079153D" w:rsidRDefault="00DF7C5C" w:rsidP="0079153D">
      <w:pPr>
        <w:pStyle w:val="aa"/>
        <w:keepNext/>
        <w:widowControl/>
        <w:spacing w:beforeLines="50" w:before="180"/>
        <w:ind w:leftChars="203" w:left="447" w:hangingChars="10" w:hanging="21"/>
      </w:pPr>
      <w:r>
        <w:t>P</w:t>
      </w:r>
      <w:r>
        <w:rPr>
          <w:rFonts w:hint="eastAsia"/>
        </w:rPr>
        <w:t>OSIX</w:t>
      </w:r>
      <w:r>
        <w:rPr>
          <w:rFonts w:hint="eastAsia"/>
        </w:rPr>
        <w:t>スレッド</w:t>
      </w:r>
      <w:r w:rsidR="00F43C8E">
        <w:rPr>
          <w:rFonts w:hint="eastAsia"/>
        </w:rPr>
        <w:t>ライブラリ版バリア</w:t>
      </w:r>
      <w:r w:rsidR="0079153D">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9153D" w14:paraId="573938F7" w14:textId="77777777" w:rsidTr="00B82011">
        <w:tc>
          <w:tcPr>
            <w:tcW w:w="8494" w:type="dxa"/>
          </w:tcPr>
          <w:p w14:paraId="4D60AFB7" w14:textId="77777777" w:rsidR="00F43C8E" w:rsidRDefault="00F43C8E" w:rsidP="00F43C8E">
            <w:pPr>
              <w:pStyle w:val="3-"/>
            </w:pPr>
            <w:r>
              <w:t>#include &lt;stdio.h&gt;</w:t>
            </w:r>
          </w:p>
          <w:p w14:paraId="1141E7EF" w14:textId="77777777" w:rsidR="00F43C8E" w:rsidRDefault="00F43C8E" w:rsidP="00F43C8E">
            <w:pPr>
              <w:pStyle w:val="3-"/>
            </w:pPr>
            <w:r>
              <w:t>#include &lt;stdlib.h&gt;</w:t>
            </w:r>
          </w:p>
          <w:p w14:paraId="286B773E" w14:textId="77777777" w:rsidR="00F43C8E" w:rsidRDefault="00F43C8E" w:rsidP="00F43C8E">
            <w:pPr>
              <w:pStyle w:val="3-"/>
            </w:pPr>
          </w:p>
          <w:p w14:paraId="3DCA60F0" w14:textId="77777777" w:rsidR="00F43C8E" w:rsidRPr="00825119" w:rsidRDefault="00F43C8E" w:rsidP="00F43C8E">
            <w:pPr>
              <w:pStyle w:val="3-"/>
              <w:rPr>
                <w:color w:val="FF0000"/>
              </w:rPr>
            </w:pPr>
            <w:r w:rsidRPr="00825119">
              <w:rPr>
                <w:color w:val="FF0000"/>
              </w:rPr>
              <w:t>#include &lt;pthread.h&gt;</w:t>
            </w:r>
          </w:p>
          <w:p w14:paraId="17F5A1BE" w14:textId="77777777" w:rsidR="00F43C8E" w:rsidRDefault="00F43C8E" w:rsidP="00F43C8E">
            <w:pPr>
              <w:pStyle w:val="3-"/>
            </w:pPr>
            <w:r>
              <w:t>#include &lt;unistd.h&gt;</w:t>
            </w:r>
          </w:p>
          <w:p w14:paraId="454AC599" w14:textId="77777777" w:rsidR="00F43C8E" w:rsidRDefault="00F43C8E" w:rsidP="00F43C8E">
            <w:pPr>
              <w:pStyle w:val="3-"/>
            </w:pPr>
          </w:p>
          <w:p w14:paraId="608B54AC" w14:textId="77777777" w:rsidR="00F43C8E" w:rsidRPr="00F43C8E" w:rsidRDefault="00F43C8E" w:rsidP="00F43C8E">
            <w:pPr>
              <w:pStyle w:val="3-"/>
              <w:rPr>
                <w:color w:val="00B050"/>
              </w:rPr>
            </w:pPr>
            <w:r>
              <w:rPr>
                <w:rFonts w:hint="eastAsia"/>
              </w:rPr>
              <w:t xml:space="preserve">#include &lt;sys/time.h&gt; </w:t>
            </w:r>
            <w:r w:rsidRPr="00F43C8E">
              <w:rPr>
                <w:rFonts w:hint="eastAsia"/>
                <w:color w:val="00B050"/>
              </w:rPr>
              <w:t>//時間計測用</w:t>
            </w:r>
          </w:p>
          <w:p w14:paraId="5C3C3F5F" w14:textId="77777777" w:rsidR="00F43C8E" w:rsidRDefault="00F43C8E" w:rsidP="00F43C8E">
            <w:pPr>
              <w:pStyle w:val="3-"/>
            </w:pPr>
          </w:p>
          <w:p w14:paraId="0E580724" w14:textId="77777777" w:rsidR="00F43C8E" w:rsidRPr="00F43C8E" w:rsidRDefault="00F43C8E" w:rsidP="00F43C8E">
            <w:pPr>
              <w:pStyle w:val="3-"/>
              <w:rPr>
                <w:color w:val="00B050"/>
              </w:rPr>
            </w:pPr>
            <w:r w:rsidRPr="00F43C8E">
              <w:rPr>
                <w:rFonts w:hint="eastAsia"/>
                <w:color w:val="00B050"/>
              </w:rPr>
              <w:t>//スレッド情報</w:t>
            </w:r>
          </w:p>
          <w:p w14:paraId="6216AB92" w14:textId="77777777" w:rsidR="00F43C8E" w:rsidRDefault="00F43C8E" w:rsidP="00F43C8E">
            <w:pPr>
              <w:pStyle w:val="3-"/>
            </w:pPr>
            <w:r>
              <w:rPr>
                <w:rFonts w:hint="eastAsia"/>
              </w:rPr>
              <w:t xml:space="preserve">static const int FOLLOW_THREAD_MAX = 10;          </w:t>
            </w:r>
            <w:r w:rsidRPr="00F43C8E">
              <w:rPr>
                <w:rFonts w:hint="eastAsia"/>
                <w:color w:val="00B050"/>
              </w:rPr>
              <w:t>//後続スレッド最大数</w:t>
            </w:r>
          </w:p>
          <w:p w14:paraId="1AC0E26C" w14:textId="77777777" w:rsidR="00F43C8E" w:rsidRPr="00F43C8E" w:rsidRDefault="00F43C8E" w:rsidP="00F43C8E">
            <w:pPr>
              <w:pStyle w:val="3-"/>
              <w:rPr>
                <w:color w:val="00B050"/>
              </w:rPr>
            </w:pPr>
            <w:r>
              <w:rPr>
                <w:rFonts w:hint="eastAsia"/>
              </w:rPr>
              <w:t xml:space="preserve">static volatile int s_followThreadNum = 0;        </w:t>
            </w:r>
            <w:r w:rsidRPr="00F43C8E">
              <w:rPr>
                <w:rFonts w:hint="eastAsia"/>
                <w:color w:val="00B050"/>
              </w:rPr>
              <w:t>//後続スレッド数</w:t>
            </w:r>
          </w:p>
          <w:p w14:paraId="74BB0FAA" w14:textId="77777777" w:rsidR="00F43C8E" w:rsidRPr="00F43C8E" w:rsidRDefault="00F43C8E" w:rsidP="00F43C8E">
            <w:pPr>
              <w:pStyle w:val="3-"/>
              <w:rPr>
                <w:color w:val="00B050"/>
              </w:rPr>
            </w:pPr>
            <w:r>
              <w:rPr>
                <w:rFonts w:hint="eastAsia"/>
              </w:rPr>
              <w:t xml:space="preserve">static volatile int s_followThreadNo = 0;         </w:t>
            </w:r>
            <w:r w:rsidRPr="00F43C8E">
              <w:rPr>
                <w:rFonts w:hint="eastAsia"/>
                <w:color w:val="00B050"/>
              </w:rPr>
              <w:t>//後続スレッド番号発番用</w:t>
            </w:r>
          </w:p>
          <w:p w14:paraId="4754E312" w14:textId="77777777" w:rsidR="00F43C8E" w:rsidRDefault="00F43C8E" w:rsidP="00F43C8E">
            <w:pPr>
              <w:pStyle w:val="3-"/>
            </w:pPr>
            <w:r>
              <w:rPr>
                <w:rFonts w:hint="eastAsia"/>
              </w:rPr>
              <w:t>static volatile bool s_IsQuirProiorThread = false;</w:t>
            </w:r>
            <w:r w:rsidRPr="00F43C8E">
              <w:rPr>
                <w:rFonts w:hint="eastAsia"/>
                <w:color w:val="00B050"/>
              </w:rPr>
              <w:t>//先行スレッド終了フラグ</w:t>
            </w:r>
          </w:p>
          <w:p w14:paraId="1E97FC30" w14:textId="77777777" w:rsidR="00F43C8E" w:rsidRDefault="00F43C8E" w:rsidP="00F43C8E">
            <w:pPr>
              <w:pStyle w:val="3-"/>
            </w:pPr>
            <w:r>
              <w:rPr>
                <w:rFonts w:hint="eastAsia"/>
              </w:rPr>
              <w:t>static pthread_mutex_t s_followThreadMutex = PTHREAD_MUTEX_INITIALIZER;</w:t>
            </w:r>
            <w:r w:rsidRPr="00F43C8E">
              <w:rPr>
                <w:rFonts w:hint="eastAsia"/>
                <w:color w:val="00B050"/>
              </w:rPr>
              <w:t>//後続スレッド番号発番用ミューテックス</w:t>
            </w:r>
          </w:p>
          <w:p w14:paraId="47B27E53" w14:textId="77777777" w:rsidR="00F43C8E" w:rsidRDefault="00F43C8E" w:rsidP="00F43C8E">
            <w:pPr>
              <w:pStyle w:val="3-"/>
            </w:pPr>
          </w:p>
          <w:p w14:paraId="25A51B88" w14:textId="77777777" w:rsidR="00F43C8E" w:rsidRPr="00F43C8E" w:rsidRDefault="00F43C8E" w:rsidP="00F43C8E">
            <w:pPr>
              <w:pStyle w:val="3-"/>
              <w:rPr>
                <w:color w:val="00B050"/>
              </w:rPr>
            </w:pPr>
            <w:r w:rsidRPr="00F43C8E">
              <w:rPr>
                <w:rFonts w:hint="eastAsia"/>
                <w:color w:val="00B050"/>
              </w:rPr>
              <w:t>//条件変数</w:t>
            </w:r>
          </w:p>
          <w:p w14:paraId="4A1E0107" w14:textId="77777777" w:rsidR="00F43C8E" w:rsidRPr="00F43C8E" w:rsidRDefault="00F43C8E" w:rsidP="00F43C8E">
            <w:pPr>
              <w:pStyle w:val="3-"/>
              <w:rPr>
                <w:color w:val="00B050"/>
              </w:rPr>
            </w:pPr>
            <w:r w:rsidRPr="00F43C8E">
              <w:rPr>
                <w:rFonts w:hint="eastAsia"/>
                <w:color w:val="00B050"/>
              </w:rPr>
              <w:t>//※条件変数は、必ず条件変数＋ミューテックス＋変数のセットで扱う</w:t>
            </w:r>
          </w:p>
          <w:p w14:paraId="7C1A5476" w14:textId="77777777" w:rsidR="00F43C8E" w:rsidRDefault="00F43C8E" w:rsidP="00F43C8E">
            <w:pPr>
              <w:pStyle w:val="3-"/>
            </w:pPr>
            <w:r>
              <w:rPr>
                <w:rFonts w:hint="eastAsia"/>
              </w:rPr>
              <w:t xml:space="preserve">static pthread_cond_t s_followCond[FOLLOW_THREAD_MAX];      </w:t>
            </w:r>
            <w:r w:rsidRPr="00F43C8E">
              <w:rPr>
                <w:rFonts w:hint="eastAsia"/>
                <w:color w:val="00B050"/>
              </w:rPr>
              <w:t>//後続スレッド処理完了条件変数</w:t>
            </w:r>
          </w:p>
          <w:p w14:paraId="19273ACA" w14:textId="77777777" w:rsidR="00F43C8E" w:rsidRPr="00F43C8E" w:rsidRDefault="00F43C8E" w:rsidP="00F43C8E">
            <w:pPr>
              <w:pStyle w:val="3-"/>
              <w:rPr>
                <w:color w:val="00B050"/>
              </w:rPr>
            </w:pPr>
            <w:r>
              <w:rPr>
                <w:rFonts w:hint="eastAsia"/>
              </w:rPr>
              <w:t>static pthread_mutex_t s_followCondMutex[FOLLOW_THREAD_MAX];</w:t>
            </w:r>
            <w:r w:rsidRPr="00F43C8E">
              <w:rPr>
                <w:rFonts w:hint="eastAsia"/>
                <w:color w:val="00B050"/>
              </w:rPr>
              <w:t>//後続スレッド処理完了条件変数ミューテックス</w:t>
            </w:r>
          </w:p>
          <w:p w14:paraId="11071E0B" w14:textId="77777777" w:rsidR="00F43C8E" w:rsidRDefault="00F43C8E" w:rsidP="00F43C8E">
            <w:pPr>
              <w:pStyle w:val="3-"/>
            </w:pPr>
            <w:r>
              <w:rPr>
                <w:rFonts w:hint="eastAsia"/>
              </w:rPr>
              <w:t xml:space="preserve">static volatile bool s_followFinished[FOLLOW_THREAD_MAX];  </w:t>
            </w:r>
            <w:r w:rsidRPr="00F43C8E">
              <w:rPr>
                <w:rFonts w:hint="eastAsia"/>
                <w:color w:val="00B050"/>
              </w:rPr>
              <w:t xml:space="preserve"> //後続スレッド処理完了フラグ</w:t>
            </w:r>
          </w:p>
          <w:p w14:paraId="59184A7C" w14:textId="77777777" w:rsidR="00F43C8E" w:rsidRDefault="00F43C8E" w:rsidP="00F43C8E">
            <w:pPr>
              <w:pStyle w:val="3-"/>
            </w:pPr>
          </w:p>
          <w:p w14:paraId="13EE639F" w14:textId="0A9FC58D" w:rsidR="00F43C8E" w:rsidRPr="00F43C8E" w:rsidRDefault="00F43C8E" w:rsidP="00F43C8E">
            <w:pPr>
              <w:pStyle w:val="3-"/>
              <w:rPr>
                <w:color w:val="00B050"/>
              </w:rPr>
            </w:pPr>
            <w:r w:rsidRPr="00F43C8E">
              <w:rPr>
                <w:rFonts w:hint="eastAsia"/>
                <w:color w:val="00B050"/>
              </w:rPr>
              <w:t>//</w:t>
            </w:r>
            <w:r w:rsidR="00825119" w:rsidRPr="00825119">
              <w:rPr>
                <w:color w:val="FF0000"/>
              </w:rPr>
              <w:t>【バリア処理追加】</w:t>
            </w:r>
            <w:r w:rsidRPr="00F43C8E">
              <w:rPr>
                <w:rFonts w:hint="eastAsia"/>
                <w:color w:val="00B050"/>
              </w:rPr>
              <w:t>バリア</w:t>
            </w:r>
          </w:p>
          <w:p w14:paraId="3B7085CE" w14:textId="77777777" w:rsidR="00F43C8E" w:rsidRPr="00F43C8E" w:rsidRDefault="00F43C8E" w:rsidP="00F43C8E">
            <w:pPr>
              <w:pStyle w:val="3-"/>
              <w:rPr>
                <w:color w:val="FF0000"/>
              </w:rPr>
            </w:pPr>
            <w:r w:rsidRPr="00F43C8E">
              <w:rPr>
                <w:color w:val="FF0000"/>
              </w:rPr>
              <w:t>static pthread_barrier_t s_barrier;</w:t>
            </w:r>
          </w:p>
          <w:p w14:paraId="66CA0EC5" w14:textId="77777777" w:rsidR="00F43C8E" w:rsidRDefault="00F43C8E" w:rsidP="00F43C8E">
            <w:pPr>
              <w:pStyle w:val="3-"/>
            </w:pPr>
          </w:p>
          <w:p w14:paraId="70A57AB9" w14:textId="77777777" w:rsidR="00F43C8E" w:rsidRPr="00F43C8E" w:rsidRDefault="00F43C8E" w:rsidP="00F43C8E">
            <w:pPr>
              <w:pStyle w:val="3-"/>
              <w:rPr>
                <w:color w:val="00B050"/>
              </w:rPr>
            </w:pPr>
            <w:r w:rsidRPr="00F43C8E">
              <w:rPr>
                <w:rFonts w:hint="eastAsia"/>
                <w:color w:val="00B050"/>
              </w:rPr>
              <w:t>//共有データ</w:t>
            </w:r>
          </w:p>
          <w:p w14:paraId="1761FF46" w14:textId="77777777" w:rsidR="00F43C8E" w:rsidRDefault="00F43C8E" w:rsidP="00F43C8E">
            <w:pPr>
              <w:pStyle w:val="3-"/>
            </w:pPr>
            <w:r>
              <w:t>static int s_commonData = 0;</w:t>
            </w:r>
          </w:p>
          <w:p w14:paraId="258AE1D8" w14:textId="77777777" w:rsidR="00F43C8E" w:rsidRDefault="00F43C8E" w:rsidP="00F43C8E">
            <w:pPr>
              <w:pStyle w:val="3-"/>
            </w:pPr>
          </w:p>
          <w:p w14:paraId="5C06E4E6" w14:textId="77777777" w:rsidR="00F43C8E" w:rsidRPr="00F43C8E" w:rsidRDefault="00F43C8E" w:rsidP="00F43C8E">
            <w:pPr>
              <w:pStyle w:val="3-"/>
              <w:rPr>
                <w:color w:val="00B050"/>
              </w:rPr>
            </w:pPr>
            <w:r w:rsidRPr="00F43C8E">
              <w:rPr>
                <w:rFonts w:hint="eastAsia"/>
                <w:color w:val="00B050"/>
              </w:rPr>
              <w:t>//スレッド固有データ</w:t>
            </w:r>
          </w:p>
          <w:p w14:paraId="0F8825B2" w14:textId="77777777" w:rsidR="00F43C8E" w:rsidRDefault="00F43C8E" w:rsidP="00F43C8E">
            <w:pPr>
              <w:pStyle w:val="3-"/>
            </w:pPr>
            <w:r>
              <w:t>__thread int s_tlsData = 0;</w:t>
            </w:r>
          </w:p>
          <w:p w14:paraId="751AE4D8" w14:textId="77777777" w:rsidR="00F43C8E" w:rsidRPr="00F43C8E" w:rsidRDefault="00F43C8E" w:rsidP="00F43C8E">
            <w:pPr>
              <w:pStyle w:val="3-"/>
              <w:rPr>
                <w:color w:val="00B050"/>
              </w:rPr>
            </w:pPr>
          </w:p>
          <w:p w14:paraId="23CA21BD" w14:textId="77777777" w:rsidR="00F43C8E" w:rsidRPr="00F43C8E" w:rsidRDefault="00F43C8E" w:rsidP="00F43C8E">
            <w:pPr>
              <w:pStyle w:val="3-"/>
              <w:rPr>
                <w:color w:val="00B050"/>
              </w:rPr>
            </w:pPr>
            <w:r w:rsidRPr="00F43C8E">
              <w:rPr>
                <w:rFonts w:hint="eastAsia"/>
                <w:color w:val="00B050"/>
              </w:rPr>
              <w:t>//【処理説明】</w:t>
            </w:r>
          </w:p>
          <w:p w14:paraId="1C7D1F76" w14:textId="77777777" w:rsidR="00F43C8E" w:rsidRPr="00F43C8E" w:rsidRDefault="00F43C8E" w:rsidP="00F43C8E">
            <w:pPr>
              <w:pStyle w:val="3-"/>
              <w:rPr>
                <w:color w:val="00B050"/>
              </w:rPr>
            </w:pPr>
            <w:r w:rsidRPr="00F43C8E">
              <w:rPr>
                <w:rFonts w:hint="eastAsia"/>
                <w:color w:val="00B050"/>
              </w:rPr>
              <w:t>//先行スレッドが共有データを作成し、それが完了したら</w:t>
            </w:r>
          </w:p>
          <w:p w14:paraId="072CB681" w14:textId="77777777" w:rsidR="00F43C8E" w:rsidRPr="00F43C8E" w:rsidRDefault="00F43C8E" w:rsidP="00F43C8E">
            <w:pPr>
              <w:pStyle w:val="3-"/>
              <w:rPr>
                <w:color w:val="00B050"/>
              </w:rPr>
            </w:pPr>
            <w:r w:rsidRPr="00F43C8E">
              <w:rPr>
                <w:rFonts w:hint="eastAsia"/>
                <w:color w:val="00B050"/>
              </w:rPr>
              <w:t>//複数の後続スレッドがスタート。</w:t>
            </w:r>
          </w:p>
          <w:p w14:paraId="59623506" w14:textId="77777777" w:rsidR="00F43C8E" w:rsidRPr="00F43C8E" w:rsidRDefault="00F43C8E" w:rsidP="00F43C8E">
            <w:pPr>
              <w:pStyle w:val="3-"/>
              <w:rPr>
                <w:color w:val="00B050"/>
              </w:rPr>
            </w:pPr>
            <w:r w:rsidRPr="00F43C8E">
              <w:rPr>
                <w:rFonts w:hint="eastAsia"/>
                <w:color w:val="00B050"/>
              </w:rPr>
              <w:t>//後続スレッドは共有データを読み込むだけのため、並列で動作。</w:t>
            </w:r>
          </w:p>
          <w:p w14:paraId="27990FEE" w14:textId="77777777" w:rsidR="00F43C8E" w:rsidRPr="00F43C8E" w:rsidRDefault="00F43C8E" w:rsidP="00F43C8E">
            <w:pPr>
              <w:pStyle w:val="3-"/>
              <w:rPr>
                <w:color w:val="00B050"/>
              </w:rPr>
            </w:pPr>
            <w:r w:rsidRPr="00F43C8E">
              <w:rPr>
                <w:rFonts w:hint="eastAsia"/>
                <w:color w:val="00B050"/>
              </w:rPr>
              <w:t>//後続スレッドの処理が全て完了したら、また先行スレッドが稼働。</w:t>
            </w:r>
          </w:p>
          <w:p w14:paraId="292DA42F" w14:textId="2B1B0F05" w:rsidR="00825119" w:rsidRPr="00825119" w:rsidRDefault="00825119" w:rsidP="00825119">
            <w:pPr>
              <w:pStyle w:val="3-"/>
              <w:rPr>
                <w:color w:val="FF0000"/>
              </w:rPr>
            </w:pPr>
            <w:r w:rsidRPr="00825119">
              <w:rPr>
                <w:color w:val="FF0000"/>
              </w:rPr>
              <w:t>//</w:t>
            </w:r>
            <w:r>
              <w:rPr>
                <w:color w:val="FF0000"/>
              </w:rPr>
              <w:t>【バリア処理追加】</w:t>
            </w:r>
            <w:r w:rsidRPr="00825119">
              <w:rPr>
                <w:color w:val="FF0000"/>
              </w:rPr>
              <w:t>後続スレッドの処理完了時は、バリアで足並みを揃える。</w:t>
            </w:r>
          </w:p>
          <w:p w14:paraId="3604F4C1" w14:textId="77777777" w:rsidR="00F43C8E" w:rsidRPr="00F43C8E" w:rsidRDefault="00F43C8E" w:rsidP="00F43C8E">
            <w:pPr>
              <w:pStyle w:val="3-"/>
              <w:rPr>
                <w:color w:val="00B050"/>
              </w:rPr>
            </w:pPr>
            <w:r w:rsidRPr="00F43C8E">
              <w:rPr>
                <w:rFonts w:hint="eastAsia"/>
                <w:color w:val="00B050"/>
              </w:rPr>
              <w:t>//以上を何度か繰り返し、先行スレッドが終了したら全スレッド終了。</w:t>
            </w:r>
          </w:p>
          <w:p w14:paraId="772E5B0A" w14:textId="77777777" w:rsidR="00F43C8E" w:rsidRDefault="00F43C8E" w:rsidP="00F43C8E">
            <w:pPr>
              <w:pStyle w:val="3-"/>
              <w:rPr>
                <w:color w:val="00B050"/>
              </w:rPr>
            </w:pPr>
            <w:r w:rsidRPr="00F43C8E">
              <w:rPr>
                <w:rFonts w:hint="eastAsia"/>
                <w:color w:val="00B050"/>
              </w:rPr>
              <w:t>//※メインループ⇒描画スレッドのようなリレー処理への応用を想定。</w:t>
            </w:r>
          </w:p>
          <w:p w14:paraId="4867810C" w14:textId="77777777" w:rsidR="00F43C8E" w:rsidRDefault="00F43C8E" w:rsidP="00F43C8E">
            <w:pPr>
              <w:pStyle w:val="3-"/>
            </w:pPr>
          </w:p>
          <w:p w14:paraId="45CE9149" w14:textId="77777777" w:rsidR="00F43C8E" w:rsidRPr="00F43C8E" w:rsidRDefault="00F43C8E" w:rsidP="00F43C8E">
            <w:pPr>
              <w:pStyle w:val="3-"/>
              <w:rPr>
                <w:color w:val="00B050"/>
              </w:rPr>
            </w:pPr>
            <w:r w:rsidRPr="00F43C8E">
              <w:rPr>
                <w:rFonts w:hint="eastAsia"/>
                <w:color w:val="00B050"/>
              </w:rPr>
              <w:t>//先行スレッド</w:t>
            </w:r>
          </w:p>
          <w:p w14:paraId="20A874E3" w14:textId="77777777" w:rsidR="00F43C8E" w:rsidRDefault="00F43C8E" w:rsidP="00F43C8E">
            <w:pPr>
              <w:pStyle w:val="3-"/>
            </w:pPr>
            <w:r>
              <w:t>void* priorThreadFunc(void* param_p)</w:t>
            </w:r>
          </w:p>
          <w:p w14:paraId="7998FA5C" w14:textId="77777777" w:rsidR="00F43C8E" w:rsidRDefault="00F43C8E" w:rsidP="00F43C8E">
            <w:pPr>
              <w:pStyle w:val="3-"/>
            </w:pPr>
            <w:r>
              <w:t>{</w:t>
            </w:r>
          </w:p>
          <w:p w14:paraId="7CC989B7" w14:textId="77777777" w:rsidR="00F43C8E" w:rsidRDefault="00F43C8E" w:rsidP="00F43C8E">
            <w:pPr>
              <w:pStyle w:val="3-"/>
            </w:pPr>
            <w:r>
              <w:rPr>
                <w:rFonts w:hint="eastAsia"/>
              </w:rPr>
              <w:tab/>
            </w:r>
            <w:r w:rsidRPr="00F43C8E">
              <w:rPr>
                <w:rFonts w:hint="eastAsia"/>
                <w:color w:val="00B050"/>
              </w:rPr>
              <w:t>//パラメータ受け取り</w:t>
            </w:r>
          </w:p>
          <w:p w14:paraId="5AB519B4" w14:textId="77777777" w:rsidR="00F43C8E" w:rsidRDefault="00F43C8E" w:rsidP="00F43C8E">
            <w:pPr>
              <w:pStyle w:val="3-"/>
            </w:pPr>
            <w:r>
              <w:tab/>
              <w:t>const char* name = static_cast&lt;const char*&gt;(param_p);</w:t>
            </w:r>
          </w:p>
          <w:p w14:paraId="70A801B4" w14:textId="77777777" w:rsidR="00F43C8E" w:rsidRDefault="00F43C8E" w:rsidP="00F43C8E">
            <w:pPr>
              <w:pStyle w:val="3-"/>
            </w:pPr>
            <w:r>
              <w:tab/>
            </w:r>
          </w:p>
          <w:p w14:paraId="78564522" w14:textId="77777777" w:rsidR="00F43C8E" w:rsidRDefault="00F43C8E" w:rsidP="00F43C8E">
            <w:pPr>
              <w:pStyle w:val="3-"/>
            </w:pPr>
            <w:r>
              <w:rPr>
                <w:rFonts w:hint="eastAsia"/>
              </w:rPr>
              <w:tab/>
            </w:r>
            <w:r w:rsidRPr="00F43C8E">
              <w:rPr>
                <w:rFonts w:hint="eastAsia"/>
                <w:color w:val="00B050"/>
              </w:rPr>
              <w:t>//開始</w:t>
            </w:r>
          </w:p>
          <w:p w14:paraId="20A7152D" w14:textId="77777777" w:rsidR="00F43C8E" w:rsidRDefault="00F43C8E" w:rsidP="00F43C8E">
            <w:pPr>
              <w:pStyle w:val="3-"/>
            </w:pPr>
            <w:r>
              <w:tab/>
              <w:t>printf("- begin:(P)%s -\n", name);</w:t>
            </w:r>
          </w:p>
          <w:p w14:paraId="44E42182" w14:textId="77777777" w:rsidR="00F43C8E" w:rsidRDefault="00F43C8E" w:rsidP="00F43C8E">
            <w:pPr>
              <w:pStyle w:val="3-"/>
            </w:pPr>
            <w:r>
              <w:tab/>
              <w:t>fflush(stdout);</w:t>
            </w:r>
          </w:p>
          <w:p w14:paraId="7EE660F9" w14:textId="77777777" w:rsidR="00F43C8E" w:rsidRDefault="00F43C8E" w:rsidP="00F43C8E">
            <w:pPr>
              <w:pStyle w:val="3-"/>
            </w:pPr>
          </w:p>
          <w:p w14:paraId="67232E1C" w14:textId="77777777" w:rsidR="00F43C8E" w:rsidRDefault="00F43C8E" w:rsidP="00F43C8E">
            <w:pPr>
              <w:pStyle w:val="3-"/>
            </w:pPr>
            <w:r>
              <w:rPr>
                <w:rFonts w:hint="eastAsia"/>
              </w:rPr>
              <w:tab/>
            </w:r>
            <w:r w:rsidRPr="00F43C8E">
              <w:rPr>
                <w:rFonts w:hint="eastAsia"/>
                <w:color w:val="00B050"/>
              </w:rPr>
              <w:t>//初期化</w:t>
            </w:r>
          </w:p>
          <w:p w14:paraId="4BACD98A" w14:textId="77777777" w:rsidR="00F43C8E" w:rsidRPr="00F43C8E" w:rsidRDefault="00F43C8E" w:rsidP="00F43C8E">
            <w:pPr>
              <w:pStyle w:val="3-"/>
              <w:rPr>
                <w:color w:val="00B050"/>
              </w:rPr>
            </w:pPr>
            <w:r>
              <w:rPr>
                <w:rFonts w:hint="eastAsia"/>
              </w:rPr>
              <w:tab/>
              <w:t>s_IsQuirProiorThread = false;</w:t>
            </w:r>
            <w:r w:rsidRPr="00F43C8E">
              <w:rPr>
                <w:rFonts w:hint="eastAsia"/>
                <w:color w:val="00B050"/>
              </w:rPr>
              <w:t>//先行処理終了フラグ</w:t>
            </w:r>
          </w:p>
          <w:p w14:paraId="41225627" w14:textId="77777777" w:rsidR="00F43C8E" w:rsidRDefault="00F43C8E" w:rsidP="00F43C8E">
            <w:pPr>
              <w:pStyle w:val="3-"/>
            </w:pPr>
          </w:p>
          <w:p w14:paraId="5D4FF9E5" w14:textId="77777777" w:rsidR="00F43C8E" w:rsidRDefault="00F43C8E" w:rsidP="00F43C8E">
            <w:pPr>
              <w:pStyle w:val="3-"/>
            </w:pPr>
            <w:r>
              <w:rPr>
                <w:rFonts w:hint="eastAsia"/>
              </w:rPr>
              <w:tab/>
            </w:r>
            <w:r w:rsidRPr="00825119">
              <w:rPr>
                <w:rFonts w:hint="eastAsia"/>
                <w:color w:val="00B050"/>
              </w:rPr>
              <w:t>//処理</w:t>
            </w:r>
          </w:p>
          <w:p w14:paraId="6032BD53" w14:textId="77777777" w:rsidR="00F43C8E" w:rsidRDefault="00F43C8E" w:rsidP="00F43C8E">
            <w:pPr>
              <w:pStyle w:val="3-"/>
            </w:pPr>
            <w:r>
              <w:tab/>
              <w:t>static const int LOOP_COUNT_MAX = 3;</w:t>
            </w:r>
          </w:p>
          <w:p w14:paraId="15961204" w14:textId="77777777" w:rsidR="00F43C8E" w:rsidRDefault="00F43C8E" w:rsidP="00F43C8E">
            <w:pPr>
              <w:pStyle w:val="3-"/>
            </w:pPr>
            <w:r>
              <w:lastRenderedPageBreak/>
              <w:tab/>
              <w:t>int loop_counter = 0;</w:t>
            </w:r>
          </w:p>
          <w:p w14:paraId="393DD668" w14:textId="77777777" w:rsidR="00F43C8E" w:rsidRDefault="00F43C8E" w:rsidP="00F43C8E">
            <w:pPr>
              <w:pStyle w:val="3-"/>
            </w:pPr>
            <w:r>
              <w:tab/>
              <w:t>while (1)</w:t>
            </w:r>
          </w:p>
          <w:p w14:paraId="14571B0B" w14:textId="77777777" w:rsidR="00F43C8E" w:rsidRDefault="00F43C8E" w:rsidP="00F43C8E">
            <w:pPr>
              <w:pStyle w:val="3-"/>
            </w:pPr>
            <w:r>
              <w:tab/>
              <w:t>{</w:t>
            </w:r>
          </w:p>
          <w:p w14:paraId="6CB51E81"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//全後続スレッド処理完了待ち</w:t>
            </w:r>
          </w:p>
          <w:p w14:paraId="7B602CD3" w14:textId="77777777" w:rsidR="00F43C8E" w:rsidRDefault="00F43C8E" w:rsidP="00F43C8E">
            <w:pPr>
              <w:pStyle w:val="3-"/>
            </w:pPr>
            <w:r>
              <w:tab/>
            </w:r>
            <w:r>
              <w:tab/>
              <w:t>for (int i = 0; i &lt; s_followThreadNum; ++i)</w:t>
            </w:r>
          </w:p>
          <w:p w14:paraId="33A4A57F" w14:textId="77777777" w:rsidR="00F43C8E" w:rsidRDefault="00F43C8E" w:rsidP="00F43C8E">
            <w:pPr>
              <w:pStyle w:val="3-"/>
            </w:pPr>
            <w:r>
              <w:tab/>
            </w:r>
            <w:r>
              <w:tab/>
              <w:t>{</w:t>
            </w:r>
          </w:p>
          <w:p w14:paraId="4E6DC2F1" w14:textId="77777777" w:rsidR="00F43C8E" w:rsidRDefault="00F43C8E" w:rsidP="00F43C8E">
            <w:pPr>
              <w:pStyle w:val="3-"/>
            </w:pPr>
            <w:r>
              <w:rPr>
                <w:rFonts w:hint="eastAsia"/>
              </w:rPr>
              <w:tab/>
            </w:r>
            <w:r>
              <w:rPr>
                <w:rFonts w:hint="eastAsia"/>
              </w:rPr>
              <w:tab/>
            </w:r>
            <w:r>
              <w:rPr>
                <w:rFonts w:hint="eastAsia"/>
              </w:rPr>
              <w:tab/>
              <w:t>pthread_mutex_lock(&amp;s_followCondMutex[i]);</w:t>
            </w:r>
            <w:r w:rsidRPr="00825119">
              <w:rPr>
                <w:rFonts w:hint="eastAsia"/>
                <w:color w:val="00B050"/>
              </w:rPr>
              <w:t>//ロック取得</w:t>
            </w:r>
          </w:p>
          <w:p w14:paraId="63DC6E2B" w14:textId="77777777" w:rsidR="00F43C8E" w:rsidRDefault="00F43C8E" w:rsidP="00F43C8E">
            <w:pPr>
              <w:pStyle w:val="3-"/>
            </w:pPr>
            <w:r>
              <w:rPr>
                <w:rFonts w:hint="eastAsia"/>
              </w:rPr>
              <w:tab/>
            </w:r>
            <w:r>
              <w:rPr>
                <w:rFonts w:hint="eastAsia"/>
              </w:rPr>
              <w:tab/>
            </w:r>
            <w:r>
              <w:rPr>
                <w:rFonts w:hint="eastAsia"/>
              </w:rPr>
              <w:tab/>
              <w:t>while (!s_followFinished[i])</w:t>
            </w:r>
            <w:r w:rsidRPr="00825119">
              <w:rPr>
                <w:rFonts w:hint="eastAsia"/>
                <w:color w:val="00B050"/>
              </w:rPr>
              <w:t>//待機終了条件を満たしていない場合</w:t>
            </w:r>
          </w:p>
          <w:p w14:paraId="4BB30BD9" w14:textId="77777777" w:rsidR="00825119" w:rsidRDefault="00F43C8E" w:rsidP="00F43C8E">
            <w:pPr>
              <w:pStyle w:val="3-"/>
            </w:pPr>
            <w:r>
              <w:rPr>
                <w:rFonts w:hint="eastAsia"/>
              </w:rPr>
              <w:tab/>
            </w:r>
            <w:r>
              <w:rPr>
                <w:rFonts w:hint="eastAsia"/>
              </w:rPr>
              <w:tab/>
            </w:r>
            <w:r>
              <w:rPr>
                <w:rFonts w:hint="eastAsia"/>
              </w:rPr>
              <w:tab/>
            </w:r>
            <w:r>
              <w:rPr>
                <w:rFonts w:hint="eastAsia"/>
              </w:rPr>
              <w:tab/>
              <w:t>pthread_cond_wait(&amp;s_followCond[i], &amp;s_followCondMutex[i]);</w:t>
            </w:r>
          </w:p>
          <w:p w14:paraId="1A7B4090" w14:textId="41A13FDB" w:rsidR="00F43C8E" w:rsidRDefault="00825119" w:rsidP="00F43C8E">
            <w:pPr>
              <w:pStyle w:val="3-"/>
            </w:pPr>
            <w:r>
              <w:tab/>
            </w:r>
            <w:r>
              <w:tab/>
            </w:r>
            <w:r>
              <w:tab/>
            </w:r>
            <w:r>
              <w:tab/>
            </w:r>
            <w:r>
              <w:tab/>
            </w:r>
            <w:r>
              <w:tab/>
            </w:r>
            <w:r>
              <w:tab/>
            </w:r>
            <w:r>
              <w:tab/>
            </w:r>
            <w:r>
              <w:tab/>
            </w:r>
            <w:r w:rsidR="00F43C8E" w:rsidRPr="00825119">
              <w:rPr>
                <w:rFonts w:hint="eastAsia"/>
                <w:color w:val="00B050"/>
              </w:rPr>
              <w:t>//待機（ロック開放→待機→待機終了→ロック取得が行われる）</w:t>
            </w:r>
          </w:p>
          <w:p w14:paraId="05689F18" w14:textId="77777777" w:rsidR="00F43C8E" w:rsidRDefault="00F43C8E" w:rsidP="00F43C8E">
            <w:pPr>
              <w:pStyle w:val="3-"/>
            </w:pPr>
            <w:r>
              <w:rPr>
                <w:rFonts w:hint="eastAsia"/>
              </w:rPr>
              <w:tab/>
            </w:r>
            <w:r>
              <w:rPr>
                <w:rFonts w:hint="eastAsia"/>
              </w:rPr>
              <w:tab/>
            </w:r>
            <w:r>
              <w:rPr>
                <w:rFonts w:hint="eastAsia"/>
              </w:rPr>
              <w:tab/>
              <w:t>pthread_mutex_unlock(&amp;s_followCondMutex[i]);</w:t>
            </w:r>
            <w:r w:rsidRPr="00825119">
              <w:rPr>
                <w:rFonts w:hint="eastAsia"/>
                <w:color w:val="00B050"/>
              </w:rPr>
              <w:t>//ロック解放</w:t>
            </w:r>
          </w:p>
          <w:p w14:paraId="19AC19D6" w14:textId="77777777" w:rsidR="00F43C8E" w:rsidRDefault="00F43C8E" w:rsidP="00F43C8E">
            <w:pPr>
              <w:pStyle w:val="3-"/>
            </w:pPr>
            <w:r>
              <w:rPr>
                <w:rFonts w:hint="eastAsia"/>
              </w:rPr>
              <w:tab/>
            </w:r>
            <w:r>
              <w:rPr>
                <w:rFonts w:hint="eastAsia"/>
              </w:rPr>
              <w:tab/>
            </w:r>
            <w:r>
              <w:rPr>
                <w:rFonts w:hint="eastAsia"/>
              </w:rPr>
              <w:tab/>
            </w:r>
            <w:r w:rsidRPr="00825119">
              <w:rPr>
                <w:rFonts w:hint="eastAsia"/>
                <w:color w:val="00B050"/>
              </w:rPr>
              <w:t>//※待機をタイムアウトさせたい場合は pthread_cond_timedwait() 関数を用いる。</w:t>
            </w:r>
          </w:p>
          <w:p w14:paraId="7A67F078" w14:textId="77777777" w:rsidR="00F43C8E" w:rsidRDefault="00F43C8E" w:rsidP="00F43C8E">
            <w:pPr>
              <w:pStyle w:val="3-"/>
            </w:pPr>
            <w:r>
              <w:tab/>
            </w:r>
            <w:r>
              <w:tab/>
              <w:t>}</w:t>
            </w:r>
          </w:p>
          <w:p w14:paraId="0081219C" w14:textId="77777777" w:rsidR="00F43C8E" w:rsidRDefault="00F43C8E" w:rsidP="00F43C8E">
            <w:pPr>
              <w:pStyle w:val="3-"/>
            </w:pPr>
          </w:p>
          <w:p w14:paraId="74F31471"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//ループカウンタ進行＆終了判定</w:t>
            </w:r>
          </w:p>
          <w:p w14:paraId="2C642ACA" w14:textId="77777777" w:rsidR="00F43C8E" w:rsidRDefault="00F43C8E" w:rsidP="00F43C8E">
            <w:pPr>
              <w:pStyle w:val="3-"/>
            </w:pPr>
            <w:r>
              <w:tab/>
            </w:r>
            <w:r>
              <w:tab/>
              <w:t>if (loop_counter++ == LOOP_COUNT_MAX)</w:t>
            </w:r>
          </w:p>
          <w:p w14:paraId="19CA5071" w14:textId="77777777" w:rsidR="00F43C8E" w:rsidRDefault="00F43C8E" w:rsidP="00F43C8E">
            <w:pPr>
              <w:pStyle w:val="3-"/>
            </w:pPr>
            <w:r>
              <w:tab/>
            </w:r>
            <w:r>
              <w:tab/>
              <w:t>{</w:t>
            </w:r>
          </w:p>
          <w:p w14:paraId="017CB65A" w14:textId="77777777" w:rsidR="00F43C8E" w:rsidRPr="00825119" w:rsidRDefault="00F43C8E" w:rsidP="00F43C8E">
            <w:pPr>
              <w:pStyle w:val="3-"/>
              <w:rPr>
                <w:color w:val="00B050"/>
              </w:rPr>
            </w:pPr>
            <w:r>
              <w:rPr>
                <w:rFonts w:hint="eastAsia"/>
              </w:rPr>
              <w:tab/>
            </w:r>
            <w:r>
              <w:rPr>
                <w:rFonts w:hint="eastAsia"/>
              </w:rPr>
              <w:tab/>
            </w:r>
            <w:r>
              <w:rPr>
                <w:rFonts w:hint="eastAsia"/>
              </w:rPr>
              <w:tab/>
            </w:r>
            <w:r w:rsidRPr="00825119">
              <w:rPr>
                <w:rFonts w:hint="eastAsia"/>
                <w:color w:val="00B050"/>
              </w:rPr>
              <w:t>//処理終了</w:t>
            </w:r>
          </w:p>
          <w:p w14:paraId="286C501F" w14:textId="77777777" w:rsidR="00F43C8E" w:rsidRDefault="00F43C8E" w:rsidP="00F43C8E">
            <w:pPr>
              <w:pStyle w:val="3-"/>
            </w:pPr>
            <w:r>
              <w:tab/>
            </w:r>
            <w:r>
              <w:tab/>
            </w:r>
            <w:r>
              <w:tab/>
              <w:t>printf("(P)%s: [QUIT]\n", name);</w:t>
            </w:r>
          </w:p>
          <w:p w14:paraId="5E4A7C4B" w14:textId="77777777" w:rsidR="00F43C8E" w:rsidRDefault="00F43C8E" w:rsidP="00F43C8E">
            <w:pPr>
              <w:pStyle w:val="3-"/>
            </w:pPr>
            <w:r>
              <w:tab/>
            </w:r>
            <w:r>
              <w:tab/>
            </w:r>
            <w:r>
              <w:tab/>
              <w:t>fflush(stdout);</w:t>
            </w:r>
          </w:p>
          <w:p w14:paraId="6A8F3614" w14:textId="77777777" w:rsidR="00F43C8E" w:rsidRDefault="00F43C8E" w:rsidP="00F43C8E">
            <w:pPr>
              <w:pStyle w:val="3-"/>
            </w:pPr>
            <w:r>
              <w:tab/>
            </w:r>
            <w:r>
              <w:tab/>
            </w:r>
            <w:r>
              <w:tab/>
            </w:r>
          </w:p>
          <w:p w14:paraId="131A83EC" w14:textId="77777777" w:rsidR="00F43C8E" w:rsidRDefault="00F43C8E" w:rsidP="00F43C8E">
            <w:pPr>
              <w:pStyle w:val="3-"/>
            </w:pPr>
            <w:r>
              <w:rPr>
                <w:rFonts w:hint="eastAsia"/>
              </w:rPr>
              <w:tab/>
            </w:r>
            <w:r>
              <w:rPr>
                <w:rFonts w:hint="eastAsia"/>
              </w:rPr>
              <w:tab/>
            </w:r>
            <w:r>
              <w:rPr>
                <w:rFonts w:hint="eastAsia"/>
              </w:rPr>
              <w:tab/>
            </w:r>
            <w:r w:rsidRPr="00825119">
              <w:rPr>
                <w:rFonts w:hint="eastAsia"/>
                <w:color w:val="00B050"/>
              </w:rPr>
              <w:t>//先行スレッド終了フラグ</w:t>
            </w:r>
          </w:p>
          <w:p w14:paraId="7B43A25D" w14:textId="77777777" w:rsidR="00F43C8E" w:rsidRDefault="00F43C8E" w:rsidP="00F43C8E">
            <w:pPr>
              <w:pStyle w:val="3-"/>
            </w:pPr>
            <w:r>
              <w:tab/>
            </w:r>
            <w:r>
              <w:tab/>
            </w:r>
            <w:r>
              <w:tab/>
              <w:t>s_IsQuirProiorThread = true;</w:t>
            </w:r>
          </w:p>
          <w:p w14:paraId="6CB8BB60" w14:textId="77777777" w:rsidR="00F43C8E" w:rsidRDefault="00F43C8E" w:rsidP="00F43C8E">
            <w:pPr>
              <w:pStyle w:val="3-"/>
            </w:pPr>
            <w:r>
              <w:tab/>
            </w:r>
            <w:r>
              <w:tab/>
            </w:r>
            <w:r>
              <w:tab/>
            </w:r>
          </w:p>
          <w:p w14:paraId="05F939CE" w14:textId="77777777" w:rsidR="00F43C8E" w:rsidRPr="00825119" w:rsidRDefault="00F43C8E" w:rsidP="00F43C8E">
            <w:pPr>
              <w:pStyle w:val="3-"/>
              <w:rPr>
                <w:color w:val="00B050"/>
              </w:rPr>
            </w:pPr>
            <w:r>
              <w:rPr>
                <w:rFonts w:hint="eastAsia"/>
              </w:rPr>
              <w:tab/>
            </w:r>
            <w:r>
              <w:rPr>
                <w:rFonts w:hint="eastAsia"/>
              </w:rPr>
              <w:tab/>
            </w:r>
            <w:r>
              <w:rPr>
                <w:rFonts w:hint="eastAsia"/>
              </w:rPr>
              <w:tab/>
            </w:r>
            <w:r w:rsidRPr="00825119">
              <w:rPr>
                <w:rFonts w:hint="eastAsia"/>
                <w:color w:val="00B050"/>
              </w:rPr>
              <w:t>//先行スレッド処理完了：全待機スレッドを起床</w:t>
            </w:r>
          </w:p>
          <w:p w14:paraId="452B44EA" w14:textId="77777777" w:rsidR="00F43C8E" w:rsidRDefault="00F43C8E" w:rsidP="00F43C8E">
            <w:pPr>
              <w:pStyle w:val="3-"/>
            </w:pPr>
            <w:r>
              <w:tab/>
            </w:r>
            <w:r>
              <w:tab/>
            </w:r>
            <w:r>
              <w:tab/>
              <w:t>for (int i = 0; i &lt; s_followThreadNum; ++i)</w:t>
            </w:r>
          </w:p>
          <w:p w14:paraId="27FF9DE0" w14:textId="77777777" w:rsidR="00F43C8E" w:rsidRDefault="00F43C8E" w:rsidP="00F43C8E">
            <w:pPr>
              <w:pStyle w:val="3-"/>
            </w:pPr>
            <w:r>
              <w:tab/>
            </w:r>
            <w:r>
              <w:tab/>
            </w:r>
            <w:r>
              <w:tab/>
              <w:t>{</w:t>
            </w:r>
          </w:p>
          <w:p w14:paraId="14585E30" w14:textId="77777777" w:rsidR="00F43C8E" w:rsidRDefault="00F43C8E" w:rsidP="00F43C8E">
            <w:pPr>
              <w:pStyle w:val="3-"/>
            </w:pPr>
            <w:r>
              <w:rPr>
                <w:rFonts w:hint="eastAsia"/>
              </w:rPr>
              <w:tab/>
            </w:r>
            <w:r>
              <w:rPr>
                <w:rFonts w:hint="eastAsia"/>
              </w:rPr>
              <w:tab/>
            </w:r>
            <w:r>
              <w:rPr>
                <w:rFonts w:hint="eastAsia"/>
              </w:rPr>
              <w:tab/>
            </w:r>
            <w:r>
              <w:rPr>
                <w:rFonts w:hint="eastAsia"/>
              </w:rPr>
              <w:tab/>
              <w:t>pthread_mutex_lock(&amp;s_followCondMutex[i]);</w:t>
            </w:r>
            <w:r w:rsidRPr="00825119">
              <w:rPr>
                <w:rFonts w:hint="eastAsia"/>
                <w:color w:val="00B050"/>
              </w:rPr>
              <w:t>//ロック取得</w:t>
            </w:r>
          </w:p>
          <w:p w14:paraId="1D2219AD" w14:textId="77777777" w:rsidR="00F43C8E" w:rsidRDefault="00F43C8E" w:rsidP="00F43C8E">
            <w:pPr>
              <w:pStyle w:val="3-"/>
            </w:pPr>
            <w:r>
              <w:rPr>
                <w:rFonts w:hint="eastAsia"/>
              </w:rPr>
              <w:tab/>
            </w:r>
            <w:r>
              <w:rPr>
                <w:rFonts w:hint="eastAsia"/>
              </w:rPr>
              <w:tab/>
            </w:r>
            <w:r>
              <w:rPr>
                <w:rFonts w:hint="eastAsia"/>
              </w:rPr>
              <w:tab/>
            </w:r>
            <w:r>
              <w:rPr>
                <w:rFonts w:hint="eastAsia"/>
              </w:rPr>
              <w:tab/>
              <w:t>s_followFinished[i] = false;</w:t>
            </w:r>
            <w:r w:rsidRPr="00825119">
              <w:rPr>
                <w:rFonts w:hint="eastAsia"/>
                <w:color w:val="00B050"/>
              </w:rPr>
              <w:t>//後続スレッドの処理完了状態を解除</w:t>
            </w:r>
          </w:p>
          <w:p w14:paraId="403FCB34" w14:textId="77777777" w:rsidR="00F43C8E" w:rsidRDefault="00F43C8E" w:rsidP="00F43C8E">
            <w:pPr>
              <w:pStyle w:val="3-"/>
            </w:pPr>
            <w:r>
              <w:rPr>
                <w:rFonts w:hint="eastAsia"/>
              </w:rPr>
              <w:tab/>
            </w:r>
            <w:r>
              <w:rPr>
                <w:rFonts w:hint="eastAsia"/>
              </w:rPr>
              <w:tab/>
            </w:r>
            <w:r>
              <w:rPr>
                <w:rFonts w:hint="eastAsia"/>
              </w:rPr>
              <w:tab/>
            </w:r>
            <w:r>
              <w:rPr>
                <w:rFonts w:hint="eastAsia"/>
              </w:rPr>
              <w:tab/>
              <w:t>pthread_cond_signal(&amp;s_followCond[i]);</w:t>
            </w:r>
            <w:r w:rsidRPr="00825119">
              <w:rPr>
                <w:rFonts w:hint="eastAsia"/>
                <w:color w:val="00B050"/>
              </w:rPr>
              <w:t>//解除待ちしているスレッドに通知</w:t>
            </w:r>
          </w:p>
          <w:p w14:paraId="6A635D0F" w14:textId="77777777" w:rsidR="00F43C8E" w:rsidRDefault="00F43C8E" w:rsidP="00F43C8E">
            <w:pPr>
              <w:pStyle w:val="3-"/>
            </w:pPr>
            <w:r>
              <w:rPr>
                <w:rFonts w:hint="eastAsia"/>
              </w:rPr>
              <w:tab/>
            </w:r>
            <w:r>
              <w:rPr>
                <w:rFonts w:hint="eastAsia"/>
              </w:rPr>
              <w:tab/>
            </w:r>
            <w:r>
              <w:rPr>
                <w:rFonts w:hint="eastAsia"/>
              </w:rPr>
              <w:tab/>
            </w:r>
            <w:r>
              <w:rPr>
                <w:rFonts w:hint="eastAsia"/>
              </w:rPr>
              <w:tab/>
              <w:t>pthread_mutex_unlock(&amp;s_followCondMutex[i]);</w:t>
            </w:r>
            <w:r w:rsidRPr="00825119">
              <w:rPr>
                <w:rFonts w:hint="eastAsia"/>
                <w:color w:val="00B050"/>
              </w:rPr>
              <w:t>//ロック解放</w:t>
            </w:r>
          </w:p>
          <w:p w14:paraId="00F5FA1F" w14:textId="77777777" w:rsidR="00F43C8E" w:rsidRDefault="00F43C8E" w:rsidP="00F43C8E">
            <w:pPr>
              <w:pStyle w:val="3-"/>
            </w:pPr>
            <w:r>
              <w:tab/>
            </w:r>
            <w:r>
              <w:tab/>
            </w:r>
            <w:r>
              <w:tab/>
              <w:t>}</w:t>
            </w:r>
          </w:p>
          <w:p w14:paraId="7789196D" w14:textId="77777777" w:rsidR="00F43C8E" w:rsidRDefault="00F43C8E" w:rsidP="00F43C8E">
            <w:pPr>
              <w:pStyle w:val="3-"/>
            </w:pPr>
          </w:p>
          <w:p w14:paraId="61A16435" w14:textId="77777777" w:rsidR="00F43C8E" w:rsidRDefault="00F43C8E" w:rsidP="00F43C8E">
            <w:pPr>
              <w:pStyle w:val="3-"/>
            </w:pPr>
            <w:r>
              <w:tab/>
            </w:r>
            <w:r>
              <w:tab/>
            </w:r>
            <w:r>
              <w:tab/>
              <w:t>break;</w:t>
            </w:r>
          </w:p>
          <w:p w14:paraId="078E2325" w14:textId="77777777" w:rsidR="00F43C8E" w:rsidRDefault="00F43C8E" w:rsidP="00F43C8E">
            <w:pPr>
              <w:pStyle w:val="3-"/>
            </w:pPr>
            <w:r>
              <w:tab/>
            </w:r>
            <w:r>
              <w:tab/>
              <w:t>}</w:t>
            </w:r>
          </w:p>
          <w:p w14:paraId="72E6E667" w14:textId="77777777" w:rsidR="00F43C8E" w:rsidRDefault="00F43C8E" w:rsidP="00F43C8E">
            <w:pPr>
              <w:pStyle w:val="3-"/>
            </w:pPr>
          </w:p>
          <w:p w14:paraId="1F2204D1" w14:textId="77777777" w:rsidR="00F43C8E" w:rsidRDefault="00F43C8E" w:rsidP="00F43C8E">
            <w:pPr>
              <w:pStyle w:val="3-"/>
            </w:pPr>
            <w:r>
              <w:rPr>
                <w:rFonts w:hint="eastAsia"/>
              </w:rPr>
              <w:tab/>
            </w:r>
            <w:r>
              <w:rPr>
                <w:rFonts w:hint="eastAsia"/>
              </w:rPr>
              <w:tab/>
            </w:r>
            <w:r w:rsidRPr="00825119">
              <w:rPr>
                <w:rFonts w:hint="eastAsia"/>
                <w:color w:val="00B050"/>
              </w:rPr>
              <w:t>//データ表示（前）</w:t>
            </w:r>
          </w:p>
          <w:p w14:paraId="771F8217" w14:textId="77777777" w:rsidR="00F43C8E" w:rsidRDefault="00F43C8E" w:rsidP="00F43C8E">
            <w:pPr>
              <w:pStyle w:val="3-"/>
            </w:pPr>
            <w:r>
              <w:tab/>
            </w:r>
            <w:r>
              <w:tab/>
              <w:t>printf("(P)%s: [BEFORE] commonData=%d, tlsData=%d\n", name, s_commonData, s_tlsData);</w:t>
            </w:r>
          </w:p>
          <w:p w14:paraId="0ECEA717" w14:textId="77777777" w:rsidR="00F43C8E" w:rsidRDefault="00F43C8E" w:rsidP="00F43C8E">
            <w:pPr>
              <w:pStyle w:val="3-"/>
            </w:pPr>
            <w:r>
              <w:tab/>
            </w:r>
            <w:r>
              <w:tab/>
              <w:t>fflush(stdout);</w:t>
            </w:r>
          </w:p>
          <w:p w14:paraId="28ECE537" w14:textId="77777777" w:rsidR="00F43C8E" w:rsidRDefault="00F43C8E" w:rsidP="00F43C8E">
            <w:pPr>
              <w:pStyle w:val="3-"/>
            </w:pPr>
          </w:p>
          <w:p w14:paraId="232229E0" w14:textId="77777777" w:rsidR="00F43C8E" w:rsidRDefault="00F43C8E" w:rsidP="00F43C8E">
            <w:pPr>
              <w:pStyle w:val="3-"/>
            </w:pPr>
            <w:r>
              <w:rPr>
                <w:rFonts w:hint="eastAsia"/>
              </w:rPr>
              <w:tab/>
            </w:r>
            <w:r>
              <w:rPr>
                <w:rFonts w:hint="eastAsia"/>
              </w:rPr>
              <w:tab/>
            </w:r>
            <w:r w:rsidRPr="00825119">
              <w:rPr>
                <w:rFonts w:hint="eastAsia"/>
                <w:color w:val="00B050"/>
              </w:rPr>
              <w:t>//データ取得</w:t>
            </w:r>
          </w:p>
          <w:p w14:paraId="70AD475F" w14:textId="77777777" w:rsidR="00F43C8E" w:rsidRDefault="00F43C8E" w:rsidP="00F43C8E">
            <w:pPr>
              <w:pStyle w:val="3-"/>
            </w:pPr>
            <w:r>
              <w:tab/>
            </w:r>
            <w:r>
              <w:tab/>
              <w:t>int common_data = s_commonData;</w:t>
            </w:r>
          </w:p>
          <w:p w14:paraId="4297EEEA" w14:textId="77777777" w:rsidR="00F43C8E" w:rsidRDefault="00F43C8E" w:rsidP="00F43C8E">
            <w:pPr>
              <w:pStyle w:val="3-"/>
            </w:pPr>
            <w:r>
              <w:tab/>
            </w:r>
            <w:r>
              <w:tab/>
              <w:t>int tls_data = s_tlsData;</w:t>
            </w:r>
          </w:p>
          <w:p w14:paraId="59B553F5" w14:textId="77777777" w:rsidR="00F43C8E" w:rsidRDefault="00F43C8E" w:rsidP="00F43C8E">
            <w:pPr>
              <w:pStyle w:val="3-"/>
            </w:pPr>
          </w:p>
          <w:p w14:paraId="1C62CCC0" w14:textId="77777777" w:rsidR="00F43C8E" w:rsidRDefault="00F43C8E" w:rsidP="00F43C8E">
            <w:pPr>
              <w:pStyle w:val="3-"/>
            </w:pPr>
            <w:r>
              <w:rPr>
                <w:rFonts w:hint="eastAsia"/>
              </w:rPr>
              <w:tab/>
            </w:r>
            <w:r>
              <w:rPr>
                <w:rFonts w:hint="eastAsia"/>
              </w:rPr>
              <w:tab/>
            </w:r>
            <w:r w:rsidRPr="00825119">
              <w:rPr>
                <w:rFonts w:hint="eastAsia"/>
                <w:color w:val="00B050"/>
              </w:rPr>
              <w:t>//データ更新</w:t>
            </w:r>
          </w:p>
          <w:p w14:paraId="1555A710" w14:textId="77777777" w:rsidR="00F43C8E" w:rsidRDefault="00F43C8E" w:rsidP="00F43C8E">
            <w:pPr>
              <w:pStyle w:val="3-"/>
            </w:pPr>
            <w:r>
              <w:tab/>
            </w:r>
            <w:r>
              <w:tab/>
              <w:t>++common_data;</w:t>
            </w:r>
          </w:p>
          <w:p w14:paraId="11F6C4F7" w14:textId="77777777" w:rsidR="00F43C8E" w:rsidRDefault="00F43C8E" w:rsidP="00F43C8E">
            <w:pPr>
              <w:pStyle w:val="3-"/>
            </w:pPr>
            <w:r>
              <w:tab/>
            </w:r>
            <w:r>
              <w:tab/>
              <w:t>++tls_data;</w:t>
            </w:r>
          </w:p>
          <w:p w14:paraId="42EEFB64" w14:textId="77777777" w:rsidR="00F43C8E" w:rsidRDefault="00F43C8E" w:rsidP="00F43C8E">
            <w:pPr>
              <w:pStyle w:val="3-"/>
            </w:pPr>
          </w:p>
          <w:p w14:paraId="652F05FD"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//若干ランダムでスリープ（0～499 msec）</w:t>
            </w:r>
          </w:p>
          <w:p w14:paraId="5805B2DF" w14:textId="77777777" w:rsidR="00F43C8E" w:rsidRDefault="00F43C8E" w:rsidP="00F43C8E">
            <w:pPr>
              <w:pStyle w:val="3-"/>
            </w:pPr>
            <w:r>
              <w:tab/>
            </w:r>
            <w:r>
              <w:tab/>
              <w:t>usleep((rand() % 500) * 1000);</w:t>
            </w:r>
          </w:p>
          <w:p w14:paraId="6DABE76E" w14:textId="77777777" w:rsidR="00F43C8E" w:rsidRDefault="00F43C8E" w:rsidP="00F43C8E">
            <w:pPr>
              <w:pStyle w:val="3-"/>
            </w:pPr>
          </w:p>
          <w:p w14:paraId="76DA5FAB" w14:textId="77777777" w:rsidR="00F43C8E" w:rsidRDefault="00F43C8E" w:rsidP="00F43C8E">
            <w:pPr>
              <w:pStyle w:val="3-"/>
            </w:pPr>
            <w:r>
              <w:rPr>
                <w:rFonts w:hint="eastAsia"/>
              </w:rPr>
              <w:tab/>
            </w:r>
            <w:r>
              <w:rPr>
                <w:rFonts w:hint="eastAsia"/>
              </w:rPr>
              <w:tab/>
            </w:r>
            <w:r w:rsidRPr="00825119">
              <w:rPr>
                <w:rFonts w:hint="eastAsia"/>
                <w:color w:val="00B050"/>
              </w:rPr>
              <w:t>//データ書き戻し</w:t>
            </w:r>
          </w:p>
          <w:p w14:paraId="329514F0" w14:textId="77777777" w:rsidR="00F43C8E" w:rsidRDefault="00F43C8E" w:rsidP="00F43C8E">
            <w:pPr>
              <w:pStyle w:val="3-"/>
            </w:pPr>
            <w:r>
              <w:tab/>
            </w:r>
            <w:r>
              <w:tab/>
              <w:t>s_commonData = common_data;</w:t>
            </w:r>
          </w:p>
          <w:p w14:paraId="1C5111BB" w14:textId="77777777" w:rsidR="00F43C8E" w:rsidRDefault="00F43C8E" w:rsidP="00F43C8E">
            <w:pPr>
              <w:pStyle w:val="3-"/>
            </w:pPr>
            <w:r>
              <w:tab/>
            </w:r>
            <w:r>
              <w:tab/>
              <w:t>s_tlsData = tls_data;</w:t>
            </w:r>
          </w:p>
          <w:p w14:paraId="6D2204E7" w14:textId="77777777" w:rsidR="00F43C8E" w:rsidRDefault="00F43C8E" w:rsidP="00F43C8E">
            <w:pPr>
              <w:pStyle w:val="3-"/>
            </w:pPr>
          </w:p>
          <w:p w14:paraId="4D23072E"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//データ表示（後）</w:t>
            </w:r>
          </w:p>
          <w:p w14:paraId="53D753E4" w14:textId="77777777" w:rsidR="00F43C8E" w:rsidRDefault="00F43C8E" w:rsidP="00F43C8E">
            <w:pPr>
              <w:pStyle w:val="3-"/>
            </w:pPr>
            <w:r>
              <w:tab/>
            </w:r>
            <w:r>
              <w:tab/>
              <w:t>printf("(P)%s: [AFTER]  commonData=%d, tlsData=%d\n", name, s_commonData, s_tlsData);</w:t>
            </w:r>
          </w:p>
          <w:p w14:paraId="06BA260D" w14:textId="77777777" w:rsidR="00F43C8E" w:rsidRDefault="00F43C8E" w:rsidP="00F43C8E">
            <w:pPr>
              <w:pStyle w:val="3-"/>
            </w:pPr>
            <w:r>
              <w:tab/>
            </w:r>
            <w:r>
              <w:tab/>
              <w:t>fflush(stdout);</w:t>
            </w:r>
          </w:p>
          <w:p w14:paraId="2E527A7E" w14:textId="77777777" w:rsidR="00F43C8E" w:rsidRDefault="00F43C8E" w:rsidP="00F43C8E">
            <w:pPr>
              <w:pStyle w:val="3-"/>
            </w:pPr>
          </w:p>
          <w:p w14:paraId="2D320F56" w14:textId="77777777" w:rsidR="00F43C8E" w:rsidRDefault="00F43C8E" w:rsidP="00F43C8E">
            <w:pPr>
              <w:pStyle w:val="3-"/>
            </w:pPr>
            <w:r>
              <w:rPr>
                <w:rFonts w:hint="eastAsia"/>
              </w:rPr>
              <w:tab/>
            </w:r>
            <w:r>
              <w:rPr>
                <w:rFonts w:hint="eastAsia"/>
              </w:rPr>
              <w:tab/>
            </w:r>
            <w:r w:rsidRPr="00825119">
              <w:rPr>
                <w:rFonts w:hint="eastAsia"/>
                <w:color w:val="00B050"/>
              </w:rPr>
              <w:t>//先行スレッド処理完了：全待機スレッドを起床</w:t>
            </w:r>
          </w:p>
          <w:p w14:paraId="74832EBB" w14:textId="77777777" w:rsidR="00F43C8E" w:rsidRDefault="00F43C8E" w:rsidP="00F43C8E">
            <w:pPr>
              <w:pStyle w:val="3-"/>
            </w:pPr>
            <w:r>
              <w:tab/>
            </w:r>
            <w:r>
              <w:tab/>
              <w:t>for (int i = 0; i &lt; s_followThreadNum; ++i)</w:t>
            </w:r>
          </w:p>
          <w:p w14:paraId="67A4A9A0" w14:textId="77777777" w:rsidR="00F43C8E" w:rsidRDefault="00F43C8E" w:rsidP="00F43C8E">
            <w:pPr>
              <w:pStyle w:val="3-"/>
            </w:pPr>
            <w:r>
              <w:tab/>
            </w:r>
            <w:r>
              <w:tab/>
              <w:t>{</w:t>
            </w:r>
          </w:p>
          <w:p w14:paraId="330C5C55" w14:textId="77777777" w:rsidR="00F43C8E" w:rsidRDefault="00F43C8E" w:rsidP="00F43C8E">
            <w:pPr>
              <w:pStyle w:val="3-"/>
            </w:pPr>
            <w:r>
              <w:rPr>
                <w:rFonts w:hint="eastAsia"/>
              </w:rPr>
              <w:tab/>
            </w:r>
            <w:r>
              <w:rPr>
                <w:rFonts w:hint="eastAsia"/>
              </w:rPr>
              <w:tab/>
            </w:r>
            <w:r>
              <w:rPr>
                <w:rFonts w:hint="eastAsia"/>
              </w:rPr>
              <w:tab/>
              <w:t>pthread_mutex_lock(&amp;s_followCondMutex[i]);</w:t>
            </w:r>
            <w:r w:rsidRPr="00825119">
              <w:rPr>
                <w:rFonts w:hint="eastAsia"/>
                <w:color w:val="00B050"/>
              </w:rPr>
              <w:t>//ロック取得</w:t>
            </w:r>
          </w:p>
          <w:p w14:paraId="7C3EF05B" w14:textId="77777777" w:rsidR="00F43C8E" w:rsidRPr="00825119" w:rsidRDefault="00F43C8E" w:rsidP="00F43C8E">
            <w:pPr>
              <w:pStyle w:val="3-"/>
              <w:rPr>
                <w:color w:val="00B050"/>
              </w:rPr>
            </w:pPr>
            <w:r>
              <w:rPr>
                <w:rFonts w:hint="eastAsia"/>
              </w:rPr>
              <w:tab/>
            </w:r>
            <w:r>
              <w:rPr>
                <w:rFonts w:hint="eastAsia"/>
              </w:rPr>
              <w:tab/>
            </w:r>
            <w:r>
              <w:rPr>
                <w:rFonts w:hint="eastAsia"/>
              </w:rPr>
              <w:tab/>
              <w:t>s_followFinished[i] = false;</w:t>
            </w:r>
            <w:r w:rsidRPr="00825119">
              <w:rPr>
                <w:rFonts w:hint="eastAsia"/>
                <w:color w:val="00B050"/>
              </w:rPr>
              <w:t>//後続スレッドの処理完了状態を解除</w:t>
            </w:r>
          </w:p>
          <w:p w14:paraId="1597DE34" w14:textId="77777777" w:rsidR="00F43C8E" w:rsidRDefault="00F43C8E" w:rsidP="00F43C8E">
            <w:pPr>
              <w:pStyle w:val="3-"/>
            </w:pPr>
            <w:r>
              <w:rPr>
                <w:rFonts w:hint="eastAsia"/>
              </w:rPr>
              <w:tab/>
            </w:r>
            <w:r>
              <w:rPr>
                <w:rFonts w:hint="eastAsia"/>
              </w:rPr>
              <w:tab/>
            </w:r>
            <w:r>
              <w:rPr>
                <w:rFonts w:hint="eastAsia"/>
              </w:rPr>
              <w:tab/>
              <w:t>pthread_cond_signal(&amp;s_followCond[i]);</w:t>
            </w:r>
            <w:r w:rsidRPr="00825119">
              <w:rPr>
                <w:rFonts w:hint="eastAsia"/>
                <w:color w:val="00B050"/>
              </w:rPr>
              <w:t>//解除待ちしているスレッドに通知</w:t>
            </w:r>
          </w:p>
          <w:p w14:paraId="7E343034" w14:textId="77777777" w:rsidR="00F43C8E" w:rsidRPr="00825119" w:rsidRDefault="00F43C8E" w:rsidP="00F43C8E">
            <w:pPr>
              <w:pStyle w:val="3-"/>
              <w:rPr>
                <w:color w:val="00B050"/>
              </w:rPr>
            </w:pPr>
            <w:r>
              <w:rPr>
                <w:rFonts w:hint="eastAsia"/>
              </w:rPr>
              <w:lastRenderedPageBreak/>
              <w:tab/>
            </w:r>
            <w:r>
              <w:rPr>
                <w:rFonts w:hint="eastAsia"/>
              </w:rPr>
              <w:tab/>
            </w:r>
            <w:r>
              <w:rPr>
                <w:rFonts w:hint="eastAsia"/>
              </w:rPr>
              <w:tab/>
              <w:t>pthread_mutex_unlock(&amp;s_followCondMutex[i]);</w:t>
            </w:r>
            <w:r w:rsidRPr="00825119">
              <w:rPr>
                <w:rFonts w:hint="eastAsia"/>
                <w:color w:val="00B050"/>
              </w:rPr>
              <w:t>//ロック解放</w:t>
            </w:r>
          </w:p>
          <w:p w14:paraId="332A2763" w14:textId="77777777" w:rsidR="00F43C8E" w:rsidRPr="00825119" w:rsidRDefault="00F43C8E" w:rsidP="00F43C8E">
            <w:pPr>
              <w:pStyle w:val="3-"/>
              <w:rPr>
                <w:color w:val="00B050"/>
              </w:rPr>
            </w:pPr>
            <w:r>
              <w:rPr>
                <w:rFonts w:hint="eastAsia"/>
              </w:rPr>
              <w:tab/>
            </w:r>
            <w:r>
              <w:rPr>
                <w:rFonts w:hint="eastAsia"/>
              </w:rPr>
              <w:tab/>
            </w:r>
            <w:r>
              <w:rPr>
                <w:rFonts w:hint="eastAsia"/>
              </w:rPr>
              <w:tab/>
            </w:r>
            <w:r w:rsidRPr="00825119">
              <w:rPr>
                <w:rFonts w:hint="eastAsia"/>
                <w:color w:val="00B050"/>
              </w:rPr>
              <w:t>//※一つの条件変数で多数のスレッドを待機させている場合は、</w:t>
            </w:r>
          </w:p>
          <w:p w14:paraId="7335DB67" w14:textId="77777777" w:rsidR="00F43C8E" w:rsidRPr="00825119" w:rsidRDefault="00F43C8E" w:rsidP="00F43C8E">
            <w:pPr>
              <w:pStyle w:val="3-"/>
              <w:rPr>
                <w:color w:val="00B050"/>
              </w:rPr>
            </w:pPr>
            <w:r w:rsidRPr="00825119">
              <w:rPr>
                <w:rFonts w:hint="eastAsia"/>
                <w:color w:val="00B050"/>
              </w:rPr>
              <w:tab/>
            </w:r>
            <w:r w:rsidRPr="00825119">
              <w:rPr>
                <w:rFonts w:hint="eastAsia"/>
                <w:color w:val="00B050"/>
              </w:rPr>
              <w:tab/>
            </w:r>
            <w:r w:rsidRPr="00825119">
              <w:rPr>
                <w:rFonts w:hint="eastAsia"/>
                <w:color w:val="00B050"/>
              </w:rPr>
              <w:tab/>
              <w:t>//　pthread_cond_broadcast() 関数も使える。</w:t>
            </w:r>
          </w:p>
          <w:p w14:paraId="742EE178" w14:textId="77777777" w:rsidR="00F43C8E" w:rsidRDefault="00F43C8E" w:rsidP="00F43C8E">
            <w:pPr>
              <w:pStyle w:val="3-"/>
            </w:pPr>
            <w:r>
              <w:tab/>
            </w:r>
            <w:r>
              <w:tab/>
              <w:t>}</w:t>
            </w:r>
          </w:p>
          <w:p w14:paraId="458CBDE4" w14:textId="77777777" w:rsidR="00F43C8E" w:rsidRDefault="00F43C8E" w:rsidP="00F43C8E">
            <w:pPr>
              <w:pStyle w:val="3-"/>
            </w:pPr>
          </w:p>
          <w:p w14:paraId="435DB310" w14:textId="77777777" w:rsidR="00F43C8E" w:rsidRDefault="00F43C8E" w:rsidP="00F43C8E">
            <w:pPr>
              <w:pStyle w:val="3-"/>
            </w:pPr>
            <w:r>
              <w:rPr>
                <w:rFonts w:hint="eastAsia"/>
              </w:rPr>
              <w:tab/>
            </w:r>
            <w:r>
              <w:rPr>
                <w:rFonts w:hint="eastAsia"/>
              </w:rPr>
              <w:tab/>
            </w:r>
            <w:r w:rsidRPr="00825119">
              <w:rPr>
                <w:rFonts w:hint="eastAsia"/>
                <w:color w:val="00B050"/>
              </w:rPr>
              <w:t>//スレッド切り替えのためのスリープ</w:t>
            </w:r>
          </w:p>
          <w:p w14:paraId="7CAB417A" w14:textId="77777777" w:rsidR="00F43C8E" w:rsidRDefault="00F43C8E" w:rsidP="00F43C8E">
            <w:pPr>
              <w:pStyle w:val="3-"/>
            </w:pPr>
            <w:r>
              <w:tab/>
            </w:r>
            <w:r>
              <w:tab/>
              <w:t>usleep(0);</w:t>
            </w:r>
          </w:p>
          <w:p w14:paraId="50FBEF43" w14:textId="77777777" w:rsidR="00F43C8E" w:rsidRPr="00825119" w:rsidRDefault="00F43C8E" w:rsidP="00F43C8E">
            <w:pPr>
              <w:pStyle w:val="3-"/>
              <w:rPr>
                <w:color w:val="00B050"/>
              </w:rPr>
            </w:pPr>
            <w:r>
              <w:rPr>
                <w:rFonts w:hint="eastAsia"/>
              </w:rPr>
              <w:tab/>
            </w:r>
            <w:r w:rsidRPr="00825119">
              <w:rPr>
                <w:rFonts w:hint="eastAsia"/>
                <w:color w:val="00B050"/>
              </w:rPr>
              <w:t>//</w:t>
            </w:r>
            <w:r w:rsidRPr="00825119">
              <w:rPr>
                <w:rFonts w:hint="eastAsia"/>
                <w:color w:val="00B050"/>
              </w:rPr>
              <w:tab/>
              <w:t>//スレッド切り替え</w:t>
            </w:r>
          </w:p>
          <w:p w14:paraId="6C16C69D" w14:textId="77777777" w:rsidR="00F43C8E" w:rsidRPr="00825119" w:rsidRDefault="00F43C8E" w:rsidP="00F43C8E">
            <w:pPr>
              <w:pStyle w:val="3-"/>
              <w:rPr>
                <w:color w:val="00B050"/>
              </w:rPr>
            </w:pPr>
            <w:r w:rsidRPr="00825119">
              <w:rPr>
                <w:rFonts w:hint="eastAsia"/>
                <w:color w:val="00B050"/>
              </w:rPr>
              <w:tab/>
              <w:t>//</w:t>
            </w:r>
            <w:r w:rsidRPr="00825119">
              <w:rPr>
                <w:rFonts w:hint="eastAsia"/>
                <w:color w:val="00B050"/>
              </w:rPr>
              <w:tab/>
              <w:t>sched_yield();//同じ優先度の他のスレッドに切り替え</w:t>
            </w:r>
          </w:p>
          <w:p w14:paraId="40CE56BE" w14:textId="77777777" w:rsidR="00F43C8E" w:rsidRDefault="00F43C8E" w:rsidP="00F43C8E">
            <w:pPr>
              <w:pStyle w:val="3-"/>
            </w:pPr>
            <w:r>
              <w:tab/>
              <w:t>}</w:t>
            </w:r>
          </w:p>
          <w:p w14:paraId="46E28B78" w14:textId="77777777" w:rsidR="00F43C8E" w:rsidRDefault="00F43C8E" w:rsidP="00F43C8E">
            <w:pPr>
              <w:pStyle w:val="3-"/>
            </w:pPr>
          </w:p>
          <w:p w14:paraId="7C0D4944" w14:textId="77777777" w:rsidR="00F43C8E" w:rsidRPr="00825119" w:rsidRDefault="00F43C8E" w:rsidP="00F43C8E">
            <w:pPr>
              <w:pStyle w:val="3-"/>
              <w:rPr>
                <w:color w:val="00B050"/>
              </w:rPr>
            </w:pPr>
            <w:r>
              <w:rPr>
                <w:rFonts w:hint="eastAsia"/>
              </w:rPr>
              <w:tab/>
            </w:r>
            <w:r w:rsidRPr="00825119">
              <w:rPr>
                <w:rFonts w:hint="eastAsia"/>
                <w:color w:val="00B050"/>
              </w:rPr>
              <w:t>//終了</w:t>
            </w:r>
          </w:p>
          <w:p w14:paraId="24C0AB45" w14:textId="77777777" w:rsidR="00F43C8E" w:rsidRDefault="00F43C8E" w:rsidP="00F43C8E">
            <w:pPr>
              <w:pStyle w:val="3-"/>
            </w:pPr>
            <w:r>
              <w:tab/>
              <w:t>printf("- end:(P)%s -\n", name);</w:t>
            </w:r>
          </w:p>
          <w:p w14:paraId="0E772965" w14:textId="77777777" w:rsidR="00F43C8E" w:rsidRDefault="00F43C8E" w:rsidP="00F43C8E">
            <w:pPr>
              <w:pStyle w:val="3-"/>
            </w:pPr>
            <w:r>
              <w:tab/>
              <w:t>fflush(stdout);</w:t>
            </w:r>
          </w:p>
          <w:p w14:paraId="0C7BCB6E" w14:textId="77777777" w:rsidR="00F43C8E" w:rsidRDefault="00F43C8E" w:rsidP="00F43C8E">
            <w:pPr>
              <w:pStyle w:val="3-"/>
            </w:pPr>
            <w:r>
              <w:tab/>
              <w:t>return 0;</w:t>
            </w:r>
          </w:p>
          <w:p w14:paraId="0437F63C" w14:textId="77777777" w:rsidR="00F43C8E" w:rsidRDefault="00F43C8E" w:rsidP="00F43C8E">
            <w:pPr>
              <w:pStyle w:val="3-"/>
            </w:pPr>
            <w:r>
              <w:t>}</w:t>
            </w:r>
          </w:p>
          <w:p w14:paraId="71EE02E8" w14:textId="77777777" w:rsidR="00F43C8E" w:rsidRDefault="00F43C8E" w:rsidP="00F43C8E">
            <w:pPr>
              <w:pStyle w:val="3-"/>
            </w:pPr>
          </w:p>
          <w:p w14:paraId="52F27771" w14:textId="77777777" w:rsidR="00F43C8E" w:rsidRPr="00825119" w:rsidRDefault="00F43C8E" w:rsidP="00F43C8E">
            <w:pPr>
              <w:pStyle w:val="3-"/>
              <w:rPr>
                <w:color w:val="00B050"/>
              </w:rPr>
            </w:pPr>
            <w:r w:rsidRPr="00825119">
              <w:rPr>
                <w:rFonts w:hint="eastAsia"/>
                <w:color w:val="00B050"/>
              </w:rPr>
              <w:t>//後続スレッド</w:t>
            </w:r>
          </w:p>
          <w:p w14:paraId="3ADCF8F3" w14:textId="77777777" w:rsidR="00F43C8E" w:rsidRDefault="00F43C8E" w:rsidP="00F43C8E">
            <w:pPr>
              <w:pStyle w:val="3-"/>
            </w:pPr>
            <w:r>
              <w:t>void* followThreadFunc(void* param_p)</w:t>
            </w:r>
          </w:p>
          <w:p w14:paraId="4A476662" w14:textId="77777777" w:rsidR="00F43C8E" w:rsidRDefault="00F43C8E" w:rsidP="00F43C8E">
            <w:pPr>
              <w:pStyle w:val="3-"/>
            </w:pPr>
            <w:r>
              <w:t>{</w:t>
            </w:r>
          </w:p>
          <w:p w14:paraId="302F8ADB" w14:textId="77777777" w:rsidR="00F43C8E" w:rsidRDefault="00F43C8E" w:rsidP="00F43C8E">
            <w:pPr>
              <w:pStyle w:val="3-"/>
            </w:pPr>
            <w:r>
              <w:rPr>
                <w:rFonts w:hint="eastAsia"/>
              </w:rPr>
              <w:tab/>
            </w:r>
            <w:r w:rsidRPr="00825119">
              <w:rPr>
                <w:rFonts w:hint="eastAsia"/>
                <w:color w:val="00B050"/>
              </w:rPr>
              <w:t>//パラメータ受け取り</w:t>
            </w:r>
          </w:p>
          <w:p w14:paraId="2AEEB173" w14:textId="77777777" w:rsidR="00F43C8E" w:rsidRDefault="00F43C8E" w:rsidP="00F43C8E">
            <w:pPr>
              <w:pStyle w:val="3-"/>
            </w:pPr>
            <w:r>
              <w:tab/>
              <w:t>const char* name = static_cast&lt;const char*&gt;(param_p);</w:t>
            </w:r>
          </w:p>
          <w:p w14:paraId="221A63F8" w14:textId="77777777" w:rsidR="00F43C8E" w:rsidRDefault="00F43C8E" w:rsidP="00F43C8E">
            <w:pPr>
              <w:pStyle w:val="3-"/>
            </w:pPr>
            <w:r>
              <w:tab/>
            </w:r>
          </w:p>
          <w:p w14:paraId="6979D6BD" w14:textId="77777777" w:rsidR="00F43C8E" w:rsidRDefault="00F43C8E" w:rsidP="00F43C8E">
            <w:pPr>
              <w:pStyle w:val="3-"/>
            </w:pPr>
            <w:r>
              <w:rPr>
                <w:rFonts w:hint="eastAsia"/>
              </w:rPr>
              <w:tab/>
            </w:r>
            <w:r w:rsidRPr="00825119">
              <w:rPr>
                <w:rFonts w:hint="eastAsia"/>
                <w:color w:val="00B050"/>
              </w:rPr>
              <w:t>//後続スレッド数カウントアップ</w:t>
            </w:r>
          </w:p>
          <w:p w14:paraId="023012F7" w14:textId="77777777" w:rsidR="00F43C8E" w:rsidRDefault="00F43C8E" w:rsidP="00F43C8E">
            <w:pPr>
              <w:pStyle w:val="3-"/>
            </w:pPr>
            <w:r>
              <w:tab/>
              <w:t>pthread_mutex_lock(&amp;s_followThreadMutex);</w:t>
            </w:r>
          </w:p>
          <w:p w14:paraId="09543C57" w14:textId="77777777" w:rsidR="00F43C8E" w:rsidRDefault="00F43C8E" w:rsidP="00F43C8E">
            <w:pPr>
              <w:pStyle w:val="3-"/>
            </w:pPr>
            <w:r>
              <w:tab/>
              <w:t>int thread_no = s_followThreadNo++;</w:t>
            </w:r>
          </w:p>
          <w:p w14:paraId="7F9B8855" w14:textId="77777777" w:rsidR="00F43C8E" w:rsidRDefault="00F43C8E" w:rsidP="00F43C8E">
            <w:pPr>
              <w:pStyle w:val="3-"/>
            </w:pPr>
            <w:r>
              <w:tab/>
              <w:t>pthread_mutex_unlock(&amp;s_followThreadMutex);</w:t>
            </w:r>
          </w:p>
          <w:p w14:paraId="0CCA1497" w14:textId="77777777" w:rsidR="00F43C8E" w:rsidRDefault="00F43C8E" w:rsidP="00F43C8E">
            <w:pPr>
              <w:pStyle w:val="3-"/>
            </w:pPr>
          </w:p>
          <w:p w14:paraId="3F84A8D1" w14:textId="77777777" w:rsidR="00F43C8E" w:rsidRDefault="00F43C8E" w:rsidP="00F43C8E">
            <w:pPr>
              <w:pStyle w:val="3-"/>
            </w:pPr>
            <w:r>
              <w:rPr>
                <w:rFonts w:hint="eastAsia"/>
              </w:rPr>
              <w:tab/>
            </w:r>
            <w:r w:rsidRPr="00825119">
              <w:rPr>
                <w:rFonts w:hint="eastAsia"/>
                <w:color w:val="00B050"/>
              </w:rPr>
              <w:t>//開始</w:t>
            </w:r>
          </w:p>
          <w:p w14:paraId="5F4D2A19" w14:textId="77777777" w:rsidR="00F43C8E" w:rsidRDefault="00F43C8E" w:rsidP="00F43C8E">
            <w:pPr>
              <w:pStyle w:val="3-"/>
            </w:pPr>
            <w:r>
              <w:tab/>
              <w:t>printf("- begin:(F)[%d]%s -\n", thread_no, name);</w:t>
            </w:r>
          </w:p>
          <w:p w14:paraId="2E54E88F" w14:textId="77777777" w:rsidR="00F43C8E" w:rsidRDefault="00F43C8E" w:rsidP="00F43C8E">
            <w:pPr>
              <w:pStyle w:val="3-"/>
            </w:pPr>
            <w:r>
              <w:tab/>
              <w:t>fflush(stdout);</w:t>
            </w:r>
          </w:p>
          <w:p w14:paraId="0A6A89DF" w14:textId="77777777" w:rsidR="00F43C8E" w:rsidRDefault="00F43C8E" w:rsidP="00F43C8E">
            <w:pPr>
              <w:pStyle w:val="3-"/>
            </w:pPr>
          </w:p>
          <w:p w14:paraId="3437F446" w14:textId="19F32673" w:rsidR="00F43C8E" w:rsidRDefault="00F43C8E" w:rsidP="00F43C8E">
            <w:pPr>
              <w:pStyle w:val="3-"/>
            </w:pPr>
            <w:r>
              <w:rPr>
                <w:rFonts w:hint="eastAsia"/>
              </w:rPr>
              <w:tab/>
            </w:r>
            <w:r w:rsidRPr="00825119">
              <w:rPr>
                <w:rFonts w:hint="eastAsia"/>
                <w:color w:val="00B050"/>
              </w:rPr>
              <w:t>//</w:t>
            </w:r>
            <w:r w:rsidR="00C73EA1">
              <w:rPr>
                <w:rFonts w:hint="eastAsia"/>
                <w:color w:val="00B050"/>
              </w:rPr>
              <w:t>後続</w:t>
            </w:r>
            <w:r w:rsidRPr="00825119">
              <w:rPr>
                <w:rFonts w:hint="eastAsia"/>
                <w:color w:val="00B050"/>
              </w:rPr>
              <w:t>スレッド処理完了：待機スレッドを起床</w:t>
            </w:r>
          </w:p>
          <w:p w14:paraId="61A2E71C" w14:textId="77777777" w:rsidR="00F43C8E" w:rsidRDefault="00F43C8E" w:rsidP="00F43C8E">
            <w:pPr>
              <w:pStyle w:val="3-"/>
            </w:pPr>
            <w:r>
              <w:tab/>
              <w:t>{</w:t>
            </w:r>
          </w:p>
          <w:p w14:paraId="41891A87" w14:textId="77777777" w:rsidR="00F43C8E" w:rsidRPr="00825119" w:rsidRDefault="00F43C8E" w:rsidP="00F43C8E">
            <w:pPr>
              <w:pStyle w:val="3-"/>
              <w:rPr>
                <w:color w:val="00B050"/>
              </w:rPr>
            </w:pPr>
            <w:r>
              <w:rPr>
                <w:rFonts w:hint="eastAsia"/>
              </w:rPr>
              <w:tab/>
            </w:r>
            <w:r>
              <w:rPr>
                <w:rFonts w:hint="eastAsia"/>
              </w:rPr>
              <w:tab/>
              <w:t>pthread_mutex_lock(&amp;s_followCondMutex[thread_no]);</w:t>
            </w:r>
            <w:r w:rsidRPr="00825119">
              <w:rPr>
                <w:rFonts w:hint="eastAsia"/>
                <w:color w:val="00B050"/>
              </w:rPr>
              <w:t>//ロック取得</w:t>
            </w:r>
          </w:p>
          <w:p w14:paraId="43CB8276" w14:textId="77777777" w:rsidR="00F43C8E" w:rsidRDefault="00F43C8E" w:rsidP="00F43C8E">
            <w:pPr>
              <w:pStyle w:val="3-"/>
            </w:pPr>
            <w:r>
              <w:rPr>
                <w:rFonts w:hint="eastAsia"/>
              </w:rPr>
              <w:tab/>
            </w:r>
            <w:r>
              <w:rPr>
                <w:rFonts w:hint="eastAsia"/>
              </w:rPr>
              <w:tab/>
              <w:t>s_followFinished[thread_no] = true;</w:t>
            </w:r>
            <w:r w:rsidRPr="00825119">
              <w:rPr>
                <w:rFonts w:hint="eastAsia"/>
                <w:color w:val="00B050"/>
              </w:rPr>
              <w:t>//後続スレッドの処理完了状態をON</w:t>
            </w:r>
          </w:p>
          <w:p w14:paraId="7158C567" w14:textId="77777777" w:rsidR="00F43C8E" w:rsidRDefault="00F43C8E" w:rsidP="00F43C8E">
            <w:pPr>
              <w:pStyle w:val="3-"/>
            </w:pPr>
            <w:r>
              <w:rPr>
                <w:rFonts w:hint="eastAsia"/>
              </w:rPr>
              <w:tab/>
            </w:r>
            <w:r>
              <w:rPr>
                <w:rFonts w:hint="eastAsia"/>
              </w:rPr>
              <w:tab/>
              <w:t>pthread_cond_signal(&amp;s_followCond[thread_no]);</w:t>
            </w:r>
            <w:r w:rsidRPr="00825119">
              <w:rPr>
                <w:rFonts w:hint="eastAsia"/>
                <w:color w:val="00B050"/>
              </w:rPr>
              <w:t>//解除待ちしているスレッドに通知</w:t>
            </w:r>
          </w:p>
          <w:p w14:paraId="7599E6C4" w14:textId="77777777" w:rsidR="00F43C8E" w:rsidRDefault="00F43C8E" w:rsidP="00F43C8E">
            <w:pPr>
              <w:pStyle w:val="3-"/>
            </w:pPr>
            <w:r>
              <w:rPr>
                <w:rFonts w:hint="eastAsia"/>
              </w:rPr>
              <w:tab/>
            </w:r>
            <w:r>
              <w:rPr>
                <w:rFonts w:hint="eastAsia"/>
              </w:rPr>
              <w:tab/>
              <w:t>pthread_mutex_unlock(&amp;s_followCondMutex[thread_no]);</w:t>
            </w:r>
            <w:r w:rsidRPr="00825119">
              <w:rPr>
                <w:rFonts w:hint="eastAsia"/>
                <w:color w:val="00B050"/>
              </w:rPr>
              <w:t>//ロック解放</w:t>
            </w:r>
          </w:p>
          <w:p w14:paraId="2C36F234" w14:textId="77777777" w:rsidR="00F43C8E" w:rsidRDefault="00F43C8E" w:rsidP="00F43C8E">
            <w:pPr>
              <w:pStyle w:val="3-"/>
            </w:pPr>
            <w:r>
              <w:tab/>
              <w:t>}</w:t>
            </w:r>
          </w:p>
          <w:p w14:paraId="52F67840" w14:textId="77777777" w:rsidR="00F43C8E" w:rsidRDefault="00F43C8E" w:rsidP="00F43C8E">
            <w:pPr>
              <w:pStyle w:val="3-"/>
            </w:pPr>
          </w:p>
          <w:p w14:paraId="54701467" w14:textId="77777777" w:rsidR="00F43C8E" w:rsidRDefault="00F43C8E" w:rsidP="00F43C8E">
            <w:pPr>
              <w:pStyle w:val="3-"/>
            </w:pPr>
            <w:r>
              <w:rPr>
                <w:rFonts w:hint="eastAsia"/>
              </w:rPr>
              <w:tab/>
            </w:r>
            <w:r w:rsidRPr="00825119">
              <w:rPr>
                <w:rFonts w:hint="eastAsia"/>
                <w:color w:val="00B050"/>
              </w:rPr>
              <w:t>//処理</w:t>
            </w:r>
          </w:p>
          <w:p w14:paraId="6ACB957F" w14:textId="77777777" w:rsidR="00F43C8E" w:rsidRDefault="00F43C8E" w:rsidP="00F43C8E">
            <w:pPr>
              <w:pStyle w:val="3-"/>
            </w:pPr>
            <w:r>
              <w:tab/>
              <w:t>while (1)</w:t>
            </w:r>
          </w:p>
          <w:p w14:paraId="1F33206D" w14:textId="77777777" w:rsidR="00F43C8E" w:rsidRDefault="00F43C8E" w:rsidP="00F43C8E">
            <w:pPr>
              <w:pStyle w:val="3-"/>
            </w:pPr>
            <w:r>
              <w:tab/>
              <w:t>{</w:t>
            </w:r>
          </w:p>
          <w:p w14:paraId="076FAFAC" w14:textId="77777777" w:rsidR="00F43C8E" w:rsidRDefault="00F43C8E" w:rsidP="00F43C8E">
            <w:pPr>
              <w:pStyle w:val="3-"/>
            </w:pPr>
            <w:r>
              <w:rPr>
                <w:rFonts w:hint="eastAsia"/>
              </w:rPr>
              <w:tab/>
            </w:r>
            <w:r>
              <w:rPr>
                <w:rFonts w:hint="eastAsia"/>
              </w:rPr>
              <w:tab/>
            </w:r>
            <w:r w:rsidRPr="00825119">
              <w:rPr>
                <w:rFonts w:hint="eastAsia"/>
                <w:color w:val="00B050"/>
              </w:rPr>
              <w:t>//先行スレッド処理完了待ち</w:t>
            </w:r>
          </w:p>
          <w:p w14:paraId="62B30431" w14:textId="77777777" w:rsidR="00F43C8E" w:rsidRDefault="00F43C8E" w:rsidP="00F43C8E">
            <w:pPr>
              <w:pStyle w:val="3-"/>
            </w:pPr>
            <w:r>
              <w:tab/>
            </w:r>
            <w:r>
              <w:tab/>
              <w:t>{</w:t>
            </w:r>
          </w:p>
          <w:p w14:paraId="08B4BA2D" w14:textId="77777777" w:rsidR="00F43C8E" w:rsidRDefault="00F43C8E" w:rsidP="00F43C8E">
            <w:pPr>
              <w:pStyle w:val="3-"/>
            </w:pPr>
            <w:r>
              <w:rPr>
                <w:rFonts w:hint="eastAsia"/>
              </w:rPr>
              <w:tab/>
            </w:r>
            <w:r>
              <w:rPr>
                <w:rFonts w:hint="eastAsia"/>
              </w:rPr>
              <w:tab/>
            </w:r>
            <w:r>
              <w:rPr>
                <w:rFonts w:hint="eastAsia"/>
              </w:rPr>
              <w:tab/>
              <w:t>pthread_mutex_lock(&amp;s_followCondMutex[thread_no]);</w:t>
            </w:r>
            <w:r w:rsidRPr="00825119">
              <w:rPr>
                <w:rFonts w:hint="eastAsia"/>
                <w:color w:val="00B050"/>
              </w:rPr>
              <w:t>//ロック取得</w:t>
            </w:r>
          </w:p>
          <w:p w14:paraId="1856F2D1" w14:textId="77777777" w:rsidR="00F43C8E" w:rsidRDefault="00F43C8E" w:rsidP="00F43C8E">
            <w:pPr>
              <w:pStyle w:val="3-"/>
            </w:pPr>
            <w:r>
              <w:rPr>
                <w:rFonts w:hint="eastAsia"/>
              </w:rPr>
              <w:tab/>
            </w:r>
            <w:r>
              <w:rPr>
                <w:rFonts w:hint="eastAsia"/>
              </w:rPr>
              <w:tab/>
            </w:r>
            <w:r>
              <w:rPr>
                <w:rFonts w:hint="eastAsia"/>
              </w:rPr>
              <w:tab/>
              <w:t>while (s_followFinished[thread_no])//待機終了条件を満たしていない場合</w:t>
            </w:r>
          </w:p>
          <w:p w14:paraId="78118B69" w14:textId="77777777" w:rsidR="00825119" w:rsidRDefault="00F43C8E" w:rsidP="00F43C8E">
            <w:pPr>
              <w:pStyle w:val="3-"/>
            </w:pPr>
            <w:r>
              <w:rPr>
                <w:rFonts w:hint="eastAsia"/>
              </w:rPr>
              <w:tab/>
            </w:r>
            <w:r>
              <w:rPr>
                <w:rFonts w:hint="eastAsia"/>
              </w:rPr>
              <w:tab/>
            </w:r>
            <w:r>
              <w:rPr>
                <w:rFonts w:hint="eastAsia"/>
              </w:rPr>
              <w:tab/>
            </w:r>
            <w:r>
              <w:rPr>
                <w:rFonts w:hint="eastAsia"/>
              </w:rPr>
              <w:tab/>
              <w:t>pthread_cond_wait(&amp;s_followCond[thread_no], &amp;s_followCondMutex[thread_no]);</w:t>
            </w:r>
          </w:p>
          <w:p w14:paraId="5AAE04AE" w14:textId="6858CF6E" w:rsidR="00F43C8E" w:rsidRDefault="00825119" w:rsidP="00F43C8E">
            <w:pPr>
              <w:pStyle w:val="3-"/>
            </w:pPr>
            <w:r>
              <w:tab/>
            </w:r>
            <w:r>
              <w:tab/>
            </w:r>
            <w:r>
              <w:tab/>
            </w:r>
            <w:r>
              <w:tab/>
            </w:r>
            <w:r>
              <w:tab/>
            </w:r>
            <w:r>
              <w:tab/>
            </w:r>
            <w:r>
              <w:tab/>
            </w:r>
            <w:r>
              <w:tab/>
            </w:r>
            <w:r>
              <w:tab/>
            </w:r>
            <w:r w:rsidR="00F43C8E" w:rsidRPr="00825119">
              <w:rPr>
                <w:rFonts w:hint="eastAsia"/>
                <w:color w:val="00B050"/>
              </w:rPr>
              <w:t>//待機（ロック開放→待機→待機終了→ロック取得が行われる）</w:t>
            </w:r>
          </w:p>
          <w:p w14:paraId="60F66F5C" w14:textId="77777777" w:rsidR="00F43C8E" w:rsidRPr="00825119" w:rsidRDefault="00F43C8E" w:rsidP="00F43C8E">
            <w:pPr>
              <w:pStyle w:val="3-"/>
              <w:rPr>
                <w:color w:val="00B050"/>
              </w:rPr>
            </w:pPr>
            <w:r>
              <w:rPr>
                <w:rFonts w:hint="eastAsia"/>
              </w:rPr>
              <w:tab/>
            </w:r>
            <w:r>
              <w:rPr>
                <w:rFonts w:hint="eastAsia"/>
              </w:rPr>
              <w:tab/>
            </w:r>
            <w:r>
              <w:rPr>
                <w:rFonts w:hint="eastAsia"/>
              </w:rPr>
              <w:tab/>
              <w:t>pthread_mutex_unlock(&amp;s_followCondMutex[thread_no]);</w:t>
            </w:r>
            <w:r w:rsidRPr="00825119">
              <w:rPr>
                <w:rFonts w:hint="eastAsia"/>
                <w:color w:val="00B050"/>
              </w:rPr>
              <w:t>//ロック解放</w:t>
            </w:r>
          </w:p>
          <w:p w14:paraId="691B08B1" w14:textId="77777777" w:rsidR="00F43C8E" w:rsidRDefault="00F43C8E" w:rsidP="00F43C8E">
            <w:pPr>
              <w:pStyle w:val="3-"/>
            </w:pPr>
            <w:r>
              <w:rPr>
                <w:rFonts w:hint="eastAsia"/>
              </w:rPr>
              <w:tab/>
            </w:r>
            <w:r>
              <w:rPr>
                <w:rFonts w:hint="eastAsia"/>
              </w:rPr>
              <w:tab/>
            </w:r>
            <w:r>
              <w:rPr>
                <w:rFonts w:hint="eastAsia"/>
              </w:rPr>
              <w:tab/>
            </w:r>
            <w:r w:rsidRPr="00825119">
              <w:rPr>
                <w:rFonts w:hint="eastAsia"/>
                <w:color w:val="00B050"/>
              </w:rPr>
              <w:t>//※待機をタイムアウトさせたい場合は pthread_cond_timedwait() 関数を用いる。</w:t>
            </w:r>
          </w:p>
          <w:p w14:paraId="4D295A32" w14:textId="77777777" w:rsidR="00F43C8E" w:rsidRDefault="00F43C8E" w:rsidP="00F43C8E">
            <w:pPr>
              <w:pStyle w:val="3-"/>
            </w:pPr>
            <w:r>
              <w:tab/>
            </w:r>
            <w:r>
              <w:tab/>
              <w:t>}</w:t>
            </w:r>
          </w:p>
          <w:p w14:paraId="46761F95" w14:textId="77777777" w:rsidR="00F43C8E" w:rsidRDefault="00F43C8E" w:rsidP="00F43C8E">
            <w:pPr>
              <w:pStyle w:val="3-"/>
            </w:pPr>
          </w:p>
          <w:p w14:paraId="3CA674CA"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//終了確認</w:t>
            </w:r>
          </w:p>
          <w:p w14:paraId="58DB452B" w14:textId="77777777" w:rsidR="00F43C8E" w:rsidRDefault="00F43C8E" w:rsidP="00F43C8E">
            <w:pPr>
              <w:pStyle w:val="3-"/>
            </w:pPr>
            <w:r>
              <w:tab/>
            </w:r>
            <w:r>
              <w:tab/>
              <w:t>if (s_IsQuirProiorThread)</w:t>
            </w:r>
          </w:p>
          <w:p w14:paraId="6EF97004" w14:textId="77777777" w:rsidR="00F43C8E" w:rsidRDefault="00F43C8E" w:rsidP="00F43C8E">
            <w:pPr>
              <w:pStyle w:val="3-"/>
            </w:pPr>
            <w:r>
              <w:tab/>
            </w:r>
            <w:r>
              <w:tab/>
              <w:t>{</w:t>
            </w:r>
          </w:p>
          <w:p w14:paraId="724B2AC8" w14:textId="77777777" w:rsidR="00F43C8E" w:rsidRDefault="00F43C8E" w:rsidP="00F43C8E">
            <w:pPr>
              <w:pStyle w:val="3-"/>
            </w:pPr>
            <w:r>
              <w:rPr>
                <w:rFonts w:hint="eastAsia"/>
              </w:rPr>
              <w:tab/>
            </w:r>
            <w:r>
              <w:rPr>
                <w:rFonts w:hint="eastAsia"/>
              </w:rPr>
              <w:tab/>
            </w:r>
            <w:r>
              <w:rPr>
                <w:rFonts w:hint="eastAsia"/>
              </w:rPr>
              <w:tab/>
            </w:r>
            <w:r w:rsidRPr="00825119">
              <w:rPr>
                <w:rFonts w:hint="eastAsia"/>
                <w:color w:val="00B050"/>
              </w:rPr>
              <w:t>//処理終了</w:t>
            </w:r>
          </w:p>
          <w:p w14:paraId="48B5390F" w14:textId="77777777" w:rsidR="00F43C8E" w:rsidRDefault="00F43C8E" w:rsidP="00F43C8E">
            <w:pPr>
              <w:pStyle w:val="3-"/>
            </w:pPr>
            <w:r>
              <w:tab/>
            </w:r>
            <w:r>
              <w:tab/>
            </w:r>
            <w:r>
              <w:tab/>
              <w:t>printf("(F)[%d]%s: [QUIT]\n", thread_no, name);</w:t>
            </w:r>
          </w:p>
          <w:p w14:paraId="6B5ADEC5" w14:textId="77777777" w:rsidR="00F43C8E" w:rsidRDefault="00F43C8E" w:rsidP="00F43C8E">
            <w:pPr>
              <w:pStyle w:val="3-"/>
            </w:pPr>
            <w:r>
              <w:tab/>
            </w:r>
            <w:r>
              <w:tab/>
            </w:r>
            <w:r>
              <w:tab/>
              <w:t>fflush(stdout);</w:t>
            </w:r>
          </w:p>
          <w:p w14:paraId="1821221B" w14:textId="77777777" w:rsidR="00F43C8E" w:rsidRDefault="00F43C8E" w:rsidP="00F43C8E">
            <w:pPr>
              <w:pStyle w:val="3-"/>
            </w:pPr>
            <w:r>
              <w:tab/>
            </w:r>
            <w:r>
              <w:tab/>
            </w:r>
            <w:r>
              <w:tab/>
            </w:r>
          </w:p>
          <w:p w14:paraId="4A262712" w14:textId="25FF3A6A" w:rsidR="00F43C8E" w:rsidRDefault="00F43C8E" w:rsidP="00F43C8E">
            <w:pPr>
              <w:pStyle w:val="3-"/>
            </w:pPr>
            <w:r>
              <w:rPr>
                <w:rFonts w:hint="eastAsia"/>
              </w:rPr>
              <w:tab/>
            </w:r>
            <w:r>
              <w:rPr>
                <w:rFonts w:hint="eastAsia"/>
              </w:rPr>
              <w:tab/>
            </w:r>
            <w:r>
              <w:rPr>
                <w:rFonts w:hint="eastAsia"/>
              </w:rPr>
              <w:tab/>
            </w:r>
            <w:r w:rsidRPr="00825119">
              <w:rPr>
                <w:rFonts w:hint="eastAsia"/>
                <w:color w:val="00B050"/>
              </w:rPr>
              <w:t>//</w:t>
            </w:r>
            <w:r w:rsidR="00C73EA1">
              <w:rPr>
                <w:rFonts w:hint="eastAsia"/>
                <w:color w:val="00B050"/>
              </w:rPr>
              <w:t>後続</w:t>
            </w:r>
            <w:r w:rsidRPr="00825119">
              <w:rPr>
                <w:rFonts w:hint="eastAsia"/>
                <w:color w:val="00B050"/>
              </w:rPr>
              <w:t>スレッド処理完了：待機スレッドを起床</w:t>
            </w:r>
          </w:p>
          <w:p w14:paraId="34B5BF65" w14:textId="77777777" w:rsidR="00F43C8E" w:rsidRDefault="00F43C8E" w:rsidP="00F43C8E">
            <w:pPr>
              <w:pStyle w:val="3-"/>
            </w:pPr>
            <w:r>
              <w:tab/>
            </w:r>
            <w:r>
              <w:tab/>
            </w:r>
            <w:r>
              <w:tab/>
              <w:t>{</w:t>
            </w:r>
          </w:p>
          <w:p w14:paraId="3B7C6813" w14:textId="77777777" w:rsidR="00F43C8E" w:rsidRDefault="00F43C8E" w:rsidP="00F43C8E">
            <w:pPr>
              <w:pStyle w:val="3-"/>
            </w:pPr>
            <w:r>
              <w:rPr>
                <w:rFonts w:hint="eastAsia"/>
              </w:rPr>
              <w:tab/>
            </w:r>
            <w:r>
              <w:rPr>
                <w:rFonts w:hint="eastAsia"/>
              </w:rPr>
              <w:tab/>
            </w:r>
            <w:r>
              <w:rPr>
                <w:rFonts w:hint="eastAsia"/>
              </w:rPr>
              <w:tab/>
            </w:r>
            <w:r>
              <w:rPr>
                <w:rFonts w:hint="eastAsia"/>
              </w:rPr>
              <w:tab/>
              <w:t>pthread_mutex_lock(&amp;s_followCondMutex[thread_no]);</w:t>
            </w:r>
            <w:r w:rsidRPr="00825119">
              <w:rPr>
                <w:rFonts w:hint="eastAsia"/>
                <w:color w:val="00B050"/>
              </w:rPr>
              <w:t>//ロック取得</w:t>
            </w:r>
          </w:p>
          <w:p w14:paraId="2EB16756" w14:textId="77777777" w:rsidR="00F43C8E" w:rsidRPr="00825119" w:rsidRDefault="00F43C8E" w:rsidP="00F43C8E">
            <w:pPr>
              <w:pStyle w:val="3-"/>
              <w:rPr>
                <w:color w:val="00B050"/>
              </w:rPr>
            </w:pPr>
            <w:r>
              <w:rPr>
                <w:rFonts w:hint="eastAsia"/>
              </w:rPr>
              <w:tab/>
            </w:r>
            <w:r>
              <w:rPr>
                <w:rFonts w:hint="eastAsia"/>
              </w:rPr>
              <w:tab/>
            </w:r>
            <w:r>
              <w:rPr>
                <w:rFonts w:hint="eastAsia"/>
              </w:rPr>
              <w:tab/>
            </w:r>
            <w:r>
              <w:rPr>
                <w:rFonts w:hint="eastAsia"/>
              </w:rPr>
              <w:tab/>
              <w:t>s_followFinished[thread_no] = true;</w:t>
            </w:r>
            <w:r w:rsidRPr="00825119">
              <w:rPr>
                <w:rFonts w:hint="eastAsia"/>
                <w:color w:val="00B050"/>
              </w:rPr>
              <w:t>//後続スレッドの処理完了状態をON</w:t>
            </w:r>
          </w:p>
          <w:p w14:paraId="66D61E30" w14:textId="77777777" w:rsidR="00F43C8E" w:rsidRDefault="00F43C8E" w:rsidP="00F43C8E">
            <w:pPr>
              <w:pStyle w:val="3-"/>
            </w:pPr>
            <w:r>
              <w:rPr>
                <w:rFonts w:hint="eastAsia"/>
              </w:rPr>
              <w:tab/>
            </w:r>
            <w:r>
              <w:rPr>
                <w:rFonts w:hint="eastAsia"/>
              </w:rPr>
              <w:tab/>
            </w:r>
            <w:r>
              <w:rPr>
                <w:rFonts w:hint="eastAsia"/>
              </w:rPr>
              <w:tab/>
            </w:r>
            <w:r>
              <w:rPr>
                <w:rFonts w:hint="eastAsia"/>
              </w:rPr>
              <w:tab/>
              <w:t>pthread_cond_signal(&amp;s_followCond[thread_no]);</w:t>
            </w:r>
            <w:r w:rsidRPr="00825119">
              <w:rPr>
                <w:rFonts w:hint="eastAsia"/>
                <w:color w:val="00B050"/>
              </w:rPr>
              <w:t>//解除待ちしているスレッドに通知</w:t>
            </w:r>
          </w:p>
          <w:p w14:paraId="3F51105F" w14:textId="77777777" w:rsidR="00F43C8E" w:rsidRDefault="00F43C8E" w:rsidP="00F43C8E">
            <w:pPr>
              <w:pStyle w:val="3-"/>
            </w:pPr>
            <w:r>
              <w:rPr>
                <w:rFonts w:hint="eastAsia"/>
              </w:rPr>
              <w:lastRenderedPageBreak/>
              <w:tab/>
            </w:r>
            <w:r>
              <w:rPr>
                <w:rFonts w:hint="eastAsia"/>
              </w:rPr>
              <w:tab/>
            </w:r>
            <w:r>
              <w:rPr>
                <w:rFonts w:hint="eastAsia"/>
              </w:rPr>
              <w:tab/>
            </w:r>
            <w:r>
              <w:rPr>
                <w:rFonts w:hint="eastAsia"/>
              </w:rPr>
              <w:tab/>
              <w:t>pthread_mutex_unlock(&amp;s_followCondMutex[thread_no]);</w:t>
            </w:r>
            <w:r w:rsidRPr="00825119">
              <w:rPr>
                <w:rFonts w:hint="eastAsia"/>
                <w:color w:val="00B050"/>
              </w:rPr>
              <w:t>//ロック解放</w:t>
            </w:r>
          </w:p>
          <w:p w14:paraId="23EDECCC" w14:textId="77777777" w:rsidR="00F43C8E" w:rsidRDefault="00F43C8E" w:rsidP="00F43C8E">
            <w:pPr>
              <w:pStyle w:val="3-"/>
            </w:pPr>
            <w:r>
              <w:tab/>
            </w:r>
            <w:r>
              <w:tab/>
            </w:r>
            <w:r>
              <w:tab/>
              <w:t>}</w:t>
            </w:r>
          </w:p>
          <w:p w14:paraId="79A2113E" w14:textId="77777777" w:rsidR="00F43C8E" w:rsidRDefault="00F43C8E" w:rsidP="00F43C8E">
            <w:pPr>
              <w:pStyle w:val="3-"/>
            </w:pPr>
            <w:r>
              <w:tab/>
            </w:r>
            <w:r>
              <w:tab/>
            </w:r>
            <w:r>
              <w:tab/>
            </w:r>
          </w:p>
          <w:p w14:paraId="597C6E22" w14:textId="77777777" w:rsidR="00F43C8E" w:rsidRDefault="00F43C8E" w:rsidP="00F43C8E">
            <w:pPr>
              <w:pStyle w:val="3-"/>
            </w:pPr>
            <w:r>
              <w:tab/>
            </w:r>
            <w:r>
              <w:tab/>
            </w:r>
            <w:r>
              <w:tab/>
              <w:t>break;</w:t>
            </w:r>
          </w:p>
          <w:p w14:paraId="1599FCE0" w14:textId="77777777" w:rsidR="00F43C8E" w:rsidRDefault="00F43C8E" w:rsidP="00F43C8E">
            <w:pPr>
              <w:pStyle w:val="3-"/>
            </w:pPr>
            <w:r>
              <w:tab/>
            </w:r>
            <w:r>
              <w:tab/>
              <w:t>}</w:t>
            </w:r>
          </w:p>
          <w:p w14:paraId="4F86CDC7" w14:textId="77777777" w:rsidR="00F43C8E" w:rsidRDefault="00F43C8E" w:rsidP="00F43C8E">
            <w:pPr>
              <w:pStyle w:val="3-"/>
            </w:pPr>
          </w:p>
          <w:p w14:paraId="0191322C" w14:textId="7C95BB25" w:rsidR="00F43C8E" w:rsidRDefault="00F43C8E" w:rsidP="00F43C8E">
            <w:pPr>
              <w:pStyle w:val="3-"/>
              <w:rPr>
                <w:color w:val="00B050"/>
              </w:rPr>
            </w:pPr>
            <w:r>
              <w:rPr>
                <w:rFonts w:hint="eastAsia"/>
              </w:rPr>
              <w:tab/>
            </w:r>
            <w:r>
              <w:rPr>
                <w:rFonts w:hint="eastAsia"/>
              </w:rPr>
              <w:tab/>
            </w:r>
            <w:r w:rsidRPr="00825119">
              <w:rPr>
                <w:rFonts w:hint="eastAsia"/>
                <w:color w:val="00B050"/>
              </w:rPr>
              <w:t>//</w:t>
            </w:r>
            <w:r w:rsidR="00E2155F" w:rsidRPr="00825119">
              <w:rPr>
                <w:color w:val="FF0000"/>
              </w:rPr>
              <w:t>【バリア処理追加】</w:t>
            </w:r>
            <w:r w:rsidRPr="00825119">
              <w:rPr>
                <w:rFonts w:hint="eastAsia"/>
                <w:color w:val="00B050"/>
              </w:rPr>
              <w:t>若干ランダムでスリープ（0～500 msec）</w:t>
            </w:r>
          </w:p>
          <w:p w14:paraId="2A71EAC4" w14:textId="77777777" w:rsidR="00E2155F" w:rsidRDefault="00E2155F" w:rsidP="00F43C8E">
            <w:pPr>
              <w:pStyle w:val="3-"/>
              <w:rPr>
                <w:color w:val="00B050"/>
              </w:rPr>
            </w:pPr>
            <w:r>
              <w:rPr>
                <w:color w:val="00B050"/>
              </w:rPr>
              <w:tab/>
            </w:r>
            <w:r>
              <w:rPr>
                <w:color w:val="00B050"/>
              </w:rPr>
              <w:tab/>
            </w:r>
            <w:r>
              <w:rPr>
                <w:rFonts w:hint="eastAsia"/>
                <w:color w:val="00B050"/>
              </w:rPr>
              <w:t>//</w:t>
            </w:r>
            <w:r w:rsidRPr="00B82011">
              <w:rPr>
                <w:color w:val="00B050"/>
              </w:rPr>
              <w:t>バリア処理の効果を確認するために追加した処理</w:t>
            </w:r>
          </w:p>
          <w:p w14:paraId="0E066864" w14:textId="26DF6CDE" w:rsidR="00E2155F" w:rsidRPr="00E2155F" w:rsidRDefault="00E2155F" w:rsidP="00F43C8E">
            <w:pPr>
              <w:pStyle w:val="3-"/>
              <w:rPr>
                <w:color w:val="00B050"/>
              </w:rPr>
            </w:pPr>
            <w:r>
              <w:rPr>
                <w:color w:val="00B050"/>
              </w:rPr>
              <w:tab/>
            </w:r>
            <w:r>
              <w:rPr>
                <w:color w:val="00B050"/>
              </w:rPr>
              <w:tab/>
            </w:r>
            <w:r>
              <w:rPr>
                <w:rFonts w:hint="eastAsia"/>
                <w:color w:val="00B050"/>
              </w:rPr>
              <w:t>//</w:t>
            </w:r>
            <w:r w:rsidRPr="00B82011">
              <w:rPr>
                <w:color w:val="00B050"/>
              </w:rPr>
              <w:t>各スレッドの処理タイミングがバラバラになるように</w:t>
            </w:r>
          </w:p>
          <w:p w14:paraId="3A3E8485" w14:textId="77777777" w:rsidR="00F43C8E" w:rsidRDefault="00F43C8E" w:rsidP="00F43C8E">
            <w:pPr>
              <w:pStyle w:val="3-"/>
            </w:pPr>
            <w:r>
              <w:tab/>
            </w:r>
            <w:r>
              <w:tab/>
              <w:t>usleep((rand() % 500) * 1000);</w:t>
            </w:r>
          </w:p>
          <w:p w14:paraId="0B6EC78D" w14:textId="77777777" w:rsidR="00F43C8E" w:rsidRDefault="00F43C8E" w:rsidP="00F43C8E">
            <w:pPr>
              <w:pStyle w:val="3-"/>
            </w:pPr>
          </w:p>
          <w:p w14:paraId="33EA1403"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//データ表示（前）</w:t>
            </w:r>
          </w:p>
          <w:p w14:paraId="360E7BE0" w14:textId="77777777" w:rsidR="00F43C8E" w:rsidRDefault="00F43C8E" w:rsidP="00F43C8E">
            <w:pPr>
              <w:pStyle w:val="3-"/>
            </w:pPr>
            <w:r>
              <w:tab/>
            </w:r>
            <w:r>
              <w:tab/>
              <w:t>printf("(F)[%d]%s: [BEFORE] commonData=%d, tlsData=%d\n", thread_no, name, s_commonData, s_tlsData);</w:t>
            </w:r>
          </w:p>
          <w:p w14:paraId="64B31079" w14:textId="77777777" w:rsidR="00F43C8E" w:rsidRDefault="00F43C8E" w:rsidP="00F43C8E">
            <w:pPr>
              <w:pStyle w:val="3-"/>
            </w:pPr>
            <w:r>
              <w:tab/>
            </w:r>
            <w:r>
              <w:tab/>
              <w:t>fflush(stdout);</w:t>
            </w:r>
          </w:p>
          <w:p w14:paraId="448BD277" w14:textId="77777777" w:rsidR="00F43C8E" w:rsidRDefault="00F43C8E" w:rsidP="00F43C8E">
            <w:pPr>
              <w:pStyle w:val="3-"/>
            </w:pPr>
          </w:p>
          <w:p w14:paraId="4315F745" w14:textId="77777777" w:rsidR="00F43C8E" w:rsidRDefault="00F43C8E" w:rsidP="00F43C8E">
            <w:pPr>
              <w:pStyle w:val="3-"/>
            </w:pPr>
            <w:r>
              <w:rPr>
                <w:rFonts w:hint="eastAsia"/>
              </w:rPr>
              <w:tab/>
            </w:r>
            <w:r>
              <w:rPr>
                <w:rFonts w:hint="eastAsia"/>
              </w:rPr>
              <w:tab/>
            </w:r>
            <w:r w:rsidRPr="00825119">
              <w:rPr>
                <w:rFonts w:hint="eastAsia"/>
                <w:color w:val="00B050"/>
              </w:rPr>
              <w:t>//データ取得</w:t>
            </w:r>
          </w:p>
          <w:p w14:paraId="3CBBFC51" w14:textId="77777777" w:rsidR="00F43C8E" w:rsidRDefault="00F43C8E" w:rsidP="00F43C8E">
            <w:pPr>
              <w:pStyle w:val="3-"/>
            </w:pPr>
            <w:r>
              <w:tab/>
            </w:r>
            <w:r>
              <w:tab/>
              <w:t>int common_data = s_commonData;</w:t>
            </w:r>
          </w:p>
          <w:p w14:paraId="12CB78A2" w14:textId="77777777" w:rsidR="00F43C8E" w:rsidRDefault="00F43C8E" w:rsidP="00F43C8E">
            <w:pPr>
              <w:pStyle w:val="3-"/>
            </w:pPr>
            <w:r>
              <w:tab/>
            </w:r>
            <w:r>
              <w:tab/>
              <w:t>int tls_data = s_tlsData;</w:t>
            </w:r>
          </w:p>
          <w:p w14:paraId="22DFA416" w14:textId="77777777" w:rsidR="00F43C8E" w:rsidRDefault="00F43C8E" w:rsidP="00F43C8E">
            <w:pPr>
              <w:pStyle w:val="3-"/>
            </w:pPr>
          </w:p>
          <w:p w14:paraId="78A6B389"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//データ更新</w:t>
            </w:r>
          </w:p>
          <w:p w14:paraId="2E427CEA" w14:textId="77777777" w:rsidR="00F43C8E" w:rsidRDefault="00F43C8E" w:rsidP="00F43C8E">
            <w:pPr>
              <w:pStyle w:val="3-"/>
            </w:pPr>
            <w:r>
              <w:tab/>
            </w:r>
            <w:r>
              <w:tab/>
              <w:t>++tls_data;</w:t>
            </w:r>
          </w:p>
          <w:p w14:paraId="47BEF772" w14:textId="77777777" w:rsidR="00F43C8E" w:rsidRDefault="00F43C8E" w:rsidP="00F43C8E">
            <w:pPr>
              <w:pStyle w:val="3-"/>
            </w:pPr>
          </w:p>
          <w:p w14:paraId="0427B379" w14:textId="77777777" w:rsidR="00F43C8E" w:rsidRDefault="00F43C8E" w:rsidP="00F43C8E">
            <w:pPr>
              <w:pStyle w:val="3-"/>
            </w:pPr>
            <w:r>
              <w:rPr>
                <w:rFonts w:hint="eastAsia"/>
              </w:rPr>
              <w:tab/>
            </w:r>
            <w:r>
              <w:rPr>
                <w:rFonts w:hint="eastAsia"/>
              </w:rPr>
              <w:tab/>
            </w:r>
            <w:r w:rsidRPr="00825119">
              <w:rPr>
                <w:rFonts w:hint="eastAsia"/>
                <w:color w:val="00B050"/>
              </w:rPr>
              <w:t>//若干ランダムでスリープ（0～500 msec）</w:t>
            </w:r>
          </w:p>
          <w:p w14:paraId="021CE162" w14:textId="77777777" w:rsidR="00F43C8E" w:rsidRDefault="00F43C8E" w:rsidP="00F43C8E">
            <w:pPr>
              <w:pStyle w:val="3-"/>
            </w:pPr>
            <w:r>
              <w:tab/>
            </w:r>
            <w:r>
              <w:tab/>
              <w:t>usleep((rand() % 500) * 1000);</w:t>
            </w:r>
          </w:p>
          <w:p w14:paraId="28FF1776" w14:textId="77777777" w:rsidR="00F43C8E" w:rsidRDefault="00F43C8E" w:rsidP="00F43C8E">
            <w:pPr>
              <w:pStyle w:val="3-"/>
            </w:pPr>
            <w:r>
              <w:tab/>
            </w:r>
            <w:r>
              <w:tab/>
            </w:r>
          </w:p>
          <w:p w14:paraId="5D79871E" w14:textId="6054BB77" w:rsidR="00825119" w:rsidRPr="00B82011" w:rsidRDefault="00825119" w:rsidP="00825119">
            <w:pPr>
              <w:pStyle w:val="3-"/>
              <w:rPr>
                <w:color w:val="00B050"/>
              </w:rPr>
            </w:pPr>
            <w:r w:rsidRPr="00825119">
              <w:rPr>
                <w:color w:val="FF0000"/>
              </w:rPr>
              <w:tab/>
            </w:r>
            <w:r w:rsidRPr="00825119">
              <w:rPr>
                <w:color w:val="FF0000"/>
              </w:rPr>
              <w:tab/>
            </w:r>
            <w:r w:rsidRPr="00B82011">
              <w:rPr>
                <w:color w:val="00B050"/>
              </w:rPr>
              <w:t>//</w:t>
            </w:r>
            <w:r w:rsidRPr="00825119">
              <w:rPr>
                <w:color w:val="FF0000"/>
              </w:rPr>
              <w:t>【バリア処理追加】</w:t>
            </w:r>
            <w:r w:rsidRPr="00B82011">
              <w:rPr>
                <w:color w:val="00B050"/>
              </w:rPr>
              <w:t>以降、バリア処理の効果を確認するために追加した処理</w:t>
            </w:r>
          </w:p>
          <w:p w14:paraId="4BD41588" w14:textId="4FAA908F" w:rsidR="00825119" w:rsidRPr="00B82011" w:rsidRDefault="00825119" w:rsidP="00825119">
            <w:pPr>
              <w:pStyle w:val="3-"/>
              <w:rPr>
                <w:color w:val="00B050"/>
              </w:rPr>
            </w:pPr>
            <w:r w:rsidRPr="00B82011">
              <w:rPr>
                <w:color w:val="00B050"/>
              </w:rPr>
              <w:tab/>
            </w:r>
            <w:r w:rsidRPr="00B82011">
              <w:rPr>
                <w:color w:val="00B050"/>
              </w:rPr>
              <w:tab/>
              <w:t>//各スレッドの処理タイミングがバラバラになるようにしている</w:t>
            </w:r>
          </w:p>
          <w:p w14:paraId="5D86C3E2" w14:textId="59048C94" w:rsidR="00825119" w:rsidRDefault="00825119" w:rsidP="00F43C8E">
            <w:pPr>
              <w:pStyle w:val="3-"/>
            </w:pPr>
            <w:r>
              <w:tab/>
            </w:r>
            <w:r>
              <w:tab/>
            </w:r>
          </w:p>
          <w:p w14:paraId="5D33DFD0" w14:textId="5DA96299" w:rsidR="00F43C8E" w:rsidRDefault="00F43C8E" w:rsidP="00F43C8E">
            <w:pPr>
              <w:pStyle w:val="3-"/>
            </w:pPr>
            <w:r>
              <w:rPr>
                <w:rFonts w:hint="eastAsia"/>
              </w:rPr>
              <w:tab/>
            </w:r>
            <w:r>
              <w:rPr>
                <w:rFonts w:hint="eastAsia"/>
              </w:rPr>
              <w:tab/>
            </w:r>
            <w:r w:rsidRPr="00825119">
              <w:rPr>
                <w:rFonts w:hint="eastAsia"/>
                <w:color w:val="00B050"/>
              </w:rPr>
              <w:t>//中間表示1（後）</w:t>
            </w:r>
          </w:p>
          <w:p w14:paraId="2A1E0628" w14:textId="77777777" w:rsidR="00F43C8E" w:rsidRDefault="00F43C8E" w:rsidP="00F43C8E">
            <w:pPr>
              <w:pStyle w:val="3-"/>
            </w:pPr>
            <w:r>
              <w:tab/>
            </w:r>
            <w:r>
              <w:tab/>
              <w:t>printf("(F)[%d]%s: [STEP1] commonData=%d, tlsData=%d\n", thread_no, name, s_commonData, s_tlsData);</w:t>
            </w:r>
          </w:p>
          <w:p w14:paraId="5CDEECF8" w14:textId="77777777" w:rsidR="00F43C8E" w:rsidRDefault="00F43C8E" w:rsidP="00F43C8E">
            <w:pPr>
              <w:pStyle w:val="3-"/>
            </w:pPr>
            <w:r>
              <w:tab/>
            </w:r>
            <w:r>
              <w:tab/>
              <w:t>fflush(stdout);</w:t>
            </w:r>
          </w:p>
          <w:p w14:paraId="6F35C806" w14:textId="77777777" w:rsidR="00F43C8E" w:rsidRDefault="00F43C8E" w:rsidP="00F43C8E">
            <w:pPr>
              <w:pStyle w:val="3-"/>
            </w:pPr>
          </w:p>
          <w:p w14:paraId="7D477787"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//若干ランダムでスリープ（0～500 msec）</w:t>
            </w:r>
          </w:p>
          <w:p w14:paraId="39C15EDE" w14:textId="77777777" w:rsidR="00F43C8E" w:rsidRDefault="00F43C8E" w:rsidP="00F43C8E">
            <w:pPr>
              <w:pStyle w:val="3-"/>
            </w:pPr>
            <w:r>
              <w:tab/>
            </w:r>
            <w:r>
              <w:tab/>
              <w:t>usleep((rand() % 500) * 1000);</w:t>
            </w:r>
          </w:p>
          <w:p w14:paraId="4A6148FC" w14:textId="77777777" w:rsidR="00F43C8E" w:rsidRDefault="00F43C8E" w:rsidP="00F43C8E">
            <w:pPr>
              <w:pStyle w:val="3-"/>
            </w:pPr>
            <w:r>
              <w:tab/>
            </w:r>
            <w:r>
              <w:tab/>
            </w:r>
          </w:p>
          <w:p w14:paraId="1139B953" w14:textId="7E7F1000"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//中間表示2（後）</w:t>
            </w:r>
          </w:p>
          <w:p w14:paraId="6E876D75" w14:textId="77777777" w:rsidR="00F43C8E" w:rsidRDefault="00F43C8E" w:rsidP="00F43C8E">
            <w:pPr>
              <w:pStyle w:val="3-"/>
            </w:pPr>
            <w:r>
              <w:tab/>
            </w:r>
            <w:r>
              <w:tab/>
              <w:t>printf("(F)[%d]%s: [STEP2] commonData=%d, tlsData=%d\n", thread_no, name, s_commonData, s_tlsData);</w:t>
            </w:r>
          </w:p>
          <w:p w14:paraId="5C7F0635" w14:textId="77777777" w:rsidR="00F43C8E" w:rsidRDefault="00F43C8E" w:rsidP="00F43C8E">
            <w:pPr>
              <w:pStyle w:val="3-"/>
            </w:pPr>
            <w:r>
              <w:tab/>
            </w:r>
            <w:r>
              <w:tab/>
              <w:t>fflush(stdout);</w:t>
            </w:r>
          </w:p>
          <w:p w14:paraId="101DFDE4" w14:textId="77777777" w:rsidR="00F43C8E" w:rsidRDefault="00F43C8E" w:rsidP="00F43C8E">
            <w:pPr>
              <w:pStyle w:val="3-"/>
            </w:pPr>
          </w:p>
          <w:p w14:paraId="69A1D71D"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//若干ランダムでスリープ（0～500 msec）</w:t>
            </w:r>
          </w:p>
          <w:p w14:paraId="00C651B9" w14:textId="77777777" w:rsidR="00F43C8E" w:rsidRDefault="00F43C8E" w:rsidP="00F43C8E">
            <w:pPr>
              <w:pStyle w:val="3-"/>
            </w:pPr>
            <w:r>
              <w:tab/>
            </w:r>
            <w:r>
              <w:tab/>
              <w:t>usleep((rand() % 500) * 1000);</w:t>
            </w:r>
          </w:p>
          <w:p w14:paraId="5339E60C" w14:textId="77777777" w:rsidR="00F43C8E" w:rsidRDefault="00F43C8E" w:rsidP="00F43C8E">
            <w:pPr>
              <w:pStyle w:val="3-"/>
            </w:pPr>
            <w:r>
              <w:tab/>
            </w:r>
            <w:r>
              <w:tab/>
            </w:r>
          </w:p>
          <w:p w14:paraId="6F3B2AE8"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//中間表示3（後）</w:t>
            </w:r>
          </w:p>
          <w:p w14:paraId="4BE9F5B3" w14:textId="77777777" w:rsidR="00F43C8E" w:rsidRDefault="00F43C8E" w:rsidP="00F43C8E">
            <w:pPr>
              <w:pStyle w:val="3-"/>
            </w:pPr>
            <w:r>
              <w:tab/>
            </w:r>
            <w:r>
              <w:tab/>
              <w:t>printf("(F)[%d]%s: [STEP3] commonData=%d, tlsData=%d\n", thread_no, name, s_commonData, s_tlsData);</w:t>
            </w:r>
          </w:p>
          <w:p w14:paraId="6983B1C3" w14:textId="77777777" w:rsidR="00F43C8E" w:rsidRDefault="00F43C8E" w:rsidP="00F43C8E">
            <w:pPr>
              <w:pStyle w:val="3-"/>
            </w:pPr>
            <w:r>
              <w:tab/>
            </w:r>
            <w:r>
              <w:tab/>
              <w:t>fflush(stdout);</w:t>
            </w:r>
          </w:p>
          <w:p w14:paraId="7C476898" w14:textId="77777777" w:rsidR="00F43C8E" w:rsidRDefault="00F43C8E" w:rsidP="00F43C8E">
            <w:pPr>
              <w:pStyle w:val="3-"/>
            </w:pPr>
          </w:p>
          <w:p w14:paraId="5A84787E"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//若干ランダムでスリープ（0～500 msec）</w:t>
            </w:r>
          </w:p>
          <w:p w14:paraId="270F5B8F" w14:textId="77777777" w:rsidR="00F43C8E" w:rsidRDefault="00F43C8E" w:rsidP="00F43C8E">
            <w:pPr>
              <w:pStyle w:val="3-"/>
            </w:pPr>
            <w:r>
              <w:tab/>
            </w:r>
            <w:r>
              <w:tab/>
              <w:t>usleep((rand() % 500) * 1000);</w:t>
            </w:r>
          </w:p>
          <w:p w14:paraId="13383200" w14:textId="77777777" w:rsidR="00F43C8E" w:rsidRDefault="00F43C8E" w:rsidP="00F43C8E">
            <w:pPr>
              <w:pStyle w:val="3-"/>
            </w:pPr>
          </w:p>
          <w:p w14:paraId="23F80892" w14:textId="3B7DDADC" w:rsidR="00825119" w:rsidRPr="00E2155F" w:rsidRDefault="00825119" w:rsidP="00825119">
            <w:pPr>
              <w:pStyle w:val="3-"/>
              <w:rPr>
                <w:color w:val="00B050"/>
              </w:rPr>
            </w:pPr>
            <w:r w:rsidRPr="00825119">
              <w:rPr>
                <w:color w:val="FF0000"/>
              </w:rPr>
              <w:tab/>
            </w:r>
            <w:r w:rsidRPr="00825119">
              <w:rPr>
                <w:color w:val="FF0000"/>
              </w:rPr>
              <w:tab/>
            </w:r>
            <w:r w:rsidRPr="00E2155F">
              <w:rPr>
                <w:color w:val="00B050"/>
              </w:rPr>
              <w:t>//</w:t>
            </w:r>
            <w:r w:rsidRPr="00825119">
              <w:rPr>
                <w:color w:val="FF0000"/>
              </w:rPr>
              <w:t>【バリア処理追加】</w:t>
            </w:r>
            <w:r w:rsidRPr="00E2155F">
              <w:rPr>
                <w:color w:val="00B050"/>
              </w:rPr>
              <w:t>バリア処理の効果を確認するために追加した処理は、ここまで</w:t>
            </w:r>
          </w:p>
          <w:p w14:paraId="7D6D8E92" w14:textId="77777777" w:rsidR="00825119" w:rsidRDefault="00F43C8E" w:rsidP="00F43C8E">
            <w:pPr>
              <w:pStyle w:val="3-"/>
            </w:pPr>
            <w:r>
              <w:rPr>
                <w:rFonts w:hint="eastAsia"/>
              </w:rPr>
              <w:tab/>
            </w:r>
            <w:r>
              <w:rPr>
                <w:rFonts w:hint="eastAsia"/>
              </w:rPr>
              <w:tab/>
            </w:r>
          </w:p>
          <w:p w14:paraId="6DE2F48D" w14:textId="7CB2074B" w:rsidR="00F43C8E" w:rsidRPr="00825119" w:rsidRDefault="00825119" w:rsidP="00F43C8E">
            <w:pPr>
              <w:pStyle w:val="3-"/>
              <w:rPr>
                <w:color w:val="00B050"/>
              </w:rPr>
            </w:pPr>
            <w:r>
              <w:tab/>
            </w:r>
            <w:r>
              <w:tab/>
            </w:r>
            <w:r w:rsidR="00F43C8E" w:rsidRPr="00825119">
              <w:rPr>
                <w:rFonts w:hint="eastAsia"/>
                <w:color w:val="00B050"/>
              </w:rPr>
              <w:t>//データ書き戻し</w:t>
            </w:r>
          </w:p>
          <w:p w14:paraId="36CCBB29" w14:textId="77777777" w:rsidR="00F43C8E" w:rsidRDefault="00F43C8E" w:rsidP="00F43C8E">
            <w:pPr>
              <w:pStyle w:val="3-"/>
            </w:pPr>
            <w:r>
              <w:tab/>
            </w:r>
            <w:r>
              <w:tab/>
              <w:t>s_tlsData = tls_data;</w:t>
            </w:r>
          </w:p>
          <w:p w14:paraId="6734EA23" w14:textId="77777777" w:rsidR="00F43C8E" w:rsidRDefault="00F43C8E" w:rsidP="00F43C8E">
            <w:pPr>
              <w:pStyle w:val="3-"/>
            </w:pPr>
            <w:r>
              <w:tab/>
            </w:r>
            <w:r>
              <w:tab/>
            </w:r>
          </w:p>
          <w:p w14:paraId="74071D2C" w14:textId="67175930" w:rsidR="00F43C8E" w:rsidRDefault="00F43C8E" w:rsidP="00F43C8E">
            <w:pPr>
              <w:pStyle w:val="3-"/>
            </w:pPr>
            <w:r>
              <w:rPr>
                <w:rFonts w:hint="eastAsia"/>
              </w:rPr>
              <w:tab/>
            </w:r>
            <w:r>
              <w:rPr>
                <w:rFonts w:hint="eastAsia"/>
              </w:rPr>
              <w:tab/>
            </w:r>
            <w:r w:rsidRPr="00825119">
              <w:rPr>
                <w:rFonts w:hint="eastAsia"/>
                <w:color w:val="00B050"/>
              </w:rPr>
              <w:t>//</w:t>
            </w:r>
            <w:r w:rsidR="00825119" w:rsidRPr="00825119">
              <w:rPr>
                <w:color w:val="FF0000"/>
              </w:rPr>
              <w:t>【バリア処理追加】</w:t>
            </w:r>
            <w:r w:rsidRPr="00825119">
              <w:rPr>
                <w:rFonts w:hint="eastAsia"/>
                <w:color w:val="00B050"/>
              </w:rPr>
              <w:t>バリアにより、全後続スレッドの処理タイミングを揃える</w:t>
            </w:r>
          </w:p>
          <w:p w14:paraId="4FF726BB" w14:textId="77777777" w:rsidR="00F43C8E" w:rsidRPr="00825119" w:rsidRDefault="00F43C8E" w:rsidP="00F43C8E">
            <w:pPr>
              <w:pStyle w:val="3-"/>
              <w:rPr>
                <w:color w:val="FF0000"/>
              </w:rPr>
            </w:pPr>
            <w:r>
              <w:tab/>
            </w:r>
            <w:r>
              <w:tab/>
            </w:r>
            <w:r w:rsidRPr="00825119">
              <w:rPr>
                <w:color w:val="FF0000"/>
              </w:rPr>
              <w:t>pthread_barrier_wait(&amp;s_barrier);</w:t>
            </w:r>
          </w:p>
          <w:p w14:paraId="5795B69D" w14:textId="77777777" w:rsidR="00F43C8E" w:rsidRDefault="00F43C8E" w:rsidP="00F43C8E">
            <w:pPr>
              <w:pStyle w:val="3-"/>
            </w:pPr>
            <w:r>
              <w:tab/>
            </w:r>
            <w:r>
              <w:tab/>
            </w:r>
          </w:p>
          <w:p w14:paraId="258B8758" w14:textId="77777777" w:rsidR="00F43C8E" w:rsidRDefault="00F43C8E" w:rsidP="00F43C8E">
            <w:pPr>
              <w:pStyle w:val="3-"/>
            </w:pPr>
            <w:r>
              <w:rPr>
                <w:rFonts w:hint="eastAsia"/>
              </w:rPr>
              <w:tab/>
            </w:r>
            <w:r>
              <w:rPr>
                <w:rFonts w:hint="eastAsia"/>
              </w:rPr>
              <w:tab/>
            </w:r>
            <w:r w:rsidRPr="00825119">
              <w:rPr>
                <w:rFonts w:hint="eastAsia"/>
                <w:color w:val="00B050"/>
              </w:rPr>
              <w:t>//データ表示（後）</w:t>
            </w:r>
          </w:p>
          <w:p w14:paraId="74D3FA6E" w14:textId="77777777" w:rsidR="00F43C8E" w:rsidRDefault="00F43C8E" w:rsidP="00F43C8E">
            <w:pPr>
              <w:pStyle w:val="3-"/>
            </w:pPr>
            <w:r>
              <w:tab/>
            </w:r>
            <w:r>
              <w:tab/>
              <w:t>printf("(F)[%d]%s: [AFTER]  commonData=%d, tlsData=%d\n", thread_no, name, s_commonData, s_tlsData);</w:t>
            </w:r>
          </w:p>
          <w:p w14:paraId="033B4866" w14:textId="77777777" w:rsidR="00F43C8E" w:rsidRDefault="00F43C8E" w:rsidP="00F43C8E">
            <w:pPr>
              <w:pStyle w:val="3-"/>
            </w:pPr>
            <w:r>
              <w:tab/>
            </w:r>
            <w:r>
              <w:tab/>
              <w:t>fflush(stdout);</w:t>
            </w:r>
          </w:p>
          <w:p w14:paraId="14551D0A" w14:textId="77777777" w:rsidR="00F43C8E" w:rsidRDefault="00F43C8E" w:rsidP="00F43C8E">
            <w:pPr>
              <w:pStyle w:val="3-"/>
            </w:pPr>
            <w:r>
              <w:tab/>
            </w:r>
            <w:r>
              <w:tab/>
            </w:r>
          </w:p>
          <w:p w14:paraId="2047D404" w14:textId="3CE914B6"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w:t>
            </w:r>
            <w:r w:rsidR="00C73EA1">
              <w:rPr>
                <w:rFonts w:hint="eastAsia"/>
                <w:color w:val="00B050"/>
              </w:rPr>
              <w:t>後続</w:t>
            </w:r>
            <w:r w:rsidRPr="00825119">
              <w:rPr>
                <w:rFonts w:hint="eastAsia"/>
                <w:color w:val="00B050"/>
              </w:rPr>
              <w:t>スレッド処理完了：待機スレッドを起床</w:t>
            </w:r>
          </w:p>
          <w:p w14:paraId="7E9D5D97" w14:textId="77777777" w:rsidR="00F43C8E" w:rsidRDefault="00F43C8E" w:rsidP="00F43C8E">
            <w:pPr>
              <w:pStyle w:val="3-"/>
            </w:pPr>
            <w:r>
              <w:tab/>
            </w:r>
            <w:r>
              <w:tab/>
              <w:t>{</w:t>
            </w:r>
          </w:p>
          <w:p w14:paraId="761C5646" w14:textId="77777777" w:rsidR="00F43C8E" w:rsidRPr="00825119" w:rsidRDefault="00F43C8E" w:rsidP="00F43C8E">
            <w:pPr>
              <w:pStyle w:val="3-"/>
              <w:rPr>
                <w:color w:val="00B050"/>
              </w:rPr>
            </w:pPr>
            <w:r>
              <w:rPr>
                <w:rFonts w:hint="eastAsia"/>
              </w:rPr>
              <w:tab/>
            </w:r>
            <w:r>
              <w:rPr>
                <w:rFonts w:hint="eastAsia"/>
              </w:rPr>
              <w:tab/>
            </w:r>
            <w:r>
              <w:rPr>
                <w:rFonts w:hint="eastAsia"/>
              </w:rPr>
              <w:tab/>
              <w:t>pthread_mutex_lock(&amp;s_followCondMutex[thread_no]);</w:t>
            </w:r>
            <w:r w:rsidRPr="00825119">
              <w:rPr>
                <w:rFonts w:hint="eastAsia"/>
                <w:color w:val="00B050"/>
              </w:rPr>
              <w:t>//ロック取得</w:t>
            </w:r>
          </w:p>
          <w:p w14:paraId="3826B557" w14:textId="77777777" w:rsidR="00F43C8E" w:rsidRPr="00825119" w:rsidRDefault="00F43C8E" w:rsidP="00F43C8E">
            <w:pPr>
              <w:pStyle w:val="3-"/>
              <w:rPr>
                <w:color w:val="00B050"/>
              </w:rPr>
            </w:pPr>
            <w:r>
              <w:rPr>
                <w:rFonts w:hint="eastAsia"/>
              </w:rPr>
              <w:tab/>
            </w:r>
            <w:r>
              <w:rPr>
                <w:rFonts w:hint="eastAsia"/>
              </w:rPr>
              <w:tab/>
            </w:r>
            <w:r>
              <w:rPr>
                <w:rFonts w:hint="eastAsia"/>
              </w:rPr>
              <w:tab/>
              <w:t>s_followFinished[thread_no] = true;</w:t>
            </w:r>
            <w:r w:rsidRPr="00825119">
              <w:rPr>
                <w:rFonts w:hint="eastAsia"/>
                <w:color w:val="00B050"/>
              </w:rPr>
              <w:t>//後続スレッドの処理完了状態をON</w:t>
            </w:r>
          </w:p>
          <w:p w14:paraId="40079276" w14:textId="77777777" w:rsidR="00F43C8E" w:rsidRDefault="00F43C8E" w:rsidP="00F43C8E">
            <w:pPr>
              <w:pStyle w:val="3-"/>
            </w:pPr>
            <w:r>
              <w:rPr>
                <w:rFonts w:hint="eastAsia"/>
              </w:rPr>
              <w:lastRenderedPageBreak/>
              <w:tab/>
            </w:r>
            <w:r>
              <w:rPr>
                <w:rFonts w:hint="eastAsia"/>
              </w:rPr>
              <w:tab/>
            </w:r>
            <w:r>
              <w:rPr>
                <w:rFonts w:hint="eastAsia"/>
              </w:rPr>
              <w:tab/>
              <w:t>pthread_cond_signal(&amp;s_followCond[thread_no]);</w:t>
            </w:r>
            <w:r w:rsidRPr="00825119">
              <w:rPr>
                <w:rFonts w:hint="eastAsia"/>
                <w:color w:val="00B050"/>
              </w:rPr>
              <w:t>//解除待ちしているスレッドに通知</w:t>
            </w:r>
          </w:p>
          <w:p w14:paraId="7D8A9A1F" w14:textId="77777777" w:rsidR="00F43C8E" w:rsidRPr="00825119" w:rsidRDefault="00F43C8E" w:rsidP="00F43C8E">
            <w:pPr>
              <w:pStyle w:val="3-"/>
              <w:rPr>
                <w:color w:val="00B050"/>
              </w:rPr>
            </w:pPr>
            <w:r>
              <w:rPr>
                <w:rFonts w:hint="eastAsia"/>
              </w:rPr>
              <w:tab/>
            </w:r>
            <w:r>
              <w:rPr>
                <w:rFonts w:hint="eastAsia"/>
              </w:rPr>
              <w:tab/>
            </w:r>
            <w:r>
              <w:rPr>
                <w:rFonts w:hint="eastAsia"/>
              </w:rPr>
              <w:tab/>
              <w:t>pthread_mutex_unlock(&amp;s_followCondMutex[thread_no]);</w:t>
            </w:r>
            <w:r w:rsidRPr="00825119">
              <w:rPr>
                <w:rFonts w:hint="eastAsia"/>
                <w:color w:val="00B050"/>
              </w:rPr>
              <w:t>//ロック取得</w:t>
            </w:r>
          </w:p>
          <w:p w14:paraId="49478E9F" w14:textId="77777777" w:rsidR="00F43C8E" w:rsidRPr="00825119" w:rsidRDefault="00F43C8E" w:rsidP="00F43C8E">
            <w:pPr>
              <w:pStyle w:val="3-"/>
              <w:rPr>
                <w:color w:val="00B050"/>
              </w:rPr>
            </w:pPr>
            <w:r>
              <w:rPr>
                <w:rFonts w:hint="eastAsia"/>
              </w:rPr>
              <w:tab/>
            </w:r>
            <w:r>
              <w:rPr>
                <w:rFonts w:hint="eastAsia"/>
              </w:rPr>
              <w:tab/>
            </w:r>
            <w:r>
              <w:rPr>
                <w:rFonts w:hint="eastAsia"/>
              </w:rPr>
              <w:tab/>
            </w:r>
            <w:r w:rsidRPr="00825119">
              <w:rPr>
                <w:rFonts w:hint="eastAsia"/>
                <w:color w:val="00B050"/>
              </w:rPr>
              <w:t>//※一つの条件変数で多数のスレッドを待機させている場合は、</w:t>
            </w:r>
          </w:p>
          <w:p w14:paraId="5937513D" w14:textId="77777777" w:rsidR="00F43C8E" w:rsidRPr="00825119" w:rsidRDefault="00F43C8E" w:rsidP="00F43C8E">
            <w:pPr>
              <w:pStyle w:val="3-"/>
              <w:rPr>
                <w:color w:val="00B050"/>
              </w:rPr>
            </w:pPr>
            <w:r w:rsidRPr="00825119">
              <w:rPr>
                <w:rFonts w:hint="eastAsia"/>
                <w:color w:val="00B050"/>
              </w:rPr>
              <w:tab/>
            </w:r>
            <w:r w:rsidRPr="00825119">
              <w:rPr>
                <w:rFonts w:hint="eastAsia"/>
                <w:color w:val="00B050"/>
              </w:rPr>
              <w:tab/>
            </w:r>
            <w:r w:rsidRPr="00825119">
              <w:rPr>
                <w:rFonts w:hint="eastAsia"/>
                <w:color w:val="00B050"/>
              </w:rPr>
              <w:tab/>
              <w:t>//　pthread_cond_broadcast() 関数も使える。</w:t>
            </w:r>
          </w:p>
          <w:p w14:paraId="3A346515" w14:textId="77777777" w:rsidR="00F43C8E" w:rsidRDefault="00F43C8E" w:rsidP="00F43C8E">
            <w:pPr>
              <w:pStyle w:val="3-"/>
            </w:pPr>
            <w:r>
              <w:tab/>
            </w:r>
            <w:r>
              <w:tab/>
              <w:t>}</w:t>
            </w:r>
          </w:p>
          <w:p w14:paraId="07169AE4" w14:textId="77777777" w:rsidR="00F43C8E" w:rsidRDefault="00F43C8E" w:rsidP="00F43C8E">
            <w:pPr>
              <w:pStyle w:val="3-"/>
            </w:pPr>
          </w:p>
          <w:p w14:paraId="0940E284" w14:textId="77777777" w:rsidR="00F43C8E" w:rsidRDefault="00F43C8E" w:rsidP="00F43C8E">
            <w:pPr>
              <w:pStyle w:val="3-"/>
            </w:pPr>
            <w:r>
              <w:rPr>
                <w:rFonts w:hint="eastAsia"/>
              </w:rPr>
              <w:tab/>
            </w:r>
            <w:r>
              <w:rPr>
                <w:rFonts w:hint="eastAsia"/>
              </w:rPr>
              <w:tab/>
            </w:r>
            <w:r w:rsidRPr="00825119">
              <w:rPr>
                <w:rFonts w:hint="eastAsia"/>
                <w:color w:val="00B050"/>
              </w:rPr>
              <w:t>//スレッド切り替えのためのスリープ</w:t>
            </w:r>
          </w:p>
          <w:p w14:paraId="193E9296" w14:textId="77777777" w:rsidR="00F43C8E" w:rsidRDefault="00F43C8E" w:rsidP="00F43C8E">
            <w:pPr>
              <w:pStyle w:val="3-"/>
            </w:pPr>
            <w:r>
              <w:tab/>
            </w:r>
            <w:r>
              <w:tab/>
              <w:t>usleep(0);</w:t>
            </w:r>
          </w:p>
          <w:p w14:paraId="108A338D" w14:textId="77777777" w:rsidR="00F43C8E" w:rsidRPr="00825119" w:rsidRDefault="00F43C8E" w:rsidP="00F43C8E">
            <w:pPr>
              <w:pStyle w:val="3-"/>
              <w:rPr>
                <w:color w:val="00B050"/>
              </w:rPr>
            </w:pPr>
            <w:r>
              <w:rPr>
                <w:rFonts w:hint="eastAsia"/>
              </w:rPr>
              <w:tab/>
            </w:r>
            <w:r w:rsidRPr="00825119">
              <w:rPr>
                <w:rFonts w:hint="eastAsia"/>
                <w:color w:val="00B050"/>
              </w:rPr>
              <w:t>//</w:t>
            </w:r>
            <w:r w:rsidRPr="00825119">
              <w:rPr>
                <w:rFonts w:hint="eastAsia"/>
                <w:color w:val="00B050"/>
              </w:rPr>
              <w:tab/>
              <w:t>//スレッド切り替え</w:t>
            </w:r>
          </w:p>
          <w:p w14:paraId="20E85E66" w14:textId="77777777" w:rsidR="00F43C8E" w:rsidRPr="00825119" w:rsidRDefault="00F43C8E" w:rsidP="00F43C8E">
            <w:pPr>
              <w:pStyle w:val="3-"/>
              <w:rPr>
                <w:color w:val="00B050"/>
              </w:rPr>
            </w:pPr>
            <w:r w:rsidRPr="00825119">
              <w:rPr>
                <w:rFonts w:hint="eastAsia"/>
                <w:color w:val="00B050"/>
              </w:rPr>
              <w:tab/>
              <w:t>//</w:t>
            </w:r>
            <w:r w:rsidRPr="00825119">
              <w:rPr>
                <w:rFonts w:hint="eastAsia"/>
                <w:color w:val="00B050"/>
              </w:rPr>
              <w:tab/>
              <w:t>sched_yield();//同じ優先度の他のスレッドに切り替え</w:t>
            </w:r>
          </w:p>
          <w:p w14:paraId="0D7A2F0C" w14:textId="77777777" w:rsidR="00F43C8E" w:rsidRDefault="00F43C8E" w:rsidP="00F43C8E">
            <w:pPr>
              <w:pStyle w:val="3-"/>
            </w:pPr>
            <w:r>
              <w:tab/>
              <w:t>}</w:t>
            </w:r>
          </w:p>
          <w:p w14:paraId="236B977C" w14:textId="77777777" w:rsidR="00F43C8E" w:rsidRDefault="00F43C8E" w:rsidP="00F43C8E">
            <w:pPr>
              <w:pStyle w:val="3-"/>
            </w:pPr>
          </w:p>
          <w:p w14:paraId="719F2565" w14:textId="77777777" w:rsidR="00F43C8E" w:rsidRPr="00825119" w:rsidRDefault="00F43C8E" w:rsidP="00F43C8E">
            <w:pPr>
              <w:pStyle w:val="3-"/>
              <w:rPr>
                <w:color w:val="00B050"/>
              </w:rPr>
            </w:pPr>
            <w:r>
              <w:rPr>
                <w:rFonts w:hint="eastAsia"/>
              </w:rPr>
              <w:tab/>
            </w:r>
            <w:r w:rsidRPr="00825119">
              <w:rPr>
                <w:rFonts w:hint="eastAsia"/>
                <w:color w:val="00B050"/>
              </w:rPr>
              <w:t>//終了</w:t>
            </w:r>
          </w:p>
          <w:p w14:paraId="016A7A1F" w14:textId="77777777" w:rsidR="00F43C8E" w:rsidRDefault="00F43C8E" w:rsidP="00F43C8E">
            <w:pPr>
              <w:pStyle w:val="3-"/>
            </w:pPr>
            <w:r>
              <w:tab/>
              <w:t>printf("- end:(F)[%d]%s -\n", thread_no, name);</w:t>
            </w:r>
          </w:p>
          <w:p w14:paraId="6CDBB66D" w14:textId="77777777" w:rsidR="00F43C8E" w:rsidRDefault="00F43C8E" w:rsidP="00F43C8E">
            <w:pPr>
              <w:pStyle w:val="3-"/>
            </w:pPr>
            <w:r>
              <w:tab/>
              <w:t>fflush(stdout);</w:t>
            </w:r>
          </w:p>
          <w:p w14:paraId="43F25229" w14:textId="77777777" w:rsidR="00F43C8E" w:rsidRDefault="00F43C8E" w:rsidP="00F43C8E">
            <w:pPr>
              <w:pStyle w:val="3-"/>
            </w:pPr>
            <w:r>
              <w:tab/>
              <w:t>return 0;</w:t>
            </w:r>
          </w:p>
          <w:p w14:paraId="4246B6C0" w14:textId="77777777" w:rsidR="00F43C8E" w:rsidRDefault="00F43C8E" w:rsidP="00F43C8E">
            <w:pPr>
              <w:pStyle w:val="3-"/>
            </w:pPr>
            <w:r>
              <w:t>}</w:t>
            </w:r>
          </w:p>
          <w:p w14:paraId="2DDDC502" w14:textId="77777777" w:rsidR="00F43C8E" w:rsidRDefault="00F43C8E" w:rsidP="00F43C8E">
            <w:pPr>
              <w:pStyle w:val="3-"/>
            </w:pPr>
          </w:p>
          <w:p w14:paraId="2FDBAEBA" w14:textId="77777777" w:rsidR="00F43C8E" w:rsidRDefault="00F43C8E" w:rsidP="00F43C8E">
            <w:pPr>
              <w:pStyle w:val="3-"/>
            </w:pPr>
          </w:p>
          <w:p w14:paraId="19CAD69C" w14:textId="77777777" w:rsidR="00F43C8E" w:rsidRPr="00825119" w:rsidRDefault="00F43C8E" w:rsidP="00F43C8E">
            <w:pPr>
              <w:pStyle w:val="3-"/>
              <w:rPr>
                <w:color w:val="00B050"/>
              </w:rPr>
            </w:pPr>
            <w:r w:rsidRPr="00825119">
              <w:rPr>
                <w:rFonts w:hint="eastAsia"/>
                <w:color w:val="00B050"/>
              </w:rPr>
              <w:t>//テスト</w:t>
            </w:r>
          </w:p>
          <w:p w14:paraId="1597EBA0" w14:textId="77777777" w:rsidR="00F43C8E" w:rsidRDefault="00F43C8E" w:rsidP="00F43C8E">
            <w:pPr>
              <w:pStyle w:val="3-"/>
            </w:pPr>
            <w:r>
              <w:t>int main(const int argc, const char* argv[])</w:t>
            </w:r>
          </w:p>
          <w:p w14:paraId="00372183" w14:textId="77777777" w:rsidR="00F43C8E" w:rsidRDefault="00F43C8E" w:rsidP="00F43C8E">
            <w:pPr>
              <w:pStyle w:val="3-"/>
            </w:pPr>
            <w:r>
              <w:t>{</w:t>
            </w:r>
          </w:p>
          <w:p w14:paraId="5E0D3D89" w14:textId="77777777" w:rsidR="00F43C8E" w:rsidRPr="00825119" w:rsidRDefault="00F43C8E" w:rsidP="00F43C8E">
            <w:pPr>
              <w:pStyle w:val="3-"/>
              <w:rPr>
                <w:color w:val="00B050"/>
              </w:rPr>
            </w:pPr>
            <w:r>
              <w:rPr>
                <w:rFonts w:hint="eastAsia"/>
              </w:rPr>
              <w:tab/>
            </w:r>
            <w:r w:rsidRPr="00825119">
              <w:rPr>
                <w:rFonts w:hint="eastAsia"/>
                <w:color w:val="00B050"/>
              </w:rPr>
              <w:t>//条件変数＆ミューテックス生成</w:t>
            </w:r>
          </w:p>
          <w:p w14:paraId="3CFE8B49" w14:textId="77777777" w:rsidR="00F43C8E" w:rsidRPr="00825119" w:rsidRDefault="00F43C8E" w:rsidP="00F43C8E">
            <w:pPr>
              <w:pStyle w:val="3-"/>
              <w:rPr>
                <w:color w:val="00B050"/>
              </w:rPr>
            </w:pPr>
            <w:r w:rsidRPr="00825119">
              <w:rPr>
                <w:rFonts w:hint="eastAsia"/>
                <w:color w:val="00B050"/>
              </w:rPr>
              <w:tab/>
              <w:t>//※PTHREAD_COND_INITIALIZER, PTHREAD_MUTEX_INITIALIZER で初期化している場合は不要</w:t>
            </w:r>
          </w:p>
          <w:p w14:paraId="0C324192" w14:textId="77777777" w:rsidR="00F43C8E" w:rsidRDefault="00F43C8E" w:rsidP="00F43C8E">
            <w:pPr>
              <w:pStyle w:val="3-"/>
            </w:pPr>
            <w:r>
              <w:tab/>
              <w:t>{</w:t>
            </w:r>
          </w:p>
          <w:p w14:paraId="7F0A2D8A" w14:textId="77777777" w:rsidR="00F43C8E" w:rsidRDefault="00F43C8E" w:rsidP="00F43C8E">
            <w:pPr>
              <w:pStyle w:val="3-"/>
            </w:pPr>
            <w:r>
              <w:tab/>
            </w:r>
            <w:r>
              <w:tab/>
              <w:t>for(int i = 0; i &lt; FOLLOW_THREAD_MAX; ++i)</w:t>
            </w:r>
          </w:p>
          <w:p w14:paraId="44820D7B" w14:textId="77777777" w:rsidR="00F43C8E" w:rsidRDefault="00F43C8E" w:rsidP="00F43C8E">
            <w:pPr>
              <w:pStyle w:val="3-"/>
            </w:pPr>
            <w:r>
              <w:tab/>
            </w:r>
            <w:r>
              <w:tab/>
              <w:t>{</w:t>
            </w:r>
          </w:p>
          <w:p w14:paraId="4C4BF562" w14:textId="77777777" w:rsidR="00F43C8E" w:rsidRDefault="00F43C8E" w:rsidP="00F43C8E">
            <w:pPr>
              <w:pStyle w:val="3-"/>
            </w:pPr>
            <w:r>
              <w:tab/>
            </w:r>
            <w:r>
              <w:tab/>
            </w:r>
            <w:r>
              <w:tab/>
              <w:t>pthread_cond_init(&amp;s_followCond[i], NULL);</w:t>
            </w:r>
          </w:p>
          <w:p w14:paraId="1911984E" w14:textId="77777777" w:rsidR="00F43C8E" w:rsidRDefault="00F43C8E" w:rsidP="00F43C8E">
            <w:pPr>
              <w:pStyle w:val="3-"/>
            </w:pPr>
            <w:r>
              <w:tab/>
            </w:r>
            <w:r>
              <w:tab/>
            </w:r>
            <w:r>
              <w:tab/>
              <w:t>pthread_mutex_init(&amp;s_followCondMutex[i], NULL);</w:t>
            </w:r>
          </w:p>
          <w:p w14:paraId="530CAACC" w14:textId="77777777" w:rsidR="00F43C8E" w:rsidRDefault="00F43C8E" w:rsidP="00F43C8E">
            <w:pPr>
              <w:pStyle w:val="3-"/>
            </w:pPr>
            <w:r>
              <w:tab/>
            </w:r>
            <w:r>
              <w:tab/>
              <w:t>}</w:t>
            </w:r>
          </w:p>
          <w:p w14:paraId="2801325F" w14:textId="77777777" w:rsidR="00F43C8E" w:rsidRDefault="00F43C8E" w:rsidP="00F43C8E">
            <w:pPr>
              <w:pStyle w:val="3-"/>
            </w:pPr>
            <w:r>
              <w:tab/>
              <w:t>}</w:t>
            </w:r>
          </w:p>
          <w:p w14:paraId="50F62D51" w14:textId="77777777" w:rsidR="00F43C8E" w:rsidRDefault="00F43C8E" w:rsidP="00F43C8E">
            <w:pPr>
              <w:pStyle w:val="3-"/>
            </w:pPr>
            <w:r>
              <w:tab/>
            </w:r>
          </w:p>
          <w:p w14:paraId="0F356F38" w14:textId="77777777" w:rsidR="00F43C8E" w:rsidRPr="00825119" w:rsidRDefault="00F43C8E" w:rsidP="00F43C8E">
            <w:pPr>
              <w:pStyle w:val="3-"/>
              <w:rPr>
                <w:color w:val="00B050"/>
              </w:rPr>
            </w:pPr>
            <w:r>
              <w:rPr>
                <w:rFonts w:hint="eastAsia"/>
              </w:rPr>
              <w:tab/>
            </w:r>
            <w:r w:rsidRPr="00825119">
              <w:rPr>
                <w:rFonts w:hint="eastAsia"/>
                <w:color w:val="00B050"/>
              </w:rPr>
              <w:t>//スレッド作成</w:t>
            </w:r>
          </w:p>
          <w:p w14:paraId="0FF87550" w14:textId="77777777" w:rsidR="00F43C8E" w:rsidRDefault="00F43C8E" w:rsidP="00F43C8E">
            <w:pPr>
              <w:pStyle w:val="3-"/>
            </w:pPr>
            <w:r>
              <w:tab/>
              <w:t>static const int FOLLOW_THREAD_NUM = 5;</w:t>
            </w:r>
          </w:p>
          <w:p w14:paraId="49B939DB" w14:textId="77777777" w:rsidR="00F43C8E" w:rsidRDefault="00F43C8E" w:rsidP="00F43C8E">
            <w:pPr>
              <w:pStyle w:val="3-"/>
            </w:pPr>
            <w:r>
              <w:tab/>
              <w:t>static const int THREAD_NUM = 1 + FOLLOW_THREAD_NUM;</w:t>
            </w:r>
          </w:p>
          <w:p w14:paraId="61ED5E73" w14:textId="77777777" w:rsidR="00F43C8E" w:rsidRDefault="00F43C8E" w:rsidP="00F43C8E">
            <w:pPr>
              <w:pStyle w:val="3-"/>
            </w:pPr>
            <w:r>
              <w:tab/>
              <w:t>//static_assert(FOLLOW_THREAD_NUM &lt;= FOLLOW_THREAD_MAX, "FOLLOW_THREAD_NUM is over.");</w:t>
            </w:r>
          </w:p>
          <w:p w14:paraId="6A4D3E16" w14:textId="77777777" w:rsidR="00F43C8E" w:rsidRDefault="00F43C8E" w:rsidP="00F43C8E">
            <w:pPr>
              <w:pStyle w:val="3-"/>
            </w:pPr>
            <w:r>
              <w:tab/>
              <w:t>s_followThreadNum = FOLLOW_THREAD_NUM;</w:t>
            </w:r>
          </w:p>
          <w:p w14:paraId="3053C9CE" w14:textId="078C8953" w:rsidR="00F43C8E" w:rsidRDefault="00F43C8E" w:rsidP="00F43C8E">
            <w:pPr>
              <w:pStyle w:val="3-"/>
            </w:pPr>
            <w:r>
              <w:rPr>
                <w:rFonts w:hint="eastAsia"/>
              </w:rPr>
              <w:tab/>
            </w:r>
            <w:r w:rsidRPr="00825119">
              <w:rPr>
                <w:rFonts w:hint="eastAsia"/>
                <w:color w:val="FF0000"/>
              </w:rPr>
              <w:t>pthread_barrier_init(&amp;s_barrier, 0, s_followThreadNum);</w:t>
            </w:r>
            <w:r w:rsidRPr="00825119">
              <w:rPr>
                <w:rFonts w:hint="eastAsia"/>
                <w:color w:val="00B050"/>
              </w:rPr>
              <w:t>//</w:t>
            </w:r>
            <w:r w:rsidR="00825119" w:rsidRPr="00825119">
              <w:rPr>
                <w:color w:val="FF0000"/>
              </w:rPr>
              <w:t>【バリア処理追加】</w:t>
            </w:r>
            <w:r w:rsidRPr="00825119">
              <w:rPr>
                <w:rFonts w:hint="eastAsia"/>
                <w:color w:val="00B050"/>
              </w:rPr>
              <w:t>バリア初期化</w:t>
            </w:r>
          </w:p>
          <w:p w14:paraId="1971A853" w14:textId="77777777" w:rsidR="00F43C8E" w:rsidRDefault="00F43C8E" w:rsidP="00F43C8E">
            <w:pPr>
              <w:pStyle w:val="3-"/>
            </w:pPr>
            <w:r>
              <w:tab/>
              <w:t>for (int i = 0; i &lt; THREAD_NUM - 1; ++i)</w:t>
            </w:r>
          </w:p>
          <w:p w14:paraId="38532C61" w14:textId="77777777" w:rsidR="00F43C8E" w:rsidRDefault="00F43C8E" w:rsidP="00F43C8E">
            <w:pPr>
              <w:pStyle w:val="3-"/>
            </w:pPr>
            <w:r>
              <w:tab/>
            </w:r>
            <w:r>
              <w:tab/>
              <w:t>s_followFinished[i] = true;</w:t>
            </w:r>
          </w:p>
          <w:p w14:paraId="69DA4FDD" w14:textId="77777777" w:rsidR="00F43C8E" w:rsidRDefault="00F43C8E" w:rsidP="00F43C8E">
            <w:pPr>
              <w:pStyle w:val="3-"/>
            </w:pPr>
            <w:r>
              <w:tab/>
              <w:t>pthread_t pth[THREAD_NUM];</w:t>
            </w:r>
          </w:p>
          <w:p w14:paraId="7736CE30" w14:textId="77777777" w:rsidR="00F43C8E" w:rsidRDefault="00F43C8E" w:rsidP="00F43C8E">
            <w:pPr>
              <w:pStyle w:val="3-"/>
            </w:pPr>
            <w:r>
              <w:tab/>
              <w:t>{</w:t>
            </w:r>
          </w:p>
          <w:p w14:paraId="0C90FFC7" w14:textId="77777777" w:rsidR="00F43C8E" w:rsidRDefault="00F43C8E" w:rsidP="00F43C8E">
            <w:pPr>
              <w:pStyle w:val="3-"/>
            </w:pPr>
            <w:r>
              <w:tab/>
            </w:r>
            <w:r>
              <w:tab/>
              <w:t>pthread_attr_t attr;</w:t>
            </w:r>
          </w:p>
          <w:p w14:paraId="31B11DFB" w14:textId="77777777" w:rsidR="00F43C8E" w:rsidRDefault="00F43C8E" w:rsidP="00F43C8E">
            <w:pPr>
              <w:pStyle w:val="3-"/>
            </w:pPr>
            <w:r>
              <w:tab/>
            </w:r>
            <w:r>
              <w:tab/>
              <w:t>pthread_attr_init(&amp;attr);</w:t>
            </w:r>
          </w:p>
          <w:p w14:paraId="72D7F1DC" w14:textId="77777777" w:rsidR="00F43C8E" w:rsidRDefault="00F43C8E" w:rsidP="00F43C8E">
            <w:pPr>
              <w:pStyle w:val="3-"/>
            </w:pPr>
            <w:r>
              <w:rPr>
                <w:rFonts w:hint="eastAsia"/>
              </w:rPr>
              <w:tab/>
            </w:r>
            <w:r>
              <w:rPr>
                <w:rFonts w:hint="eastAsia"/>
              </w:rPr>
              <w:tab/>
              <w:t>pthread_attr_setstacksize(&amp;attr, 1024);//スタックサイズ指定</w:t>
            </w:r>
          </w:p>
          <w:p w14:paraId="6166704B" w14:textId="77777777" w:rsidR="00F43C8E" w:rsidRDefault="00F43C8E" w:rsidP="00F43C8E">
            <w:pPr>
              <w:pStyle w:val="3-"/>
            </w:pPr>
            <w:r>
              <w:rPr>
                <w:rFonts w:hint="eastAsia"/>
              </w:rPr>
              <w:tab/>
            </w:r>
            <w:r>
              <w:rPr>
                <w:rFonts w:hint="eastAsia"/>
              </w:rPr>
              <w:tab/>
              <w:t>pthread_create(&amp;pth[0], &amp;attr, priorThreadFunc, (void*)"先行");</w:t>
            </w:r>
          </w:p>
          <w:p w14:paraId="31EED253" w14:textId="77777777" w:rsidR="00F43C8E" w:rsidRDefault="00F43C8E" w:rsidP="00F43C8E">
            <w:pPr>
              <w:pStyle w:val="3-"/>
            </w:pPr>
            <w:r>
              <w:rPr>
                <w:rFonts w:hint="eastAsia"/>
              </w:rPr>
              <w:tab/>
            </w:r>
            <w:r>
              <w:rPr>
                <w:rFonts w:hint="eastAsia"/>
              </w:rPr>
              <w:tab/>
              <w:t>pthread_create(&amp;pth[1], &amp;attr, followThreadFunc, (void*)"後続01");</w:t>
            </w:r>
          </w:p>
          <w:p w14:paraId="32079544" w14:textId="77777777" w:rsidR="00F43C8E" w:rsidRDefault="00F43C8E" w:rsidP="00F43C8E">
            <w:pPr>
              <w:pStyle w:val="3-"/>
            </w:pPr>
            <w:r>
              <w:rPr>
                <w:rFonts w:hint="eastAsia"/>
              </w:rPr>
              <w:tab/>
            </w:r>
            <w:r>
              <w:rPr>
                <w:rFonts w:hint="eastAsia"/>
              </w:rPr>
              <w:tab/>
              <w:t>pthread_create(&amp;pth[2], &amp;attr, followThreadFunc, (void*)"後続02");</w:t>
            </w:r>
          </w:p>
          <w:p w14:paraId="67F626BF" w14:textId="77777777" w:rsidR="00F43C8E" w:rsidRDefault="00F43C8E" w:rsidP="00F43C8E">
            <w:pPr>
              <w:pStyle w:val="3-"/>
            </w:pPr>
            <w:r>
              <w:rPr>
                <w:rFonts w:hint="eastAsia"/>
              </w:rPr>
              <w:tab/>
            </w:r>
            <w:r>
              <w:rPr>
                <w:rFonts w:hint="eastAsia"/>
              </w:rPr>
              <w:tab/>
              <w:t>pthread_create(&amp;pth[3], &amp;attr, followThreadFunc, (void*)"後続03");</w:t>
            </w:r>
          </w:p>
          <w:p w14:paraId="69394D71" w14:textId="77777777" w:rsidR="00F43C8E" w:rsidRDefault="00F43C8E" w:rsidP="00F43C8E">
            <w:pPr>
              <w:pStyle w:val="3-"/>
            </w:pPr>
            <w:r>
              <w:rPr>
                <w:rFonts w:hint="eastAsia"/>
              </w:rPr>
              <w:tab/>
            </w:r>
            <w:r>
              <w:rPr>
                <w:rFonts w:hint="eastAsia"/>
              </w:rPr>
              <w:tab/>
              <w:t>pthread_create(&amp;pth[4], &amp;attr, followThreadFunc, (void*)"後続04");</w:t>
            </w:r>
          </w:p>
          <w:p w14:paraId="565CE302" w14:textId="77777777" w:rsidR="00F43C8E" w:rsidRDefault="00F43C8E" w:rsidP="00F43C8E">
            <w:pPr>
              <w:pStyle w:val="3-"/>
            </w:pPr>
            <w:r>
              <w:rPr>
                <w:rFonts w:hint="eastAsia"/>
              </w:rPr>
              <w:tab/>
            </w:r>
            <w:r>
              <w:rPr>
                <w:rFonts w:hint="eastAsia"/>
              </w:rPr>
              <w:tab/>
              <w:t>pthread_create(&amp;pth[5], &amp;attr, followThreadFunc, (void*)"後続05");</w:t>
            </w:r>
          </w:p>
          <w:p w14:paraId="447DA057" w14:textId="77777777" w:rsidR="00F43C8E" w:rsidRDefault="00F43C8E" w:rsidP="00F43C8E">
            <w:pPr>
              <w:pStyle w:val="3-"/>
            </w:pPr>
            <w:r>
              <w:tab/>
              <w:t>}</w:t>
            </w:r>
          </w:p>
          <w:p w14:paraId="227CF091" w14:textId="77777777" w:rsidR="00F43C8E" w:rsidRDefault="00F43C8E" w:rsidP="00F43C8E">
            <w:pPr>
              <w:pStyle w:val="3-"/>
            </w:pPr>
            <w:r>
              <w:tab/>
            </w:r>
          </w:p>
          <w:p w14:paraId="2E259EAD" w14:textId="77777777" w:rsidR="00F43C8E" w:rsidRDefault="00F43C8E" w:rsidP="00F43C8E">
            <w:pPr>
              <w:pStyle w:val="3-"/>
            </w:pPr>
            <w:r>
              <w:rPr>
                <w:rFonts w:hint="eastAsia"/>
              </w:rPr>
              <w:tab/>
            </w:r>
            <w:r w:rsidRPr="00E2155F">
              <w:rPr>
                <w:rFonts w:hint="eastAsia"/>
                <w:color w:val="00B050"/>
              </w:rPr>
              <w:t>//スレッド終了待ち</w:t>
            </w:r>
          </w:p>
          <w:p w14:paraId="74452EEF" w14:textId="77777777" w:rsidR="00F43C8E" w:rsidRDefault="00F43C8E" w:rsidP="00F43C8E">
            <w:pPr>
              <w:pStyle w:val="3-"/>
            </w:pPr>
            <w:r>
              <w:tab/>
              <w:t>for(int i = 0; i &lt; THREAD_NUM; ++i)</w:t>
            </w:r>
          </w:p>
          <w:p w14:paraId="1D2669BB" w14:textId="77777777" w:rsidR="00F43C8E" w:rsidRDefault="00F43C8E" w:rsidP="00F43C8E">
            <w:pPr>
              <w:pStyle w:val="3-"/>
            </w:pPr>
            <w:r>
              <w:tab/>
              <w:t>{</w:t>
            </w:r>
          </w:p>
          <w:p w14:paraId="65B2FBC7" w14:textId="77777777" w:rsidR="00F43C8E" w:rsidRDefault="00F43C8E" w:rsidP="00F43C8E">
            <w:pPr>
              <w:pStyle w:val="3-"/>
            </w:pPr>
            <w:r>
              <w:tab/>
            </w:r>
            <w:r>
              <w:tab/>
              <w:t>pthread_join(pth[i], NULL);</w:t>
            </w:r>
          </w:p>
          <w:p w14:paraId="1E72011F" w14:textId="77777777" w:rsidR="00F43C8E" w:rsidRDefault="00F43C8E" w:rsidP="00F43C8E">
            <w:pPr>
              <w:pStyle w:val="3-"/>
            </w:pPr>
            <w:r>
              <w:tab/>
              <w:t>}</w:t>
            </w:r>
          </w:p>
          <w:p w14:paraId="16A1D775" w14:textId="77777777" w:rsidR="00F43C8E" w:rsidRDefault="00F43C8E" w:rsidP="00F43C8E">
            <w:pPr>
              <w:pStyle w:val="3-"/>
            </w:pPr>
          </w:p>
          <w:p w14:paraId="59D36B22" w14:textId="77777777" w:rsidR="00F43C8E" w:rsidRPr="00E2155F" w:rsidRDefault="00F43C8E" w:rsidP="00F43C8E">
            <w:pPr>
              <w:pStyle w:val="3-"/>
              <w:rPr>
                <w:color w:val="00B050"/>
              </w:rPr>
            </w:pPr>
            <w:r>
              <w:rPr>
                <w:rFonts w:hint="eastAsia"/>
              </w:rPr>
              <w:tab/>
            </w:r>
            <w:r w:rsidRPr="00E2155F">
              <w:rPr>
                <w:rFonts w:hint="eastAsia"/>
                <w:color w:val="00B050"/>
              </w:rPr>
              <w:t>//条件変数の取得と解放を大量に実行して時間を計測</w:t>
            </w:r>
          </w:p>
          <w:p w14:paraId="1EC1EA12" w14:textId="77777777" w:rsidR="00F43C8E" w:rsidRDefault="00F43C8E" w:rsidP="00F43C8E">
            <w:pPr>
              <w:pStyle w:val="3-"/>
            </w:pPr>
            <w:r>
              <w:tab/>
              <w:t>{</w:t>
            </w:r>
          </w:p>
          <w:p w14:paraId="103D6B8A" w14:textId="77777777" w:rsidR="00F43C8E" w:rsidRDefault="00F43C8E" w:rsidP="00F43C8E">
            <w:pPr>
              <w:pStyle w:val="3-"/>
            </w:pPr>
            <w:r>
              <w:tab/>
            </w:r>
            <w:r>
              <w:tab/>
              <w:t>struct timeval begin;</w:t>
            </w:r>
          </w:p>
          <w:p w14:paraId="1F534D0D" w14:textId="77777777" w:rsidR="00F43C8E" w:rsidRDefault="00F43C8E" w:rsidP="00F43C8E">
            <w:pPr>
              <w:pStyle w:val="3-"/>
            </w:pPr>
            <w:r>
              <w:tab/>
            </w:r>
            <w:r>
              <w:tab/>
              <w:t>gettimeofday(&amp;begin, NULL);</w:t>
            </w:r>
          </w:p>
          <w:p w14:paraId="59BF9CE0" w14:textId="77777777" w:rsidR="00F43C8E" w:rsidRDefault="00F43C8E" w:rsidP="00F43C8E">
            <w:pPr>
              <w:pStyle w:val="3-"/>
            </w:pPr>
            <w:r>
              <w:tab/>
            </w:r>
            <w:r>
              <w:tab/>
              <w:t>static const int TEST_TIMES = 10000000;</w:t>
            </w:r>
          </w:p>
          <w:p w14:paraId="26F21D36" w14:textId="77777777" w:rsidR="00F43C8E" w:rsidRDefault="00F43C8E" w:rsidP="00F43C8E">
            <w:pPr>
              <w:pStyle w:val="3-"/>
            </w:pPr>
            <w:r>
              <w:tab/>
            </w:r>
            <w:r>
              <w:tab/>
              <w:t>for (int i = 0; i &lt; TEST_TIMES; ++i)</w:t>
            </w:r>
          </w:p>
          <w:p w14:paraId="3157604F" w14:textId="77777777" w:rsidR="00F43C8E" w:rsidRDefault="00F43C8E" w:rsidP="00F43C8E">
            <w:pPr>
              <w:pStyle w:val="3-"/>
            </w:pPr>
            <w:r>
              <w:lastRenderedPageBreak/>
              <w:tab/>
            </w:r>
            <w:r>
              <w:tab/>
              <w:t>{</w:t>
            </w:r>
          </w:p>
          <w:p w14:paraId="00167951" w14:textId="77777777" w:rsidR="00F43C8E" w:rsidRDefault="00F43C8E" w:rsidP="00F43C8E">
            <w:pPr>
              <w:pStyle w:val="3-"/>
            </w:pPr>
            <w:r>
              <w:tab/>
            </w:r>
            <w:r>
              <w:tab/>
            </w:r>
            <w:r>
              <w:tab/>
              <w:t>pthread_mutex_lock(&amp;s_followCondMutex[0]);</w:t>
            </w:r>
          </w:p>
          <w:p w14:paraId="7938B7E4" w14:textId="77777777" w:rsidR="00F43C8E" w:rsidRDefault="00F43C8E" w:rsidP="00F43C8E">
            <w:pPr>
              <w:pStyle w:val="3-"/>
            </w:pPr>
            <w:r>
              <w:tab/>
            </w:r>
            <w:r>
              <w:tab/>
            </w:r>
            <w:r>
              <w:tab/>
              <w:t>s_followFinished[0] = true;</w:t>
            </w:r>
          </w:p>
          <w:p w14:paraId="0FF3B120" w14:textId="77777777" w:rsidR="00F43C8E" w:rsidRDefault="00F43C8E" w:rsidP="00F43C8E">
            <w:pPr>
              <w:pStyle w:val="3-"/>
            </w:pPr>
            <w:r>
              <w:tab/>
            </w:r>
            <w:r>
              <w:tab/>
            </w:r>
            <w:r>
              <w:tab/>
              <w:t>pthread_cond_signal(&amp;s_followCond[0]);</w:t>
            </w:r>
          </w:p>
          <w:p w14:paraId="12DECD27" w14:textId="77777777" w:rsidR="00F43C8E" w:rsidRDefault="00F43C8E" w:rsidP="00F43C8E">
            <w:pPr>
              <w:pStyle w:val="3-"/>
            </w:pPr>
            <w:r>
              <w:tab/>
            </w:r>
            <w:r>
              <w:tab/>
            </w:r>
            <w:r>
              <w:tab/>
              <w:t>pthread_mutex_unlock(&amp;s_followCondMutex[0]);</w:t>
            </w:r>
          </w:p>
          <w:p w14:paraId="0871114F" w14:textId="77777777" w:rsidR="00F43C8E" w:rsidRDefault="00F43C8E" w:rsidP="00F43C8E">
            <w:pPr>
              <w:pStyle w:val="3-"/>
            </w:pPr>
            <w:r>
              <w:tab/>
            </w:r>
            <w:r>
              <w:tab/>
              <w:t>}</w:t>
            </w:r>
          </w:p>
          <w:p w14:paraId="74B1C9C1" w14:textId="77777777" w:rsidR="00F43C8E" w:rsidRDefault="00F43C8E" w:rsidP="00F43C8E">
            <w:pPr>
              <w:pStyle w:val="3-"/>
            </w:pPr>
            <w:r>
              <w:tab/>
            </w:r>
            <w:r>
              <w:tab/>
              <w:t>struct timeval end;</w:t>
            </w:r>
          </w:p>
          <w:p w14:paraId="6395EAF2" w14:textId="77777777" w:rsidR="00F43C8E" w:rsidRDefault="00F43C8E" w:rsidP="00F43C8E">
            <w:pPr>
              <w:pStyle w:val="3-"/>
            </w:pPr>
            <w:r>
              <w:tab/>
            </w:r>
            <w:r>
              <w:tab/>
              <w:t>gettimeofday(&amp;end, NULL);</w:t>
            </w:r>
          </w:p>
          <w:p w14:paraId="09632D3E" w14:textId="77777777" w:rsidR="00F43C8E" w:rsidRDefault="00F43C8E" w:rsidP="00F43C8E">
            <w:pPr>
              <w:pStyle w:val="3-"/>
            </w:pPr>
            <w:r>
              <w:tab/>
            </w:r>
            <w:r>
              <w:tab/>
              <w:t>struct timeval duration;</w:t>
            </w:r>
          </w:p>
          <w:p w14:paraId="3CCB6982" w14:textId="77777777" w:rsidR="00F43C8E" w:rsidRDefault="00F43C8E" w:rsidP="00F43C8E">
            <w:pPr>
              <w:pStyle w:val="3-"/>
            </w:pPr>
            <w:r>
              <w:tab/>
            </w:r>
            <w:r>
              <w:tab/>
              <w:t>if( end.tv_usec &gt;= begin.tv_usec)</w:t>
            </w:r>
          </w:p>
          <w:p w14:paraId="629B6CBA" w14:textId="77777777" w:rsidR="00F43C8E" w:rsidRDefault="00F43C8E" w:rsidP="00F43C8E">
            <w:pPr>
              <w:pStyle w:val="3-"/>
            </w:pPr>
            <w:r>
              <w:tab/>
            </w:r>
            <w:r>
              <w:tab/>
              <w:t>{</w:t>
            </w:r>
          </w:p>
          <w:p w14:paraId="7FA706DD" w14:textId="77777777" w:rsidR="00F43C8E" w:rsidRDefault="00F43C8E" w:rsidP="00F43C8E">
            <w:pPr>
              <w:pStyle w:val="3-"/>
            </w:pPr>
            <w:r>
              <w:tab/>
            </w:r>
            <w:r>
              <w:tab/>
            </w:r>
            <w:r>
              <w:tab/>
              <w:t>duration.tv_sec = end.tv_sec - begin.tv_sec;</w:t>
            </w:r>
          </w:p>
          <w:p w14:paraId="45BF50AF" w14:textId="77777777" w:rsidR="00F43C8E" w:rsidRDefault="00F43C8E" w:rsidP="00F43C8E">
            <w:pPr>
              <w:pStyle w:val="3-"/>
            </w:pPr>
            <w:r>
              <w:tab/>
            </w:r>
            <w:r>
              <w:tab/>
            </w:r>
            <w:r>
              <w:tab/>
              <w:t>duration.tv_usec = end.tv_usec - begin.tv_usec;</w:t>
            </w:r>
          </w:p>
          <w:p w14:paraId="578721EA" w14:textId="77777777" w:rsidR="00F43C8E" w:rsidRDefault="00F43C8E" w:rsidP="00F43C8E">
            <w:pPr>
              <w:pStyle w:val="3-"/>
            </w:pPr>
            <w:r>
              <w:tab/>
            </w:r>
            <w:r>
              <w:tab/>
              <w:t>}</w:t>
            </w:r>
          </w:p>
          <w:p w14:paraId="762CEDC3" w14:textId="77777777" w:rsidR="00F43C8E" w:rsidRDefault="00F43C8E" w:rsidP="00F43C8E">
            <w:pPr>
              <w:pStyle w:val="3-"/>
            </w:pPr>
            <w:r>
              <w:tab/>
            </w:r>
            <w:r>
              <w:tab/>
              <w:t>else</w:t>
            </w:r>
          </w:p>
          <w:p w14:paraId="34AA574A" w14:textId="77777777" w:rsidR="00F43C8E" w:rsidRDefault="00F43C8E" w:rsidP="00F43C8E">
            <w:pPr>
              <w:pStyle w:val="3-"/>
            </w:pPr>
            <w:r>
              <w:tab/>
            </w:r>
            <w:r>
              <w:tab/>
              <w:t>{</w:t>
            </w:r>
          </w:p>
          <w:p w14:paraId="05E378B2" w14:textId="77777777" w:rsidR="00F43C8E" w:rsidRDefault="00F43C8E" w:rsidP="00F43C8E">
            <w:pPr>
              <w:pStyle w:val="3-"/>
            </w:pPr>
            <w:r>
              <w:tab/>
            </w:r>
            <w:r>
              <w:tab/>
            </w:r>
            <w:r>
              <w:tab/>
              <w:t>duration.tv_sec = end.tv_sec - begin.tv_sec - 1;</w:t>
            </w:r>
          </w:p>
          <w:p w14:paraId="0299EABB" w14:textId="77777777" w:rsidR="00F43C8E" w:rsidRDefault="00F43C8E" w:rsidP="00F43C8E">
            <w:pPr>
              <w:pStyle w:val="3-"/>
            </w:pPr>
            <w:r>
              <w:tab/>
            </w:r>
            <w:r>
              <w:tab/>
            </w:r>
            <w:r>
              <w:tab/>
              <w:t>duration.tv_usec = 1000000 - begin.tv_usec + end.tv_usec;</w:t>
            </w:r>
          </w:p>
          <w:p w14:paraId="65CEC5E6" w14:textId="77777777" w:rsidR="00F43C8E" w:rsidRDefault="00F43C8E" w:rsidP="00F43C8E">
            <w:pPr>
              <w:pStyle w:val="3-"/>
            </w:pPr>
            <w:r>
              <w:tab/>
            </w:r>
            <w:r>
              <w:tab/>
              <w:t>}</w:t>
            </w:r>
          </w:p>
          <w:p w14:paraId="488AEAB7" w14:textId="77777777" w:rsidR="00F43C8E" w:rsidRDefault="00F43C8E" w:rsidP="00F43C8E">
            <w:pPr>
              <w:pStyle w:val="3-"/>
            </w:pPr>
            <w:r>
              <w:tab/>
            </w:r>
            <w:r>
              <w:tab/>
              <w:t>printf("Cond-Sginal * %d = %d.%06d sec\n", TEST_TIMES, duration.tv_sec, duration.tv_usec);</w:t>
            </w:r>
          </w:p>
          <w:p w14:paraId="145B3704" w14:textId="77777777" w:rsidR="00F43C8E" w:rsidRDefault="00F43C8E" w:rsidP="00F43C8E">
            <w:pPr>
              <w:pStyle w:val="3-"/>
            </w:pPr>
            <w:r>
              <w:tab/>
              <w:t>}</w:t>
            </w:r>
          </w:p>
          <w:p w14:paraId="0A5A4157" w14:textId="77777777" w:rsidR="00F43C8E" w:rsidRDefault="00F43C8E" w:rsidP="00F43C8E">
            <w:pPr>
              <w:pStyle w:val="3-"/>
            </w:pPr>
          </w:p>
          <w:p w14:paraId="43895283" w14:textId="5E5634C8" w:rsidR="00F43C8E" w:rsidRDefault="00F43C8E" w:rsidP="00F43C8E">
            <w:pPr>
              <w:pStyle w:val="3-"/>
            </w:pPr>
            <w:r>
              <w:rPr>
                <w:rFonts w:hint="eastAsia"/>
              </w:rPr>
              <w:tab/>
            </w:r>
            <w:r w:rsidRPr="00E2155F">
              <w:rPr>
                <w:rFonts w:hint="eastAsia"/>
                <w:color w:val="00B050"/>
              </w:rPr>
              <w:t>//</w:t>
            </w:r>
            <w:r w:rsidR="00E2155F" w:rsidRPr="00825119">
              <w:rPr>
                <w:color w:val="FF0000"/>
              </w:rPr>
              <w:t>【バリア処理追加】</w:t>
            </w:r>
            <w:r w:rsidRPr="00E2155F">
              <w:rPr>
                <w:rFonts w:hint="eastAsia"/>
                <w:color w:val="00B050"/>
              </w:rPr>
              <w:t>バリア破棄</w:t>
            </w:r>
          </w:p>
          <w:p w14:paraId="062F565E" w14:textId="77777777" w:rsidR="00F43C8E" w:rsidRDefault="00F43C8E" w:rsidP="00F43C8E">
            <w:pPr>
              <w:pStyle w:val="3-"/>
            </w:pPr>
            <w:r>
              <w:tab/>
            </w:r>
            <w:r w:rsidRPr="00E2155F">
              <w:rPr>
                <w:color w:val="FF0000"/>
              </w:rPr>
              <w:t>pthread_barrier_destroy(&amp;s_barrier);</w:t>
            </w:r>
          </w:p>
          <w:p w14:paraId="61110167" w14:textId="77777777" w:rsidR="00F43C8E" w:rsidRDefault="00F43C8E" w:rsidP="00F43C8E">
            <w:pPr>
              <w:pStyle w:val="3-"/>
            </w:pPr>
            <w:r>
              <w:tab/>
            </w:r>
          </w:p>
          <w:p w14:paraId="646FC187" w14:textId="77777777" w:rsidR="00F43C8E" w:rsidRPr="00E2155F" w:rsidRDefault="00F43C8E" w:rsidP="00F43C8E">
            <w:pPr>
              <w:pStyle w:val="3-"/>
              <w:rPr>
                <w:color w:val="00B050"/>
              </w:rPr>
            </w:pPr>
            <w:r>
              <w:rPr>
                <w:rFonts w:hint="eastAsia"/>
              </w:rPr>
              <w:tab/>
            </w:r>
            <w:r w:rsidRPr="00E2155F">
              <w:rPr>
                <w:rFonts w:hint="eastAsia"/>
                <w:color w:val="00B050"/>
              </w:rPr>
              <w:t>//条件変数＆ミューテックス破棄</w:t>
            </w:r>
          </w:p>
          <w:p w14:paraId="2E605493" w14:textId="77777777" w:rsidR="00F43C8E" w:rsidRPr="00E2155F" w:rsidRDefault="00F43C8E" w:rsidP="00F43C8E">
            <w:pPr>
              <w:pStyle w:val="3-"/>
              <w:rPr>
                <w:color w:val="00B050"/>
              </w:rPr>
            </w:pPr>
            <w:r w:rsidRPr="00E2155F">
              <w:rPr>
                <w:rFonts w:hint="eastAsia"/>
                <w:color w:val="00B050"/>
              </w:rPr>
              <w:tab/>
              <w:t>//※PTHREAD_COND_INITIALIZER, PTHREAD_MUTEX_INITIALIZER で初期化している場合は不要</w:t>
            </w:r>
          </w:p>
          <w:p w14:paraId="409960E5" w14:textId="77777777" w:rsidR="00F43C8E" w:rsidRDefault="00F43C8E" w:rsidP="00F43C8E">
            <w:pPr>
              <w:pStyle w:val="3-"/>
            </w:pPr>
            <w:r>
              <w:tab/>
              <w:t>{</w:t>
            </w:r>
          </w:p>
          <w:p w14:paraId="572714B2" w14:textId="77777777" w:rsidR="00F43C8E" w:rsidRDefault="00F43C8E" w:rsidP="00F43C8E">
            <w:pPr>
              <w:pStyle w:val="3-"/>
            </w:pPr>
            <w:r>
              <w:tab/>
            </w:r>
            <w:r>
              <w:tab/>
              <w:t>for(int i = 0; i &lt; FOLLOW_THREAD_MAX; ++i)</w:t>
            </w:r>
          </w:p>
          <w:p w14:paraId="1151D2E6" w14:textId="77777777" w:rsidR="00F43C8E" w:rsidRDefault="00F43C8E" w:rsidP="00F43C8E">
            <w:pPr>
              <w:pStyle w:val="3-"/>
            </w:pPr>
            <w:r>
              <w:tab/>
            </w:r>
            <w:r>
              <w:tab/>
              <w:t>{</w:t>
            </w:r>
          </w:p>
          <w:p w14:paraId="0B147A0E" w14:textId="77777777" w:rsidR="00F43C8E" w:rsidRDefault="00F43C8E" w:rsidP="00F43C8E">
            <w:pPr>
              <w:pStyle w:val="3-"/>
            </w:pPr>
            <w:r>
              <w:tab/>
            </w:r>
            <w:r>
              <w:tab/>
            </w:r>
            <w:r>
              <w:tab/>
              <w:t>pthread_cond_destroy(&amp;s_followCond[i]);</w:t>
            </w:r>
          </w:p>
          <w:p w14:paraId="2B9B1CEA" w14:textId="77777777" w:rsidR="00F43C8E" w:rsidRDefault="00F43C8E" w:rsidP="00F43C8E">
            <w:pPr>
              <w:pStyle w:val="3-"/>
            </w:pPr>
            <w:r>
              <w:tab/>
            </w:r>
            <w:r>
              <w:tab/>
            </w:r>
            <w:r>
              <w:tab/>
              <w:t>pthread_mutex_destroy(&amp;s_followCondMutex[i]);</w:t>
            </w:r>
          </w:p>
          <w:p w14:paraId="78B10ED4" w14:textId="77777777" w:rsidR="00F43C8E" w:rsidRDefault="00F43C8E" w:rsidP="00F43C8E">
            <w:pPr>
              <w:pStyle w:val="3-"/>
            </w:pPr>
            <w:r>
              <w:tab/>
            </w:r>
            <w:r>
              <w:tab/>
              <w:t>}</w:t>
            </w:r>
          </w:p>
          <w:p w14:paraId="3B92C258" w14:textId="77777777" w:rsidR="00F43C8E" w:rsidRDefault="00F43C8E" w:rsidP="00F43C8E">
            <w:pPr>
              <w:pStyle w:val="3-"/>
            </w:pPr>
            <w:r>
              <w:tab/>
              <w:t>}</w:t>
            </w:r>
          </w:p>
          <w:p w14:paraId="08367008" w14:textId="77777777" w:rsidR="00F43C8E" w:rsidRDefault="00F43C8E" w:rsidP="00F43C8E">
            <w:pPr>
              <w:pStyle w:val="3-"/>
            </w:pPr>
            <w:r>
              <w:tab/>
            </w:r>
          </w:p>
          <w:p w14:paraId="2B749004" w14:textId="77777777" w:rsidR="00F43C8E" w:rsidRDefault="00F43C8E" w:rsidP="00F43C8E">
            <w:pPr>
              <w:pStyle w:val="3-"/>
            </w:pPr>
            <w:r>
              <w:tab/>
              <w:t>return EXIT_SUCCESS;</w:t>
            </w:r>
          </w:p>
          <w:p w14:paraId="664DF191" w14:textId="4562EEAF" w:rsidR="0079153D" w:rsidRPr="00DE3BF2" w:rsidRDefault="00F43C8E" w:rsidP="00F43C8E">
            <w:pPr>
              <w:pStyle w:val="3-"/>
            </w:pPr>
            <w:r>
              <w:t>}</w:t>
            </w:r>
          </w:p>
        </w:tc>
      </w:tr>
    </w:tbl>
    <w:p w14:paraId="494B4E25" w14:textId="77777777" w:rsidR="0079153D" w:rsidRPr="00DE3BF2" w:rsidRDefault="0079153D" w:rsidP="0079153D">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9153D" w14:paraId="0036D019" w14:textId="77777777" w:rsidTr="00B82011">
        <w:tc>
          <w:tcPr>
            <w:tcW w:w="8494" w:type="dxa"/>
          </w:tcPr>
          <w:p w14:paraId="1DA8B3DF" w14:textId="76B28619" w:rsidR="00F43C8E" w:rsidRPr="00F43C8E" w:rsidRDefault="00F43C8E" w:rsidP="00F43C8E">
            <w:pPr>
              <w:pStyle w:val="3-"/>
              <w:rPr>
                <w:color w:val="auto"/>
              </w:rPr>
            </w:pPr>
            <w:r w:rsidRPr="00F43C8E">
              <w:rPr>
                <w:rFonts w:hint="eastAsia"/>
                <w:color w:val="auto"/>
              </w:rPr>
              <w:t>- begin:(F)[0]後続03 -</w:t>
            </w:r>
          </w:p>
          <w:p w14:paraId="6C094255" w14:textId="77777777" w:rsidR="00F43C8E" w:rsidRPr="00F43C8E" w:rsidRDefault="00F43C8E" w:rsidP="00F43C8E">
            <w:pPr>
              <w:pStyle w:val="3-"/>
              <w:rPr>
                <w:color w:val="auto"/>
              </w:rPr>
            </w:pPr>
            <w:r w:rsidRPr="00F43C8E">
              <w:rPr>
                <w:rFonts w:hint="eastAsia"/>
                <w:color w:val="auto"/>
              </w:rPr>
              <w:t>- begin:(P)先行 -</w:t>
            </w:r>
          </w:p>
          <w:p w14:paraId="3A42AC4B" w14:textId="77777777" w:rsidR="00F43C8E" w:rsidRPr="00F43C8E" w:rsidRDefault="00F43C8E" w:rsidP="00F43C8E">
            <w:pPr>
              <w:pStyle w:val="3-"/>
              <w:rPr>
                <w:color w:val="auto"/>
              </w:rPr>
            </w:pPr>
            <w:r w:rsidRPr="00F43C8E">
              <w:rPr>
                <w:rFonts w:hint="eastAsia"/>
                <w:color w:val="auto"/>
              </w:rPr>
              <w:t>(P)先行: [BEFORE] commonData=0, tlsData=0</w:t>
            </w:r>
          </w:p>
          <w:p w14:paraId="2AD88500" w14:textId="77777777" w:rsidR="00F43C8E" w:rsidRPr="00F43C8E" w:rsidRDefault="00F43C8E" w:rsidP="00F43C8E">
            <w:pPr>
              <w:pStyle w:val="3-"/>
              <w:rPr>
                <w:color w:val="auto"/>
              </w:rPr>
            </w:pPr>
            <w:r w:rsidRPr="00F43C8E">
              <w:rPr>
                <w:rFonts w:hint="eastAsia"/>
                <w:color w:val="auto"/>
              </w:rPr>
              <w:t>- begin:(F)[1]後続02 -</w:t>
            </w:r>
          </w:p>
          <w:p w14:paraId="4F731CFA" w14:textId="77777777" w:rsidR="00F43C8E" w:rsidRPr="00F43C8E" w:rsidRDefault="00F43C8E" w:rsidP="00F43C8E">
            <w:pPr>
              <w:pStyle w:val="3-"/>
              <w:rPr>
                <w:color w:val="auto"/>
              </w:rPr>
            </w:pPr>
            <w:r w:rsidRPr="00F43C8E">
              <w:rPr>
                <w:rFonts w:hint="eastAsia"/>
                <w:color w:val="auto"/>
              </w:rPr>
              <w:t>- begin:(F)[2]後続05 -</w:t>
            </w:r>
          </w:p>
          <w:p w14:paraId="0E2B83B5" w14:textId="77777777" w:rsidR="00F43C8E" w:rsidRPr="00F43C8E" w:rsidRDefault="00F43C8E" w:rsidP="00F43C8E">
            <w:pPr>
              <w:pStyle w:val="3-"/>
              <w:rPr>
                <w:color w:val="auto"/>
              </w:rPr>
            </w:pPr>
            <w:r w:rsidRPr="00F43C8E">
              <w:rPr>
                <w:rFonts w:hint="eastAsia"/>
                <w:color w:val="auto"/>
              </w:rPr>
              <w:t>- begin:(F)[3]後続04 -</w:t>
            </w:r>
          </w:p>
          <w:p w14:paraId="366864E9" w14:textId="77777777" w:rsidR="00F43C8E" w:rsidRPr="00F43C8E" w:rsidRDefault="00F43C8E" w:rsidP="00F43C8E">
            <w:pPr>
              <w:pStyle w:val="3-"/>
              <w:rPr>
                <w:color w:val="auto"/>
              </w:rPr>
            </w:pPr>
            <w:r w:rsidRPr="00F43C8E">
              <w:rPr>
                <w:rFonts w:hint="eastAsia"/>
                <w:color w:val="auto"/>
              </w:rPr>
              <w:t>- begin:(F)[4]後続01 -</w:t>
            </w:r>
          </w:p>
          <w:p w14:paraId="5DF41449" w14:textId="77777777" w:rsidR="00F43C8E" w:rsidRPr="00F43C8E" w:rsidRDefault="00F43C8E" w:rsidP="00F43C8E">
            <w:pPr>
              <w:pStyle w:val="3-"/>
              <w:rPr>
                <w:color w:val="auto"/>
              </w:rPr>
            </w:pPr>
            <w:r w:rsidRPr="00F43C8E">
              <w:rPr>
                <w:rFonts w:hint="eastAsia"/>
                <w:color w:val="auto"/>
              </w:rPr>
              <w:t>(P)先行: [AFTER]  commonData=1, tlsData=1</w:t>
            </w:r>
          </w:p>
          <w:p w14:paraId="77BB25F5" w14:textId="77777777" w:rsidR="00F43C8E" w:rsidRPr="00F43C8E" w:rsidRDefault="00F43C8E" w:rsidP="00F43C8E">
            <w:pPr>
              <w:pStyle w:val="3-"/>
              <w:rPr>
                <w:color w:val="auto"/>
              </w:rPr>
            </w:pPr>
            <w:r w:rsidRPr="00F43C8E">
              <w:rPr>
                <w:rFonts w:hint="eastAsia"/>
                <w:color w:val="auto"/>
              </w:rPr>
              <w:t>(F)[1]後続02: [BEFORE] commonData=1, tlsData=0</w:t>
            </w:r>
          </w:p>
          <w:p w14:paraId="61AC285B" w14:textId="77777777" w:rsidR="00F43C8E" w:rsidRPr="00F43C8E" w:rsidRDefault="00F43C8E" w:rsidP="00F43C8E">
            <w:pPr>
              <w:pStyle w:val="3-"/>
              <w:rPr>
                <w:color w:val="auto"/>
              </w:rPr>
            </w:pPr>
            <w:r w:rsidRPr="00F43C8E">
              <w:rPr>
                <w:rFonts w:hint="eastAsia"/>
                <w:color w:val="auto"/>
              </w:rPr>
              <w:t>(F)[4]後続01: [BEFORE] commonData=1, tlsData=0</w:t>
            </w:r>
          </w:p>
          <w:p w14:paraId="24950ABE" w14:textId="77777777" w:rsidR="00F43C8E" w:rsidRPr="00F43C8E" w:rsidRDefault="00F43C8E" w:rsidP="00F43C8E">
            <w:pPr>
              <w:pStyle w:val="3-"/>
              <w:rPr>
                <w:color w:val="auto"/>
              </w:rPr>
            </w:pPr>
            <w:r w:rsidRPr="00F43C8E">
              <w:rPr>
                <w:rFonts w:hint="eastAsia"/>
                <w:color w:val="auto"/>
              </w:rPr>
              <w:t>(F)[0]後続03: [BEFORE] commonData=1, tlsData=0</w:t>
            </w:r>
          </w:p>
          <w:p w14:paraId="04C9F325" w14:textId="77777777" w:rsidR="00F43C8E" w:rsidRPr="00F43C8E" w:rsidRDefault="00F43C8E" w:rsidP="00F43C8E">
            <w:pPr>
              <w:pStyle w:val="3-"/>
              <w:rPr>
                <w:color w:val="auto"/>
              </w:rPr>
            </w:pPr>
            <w:r w:rsidRPr="00F43C8E">
              <w:rPr>
                <w:rFonts w:hint="eastAsia"/>
                <w:color w:val="auto"/>
              </w:rPr>
              <w:t>(F)[2]後続05: [BEFORE] commonData=1, tlsData=0</w:t>
            </w:r>
          </w:p>
          <w:p w14:paraId="528176EE" w14:textId="77777777" w:rsidR="00F43C8E" w:rsidRPr="00F43C8E" w:rsidRDefault="00F43C8E" w:rsidP="00F43C8E">
            <w:pPr>
              <w:pStyle w:val="3-"/>
              <w:rPr>
                <w:color w:val="auto"/>
              </w:rPr>
            </w:pPr>
            <w:r w:rsidRPr="00F43C8E">
              <w:rPr>
                <w:rFonts w:hint="eastAsia"/>
                <w:color w:val="auto"/>
              </w:rPr>
              <w:t>(F)[3]後続04: [BEFORE] commonData=1, tlsData=0</w:t>
            </w:r>
          </w:p>
          <w:p w14:paraId="4BBC73E8" w14:textId="77777777" w:rsidR="00F43C8E" w:rsidRPr="00F43C8E" w:rsidRDefault="00F43C8E" w:rsidP="00F43C8E">
            <w:pPr>
              <w:pStyle w:val="3-"/>
              <w:rPr>
                <w:color w:val="auto"/>
              </w:rPr>
            </w:pPr>
            <w:r w:rsidRPr="00F43C8E">
              <w:rPr>
                <w:rFonts w:hint="eastAsia"/>
                <w:color w:val="auto"/>
              </w:rPr>
              <w:t>(F)[0]後続03: [STEP1] commonData=1, tlsData=0</w:t>
            </w:r>
          </w:p>
          <w:p w14:paraId="17B77741" w14:textId="0E51DF1A" w:rsidR="00F43C8E" w:rsidRPr="000E70E7" w:rsidRDefault="00F43C8E" w:rsidP="00F43C8E">
            <w:pPr>
              <w:pStyle w:val="3-"/>
              <w:rPr>
                <w:color w:val="FF0000"/>
              </w:rPr>
            </w:pPr>
            <w:r w:rsidRPr="00F43C8E">
              <w:rPr>
                <w:rFonts w:hint="eastAsia"/>
                <w:color w:val="auto"/>
              </w:rPr>
              <w:t>(F)[0]後続03: [STEP2] commonData=1, tlsData=0</w:t>
            </w:r>
            <w:r w:rsidR="000E70E7" w:rsidRPr="000E70E7">
              <w:rPr>
                <w:rFonts w:hint="eastAsia"/>
                <w:color w:val="FF0000"/>
              </w:rPr>
              <w:t xml:space="preserve"> </w:t>
            </w:r>
          </w:p>
          <w:p w14:paraId="7466C8A2" w14:textId="75E89912" w:rsidR="00F43C8E" w:rsidRPr="00F43C8E" w:rsidRDefault="00F43C8E" w:rsidP="00F43C8E">
            <w:pPr>
              <w:pStyle w:val="3-"/>
              <w:rPr>
                <w:color w:val="auto"/>
              </w:rPr>
            </w:pPr>
            <w:r w:rsidRPr="00F43C8E">
              <w:rPr>
                <w:rFonts w:hint="eastAsia"/>
                <w:color w:val="auto"/>
              </w:rPr>
              <w:t xml:space="preserve">(F)[1]後続02: </w:t>
            </w:r>
            <w:r w:rsidRPr="000E70E7">
              <w:rPr>
                <w:rFonts w:hint="eastAsia"/>
                <w:color w:val="FF0000"/>
              </w:rPr>
              <w:t>[STEP1]</w:t>
            </w:r>
            <w:r w:rsidRPr="00F43C8E">
              <w:rPr>
                <w:rFonts w:hint="eastAsia"/>
                <w:color w:val="auto"/>
              </w:rPr>
              <w:t xml:space="preserve"> commonData=1, tlsData=0</w:t>
            </w:r>
            <w:r w:rsidR="000E70E7">
              <w:rPr>
                <w:color w:val="auto"/>
              </w:rPr>
              <w:tab/>
            </w:r>
            <w:r w:rsidR="000E70E7" w:rsidRPr="000E70E7">
              <w:rPr>
                <w:color w:val="FF0000"/>
              </w:rPr>
              <w:t>←各後続スレッドの進行</w:t>
            </w:r>
            <w:r w:rsidR="000E70E7" w:rsidRPr="000E70E7">
              <w:rPr>
                <w:rFonts w:hint="eastAsia"/>
                <w:color w:val="FF0000"/>
              </w:rPr>
              <w:t>が</w:t>
            </w:r>
            <w:r w:rsidR="000E70E7" w:rsidRPr="000E70E7">
              <w:rPr>
                <w:color w:val="FF0000"/>
              </w:rPr>
              <w:t>入り乱れている状態</w:t>
            </w:r>
          </w:p>
          <w:p w14:paraId="262BEEC2" w14:textId="77777777" w:rsidR="00F43C8E" w:rsidRPr="00F43C8E" w:rsidRDefault="00F43C8E" w:rsidP="00F43C8E">
            <w:pPr>
              <w:pStyle w:val="3-"/>
              <w:rPr>
                <w:color w:val="auto"/>
              </w:rPr>
            </w:pPr>
            <w:r w:rsidRPr="00F43C8E">
              <w:rPr>
                <w:rFonts w:hint="eastAsia"/>
                <w:color w:val="auto"/>
              </w:rPr>
              <w:t>(F)[0]後続03: [STEP3] commonData=1, tlsData=0</w:t>
            </w:r>
          </w:p>
          <w:p w14:paraId="7E733E59" w14:textId="77777777" w:rsidR="00F43C8E" w:rsidRPr="00F43C8E" w:rsidRDefault="00F43C8E" w:rsidP="00F43C8E">
            <w:pPr>
              <w:pStyle w:val="3-"/>
              <w:rPr>
                <w:color w:val="auto"/>
              </w:rPr>
            </w:pPr>
            <w:r w:rsidRPr="00F43C8E">
              <w:rPr>
                <w:rFonts w:hint="eastAsia"/>
                <w:color w:val="auto"/>
              </w:rPr>
              <w:t xml:space="preserve">(F)[1]後続02: </w:t>
            </w:r>
            <w:r w:rsidRPr="000E70E7">
              <w:rPr>
                <w:rFonts w:hint="eastAsia"/>
                <w:color w:val="FF0000"/>
              </w:rPr>
              <w:t>[STEP2]</w:t>
            </w:r>
            <w:r w:rsidRPr="00F43C8E">
              <w:rPr>
                <w:rFonts w:hint="eastAsia"/>
                <w:color w:val="auto"/>
              </w:rPr>
              <w:t xml:space="preserve"> commonData=1, tlsData=0</w:t>
            </w:r>
          </w:p>
          <w:p w14:paraId="262BCD2D" w14:textId="77777777" w:rsidR="00F43C8E" w:rsidRPr="00F43C8E" w:rsidRDefault="00F43C8E" w:rsidP="00F43C8E">
            <w:pPr>
              <w:pStyle w:val="3-"/>
              <w:rPr>
                <w:color w:val="auto"/>
              </w:rPr>
            </w:pPr>
            <w:r w:rsidRPr="00F43C8E">
              <w:rPr>
                <w:rFonts w:hint="eastAsia"/>
                <w:color w:val="auto"/>
              </w:rPr>
              <w:t>(F)[3]後続04:</w:t>
            </w:r>
            <w:r w:rsidRPr="000E70E7">
              <w:rPr>
                <w:rFonts w:hint="eastAsia"/>
                <w:color w:val="FF0000"/>
              </w:rPr>
              <w:t xml:space="preserve"> [STEP1] </w:t>
            </w:r>
            <w:r w:rsidRPr="00F43C8E">
              <w:rPr>
                <w:rFonts w:hint="eastAsia"/>
                <w:color w:val="auto"/>
              </w:rPr>
              <w:t>commonData=1, tlsData=0</w:t>
            </w:r>
          </w:p>
          <w:p w14:paraId="796B001A" w14:textId="77777777" w:rsidR="00F43C8E" w:rsidRPr="00F43C8E" w:rsidRDefault="00F43C8E" w:rsidP="00F43C8E">
            <w:pPr>
              <w:pStyle w:val="3-"/>
              <w:rPr>
                <w:color w:val="auto"/>
              </w:rPr>
            </w:pPr>
            <w:r w:rsidRPr="00F43C8E">
              <w:rPr>
                <w:rFonts w:hint="eastAsia"/>
                <w:color w:val="auto"/>
              </w:rPr>
              <w:t>(F)[4]後続01:</w:t>
            </w:r>
            <w:r w:rsidRPr="000E70E7">
              <w:rPr>
                <w:rFonts w:hint="eastAsia"/>
                <w:color w:val="FF0000"/>
              </w:rPr>
              <w:t xml:space="preserve"> </w:t>
            </w:r>
            <w:r w:rsidRPr="000E70E7">
              <w:rPr>
                <w:rFonts w:hint="eastAsia"/>
                <w:color w:val="auto"/>
              </w:rPr>
              <w:t>[STEP1]</w:t>
            </w:r>
            <w:r w:rsidRPr="00F43C8E">
              <w:rPr>
                <w:rFonts w:hint="eastAsia"/>
                <w:color w:val="auto"/>
              </w:rPr>
              <w:t xml:space="preserve"> commonData=1, tlsData=0</w:t>
            </w:r>
          </w:p>
          <w:p w14:paraId="18EFCD99" w14:textId="77777777" w:rsidR="00F43C8E" w:rsidRPr="00F43C8E" w:rsidRDefault="00F43C8E" w:rsidP="00F43C8E">
            <w:pPr>
              <w:pStyle w:val="3-"/>
              <w:rPr>
                <w:color w:val="auto"/>
              </w:rPr>
            </w:pPr>
            <w:r w:rsidRPr="00F43C8E">
              <w:rPr>
                <w:rFonts w:hint="eastAsia"/>
                <w:color w:val="auto"/>
              </w:rPr>
              <w:t>(F)[2]後続05</w:t>
            </w:r>
            <w:r w:rsidRPr="000E70E7">
              <w:rPr>
                <w:rFonts w:hint="eastAsia"/>
                <w:color w:val="auto"/>
              </w:rPr>
              <w:t>: [STEP1]</w:t>
            </w:r>
            <w:r w:rsidRPr="00F43C8E">
              <w:rPr>
                <w:rFonts w:hint="eastAsia"/>
                <w:color w:val="auto"/>
              </w:rPr>
              <w:t xml:space="preserve"> commonData=1, tlsData=0</w:t>
            </w:r>
          </w:p>
          <w:p w14:paraId="42AF2CA4" w14:textId="77777777" w:rsidR="00F43C8E" w:rsidRPr="00F43C8E" w:rsidRDefault="00F43C8E" w:rsidP="00F43C8E">
            <w:pPr>
              <w:pStyle w:val="3-"/>
              <w:rPr>
                <w:color w:val="auto"/>
              </w:rPr>
            </w:pPr>
            <w:r w:rsidRPr="00F43C8E">
              <w:rPr>
                <w:rFonts w:hint="eastAsia"/>
                <w:color w:val="auto"/>
              </w:rPr>
              <w:t>(F)[3]後続04: [STEP2] commonData=1, tlsData=0</w:t>
            </w:r>
          </w:p>
          <w:p w14:paraId="5550630C" w14:textId="77777777" w:rsidR="00F43C8E" w:rsidRPr="00F43C8E" w:rsidRDefault="00F43C8E" w:rsidP="00F43C8E">
            <w:pPr>
              <w:pStyle w:val="3-"/>
              <w:rPr>
                <w:color w:val="auto"/>
              </w:rPr>
            </w:pPr>
            <w:r w:rsidRPr="00F43C8E">
              <w:rPr>
                <w:rFonts w:hint="eastAsia"/>
                <w:color w:val="auto"/>
              </w:rPr>
              <w:t>(F)[2]後続05: [STEP2] commonData=1, tlsData=0</w:t>
            </w:r>
          </w:p>
          <w:p w14:paraId="07F4AA8A" w14:textId="77777777" w:rsidR="00F43C8E" w:rsidRPr="00F43C8E" w:rsidRDefault="00F43C8E" w:rsidP="00F43C8E">
            <w:pPr>
              <w:pStyle w:val="3-"/>
              <w:rPr>
                <w:color w:val="auto"/>
              </w:rPr>
            </w:pPr>
            <w:r w:rsidRPr="00F43C8E">
              <w:rPr>
                <w:rFonts w:hint="eastAsia"/>
                <w:color w:val="auto"/>
              </w:rPr>
              <w:t>(F)[3]後続04: [STEP3] commonData=1, tlsData=0</w:t>
            </w:r>
          </w:p>
          <w:p w14:paraId="503F282E" w14:textId="77777777" w:rsidR="00F43C8E" w:rsidRPr="00F43C8E" w:rsidRDefault="00F43C8E" w:rsidP="00F43C8E">
            <w:pPr>
              <w:pStyle w:val="3-"/>
              <w:rPr>
                <w:color w:val="auto"/>
              </w:rPr>
            </w:pPr>
            <w:r w:rsidRPr="00F43C8E">
              <w:rPr>
                <w:rFonts w:hint="eastAsia"/>
                <w:color w:val="auto"/>
              </w:rPr>
              <w:t>(F)[1]後続02: [STEP3] commonData=1, tlsData=0</w:t>
            </w:r>
          </w:p>
          <w:p w14:paraId="21F54175" w14:textId="77777777" w:rsidR="00F43C8E" w:rsidRPr="00F43C8E" w:rsidRDefault="00F43C8E" w:rsidP="00F43C8E">
            <w:pPr>
              <w:pStyle w:val="3-"/>
              <w:rPr>
                <w:color w:val="auto"/>
              </w:rPr>
            </w:pPr>
            <w:r w:rsidRPr="00F43C8E">
              <w:rPr>
                <w:rFonts w:hint="eastAsia"/>
                <w:color w:val="auto"/>
              </w:rPr>
              <w:t>(F)[2]後続05: [STEP3] commonData=1, tlsData=0</w:t>
            </w:r>
          </w:p>
          <w:p w14:paraId="58DCE9B0" w14:textId="77777777" w:rsidR="00F43C8E" w:rsidRPr="00F43C8E" w:rsidRDefault="00F43C8E" w:rsidP="00F43C8E">
            <w:pPr>
              <w:pStyle w:val="3-"/>
              <w:rPr>
                <w:color w:val="auto"/>
              </w:rPr>
            </w:pPr>
            <w:r w:rsidRPr="00F43C8E">
              <w:rPr>
                <w:rFonts w:hint="eastAsia"/>
                <w:color w:val="auto"/>
              </w:rPr>
              <w:lastRenderedPageBreak/>
              <w:t xml:space="preserve">(F)[4]後続01: </w:t>
            </w:r>
            <w:r w:rsidRPr="000E70E7">
              <w:rPr>
                <w:rFonts w:hint="eastAsia"/>
                <w:color w:val="FF0000"/>
              </w:rPr>
              <w:t>[STEP2]</w:t>
            </w:r>
            <w:r w:rsidRPr="00F43C8E">
              <w:rPr>
                <w:rFonts w:hint="eastAsia"/>
                <w:color w:val="auto"/>
              </w:rPr>
              <w:t xml:space="preserve"> commonData=1, tlsData=0</w:t>
            </w:r>
          </w:p>
          <w:p w14:paraId="2DFDEA04" w14:textId="77777777" w:rsidR="00F43C8E" w:rsidRPr="00F43C8E" w:rsidRDefault="00F43C8E" w:rsidP="00F43C8E">
            <w:pPr>
              <w:pStyle w:val="3-"/>
              <w:rPr>
                <w:color w:val="auto"/>
              </w:rPr>
            </w:pPr>
            <w:r w:rsidRPr="00F43C8E">
              <w:rPr>
                <w:rFonts w:hint="eastAsia"/>
                <w:color w:val="auto"/>
              </w:rPr>
              <w:t>(F)[4]後続01: [STEP3] commonData=1, tlsData=0</w:t>
            </w:r>
          </w:p>
          <w:p w14:paraId="40293376" w14:textId="6ABC2DF2" w:rsidR="000E70E7" w:rsidRPr="000E70E7" w:rsidRDefault="00F43C8E" w:rsidP="00F43C8E">
            <w:pPr>
              <w:pStyle w:val="3-"/>
              <w:rPr>
                <w:color w:val="FF0000"/>
              </w:rPr>
            </w:pPr>
            <w:r w:rsidRPr="00F43C8E">
              <w:rPr>
                <w:rFonts w:hint="eastAsia"/>
                <w:color w:val="auto"/>
              </w:rPr>
              <w:t>(F)[0]後続03: [AFTER]  commonData=1, tlsData=1</w:t>
            </w:r>
            <w:r w:rsidR="000E70E7">
              <w:rPr>
                <w:color w:val="auto"/>
              </w:rPr>
              <w:tab/>
            </w:r>
            <w:r w:rsidR="000E70E7" w:rsidRPr="000E70E7">
              <w:rPr>
                <w:color w:val="FF0000"/>
              </w:rPr>
              <w:t>←</w:t>
            </w:r>
            <w:r w:rsidR="000E70E7">
              <w:rPr>
                <w:rFonts w:hint="eastAsia"/>
                <w:color w:val="FF0000"/>
              </w:rPr>
              <w:t>[</w:t>
            </w:r>
            <w:r w:rsidR="000E70E7">
              <w:rPr>
                <w:color w:val="FF0000"/>
              </w:rPr>
              <w:t>AFTER]の前にバリアがあるので、このタイミングで足並みが揃う</w:t>
            </w:r>
          </w:p>
          <w:p w14:paraId="165C6DB9" w14:textId="77777777" w:rsidR="00F43C8E" w:rsidRPr="00F43C8E" w:rsidRDefault="00F43C8E" w:rsidP="00F43C8E">
            <w:pPr>
              <w:pStyle w:val="3-"/>
              <w:rPr>
                <w:color w:val="auto"/>
              </w:rPr>
            </w:pPr>
            <w:r w:rsidRPr="00F43C8E">
              <w:rPr>
                <w:rFonts w:hint="eastAsia"/>
                <w:color w:val="auto"/>
              </w:rPr>
              <w:t>(F)[3]後続04: [AFTER]  commonData=1, tlsData=1</w:t>
            </w:r>
          </w:p>
          <w:p w14:paraId="72EA0BE6" w14:textId="77777777" w:rsidR="00F43C8E" w:rsidRPr="00F43C8E" w:rsidRDefault="00F43C8E" w:rsidP="00F43C8E">
            <w:pPr>
              <w:pStyle w:val="3-"/>
              <w:rPr>
                <w:color w:val="auto"/>
              </w:rPr>
            </w:pPr>
            <w:r w:rsidRPr="00F43C8E">
              <w:rPr>
                <w:rFonts w:hint="eastAsia"/>
                <w:color w:val="auto"/>
              </w:rPr>
              <w:t>(F)[2]後続05: [AFTER]  commonData=1, tlsData=1</w:t>
            </w:r>
          </w:p>
          <w:p w14:paraId="17D77D04" w14:textId="77777777" w:rsidR="00F43C8E" w:rsidRPr="00F43C8E" w:rsidRDefault="00F43C8E" w:rsidP="00F43C8E">
            <w:pPr>
              <w:pStyle w:val="3-"/>
              <w:rPr>
                <w:color w:val="auto"/>
              </w:rPr>
            </w:pPr>
            <w:r w:rsidRPr="00F43C8E">
              <w:rPr>
                <w:rFonts w:hint="eastAsia"/>
                <w:color w:val="auto"/>
              </w:rPr>
              <w:t>(F)[1]後続02: [AFTER]  commonData=1, tlsData=1</w:t>
            </w:r>
          </w:p>
          <w:p w14:paraId="40E3C776" w14:textId="77777777" w:rsidR="00F43C8E" w:rsidRPr="00F43C8E" w:rsidRDefault="00F43C8E" w:rsidP="00F43C8E">
            <w:pPr>
              <w:pStyle w:val="3-"/>
              <w:rPr>
                <w:color w:val="auto"/>
              </w:rPr>
            </w:pPr>
            <w:r w:rsidRPr="00F43C8E">
              <w:rPr>
                <w:rFonts w:hint="eastAsia"/>
                <w:color w:val="auto"/>
              </w:rPr>
              <w:t>(F)[4]後続01: [AFTER]  commonData=1, tlsData=1</w:t>
            </w:r>
          </w:p>
          <w:p w14:paraId="7D67DEDE" w14:textId="77777777" w:rsidR="00F43C8E" w:rsidRPr="00F43C8E" w:rsidRDefault="00F43C8E" w:rsidP="00F43C8E">
            <w:pPr>
              <w:pStyle w:val="3-"/>
              <w:rPr>
                <w:color w:val="auto"/>
              </w:rPr>
            </w:pPr>
            <w:r w:rsidRPr="00F43C8E">
              <w:rPr>
                <w:rFonts w:hint="eastAsia"/>
                <w:color w:val="auto"/>
              </w:rPr>
              <w:t>(P)先行: [BEFORE] commonData=1, tlsData=1</w:t>
            </w:r>
          </w:p>
          <w:p w14:paraId="14DDE529" w14:textId="77777777" w:rsidR="00F43C8E" w:rsidRPr="00F43C8E" w:rsidRDefault="00F43C8E" w:rsidP="00F43C8E">
            <w:pPr>
              <w:pStyle w:val="3-"/>
              <w:rPr>
                <w:color w:val="auto"/>
              </w:rPr>
            </w:pPr>
            <w:r w:rsidRPr="00F43C8E">
              <w:rPr>
                <w:rFonts w:hint="eastAsia"/>
                <w:color w:val="auto"/>
              </w:rPr>
              <w:t>(P)先行: [AFTER]  commonData=2, tlsData=2</w:t>
            </w:r>
          </w:p>
          <w:p w14:paraId="1FAD08C6" w14:textId="77777777" w:rsidR="00F43C8E" w:rsidRPr="00F43C8E" w:rsidRDefault="00F43C8E" w:rsidP="00F43C8E">
            <w:pPr>
              <w:pStyle w:val="3-"/>
              <w:rPr>
                <w:color w:val="auto"/>
              </w:rPr>
            </w:pPr>
            <w:r w:rsidRPr="00F43C8E">
              <w:rPr>
                <w:rFonts w:hint="eastAsia"/>
                <w:color w:val="auto"/>
              </w:rPr>
              <w:t>(F)[2]後続05: [BEFORE] commonData=2, tlsData=1</w:t>
            </w:r>
          </w:p>
          <w:p w14:paraId="4C365438" w14:textId="5D2EFB38" w:rsidR="00F43C8E" w:rsidRPr="00F43C8E" w:rsidRDefault="00F43C8E" w:rsidP="00F43C8E">
            <w:pPr>
              <w:pStyle w:val="3-"/>
              <w:rPr>
                <w:color w:val="auto"/>
              </w:rPr>
            </w:pPr>
            <w:r w:rsidRPr="00F43C8E">
              <w:rPr>
                <w:rFonts w:hint="eastAsia"/>
                <w:color w:val="auto"/>
              </w:rPr>
              <w:t>(F)[2]後続05: [STEP1] commonData=2, tlsData=1</w:t>
            </w:r>
          </w:p>
          <w:p w14:paraId="5B49BC56" w14:textId="6E6879C5" w:rsidR="00F43C8E" w:rsidRPr="00F43C8E" w:rsidRDefault="00F43C8E" w:rsidP="00F43C8E">
            <w:pPr>
              <w:pStyle w:val="3-"/>
              <w:rPr>
                <w:color w:val="auto"/>
              </w:rPr>
            </w:pPr>
            <w:r w:rsidRPr="00F43C8E">
              <w:rPr>
                <w:rFonts w:hint="eastAsia"/>
                <w:color w:val="auto"/>
              </w:rPr>
              <w:t>(F)[1]後続02:</w:t>
            </w:r>
            <w:r w:rsidRPr="000E70E7">
              <w:rPr>
                <w:rFonts w:hint="eastAsia"/>
                <w:color w:val="FF0000"/>
              </w:rPr>
              <w:t xml:space="preserve"> [BEFORE]</w:t>
            </w:r>
            <w:r w:rsidRPr="00F43C8E">
              <w:rPr>
                <w:rFonts w:hint="eastAsia"/>
                <w:color w:val="auto"/>
              </w:rPr>
              <w:t xml:space="preserve"> commonData=2, tlsData=1</w:t>
            </w:r>
            <w:r w:rsidR="000E70E7">
              <w:rPr>
                <w:color w:val="auto"/>
              </w:rPr>
              <w:tab/>
            </w:r>
            <w:r w:rsidR="000E70E7" w:rsidRPr="000E70E7">
              <w:rPr>
                <w:color w:val="FF0000"/>
              </w:rPr>
              <w:t>←各後続スレッドの進行</w:t>
            </w:r>
            <w:r w:rsidR="000E70E7" w:rsidRPr="000E70E7">
              <w:rPr>
                <w:rFonts w:hint="eastAsia"/>
                <w:color w:val="FF0000"/>
              </w:rPr>
              <w:t>が</w:t>
            </w:r>
            <w:r w:rsidR="000E70E7" w:rsidRPr="000E70E7">
              <w:rPr>
                <w:color w:val="FF0000"/>
              </w:rPr>
              <w:t>入り乱れている状態</w:t>
            </w:r>
            <w:r w:rsidR="000E70E7">
              <w:rPr>
                <w:color w:val="FF0000"/>
              </w:rPr>
              <w:t>（2回目）</w:t>
            </w:r>
          </w:p>
          <w:p w14:paraId="36CB20D6" w14:textId="77777777" w:rsidR="00F43C8E" w:rsidRPr="00F43C8E" w:rsidRDefault="00F43C8E" w:rsidP="00F43C8E">
            <w:pPr>
              <w:pStyle w:val="3-"/>
              <w:rPr>
                <w:color w:val="auto"/>
              </w:rPr>
            </w:pPr>
            <w:r w:rsidRPr="00F43C8E">
              <w:rPr>
                <w:rFonts w:hint="eastAsia"/>
                <w:color w:val="auto"/>
              </w:rPr>
              <w:t>(F)[3]後続04: [BEFORE] commonData=2, tlsData=1</w:t>
            </w:r>
          </w:p>
          <w:p w14:paraId="29B7734E" w14:textId="77777777" w:rsidR="00F43C8E" w:rsidRPr="00F43C8E" w:rsidRDefault="00F43C8E" w:rsidP="00F43C8E">
            <w:pPr>
              <w:pStyle w:val="3-"/>
              <w:rPr>
                <w:color w:val="auto"/>
              </w:rPr>
            </w:pPr>
            <w:r w:rsidRPr="00F43C8E">
              <w:rPr>
                <w:rFonts w:hint="eastAsia"/>
                <w:color w:val="auto"/>
              </w:rPr>
              <w:t>(F)[2]後続05: [STEP2] commonData=2, tlsData=1</w:t>
            </w:r>
          </w:p>
          <w:p w14:paraId="7DCF4EB3" w14:textId="77777777" w:rsidR="00F43C8E" w:rsidRPr="00F43C8E" w:rsidRDefault="00F43C8E" w:rsidP="00F43C8E">
            <w:pPr>
              <w:pStyle w:val="3-"/>
              <w:rPr>
                <w:color w:val="auto"/>
              </w:rPr>
            </w:pPr>
            <w:r w:rsidRPr="00F43C8E">
              <w:rPr>
                <w:rFonts w:hint="eastAsia"/>
                <w:color w:val="auto"/>
              </w:rPr>
              <w:t xml:space="preserve">(F)[1]後続02: </w:t>
            </w:r>
            <w:r w:rsidRPr="000E70E7">
              <w:rPr>
                <w:rFonts w:hint="eastAsia"/>
                <w:color w:val="FF0000"/>
              </w:rPr>
              <w:t>[STEP1]</w:t>
            </w:r>
            <w:r w:rsidRPr="00F43C8E">
              <w:rPr>
                <w:rFonts w:hint="eastAsia"/>
                <w:color w:val="auto"/>
              </w:rPr>
              <w:t xml:space="preserve"> commonData=2, tlsData=1</w:t>
            </w:r>
          </w:p>
          <w:p w14:paraId="150B214A" w14:textId="77777777" w:rsidR="00F43C8E" w:rsidRPr="00F43C8E" w:rsidRDefault="00F43C8E" w:rsidP="00F43C8E">
            <w:pPr>
              <w:pStyle w:val="3-"/>
              <w:rPr>
                <w:color w:val="auto"/>
              </w:rPr>
            </w:pPr>
            <w:r w:rsidRPr="00F43C8E">
              <w:rPr>
                <w:rFonts w:hint="eastAsia"/>
                <w:color w:val="auto"/>
              </w:rPr>
              <w:t xml:space="preserve">(F)[0]後続03: </w:t>
            </w:r>
            <w:r w:rsidRPr="000E70E7">
              <w:rPr>
                <w:rFonts w:hint="eastAsia"/>
                <w:color w:val="FF0000"/>
              </w:rPr>
              <w:t xml:space="preserve">[BEFORE] </w:t>
            </w:r>
            <w:r w:rsidRPr="00F43C8E">
              <w:rPr>
                <w:rFonts w:hint="eastAsia"/>
                <w:color w:val="auto"/>
              </w:rPr>
              <w:t>commonData=2, tlsData=1</w:t>
            </w:r>
          </w:p>
          <w:p w14:paraId="6708DBE3" w14:textId="77777777" w:rsidR="00F43C8E" w:rsidRPr="00F43C8E" w:rsidRDefault="00F43C8E" w:rsidP="00F43C8E">
            <w:pPr>
              <w:pStyle w:val="3-"/>
              <w:rPr>
                <w:color w:val="auto"/>
              </w:rPr>
            </w:pPr>
            <w:r w:rsidRPr="00F43C8E">
              <w:rPr>
                <w:rFonts w:hint="eastAsia"/>
                <w:color w:val="auto"/>
              </w:rPr>
              <w:t>(F)[3]後続04: [STEP1] commonData=2, tlsData=1</w:t>
            </w:r>
          </w:p>
          <w:p w14:paraId="59E882A8" w14:textId="77777777" w:rsidR="00F43C8E" w:rsidRPr="00F43C8E" w:rsidRDefault="00F43C8E" w:rsidP="00F43C8E">
            <w:pPr>
              <w:pStyle w:val="3-"/>
              <w:rPr>
                <w:color w:val="auto"/>
              </w:rPr>
            </w:pPr>
            <w:r w:rsidRPr="00F43C8E">
              <w:rPr>
                <w:rFonts w:hint="eastAsia"/>
                <w:color w:val="auto"/>
              </w:rPr>
              <w:t>(F)[0]後続03: [STEP1] commonData=2, tlsData=1</w:t>
            </w:r>
          </w:p>
          <w:p w14:paraId="47E95626" w14:textId="77777777" w:rsidR="00F43C8E" w:rsidRPr="00F43C8E" w:rsidRDefault="00F43C8E" w:rsidP="00F43C8E">
            <w:pPr>
              <w:pStyle w:val="3-"/>
              <w:rPr>
                <w:color w:val="auto"/>
              </w:rPr>
            </w:pPr>
            <w:r w:rsidRPr="00F43C8E">
              <w:rPr>
                <w:rFonts w:hint="eastAsia"/>
                <w:color w:val="auto"/>
              </w:rPr>
              <w:t>(F)[3]後続04: [STEP2] commonData=2, tlsData=1</w:t>
            </w:r>
          </w:p>
          <w:p w14:paraId="5D9AD7F4" w14:textId="77777777" w:rsidR="00F43C8E" w:rsidRPr="00F43C8E" w:rsidRDefault="00F43C8E" w:rsidP="00F43C8E">
            <w:pPr>
              <w:pStyle w:val="3-"/>
              <w:rPr>
                <w:color w:val="auto"/>
              </w:rPr>
            </w:pPr>
            <w:r w:rsidRPr="00F43C8E">
              <w:rPr>
                <w:rFonts w:hint="eastAsia"/>
                <w:color w:val="auto"/>
              </w:rPr>
              <w:t xml:space="preserve">(F)[4]後続01: </w:t>
            </w:r>
            <w:r w:rsidRPr="000E70E7">
              <w:rPr>
                <w:rFonts w:hint="eastAsia"/>
                <w:color w:val="FF0000"/>
              </w:rPr>
              <w:t>[BEFORE]</w:t>
            </w:r>
            <w:r w:rsidRPr="00F43C8E">
              <w:rPr>
                <w:rFonts w:hint="eastAsia"/>
                <w:color w:val="auto"/>
              </w:rPr>
              <w:t xml:space="preserve"> commonData=2, tlsData=1</w:t>
            </w:r>
          </w:p>
          <w:p w14:paraId="185B97EA" w14:textId="77777777" w:rsidR="00F43C8E" w:rsidRPr="00F43C8E" w:rsidRDefault="00F43C8E" w:rsidP="00F43C8E">
            <w:pPr>
              <w:pStyle w:val="3-"/>
              <w:rPr>
                <w:color w:val="auto"/>
              </w:rPr>
            </w:pPr>
            <w:r w:rsidRPr="00F43C8E">
              <w:rPr>
                <w:rFonts w:hint="eastAsia"/>
                <w:color w:val="auto"/>
              </w:rPr>
              <w:t>(F)[0]後続03: [STEP2] commonData=2, tlsData=1</w:t>
            </w:r>
          </w:p>
          <w:p w14:paraId="0CDFB18B" w14:textId="77777777" w:rsidR="00F43C8E" w:rsidRPr="00F43C8E" w:rsidRDefault="00F43C8E" w:rsidP="00F43C8E">
            <w:pPr>
              <w:pStyle w:val="3-"/>
              <w:rPr>
                <w:color w:val="auto"/>
              </w:rPr>
            </w:pPr>
            <w:r w:rsidRPr="00F43C8E">
              <w:rPr>
                <w:rFonts w:hint="eastAsia"/>
                <w:color w:val="auto"/>
              </w:rPr>
              <w:t>(F)[2]後続05: [STEP3] commonData=2, tlsData=1</w:t>
            </w:r>
          </w:p>
          <w:p w14:paraId="7CAAEA8C" w14:textId="77777777" w:rsidR="00F43C8E" w:rsidRPr="00F43C8E" w:rsidRDefault="00F43C8E" w:rsidP="00F43C8E">
            <w:pPr>
              <w:pStyle w:val="3-"/>
              <w:rPr>
                <w:color w:val="auto"/>
              </w:rPr>
            </w:pPr>
            <w:r w:rsidRPr="00F43C8E">
              <w:rPr>
                <w:rFonts w:hint="eastAsia"/>
                <w:color w:val="auto"/>
              </w:rPr>
              <w:t xml:space="preserve">(F)[1]後続02: </w:t>
            </w:r>
            <w:r w:rsidRPr="000E70E7">
              <w:rPr>
                <w:rFonts w:hint="eastAsia"/>
                <w:color w:val="FF0000"/>
              </w:rPr>
              <w:t xml:space="preserve">[STEP2] </w:t>
            </w:r>
            <w:r w:rsidRPr="00F43C8E">
              <w:rPr>
                <w:rFonts w:hint="eastAsia"/>
                <w:color w:val="auto"/>
              </w:rPr>
              <w:t>commonData=2, tlsData=1</w:t>
            </w:r>
          </w:p>
          <w:p w14:paraId="43F500E2" w14:textId="77777777" w:rsidR="00F43C8E" w:rsidRPr="00F43C8E" w:rsidRDefault="00F43C8E" w:rsidP="00F43C8E">
            <w:pPr>
              <w:pStyle w:val="3-"/>
              <w:rPr>
                <w:color w:val="auto"/>
              </w:rPr>
            </w:pPr>
            <w:r w:rsidRPr="00F43C8E">
              <w:rPr>
                <w:rFonts w:hint="eastAsia"/>
                <w:color w:val="auto"/>
              </w:rPr>
              <w:t>(F)[1]後続02: [STEP3] commonData=2, tlsData=1</w:t>
            </w:r>
          </w:p>
          <w:p w14:paraId="292FBA0A" w14:textId="77777777" w:rsidR="00F43C8E" w:rsidRPr="00F43C8E" w:rsidRDefault="00F43C8E" w:rsidP="00F43C8E">
            <w:pPr>
              <w:pStyle w:val="3-"/>
              <w:rPr>
                <w:color w:val="auto"/>
              </w:rPr>
            </w:pPr>
            <w:r w:rsidRPr="00F43C8E">
              <w:rPr>
                <w:rFonts w:hint="eastAsia"/>
                <w:color w:val="auto"/>
              </w:rPr>
              <w:t>(F)[3]後続04: [STEP3] commonData=2, tlsData=1</w:t>
            </w:r>
          </w:p>
          <w:p w14:paraId="2700E69A" w14:textId="77777777" w:rsidR="00F43C8E" w:rsidRPr="00F43C8E" w:rsidRDefault="00F43C8E" w:rsidP="00F43C8E">
            <w:pPr>
              <w:pStyle w:val="3-"/>
              <w:rPr>
                <w:color w:val="auto"/>
              </w:rPr>
            </w:pPr>
            <w:r w:rsidRPr="00F43C8E">
              <w:rPr>
                <w:rFonts w:hint="eastAsia"/>
                <w:color w:val="auto"/>
              </w:rPr>
              <w:t xml:space="preserve">(F)[4]後続01: </w:t>
            </w:r>
            <w:r w:rsidRPr="000E70E7">
              <w:rPr>
                <w:rFonts w:hint="eastAsia"/>
                <w:color w:val="FF0000"/>
              </w:rPr>
              <w:t>[STEP1]</w:t>
            </w:r>
            <w:r w:rsidRPr="00F43C8E">
              <w:rPr>
                <w:rFonts w:hint="eastAsia"/>
                <w:color w:val="auto"/>
              </w:rPr>
              <w:t xml:space="preserve"> commonData=2, tlsData=1</w:t>
            </w:r>
          </w:p>
          <w:p w14:paraId="689B7B08" w14:textId="77777777" w:rsidR="00F43C8E" w:rsidRPr="00F43C8E" w:rsidRDefault="00F43C8E" w:rsidP="00F43C8E">
            <w:pPr>
              <w:pStyle w:val="3-"/>
              <w:rPr>
                <w:color w:val="auto"/>
              </w:rPr>
            </w:pPr>
            <w:r w:rsidRPr="00F43C8E">
              <w:rPr>
                <w:rFonts w:hint="eastAsia"/>
                <w:color w:val="auto"/>
              </w:rPr>
              <w:t>(F)[0]後続03: [STEP3] commonData=2, tlsData=1</w:t>
            </w:r>
          </w:p>
          <w:p w14:paraId="2FCBE0FC" w14:textId="77777777" w:rsidR="00F43C8E" w:rsidRPr="00F43C8E" w:rsidRDefault="00F43C8E" w:rsidP="00F43C8E">
            <w:pPr>
              <w:pStyle w:val="3-"/>
              <w:rPr>
                <w:color w:val="auto"/>
              </w:rPr>
            </w:pPr>
            <w:r w:rsidRPr="00F43C8E">
              <w:rPr>
                <w:rFonts w:hint="eastAsia"/>
                <w:color w:val="auto"/>
              </w:rPr>
              <w:t>(F)[4]後続01:</w:t>
            </w:r>
            <w:r w:rsidRPr="000E70E7">
              <w:rPr>
                <w:rFonts w:hint="eastAsia"/>
                <w:color w:val="FF0000"/>
              </w:rPr>
              <w:t xml:space="preserve"> [STEP2]</w:t>
            </w:r>
            <w:r w:rsidRPr="00F43C8E">
              <w:rPr>
                <w:rFonts w:hint="eastAsia"/>
                <w:color w:val="auto"/>
              </w:rPr>
              <w:t xml:space="preserve"> commonData=2, tlsData=1</w:t>
            </w:r>
          </w:p>
          <w:p w14:paraId="3B82FFC9" w14:textId="77777777" w:rsidR="00F43C8E" w:rsidRPr="00F43C8E" w:rsidRDefault="00F43C8E" w:rsidP="00F43C8E">
            <w:pPr>
              <w:pStyle w:val="3-"/>
              <w:rPr>
                <w:color w:val="auto"/>
              </w:rPr>
            </w:pPr>
            <w:r w:rsidRPr="00F43C8E">
              <w:rPr>
                <w:rFonts w:hint="eastAsia"/>
                <w:color w:val="auto"/>
              </w:rPr>
              <w:t>(F)[4]後続01: [STEP3] commonData=2, tlsData=1</w:t>
            </w:r>
          </w:p>
          <w:p w14:paraId="2B9B8C80" w14:textId="2BC50802" w:rsidR="00F43C8E" w:rsidRDefault="00F43C8E" w:rsidP="00F43C8E">
            <w:pPr>
              <w:pStyle w:val="3-"/>
              <w:rPr>
                <w:color w:val="FF0000"/>
              </w:rPr>
            </w:pPr>
            <w:r w:rsidRPr="00F43C8E">
              <w:rPr>
                <w:rFonts w:hint="eastAsia"/>
                <w:color w:val="auto"/>
              </w:rPr>
              <w:t>(F)[2]後続05: [AFTER]  commonData=2, tlsData=2</w:t>
            </w:r>
            <w:r w:rsidR="000E70E7">
              <w:rPr>
                <w:color w:val="auto"/>
              </w:rPr>
              <w:tab/>
            </w:r>
            <w:r w:rsidR="000E70E7" w:rsidRPr="000E70E7">
              <w:rPr>
                <w:color w:val="FF0000"/>
              </w:rPr>
              <w:t>←</w:t>
            </w:r>
            <w:r w:rsidR="000E70E7">
              <w:rPr>
                <w:rFonts w:hint="eastAsia"/>
                <w:color w:val="FF0000"/>
              </w:rPr>
              <w:t>[</w:t>
            </w:r>
            <w:r w:rsidR="000E70E7">
              <w:rPr>
                <w:color w:val="FF0000"/>
              </w:rPr>
              <w:t>AFTER]の前にバリアがあるので、このタイミングで足並みが揃う</w:t>
            </w:r>
            <w:r w:rsidR="000E70E7">
              <w:rPr>
                <w:rFonts w:hint="eastAsia"/>
                <w:color w:val="FF0000"/>
              </w:rPr>
              <w:t>(2回目)</w:t>
            </w:r>
          </w:p>
          <w:p w14:paraId="0969D31C" w14:textId="77777777" w:rsidR="00F43C8E" w:rsidRPr="00F43C8E" w:rsidRDefault="00F43C8E" w:rsidP="00F43C8E">
            <w:pPr>
              <w:pStyle w:val="3-"/>
              <w:rPr>
                <w:color w:val="auto"/>
              </w:rPr>
            </w:pPr>
            <w:r w:rsidRPr="00F43C8E">
              <w:rPr>
                <w:rFonts w:hint="eastAsia"/>
                <w:color w:val="auto"/>
              </w:rPr>
              <w:t>(F)[4]後続01: [AFTER]  commonData=2, tlsData=2</w:t>
            </w:r>
          </w:p>
          <w:p w14:paraId="3BD48D06" w14:textId="77777777" w:rsidR="00F43C8E" w:rsidRPr="00F43C8E" w:rsidRDefault="00F43C8E" w:rsidP="00F43C8E">
            <w:pPr>
              <w:pStyle w:val="3-"/>
              <w:rPr>
                <w:color w:val="auto"/>
              </w:rPr>
            </w:pPr>
            <w:r w:rsidRPr="00F43C8E">
              <w:rPr>
                <w:rFonts w:hint="eastAsia"/>
                <w:color w:val="auto"/>
              </w:rPr>
              <w:t>(F)[3]後続04: [AFTER]  commonData=2, tlsData=2</w:t>
            </w:r>
          </w:p>
          <w:p w14:paraId="6432ED54" w14:textId="77777777" w:rsidR="00F43C8E" w:rsidRPr="00F43C8E" w:rsidRDefault="00F43C8E" w:rsidP="00F43C8E">
            <w:pPr>
              <w:pStyle w:val="3-"/>
              <w:rPr>
                <w:color w:val="auto"/>
              </w:rPr>
            </w:pPr>
            <w:r w:rsidRPr="00F43C8E">
              <w:rPr>
                <w:rFonts w:hint="eastAsia"/>
                <w:color w:val="auto"/>
              </w:rPr>
              <w:t>(F)[0]後続03: [AFTER]  commonData=2, tlsData=2</w:t>
            </w:r>
          </w:p>
          <w:p w14:paraId="10C79AAB" w14:textId="77777777" w:rsidR="00F43C8E" w:rsidRPr="00F43C8E" w:rsidRDefault="00F43C8E" w:rsidP="00F43C8E">
            <w:pPr>
              <w:pStyle w:val="3-"/>
              <w:rPr>
                <w:color w:val="auto"/>
              </w:rPr>
            </w:pPr>
            <w:r w:rsidRPr="00F43C8E">
              <w:rPr>
                <w:rFonts w:hint="eastAsia"/>
                <w:color w:val="auto"/>
              </w:rPr>
              <w:t>(F)[1]後続02: [AFTER]  commonData=2, tlsData=2</w:t>
            </w:r>
          </w:p>
          <w:p w14:paraId="54853BDB" w14:textId="77777777" w:rsidR="00F43C8E" w:rsidRPr="00F43C8E" w:rsidRDefault="00F43C8E" w:rsidP="00F43C8E">
            <w:pPr>
              <w:pStyle w:val="3-"/>
              <w:rPr>
                <w:color w:val="auto"/>
              </w:rPr>
            </w:pPr>
            <w:r w:rsidRPr="00F43C8E">
              <w:rPr>
                <w:rFonts w:hint="eastAsia"/>
                <w:color w:val="auto"/>
              </w:rPr>
              <w:t>(P)先行: [BEFORE] commonData=2, tlsData=2</w:t>
            </w:r>
          </w:p>
          <w:p w14:paraId="16562112" w14:textId="77777777" w:rsidR="00F43C8E" w:rsidRPr="00F43C8E" w:rsidRDefault="00F43C8E" w:rsidP="00F43C8E">
            <w:pPr>
              <w:pStyle w:val="3-"/>
              <w:rPr>
                <w:color w:val="auto"/>
              </w:rPr>
            </w:pPr>
            <w:r w:rsidRPr="00F43C8E">
              <w:rPr>
                <w:rFonts w:hint="eastAsia"/>
                <w:color w:val="auto"/>
              </w:rPr>
              <w:t>(P)先行: [AFTER]  commonData=3, tlsData=3</w:t>
            </w:r>
          </w:p>
          <w:p w14:paraId="013F6138" w14:textId="77777777" w:rsidR="00F43C8E" w:rsidRPr="00F43C8E" w:rsidRDefault="00F43C8E" w:rsidP="00F43C8E">
            <w:pPr>
              <w:pStyle w:val="3-"/>
              <w:rPr>
                <w:color w:val="auto"/>
              </w:rPr>
            </w:pPr>
            <w:r w:rsidRPr="00F43C8E">
              <w:rPr>
                <w:rFonts w:hint="eastAsia"/>
                <w:color w:val="auto"/>
              </w:rPr>
              <w:t>(F)[0]後続03: [BEFORE] commonData=3, tlsData=2</w:t>
            </w:r>
          </w:p>
          <w:p w14:paraId="7781653A" w14:textId="77777777" w:rsidR="00F43C8E" w:rsidRPr="00F43C8E" w:rsidRDefault="00F43C8E" w:rsidP="00F43C8E">
            <w:pPr>
              <w:pStyle w:val="3-"/>
              <w:rPr>
                <w:color w:val="auto"/>
              </w:rPr>
            </w:pPr>
            <w:r w:rsidRPr="00F43C8E">
              <w:rPr>
                <w:rFonts w:hint="eastAsia"/>
                <w:color w:val="auto"/>
              </w:rPr>
              <w:t>(F)[4]後続01: [BEFORE] commonData=3, tlsData=2</w:t>
            </w:r>
          </w:p>
          <w:p w14:paraId="3A1551A4" w14:textId="77777777" w:rsidR="00F43C8E" w:rsidRPr="00F43C8E" w:rsidRDefault="00F43C8E" w:rsidP="00F43C8E">
            <w:pPr>
              <w:pStyle w:val="3-"/>
              <w:rPr>
                <w:color w:val="auto"/>
              </w:rPr>
            </w:pPr>
            <w:r w:rsidRPr="00F43C8E">
              <w:rPr>
                <w:rFonts w:hint="eastAsia"/>
                <w:color w:val="auto"/>
              </w:rPr>
              <w:t>(F)[3]後続04: [BEFORE] commonData=3, tlsData=2</w:t>
            </w:r>
          </w:p>
          <w:p w14:paraId="5EE9D16D" w14:textId="77777777" w:rsidR="00F43C8E" w:rsidRPr="00F43C8E" w:rsidRDefault="00F43C8E" w:rsidP="00F43C8E">
            <w:pPr>
              <w:pStyle w:val="3-"/>
              <w:rPr>
                <w:color w:val="auto"/>
              </w:rPr>
            </w:pPr>
            <w:r w:rsidRPr="00F43C8E">
              <w:rPr>
                <w:rFonts w:hint="eastAsia"/>
                <w:color w:val="auto"/>
              </w:rPr>
              <w:t>(F)[2]後続05: [BEFORE] commonData=3, tlsData=2</w:t>
            </w:r>
          </w:p>
          <w:p w14:paraId="4B141C10" w14:textId="77777777" w:rsidR="00F43C8E" w:rsidRPr="00F43C8E" w:rsidRDefault="00F43C8E" w:rsidP="00F43C8E">
            <w:pPr>
              <w:pStyle w:val="3-"/>
              <w:rPr>
                <w:color w:val="auto"/>
              </w:rPr>
            </w:pPr>
            <w:r w:rsidRPr="00F43C8E">
              <w:rPr>
                <w:rFonts w:hint="eastAsia"/>
                <w:color w:val="auto"/>
              </w:rPr>
              <w:t>(F)[1]後続02: [BEFORE] commonData=3, tlsData=2</w:t>
            </w:r>
          </w:p>
          <w:p w14:paraId="5D856701" w14:textId="77777777" w:rsidR="00F43C8E" w:rsidRPr="00F43C8E" w:rsidRDefault="00F43C8E" w:rsidP="00F43C8E">
            <w:pPr>
              <w:pStyle w:val="3-"/>
              <w:rPr>
                <w:color w:val="auto"/>
              </w:rPr>
            </w:pPr>
            <w:r w:rsidRPr="00F43C8E">
              <w:rPr>
                <w:rFonts w:hint="eastAsia"/>
                <w:color w:val="auto"/>
              </w:rPr>
              <w:t>(F)[1]後続02: [STEP1] commonData=3, tlsData=2</w:t>
            </w:r>
          </w:p>
          <w:p w14:paraId="61CD7F5B" w14:textId="77777777" w:rsidR="00F43C8E" w:rsidRPr="00F43C8E" w:rsidRDefault="00F43C8E" w:rsidP="00F43C8E">
            <w:pPr>
              <w:pStyle w:val="3-"/>
              <w:rPr>
                <w:color w:val="auto"/>
              </w:rPr>
            </w:pPr>
            <w:r w:rsidRPr="00F43C8E">
              <w:rPr>
                <w:rFonts w:hint="eastAsia"/>
                <w:color w:val="auto"/>
              </w:rPr>
              <w:t>(F)[4]後続01: [STEP1] commonData=3, tlsData=2</w:t>
            </w:r>
          </w:p>
          <w:p w14:paraId="239BB8C7" w14:textId="77777777" w:rsidR="00F43C8E" w:rsidRPr="00F43C8E" w:rsidRDefault="00F43C8E" w:rsidP="00F43C8E">
            <w:pPr>
              <w:pStyle w:val="3-"/>
              <w:rPr>
                <w:color w:val="auto"/>
              </w:rPr>
            </w:pPr>
            <w:r w:rsidRPr="00F43C8E">
              <w:rPr>
                <w:rFonts w:hint="eastAsia"/>
                <w:color w:val="auto"/>
              </w:rPr>
              <w:t>(F)[0]後続03: [STEP1] commonData=3, tlsData=2</w:t>
            </w:r>
          </w:p>
          <w:p w14:paraId="280C614B" w14:textId="77777777" w:rsidR="00F43C8E" w:rsidRPr="00F43C8E" w:rsidRDefault="00F43C8E" w:rsidP="00F43C8E">
            <w:pPr>
              <w:pStyle w:val="3-"/>
              <w:rPr>
                <w:color w:val="auto"/>
              </w:rPr>
            </w:pPr>
            <w:r w:rsidRPr="00F43C8E">
              <w:rPr>
                <w:rFonts w:hint="eastAsia"/>
                <w:color w:val="auto"/>
              </w:rPr>
              <w:t>(F)[0]後続03: [STEP2] commonData=3, tlsData=2</w:t>
            </w:r>
          </w:p>
          <w:p w14:paraId="7DFD3A28" w14:textId="72DE1647" w:rsidR="00F43C8E" w:rsidRPr="00F43C8E" w:rsidRDefault="00F43C8E" w:rsidP="00F43C8E">
            <w:pPr>
              <w:pStyle w:val="3-"/>
              <w:rPr>
                <w:color w:val="auto"/>
              </w:rPr>
            </w:pPr>
            <w:r w:rsidRPr="00F43C8E">
              <w:rPr>
                <w:rFonts w:hint="eastAsia"/>
                <w:color w:val="auto"/>
              </w:rPr>
              <w:t xml:space="preserve">(F)[3]後続04: </w:t>
            </w:r>
            <w:r w:rsidRPr="000E70E7">
              <w:rPr>
                <w:rFonts w:hint="eastAsia"/>
                <w:color w:val="FF0000"/>
              </w:rPr>
              <w:t xml:space="preserve">[STEP1] </w:t>
            </w:r>
            <w:r w:rsidRPr="00F43C8E">
              <w:rPr>
                <w:rFonts w:hint="eastAsia"/>
                <w:color w:val="auto"/>
              </w:rPr>
              <w:t>commonData=3, tlsData=2</w:t>
            </w:r>
            <w:r w:rsidR="000E70E7">
              <w:rPr>
                <w:color w:val="auto"/>
              </w:rPr>
              <w:tab/>
            </w:r>
            <w:r w:rsidR="000E70E7" w:rsidRPr="000E70E7">
              <w:rPr>
                <w:color w:val="FF0000"/>
              </w:rPr>
              <w:t>←各後続スレッドの進行</w:t>
            </w:r>
            <w:r w:rsidR="000E70E7" w:rsidRPr="000E70E7">
              <w:rPr>
                <w:rFonts w:hint="eastAsia"/>
                <w:color w:val="FF0000"/>
              </w:rPr>
              <w:t>が</w:t>
            </w:r>
            <w:r w:rsidR="000E70E7" w:rsidRPr="000E70E7">
              <w:rPr>
                <w:color w:val="FF0000"/>
              </w:rPr>
              <w:t>入り乱れている状態</w:t>
            </w:r>
            <w:r w:rsidR="000E70E7">
              <w:rPr>
                <w:color w:val="FF0000"/>
              </w:rPr>
              <w:t>（</w:t>
            </w:r>
            <w:r w:rsidR="000E70E7">
              <w:rPr>
                <w:rFonts w:hint="eastAsia"/>
                <w:color w:val="FF0000"/>
              </w:rPr>
              <w:t>3</w:t>
            </w:r>
            <w:r w:rsidR="000E70E7">
              <w:rPr>
                <w:color w:val="FF0000"/>
              </w:rPr>
              <w:t>回目）</w:t>
            </w:r>
          </w:p>
          <w:p w14:paraId="76AD0E68" w14:textId="77777777" w:rsidR="00F43C8E" w:rsidRPr="00F43C8E" w:rsidRDefault="00F43C8E" w:rsidP="00F43C8E">
            <w:pPr>
              <w:pStyle w:val="3-"/>
              <w:rPr>
                <w:color w:val="auto"/>
              </w:rPr>
            </w:pPr>
            <w:r w:rsidRPr="00F43C8E">
              <w:rPr>
                <w:rFonts w:hint="eastAsia"/>
                <w:color w:val="auto"/>
              </w:rPr>
              <w:t>(F)[2]後続05: [STEP1] commonData=3, tlsData=2</w:t>
            </w:r>
          </w:p>
          <w:p w14:paraId="680EB1FA" w14:textId="77777777" w:rsidR="00F43C8E" w:rsidRPr="00F43C8E" w:rsidRDefault="00F43C8E" w:rsidP="00F43C8E">
            <w:pPr>
              <w:pStyle w:val="3-"/>
              <w:rPr>
                <w:color w:val="auto"/>
              </w:rPr>
            </w:pPr>
            <w:r w:rsidRPr="00F43C8E">
              <w:rPr>
                <w:rFonts w:hint="eastAsia"/>
                <w:color w:val="auto"/>
              </w:rPr>
              <w:t>(F)[1]後続02: [STEP2] commonData=3, tlsData=2</w:t>
            </w:r>
          </w:p>
          <w:p w14:paraId="16CEA9F3" w14:textId="77777777" w:rsidR="00F43C8E" w:rsidRPr="00F43C8E" w:rsidRDefault="00F43C8E" w:rsidP="00F43C8E">
            <w:pPr>
              <w:pStyle w:val="3-"/>
              <w:rPr>
                <w:color w:val="auto"/>
              </w:rPr>
            </w:pPr>
            <w:r w:rsidRPr="00F43C8E">
              <w:rPr>
                <w:rFonts w:hint="eastAsia"/>
                <w:color w:val="auto"/>
              </w:rPr>
              <w:t>(F)[3]後続04: [STEP2] commonData=3, tlsData=2</w:t>
            </w:r>
          </w:p>
          <w:p w14:paraId="115A98DC" w14:textId="77777777" w:rsidR="00F43C8E" w:rsidRPr="00F43C8E" w:rsidRDefault="00F43C8E" w:rsidP="00F43C8E">
            <w:pPr>
              <w:pStyle w:val="3-"/>
              <w:rPr>
                <w:color w:val="auto"/>
              </w:rPr>
            </w:pPr>
            <w:r w:rsidRPr="00F43C8E">
              <w:rPr>
                <w:rFonts w:hint="eastAsia"/>
                <w:color w:val="auto"/>
              </w:rPr>
              <w:t>(F)[4]後続01: [STEP2] commonData=3, tlsData=2</w:t>
            </w:r>
          </w:p>
          <w:p w14:paraId="5BA6F1A2" w14:textId="77777777" w:rsidR="00F43C8E" w:rsidRPr="00F43C8E" w:rsidRDefault="00F43C8E" w:rsidP="00F43C8E">
            <w:pPr>
              <w:pStyle w:val="3-"/>
              <w:rPr>
                <w:color w:val="auto"/>
              </w:rPr>
            </w:pPr>
            <w:r w:rsidRPr="00F43C8E">
              <w:rPr>
                <w:rFonts w:hint="eastAsia"/>
                <w:color w:val="auto"/>
              </w:rPr>
              <w:t>(F)[0]後続03: [STEP3] commonData=3, tlsData=2</w:t>
            </w:r>
          </w:p>
          <w:p w14:paraId="2E90B928" w14:textId="77777777" w:rsidR="00F43C8E" w:rsidRPr="00F43C8E" w:rsidRDefault="00F43C8E" w:rsidP="00F43C8E">
            <w:pPr>
              <w:pStyle w:val="3-"/>
              <w:rPr>
                <w:color w:val="auto"/>
              </w:rPr>
            </w:pPr>
            <w:r w:rsidRPr="00F43C8E">
              <w:rPr>
                <w:rFonts w:hint="eastAsia"/>
                <w:color w:val="auto"/>
              </w:rPr>
              <w:t>(F)[3]後続04: [STEP3] commonData=3, tlsData=2</w:t>
            </w:r>
          </w:p>
          <w:p w14:paraId="011BFD31" w14:textId="77777777" w:rsidR="00F43C8E" w:rsidRPr="00F43C8E" w:rsidRDefault="00F43C8E" w:rsidP="00F43C8E">
            <w:pPr>
              <w:pStyle w:val="3-"/>
              <w:rPr>
                <w:color w:val="auto"/>
              </w:rPr>
            </w:pPr>
            <w:r w:rsidRPr="00F43C8E">
              <w:rPr>
                <w:rFonts w:hint="eastAsia"/>
                <w:color w:val="auto"/>
              </w:rPr>
              <w:t xml:space="preserve">(F)[2]後続05: </w:t>
            </w:r>
            <w:r w:rsidRPr="000E70E7">
              <w:rPr>
                <w:rFonts w:hint="eastAsia"/>
                <w:color w:val="FF0000"/>
              </w:rPr>
              <w:t>[STEP2]</w:t>
            </w:r>
            <w:r w:rsidRPr="00F43C8E">
              <w:rPr>
                <w:rFonts w:hint="eastAsia"/>
                <w:color w:val="auto"/>
              </w:rPr>
              <w:t xml:space="preserve"> commonData=3, tlsData=2</w:t>
            </w:r>
          </w:p>
          <w:p w14:paraId="29CCE31F" w14:textId="77777777" w:rsidR="00F43C8E" w:rsidRPr="00F43C8E" w:rsidRDefault="00F43C8E" w:rsidP="00F43C8E">
            <w:pPr>
              <w:pStyle w:val="3-"/>
              <w:rPr>
                <w:color w:val="auto"/>
              </w:rPr>
            </w:pPr>
            <w:r w:rsidRPr="00F43C8E">
              <w:rPr>
                <w:rFonts w:hint="eastAsia"/>
                <w:color w:val="auto"/>
              </w:rPr>
              <w:t>(F)[1]後続02: [STEP3] commonData=3, tlsData=2</w:t>
            </w:r>
          </w:p>
          <w:p w14:paraId="3431D715" w14:textId="77777777" w:rsidR="00F43C8E" w:rsidRPr="00F43C8E" w:rsidRDefault="00F43C8E" w:rsidP="00F43C8E">
            <w:pPr>
              <w:pStyle w:val="3-"/>
              <w:rPr>
                <w:color w:val="auto"/>
              </w:rPr>
            </w:pPr>
            <w:r w:rsidRPr="00F43C8E">
              <w:rPr>
                <w:rFonts w:hint="eastAsia"/>
                <w:color w:val="auto"/>
              </w:rPr>
              <w:t>(F)[4]後続01: [STEP3] commonData=3, tlsData=2</w:t>
            </w:r>
          </w:p>
          <w:p w14:paraId="77151628" w14:textId="77777777" w:rsidR="00F43C8E" w:rsidRPr="00F43C8E" w:rsidRDefault="00F43C8E" w:rsidP="00F43C8E">
            <w:pPr>
              <w:pStyle w:val="3-"/>
              <w:rPr>
                <w:color w:val="auto"/>
              </w:rPr>
            </w:pPr>
            <w:r w:rsidRPr="00F43C8E">
              <w:rPr>
                <w:rFonts w:hint="eastAsia"/>
                <w:color w:val="auto"/>
              </w:rPr>
              <w:t>(F)[2]後続05: [STEP3] commonData=3, tlsData=2</w:t>
            </w:r>
          </w:p>
          <w:p w14:paraId="7EFFF6B3" w14:textId="64D63EA6" w:rsidR="00F43C8E" w:rsidRPr="00F43C8E" w:rsidRDefault="00F43C8E" w:rsidP="00F43C8E">
            <w:pPr>
              <w:pStyle w:val="3-"/>
              <w:rPr>
                <w:color w:val="auto"/>
              </w:rPr>
            </w:pPr>
            <w:r w:rsidRPr="00F43C8E">
              <w:rPr>
                <w:rFonts w:hint="eastAsia"/>
                <w:color w:val="auto"/>
              </w:rPr>
              <w:t>(F)[3]後続04: [AFTER]  commonData=3, tlsData=3</w:t>
            </w:r>
            <w:r w:rsidR="000E70E7">
              <w:rPr>
                <w:color w:val="auto"/>
              </w:rPr>
              <w:tab/>
            </w:r>
            <w:r w:rsidR="000E70E7" w:rsidRPr="000E70E7">
              <w:rPr>
                <w:color w:val="FF0000"/>
              </w:rPr>
              <w:t>←</w:t>
            </w:r>
            <w:r w:rsidR="000E70E7">
              <w:rPr>
                <w:rFonts w:hint="eastAsia"/>
                <w:color w:val="FF0000"/>
              </w:rPr>
              <w:t>[</w:t>
            </w:r>
            <w:r w:rsidR="000E70E7">
              <w:rPr>
                <w:color w:val="FF0000"/>
              </w:rPr>
              <w:t>AFTER]の前にバリアがあるので、このタイミングで足並みが揃う</w:t>
            </w:r>
            <w:r w:rsidR="000E70E7">
              <w:rPr>
                <w:rFonts w:hint="eastAsia"/>
                <w:color w:val="FF0000"/>
              </w:rPr>
              <w:t>(</w:t>
            </w:r>
            <w:r w:rsidR="000E70E7">
              <w:rPr>
                <w:color w:val="FF0000"/>
              </w:rPr>
              <w:t>3</w:t>
            </w:r>
            <w:r w:rsidR="000E70E7">
              <w:rPr>
                <w:rFonts w:hint="eastAsia"/>
                <w:color w:val="FF0000"/>
              </w:rPr>
              <w:t>回目)</w:t>
            </w:r>
          </w:p>
          <w:p w14:paraId="3CA8247E" w14:textId="77777777" w:rsidR="00F43C8E" w:rsidRPr="00F43C8E" w:rsidRDefault="00F43C8E" w:rsidP="00F43C8E">
            <w:pPr>
              <w:pStyle w:val="3-"/>
              <w:rPr>
                <w:color w:val="auto"/>
              </w:rPr>
            </w:pPr>
            <w:r w:rsidRPr="00F43C8E">
              <w:rPr>
                <w:rFonts w:hint="eastAsia"/>
                <w:color w:val="auto"/>
              </w:rPr>
              <w:t>(F)[2]後続05: [AFTER]  commonData=3, tlsData=3</w:t>
            </w:r>
          </w:p>
          <w:p w14:paraId="198CCC2B" w14:textId="77777777" w:rsidR="00F43C8E" w:rsidRPr="00F43C8E" w:rsidRDefault="00F43C8E" w:rsidP="00F43C8E">
            <w:pPr>
              <w:pStyle w:val="3-"/>
              <w:rPr>
                <w:color w:val="auto"/>
              </w:rPr>
            </w:pPr>
            <w:r w:rsidRPr="00F43C8E">
              <w:rPr>
                <w:rFonts w:hint="eastAsia"/>
                <w:color w:val="auto"/>
              </w:rPr>
              <w:t>(F)[4]後続01: [AFTER]  commonData=3, tlsData=3</w:t>
            </w:r>
          </w:p>
          <w:p w14:paraId="498151A8" w14:textId="77777777" w:rsidR="00F43C8E" w:rsidRPr="00F43C8E" w:rsidRDefault="00F43C8E" w:rsidP="00F43C8E">
            <w:pPr>
              <w:pStyle w:val="3-"/>
              <w:rPr>
                <w:color w:val="auto"/>
              </w:rPr>
            </w:pPr>
            <w:r w:rsidRPr="00F43C8E">
              <w:rPr>
                <w:rFonts w:hint="eastAsia"/>
                <w:color w:val="auto"/>
              </w:rPr>
              <w:t>(F)[1]後続02: [AFTER]  commonData=3, tlsData=3</w:t>
            </w:r>
          </w:p>
          <w:p w14:paraId="0126712D" w14:textId="77777777" w:rsidR="00F43C8E" w:rsidRPr="00F43C8E" w:rsidRDefault="00F43C8E" w:rsidP="00F43C8E">
            <w:pPr>
              <w:pStyle w:val="3-"/>
              <w:rPr>
                <w:color w:val="auto"/>
              </w:rPr>
            </w:pPr>
            <w:r w:rsidRPr="00F43C8E">
              <w:rPr>
                <w:rFonts w:hint="eastAsia"/>
                <w:color w:val="auto"/>
              </w:rPr>
              <w:t>(F)[0]後続03: [AFTER]  commonData=3, tlsData=3</w:t>
            </w:r>
          </w:p>
          <w:p w14:paraId="3AD08857" w14:textId="77777777" w:rsidR="00F43C8E" w:rsidRPr="00F43C8E" w:rsidRDefault="00F43C8E" w:rsidP="00F43C8E">
            <w:pPr>
              <w:pStyle w:val="3-"/>
              <w:rPr>
                <w:color w:val="auto"/>
              </w:rPr>
            </w:pPr>
            <w:r w:rsidRPr="00F43C8E">
              <w:rPr>
                <w:rFonts w:hint="eastAsia"/>
                <w:color w:val="auto"/>
              </w:rPr>
              <w:t>(P)先行: [QUIT]</w:t>
            </w:r>
          </w:p>
          <w:p w14:paraId="6D0B45E6" w14:textId="77777777" w:rsidR="00F43C8E" w:rsidRPr="00F43C8E" w:rsidRDefault="00F43C8E" w:rsidP="00F43C8E">
            <w:pPr>
              <w:pStyle w:val="3-"/>
              <w:rPr>
                <w:color w:val="auto"/>
              </w:rPr>
            </w:pPr>
            <w:r w:rsidRPr="00F43C8E">
              <w:rPr>
                <w:rFonts w:hint="eastAsia"/>
                <w:color w:val="auto"/>
              </w:rPr>
              <w:t>- end:(P)先行 -</w:t>
            </w:r>
          </w:p>
          <w:p w14:paraId="64857B1E" w14:textId="77777777" w:rsidR="00F43C8E" w:rsidRPr="00F43C8E" w:rsidRDefault="00F43C8E" w:rsidP="00F43C8E">
            <w:pPr>
              <w:pStyle w:val="3-"/>
              <w:rPr>
                <w:color w:val="auto"/>
              </w:rPr>
            </w:pPr>
            <w:r w:rsidRPr="00F43C8E">
              <w:rPr>
                <w:rFonts w:hint="eastAsia"/>
                <w:color w:val="auto"/>
              </w:rPr>
              <w:t>(F)[1]後続02: [QUIT]</w:t>
            </w:r>
          </w:p>
          <w:p w14:paraId="6FD123C2" w14:textId="77777777" w:rsidR="00F43C8E" w:rsidRPr="00F43C8E" w:rsidRDefault="00F43C8E" w:rsidP="00F43C8E">
            <w:pPr>
              <w:pStyle w:val="3-"/>
              <w:rPr>
                <w:color w:val="auto"/>
              </w:rPr>
            </w:pPr>
            <w:r w:rsidRPr="00F43C8E">
              <w:rPr>
                <w:rFonts w:hint="eastAsia"/>
                <w:color w:val="auto"/>
              </w:rPr>
              <w:t>- end:(F)[1]後続02 -</w:t>
            </w:r>
          </w:p>
          <w:p w14:paraId="4555BEF7" w14:textId="77777777" w:rsidR="00F43C8E" w:rsidRPr="00F43C8E" w:rsidRDefault="00F43C8E" w:rsidP="00F43C8E">
            <w:pPr>
              <w:pStyle w:val="3-"/>
              <w:rPr>
                <w:color w:val="auto"/>
              </w:rPr>
            </w:pPr>
            <w:r w:rsidRPr="00F43C8E">
              <w:rPr>
                <w:rFonts w:hint="eastAsia"/>
                <w:color w:val="auto"/>
              </w:rPr>
              <w:lastRenderedPageBreak/>
              <w:t>(F)[4]後続01: [QUIT]</w:t>
            </w:r>
          </w:p>
          <w:p w14:paraId="058BDC61" w14:textId="77777777" w:rsidR="00F43C8E" w:rsidRPr="00F43C8E" w:rsidRDefault="00F43C8E" w:rsidP="00F43C8E">
            <w:pPr>
              <w:pStyle w:val="3-"/>
              <w:rPr>
                <w:color w:val="auto"/>
              </w:rPr>
            </w:pPr>
            <w:r w:rsidRPr="00F43C8E">
              <w:rPr>
                <w:rFonts w:hint="eastAsia"/>
                <w:color w:val="auto"/>
              </w:rPr>
              <w:t>- end:(F)[4]後続01 -</w:t>
            </w:r>
          </w:p>
          <w:p w14:paraId="61923620" w14:textId="77777777" w:rsidR="00F43C8E" w:rsidRPr="00F43C8E" w:rsidRDefault="00F43C8E" w:rsidP="00F43C8E">
            <w:pPr>
              <w:pStyle w:val="3-"/>
              <w:rPr>
                <w:color w:val="auto"/>
              </w:rPr>
            </w:pPr>
            <w:r w:rsidRPr="00F43C8E">
              <w:rPr>
                <w:rFonts w:hint="eastAsia"/>
                <w:color w:val="auto"/>
              </w:rPr>
              <w:t>(F)[3]後続04: [QUIT]</w:t>
            </w:r>
          </w:p>
          <w:p w14:paraId="41334F01" w14:textId="77777777" w:rsidR="00F43C8E" w:rsidRPr="00F43C8E" w:rsidRDefault="00F43C8E" w:rsidP="00F43C8E">
            <w:pPr>
              <w:pStyle w:val="3-"/>
              <w:rPr>
                <w:color w:val="auto"/>
              </w:rPr>
            </w:pPr>
            <w:r w:rsidRPr="00F43C8E">
              <w:rPr>
                <w:rFonts w:hint="eastAsia"/>
                <w:color w:val="auto"/>
              </w:rPr>
              <w:t>- end:(F)[3]後続04 -</w:t>
            </w:r>
          </w:p>
          <w:p w14:paraId="686AA9FC" w14:textId="77777777" w:rsidR="00F43C8E" w:rsidRPr="00F43C8E" w:rsidRDefault="00F43C8E" w:rsidP="00F43C8E">
            <w:pPr>
              <w:pStyle w:val="3-"/>
              <w:rPr>
                <w:color w:val="auto"/>
              </w:rPr>
            </w:pPr>
            <w:r w:rsidRPr="00F43C8E">
              <w:rPr>
                <w:rFonts w:hint="eastAsia"/>
                <w:color w:val="auto"/>
              </w:rPr>
              <w:t>(F)[0]後続03: [QUIT]</w:t>
            </w:r>
          </w:p>
          <w:p w14:paraId="5F081378" w14:textId="77777777" w:rsidR="00F43C8E" w:rsidRPr="00F43C8E" w:rsidRDefault="00F43C8E" w:rsidP="00F43C8E">
            <w:pPr>
              <w:pStyle w:val="3-"/>
              <w:rPr>
                <w:color w:val="auto"/>
              </w:rPr>
            </w:pPr>
            <w:r w:rsidRPr="00F43C8E">
              <w:rPr>
                <w:rFonts w:hint="eastAsia"/>
                <w:color w:val="auto"/>
              </w:rPr>
              <w:t>- end:(F)[0]後続03 -</w:t>
            </w:r>
          </w:p>
          <w:p w14:paraId="53DFC426" w14:textId="77777777" w:rsidR="00F43C8E" w:rsidRPr="00F43C8E" w:rsidRDefault="00F43C8E" w:rsidP="00F43C8E">
            <w:pPr>
              <w:pStyle w:val="3-"/>
              <w:rPr>
                <w:color w:val="auto"/>
              </w:rPr>
            </w:pPr>
            <w:r w:rsidRPr="00F43C8E">
              <w:rPr>
                <w:rFonts w:hint="eastAsia"/>
                <w:color w:val="auto"/>
              </w:rPr>
              <w:t>(F)[2]後続05: [QUIT]</w:t>
            </w:r>
          </w:p>
          <w:p w14:paraId="4A74D2AD" w14:textId="77777777" w:rsidR="00F43C8E" w:rsidRPr="00F43C8E" w:rsidRDefault="00F43C8E" w:rsidP="00F43C8E">
            <w:pPr>
              <w:pStyle w:val="3-"/>
              <w:rPr>
                <w:color w:val="auto"/>
              </w:rPr>
            </w:pPr>
            <w:r w:rsidRPr="00F43C8E">
              <w:rPr>
                <w:rFonts w:hint="eastAsia"/>
                <w:color w:val="auto"/>
              </w:rPr>
              <w:t>- end:(F)[2]後続05 -</w:t>
            </w:r>
          </w:p>
          <w:p w14:paraId="4AB44138" w14:textId="7EC30DC3" w:rsidR="0079153D" w:rsidRPr="00DD51B6" w:rsidRDefault="00F43C8E" w:rsidP="00F43C8E">
            <w:pPr>
              <w:pStyle w:val="3-"/>
            </w:pPr>
            <w:r w:rsidRPr="00F43C8E">
              <w:rPr>
                <w:color w:val="auto"/>
              </w:rPr>
              <w:t>Cond-Sginal * 10000000 = 0.937633 sec</w:t>
            </w:r>
          </w:p>
        </w:tc>
      </w:tr>
    </w:tbl>
    <w:p w14:paraId="6BF4C04E" w14:textId="21846528" w:rsidR="0036070F" w:rsidRDefault="0036070F" w:rsidP="0036070F">
      <w:pPr>
        <w:pStyle w:val="2"/>
      </w:pPr>
      <w:bookmarkStart w:id="134" w:name="_Toc379778044"/>
      <w:r>
        <w:rPr>
          <w:rFonts w:hint="eastAsia"/>
        </w:rPr>
        <w:lastRenderedPageBreak/>
        <w:t>モニター：イベント</w:t>
      </w:r>
      <w:bookmarkEnd w:id="134"/>
      <w:r w:rsidR="00A45D66">
        <w:fldChar w:fldCharType="begin"/>
      </w:r>
      <w:r w:rsidR="00A45D66">
        <w:instrText xml:space="preserve"> XE "</w:instrText>
      </w:r>
      <w:r w:rsidR="00A45D66">
        <w:rPr>
          <w:rFonts w:hint="eastAsia"/>
        </w:rPr>
        <w:instrText>イベント</w:instrText>
      </w:r>
      <w:r w:rsidR="00A45D66">
        <w:instrText>" \y “</w:instrText>
      </w:r>
      <w:r w:rsidR="00A45D66">
        <w:rPr>
          <w:rFonts w:hint="eastAsia"/>
        </w:rPr>
        <w:instrText>いべんと</w:instrText>
      </w:r>
      <w:r w:rsidR="00A45D66">
        <w:instrText xml:space="preserve">” </w:instrText>
      </w:r>
      <w:r w:rsidR="00A45D66">
        <w:fldChar w:fldCharType="end"/>
      </w:r>
    </w:p>
    <w:p w14:paraId="5EEB6B47" w14:textId="7098B352" w:rsidR="006D2982" w:rsidRDefault="006D2982" w:rsidP="006D2982">
      <w:pPr>
        <w:pStyle w:val="a9"/>
        <w:ind w:firstLine="283"/>
      </w:pPr>
      <w:r>
        <w:rPr>
          <w:rFonts w:hint="eastAsia"/>
        </w:rPr>
        <w:t>Win32API</w:t>
      </w:r>
      <w:r>
        <w:rPr>
          <w:rFonts w:hint="eastAsia"/>
        </w:rPr>
        <w:t>でモニターを行うには、「イベント」を使用する。</w:t>
      </w:r>
    </w:p>
    <w:p w14:paraId="2D243186" w14:textId="4325C57A" w:rsidR="006D2982" w:rsidRPr="006D2982" w:rsidRDefault="006D2982" w:rsidP="006D2982">
      <w:pPr>
        <w:pStyle w:val="a9"/>
        <w:ind w:firstLine="283"/>
      </w:pPr>
      <w:r>
        <w:rPr>
          <w:rFonts w:hint="eastAsia"/>
        </w:rPr>
        <w:t>イベントは条件変数に比べてシンプルに使用することができるが、</w:t>
      </w:r>
      <w:r w:rsidR="00D4166A">
        <w:rPr>
          <w:rFonts w:hint="eastAsia"/>
        </w:rPr>
        <w:t>単なる通知（「シグナル状態」と呼ぶ）しかできないので、スレッド間で相互に通知しあうような場合はそれぞれのイベントを設ける必要がある。（条件変数は任意の変数で状態</w:t>
      </w:r>
      <w:r w:rsidR="005D1B1D">
        <w:rPr>
          <w:rFonts w:hint="eastAsia"/>
        </w:rPr>
        <w:t>を管理す</w:t>
      </w:r>
      <w:r w:rsidR="00D4166A">
        <w:rPr>
          <w:rFonts w:hint="eastAsia"/>
        </w:rPr>
        <w:t>るので共用できる）</w:t>
      </w:r>
    </w:p>
    <w:p w14:paraId="27825797" w14:textId="20AC4155" w:rsidR="0036070F" w:rsidRDefault="0036070F" w:rsidP="0036070F">
      <w:pPr>
        <w:pStyle w:val="3"/>
      </w:pPr>
      <w:bookmarkStart w:id="135" w:name="_Toc379778045"/>
      <w:r>
        <w:rPr>
          <w:rFonts w:hint="eastAsia"/>
        </w:rPr>
        <w:t>Win32API</w:t>
      </w:r>
      <w:r>
        <w:rPr>
          <w:rFonts w:hint="eastAsia"/>
        </w:rPr>
        <w:t>版（名前なし）</w:t>
      </w:r>
      <w:bookmarkEnd w:id="135"/>
      <w:r w:rsidR="00A45D66">
        <w:fldChar w:fldCharType="begin"/>
      </w:r>
      <w:r w:rsidR="00A45D66">
        <w:instrText xml:space="preserve"> XE "</w:instrText>
      </w:r>
      <w:r w:rsidR="00A45D66">
        <w:rPr>
          <w:rFonts w:hint="eastAsia"/>
        </w:rPr>
        <w:instrText>イベント</w:instrText>
      </w:r>
      <w:r w:rsidR="00A45D66">
        <w:rPr>
          <w:rFonts w:hint="eastAsia"/>
        </w:rPr>
        <w:instrText>:WIN32API</w:instrText>
      </w:r>
      <w:r w:rsidR="00A45D66">
        <w:rPr>
          <w:rFonts w:hint="eastAsia"/>
        </w:rPr>
        <w:instrText>版</w:instrText>
      </w:r>
      <w:r w:rsidR="00A45D66">
        <w:instrText>" \y “</w:instrText>
      </w:r>
      <w:r w:rsidR="00A45D66">
        <w:rPr>
          <w:rFonts w:hint="eastAsia"/>
        </w:rPr>
        <w:instrText>いべんと</w:instrText>
      </w:r>
      <w:r w:rsidR="00A45D66">
        <w:rPr>
          <w:rFonts w:hint="eastAsia"/>
        </w:rPr>
        <w:instrText>:WIN32API</w:instrText>
      </w:r>
      <w:r w:rsidR="00A45D66">
        <w:rPr>
          <w:rFonts w:hint="eastAsia"/>
        </w:rPr>
        <w:instrText>ばん</w:instrText>
      </w:r>
      <w:r w:rsidR="00A45D66">
        <w:instrText xml:space="preserve">” </w:instrText>
      </w:r>
      <w:r w:rsidR="00A45D66">
        <w:fldChar w:fldCharType="end"/>
      </w:r>
    </w:p>
    <w:p w14:paraId="6C08E70E" w14:textId="6D54192B" w:rsidR="00D4166A" w:rsidRDefault="00D4166A" w:rsidP="00D4166A">
      <w:pPr>
        <w:pStyle w:val="aa"/>
        <w:ind w:left="447" w:firstLine="283"/>
      </w:pPr>
      <w:r>
        <w:t>Win32API</w:t>
      </w:r>
      <w:r>
        <w:t>版の</w:t>
      </w:r>
      <w:r>
        <w:rPr>
          <w:rFonts w:hint="eastAsia"/>
        </w:rPr>
        <w:t>イベント</w:t>
      </w:r>
      <w:r>
        <w:t>。</w:t>
      </w:r>
    </w:p>
    <w:p w14:paraId="3BACCD45" w14:textId="55881BBC" w:rsidR="00971C80" w:rsidRDefault="00971C80" w:rsidP="00971C80">
      <w:pPr>
        <w:pStyle w:val="aa"/>
        <w:keepNext/>
        <w:widowControl/>
        <w:spacing w:beforeLines="50" w:before="180"/>
        <w:ind w:leftChars="203" w:left="447" w:hangingChars="10" w:hanging="21"/>
      </w:pPr>
      <w:r>
        <w:t>Win32API</w:t>
      </w:r>
      <w:r>
        <w:rPr>
          <w:rFonts w:hint="eastAsia"/>
        </w:rPr>
        <w:t>版</w:t>
      </w:r>
      <w:r w:rsidR="006D48EB">
        <w:rPr>
          <w:rFonts w:hint="eastAsia"/>
        </w:rPr>
        <w:t>イベント</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33B0C8B" w14:textId="77777777" w:rsidTr="00874659">
        <w:tc>
          <w:tcPr>
            <w:tcW w:w="8494" w:type="dxa"/>
          </w:tcPr>
          <w:p w14:paraId="20612D3F" w14:textId="77777777" w:rsidR="006D48EB" w:rsidRDefault="006D48EB" w:rsidP="006D48EB">
            <w:pPr>
              <w:pStyle w:val="3-"/>
            </w:pPr>
            <w:r>
              <w:t>#include &lt;stdio.h&gt;</w:t>
            </w:r>
          </w:p>
          <w:p w14:paraId="4B11806F" w14:textId="77777777" w:rsidR="006D48EB" w:rsidRDefault="006D48EB" w:rsidP="006D48EB">
            <w:pPr>
              <w:pStyle w:val="3-"/>
            </w:pPr>
            <w:r>
              <w:t>#include &lt;stdlib.h&gt;</w:t>
            </w:r>
          </w:p>
          <w:p w14:paraId="79790527" w14:textId="77777777" w:rsidR="006D48EB" w:rsidRDefault="006D48EB" w:rsidP="006D48EB">
            <w:pPr>
              <w:pStyle w:val="3-"/>
            </w:pPr>
          </w:p>
          <w:p w14:paraId="32C79969" w14:textId="77777777" w:rsidR="006D48EB" w:rsidRPr="005D1B1D" w:rsidRDefault="006D48EB" w:rsidP="006D48EB">
            <w:pPr>
              <w:pStyle w:val="3-"/>
              <w:rPr>
                <w:color w:val="FF0000"/>
              </w:rPr>
            </w:pPr>
            <w:r w:rsidRPr="005D1B1D">
              <w:rPr>
                <w:color w:val="FF0000"/>
              </w:rPr>
              <w:t>#include &lt;Windows.h&gt;</w:t>
            </w:r>
          </w:p>
          <w:p w14:paraId="2E552EE2" w14:textId="77777777" w:rsidR="006D48EB" w:rsidRDefault="006D48EB" w:rsidP="006D48EB">
            <w:pPr>
              <w:pStyle w:val="3-"/>
            </w:pPr>
            <w:r>
              <w:t>#include &lt;Process.h&gt;</w:t>
            </w:r>
          </w:p>
          <w:p w14:paraId="14F4507F" w14:textId="77777777" w:rsidR="006D48EB" w:rsidRDefault="006D48EB" w:rsidP="006D48EB">
            <w:pPr>
              <w:pStyle w:val="3-"/>
            </w:pPr>
          </w:p>
          <w:p w14:paraId="7BC0DB0B" w14:textId="77777777" w:rsidR="006D48EB" w:rsidRPr="005D1B1D" w:rsidRDefault="006D48EB" w:rsidP="006D48EB">
            <w:pPr>
              <w:pStyle w:val="3-"/>
              <w:rPr>
                <w:color w:val="00B050"/>
              </w:rPr>
            </w:pPr>
            <w:r w:rsidRPr="005D1B1D">
              <w:rPr>
                <w:rFonts w:hint="eastAsia"/>
                <w:color w:val="00B050"/>
              </w:rPr>
              <w:t>//スレッド情報</w:t>
            </w:r>
          </w:p>
          <w:p w14:paraId="30A03D11" w14:textId="77777777" w:rsidR="006D48EB" w:rsidRDefault="006D48EB" w:rsidP="006D48EB">
            <w:pPr>
              <w:pStyle w:val="3-"/>
            </w:pPr>
            <w:r>
              <w:rPr>
                <w:rFonts w:hint="eastAsia"/>
              </w:rPr>
              <w:t xml:space="preserve">static const int FOLLOW_THREAD_MAX = 10;          </w:t>
            </w:r>
            <w:r w:rsidRPr="005D1B1D">
              <w:rPr>
                <w:rFonts w:hint="eastAsia"/>
                <w:color w:val="00B050"/>
              </w:rPr>
              <w:t>//後続スレッド最大数</w:t>
            </w:r>
          </w:p>
          <w:p w14:paraId="0E5389A0" w14:textId="77777777" w:rsidR="006D48EB" w:rsidRDefault="006D48EB" w:rsidP="006D48EB">
            <w:pPr>
              <w:pStyle w:val="3-"/>
            </w:pPr>
            <w:r>
              <w:rPr>
                <w:rFonts w:hint="eastAsia"/>
              </w:rPr>
              <w:t xml:space="preserve">static volatile LONG s_followThreadNum = 0;       </w:t>
            </w:r>
            <w:r w:rsidRPr="005D1B1D">
              <w:rPr>
                <w:rFonts w:hint="eastAsia"/>
                <w:color w:val="00B050"/>
              </w:rPr>
              <w:t>//後続スレッド数</w:t>
            </w:r>
          </w:p>
          <w:p w14:paraId="35D36770" w14:textId="77777777" w:rsidR="006D48EB" w:rsidRPr="005D1B1D" w:rsidRDefault="006D48EB" w:rsidP="006D48EB">
            <w:pPr>
              <w:pStyle w:val="3-"/>
              <w:rPr>
                <w:color w:val="00B050"/>
              </w:rPr>
            </w:pPr>
            <w:r>
              <w:rPr>
                <w:rFonts w:hint="eastAsia"/>
              </w:rPr>
              <w:t xml:space="preserve">static volatile LONG s_followThreadNo = 0;        </w:t>
            </w:r>
            <w:r w:rsidRPr="005D1B1D">
              <w:rPr>
                <w:rFonts w:hint="eastAsia"/>
                <w:color w:val="00B050"/>
              </w:rPr>
              <w:t>//後続スレッド番号発番用</w:t>
            </w:r>
          </w:p>
          <w:p w14:paraId="0A3402E4" w14:textId="77777777" w:rsidR="006D48EB" w:rsidRDefault="006D48EB" w:rsidP="006D48EB">
            <w:pPr>
              <w:pStyle w:val="3-"/>
            </w:pPr>
            <w:r>
              <w:rPr>
                <w:rFonts w:hint="eastAsia"/>
              </w:rPr>
              <w:t>static volatile bool s_IsQuirProiorThread = false;</w:t>
            </w:r>
            <w:r w:rsidRPr="005D1B1D">
              <w:rPr>
                <w:rFonts w:hint="eastAsia"/>
                <w:color w:val="00B050"/>
              </w:rPr>
              <w:t>//先行スレッド終了フラグ</w:t>
            </w:r>
          </w:p>
          <w:p w14:paraId="085F9815" w14:textId="77777777" w:rsidR="006D48EB" w:rsidRDefault="006D48EB" w:rsidP="006D48EB">
            <w:pPr>
              <w:pStyle w:val="3-"/>
            </w:pPr>
          </w:p>
          <w:p w14:paraId="565A1A65" w14:textId="77777777" w:rsidR="006D48EB" w:rsidRDefault="006D48EB" w:rsidP="006D48EB">
            <w:pPr>
              <w:pStyle w:val="3-"/>
            </w:pPr>
            <w:r w:rsidRPr="005D1B1D">
              <w:rPr>
                <w:rFonts w:hint="eastAsia"/>
                <w:color w:val="00B050"/>
              </w:rPr>
              <w:t>//イベントハンドル</w:t>
            </w:r>
          </w:p>
          <w:p w14:paraId="59B37A71" w14:textId="77777777" w:rsidR="006D48EB" w:rsidRDefault="006D48EB" w:rsidP="006D48EB">
            <w:pPr>
              <w:pStyle w:val="3-"/>
            </w:pPr>
            <w:r w:rsidRPr="005D1B1D">
              <w:rPr>
                <w:rFonts w:hint="eastAsia"/>
                <w:color w:val="FF0000"/>
              </w:rPr>
              <w:t>static HANDLE s_hPriorEvent[FOLLOW_THREAD_MAX];</w:t>
            </w:r>
            <w:r>
              <w:rPr>
                <w:rFonts w:hint="eastAsia"/>
              </w:rPr>
              <w:t xml:space="preserve"> </w:t>
            </w:r>
            <w:r w:rsidRPr="005D1B1D">
              <w:rPr>
                <w:rFonts w:hint="eastAsia"/>
                <w:color w:val="00B050"/>
              </w:rPr>
              <w:t>//先行スレッド処理完了イベント</w:t>
            </w:r>
          </w:p>
          <w:p w14:paraId="556D3484" w14:textId="77777777" w:rsidR="006D48EB" w:rsidRDefault="006D48EB" w:rsidP="006D48EB">
            <w:pPr>
              <w:pStyle w:val="3-"/>
            </w:pPr>
            <w:r w:rsidRPr="005D1B1D">
              <w:rPr>
                <w:rFonts w:hint="eastAsia"/>
                <w:color w:val="FF0000"/>
              </w:rPr>
              <w:t>static HANDLE s_hFollowEvent[FOLLOW_THREAD_MAX];</w:t>
            </w:r>
            <w:r w:rsidRPr="005D1B1D">
              <w:rPr>
                <w:rFonts w:hint="eastAsia"/>
                <w:color w:val="00B050"/>
              </w:rPr>
              <w:t>//後続スレッド処理完了イベント</w:t>
            </w:r>
          </w:p>
          <w:p w14:paraId="59848245" w14:textId="77777777" w:rsidR="006D48EB" w:rsidRDefault="006D48EB" w:rsidP="006D48EB">
            <w:pPr>
              <w:pStyle w:val="3-"/>
            </w:pPr>
          </w:p>
          <w:p w14:paraId="4B86747F" w14:textId="77777777" w:rsidR="006D48EB" w:rsidRPr="005D1B1D" w:rsidRDefault="006D48EB" w:rsidP="006D48EB">
            <w:pPr>
              <w:pStyle w:val="3-"/>
              <w:rPr>
                <w:color w:val="00B050"/>
              </w:rPr>
            </w:pPr>
            <w:r w:rsidRPr="005D1B1D">
              <w:rPr>
                <w:rFonts w:hint="eastAsia"/>
                <w:color w:val="00B050"/>
              </w:rPr>
              <w:t>//共有データ</w:t>
            </w:r>
          </w:p>
          <w:p w14:paraId="00300767" w14:textId="77777777" w:rsidR="006D48EB" w:rsidRDefault="006D48EB" w:rsidP="006D48EB">
            <w:pPr>
              <w:pStyle w:val="3-"/>
            </w:pPr>
            <w:r>
              <w:t>static int s_commonData = 0;</w:t>
            </w:r>
          </w:p>
          <w:p w14:paraId="4D98B709" w14:textId="77777777" w:rsidR="006D48EB" w:rsidRDefault="006D48EB" w:rsidP="006D48EB">
            <w:pPr>
              <w:pStyle w:val="3-"/>
            </w:pPr>
          </w:p>
          <w:p w14:paraId="76B2AC15" w14:textId="77777777" w:rsidR="006D48EB" w:rsidRPr="005D1B1D" w:rsidRDefault="006D48EB" w:rsidP="006D48EB">
            <w:pPr>
              <w:pStyle w:val="3-"/>
              <w:rPr>
                <w:color w:val="00B050"/>
              </w:rPr>
            </w:pPr>
            <w:r w:rsidRPr="005D1B1D">
              <w:rPr>
                <w:rFonts w:hint="eastAsia"/>
                <w:color w:val="00B050"/>
              </w:rPr>
              <w:t>//スレッド固有データ</w:t>
            </w:r>
          </w:p>
          <w:p w14:paraId="3F80ABB9" w14:textId="77777777" w:rsidR="006D48EB" w:rsidRDefault="006D48EB" w:rsidP="006D48EB">
            <w:pPr>
              <w:pStyle w:val="3-"/>
            </w:pPr>
            <w:r>
              <w:t>__declspec(thread) int s_tlsData = 0;</w:t>
            </w:r>
          </w:p>
          <w:p w14:paraId="4648A90E" w14:textId="77777777" w:rsidR="006D48EB" w:rsidRDefault="006D48EB" w:rsidP="006D48EB">
            <w:pPr>
              <w:pStyle w:val="3-"/>
            </w:pPr>
          </w:p>
          <w:p w14:paraId="6C8A578C" w14:textId="77777777" w:rsidR="006D48EB" w:rsidRPr="005D1B1D" w:rsidRDefault="006D48EB" w:rsidP="006D48EB">
            <w:pPr>
              <w:pStyle w:val="3-"/>
              <w:rPr>
                <w:color w:val="00B050"/>
              </w:rPr>
            </w:pPr>
            <w:r w:rsidRPr="005D1B1D">
              <w:rPr>
                <w:rFonts w:hint="eastAsia"/>
                <w:color w:val="00B050"/>
              </w:rPr>
              <w:t>//【処理説明】</w:t>
            </w:r>
          </w:p>
          <w:p w14:paraId="124D916B" w14:textId="77777777" w:rsidR="006D48EB" w:rsidRPr="005D1B1D" w:rsidRDefault="006D48EB" w:rsidP="006D48EB">
            <w:pPr>
              <w:pStyle w:val="3-"/>
              <w:rPr>
                <w:color w:val="00B050"/>
              </w:rPr>
            </w:pPr>
            <w:r w:rsidRPr="005D1B1D">
              <w:rPr>
                <w:rFonts w:hint="eastAsia"/>
                <w:color w:val="00B050"/>
              </w:rPr>
              <w:t>//先行スレッドが共有データを作成し、それが完了したら</w:t>
            </w:r>
          </w:p>
          <w:p w14:paraId="44D07D94" w14:textId="77777777" w:rsidR="006D48EB" w:rsidRPr="005D1B1D" w:rsidRDefault="006D48EB" w:rsidP="006D48EB">
            <w:pPr>
              <w:pStyle w:val="3-"/>
              <w:rPr>
                <w:color w:val="00B050"/>
              </w:rPr>
            </w:pPr>
            <w:r w:rsidRPr="005D1B1D">
              <w:rPr>
                <w:rFonts w:hint="eastAsia"/>
                <w:color w:val="00B050"/>
              </w:rPr>
              <w:t>//複数の後続スレッドがスタート。</w:t>
            </w:r>
          </w:p>
          <w:p w14:paraId="0D6E6A17" w14:textId="77777777" w:rsidR="006D48EB" w:rsidRPr="005D1B1D" w:rsidRDefault="006D48EB" w:rsidP="006D48EB">
            <w:pPr>
              <w:pStyle w:val="3-"/>
              <w:rPr>
                <w:color w:val="00B050"/>
              </w:rPr>
            </w:pPr>
            <w:r w:rsidRPr="005D1B1D">
              <w:rPr>
                <w:rFonts w:hint="eastAsia"/>
                <w:color w:val="00B050"/>
              </w:rPr>
              <w:t>//後続スレッドは共有データを読み込むだけのため、並列で動作。</w:t>
            </w:r>
          </w:p>
          <w:p w14:paraId="5FE8A73B" w14:textId="77777777" w:rsidR="006D48EB" w:rsidRPr="005D1B1D" w:rsidRDefault="006D48EB" w:rsidP="006D48EB">
            <w:pPr>
              <w:pStyle w:val="3-"/>
              <w:rPr>
                <w:color w:val="00B050"/>
              </w:rPr>
            </w:pPr>
            <w:r w:rsidRPr="005D1B1D">
              <w:rPr>
                <w:rFonts w:hint="eastAsia"/>
                <w:color w:val="00B050"/>
              </w:rPr>
              <w:t>//後続スレッドの処理が全て完了したら、また先行スレッドが稼働。</w:t>
            </w:r>
          </w:p>
          <w:p w14:paraId="7B646915" w14:textId="77777777" w:rsidR="006D48EB" w:rsidRPr="005D1B1D" w:rsidRDefault="006D48EB" w:rsidP="006D48EB">
            <w:pPr>
              <w:pStyle w:val="3-"/>
              <w:rPr>
                <w:color w:val="00B050"/>
              </w:rPr>
            </w:pPr>
            <w:r w:rsidRPr="005D1B1D">
              <w:rPr>
                <w:rFonts w:hint="eastAsia"/>
                <w:color w:val="00B050"/>
              </w:rPr>
              <w:t>//以上を何度か繰り返し、先行スレッドが終了したら全スレッド終了。</w:t>
            </w:r>
          </w:p>
          <w:p w14:paraId="562044FC" w14:textId="77777777" w:rsidR="006D48EB" w:rsidRPr="005D1B1D" w:rsidRDefault="006D48EB" w:rsidP="006D48EB">
            <w:pPr>
              <w:pStyle w:val="3-"/>
              <w:rPr>
                <w:color w:val="00B050"/>
              </w:rPr>
            </w:pPr>
            <w:r w:rsidRPr="005D1B1D">
              <w:rPr>
                <w:rFonts w:hint="eastAsia"/>
                <w:color w:val="00B050"/>
              </w:rPr>
              <w:t>//※メインループ⇒描画スレッドのようなリレー処理への応用を想定。</w:t>
            </w:r>
          </w:p>
          <w:p w14:paraId="2F036937" w14:textId="77777777" w:rsidR="006D48EB" w:rsidRDefault="006D48EB" w:rsidP="006D48EB">
            <w:pPr>
              <w:pStyle w:val="3-"/>
            </w:pPr>
          </w:p>
          <w:p w14:paraId="30E82B83" w14:textId="77777777" w:rsidR="006D48EB" w:rsidRPr="005D1B1D" w:rsidRDefault="006D48EB" w:rsidP="006D48EB">
            <w:pPr>
              <w:pStyle w:val="3-"/>
              <w:rPr>
                <w:color w:val="00B050"/>
              </w:rPr>
            </w:pPr>
            <w:r w:rsidRPr="005D1B1D">
              <w:rPr>
                <w:rFonts w:hint="eastAsia"/>
                <w:color w:val="00B050"/>
              </w:rPr>
              <w:t>//先行スレッド</w:t>
            </w:r>
          </w:p>
          <w:p w14:paraId="55DA13D6" w14:textId="77777777" w:rsidR="006D48EB" w:rsidRDefault="006D48EB" w:rsidP="006D48EB">
            <w:pPr>
              <w:pStyle w:val="3-"/>
            </w:pPr>
            <w:r>
              <w:t>unsigned int WINAPI priorThreadFunc(void* param_p)</w:t>
            </w:r>
          </w:p>
          <w:p w14:paraId="2A37CB04" w14:textId="77777777" w:rsidR="006D48EB" w:rsidRDefault="006D48EB" w:rsidP="006D48EB">
            <w:pPr>
              <w:pStyle w:val="3-"/>
            </w:pPr>
            <w:r>
              <w:t>{</w:t>
            </w:r>
          </w:p>
          <w:p w14:paraId="39741CDD" w14:textId="77777777" w:rsidR="006D48EB" w:rsidRDefault="006D48EB" w:rsidP="006D48EB">
            <w:pPr>
              <w:pStyle w:val="3-"/>
            </w:pPr>
            <w:r>
              <w:rPr>
                <w:rFonts w:hint="eastAsia"/>
              </w:rPr>
              <w:tab/>
            </w:r>
            <w:r w:rsidRPr="005D1B1D">
              <w:rPr>
                <w:rFonts w:hint="eastAsia"/>
                <w:color w:val="00B050"/>
              </w:rPr>
              <w:t>//パラメータ受け取り</w:t>
            </w:r>
          </w:p>
          <w:p w14:paraId="36841DE8" w14:textId="77777777" w:rsidR="006D48EB" w:rsidRDefault="006D48EB" w:rsidP="006D48EB">
            <w:pPr>
              <w:pStyle w:val="3-"/>
            </w:pPr>
            <w:r>
              <w:lastRenderedPageBreak/>
              <w:tab/>
              <w:t>const char* name = static_cast&lt;const char*&gt;(param_p);</w:t>
            </w:r>
          </w:p>
          <w:p w14:paraId="057C1C09" w14:textId="77777777" w:rsidR="006D48EB" w:rsidRDefault="006D48EB" w:rsidP="006D48EB">
            <w:pPr>
              <w:pStyle w:val="3-"/>
            </w:pPr>
          </w:p>
          <w:p w14:paraId="054C3514" w14:textId="77777777" w:rsidR="006D48EB" w:rsidRPr="005D1B1D" w:rsidRDefault="006D48EB" w:rsidP="006D48EB">
            <w:pPr>
              <w:pStyle w:val="3-"/>
              <w:rPr>
                <w:color w:val="00B050"/>
              </w:rPr>
            </w:pPr>
            <w:r>
              <w:rPr>
                <w:rFonts w:hint="eastAsia"/>
              </w:rPr>
              <w:tab/>
            </w:r>
            <w:r w:rsidRPr="005D1B1D">
              <w:rPr>
                <w:rFonts w:hint="eastAsia"/>
                <w:color w:val="00B050"/>
              </w:rPr>
              <w:t>//開始</w:t>
            </w:r>
          </w:p>
          <w:p w14:paraId="579CEF65" w14:textId="77777777" w:rsidR="006D48EB" w:rsidRDefault="006D48EB" w:rsidP="006D48EB">
            <w:pPr>
              <w:pStyle w:val="3-"/>
            </w:pPr>
            <w:r>
              <w:tab/>
              <w:t>printf("- begin:(P)%s -\n", name);</w:t>
            </w:r>
          </w:p>
          <w:p w14:paraId="3A98D932" w14:textId="77777777" w:rsidR="006D48EB" w:rsidRDefault="006D48EB" w:rsidP="006D48EB">
            <w:pPr>
              <w:pStyle w:val="3-"/>
            </w:pPr>
            <w:r>
              <w:tab/>
              <w:t>fflush(stdout);</w:t>
            </w:r>
          </w:p>
          <w:p w14:paraId="14D13566" w14:textId="77777777" w:rsidR="006D48EB" w:rsidRDefault="006D48EB" w:rsidP="006D48EB">
            <w:pPr>
              <w:pStyle w:val="3-"/>
            </w:pPr>
          </w:p>
          <w:p w14:paraId="38FA428D" w14:textId="77777777" w:rsidR="006D48EB" w:rsidRDefault="006D48EB" w:rsidP="006D48EB">
            <w:pPr>
              <w:pStyle w:val="3-"/>
            </w:pPr>
            <w:r>
              <w:rPr>
                <w:rFonts w:hint="eastAsia"/>
              </w:rPr>
              <w:tab/>
            </w:r>
            <w:r w:rsidRPr="005D1B1D">
              <w:rPr>
                <w:rFonts w:hint="eastAsia"/>
                <w:color w:val="00B050"/>
              </w:rPr>
              <w:t>//初期化</w:t>
            </w:r>
          </w:p>
          <w:p w14:paraId="73D7F369" w14:textId="77777777" w:rsidR="006D48EB" w:rsidRDefault="006D48EB" w:rsidP="006D48EB">
            <w:pPr>
              <w:pStyle w:val="3-"/>
            </w:pPr>
            <w:r>
              <w:rPr>
                <w:rFonts w:hint="eastAsia"/>
              </w:rPr>
              <w:tab/>
              <w:t>s_IsQuirProiorThread = false;</w:t>
            </w:r>
            <w:r w:rsidRPr="005D1B1D">
              <w:rPr>
                <w:rFonts w:hint="eastAsia"/>
                <w:color w:val="00B050"/>
              </w:rPr>
              <w:t>//先行処理終了フラグ</w:t>
            </w:r>
          </w:p>
          <w:p w14:paraId="3EA1FB54" w14:textId="77777777" w:rsidR="006D48EB" w:rsidRDefault="006D48EB" w:rsidP="006D48EB">
            <w:pPr>
              <w:pStyle w:val="3-"/>
            </w:pPr>
          </w:p>
          <w:p w14:paraId="6733ACD7" w14:textId="77777777" w:rsidR="006D48EB" w:rsidRPr="005D1B1D" w:rsidRDefault="006D48EB" w:rsidP="006D48EB">
            <w:pPr>
              <w:pStyle w:val="3-"/>
              <w:rPr>
                <w:color w:val="00B050"/>
              </w:rPr>
            </w:pPr>
            <w:r>
              <w:rPr>
                <w:rFonts w:hint="eastAsia"/>
              </w:rPr>
              <w:tab/>
            </w:r>
            <w:r w:rsidRPr="005D1B1D">
              <w:rPr>
                <w:rFonts w:hint="eastAsia"/>
                <w:color w:val="00B050"/>
              </w:rPr>
              <w:t>//処理</w:t>
            </w:r>
          </w:p>
          <w:p w14:paraId="447AA074" w14:textId="77777777" w:rsidR="006D48EB" w:rsidRDefault="006D48EB" w:rsidP="006D48EB">
            <w:pPr>
              <w:pStyle w:val="3-"/>
            </w:pPr>
            <w:r>
              <w:tab/>
              <w:t>static const int LOOP_COUNT_MAX = 3;</w:t>
            </w:r>
          </w:p>
          <w:p w14:paraId="2F6A4EA5" w14:textId="77777777" w:rsidR="006D48EB" w:rsidRDefault="006D48EB" w:rsidP="006D48EB">
            <w:pPr>
              <w:pStyle w:val="3-"/>
            </w:pPr>
            <w:r>
              <w:tab/>
              <w:t>int loop_counter = 0;</w:t>
            </w:r>
          </w:p>
          <w:p w14:paraId="1C57D4E1" w14:textId="77777777" w:rsidR="006D48EB" w:rsidRDefault="006D48EB" w:rsidP="006D48EB">
            <w:pPr>
              <w:pStyle w:val="3-"/>
            </w:pPr>
            <w:r>
              <w:tab/>
              <w:t>while (1)</w:t>
            </w:r>
          </w:p>
          <w:p w14:paraId="708E7368" w14:textId="77777777" w:rsidR="006D48EB" w:rsidRDefault="006D48EB" w:rsidP="006D48EB">
            <w:pPr>
              <w:pStyle w:val="3-"/>
            </w:pPr>
            <w:r>
              <w:tab/>
              <w:t>{</w:t>
            </w:r>
          </w:p>
          <w:p w14:paraId="23EE5B6A" w14:textId="77777777" w:rsidR="006D48EB" w:rsidRDefault="006D48EB" w:rsidP="006D48EB">
            <w:pPr>
              <w:pStyle w:val="3-"/>
            </w:pPr>
            <w:r>
              <w:rPr>
                <w:rFonts w:hint="eastAsia"/>
              </w:rPr>
              <w:tab/>
            </w:r>
            <w:r>
              <w:rPr>
                <w:rFonts w:hint="eastAsia"/>
              </w:rPr>
              <w:tab/>
            </w:r>
            <w:r w:rsidRPr="005D1B1D">
              <w:rPr>
                <w:rFonts w:hint="eastAsia"/>
                <w:color w:val="00B050"/>
              </w:rPr>
              <w:t>//全後続スレッド処理完了待ち</w:t>
            </w:r>
          </w:p>
          <w:p w14:paraId="0A35A417" w14:textId="77777777" w:rsidR="006D48EB" w:rsidRPr="005D1B1D" w:rsidRDefault="006D48EB" w:rsidP="006D48EB">
            <w:pPr>
              <w:pStyle w:val="3-"/>
              <w:rPr>
                <w:color w:val="FF0000"/>
              </w:rPr>
            </w:pPr>
            <w:r>
              <w:tab/>
            </w:r>
            <w:r>
              <w:tab/>
            </w:r>
            <w:r w:rsidRPr="005D1B1D">
              <w:rPr>
                <w:color w:val="FF0000"/>
              </w:rPr>
              <w:t>WaitForMultipleObjects(s_followThreadNum, s_hFollowEvent, true, INFINITE);</w:t>
            </w:r>
          </w:p>
          <w:p w14:paraId="2B865A94" w14:textId="77777777" w:rsidR="00280CEB" w:rsidRPr="00280CEB" w:rsidRDefault="00280CEB" w:rsidP="00280CEB">
            <w:pPr>
              <w:pStyle w:val="3-"/>
              <w:rPr>
                <w:color w:val="00B050"/>
              </w:rPr>
            </w:pPr>
            <w:r>
              <w:tab/>
            </w:r>
            <w:r>
              <w:tab/>
            </w:r>
            <w:r>
              <w:tab/>
            </w:r>
            <w:r>
              <w:tab/>
            </w:r>
            <w:r>
              <w:tab/>
            </w:r>
            <w:r>
              <w:tab/>
            </w:r>
            <w:r>
              <w:tab/>
            </w:r>
            <w:r w:rsidRPr="00280CEB">
              <w:rPr>
                <w:rFonts w:hint="eastAsia"/>
                <w:color w:val="00B050"/>
              </w:rPr>
              <w:t>//待機が完了しない時に他の処理を行いたい場合はタイムアウト値を指定する</w:t>
            </w:r>
          </w:p>
          <w:p w14:paraId="46E4AAC5" w14:textId="77777777" w:rsidR="006D48EB" w:rsidRPr="00280CEB" w:rsidRDefault="006D48EB" w:rsidP="006D48EB">
            <w:pPr>
              <w:pStyle w:val="3-"/>
            </w:pPr>
          </w:p>
          <w:p w14:paraId="4D782C0B" w14:textId="77777777" w:rsidR="006D48EB" w:rsidRPr="005D1B1D" w:rsidRDefault="006D48EB" w:rsidP="006D48EB">
            <w:pPr>
              <w:pStyle w:val="3-"/>
              <w:rPr>
                <w:color w:val="00B050"/>
              </w:rPr>
            </w:pPr>
            <w:r>
              <w:rPr>
                <w:rFonts w:hint="eastAsia"/>
              </w:rPr>
              <w:tab/>
            </w:r>
            <w:r>
              <w:rPr>
                <w:rFonts w:hint="eastAsia"/>
              </w:rPr>
              <w:tab/>
            </w:r>
            <w:r w:rsidRPr="005D1B1D">
              <w:rPr>
                <w:rFonts w:hint="eastAsia"/>
                <w:color w:val="00B050"/>
              </w:rPr>
              <w:t>//ループカウンタ進行＆終了判定</w:t>
            </w:r>
          </w:p>
          <w:p w14:paraId="163E9217" w14:textId="77777777" w:rsidR="006D48EB" w:rsidRDefault="006D48EB" w:rsidP="006D48EB">
            <w:pPr>
              <w:pStyle w:val="3-"/>
            </w:pPr>
            <w:r>
              <w:tab/>
            </w:r>
            <w:r>
              <w:tab/>
              <w:t>if (loop_counter++ == LOOP_COUNT_MAX)</w:t>
            </w:r>
          </w:p>
          <w:p w14:paraId="79774C00" w14:textId="77777777" w:rsidR="006D48EB" w:rsidRDefault="006D48EB" w:rsidP="006D48EB">
            <w:pPr>
              <w:pStyle w:val="3-"/>
            </w:pPr>
            <w:r>
              <w:tab/>
            </w:r>
            <w:r>
              <w:tab/>
              <w:t>{</w:t>
            </w:r>
          </w:p>
          <w:p w14:paraId="70AB9F6C" w14:textId="77777777" w:rsidR="006D48EB" w:rsidRPr="005D1B1D" w:rsidRDefault="006D48EB" w:rsidP="006D48EB">
            <w:pPr>
              <w:pStyle w:val="3-"/>
              <w:rPr>
                <w:color w:val="00B050"/>
              </w:rPr>
            </w:pPr>
            <w:r>
              <w:rPr>
                <w:rFonts w:hint="eastAsia"/>
              </w:rPr>
              <w:tab/>
            </w:r>
            <w:r>
              <w:rPr>
                <w:rFonts w:hint="eastAsia"/>
              </w:rPr>
              <w:tab/>
            </w:r>
            <w:r>
              <w:rPr>
                <w:rFonts w:hint="eastAsia"/>
              </w:rPr>
              <w:tab/>
            </w:r>
            <w:r w:rsidRPr="005D1B1D">
              <w:rPr>
                <w:rFonts w:hint="eastAsia"/>
                <w:color w:val="00B050"/>
              </w:rPr>
              <w:t>//処理終了</w:t>
            </w:r>
          </w:p>
          <w:p w14:paraId="030FE328" w14:textId="77777777" w:rsidR="006D48EB" w:rsidRDefault="006D48EB" w:rsidP="006D48EB">
            <w:pPr>
              <w:pStyle w:val="3-"/>
            </w:pPr>
            <w:r>
              <w:tab/>
            </w:r>
            <w:r>
              <w:tab/>
            </w:r>
            <w:r>
              <w:tab/>
              <w:t>printf("(P)%s: [QUIT]\n", name);</w:t>
            </w:r>
          </w:p>
          <w:p w14:paraId="138A1ED2" w14:textId="77777777" w:rsidR="006D48EB" w:rsidRDefault="006D48EB" w:rsidP="006D48EB">
            <w:pPr>
              <w:pStyle w:val="3-"/>
            </w:pPr>
            <w:r>
              <w:tab/>
            </w:r>
            <w:r>
              <w:tab/>
            </w:r>
            <w:r>
              <w:tab/>
              <w:t>fflush(stdout);</w:t>
            </w:r>
          </w:p>
          <w:p w14:paraId="34CD14FD" w14:textId="77777777" w:rsidR="006D48EB" w:rsidRDefault="006D48EB" w:rsidP="006D48EB">
            <w:pPr>
              <w:pStyle w:val="3-"/>
            </w:pPr>
            <w:r>
              <w:tab/>
            </w:r>
            <w:r>
              <w:tab/>
            </w:r>
            <w:r>
              <w:tab/>
            </w:r>
          </w:p>
          <w:p w14:paraId="3AAB0F51" w14:textId="77777777" w:rsidR="006D48EB" w:rsidRDefault="006D48EB" w:rsidP="006D48EB">
            <w:pPr>
              <w:pStyle w:val="3-"/>
            </w:pPr>
            <w:r>
              <w:rPr>
                <w:rFonts w:hint="eastAsia"/>
              </w:rPr>
              <w:tab/>
            </w:r>
            <w:r>
              <w:rPr>
                <w:rFonts w:hint="eastAsia"/>
              </w:rPr>
              <w:tab/>
            </w:r>
            <w:r>
              <w:rPr>
                <w:rFonts w:hint="eastAsia"/>
              </w:rPr>
              <w:tab/>
            </w:r>
            <w:r w:rsidRPr="005D1B1D">
              <w:rPr>
                <w:rFonts w:hint="eastAsia"/>
                <w:color w:val="00B050"/>
              </w:rPr>
              <w:t>//先行スレッド終了フラグ</w:t>
            </w:r>
          </w:p>
          <w:p w14:paraId="4F77755C" w14:textId="77777777" w:rsidR="006D48EB" w:rsidRDefault="006D48EB" w:rsidP="006D48EB">
            <w:pPr>
              <w:pStyle w:val="3-"/>
            </w:pPr>
            <w:r>
              <w:tab/>
            </w:r>
            <w:r>
              <w:tab/>
            </w:r>
            <w:r>
              <w:tab/>
              <w:t>s_IsQuirProiorThread = true;</w:t>
            </w:r>
          </w:p>
          <w:p w14:paraId="34DE2995" w14:textId="77777777" w:rsidR="006D48EB" w:rsidRDefault="006D48EB" w:rsidP="006D48EB">
            <w:pPr>
              <w:pStyle w:val="3-"/>
            </w:pPr>
            <w:r>
              <w:tab/>
            </w:r>
            <w:r>
              <w:tab/>
            </w:r>
            <w:r>
              <w:tab/>
            </w:r>
          </w:p>
          <w:p w14:paraId="49EE06D4" w14:textId="77777777" w:rsidR="006D48EB" w:rsidRPr="005D1B1D" w:rsidRDefault="006D48EB" w:rsidP="006D48EB">
            <w:pPr>
              <w:pStyle w:val="3-"/>
              <w:rPr>
                <w:color w:val="00B050"/>
              </w:rPr>
            </w:pPr>
            <w:r>
              <w:rPr>
                <w:rFonts w:hint="eastAsia"/>
              </w:rPr>
              <w:tab/>
            </w:r>
            <w:r>
              <w:rPr>
                <w:rFonts w:hint="eastAsia"/>
              </w:rPr>
              <w:tab/>
            </w:r>
            <w:r>
              <w:rPr>
                <w:rFonts w:hint="eastAsia"/>
              </w:rPr>
              <w:tab/>
            </w:r>
            <w:r w:rsidRPr="005D1B1D">
              <w:rPr>
                <w:rFonts w:hint="eastAsia"/>
                <w:color w:val="00B050"/>
              </w:rPr>
              <w:t>//先行スレッド処理完了イベントセット</w:t>
            </w:r>
          </w:p>
          <w:p w14:paraId="4B88DAB7" w14:textId="77777777" w:rsidR="006D48EB" w:rsidRDefault="006D48EB" w:rsidP="006D48EB">
            <w:pPr>
              <w:pStyle w:val="3-"/>
            </w:pPr>
            <w:r>
              <w:tab/>
            </w:r>
            <w:r>
              <w:tab/>
            </w:r>
            <w:r>
              <w:tab/>
              <w:t>for (int i = 0; i &lt; s_followThreadNum; ++i)</w:t>
            </w:r>
          </w:p>
          <w:p w14:paraId="5C3B874E" w14:textId="77777777" w:rsidR="006D48EB" w:rsidRPr="00134DCF" w:rsidRDefault="006D48EB" w:rsidP="006D48EB">
            <w:pPr>
              <w:pStyle w:val="3-"/>
              <w:rPr>
                <w:color w:val="FF0000"/>
              </w:rPr>
            </w:pPr>
            <w:r>
              <w:tab/>
            </w:r>
            <w:r>
              <w:tab/>
            </w:r>
            <w:r>
              <w:tab/>
            </w:r>
            <w:r>
              <w:tab/>
            </w:r>
            <w:r w:rsidRPr="00134DCF">
              <w:rPr>
                <w:color w:val="FF0000"/>
              </w:rPr>
              <w:t>SetEvent(s_hPriorEvent[i]);</w:t>
            </w:r>
          </w:p>
          <w:p w14:paraId="72C29998" w14:textId="77777777" w:rsidR="006D48EB" w:rsidRDefault="006D48EB" w:rsidP="006D48EB">
            <w:pPr>
              <w:pStyle w:val="3-"/>
            </w:pPr>
          </w:p>
          <w:p w14:paraId="2E8B4964" w14:textId="77777777" w:rsidR="006D48EB" w:rsidRDefault="006D48EB" w:rsidP="006D48EB">
            <w:pPr>
              <w:pStyle w:val="3-"/>
            </w:pPr>
            <w:r>
              <w:tab/>
            </w:r>
            <w:r>
              <w:tab/>
            </w:r>
            <w:r>
              <w:tab/>
              <w:t>break;</w:t>
            </w:r>
          </w:p>
          <w:p w14:paraId="308B4DD5" w14:textId="77777777" w:rsidR="006D48EB" w:rsidRDefault="006D48EB" w:rsidP="006D48EB">
            <w:pPr>
              <w:pStyle w:val="3-"/>
            </w:pPr>
            <w:r>
              <w:tab/>
            </w:r>
            <w:r>
              <w:tab/>
              <w:t>}</w:t>
            </w:r>
          </w:p>
          <w:p w14:paraId="6B35A950" w14:textId="77777777" w:rsidR="006D48EB" w:rsidRDefault="006D48EB" w:rsidP="006D48EB">
            <w:pPr>
              <w:pStyle w:val="3-"/>
            </w:pPr>
          </w:p>
          <w:p w14:paraId="04AD401A" w14:textId="77777777" w:rsidR="006D48EB" w:rsidRPr="005D1B1D" w:rsidRDefault="006D48EB" w:rsidP="006D48EB">
            <w:pPr>
              <w:pStyle w:val="3-"/>
              <w:rPr>
                <w:color w:val="00B050"/>
              </w:rPr>
            </w:pPr>
            <w:r>
              <w:rPr>
                <w:rFonts w:hint="eastAsia"/>
              </w:rPr>
              <w:tab/>
            </w:r>
            <w:r>
              <w:rPr>
                <w:rFonts w:hint="eastAsia"/>
              </w:rPr>
              <w:tab/>
            </w:r>
            <w:r w:rsidRPr="005D1B1D">
              <w:rPr>
                <w:rFonts w:hint="eastAsia"/>
                <w:color w:val="00B050"/>
              </w:rPr>
              <w:t>//データ表示（前）</w:t>
            </w:r>
          </w:p>
          <w:p w14:paraId="0580D76D" w14:textId="77777777" w:rsidR="006D48EB" w:rsidRDefault="006D48EB" w:rsidP="006D48EB">
            <w:pPr>
              <w:pStyle w:val="3-"/>
            </w:pPr>
            <w:r>
              <w:tab/>
            </w:r>
            <w:r>
              <w:tab/>
              <w:t>printf("(P)%s: [BEFORE] commonData=%d, tlsData=%d\n", name, s_commonData, s_tlsData);</w:t>
            </w:r>
          </w:p>
          <w:p w14:paraId="3AD529FE" w14:textId="77777777" w:rsidR="006D48EB" w:rsidRDefault="006D48EB" w:rsidP="006D48EB">
            <w:pPr>
              <w:pStyle w:val="3-"/>
            </w:pPr>
            <w:r>
              <w:tab/>
            </w:r>
            <w:r>
              <w:tab/>
              <w:t>fflush(stdout);</w:t>
            </w:r>
          </w:p>
          <w:p w14:paraId="1EB8D45C" w14:textId="77777777" w:rsidR="006D48EB" w:rsidRDefault="006D48EB" w:rsidP="006D48EB">
            <w:pPr>
              <w:pStyle w:val="3-"/>
            </w:pPr>
          </w:p>
          <w:p w14:paraId="33B79428"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//データ取得</w:t>
            </w:r>
          </w:p>
          <w:p w14:paraId="24BB87FE" w14:textId="77777777" w:rsidR="006D48EB" w:rsidRDefault="006D48EB" w:rsidP="006D48EB">
            <w:pPr>
              <w:pStyle w:val="3-"/>
            </w:pPr>
            <w:r>
              <w:tab/>
            </w:r>
            <w:r>
              <w:tab/>
              <w:t>int common_data = s_commonData;</w:t>
            </w:r>
          </w:p>
          <w:p w14:paraId="495CDD5C" w14:textId="77777777" w:rsidR="006D48EB" w:rsidRDefault="006D48EB" w:rsidP="006D48EB">
            <w:pPr>
              <w:pStyle w:val="3-"/>
            </w:pPr>
            <w:r>
              <w:tab/>
            </w:r>
            <w:r>
              <w:tab/>
              <w:t>int tls_data = s_tlsData;</w:t>
            </w:r>
          </w:p>
          <w:p w14:paraId="0AA4F435" w14:textId="77777777" w:rsidR="006D48EB" w:rsidRDefault="006D48EB" w:rsidP="006D48EB">
            <w:pPr>
              <w:pStyle w:val="3-"/>
            </w:pPr>
          </w:p>
          <w:p w14:paraId="75394A4D"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//データ更新</w:t>
            </w:r>
          </w:p>
          <w:p w14:paraId="31E45CE4" w14:textId="77777777" w:rsidR="006D48EB" w:rsidRDefault="006D48EB" w:rsidP="006D48EB">
            <w:pPr>
              <w:pStyle w:val="3-"/>
            </w:pPr>
            <w:r>
              <w:tab/>
            </w:r>
            <w:r>
              <w:tab/>
              <w:t>++common_data;</w:t>
            </w:r>
          </w:p>
          <w:p w14:paraId="20CC667B" w14:textId="77777777" w:rsidR="006D48EB" w:rsidRDefault="006D48EB" w:rsidP="006D48EB">
            <w:pPr>
              <w:pStyle w:val="3-"/>
            </w:pPr>
            <w:r>
              <w:tab/>
            </w:r>
            <w:r>
              <w:tab/>
              <w:t>++tls_data;</w:t>
            </w:r>
          </w:p>
          <w:p w14:paraId="5C843361" w14:textId="77777777" w:rsidR="006D48EB" w:rsidRDefault="006D48EB" w:rsidP="006D48EB">
            <w:pPr>
              <w:pStyle w:val="3-"/>
            </w:pPr>
          </w:p>
          <w:p w14:paraId="56B40101" w14:textId="77777777" w:rsidR="006D48EB" w:rsidRDefault="006D48EB" w:rsidP="006D48EB">
            <w:pPr>
              <w:pStyle w:val="3-"/>
            </w:pPr>
            <w:r>
              <w:rPr>
                <w:rFonts w:hint="eastAsia"/>
              </w:rPr>
              <w:tab/>
            </w:r>
            <w:r>
              <w:rPr>
                <w:rFonts w:hint="eastAsia"/>
              </w:rPr>
              <w:tab/>
            </w:r>
            <w:r w:rsidRPr="00134DCF">
              <w:rPr>
                <w:rFonts w:hint="eastAsia"/>
                <w:color w:val="00B050"/>
              </w:rPr>
              <w:t>//若干ランダムでスリープ（0～499 msec）</w:t>
            </w:r>
          </w:p>
          <w:p w14:paraId="52976B5D" w14:textId="77777777" w:rsidR="006D48EB" w:rsidRDefault="006D48EB" w:rsidP="006D48EB">
            <w:pPr>
              <w:pStyle w:val="3-"/>
            </w:pPr>
            <w:r>
              <w:tab/>
            </w:r>
            <w:r>
              <w:tab/>
              <w:t>Sleep(rand() % 500);</w:t>
            </w:r>
          </w:p>
          <w:p w14:paraId="15FEAD1F" w14:textId="77777777" w:rsidR="006D48EB" w:rsidRDefault="006D48EB" w:rsidP="006D48EB">
            <w:pPr>
              <w:pStyle w:val="3-"/>
            </w:pPr>
          </w:p>
          <w:p w14:paraId="66444C09"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//データ書き戻し</w:t>
            </w:r>
          </w:p>
          <w:p w14:paraId="6525E3F0" w14:textId="77777777" w:rsidR="006D48EB" w:rsidRDefault="006D48EB" w:rsidP="006D48EB">
            <w:pPr>
              <w:pStyle w:val="3-"/>
            </w:pPr>
            <w:r>
              <w:tab/>
            </w:r>
            <w:r>
              <w:tab/>
              <w:t>s_commonData = common_data;</w:t>
            </w:r>
          </w:p>
          <w:p w14:paraId="79A652E3" w14:textId="77777777" w:rsidR="006D48EB" w:rsidRDefault="006D48EB" w:rsidP="006D48EB">
            <w:pPr>
              <w:pStyle w:val="3-"/>
            </w:pPr>
            <w:r>
              <w:tab/>
            </w:r>
            <w:r>
              <w:tab/>
              <w:t>s_tlsData = tls_data;</w:t>
            </w:r>
          </w:p>
          <w:p w14:paraId="7CC6D376" w14:textId="77777777" w:rsidR="006D48EB" w:rsidRDefault="006D48EB" w:rsidP="006D48EB">
            <w:pPr>
              <w:pStyle w:val="3-"/>
            </w:pPr>
          </w:p>
          <w:p w14:paraId="72AB3F97"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//データ表示（後）</w:t>
            </w:r>
          </w:p>
          <w:p w14:paraId="2EB36916" w14:textId="77777777" w:rsidR="006D48EB" w:rsidRDefault="006D48EB" w:rsidP="006D48EB">
            <w:pPr>
              <w:pStyle w:val="3-"/>
            </w:pPr>
            <w:r>
              <w:tab/>
            </w:r>
            <w:r>
              <w:tab/>
              <w:t>printf("(P)%s: [AFTER]  commonData=%d, tlsData=%d\n", name, s_commonData, s_tlsData);</w:t>
            </w:r>
          </w:p>
          <w:p w14:paraId="33D333C1" w14:textId="77777777" w:rsidR="006D48EB" w:rsidRDefault="006D48EB" w:rsidP="006D48EB">
            <w:pPr>
              <w:pStyle w:val="3-"/>
            </w:pPr>
            <w:r>
              <w:tab/>
            </w:r>
            <w:r>
              <w:tab/>
              <w:t>fflush(stdout);</w:t>
            </w:r>
          </w:p>
          <w:p w14:paraId="487546E2" w14:textId="77777777" w:rsidR="006D48EB" w:rsidRDefault="006D48EB" w:rsidP="006D48EB">
            <w:pPr>
              <w:pStyle w:val="3-"/>
            </w:pPr>
          </w:p>
          <w:p w14:paraId="562D28C9"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//先行スレッド処理完了イベントセット</w:t>
            </w:r>
          </w:p>
          <w:p w14:paraId="1D829B50" w14:textId="77777777" w:rsidR="006D48EB" w:rsidRDefault="006D48EB" w:rsidP="006D48EB">
            <w:pPr>
              <w:pStyle w:val="3-"/>
            </w:pPr>
            <w:r>
              <w:tab/>
            </w:r>
            <w:r>
              <w:tab/>
              <w:t>for (int i = 0; i &lt; s_followThreadNum; ++i)</w:t>
            </w:r>
          </w:p>
          <w:p w14:paraId="368CFBF1" w14:textId="77777777" w:rsidR="006D48EB" w:rsidRDefault="006D48EB" w:rsidP="006D48EB">
            <w:pPr>
              <w:pStyle w:val="3-"/>
            </w:pPr>
            <w:r>
              <w:tab/>
            </w:r>
            <w:r>
              <w:tab/>
              <w:t>{</w:t>
            </w:r>
          </w:p>
          <w:p w14:paraId="59AA2903" w14:textId="77777777" w:rsidR="006D48EB" w:rsidRPr="00134DCF" w:rsidRDefault="006D48EB" w:rsidP="006D48EB">
            <w:pPr>
              <w:pStyle w:val="3-"/>
              <w:rPr>
                <w:color w:val="FF0000"/>
              </w:rPr>
            </w:pPr>
            <w:r>
              <w:tab/>
            </w:r>
            <w:r>
              <w:tab/>
            </w:r>
            <w:r>
              <w:tab/>
            </w:r>
            <w:r w:rsidRPr="00134DCF">
              <w:rPr>
                <w:color w:val="FF0000"/>
              </w:rPr>
              <w:t>SetEvent(s_hPriorEvent[i]);</w:t>
            </w:r>
          </w:p>
          <w:p w14:paraId="6FF43779" w14:textId="77777777" w:rsidR="006D48EB" w:rsidRDefault="006D48EB" w:rsidP="006D48EB">
            <w:pPr>
              <w:pStyle w:val="3-"/>
            </w:pPr>
            <w:r>
              <w:tab/>
            </w:r>
            <w:r>
              <w:tab/>
              <w:t>}</w:t>
            </w:r>
          </w:p>
          <w:p w14:paraId="0700FF91"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w:t>
            </w:r>
            <w:r w:rsidRPr="00134DCF">
              <w:rPr>
                <w:rFonts w:hint="eastAsia"/>
                <w:color w:val="FF0000"/>
              </w:rPr>
              <w:t>PulseEvent()</w:t>
            </w:r>
            <w:r w:rsidRPr="00134DCF">
              <w:rPr>
                <w:rFonts w:hint="eastAsia"/>
                <w:color w:val="00B050"/>
              </w:rPr>
              <w:t xml:space="preserve"> は SetEvent() のように、先行してシグナル状態を作るようなことができず、</w:t>
            </w:r>
          </w:p>
          <w:p w14:paraId="4C5912A6" w14:textId="77777777" w:rsidR="006D48EB" w:rsidRPr="00134DCF" w:rsidRDefault="006D48EB" w:rsidP="006D48EB">
            <w:pPr>
              <w:pStyle w:val="3-"/>
              <w:rPr>
                <w:color w:val="00B050"/>
              </w:rPr>
            </w:pPr>
            <w:r w:rsidRPr="00134DCF">
              <w:rPr>
                <w:rFonts w:hint="eastAsia"/>
                <w:color w:val="00B050"/>
              </w:rPr>
              <w:tab/>
            </w:r>
            <w:r w:rsidRPr="00134DCF">
              <w:rPr>
                <w:rFonts w:hint="eastAsia"/>
                <w:color w:val="00B050"/>
              </w:rPr>
              <w:tab/>
              <w:t>//　PulseEvent() 実行のタイミングで待機しているものを開放するだけしかできない。</w:t>
            </w:r>
          </w:p>
          <w:p w14:paraId="102D5442" w14:textId="77777777" w:rsidR="006D48EB" w:rsidRPr="00134DCF" w:rsidRDefault="006D48EB" w:rsidP="006D48EB">
            <w:pPr>
              <w:pStyle w:val="3-"/>
              <w:rPr>
                <w:color w:val="FF0000"/>
              </w:rPr>
            </w:pPr>
            <w:r w:rsidRPr="00134DCF">
              <w:rPr>
                <w:rFonts w:hint="eastAsia"/>
                <w:color w:val="00B050"/>
              </w:rPr>
              <w:lastRenderedPageBreak/>
              <w:tab/>
            </w:r>
            <w:r w:rsidRPr="00134DCF">
              <w:rPr>
                <w:rFonts w:hint="eastAsia"/>
                <w:color w:val="00B050"/>
              </w:rPr>
              <w:tab/>
              <w:t>//　なので、</w:t>
            </w:r>
            <w:r w:rsidRPr="00134DCF">
              <w:rPr>
                <w:rFonts w:hint="eastAsia"/>
                <w:color w:val="FF0000"/>
              </w:rPr>
              <w:t>PulseEvent() を使用せず、子の数分のイベントを使用する。</w:t>
            </w:r>
          </w:p>
          <w:p w14:paraId="3606154F" w14:textId="77777777" w:rsidR="006D48EB" w:rsidRDefault="006D48EB" w:rsidP="006D48EB">
            <w:pPr>
              <w:pStyle w:val="3-"/>
            </w:pPr>
          </w:p>
          <w:p w14:paraId="226C4D6B" w14:textId="77777777" w:rsidR="006D48EB" w:rsidRDefault="006D48EB" w:rsidP="006D48EB">
            <w:pPr>
              <w:pStyle w:val="3-"/>
            </w:pPr>
            <w:r>
              <w:rPr>
                <w:rFonts w:hint="eastAsia"/>
              </w:rPr>
              <w:tab/>
            </w:r>
            <w:r>
              <w:rPr>
                <w:rFonts w:hint="eastAsia"/>
              </w:rPr>
              <w:tab/>
            </w:r>
            <w:r w:rsidRPr="00134DCF">
              <w:rPr>
                <w:rFonts w:hint="eastAsia"/>
                <w:color w:val="00B050"/>
              </w:rPr>
              <w:t>//スレッド切り替えのためのスリープ</w:t>
            </w:r>
          </w:p>
          <w:p w14:paraId="2FE2D3EB" w14:textId="77777777" w:rsidR="006D48EB" w:rsidRDefault="006D48EB" w:rsidP="006D48EB">
            <w:pPr>
              <w:pStyle w:val="3-"/>
            </w:pPr>
            <w:r>
              <w:tab/>
            </w:r>
            <w:r>
              <w:tab/>
              <w:t>Sleep(0);</w:t>
            </w:r>
          </w:p>
          <w:p w14:paraId="2BE8B43E" w14:textId="77777777" w:rsidR="006D48EB" w:rsidRPr="00134DCF" w:rsidRDefault="006D48EB" w:rsidP="006D48EB">
            <w:pPr>
              <w:pStyle w:val="3-"/>
              <w:rPr>
                <w:color w:val="00B050"/>
              </w:rPr>
            </w:pPr>
            <w:r>
              <w:rPr>
                <w:rFonts w:hint="eastAsia"/>
              </w:rPr>
              <w:tab/>
            </w:r>
            <w:r w:rsidRPr="00134DCF">
              <w:rPr>
                <w:rFonts w:hint="eastAsia"/>
                <w:color w:val="00B050"/>
              </w:rPr>
              <w:t>//</w:t>
            </w:r>
            <w:r w:rsidRPr="00134DCF">
              <w:rPr>
                <w:rFonts w:hint="eastAsia"/>
                <w:color w:val="00B050"/>
              </w:rPr>
              <w:tab/>
              <w:t>//スレッド切り替え</w:t>
            </w:r>
          </w:p>
          <w:p w14:paraId="19576825"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SwitchToThread();//OSに任せて再スケジューリング</w:t>
            </w:r>
          </w:p>
          <w:p w14:paraId="49432111"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Yield();//廃止</w:t>
            </w:r>
          </w:p>
          <w:p w14:paraId="2F5869E9" w14:textId="77777777" w:rsidR="006D48EB" w:rsidRDefault="006D48EB" w:rsidP="006D48EB">
            <w:pPr>
              <w:pStyle w:val="3-"/>
            </w:pPr>
            <w:r>
              <w:tab/>
              <w:t>}</w:t>
            </w:r>
          </w:p>
          <w:p w14:paraId="6DE3D639" w14:textId="77777777" w:rsidR="006D48EB" w:rsidRDefault="006D48EB" w:rsidP="006D48EB">
            <w:pPr>
              <w:pStyle w:val="3-"/>
            </w:pPr>
          </w:p>
          <w:p w14:paraId="589E4CF4" w14:textId="77777777" w:rsidR="006D48EB" w:rsidRPr="00134DCF" w:rsidRDefault="006D48EB" w:rsidP="006D48EB">
            <w:pPr>
              <w:pStyle w:val="3-"/>
              <w:rPr>
                <w:color w:val="00B050"/>
              </w:rPr>
            </w:pPr>
            <w:r>
              <w:rPr>
                <w:rFonts w:hint="eastAsia"/>
              </w:rPr>
              <w:tab/>
            </w:r>
            <w:r w:rsidRPr="00134DCF">
              <w:rPr>
                <w:rFonts w:hint="eastAsia"/>
                <w:color w:val="00B050"/>
              </w:rPr>
              <w:t>//終了</w:t>
            </w:r>
          </w:p>
          <w:p w14:paraId="4BFB1D68" w14:textId="77777777" w:rsidR="006D48EB" w:rsidRDefault="006D48EB" w:rsidP="006D48EB">
            <w:pPr>
              <w:pStyle w:val="3-"/>
            </w:pPr>
            <w:r>
              <w:tab/>
              <w:t>printf("- end:(P)%s -\n", name);</w:t>
            </w:r>
          </w:p>
          <w:p w14:paraId="7BA406C7" w14:textId="77777777" w:rsidR="006D48EB" w:rsidRDefault="006D48EB" w:rsidP="006D48EB">
            <w:pPr>
              <w:pStyle w:val="3-"/>
            </w:pPr>
            <w:r>
              <w:tab/>
              <w:t>fflush(stdout);</w:t>
            </w:r>
          </w:p>
          <w:p w14:paraId="5EA504FD" w14:textId="77777777" w:rsidR="006D48EB" w:rsidRDefault="006D48EB" w:rsidP="006D48EB">
            <w:pPr>
              <w:pStyle w:val="3-"/>
            </w:pPr>
            <w:r>
              <w:tab/>
              <w:t>return 0;</w:t>
            </w:r>
          </w:p>
          <w:p w14:paraId="7BBD521F" w14:textId="77777777" w:rsidR="006D48EB" w:rsidRDefault="006D48EB" w:rsidP="006D48EB">
            <w:pPr>
              <w:pStyle w:val="3-"/>
            </w:pPr>
            <w:r>
              <w:t>}</w:t>
            </w:r>
          </w:p>
          <w:p w14:paraId="290464E7" w14:textId="77777777" w:rsidR="006D48EB" w:rsidRDefault="006D48EB" w:rsidP="006D48EB">
            <w:pPr>
              <w:pStyle w:val="3-"/>
            </w:pPr>
          </w:p>
          <w:p w14:paraId="289FAC4A" w14:textId="77777777" w:rsidR="006D48EB" w:rsidRPr="00134DCF" w:rsidRDefault="006D48EB" w:rsidP="006D48EB">
            <w:pPr>
              <w:pStyle w:val="3-"/>
              <w:rPr>
                <w:color w:val="00B050"/>
              </w:rPr>
            </w:pPr>
            <w:r w:rsidRPr="00134DCF">
              <w:rPr>
                <w:rFonts w:hint="eastAsia"/>
                <w:color w:val="00B050"/>
              </w:rPr>
              <w:t>//後続スレッド</w:t>
            </w:r>
          </w:p>
          <w:p w14:paraId="10A15978" w14:textId="77777777" w:rsidR="006D48EB" w:rsidRDefault="006D48EB" w:rsidP="006D48EB">
            <w:pPr>
              <w:pStyle w:val="3-"/>
            </w:pPr>
            <w:r>
              <w:t>unsigned int WINAPI followThreadFunc(void* param_p)</w:t>
            </w:r>
          </w:p>
          <w:p w14:paraId="18F2081E" w14:textId="77777777" w:rsidR="006D48EB" w:rsidRDefault="006D48EB" w:rsidP="006D48EB">
            <w:pPr>
              <w:pStyle w:val="3-"/>
            </w:pPr>
            <w:r>
              <w:t>{</w:t>
            </w:r>
          </w:p>
          <w:p w14:paraId="182E313B" w14:textId="77777777" w:rsidR="006D48EB" w:rsidRDefault="006D48EB" w:rsidP="006D48EB">
            <w:pPr>
              <w:pStyle w:val="3-"/>
            </w:pPr>
            <w:r>
              <w:rPr>
                <w:rFonts w:hint="eastAsia"/>
              </w:rPr>
              <w:tab/>
            </w:r>
            <w:r w:rsidRPr="00134DCF">
              <w:rPr>
                <w:rFonts w:hint="eastAsia"/>
                <w:color w:val="00B050"/>
              </w:rPr>
              <w:t>//パラメータ受け取り</w:t>
            </w:r>
          </w:p>
          <w:p w14:paraId="3F235F1A" w14:textId="77777777" w:rsidR="006D48EB" w:rsidRDefault="006D48EB" w:rsidP="006D48EB">
            <w:pPr>
              <w:pStyle w:val="3-"/>
            </w:pPr>
            <w:r>
              <w:tab/>
              <w:t>const char* name = static_cast&lt;const char*&gt;(param_p);</w:t>
            </w:r>
          </w:p>
          <w:p w14:paraId="4B044AE7" w14:textId="77777777" w:rsidR="006D48EB" w:rsidRDefault="006D48EB" w:rsidP="006D48EB">
            <w:pPr>
              <w:pStyle w:val="3-"/>
            </w:pPr>
          </w:p>
          <w:p w14:paraId="7EBA4D51" w14:textId="77777777" w:rsidR="006D48EB" w:rsidRPr="00134DCF" w:rsidRDefault="006D48EB" w:rsidP="006D48EB">
            <w:pPr>
              <w:pStyle w:val="3-"/>
              <w:rPr>
                <w:color w:val="00B050"/>
              </w:rPr>
            </w:pPr>
            <w:r>
              <w:rPr>
                <w:rFonts w:hint="eastAsia"/>
              </w:rPr>
              <w:tab/>
            </w:r>
            <w:r w:rsidRPr="00134DCF">
              <w:rPr>
                <w:rFonts w:hint="eastAsia"/>
                <w:color w:val="00B050"/>
              </w:rPr>
              <w:t>//後続スレッド数カウントアップ</w:t>
            </w:r>
          </w:p>
          <w:p w14:paraId="4C350E9E" w14:textId="77777777" w:rsidR="006D48EB" w:rsidRDefault="006D48EB" w:rsidP="006D48EB">
            <w:pPr>
              <w:pStyle w:val="3-"/>
            </w:pPr>
            <w:r>
              <w:tab/>
              <w:t>LONG thread_no = InterlockedIncrement(&amp;s_followThreadNo) - 1;</w:t>
            </w:r>
          </w:p>
          <w:p w14:paraId="2A7E9658" w14:textId="77777777" w:rsidR="006D48EB" w:rsidRDefault="006D48EB" w:rsidP="006D48EB">
            <w:pPr>
              <w:pStyle w:val="3-"/>
            </w:pPr>
          </w:p>
          <w:p w14:paraId="555A8ABB" w14:textId="77777777" w:rsidR="006D48EB" w:rsidRPr="00134DCF" w:rsidRDefault="006D48EB" w:rsidP="006D48EB">
            <w:pPr>
              <w:pStyle w:val="3-"/>
              <w:rPr>
                <w:color w:val="00B050"/>
              </w:rPr>
            </w:pPr>
            <w:r>
              <w:rPr>
                <w:rFonts w:hint="eastAsia"/>
              </w:rPr>
              <w:tab/>
            </w:r>
            <w:r w:rsidRPr="00134DCF">
              <w:rPr>
                <w:rFonts w:hint="eastAsia"/>
                <w:color w:val="00B050"/>
              </w:rPr>
              <w:t>//開始</w:t>
            </w:r>
          </w:p>
          <w:p w14:paraId="0D88FCD5" w14:textId="77777777" w:rsidR="006D48EB" w:rsidRDefault="006D48EB" w:rsidP="006D48EB">
            <w:pPr>
              <w:pStyle w:val="3-"/>
            </w:pPr>
            <w:r>
              <w:tab/>
              <w:t>printf("- begin:(F)[%d]%s -\n", thread_no, name);</w:t>
            </w:r>
          </w:p>
          <w:p w14:paraId="5B582323" w14:textId="77777777" w:rsidR="006D48EB" w:rsidRDefault="006D48EB" w:rsidP="006D48EB">
            <w:pPr>
              <w:pStyle w:val="3-"/>
            </w:pPr>
            <w:r>
              <w:tab/>
              <w:t>fflush(stdout);</w:t>
            </w:r>
          </w:p>
          <w:p w14:paraId="5F48D28D" w14:textId="77777777" w:rsidR="006D48EB" w:rsidRDefault="006D48EB" w:rsidP="006D48EB">
            <w:pPr>
              <w:pStyle w:val="3-"/>
            </w:pPr>
          </w:p>
          <w:p w14:paraId="07C24717" w14:textId="77777777" w:rsidR="006D48EB" w:rsidRPr="00134DCF" w:rsidRDefault="006D48EB" w:rsidP="006D48EB">
            <w:pPr>
              <w:pStyle w:val="3-"/>
              <w:rPr>
                <w:color w:val="00B050"/>
              </w:rPr>
            </w:pPr>
            <w:r>
              <w:rPr>
                <w:rFonts w:hint="eastAsia"/>
              </w:rPr>
              <w:tab/>
            </w:r>
            <w:r w:rsidRPr="00134DCF">
              <w:rPr>
                <w:rFonts w:hint="eastAsia"/>
                <w:color w:val="00B050"/>
              </w:rPr>
              <w:t>//後続スレッド処理完了イベントセット</w:t>
            </w:r>
          </w:p>
          <w:p w14:paraId="432DE4FE" w14:textId="77777777" w:rsidR="006D48EB" w:rsidRPr="00134DCF" w:rsidRDefault="006D48EB" w:rsidP="006D48EB">
            <w:pPr>
              <w:pStyle w:val="3-"/>
              <w:rPr>
                <w:color w:val="FF0000"/>
              </w:rPr>
            </w:pPr>
            <w:r>
              <w:tab/>
            </w:r>
            <w:r w:rsidRPr="00134DCF">
              <w:rPr>
                <w:color w:val="FF0000"/>
              </w:rPr>
              <w:t>SetEvent(s_hFollowEvent[thread_no]);</w:t>
            </w:r>
          </w:p>
          <w:p w14:paraId="52B6C17C" w14:textId="77777777" w:rsidR="006D48EB" w:rsidRDefault="006D48EB" w:rsidP="006D48EB">
            <w:pPr>
              <w:pStyle w:val="3-"/>
            </w:pPr>
          </w:p>
          <w:p w14:paraId="48298A63" w14:textId="77777777" w:rsidR="006D48EB" w:rsidRDefault="006D48EB" w:rsidP="006D48EB">
            <w:pPr>
              <w:pStyle w:val="3-"/>
            </w:pPr>
            <w:r>
              <w:rPr>
                <w:rFonts w:hint="eastAsia"/>
              </w:rPr>
              <w:tab/>
            </w:r>
            <w:r w:rsidRPr="00134DCF">
              <w:rPr>
                <w:rFonts w:hint="eastAsia"/>
                <w:color w:val="00B050"/>
              </w:rPr>
              <w:t>//処理</w:t>
            </w:r>
          </w:p>
          <w:p w14:paraId="7CAED7B8" w14:textId="77777777" w:rsidR="006D48EB" w:rsidRDefault="006D48EB" w:rsidP="006D48EB">
            <w:pPr>
              <w:pStyle w:val="3-"/>
            </w:pPr>
            <w:r>
              <w:tab/>
              <w:t>while (1)</w:t>
            </w:r>
          </w:p>
          <w:p w14:paraId="5A96B34A" w14:textId="77777777" w:rsidR="006D48EB" w:rsidRDefault="006D48EB" w:rsidP="006D48EB">
            <w:pPr>
              <w:pStyle w:val="3-"/>
            </w:pPr>
            <w:r>
              <w:tab/>
              <w:t>{</w:t>
            </w:r>
          </w:p>
          <w:p w14:paraId="62690B0D" w14:textId="77777777" w:rsidR="006D48EB" w:rsidRDefault="006D48EB" w:rsidP="006D48EB">
            <w:pPr>
              <w:pStyle w:val="3-"/>
            </w:pPr>
            <w:r>
              <w:rPr>
                <w:rFonts w:hint="eastAsia"/>
              </w:rPr>
              <w:tab/>
            </w:r>
            <w:r>
              <w:rPr>
                <w:rFonts w:hint="eastAsia"/>
              </w:rPr>
              <w:tab/>
            </w:r>
            <w:r w:rsidRPr="00134DCF">
              <w:rPr>
                <w:rFonts w:hint="eastAsia"/>
                <w:color w:val="00B050"/>
              </w:rPr>
              <w:t>//先行スレッド処理完了イベント待ち</w:t>
            </w:r>
          </w:p>
          <w:p w14:paraId="5104CBBF" w14:textId="77777777" w:rsidR="00134DCF" w:rsidRPr="00134DCF" w:rsidRDefault="006D48EB" w:rsidP="006D48EB">
            <w:pPr>
              <w:pStyle w:val="3-"/>
              <w:rPr>
                <w:color w:val="FF0000"/>
              </w:rPr>
            </w:pPr>
            <w:r>
              <w:rPr>
                <w:rFonts w:hint="eastAsia"/>
              </w:rPr>
              <w:tab/>
            </w:r>
            <w:r>
              <w:rPr>
                <w:rFonts w:hint="eastAsia"/>
              </w:rPr>
              <w:tab/>
            </w:r>
            <w:r w:rsidRPr="00134DCF">
              <w:rPr>
                <w:rFonts w:hint="eastAsia"/>
                <w:color w:val="FF0000"/>
              </w:rPr>
              <w:t>WaitForSingleObject(s_hPriorEvent[thread_no], INFINITE);</w:t>
            </w:r>
          </w:p>
          <w:p w14:paraId="5C4DAD17" w14:textId="77777777" w:rsidR="00280CEB" w:rsidRPr="00280CEB" w:rsidRDefault="00280CEB" w:rsidP="00280CEB">
            <w:pPr>
              <w:pStyle w:val="3-"/>
              <w:rPr>
                <w:color w:val="00B050"/>
              </w:rPr>
            </w:pPr>
            <w:r>
              <w:tab/>
            </w:r>
            <w:r>
              <w:tab/>
            </w:r>
            <w:r>
              <w:tab/>
            </w:r>
            <w:r>
              <w:tab/>
            </w:r>
            <w:r>
              <w:tab/>
            </w:r>
            <w:r>
              <w:tab/>
            </w:r>
            <w:r>
              <w:tab/>
            </w:r>
            <w:r w:rsidRPr="00280CEB">
              <w:rPr>
                <w:rFonts w:hint="eastAsia"/>
                <w:color w:val="00B050"/>
              </w:rPr>
              <w:t>//待機が完了しない時に他の処理を行いたい場合はタイムアウト値を指定する</w:t>
            </w:r>
          </w:p>
          <w:p w14:paraId="2C2059EC" w14:textId="77777777" w:rsidR="006D48EB" w:rsidRDefault="006D48EB" w:rsidP="006D48EB">
            <w:pPr>
              <w:pStyle w:val="3-"/>
            </w:pPr>
            <w:r>
              <w:tab/>
            </w:r>
            <w:r>
              <w:tab/>
            </w:r>
          </w:p>
          <w:p w14:paraId="70266E99"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//終了確認</w:t>
            </w:r>
          </w:p>
          <w:p w14:paraId="0D6DE8CF" w14:textId="77777777" w:rsidR="006D48EB" w:rsidRDefault="006D48EB" w:rsidP="006D48EB">
            <w:pPr>
              <w:pStyle w:val="3-"/>
            </w:pPr>
            <w:r>
              <w:tab/>
            </w:r>
            <w:r>
              <w:tab/>
              <w:t>if (s_IsQuirProiorThread)</w:t>
            </w:r>
          </w:p>
          <w:p w14:paraId="4C88FF2D" w14:textId="77777777" w:rsidR="006D48EB" w:rsidRDefault="006D48EB" w:rsidP="006D48EB">
            <w:pPr>
              <w:pStyle w:val="3-"/>
            </w:pPr>
            <w:r>
              <w:tab/>
            </w:r>
            <w:r>
              <w:tab/>
              <w:t>{</w:t>
            </w:r>
          </w:p>
          <w:p w14:paraId="3EB2411B" w14:textId="77777777" w:rsidR="006D48EB" w:rsidRDefault="006D48EB" w:rsidP="006D48EB">
            <w:pPr>
              <w:pStyle w:val="3-"/>
            </w:pPr>
            <w:r>
              <w:rPr>
                <w:rFonts w:hint="eastAsia"/>
              </w:rPr>
              <w:tab/>
            </w:r>
            <w:r>
              <w:rPr>
                <w:rFonts w:hint="eastAsia"/>
              </w:rPr>
              <w:tab/>
            </w:r>
            <w:r>
              <w:rPr>
                <w:rFonts w:hint="eastAsia"/>
              </w:rPr>
              <w:tab/>
            </w:r>
            <w:r w:rsidRPr="00134DCF">
              <w:rPr>
                <w:rFonts w:hint="eastAsia"/>
                <w:color w:val="00B050"/>
              </w:rPr>
              <w:t>//処理終了</w:t>
            </w:r>
          </w:p>
          <w:p w14:paraId="577887E4" w14:textId="77777777" w:rsidR="006D48EB" w:rsidRDefault="006D48EB" w:rsidP="006D48EB">
            <w:pPr>
              <w:pStyle w:val="3-"/>
            </w:pPr>
            <w:r>
              <w:tab/>
            </w:r>
            <w:r>
              <w:tab/>
            </w:r>
            <w:r>
              <w:tab/>
              <w:t>printf("(F)[%d]%s: [QUIT]\n", thread_no, name);</w:t>
            </w:r>
          </w:p>
          <w:p w14:paraId="460222EC" w14:textId="77777777" w:rsidR="006D48EB" w:rsidRDefault="006D48EB" w:rsidP="006D48EB">
            <w:pPr>
              <w:pStyle w:val="3-"/>
            </w:pPr>
            <w:r>
              <w:tab/>
            </w:r>
            <w:r>
              <w:tab/>
            </w:r>
            <w:r>
              <w:tab/>
              <w:t>fflush(stdout);</w:t>
            </w:r>
          </w:p>
          <w:p w14:paraId="5B02A38E" w14:textId="77777777" w:rsidR="006D48EB" w:rsidRDefault="006D48EB" w:rsidP="006D48EB">
            <w:pPr>
              <w:pStyle w:val="3-"/>
            </w:pPr>
            <w:r>
              <w:tab/>
            </w:r>
            <w:r>
              <w:tab/>
            </w:r>
            <w:r>
              <w:tab/>
            </w:r>
          </w:p>
          <w:p w14:paraId="0F49670A" w14:textId="77777777" w:rsidR="006D48EB" w:rsidRDefault="006D48EB" w:rsidP="006D48EB">
            <w:pPr>
              <w:pStyle w:val="3-"/>
            </w:pPr>
            <w:r>
              <w:tab/>
            </w:r>
            <w:r>
              <w:tab/>
            </w:r>
            <w:r>
              <w:tab/>
              <w:t>break;</w:t>
            </w:r>
          </w:p>
          <w:p w14:paraId="0E02A60E" w14:textId="77777777" w:rsidR="006D48EB" w:rsidRDefault="006D48EB" w:rsidP="006D48EB">
            <w:pPr>
              <w:pStyle w:val="3-"/>
            </w:pPr>
            <w:r>
              <w:tab/>
            </w:r>
            <w:r>
              <w:tab/>
              <w:t>}</w:t>
            </w:r>
          </w:p>
          <w:p w14:paraId="16A91C23" w14:textId="77777777" w:rsidR="006D48EB" w:rsidRDefault="006D48EB" w:rsidP="006D48EB">
            <w:pPr>
              <w:pStyle w:val="3-"/>
            </w:pPr>
          </w:p>
          <w:p w14:paraId="70A93544" w14:textId="77777777" w:rsidR="006D48EB" w:rsidRDefault="006D48EB" w:rsidP="006D48EB">
            <w:pPr>
              <w:pStyle w:val="3-"/>
            </w:pPr>
            <w:r>
              <w:rPr>
                <w:rFonts w:hint="eastAsia"/>
              </w:rPr>
              <w:tab/>
            </w:r>
            <w:r>
              <w:rPr>
                <w:rFonts w:hint="eastAsia"/>
              </w:rPr>
              <w:tab/>
            </w:r>
            <w:r w:rsidRPr="00134DCF">
              <w:rPr>
                <w:rFonts w:hint="eastAsia"/>
                <w:color w:val="00B050"/>
              </w:rPr>
              <w:t>//データ表示（前）</w:t>
            </w:r>
          </w:p>
          <w:p w14:paraId="266D67A4" w14:textId="77777777" w:rsidR="006D48EB" w:rsidRDefault="006D48EB" w:rsidP="006D48EB">
            <w:pPr>
              <w:pStyle w:val="3-"/>
            </w:pPr>
            <w:r>
              <w:tab/>
            </w:r>
            <w:r>
              <w:tab/>
              <w:t>printf("(F)[%d]%s: [BEFORE] commonData=%d, tlsData=%d\n", thread_no, name, s_commonData, s_tlsData);</w:t>
            </w:r>
          </w:p>
          <w:p w14:paraId="4E2DD4D2" w14:textId="77777777" w:rsidR="006D48EB" w:rsidRDefault="006D48EB" w:rsidP="006D48EB">
            <w:pPr>
              <w:pStyle w:val="3-"/>
            </w:pPr>
            <w:r>
              <w:tab/>
            </w:r>
            <w:r>
              <w:tab/>
              <w:t>fflush(stdout);</w:t>
            </w:r>
          </w:p>
          <w:p w14:paraId="4F4A58C0" w14:textId="77777777" w:rsidR="006D48EB" w:rsidRDefault="006D48EB" w:rsidP="006D48EB">
            <w:pPr>
              <w:pStyle w:val="3-"/>
            </w:pPr>
          </w:p>
          <w:p w14:paraId="723B9D22"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//データ取得</w:t>
            </w:r>
          </w:p>
          <w:p w14:paraId="740803F4" w14:textId="77777777" w:rsidR="006D48EB" w:rsidRDefault="006D48EB" w:rsidP="006D48EB">
            <w:pPr>
              <w:pStyle w:val="3-"/>
            </w:pPr>
            <w:r>
              <w:tab/>
            </w:r>
            <w:r>
              <w:tab/>
              <w:t>int common_data = s_commonData;</w:t>
            </w:r>
          </w:p>
          <w:p w14:paraId="728CA957" w14:textId="77777777" w:rsidR="006D48EB" w:rsidRDefault="006D48EB" w:rsidP="006D48EB">
            <w:pPr>
              <w:pStyle w:val="3-"/>
            </w:pPr>
            <w:r>
              <w:tab/>
            </w:r>
            <w:r>
              <w:tab/>
              <w:t>int tls_data = s_tlsData;</w:t>
            </w:r>
          </w:p>
          <w:p w14:paraId="194958A2" w14:textId="77777777" w:rsidR="006D48EB" w:rsidRDefault="006D48EB" w:rsidP="006D48EB">
            <w:pPr>
              <w:pStyle w:val="3-"/>
            </w:pPr>
          </w:p>
          <w:p w14:paraId="2DD9F33A"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//データ更新</w:t>
            </w:r>
          </w:p>
          <w:p w14:paraId="1D54D0A3" w14:textId="77777777" w:rsidR="006D48EB" w:rsidRDefault="006D48EB" w:rsidP="006D48EB">
            <w:pPr>
              <w:pStyle w:val="3-"/>
            </w:pPr>
            <w:r>
              <w:tab/>
            </w:r>
            <w:r>
              <w:tab/>
              <w:t>++tls_data;</w:t>
            </w:r>
          </w:p>
          <w:p w14:paraId="59D4CB83" w14:textId="77777777" w:rsidR="006D48EB" w:rsidRDefault="006D48EB" w:rsidP="006D48EB">
            <w:pPr>
              <w:pStyle w:val="3-"/>
            </w:pPr>
          </w:p>
          <w:p w14:paraId="539059AC" w14:textId="77777777" w:rsidR="006D48EB" w:rsidRDefault="006D48EB" w:rsidP="006D48EB">
            <w:pPr>
              <w:pStyle w:val="3-"/>
            </w:pPr>
            <w:r>
              <w:rPr>
                <w:rFonts w:hint="eastAsia"/>
              </w:rPr>
              <w:tab/>
            </w:r>
            <w:r>
              <w:rPr>
                <w:rFonts w:hint="eastAsia"/>
              </w:rPr>
              <w:tab/>
            </w:r>
            <w:r w:rsidRPr="00134DCF">
              <w:rPr>
                <w:rFonts w:hint="eastAsia"/>
                <w:color w:val="00B050"/>
              </w:rPr>
              <w:t>//若干ランダムでスリープ（0～500 msec）</w:t>
            </w:r>
          </w:p>
          <w:p w14:paraId="63CD09B4" w14:textId="77777777" w:rsidR="006D48EB" w:rsidRDefault="006D48EB" w:rsidP="006D48EB">
            <w:pPr>
              <w:pStyle w:val="3-"/>
            </w:pPr>
            <w:r>
              <w:tab/>
            </w:r>
            <w:r>
              <w:tab/>
              <w:t>Sleep(rand() % 500);</w:t>
            </w:r>
          </w:p>
          <w:p w14:paraId="4BFA1FA6" w14:textId="77777777" w:rsidR="006D48EB" w:rsidRDefault="006D48EB" w:rsidP="006D48EB">
            <w:pPr>
              <w:pStyle w:val="3-"/>
            </w:pPr>
          </w:p>
          <w:p w14:paraId="559CF44D" w14:textId="77777777" w:rsidR="006D48EB" w:rsidRDefault="006D48EB" w:rsidP="006D48EB">
            <w:pPr>
              <w:pStyle w:val="3-"/>
            </w:pPr>
            <w:r>
              <w:rPr>
                <w:rFonts w:hint="eastAsia"/>
              </w:rPr>
              <w:tab/>
            </w:r>
            <w:r>
              <w:rPr>
                <w:rFonts w:hint="eastAsia"/>
              </w:rPr>
              <w:tab/>
            </w:r>
            <w:r w:rsidRPr="00134DCF">
              <w:rPr>
                <w:rFonts w:hint="eastAsia"/>
                <w:color w:val="00B050"/>
              </w:rPr>
              <w:t>//データ書き戻し</w:t>
            </w:r>
          </w:p>
          <w:p w14:paraId="01551561" w14:textId="77777777" w:rsidR="006D48EB" w:rsidRDefault="006D48EB" w:rsidP="006D48EB">
            <w:pPr>
              <w:pStyle w:val="3-"/>
            </w:pPr>
            <w:r>
              <w:tab/>
            </w:r>
            <w:r>
              <w:tab/>
              <w:t>s_tlsData = tls_data;</w:t>
            </w:r>
          </w:p>
          <w:p w14:paraId="3821D0D4" w14:textId="77777777" w:rsidR="006D48EB" w:rsidRDefault="006D48EB" w:rsidP="006D48EB">
            <w:pPr>
              <w:pStyle w:val="3-"/>
            </w:pPr>
          </w:p>
          <w:p w14:paraId="04551D67" w14:textId="77777777" w:rsidR="006D48EB" w:rsidRPr="00134DCF" w:rsidRDefault="006D48EB" w:rsidP="006D48EB">
            <w:pPr>
              <w:pStyle w:val="3-"/>
              <w:rPr>
                <w:color w:val="00B050"/>
              </w:rPr>
            </w:pPr>
            <w:r>
              <w:rPr>
                <w:rFonts w:hint="eastAsia"/>
              </w:rPr>
              <w:lastRenderedPageBreak/>
              <w:tab/>
            </w:r>
            <w:r>
              <w:rPr>
                <w:rFonts w:hint="eastAsia"/>
              </w:rPr>
              <w:tab/>
            </w:r>
            <w:r w:rsidRPr="00134DCF">
              <w:rPr>
                <w:rFonts w:hint="eastAsia"/>
                <w:color w:val="00B050"/>
              </w:rPr>
              <w:t>//データ表示（後）</w:t>
            </w:r>
          </w:p>
          <w:p w14:paraId="5055A2D4" w14:textId="77777777" w:rsidR="006D48EB" w:rsidRDefault="006D48EB" w:rsidP="006D48EB">
            <w:pPr>
              <w:pStyle w:val="3-"/>
            </w:pPr>
            <w:r>
              <w:tab/>
            </w:r>
            <w:r>
              <w:tab/>
              <w:t>printf("(F)[%d]%s: [AFTER]  commonData=%d, tlsData=%d\n", thread_no, name, s_commonData, s_tlsData);</w:t>
            </w:r>
          </w:p>
          <w:p w14:paraId="00547184" w14:textId="77777777" w:rsidR="006D48EB" w:rsidRDefault="006D48EB" w:rsidP="006D48EB">
            <w:pPr>
              <w:pStyle w:val="3-"/>
            </w:pPr>
            <w:r>
              <w:tab/>
            </w:r>
            <w:r>
              <w:tab/>
              <w:t>fflush(stdout);</w:t>
            </w:r>
          </w:p>
          <w:p w14:paraId="429387E8" w14:textId="77777777" w:rsidR="006D48EB" w:rsidRDefault="006D48EB" w:rsidP="006D48EB">
            <w:pPr>
              <w:pStyle w:val="3-"/>
            </w:pPr>
            <w:r>
              <w:tab/>
            </w:r>
            <w:r>
              <w:tab/>
            </w:r>
          </w:p>
          <w:p w14:paraId="30D1968A"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//後続スレッド処理完了イベントセット</w:t>
            </w:r>
          </w:p>
          <w:p w14:paraId="73890A64" w14:textId="77777777" w:rsidR="006D48EB" w:rsidRDefault="006D48EB" w:rsidP="006D48EB">
            <w:pPr>
              <w:pStyle w:val="3-"/>
            </w:pPr>
            <w:r>
              <w:tab/>
            </w:r>
            <w:r>
              <w:tab/>
            </w:r>
            <w:r w:rsidRPr="00134DCF">
              <w:rPr>
                <w:color w:val="FF0000"/>
              </w:rPr>
              <w:t>SetEvent(s_hFollowEvent[thread_no]);</w:t>
            </w:r>
          </w:p>
          <w:p w14:paraId="6B608B7F" w14:textId="77777777" w:rsidR="006D48EB" w:rsidRDefault="006D48EB" w:rsidP="006D48EB">
            <w:pPr>
              <w:pStyle w:val="3-"/>
            </w:pPr>
          </w:p>
          <w:p w14:paraId="71D47A00" w14:textId="77777777" w:rsidR="006D48EB" w:rsidRDefault="006D48EB" w:rsidP="006D48EB">
            <w:pPr>
              <w:pStyle w:val="3-"/>
            </w:pPr>
            <w:r>
              <w:rPr>
                <w:rFonts w:hint="eastAsia"/>
              </w:rPr>
              <w:tab/>
            </w:r>
            <w:r>
              <w:rPr>
                <w:rFonts w:hint="eastAsia"/>
              </w:rPr>
              <w:tab/>
            </w:r>
            <w:r w:rsidRPr="00134DCF">
              <w:rPr>
                <w:rFonts w:hint="eastAsia"/>
                <w:color w:val="00B050"/>
              </w:rPr>
              <w:t>//スレッド切り替えのためのスリープ</w:t>
            </w:r>
          </w:p>
          <w:p w14:paraId="7F593D5E" w14:textId="77777777" w:rsidR="006D48EB" w:rsidRDefault="006D48EB" w:rsidP="006D48EB">
            <w:pPr>
              <w:pStyle w:val="3-"/>
            </w:pPr>
            <w:r>
              <w:tab/>
            </w:r>
            <w:r>
              <w:tab/>
              <w:t>Sleep(0);</w:t>
            </w:r>
          </w:p>
          <w:p w14:paraId="1D944A98" w14:textId="77777777" w:rsidR="006D48EB" w:rsidRPr="00134DCF" w:rsidRDefault="006D48EB" w:rsidP="006D48EB">
            <w:pPr>
              <w:pStyle w:val="3-"/>
              <w:rPr>
                <w:color w:val="00B050"/>
              </w:rPr>
            </w:pPr>
            <w:r>
              <w:rPr>
                <w:rFonts w:hint="eastAsia"/>
              </w:rPr>
              <w:tab/>
            </w:r>
            <w:r w:rsidRPr="00134DCF">
              <w:rPr>
                <w:rFonts w:hint="eastAsia"/>
                <w:color w:val="00B050"/>
              </w:rPr>
              <w:t>//</w:t>
            </w:r>
            <w:r w:rsidRPr="00134DCF">
              <w:rPr>
                <w:rFonts w:hint="eastAsia"/>
                <w:color w:val="00B050"/>
              </w:rPr>
              <w:tab/>
              <w:t>//スレッド切り替え</w:t>
            </w:r>
          </w:p>
          <w:p w14:paraId="5CFE5E0B"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SwitchToThread();//OSに任せて再スケジューリング</w:t>
            </w:r>
          </w:p>
          <w:p w14:paraId="256AA803"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Yield();//廃止</w:t>
            </w:r>
          </w:p>
          <w:p w14:paraId="07BC30AB" w14:textId="77777777" w:rsidR="006D48EB" w:rsidRDefault="006D48EB" w:rsidP="006D48EB">
            <w:pPr>
              <w:pStyle w:val="3-"/>
            </w:pPr>
            <w:r>
              <w:tab/>
              <w:t>}</w:t>
            </w:r>
          </w:p>
          <w:p w14:paraId="59A3BEBA" w14:textId="77777777" w:rsidR="006D48EB" w:rsidRDefault="006D48EB" w:rsidP="006D48EB">
            <w:pPr>
              <w:pStyle w:val="3-"/>
            </w:pPr>
          </w:p>
          <w:p w14:paraId="79D8BEA8" w14:textId="77777777" w:rsidR="006D48EB" w:rsidRPr="00134DCF" w:rsidRDefault="006D48EB" w:rsidP="006D48EB">
            <w:pPr>
              <w:pStyle w:val="3-"/>
              <w:rPr>
                <w:color w:val="00B050"/>
              </w:rPr>
            </w:pPr>
            <w:r>
              <w:rPr>
                <w:rFonts w:hint="eastAsia"/>
              </w:rPr>
              <w:tab/>
            </w:r>
            <w:r w:rsidRPr="00134DCF">
              <w:rPr>
                <w:rFonts w:hint="eastAsia"/>
                <w:color w:val="00B050"/>
              </w:rPr>
              <w:t>//終了</w:t>
            </w:r>
          </w:p>
          <w:p w14:paraId="0B17321D" w14:textId="77777777" w:rsidR="006D48EB" w:rsidRDefault="006D48EB" w:rsidP="006D48EB">
            <w:pPr>
              <w:pStyle w:val="3-"/>
            </w:pPr>
            <w:r>
              <w:tab/>
              <w:t>printf("- end:(F)[%d]%s -\n", thread_no, name);</w:t>
            </w:r>
          </w:p>
          <w:p w14:paraId="13EA3869" w14:textId="77777777" w:rsidR="006D48EB" w:rsidRDefault="006D48EB" w:rsidP="006D48EB">
            <w:pPr>
              <w:pStyle w:val="3-"/>
            </w:pPr>
            <w:r>
              <w:tab/>
              <w:t>fflush(stdout);</w:t>
            </w:r>
          </w:p>
          <w:p w14:paraId="1B82DEA0" w14:textId="77777777" w:rsidR="006D48EB" w:rsidRDefault="006D48EB" w:rsidP="006D48EB">
            <w:pPr>
              <w:pStyle w:val="3-"/>
            </w:pPr>
            <w:r>
              <w:tab/>
              <w:t>return 0;</w:t>
            </w:r>
          </w:p>
          <w:p w14:paraId="06A368BC" w14:textId="77777777" w:rsidR="006D48EB" w:rsidRDefault="006D48EB" w:rsidP="006D48EB">
            <w:pPr>
              <w:pStyle w:val="3-"/>
            </w:pPr>
            <w:r>
              <w:t>}</w:t>
            </w:r>
          </w:p>
          <w:p w14:paraId="45F5A826" w14:textId="77777777" w:rsidR="006D48EB" w:rsidRDefault="006D48EB" w:rsidP="006D48EB">
            <w:pPr>
              <w:pStyle w:val="3-"/>
            </w:pPr>
          </w:p>
          <w:p w14:paraId="7C4087F4" w14:textId="77777777" w:rsidR="006D48EB" w:rsidRPr="00134DCF" w:rsidRDefault="006D48EB" w:rsidP="006D48EB">
            <w:pPr>
              <w:pStyle w:val="3-"/>
              <w:rPr>
                <w:color w:val="00B050"/>
              </w:rPr>
            </w:pPr>
            <w:r w:rsidRPr="00134DCF">
              <w:rPr>
                <w:rFonts w:hint="eastAsia"/>
                <w:color w:val="00B050"/>
              </w:rPr>
              <w:t>//テスト</w:t>
            </w:r>
          </w:p>
          <w:p w14:paraId="52AC86CA" w14:textId="77777777" w:rsidR="006D48EB" w:rsidRDefault="006D48EB" w:rsidP="006D48EB">
            <w:pPr>
              <w:pStyle w:val="3-"/>
            </w:pPr>
            <w:r>
              <w:t>int main(const int argc, const char* argv[])</w:t>
            </w:r>
          </w:p>
          <w:p w14:paraId="3FBBC3A2" w14:textId="77777777" w:rsidR="006D48EB" w:rsidRDefault="006D48EB" w:rsidP="006D48EB">
            <w:pPr>
              <w:pStyle w:val="3-"/>
            </w:pPr>
            <w:r>
              <w:t>{</w:t>
            </w:r>
          </w:p>
          <w:p w14:paraId="214CE5EF" w14:textId="77777777" w:rsidR="006D48EB" w:rsidRPr="00134DCF" w:rsidRDefault="006D48EB" w:rsidP="006D48EB">
            <w:pPr>
              <w:pStyle w:val="3-"/>
              <w:rPr>
                <w:color w:val="00B050"/>
              </w:rPr>
            </w:pPr>
            <w:r>
              <w:rPr>
                <w:rFonts w:hint="eastAsia"/>
              </w:rPr>
              <w:tab/>
            </w:r>
            <w:r w:rsidRPr="00134DCF">
              <w:rPr>
                <w:rFonts w:hint="eastAsia"/>
                <w:color w:val="00B050"/>
              </w:rPr>
              <w:t>//イベント生成</w:t>
            </w:r>
          </w:p>
          <w:p w14:paraId="1E1DD1A0" w14:textId="77777777" w:rsidR="006D48EB" w:rsidRDefault="006D48EB" w:rsidP="006D48EB">
            <w:pPr>
              <w:pStyle w:val="3-"/>
            </w:pPr>
            <w:r>
              <w:tab/>
              <w:t>{</w:t>
            </w:r>
          </w:p>
          <w:p w14:paraId="78FFABC2" w14:textId="77777777" w:rsidR="006D48EB" w:rsidRDefault="006D48EB" w:rsidP="006D48EB">
            <w:pPr>
              <w:pStyle w:val="3-"/>
            </w:pPr>
            <w:r>
              <w:tab/>
            </w:r>
            <w:r>
              <w:tab/>
              <w:t>for (int i = 0; i &lt; FOLLOW_THREAD_MAX; ++i)</w:t>
            </w:r>
          </w:p>
          <w:p w14:paraId="036D1A01" w14:textId="77777777" w:rsidR="006D48EB" w:rsidRDefault="006D48EB" w:rsidP="006D48EB">
            <w:pPr>
              <w:pStyle w:val="3-"/>
            </w:pPr>
            <w:r>
              <w:tab/>
            </w:r>
            <w:r>
              <w:tab/>
              <w:t>{</w:t>
            </w:r>
          </w:p>
          <w:p w14:paraId="6BA6954E" w14:textId="23277E27" w:rsidR="00134DCF" w:rsidRDefault="00134DCF" w:rsidP="006D48EB">
            <w:pPr>
              <w:pStyle w:val="3-"/>
            </w:pPr>
            <w:r>
              <w:tab/>
            </w:r>
            <w:r>
              <w:tab/>
            </w:r>
            <w:r>
              <w:tab/>
            </w:r>
            <w:r w:rsidRPr="00134DCF">
              <w:rPr>
                <w:color w:val="00B050"/>
              </w:rPr>
              <w:t>//先行スレッド→後続スレッド通知用イベント（</w:t>
            </w:r>
            <w:r w:rsidRPr="00134DCF">
              <w:rPr>
                <w:rFonts w:hint="eastAsia"/>
                <w:color w:val="00B050"/>
              </w:rPr>
              <w:t>PulseEventが信頼できないので、後続スレッド数分作成</w:t>
            </w:r>
            <w:r w:rsidRPr="00134DCF">
              <w:rPr>
                <w:color w:val="00B050"/>
              </w:rPr>
              <w:t>）</w:t>
            </w:r>
          </w:p>
          <w:p w14:paraId="79D7B57B" w14:textId="77777777" w:rsidR="00134DCF" w:rsidRPr="00134DCF" w:rsidRDefault="006D48EB" w:rsidP="006D48EB">
            <w:pPr>
              <w:pStyle w:val="3-"/>
              <w:rPr>
                <w:color w:val="FF0000"/>
              </w:rPr>
            </w:pPr>
            <w:r>
              <w:rPr>
                <w:rFonts w:hint="eastAsia"/>
              </w:rPr>
              <w:tab/>
            </w:r>
            <w:r>
              <w:rPr>
                <w:rFonts w:hint="eastAsia"/>
              </w:rPr>
              <w:tab/>
            </w:r>
            <w:r>
              <w:rPr>
                <w:rFonts w:hint="eastAsia"/>
              </w:rPr>
              <w:tab/>
            </w:r>
            <w:r w:rsidRPr="00134DCF">
              <w:rPr>
                <w:rFonts w:hint="eastAsia"/>
                <w:color w:val="FF0000"/>
              </w:rPr>
              <w:t>s_hPriorEvent[i] = CreateEvent(nullptr, false, false, nullptr);</w:t>
            </w:r>
          </w:p>
          <w:p w14:paraId="0B8B5AD4" w14:textId="609D2342" w:rsidR="006D48EB" w:rsidRDefault="00134DCF" w:rsidP="006D48EB">
            <w:pPr>
              <w:pStyle w:val="3-"/>
            </w:pPr>
            <w:r>
              <w:tab/>
            </w:r>
            <w:r>
              <w:tab/>
            </w:r>
            <w:r>
              <w:tab/>
            </w:r>
            <w:r>
              <w:tab/>
            </w:r>
            <w:r>
              <w:tab/>
            </w:r>
            <w:r>
              <w:tab/>
            </w:r>
            <w:r>
              <w:tab/>
            </w:r>
            <w:r w:rsidR="006D48EB" w:rsidRPr="00134DCF">
              <w:rPr>
                <w:rFonts w:hint="eastAsia"/>
                <w:color w:val="00B050"/>
              </w:rPr>
              <w:t>//手動リセット=false（自動リセット）, 初期状態=false（リセット状態）</w:t>
            </w:r>
          </w:p>
          <w:p w14:paraId="6CA4D70C" w14:textId="275270E2" w:rsidR="00134DCF" w:rsidRDefault="00134DCF" w:rsidP="00134DCF">
            <w:pPr>
              <w:pStyle w:val="3-"/>
            </w:pPr>
            <w:r>
              <w:tab/>
            </w:r>
            <w:r>
              <w:tab/>
            </w:r>
            <w:r>
              <w:tab/>
            </w:r>
            <w:r w:rsidRPr="00134DCF">
              <w:rPr>
                <w:color w:val="00B050"/>
              </w:rPr>
              <w:t>//後続スレッド→先行スレッド通知用イベント</w:t>
            </w:r>
          </w:p>
          <w:p w14:paraId="075E8A40" w14:textId="77777777" w:rsidR="00134DCF" w:rsidRPr="00134DCF" w:rsidRDefault="006D48EB" w:rsidP="006D48EB">
            <w:pPr>
              <w:pStyle w:val="3-"/>
              <w:rPr>
                <w:color w:val="FF0000"/>
              </w:rPr>
            </w:pPr>
            <w:r>
              <w:rPr>
                <w:rFonts w:hint="eastAsia"/>
              </w:rPr>
              <w:tab/>
            </w:r>
            <w:r>
              <w:rPr>
                <w:rFonts w:hint="eastAsia"/>
              </w:rPr>
              <w:tab/>
            </w:r>
            <w:r>
              <w:rPr>
                <w:rFonts w:hint="eastAsia"/>
              </w:rPr>
              <w:tab/>
            </w:r>
            <w:r w:rsidRPr="00134DCF">
              <w:rPr>
                <w:rFonts w:hint="eastAsia"/>
                <w:color w:val="FF0000"/>
              </w:rPr>
              <w:t>s_hFollowEvent[i] = CreateEvent(nullptr, false, false, nullptr);</w:t>
            </w:r>
          </w:p>
          <w:p w14:paraId="7C282EE9" w14:textId="66744E0B" w:rsidR="006D48EB" w:rsidRDefault="00134DCF" w:rsidP="006D48EB">
            <w:pPr>
              <w:pStyle w:val="3-"/>
            </w:pPr>
            <w:r>
              <w:tab/>
            </w:r>
            <w:r>
              <w:tab/>
            </w:r>
            <w:r>
              <w:tab/>
            </w:r>
            <w:r>
              <w:tab/>
            </w:r>
            <w:r>
              <w:tab/>
            </w:r>
            <w:r>
              <w:tab/>
            </w:r>
            <w:r>
              <w:tab/>
            </w:r>
            <w:r w:rsidR="006D48EB" w:rsidRPr="00134DCF">
              <w:rPr>
                <w:rFonts w:hint="eastAsia"/>
                <w:color w:val="00B050"/>
              </w:rPr>
              <w:t>//手動リセット=false（自動リセット）, 初期状態=false（リセット状態）</w:t>
            </w:r>
          </w:p>
          <w:p w14:paraId="2C9C8DD1" w14:textId="77777777" w:rsidR="006D48EB" w:rsidRDefault="006D48EB" w:rsidP="006D48EB">
            <w:pPr>
              <w:pStyle w:val="3-"/>
            </w:pPr>
            <w:r>
              <w:tab/>
            </w:r>
            <w:r>
              <w:tab/>
              <w:t>}</w:t>
            </w:r>
          </w:p>
          <w:p w14:paraId="0CF9576E" w14:textId="77777777" w:rsidR="006D48EB" w:rsidRDefault="006D48EB" w:rsidP="006D48EB">
            <w:pPr>
              <w:pStyle w:val="3-"/>
            </w:pPr>
          </w:p>
          <w:p w14:paraId="549BDBE5" w14:textId="77777777" w:rsidR="006D48EB" w:rsidRPr="00134DCF" w:rsidRDefault="006D48EB" w:rsidP="006D48EB">
            <w:pPr>
              <w:pStyle w:val="3-"/>
              <w:rPr>
                <w:color w:val="00B050"/>
              </w:rPr>
            </w:pPr>
            <w:r>
              <w:rPr>
                <w:rFonts w:hint="eastAsia"/>
              </w:rPr>
              <w:tab/>
            </w:r>
            <w:r w:rsidRPr="00134DCF">
              <w:rPr>
                <w:rFonts w:hint="eastAsia"/>
                <w:color w:val="00B050"/>
              </w:rPr>
              <w:t>//</w:t>
            </w:r>
            <w:r w:rsidRPr="00134DCF">
              <w:rPr>
                <w:rFonts w:hint="eastAsia"/>
                <w:color w:val="00B050"/>
              </w:rPr>
              <w:tab/>
              <w:t>//属性を指定して生成する場合</w:t>
            </w:r>
          </w:p>
          <w:p w14:paraId="7A4FBE39"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r>
            <w:r w:rsidRPr="00134DCF">
              <w:rPr>
                <w:rFonts w:hint="eastAsia"/>
                <w:color w:val="FF0000"/>
              </w:rPr>
              <w:t>SECURITY_ATTRIBUTES attr = { sizeof(SECURITY_ATTRIBUTES), nullptr, true };</w:t>
            </w:r>
            <w:r w:rsidRPr="00134DCF">
              <w:rPr>
                <w:rFonts w:hint="eastAsia"/>
                <w:color w:val="00B050"/>
              </w:rPr>
              <w:t>//子プロセスにハンドルを継承する</w:t>
            </w:r>
          </w:p>
          <w:p w14:paraId="7FE374B1" w14:textId="77777777" w:rsidR="00134DCF" w:rsidRDefault="006D48EB" w:rsidP="006D48EB">
            <w:pPr>
              <w:pStyle w:val="3-"/>
              <w:rPr>
                <w:color w:val="00B050"/>
              </w:rPr>
            </w:pPr>
            <w:r w:rsidRPr="00134DCF">
              <w:rPr>
                <w:rFonts w:hint="eastAsia"/>
                <w:color w:val="00B050"/>
              </w:rPr>
              <w:tab/>
              <w:t>//</w:t>
            </w:r>
            <w:r w:rsidRPr="00134DCF">
              <w:rPr>
                <w:rFonts w:hint="eastAsia"/>
                <w:color w:val="00B050"/>
              </w:rPr>
              <w:tab/>
            </w:r>
            <w:r w:rsidRPr="00134DCF">
              <w:rPr>
                <w:rFonts w:hint="eastAsia"/>
                <w:color w:val="FF0000"/>
              </w:rPr>
              <w:t>SECURITY_ATTRIBUTES attr = { sizeof(SECURITY_ATTRIBUTES), nullptr, false };</w:t>
            </w:r>
            <w:r w:rsidRPr="00134DCF">
              <w:rPr>
                <w:rFonts w:hint="eastAsia"/>
                <w:color w:val="00B050"/>
              </w:rPr>
              <w:t>//子プロセスにハンドルを</w:t>
            </w:r>
          </w:p>
          <w:p w14:paraId="60418F56" w14:textId="06CF5E4E" w:rsidR="006D48EB" w:rsidRPr="00134DCF" w:rsidRDefault="00134DCF" w:rsidP="006D48EB">
            <w:pPr>
              <w:pStyle w:val="3-"/>
              <w:rPr>
                <w:color w:val="00B050"/>
              </w:rPr>
            </w:pPr>
            <w:r>
              <w:rPr>
                <w:color w:val="00B050"/>
              </w:rPr>
              <w:tab/>
              <w:t>//</w:t>
            </w:r>
            <w:r>
              <w:rPr>
                <w:color w:val="00B050"/>
              </w:rPr>
              <w:tab/>
              <w:t xml:space="preserve">                                                                           //</w:t>
            </w:r>
            <w:r w:rsidR="006D48EB" w:rsidRPr="00134DCF">
              <w:rPr>
                <w:rFonts w:hint="eastAsia"/>
                <w:color w:val="00B050"/>
              </w:rPr>
              <w:t>継承しない　※デフォルト</w:t>
            </w:r>
          </w:p>
          <w:p w14:paraId="4E24AF2E" w14:textId="77777777" w:rsidR="006D48EB" w:rsidRPr="00134DCF" w:rsidRDefault="006D48EB" w:rsidP="006D48EB">
            <w:pPr>
              <w:pStyle w:val="3-"/>
              <w:rPr>
                <w:color w:val="00B050"/>
              </w:rPr>
            </w:pPr>
            <w:r w:rsidRPr="00134DCF">
              <w:rPr>
                <w:color w:val="00B050"/>
              </w:rPr>
              <w:tab/>
              <w:t>//</w:t>
            </w:r>
            <w:r w:rsidRPr="00134DCF">
              <w:rPr>
                <w:color w:val="00B050"/>
              </w:rPr>
              <w:tab/>
              <w:t>for (int i = 0; i &lt; FOLLOW_THREAD_MAX; ++i)</w:t>
            </w:r>
          </w:p>
          <w:p w14:paraId="706168DA" w14:textId="77777777" w:rsidR="006D48EB" w:rsidRPr="00134DCF" w:rsidRDefault="006D48EB" w:rsidP="006D48EB">
            <w:pPr>
              <w:pStyle w:val="3-"/>
              <w:rPr>
                <w:color w:val="00B050"/>
              </w:rPr>
            </w:pPr>
            <w:r w:rsidRPr="00134DCF">
              <w:rPr>
                <w:color w:val="00B050"/>
              </w:rPr>
              <w:tab/>
              <w:t>//</w:t>
            </w:r>
            <w:r w:rsidRPr="00134DCF">
              <w:rPr>
                <w:color w:val="00B050"/>
              </w:rPr>
              <w:tab/>
              <w:t>{</w:t>
            </w:r>
          </w:p>
          <w:p w14:paraId="792FF4EE" w14:textId="0FCC28A6" w:rsidR="00134DCF" w:rsidRDefault="00134DCF" w:rsidP="00134DCF">
            <w:pPr>
              <w:pStyle w:val="3-"/>
            </w:pPr>
            <w:r>
              <w:tab/>
            </w:r>
            <w:r w:rsidRPr="00134DCF">
              <w:rPr>
                <w:color w:val="00B050"/>
              </w:rPr>
              <w:t>//</w:t>
            </w:r>
            <w:r>
              <w:tab/>
            </w:r>
            <w:r>
              <w:tab/>
            </w:r>
            <w:r w:rsidRPr="00134DCF">
              <w:rPr>
                <w:color w:val="00B050"/>
              </w:rPr>
              <w:t>//先行スレッド→後続スレッド通知用イベント（</w:t>
            </w:r>
            <w:r w:rsidRPr="00134DCF">
              <w:rPr>
                <w:rFonts w:hint="eastAsia"/>
                <w:color w:val="00B050"/>
              </w:rPr>
              <w:t>PulseEventが信頼できないので、後続スレッド数分作成</w:t>
            </w:r>
            <w:r w:rsidRPr="00134DCF">
              <w:rPr>
                <w:color w:val="00B050"/>
              </w:rPr>
              <w:t>）</w:t>
            </w:r>
          </w:p>
          <w:p w14:paraId="640057AC" w14:textId="77777777" w:rsidR="006D48EB" w:rsidRPr="00134DCF" w:rsidRDefault="006D48EB" w:rsidP="006D48EB">
            <w:pPr>
              <w:pStyle w:val="3-"/>
              <w:rPr>
                <w:color w:val="00B050"/>
              </w:rPr>
            </w:pPr>
            <w:r w:rsidRPr="00134DCF">
              <w:rPr>
                <w:color w:val="00B050"/>
              </w:rPr>
              <w:tab/>
              <w:t>//</w:t>
            </w:r>
            <w:r w:rsidRPr="00134DCF">
              <w:rPr>
                <w:color w:val="00B050"/>
              </w:rPr>
              <w:tab/>
            </w:r>
            <w:r w:rsidRPr="00134DCF">
              <w:rPr>
                <w:color w:val="00B050"/>
              </w:rPr>
              <w:tab/>
            </w:r>
            <w:r w:rsidRPr="00134DCF">
              <w:rPr>
                <w:color w:val="FF0000"/>
              </w:rPr>
              <w:t>s_hPriorEvent[i] = CreateEvent(&amp;attr, true, false, nullptr);</w:t>
            </w:r>
          </w:p>
          <w:p w14:paraId="4C31603B" w14:textId="1D458A02" w:rsidR="00134DCF" w:rsidRDefault="00134DCF" w:rsidP="00134DCF">
            <w:pPr>
              <w:pStyle w:val="3-"/>
            </w:pPr>
            <w:r>
              <w:tab/>
            </w:r>
            <w:r w:rsidRPr="00134DCF">
              <w:rPr>
                <w:color w:val="00B050"/>
              </w:rPr>
              <w:t>//</w:t>
            </w:r>
            <w:r>
              <w:tab/>
            </w:r>
            <w:r>
              <w:tab/>
            </w:r>
            <w:r w:rsidRPr="00134DCF">
              <w:rPr>
                <w:color w:val="00B050"/>
              </w:rPr>
              <w:t>//後続スレッド→先行スレッド通知用イベント</w:t>
            </w:r>
          </w:p>
          <w:p w14:paraId="7C3051A6" w14:textId="77777777" w:rsidR="006D48EB" w:rsidRPr="00134DCF" w:rsidRDefault="006D48EB" w:rsidP="006D48EB">
            <w:pPr>
              <w:pStyle w:val="3-"/>
              <w:rPr>
                <w:color w:val="00B050"/>
              </w:rPr>
            </w:pPr>
            <w:r w:rsidRPr="00134DCF">
              <w:rPr>
                <w:color w:val="00B050"/>
              </w:rPr>
              <w:tab/>
              <w:t>//</w:t>
            </w:r>
            <w:r w:rsidRPr="00134DCF">
              <w:rPr>
                <w:color w:val="00B050"/>
              </w:rPr>
              <w:tab/>
            </w:r>
            <w:r w:rsidRPr="00134DCF">
              <w:rPr>
                <w:color w:val="00B050"/>
              </w:rPr>
              <w:tab/>
            </w:r>
            <w:r w:rsidRPr="00134DCF">
              <w:rPr>
                <w:color w:val="FF0000"/>
              </w:rPr>
              <w:t>s_hFollowEvent[i] = CreateEvent(&amp;attr, false, false, nullptr);</w:t>
            </w:r>
          </w:p>
          <w:p w14:paraId="64B94A48" w14:textId="77777777" w:rsidR="006D48EB" w:rsidRPr="00134DCF" w:rsidRDefault="006D48EB" w:rsidP="006D48EB">
            <w:pPr>
              <w:pStyle w:val="3-"/>
              <w:rPr>
                <w:color w:val="00B050"/>
              </w:rPr>
            </w:pPr>
            <w:r w:rsidRPr="00134DCF">
              <w:rPr>
                <w:color w:val="00B050"/>
              </w:rPr>
              <w:tab/>
              <w:t>//</w:t>
            </w:r>
            <w:r w:rsidRPr="00134DCF">
              <w:rPr>
                <w:color w:val="00B050"/>
              </w:rPr>
              <w:tab/>
              <w:t>}</w:t>
            </w:r>
          </w:p>
          <w:p w14:paraId="3363AB76" w14:textId="77777777" w:rsidR="006D48EB" w:rsidRDefault="006D48EB" w:rsidP="006D48EB">
            <w:pPr>
              <w:pStyle w:val="3-"/>
            </w:pPr>
            <w:r>
              <w:tab/>
              <w:t>}</w:t>
            </w:r>
          </w:p>
          <w:p w14:paraId="11B598A6" w14:textId="77777777" w:rsidR="006D48EB" w:rsidRDefault="006D48EB" w:rsidP="006D48EB">
            <w:pPr>
              <w:pStyle w:val="3-"/>
            </w:pPr>
          </w:p>
          <w:p w14:paraId="7EADD66B" w14:textId="77777777" w:rsidR="006D48EB" w:rsidRDefault="006D48EB" w:rsidP="006D48EB">
            <w:pPr>
              <w:pStyle w:val="3-"/>
            </w:pPr>
            <w:r>
              <w:rPr>
                <w:rFonts w:hint="eastAsia"/>
              </w:rPr>
              <w:tab/>
            </w:r>
            <w:r w:rsidRPr="00134DCF">
              <w:rPr>
                <w:rFonts w:hint="eastAsia"/>
                <w:color w:val="00B050"/>
              </w:rPr>
              <w:t>//スレッド作成</w:t>
            </w:r>
          </w:p>
          <w:p w14:paraId="6E07B6F6" w14:textId="77777777" w:rsidR="006D48EB" w:rsidRDefault="006D48EB" w:rsidP="006D48EB">
            <w:pPr>
              <w:pStyle w:val="3-"/>
            </w:pPr>
            <w:r>
              <w:tab/>
              <w:t>static const int FOLLOW_THREAD_NUM = 5;</w:t>
            </w:r>
          </w:p>
          <w:p w14:paraId="3902F161" w14:textId="77777777" w:rsidR="006D48EB" w:rsidRDefault="006D48EB" w:rsidP="006D48EB">
            <w:pPr>
              <w:pStyle w:val="3-"/>
            </w:pPr>
            <w:r>
              <w:tab/>
              <w:t>static const int THREAD_NUM = 1 + FOLLOW_THREAD_NUM;</w:t>
            </w:r>
          </w:p>
          <w:p w14:paraId="40F2F360" w14:textId="77777777" w:rsidR="006D48EB" w:rsidRDefault="006D48EB" w:rsidP="006D48EB">
            <w:pPr>
              <w:pStyle w:val="3-"/>
            </w:pPr>
            <w:r>
              <w:tab/>
              <w:t>static_assert(FOLLOW_THREAD_NUM &lt;= FOLLOW_THREAD_MAX, "FOLLOW_THREAD_NUM is over.");</w:t>
            </w:r>
          </w:p>
          <w:p w14:paraId="436F7B3F" w14:textId="77777777" w:rsidR="006D48EB" w:rsidRDefault="006D48EB" w:rsidP="006D48EB">
            <w:pPr>
              <w:pStyle w:val="3-"/>
            </w:pPr>
            <w:r>
              <w:tab/>
              <w:t>s_followThreadNum = FOLLOW_THREAD_NUM;</w:t>
            </w:r>
          </w:p>
          <w:p w14:paraId="26D803C5" w14:textId="77777777" w:rsidR="006D48EB" w:rsidRDefault="006D48EB" w:rsidP="006D48EB">
            <w:pPr>
              <w:pStyle w:val="3-"/>
            </w:pPr>
            <w:r>
              <w:tab/>
              <w:t>unsigned int tid[THREAD_NUM] = {};</w:t>
            </w:r>
          </w:p>
          <w:p w14:paraId="481554EA" w14:textId="77777777" w:rsidR="006D48EB" w:rsidRDefault="006D48EB" w:rsidP="006D48EB">
            <w:pPr>
              <w:pStyle w:val="3-"/>
            </w:pPr>
            <w:r>
              <w:tab/>
              <w:t>HANDLE hThread[THREAD_NUM] =</w:t>
            </w:r>
          </w:p>
          <w:p w14:paraId="75675F42" w14:textId="77777777" w:rsidR="006D48EB" w:rsidRDefault="006D48EB" w:rsidP="006D48EB">
            <w:pPr>
              <w:pStyle w:val="3-"/>
            </w:pPr>
            <w:r>
              <w:tab/>
              <w:t>{</w:t>
            </w:r>
          </w:p>
          <w:p w14:paraId="19BE6768" w14:textId="2C28491A"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priorThreadFunc, "先行", 0, &amp;tid[0]),</w:t>
            </w:r>
          </w:p>
          <w:p w14:paraId="3891C125" w14:textId="799159BD"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"後続01", 0, &amp;tid[1]),</w:t>
            </w:r>
          </w:p>
          <w:p w14:paraId="4AAB8367" w14:textId="41F494B1"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"後続02", 0, &amp;tid[1]),</w:t>
            </w:r>
          </w:p>
          <w:p w14:paraId="30DCF3E4" w14:textId="1905D292"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"後続03", 0, &amp;tid[1]),</w:t>
            </w:r>
          </w:p>
          <w:p w14:paraId="278533C4" w14:textId="37B1A639"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"後続04", 0, &amp;tid[1]),</w:t>
            </w:r>
          </w:p>
          <w:p w14:paraId="3C1FBA0C" w14:textId="57B7B9D6"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"後続05", 0, &amp;tid[1]),</w:t>
            </w:r>
          </w:p>
          <w:p w14:paraId="28314204" w14:textId="77777777" w:rsidR="006D48EB" w:rsidRDefault="006D48EB" w:rsidP="006D48EB">
            <w:pPr>
              <w:pStyle w:val="3-"/>
            </w:pPr>
            <w:r>
              <w:tab/>
              <w:t>};</w:t>
            </w:r>
          </w:p>
          <w:p w14:paraId="04BE5D43" w14:textId="77777777" w:rsidR="006D48EB" w:rsidRDefault="006D48EB" w:rsidP="006D48EB">
            <w:pPr>
              <w:pStyle w:val="3-"/>
            </w:pPr>
            <w:r>
              <w:tab/>
            </w:r>
          </w:p>
          <w:p w14:paraId="160C8399" w14:textId="77777777" w:rsidR="006D48EB" w:rsidRPr="00134DCF" w:rsidRDefault="006D48EB" w:rsidP="006D48EB">
            <w:pPr>
              <w:pStyle w:val="3-"/>
              <w:rPr>
                <w:color w:val="00B050"/>
              </w:rPr>
            </w:pPr>
            <w:r>
              <w:rPr>
                <w:rFonts w:hint="eastAsia"/>
              </w:rPr>
              <w:tab/>
            </w:r>
            <w:r w:rsidRPr="00134DCF">
              <w:rPr>
                <w:rFonts w:hint="eastAsia"/>
                <w:color w:val="00B050"/>
              </w:rPr>
              <w:t>//スレッド終了待ち</w:t>
            </w:r>
          </w:p>
          <w:p w14:paraId="79213728" w14:textId="77777777" w:rsidR="006D48EB" w:rsidRDefault="006D48EB" w:rsidP="006D48EB">
            <w:pPr>
              <w:pStyle w:val="3-"/>
            </w:pPr>
            <w:r>
              <w:lastRenderedPageBreak/>
              <w:tab/>
              <w:t>WaitForMultipleObjects(THREAD_NUM, hThread, true, INFINITE);</w:t>
            </w:r>
          </w:p>
          <w:p w14:paraId="0A4DEAAD" w14:textId="77777777" w:rsidR="006D48EB" w:rsidRDefault="006D48EB" w:rsidP="006D48EB">
            <w:pPr>
              <w:pStyle w:val="3-"/>
            </w:pPr>
          </w:p>
          <w:p w14:paraId="6A30AD1C" w14:textId="77777777" w:rsidR="006D48EB" w:rsidRPr="00134DCF" w:rsidRDefault="006D48EB" w:rsidP="006D48EB">
            <w:pPr>
              <w:pStyle w:val="3-"/>
              <w:rPr>
                <w:color w:val="00B050"/>
              </w:rPr>
            </w:pPr>
            <w:r>
              <w:rPr>
                <w:rFonts w:hint="eastAsia"/>
              </w:rPr>
              <w:tab/>
            </w:r>
            <w:r w:rsidRPr="00134DCF">
              <w:rPr>
                <w:rFonts w:hint="eastAsia"/>
                <w:color w:val="00B050"/>
              </w:rPr>
              <w:t>//スレッドハンドルクローズ</w:t>
            </w:r>
          </w:p>
          <w:p w14:paraId="686E0933" w14:textId="77777777" w:rsidR="006D48EB" w:rsidRDefault="006D48EB" w:rsidP="006D48EB">
            <w:pPr>
              <w:pStyle w:val="3-"/>
            </w:pPr>
            <w:r>
              <w:tab/>
              <w:t>for (int i = 0; i &lt; THREAD_NUM; ++i)</w:t>
            </w:r>
          </w:p>
          <w:p w14:paraId="6063D74C" w14:textId="77777777" w:rsidR="006D48EB" w:rsidRDefault="006D48EB" w:rsidP="006D48EB">
            <w:pPr>
              <w:pStyle w:val="3-"/>
            </w:pPr>
            <w:r>
              <w:tab/>
              <w:t>{</w:t>
            </w:r>
          </w:p>
          <w:p w14:paraId="71475C6B" w14:textId="77777777" w:rsidR="006D48EB" w:rsidRDefault="006D48EB" w:rsidP="006D48EB">
            <w:pPr>
              <w:pStyle w:val="3-"/>
            </w:pPr>
            <w:r>
              <w:tab/>
            </w:r>
            <w:r>
              <w:tab/>
              <w:t>CloseHandle(hThread[i]);</w:t>
            </w:r>
          </w:p>
          <w:p w14:paraId="59B15E98" w14:textId="77777777" w:rsidR="006D48EB" w:rsidRDefault="006D48EB" w:rsidP="006D48EB">
            <w:pPr>
              <w:pStyle w:val="3-"/>
            </w:pPr>
            <w:r>
              <w:tab/>
              <w:t>}</w:t>
            </w:r>
          </w:p>
          <w:p w14:paraId="0486D273" w14:textId="77777777" w:rsidR="006D48EB" w:rsidRDefault="006D48EB" w:rsidP="006D48EB">
            <w:pPr>
              <w:pStyle w:val="3-"/>
            </w:pPr>
          </w:p>
          <w:p w14:paraId="43444877" w14:textId="77777777" w:rsidR="006D48EB" w:rsidRPr="00134DCF" w:rsidRDefault="006D48EB" w:rsidP="006D48EB">
            <w:pPr>
              <w:pStyle w:val="3-"/>
              <w:rPr>
                <w:color w:val="00B050"/>
              </w:rPr>
            </w:pPr>
            <w:r>
              <w:rPr>
                <w:rFonts w:hint="eastAsia"/>
              </w:rPr>
              <w:tab/>
            </w:r>
            <w:r w:rsidRPr="00134DCF">
              <w:rPr>
                <w:rFonts w:hint="eastAsia"/>
                <w:color w:val="00B050"/>
              </w:rPr>
              <w:t>//イベントの取得と解放を大量に実行して時間を計測</w:t>
            </w:r>
          </w:p>
          <w:p w14:paraId="2D9CCA09" w14:textId="77777777" w:rsidR="006D48EB" w:rsidRDefault="006D48EB" w:rsidP="006D48EB">
            <w:pPr>
              <w:pStyle w:val="3-"/>
            </w:pPr>
            <w:r>
              <w:tab/>
              <w:t>{</w:t>
            </w:r>
          </w:p>
          <w:p w14:paraId="72FF75B6" w14:textId="77777777" w:rsidR="006D48EB" w:rsidRDefault="006D48EB" w:rsidP="006D48EB">
            <w:pPr>
              <w:pStyle w:val="3-"/>
            </w:pPr>
            <w:r>
              <w:tab/>
            </w:r>
            <w:r>
              <w:tab/>
              <w:t>LARGE_INTEGER freq;</w:t>
            </w:r>
          </w:p>
          <w:p w14:paraId="4D53BB08" w14:textId="77777777" w:rsidR="006D48EB" w:rsidRDefault="006D48EB" w:rsidP="006D48EB">
            <w:pPr>
              <w:pStyle w:val="3-"/>
            </w:pPr>
            <w:r>
              <w:tab/>
            </w:r>
            <w:r>
              <w:tab/>
              <w:t>QueryPerformanceFrequency(&amp;freq);</w:t>
            </w:r>
          </w:p>
          <w:p w14:paraId="203AFBBF" w14:textId="77777777" w:rsidR="006D48EB" w:rsidRDefault="006D48EB" w:rsidP="006D48EB">
            <w:pPr>
              <w:pStyle w:val="3-"/>
            </w:pPr>
            <w:r>
              <w:tab/>
            </w:r>
            <w:r>
              <w:tab/>
              <w:t>LARGE_INTEGER begin;</w:t>
            </w:r>
          </w:p>
          <w:p w14:paraId="11D8A010" w14:textId="77777777" w:rsidR="006D48EB" w:rsidRDefault="006D48EB" w:rsidP="006D48EB">
            <w:pPr>
              <w:pStyle w:val="3-"/>
            </w:pPr>
            <w:r>
              <w:tab/>
            </w:r>
            <w:r>
              <w:tab/>
              <w:t>QueryPerformanceCounter(&amp;begin);</w:t>
            </w:r>
          </w:p>
          <w:p w14:paraId="3E8138D7" w14:textId="77777777" w:rsidR="006D48EB" w:rsidRDefault="006D48EB" w:rsidP="006D48EB">
            <w:pPr>
              <w:pStyle w:val="3-"/>
            </w:pPr>
            <w:r>
              <w:tab/>
            </w:r>
            <w:r>
              <w:tab/>
              <w:t>static const int TEST_TIMES = 10000000;</w:t>
            </w:r>
          </w:p>
          <w:p w14:paraId="7E6E5E54" w14:textId="77777777" w:rsidR="006D48EB" w:rsidRDefault="006D48EB" w:rsidP="006D48EB">
            <w:pPr>
              <w:pStyle w:val="3-"/>
            </w:pPr>
            <w:r>
              <w:tab/>
            </w:r>
            <w:r>
              <w:tab/>
              <w:t>for (int i = 0; i &lt; TEST_TIMES; ++i)</w:t>
            </w:r>
          </w:p>
          <w:p w14:paraId="6B25AEA1" w14:textId="77777777" w:rsidR="006D48EB" w:rsidRDefault="006D48EB" w:rsidP="006D48EB">
            <w:pPr>
              <w:pStyle w:val="3-"/>
            </w:pPr>
            <w:r>
              <w:tab/>
            </w:r>
            <w:r>
              <w:tab/>
              <w:t>{</w:t>
            </w:r>
          </w:p>
          <w:p w14:paraId="1FA948E8" w14:textId="77777777" w:rsidR="006D48EB" w:rsidRPr="00134DCF" w:rsidRDefault="006D48EB" w:rsidP="006D48EB">
            <w:pPr>
              <w:pStyle w:val="3-"/>
              <w:rPr>
                <w:color w:val="FF0000"/>
              </w:rPr>
            </w:pPr>
            <w:r>
              <w:tab/>
            </w:r>
            <w:r>
              <w:tab/>
            </w:r>
            <w:r>
              <w:tab/>
            </w:r>
            <w:r w:rsidRPr="00134DCF">
              <w:rPr>
                <w:color w:val="FF0000"/>
              </w:rPr>
              <w:t>SetEvent(s_hPriorEvent[0]);</w:t>
            </w:r>
          </w:p>
          <w:p w14:paraId="3C5EADD8" w14:textId="0D4B4563" w:rsidR="006D48EB" w:rsidRPr="00134DCF" w:rsidRDefault="006D48EB" w:rsidP="006D48EB">
            <w:pPr>
              <w:pStyle w:val="3-"/>
              <w:rPr>
                <w:color w:val="00B050"/>
              </w:rPr>
            </w:pPr>
            <w:r>
              <w:tab/>
            </w:r>
            <w:r>
              <w:tab/>
            </w:r>
            <w:r w:rsidR="00134DCF">
              <w:t>//</w:t>
            </w:r>
            <w:r w:rsidRPr="00134DCF">
              <w:rPr>
                <w:color w:val="00B050"/>
              </w:rPr>
              <w:tab/>
              <w:t>WaitForSingleObject(s_hPriorEvent[0], INFINITE);</w:t>
            </w:r>
          </w:p>
          <w:p w14:paraId="17400ED7" w14:textId="1BB19C51" w:rsidR="006D48EB" w:rsidRPr="00134DCF" w:rsidRDefault="006D48EB" w:rsidP="006D48EB">
            <w:pPr>
              <w:pStyle w:val="3-"/>
              <w:rPr>
                <w:color w:val="00B050"/>
              </w:rPr>
            </w:pPr>
            <w:r w:rsidRPr="00134DCF">
              <w:rPr>
                <w:color w:val="00B050"/>
              </w:rPr>
              <w:tab/>
            </w:r>
            <w:r w:rsidRPr="00134DCF">
              <w:rPr>
                <w:color w:val="00B050"/>
              </w:rPr>
              <w:tab/>
            </w:r>
            <w:r w:rsidR="00134DCF">
              <w:rPr>
                <w:color w:val="00B050"/>
              </w:rPr>
              <w:t>//</w:t>
            </w:r>
            <w:r w:rsidRPr="00134DCF">
              <w:rPr>
                <w:color w:val="00B050"/>
              </w:rPr>
              <w:tab/>
              <w:t>ResetEvent(s_hPriorEvent[0]);</w:t>
            </w:r>
          </w:p>
          <w:p w14:paraId="0F85F9A4" w14:textId="77777777" w:rsidR="006D48EB" w:rsidRDefault="006D48EB" w:rsidP="006D48EB">
            <w:pPr>
              <w:pStyle w:val="3-"/>
            </w:pPr>
            <w:r>
              <w:tab/>
            </w:r>
            <w:r>
              <w:tab/>
              <w:t>}</w:t>
            </w:r>
          </w:p>
          <w:p w14:paraId="21C6D083" w14:textId="77777777" w:rsidR="006D48EB" w:rsidRDefault="006D48EB" w:rsidP="006D48EB">
            <w:pPr>
              <w:pStyle w:val="3-"/>
            </w:pPr>
            <w:r>
              <w:tab/>
            </w:r>
            <w:r>
              <w:tab/>
              <w:t>LARGE_INTEGER end;</w:t>
            </w:r>
          </w:p>
          <w:p w14:paraId="6339F373" w14:textId="77777777" w:rsidR="006D48EB" w:rsidRDefault="006D48EB" w:rsidP="006D48EB">
            <w:pPr>
              <w:pStyle w:val="3-"/>
            </w:pPr>
            <w:r>
              <w:tab/>
            </w:r>
            <w:r>
              <w:tab/>
              <w:t>QueryPerformanceCounter(&amp;end);</w:t>
            </w:r>
          </w:p>
          <w:p w14:paraId="07C68F7E" w14:textId="77777777" w:rsidR="00134DCF" w:rsidRDefault="006D48EB" w:rsidP="006D48EB">
            <w:pPr>
              <w:pStyle w:val="3-"/>
            </w:pPr>
            <w:r>
              <w:tab/>
            </w:r>
            <w:r>
              <w:tab/>
              <w:t>float duration = static_cast&lt;float&gt;(static_cast&lt;double&gt;(end.QuadPart - begin.QuadPart)</w:t>
            </w:r>
          </w:p>
          <w:p w14:paraId="413D7604" w14:textId="506951B7" w:rsidR="006D48EB" w:rsidRDefault="00134DCF" w:rsidP="006D48EB">
            <w:pPr>
              <w:pStyle w:val="3-"/>
            </w:pPr>
            <w:r>
              <w:tab/>
            </w:r>
            <w:r>
              <w:tab/>
            </w:r>
            <w:r>
              <w:tab/>
            </w:r>
            <w:r>
              <w:tab/>
            </w:r>
            <w:r>
              <w:tab/>
            </w:r>
            <w:r>
              <w:tab/>
            </w:r>
            <w:r>
              <w:tab/>
            </w:r>
            <w:r>
              <w:tab/>
            </w:r>
            <w:r>
              <w:tab/>
            </w:r>
            <w:r>
              <w:tab/>
            </w:r>
            <w:r>
              <w:tab/>
            </w:r>
            <w:r>
              <w:tab/>
            </w:r>
            <w:r w:rsidR="006D48EB">
              <w:t xml:space="preserve"> / static_cast&lt;double&gt;(freq.QuadPart));</w:t>
            </w:r>
          </w:p>
          <w:p w14:paraId="6DE55F3A" w14:textId="77777777" w:rsidR="006D48EB" w:rsidRDefault="006D48EB" w:rsidP="006D48EB">
            <w:pPr>
              <w:pStyle w:val="3-"/>
            </w:pPr>
            <w:r>
              <w:tab/>
            </w:r>
            <w:r>
              <w:tab/>
              <w:t>printf("Event * %d = %.6f sec\n", TEST_TIMES, duration);</w:t>
            </w:r>
          </w:p>
          <w:p w14:paraId="138323DE" w14:textId="77777777" w:rsidR="006D48EB" w:rsidRDefault="006D48EB" w:rsidP="006D48EB">
            <w:pPr>
              <w:pStyle w:val="3-"/>
            </w:pPr>
            <w:r>
              <w:tab/>
              <w:t>}</w:t>
            </w:r>
          </w:p>
          <w:p w14:paraId="2903AF6D" w14:textId="77777777" w:rsidR="006D48EB" w:rsidRDefault="006D48EB" w:rsidP="006D48EB">
            <w:pPr>
              <w:pStyle w:val="3-"/>
            </w:pPr>
          </w:p>
          <w:p w14:paraId="0D6DAFC8" w14:textId="77777777" w:rsidR="006D48EB" w:rsidRDefault="006D48EB" w:rsidP="006D48EB">
            <w:pPr>
              <w:pStyle w:val="3-"/>
            </w:pPr>
            <w:r>
              <w:rPr>
                <w:rFonts w:hint="eastAsia"/>
              </w:rPr>
              <w:tab/>
            </w:r>
            <w:r w:rsidRPr="00134DCF">
              <w:rPr>
                <w:rFonts w:hint="eastAsia"/>
                <w:color w:val="00B050"/>
              </w:rPr>
              <w:t>//イベント破棄</w:t>
            </w:r>
          </w:p>
          <w:p w14:paraId="43FD5490" w14:textId="77777777" w:rsidR="006D48EB" w:rsidRDefault="006D48EB" w:rsidP="006D48EB">
            <w:pPr>
              <w:pStyle w:val="3-"/>
            </w:pPr>
            <w:r>
              <w:tab/>
              <w:t>for (int i = 0; i &lt; FOLLOW_THREAD_MAX; ++i)</w:t>
            </w:r>
          </w:p>
          <w:p w14:paraId="68A1E809" w14:textId="77777777" w:rsidR="006D48EB" w:rsidRDefault="006D48EB" w:rsidP="006D48EB">
            <w:pPr>
              <w:pStyle w:val="3-"/>
            </w:pPr>
            <w:r>
              <w:tab/>
              <w:t>{</w:t>
            </w:r>
          </w:p>
          <w:p w14:paraId="264F854D" w14:textId="77777777" w:rsidR="006D48EB" w:rsidRDefault="006D48EB" w:rsidP="006D48EB">
            <w:pPr>
              <w:pStyle w:val="3-"/>
            </w:pPr>
            <w:r>
              <w:tab/>
            </w:r>
            <w:r>
              <w:tab/>
            </w:r>
            <w:r w:rsidRPr="00134DCF">
              <w:rPr>
                <w:color w:val="FF0000"/>
              </w:rPr>
              <w:t>CloseHandle(s_hPriorEvent[i]);</w:t>
            </w:r>
          </w:p>
          <w:p w14:paraId="53B9A141" w14:textId="77777777" w:rsidR="006D48EB" w:rsidRDefault="006D48EB" w:rsidP="006D48EB">
            <w:pPr>
              <w:pStyle w:val="3-"/>
            </w:pPr>
            <w:r>
              <w:tab/>
            </w:r>
            <w:r>
              <w:tab/>
              <w:t>s_hPriorEvent[i] = INVALID_HANDLE_VALUE;</w:t>
            </w:r>
          </w:p>
          <w:p w14:paraId="136C22FE" w14:textId="77777777" w:rsidR="006D48EB" w:rsidRPr="00134DCF" w:rsidRDefault="006D48EB" w:rsidP="006D48EB">
            <w:pPr>
              <w:pStyle w:val="3-"/>
              <w:rPr>
                <w:color w:val="FF0000"/>
              </w:rPr>
            </w:pPr>
            <w:r>
              <w:tab/>
            </w:r>
            <w:r>
              <w:tab/>
            </w:r>
            <w:r w:rsidRPr="00134DCF">
              <w:rPr>
                <w:color w:val="FF0000"/>
              </w:rPr>
              <w:t>CloseHandle(s_hFollowEvent[i]);</w:t>
            </w:r>
          </w:p>
          <w:p w14:paraId="36871EB9" w14:textId="77777777" w:rsidR="006D48EB" w:rsidRDefault="006D48EB" w:rsidP="006D48EB">
            <w:pPr>
              <w:pStyle w:val="3-"/>
            </w:pPr>
            <w:r>
              <w:tab/>
            </w:r>
            <w:r>
              <w:tab/>
              <w:t>s_hFollowEvent[i] = INVALID_HANDLE_VALUE;</w:t>
            </w:r>
          </w:p>
          <w:p w14:paraId="78B27EBD" w14:textId="77777777" w:rsidR="006D48EB" w:rsidRDefault="006D48EB" w:rsidP="006D48EB">
            <w:pPr>
              <w:pStyle w:val="3-"/>
            </w:pPr>
            <w:r>
              <w:tab/>
              <w:t>}</w:t>
            </w:r>
          </w:p>
          <w:p w14:paraId="72B50933" w14:textId="77777777" w:rsidR="006D48EB" w:rsidRDefault="006D48EB" w:rsidP="006D48EB">
            <w:pPr>
              <w:pStyle w:val="3-"/>
            </w:pPr>
          </w:p>
          <w:p w14:paraId="262EE323" w14:textId="77777777" w:rsidR="006D48EB" w:rsidRDefault="006D48EB" w:rsidP="006D48EB">
            <w:pPr>
              <w:pStyle w:val="3-"/>
            </w:pPr>
            <w:r>
              <w:tab/>
              <w:t>return EXIT_SUCCESS;</w:t>
            </w:r>
          </w:p>
          <w:p w14:paraId="6F4B9FB6" w14:textId="029056AA" w:rsidR="00971C80" w:rsidRPr="006D48EB" w:rsidRDefault="006D48EB" w:rsidP="006D48EB">
            <w:pPr>
              <w:pStyle w:val="3-"/>
            </w:pPr>
            <w:r>
              <w:t>}</w:t>
            </w:r>
          </w:p>
        </w:tc>
      </w:tr>
    </w:tbl>
    <w:p w14:paraId="4B5CFB0D"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3690C6B4" w14:textId="77777777" w:rsidTr="00874659">
        <w:tc>
          <w:tcPr>
            <w:tcW w:w="8494" w:type="dxa"/>
          </w:tcPr>
          <w:p w14:paraId="6A38376A" w14:textId="77777777" w:rsidR="006D48EB" w:rsidRPr="006D48EB" w:rsidRDefault="006D48EB" w:rsidP="006D48EB">
            <w:pPr>
              <w:pStyle w:val="3-"/>
              <w:rPr>
                <w:color w:val="auto"/>
              </w:rPr>
            </w:pPr>
            <w:r w:rsidRPr="006D48EB">
              <w:rPr>
                <w:rFonts w:hint="eastAsia"/>
                <w:color w:val="auto"/>
              </w:rPr>
              <w:t>- begin:(P)先行 -</w:t>
            </w:r>
          </w:p>
          <w:p w14:paraId="09B2D911" w14:textId="77777777" w:rsidR="006D48EB" w:rsidRPr="006D48EB" w:rsidRDefault="006D48EB" w:rsidP="006D48EB">
            <w:pPr>
              <w:pStyle w:val="3-"/>
              <w:rPr>
                <w:color w:val="auto"/>
              </w:rPr>
            </w:pPr>
            <w:r w:rsidRPr="006D48EB">
              <w:rPr>
                <w:rFonts w:hint="eastAsia"/>
                <w:color w:val="auto"/>
              </w:rPr>
              <w:t>- begin:(F)[2]後続03 -</w:t>
            </w:r>
          </w:p>
          <w:p w14:paraId="2D3E28CF" w14:textId="77777777" w:rsidR="006D48EB" w:rsidRPr="006D48EB" w:rsidRDefault="006D48EB" w:rsidP="006D48EB">
            <w:pPr>
              <w:pStyle w:val="3-"/>
              <w:rPr>
                <w:color w:val="auto"/>
              </w:rPr>
            </w:pPr>
            <w:r w:rsidRPr="006D48EB">
              <w:rPr>
                <w:rFonts w:hint="eastAsia"/>
                <w:color w:val="auto"/>
              </w:rPr>
              <w:t>- begin:(F)[1]後続02 -</w:t>
            </w:r>
          </w:p>
          <w:p w14:paraId="44B0598D" w14:textId="77777777" w:rsidR="006D48EB" w:rsidRPr="006D48EB" w:rsidRDefault="006D48EB" w:rsidP="006D48EB">
            <w:pPr>
              <w:pStyle w:val="3-"/>
              <w:rPr>
                <w:color w:val="auto"/>
              </w:rPr>
            </w:pPr>
            <w:r w:rsidRPr="006D48EB">
              <w:rPr>
                <w:rFonts w:hint="eastAsia"/>
                <w:color w:val="auto"/>
              </w:rPr>
              <w:t>- begin:(F)[0]後続01 -</w:t>
            </w:r>
          </w:p>
          <w:p w14:paraId="3C685395" w14:textId="77777777" w:rsidR="006D48EB" w:rsidRPr="006D48EB" w:rsidRDefault="006D48EB" w:rsidP="006D48EB">
            <w:pPr>
              <w:pStyle w:val="3-"/>
              <w:rPr>
                <w:color w:val="auto"/>
              </w:rPr>
            </w:pPr>
            <w:r w:rsidRPr="006D48EB">
              <w:rPr>
                <w:rFonts w:hint="eastAsia"/>
                <w:color w:val="auto"/>
              </w:rPr>
              <w:t>- begin:(F)[3]後続04 -</w:t>
            </w:r>
          </w:p>
          <w:p w14:paraId="095B6169" w14:textId="77777777" w:rsidR="006D48EB" w:rsidRPr="006D48EB" w:rsidRDefault="006D48EB" w:rsidP="006D48EB">
            <w:pPr>
              <w:pStyle w:val="3-"/>
              <w:rPr>
                <w:color w:val="auto"/>
              </w:rPr>
            </w:pPr>
            <w:r w:rsidRPr="006D48EB">
              <w:rPr>
                <w:rFonts w:hint="eastAsia"/>
                <w:color w:val="auto"/>
              </w:rPr>
              <w:t>- begin:(F)[4]後続05 -</w:t>
            </w:r>
          </w:p>
          <w:p w14:paraId="11B4AA4D" w14:textId="0BBDEA9E" w:rsidR="006D48EB" w:rsidRPr="006D48EB" w:rsidRDefault="006D48EB" w:rsidP="006D48EB">
            <w:pPr>
              <w:pStyle w:val="3-"/>
              <w:rPr>
                <w:color w:val="auto"/>
              </w:rPr>
            </w:pPr>
            <w:r w:rsidRPr="006D48EB">
              <w:rPr>
                <w:rFonts w:hint="eastAsia"/>
                <w:color w:val="auto"/>
              </w:rPr>
              <w:t>(P)先行: [BEFORE] commonData=0, tlsData=0</w:t>
            </w:r>
            <w:r w:rsidR="00134DCF">
              <w:rPr>
                <w:color w:val="auto"/>
              </w:rPr>
              <w:tab/>
            </w:r>
            <w:r w:rsidR="00134DCF">
              <w:rPr>
                <w:color w:val="auto"/>
              </w:rPr>
              <w:tab/>
            </w:r>
            <w:r w:rsidR="00134DCF" w:rsidRPr="00DF2682">
              <w:rPr>
                <w:rFonts w:hint="eastAsia"/>
                <w:color w:val="FF0000"/>
              </w:rPr>
              <w:t>←先行スレッドが処理を開始</w:t>
            </w:r>
          </w:p>
          <w:p w14:paraId="5AF60571" w14:textId="27ABFAB6" w:rsidR="006D48EB" w:rsidRPr="006D48EB" w:rsidRDefault="006D48EB" w:rsidP="006D48EB">
            <w:pPr>
              <w:pStyle w:val="3-"/>
              <w:rPr>
                <w:color w:val="auto"/>
              </w:rPr>
            </w:pPr>
            <w:r w:rsidRPr="006D48EB">
              <w:rPr>
                <w:rFonts w:hint="eastAsia"/>
                <w:color w:val="auto"/>
              </w:rPr>
              <w:t>(P)先行: [AFTER]  commonData=1, tlsData=1</w:t>
            </w:r>
            <w:r w:rsidR="00134DCF">
              <w:rPr>
                <w:color w:val="auto"/>
              </w:rPr>
              <w:tab/>
            </w:r>
            <w:r w:rsidR="00134DCF">
              <w:rPr>
                <w:color w:val="auto"/>
              </w:rPr>
              <w:tab/>
              <w:t xml:space="preserve">　</w:t>
            </w:r>
            <w:r w:rsidR="00134DCF" w:rsidRPr="00DF2682">
              <w:rPr>
                <w:color w:val="FF0000"/>
              </w:rPr>
              <w:t>（後続スレッドは、スレッド</w:t>
            </w:r>
            <w:r w:rsidR="00134DCF">
              <w:rPr>
                <w:color w:val="FF0000"/>
              </w:rPr>
              <w:t>開始</w:t>
            </w:r>
            <w:r w:rsidR="00134DCF" w:rsidRPr="00DF2682">
              <w:rPr>
                <w:color w:val="FF0000"/>
              </w:rPr>
              <w:t>時から先行スレッドの</w:t>
            </w:r>
            <w:r w:rsidR="00134DCF">
              <w:rPr>
                <w:rFonts w:hint="eastAsia"/>
                <w:color w:val="FF0000"/>
              </w:rPr>
              <w:t>処理</w:t>
            </w:r>
            <w:r w:rsidR="00134DCF" w:rsidRPr="00DF2682">
              <w:rPr>
                <w:color w:val="FF0000"/>
              </w:rPr>
              <w:t>終了を待機）</w:t>
            </w:r>
          </w:p>
          <w:p w14:paraId="2B3BA61B" w14:textId="4A4DF88E" w:rsidR="006D48EB" w:rsidRPr="006D48EB" w:rsidRDefault="006D48EB" w:rsidP="006D48EB">
            <w:pPr>
              <w:pStyle w:val="3-"/>
              <w:rPr>
                <w:color w:val="auto"/>
              </w:rPr>
            </w:pPr>
            <w:r w:rsidRPr="006D48EB">
              <w:rPr>
                <w:rFonts w:hint="eastAsia"/>
                <w:color w:val="auto"/>
              </w:rPr>
              <w:t>(F)[0]後続01: [BEFORE] commonData=1, tlsData=0</w:t>
            </w:r>
            <w:r w:rsidR="00134DCF">
              <w:rPr>
                <w:color w:val="auto"/>
              </w:rPr>
              <w:tab/>
            </w:r>
            <w:r w:rsidR="00134DCF" w:rsidRPr="004A7B47">
              <w:rPr>
                <w:color w:val="FF0000"/>
              </w:rPr>
              <w:t>←先行スレッド</w:t>
            </w:r>
            <w:r w:rsidR="00134DCF">
              <w:rPr>
                <w:rFonts w:hint="eastAsia"/>
                <w:color w:val="FF0000"/>
              </w:rPr>
              <w:t>の処理が</w:t>
            </w:r>
            <w:r w:rsidR="00134DCF" w:rsidRPr="004A7B47">
              <w:rPr>
                <w:color w:val="FF0000"/>
              </w:rPr>
              <w:t>終了すると、後続スレッドが一斉スタート</w:t>
            </w:r>
          </w:p>
          <w:p w14:paraId="2A601C6C" w14:textId="77777777" w:rsidR="006D48EB" w:rsidRPr="006D48EB" w:rsidRDefault="006D48EB" w:rsidP="006D48EB">
            <w:pPr>
              <w:pStyle w:val="3-"/>
              <w:rPr>
                <w:color w:val="auto"/>
              </w:rPr>
            </w:pPr>
            <w:r w:rsidRPr="006D48EB">
              <w:rPr>
                <w:rFonts w:hint="eastAsia"/>
                <w:color w:val="auto"/>
              </w:rPr>
              <w:t>(F)[1]後続02: [BEFORE] commonData=1, tlsData=0</w:t>
            </w:r>
          </w:p>
          <w:p w14:paraId="442F2111" w14:textId="77777777" w:rsidR="006D48EB" w:rsidRPr="006D48EB" w:rsidRDefault="006D48EB" w:rsidP="006D48EB">
            <w:pPr>
              <w:pStyle w:val="3-"/>
              <w:rPr>
                <w:color w:val="auto"/>
              </w:rPr>
            </w:pPr>
            <w:r w:rsidRPr="006D48EB">
              <w:rPr>
                <w:rFonts w:hint="eastAsia"/>
                <w:color w:val="auto"/>
              </w:rPr>
              <w:t>(F)[2]後続03: [BEFORE] commonData=1, tlsData=0</w:t>
            </w:r>
          </w:p>
          <w:p w14:paraId="5F146E1A" w14:textId="77777777" w:rsidR="006D48EB" w:rsidRPr="006D48EB" w:rsidRDefault="006D48EB" w:rsidP="006D48EB">
            <w:pPr>
              <w:pStyle w:val="3-"/>
              <w:rPr>
                <w:color w:val="auto"/>
              </w:rPr>
            </w:pPr>
            <w:r w:rsidRPr="006D48EB">
              <w:rPr>
                <w:rFonts w:hint="eastAsia"/>
                <w:color w:val="auto"/>
              </w:rPr>
              <w:t>(F)[3]後続04: [BEFORE] commonData=1, tlsData=0</w:t>
            </w:r>
          </w:p>
          <w:p w14:paraId="2DD0CEFC" w14:textId="77777777" w:rsidR="006D48EB" w:rsidRPr="006D48EB" w:rsidRDefault="006D48EB" w:rsidP="006D48EB">
            <w:pPr>
              <w:pStyle w:val="3-"/>
              <w:rPr>
                <w:color w:val="auto"/>
              </w:rPr>
            </w:pPr>
            <w:r w:rsidRPr="006D48EB">
              <w:rPr>
                <w:rFonts w:hint="eastAsia"/>
                <w:color w:val="auto"/>
              </w:rPr>
              <w:t>(F)[4]後続05: [BEFORE] commonData=1, tlsData=0</w:t>
            </w:r>
          </w:p>
          <w:p w14:paraId="3EA176D5" w14:textId="77777777" w:rsidR="006D48EB" w:rsidRPr="006D48EB" w:rsidRDefault="006D48EB" w:rsidP="006D48EB">
            <w:pPr>
              <w:pStyle w:val="3-"/>
              <w:rPr>
                <w:color w:val="auto"/>
              </w:rPr>
            </w:pPr>
            <w:r w:rsidRPr="006D48EB">
              <w:rPr>
                <w:rFonts w:hint="eastAsia"/>
                <w:color w:val="auto"/>
              </w:rPr>
              <w:t>(F)[1]後続02: [AFTER]  commonData=1, tlsData=1</w:t>
            </w:r>
          </w:p>
          <w:p w14:paraId="5358A8B0" w14:textId="77777777" w:rsidR="006D48EB" w:rsidRPr="006D48EB" w:rsidRDefault="006D48EB" w:rsidP="006D48EB">
            <w:pPr>
              <w:pStyle w:val="3-"/>
              <w:rPr>
                <w:color w:val="auto"/>
              </w:rPr>
            </w:pPr>
            <w:r w:rsidRPr="006D48EB">
              <w:rPr>
                <w:rFonts w:hint="eastAsia"/>
                <w:color w:val="auto"/>
              </w:rPr>
              <w:t>(F)[2]後続03: [AFTER]  commonData=1, tlsData=1</w:t>
            </w:r>
          </w:p>
          <w:p w14:paraId="0B4C4394" w14:textId="77777777" w:rsidR="006D48EB" w:rsidRPr="006D48EB" w:rsidRDefault="006D48EB" w:rsidP="006D48EB">
            <w:pPr>
              <w:pStyle w:val="3-"/>
              <w:rPr>
                <w:color w:val="auto"/>
              </w:rPr>
            </w:pPr>
            <w:r w:rsidRPr="006D48EB">
              <w:rPr>
                <w:rFonts w:hint="eastAsia"/>
                <w:color w:val="auto"/>
              </w:rPr>
              <w:t>(F)[4]後続05: [AFTER]  commonData=1, tlsData=1</w:t>
            </w:r>
          </w:p>
          <w:p w14:paraId="07C93DDD" w14:textId="77777777" w:rsidR="006D48EB" w:rsidRPr="006D48EB" w:rsidRDefault="006D48EB" w:rsidP="006D48EB">
            <w:pPr>
              <w:pStyle w:val="3-"/>
              <w:rPr>
                <w:color w:val="auto"/>
              </w:rPr>
            </w:pPr>
            <w:r w:rsidRPr="006D48EB">
              <w:rPr>
                <w:rFonts w:hint="eastAsia"/>
                <w:color w:val="auto"/>
              </w:rPr>
              <w:t>(F)[3]後続04: [AFTER]  commonData=1, tlsData=1</w:t>
            </w:r>
          </w:p>
          <w:p w14:paraId="4E570A7F" w14:textId="77777777" w:rsidR="006D48EB" w:rsidRPr="006D48EB" w:rsidRDefault="006D48EB" w:rsidP="006D48EB">
            <w:pPr>
              <w:pStyle w:val="3-"/>
              <w:rPr>
                <w:color w:val="auto"/>
              </w:rPr>
            </w:pPr>
            <w:r w:rsidRPr="006D48EB">
              <w:rPr>
                <w:rFonts w:hint="eastAsia"/>
                <w:color w:val="auto"/>
              </w:rPr>
              <w:t>(F)[0]後続01: [AFTER]  commonData=1, tlsData=1</w:t>
            </w:r>
          </w:p>
          <w:p w14:paraId="7C3A815A" w14:textId="61AF6A74" w:rsidR="006D48EB" w:rsidRPr="006D48EB" w:rsidRDefault="006D48EB" w:rsidP="006D48EB">
            <w:pPr>
              <w:pStyle w:val="3-"/>
              <w:rPr>
                <w:color w:val="auto"/>
              </w:rPr>
            </w:pPr>
            <w:r w:rsidRPr="006D48EB">
              <w:rPr>
                <w:rFonts w:hint="eastAsia"/>
                <w:color w:val="auto"/>
              </w:rPr>
              <w:t>(P)先行: [BEFORE] commonData=1, tlsData=1</w:t>
            </w:r>
            <w:r w:rsidR="00134DCF">
              <w:rPr>
                <w:color w:val="auto"/>
              </w:rPr>
              <w:tab/>
            </w:r>
            <w:r w:rsidR="00134DCF">
              <w:rPr>
                <w:color w:val="auto"/>
              </w:rPr>
              <w:tab/>
            </w:r>
            <w:r w:rsidR="00134DCF" w:rsidRPr="004A7B47">
              <w:rPr>
                <w:color w:val="FF0000"/>
              </w:rPr>
              <w:t>←</w:t>
            </w:r>
            <w:r w:rsidR="00134DCF">
              <w:rPr>
                <w:color w:val="FF0000"/>
              </w:rPr>
              <w:t>後続</w:t>
            </w:r>
            <w:r w:rsidR="00134DCF" w:rsidRPr="004A7B47">
              <w:rPr>
                <w:color w:val="FF0000"/>
              </w:rPr>
              <w:t>スレッド</w:t>
            </w:r>
            <w:r w:rsidR="00134DCF">
              <w:rPr>
                <w:rFonts w:hint="eastAsia"/>
                <w:color w:val="FF0000"/>
              </w:rPr>
              <w:t>の処理が</w:t>
            </w:r>
            <w:r w:rsidR="00134DCF">
              <w:rPr>
                <w:color w:val="FF0000"/>
              </w:rPr>
              <w:t>全て</w:t>
            </w:r>
            <w:r w:rsidR="00134DCF" w:rsidRPr="004A7B47">
              <w:rPr>
                <w:color w:val="FF0000"/>
              </w:rPr>
              <w:t>終了すると、</w:t>
            </w:r>
            <w:r w:rsidR="00134DCF">
              <w:rPr>
                <w:color w:val="FF0000"/>
              </w:rPr>
              <w:t>また先行</w:t>
            </w:r>
            <w:r w:rsidR="00134DCF" w:rsidRPr="004A7B47">
              <w:rPr>
                <w:color w:val="FF0000"/>
              </w:rPr>
              <w:t>スレッドがスタート</w:t>
            </w:r>
          </w:p>
          <w:p w14:paraId="6B814404" w14:textId="77777777" w:rsidR="006D48EB" w:rsidRPr="006D48EB" w:rsidRDefault="006D48EB" w:rsidP="006D48EB">
            <w:pPr>
              <w:pStyle w:val="3-"/>
              <w:rPr>
                <w:color w:val="auto"/>
              </w:rPr>
            </w:pPr>
            <w:r w:rsidRPr="006D48EB">
              <w:rPr>
                <w:rFonts w:hint="eastAsia"/>
                <w:color w:val="auto"/>
              </w:rPr>
              <w:t>(P)先行: [AFTER]  commonData=2, tlsData=2</w:t>
            </w:r>
          </w:p>
          <w:p w14:paraId="591B4410" w14:textId="53E3F148" w:rsidR="006D48EB" w:rsidRPr="006D48EB" w:rsidRDefault="006D48EB" w:rsidP="006D48EB">
            <w:pPr>
              <w:pStyle w:val="3-"/>
              <w:rPr>
                <w:color w:val="auto"/>
              </w:rPr>
            </w:pPr>
            <w:r w:rsidRPr="006D48EB">
              <w:rPr>
                <w:rFonts w:hint="eastAsia"/>
                <w:color w:val="auto"/>
              </w:rPr>
              <w:t>(F)[0]後続01: [BEFORE] commonData=2, tlsData=1</w:t>
            </w:r>
            <w:r w:rsidR="00134DCF">
              <w:rPr>
                <w:color w:val="auto"/>
              </w:rPr>
              <w:tab/>
            </w:r>
            <w:r w:rsidR="00134DCF" w:rsidRPr="004A7B47">
              <w:rPr>
                <w:color w:val="FF0000"/>
              </w:rPr>
              <w:t>←先行スレッド</w:t>
            </w:r>
            <w:r w:rsidR="00134DCF">
              <w:rPr>
                <w:rFonts w:hint="eastAsia"/>
                <w:color w:val="FF0000"/>
              </w:rPr>
              <w:t>の処理が</w:t>
            </w:r>
            <w:r w:rsidR="00134DCF" w:rsidRPr="004A7B47">
              <w:rPr>
                <w:color w:val="FF0000"/>
              </w:rPr>
              <w:t>終了すると、</w:t>
            </w:r>
            <w:r w:rsidR="00134DCF">
              <w:rPr>
                <w:color w:val="FF0000"/>
              </w:rPr>
              <w:t>また</w:t>
            </w:r>
            <w:r w:rsidR="00134DCF" w:rsidRPr="004A7B47">
              <w:rPr>
                <w:color w:val="FF0000"/>
              </w:rPr>
              <w:t>後続スレッドが一斉スタート</w:t>
            </w:r>
          </w:p>
          <w:p w14:paraId="060F0856" w14:textId="77777777" w:rsidR="006D48EB" w:rsidRPr="006D48EB" w:rsidRDefault="006D48EB" w:rsidP="006D48EB">
            <w:pPr>
              <w:pStyle w:val="3-"/>
              <w:rPr>
                <w:color w:val="auto"/>
              </w:rPr>
            </w:pPr>
            <w:r w:rsidRPr="006D48EB">
              <w:rPr>
                <w:rFonts w:hint="eastAsia"/>
                <w:color w:val="auto"/>
              </w:rPr>
              <w:t>(F)[2]後続03: [BEFORE] commonData=2, tlsData=1</w:t>
            </w:r>
          </w:p>
          <w:p w14:paraId="09BF7BA6" w14:textId="77777777" w:rsidR="006D48EB" w:rsidRPr="006D48EB" w:rsidRDefault="006D48EB" w:rsidP="006D48EB">
            <w:pPr>
              <w:pStyle w:val="3-"/>
              <w:rPr>
                <w:color w:val="auto"/>
              </w:rPr>
            </w:pPr>
            <w:r w:rsidRPr="006D48EB">
              <w:rPr>
                <w:rFonts w:hint="eastAsia"/>
                <w:color w:val="auto"/>
              </w:rPr>
              <w:t>(F)[3]後続04: [BEFORE] commonData=2, tlsData=1</w:t>
            </w:r>
          </w:p>
          <w:p w14:paraId="11F74FD2" w14:textId="77777777" w:rsidR="006D48EB" w:rsidRPr="006D48EB" w:rsidRDefault="006D48EB" w:rsidP="006D48EB">
            <w:pPr>
              <w:pStyle w:val="3-"/>
              <w:rPr>
                <w:color w:val="auto"/>
              </w:rPr>
            </w:pPr>
            <w:r w:rsidRPr="006D48EB">
              <w:rPr>
                <w:rFonts w:hint="eastAsia"/>
                <w:color w:val="auto"/>
              </w:rPr>
              <w:t>(F)[1]後続02: [BEFORE] commonData=2, tlsData=1</w:t>
            </w:r>
          </w:p>
          <w:p w14:paraId="57BDEDD3" w14:textId="77777777" w:rsidR="006D48EB" w:rsidRPr="006D48EB" w:rsidRDefault="006D48EB" w:rsidP="006D48EB">
            <w:pPr>
              <w:pStyle w:val="3-"/>
              <w:rPr>
                <w:color w:val="auto"/>
              </w:rPr>
            </w:pPr>
            <w:r w:rsidRPr="006D48EB">
              <w:rPr>
                <w:rFonts w:hint="eastAsia"/>
                <w:color w:val="auto"/>
              </w:rPr>
              <w:lastRenderedPageBreak/>
              <w:t>(F)[4]後続05: [BEFORE] commonData=2, tlsData=1</w:t>
            </w:r>
          </w:p>
          <w:p w14:paraId="2C599CE2" w14:textId="77777777" w:rsidR="006D48EB" w:rsidRPr="006D48EB" w:rsidRDefault="006D48EB" w:rsidP="006D48EB">
            <w:pPr>
              <w:pStyle w:val="3-"/>
              <w:rPr>
                <w:color w:val="auto"/>
              </w:rPr>
            </w:pPr>
            <w:r w:rsidRPr="006D48EB">
              <w:rPr>
                <w:rFonts w:hint="eastAsia"/>
                <w:color w:val="auto"/>
              </w:rPr>
              <w:t>(F)[4]後続05: [AFTER]  commonData=2, tlsData=2</w:t>
            </w:r>
          </w:p>
          <w:p w14:paraId="04E44CCB" w14:textId="77777777" w:rsidR="006D48EB" w:rsidRPr="006D48EB" w:rsidRDefault="006D48EB" w:rsidP="006D48EB">
            <w:pPr>
              <w:pStyle w:val="3-"/>
              <w:rPr>
                <w:color w:val="auto"/>
              </w:rPr>
            </w:pPr>
            <w:r w:rsidRPr="006D48EB">
              <w:rPr>
                <w:rFonts w:hint="eastAsia"/>
                <w:color w:val="auto"/>
              </w:rPr>
              <w:t>(F)[1]後続02: [AFTER]  commonData=2, tlsData=2</w:t>
            </w:r>
          </w:p>
          <w:p w14:paraId="4562AE2F" w14:textId="77777777" w:rsidR="006D48EB" w:rsidRPr="006D48EB" w:rsidRDefault="006D48EB" w:rsidP="006D48EB">
            <w:pPr>
              <w:pStyle w:val="3-"/>
              <w:rPr>
                <w:color w:val="auto"/>
              </w:rPr>
            </w:pPr>
            <w:r w:rsidRPr="006D48EB">
              <w:rPr>
                <w:rFonts w:hint="eastAsia"/>
                <w:color w:val="auto"/>
              </w:rPr>
              <w:t>(F)[3]後続04: [AFTER]  commonData=2, tlsData=2</w:t>
            </w:r>
          </w:p>
          <w:p w14:paraId="75C121E1" w14:textId="77777777" w:rsidR="006D48EB" w:rsidRPr="006D48EB" w:rsidRDefault="006D48EB" w:rsidP="006D48EB">
            <w:pPr>
              <w:pStyle w:val="3-"/>
              <w:rPr>
                <w:color w:val="auto"/>
              </w:rPr>
            </w:pPr>
            <w:r w:rsidRPr="006D48EB">
              <w:rPr>
                <w:rFonts w:hint="eastAsia"/>
                <w:color w:val="auto"/>
              </w:rPr>
              <w:t>(F)[0]後続01: [AFTER]  commonData=2, tlsData=2</w:t>
            </w:r>
          </w:p>
          <w:p w14:paraId="0D3DA8A8" w14:textId="77777777" w:rsidR="006D48EB" w:rsidRPr="006D48EB" w:rsidRDefault="006D48EB" w:rsidP="006D48EB">
            <w:pPr>
              <w:pStyle w:val="3-"/>
              <w:rPr>
                <w:color w:val="auto"/>
              </w:rPr>
            </w:pPr>
            <w:r w:rsidRPr="006D48EB">
              <w:rPr>
                <w:rFonts w:hint="eastAsia"/>
                <w:color w:val="auto"/>
              </w:rPr>
              <w:t>(F)[2]後続03: [AFTER]  commonData=2, tlsData=2</w:t>
            </w:r>
          </w:p>
          <w:p w14:paraId="117BE883" w14:textId="51E6DC29" w:rsidR="006D48EB" w:rsidRPr="006D48EB" w:rsidRDefault="006D48EB" w:rsidP="006D48EB">
            <w:pPr>
              <w:pStyle w:val="3-"/>
              <w:rPr>
                <w:color w:val="auto"/>
              </w:rPr>
            </w:pPr>
            <w:r w:rsidRPr="006D48EB">
              <w:rPr>
                <w:rFonts w:hint="eastAsia"/>
                <w:color w:val="auto"/>
              </w:rPr>
              <w:t>(P)先行: [BEFORE] commonData=2, tlsData=2</w:t>
            </w:r>
            <w:r w:rsidR="00134DCF">
              <w:rPr>
                <w:color w:val="auto"/>
              </w:rPr>
              <w:tab/>
            </w:r>
            <w:r w:rsidR="00134DCF">
              <w:rPr>
                <w:color w:val="auto"/>
              </w:rPr>
              <w:tab/>
            </w:r>
            <w:r w:rsidR="00134DCF" w:rsidRPr="004A7B47">
              <w:rPr>
                <w:color w:val="FF0000"/>
              </w:rPr>
              <w:t>←</w:t>
            </w:r>
            <w:r w:rsidR="00134DCF">
              <w:rPr>
                <w:color w:val="FF0000"/>
              </w:rPr>
              <w:t>後続</w:t>
            </w:r>
            <w:r w:rsidR="00134DCF" w:rsidRPr="004A7B47">
              <w:rPr>
                <w:color w:val="FF0000"/>
              </w:rPr>
              <w:t>スレッド</w:t>
            </w:r>
            <w:r w:rsidR="00134DCF">
              <w:rPr>
                <w:rFonts w:hint="eastAsia"/>
                <w:color w:val="FF0000"/>
              </w:rPr>
              <w:t>の処理が</w:t>
            </w:r>
            <w:r w:rsidR="00134DCF">
              <w:rPr>
                <w:color w:val="FF0000"/>
              </w:rPr>
              <w:t>全て</w:t>
            </w:r>
            <w:r w:rsidR="00134DCF" w:rsidRPr="004A7B47">
              <w:rPr>
                <w:color w:val="FF0000"/>
              </w:rPr>
              <w:t>終了すると、</w:t>
            </w:r>
            <w:r w:rsidR="00134DCF">
              <w:rPr>
                <w:color w:val="FF0000"/>
              </w:rPr>
              <w:t>また先行</w:t>
            </w:r>
            <w:r w:rsidR="00134DCF" w:rsidRPr="004A7B47">
              <w:rPr>
                <w:color w:val="FF0000"/>
              </w:rPr>
              <w:t>スレッドがスタート</w:t>
            </w:r>
          </w:p>
          <w:p w14:paraId="599394E6" w14:textId="77777777" w:rsidR="006D48EB" w:rsidRPr="006D48EB" w:rsidRDefault="006D48EB" w:rsidP="006D48EB">
            <w:pPr>
              <w:pStyle w:val="3-"/>
              <w:rPr>
                <w:color w:val="auto"/>
              </w:rPr>
            </w:pPr>
            <w:r w:rsidRPr="006D48EB">
              <w:rPr>
                <w:rFonts w:hint="eastAsia"/>
                <w:color w:val="auto"/>
              </w:rPr>
              <w:t>(P)先行: [AFTER]  commonData=3, tlsData=3</w:t>
            </w:r>
          </w:p>
          <w:p w14:paraId="0DC414F3" w14:textId="6BA9AF41" w:rsidR="006D48EB" w:rsidRPr="006D48EB" w:rsidRDefault="006D48EB" w:rsidP="006D48EB">
            <w:pPr>
              <w:pStyle w:val="3-"/>
              <w:rPr>
                <w:color w:val="auto"/>
              </w:rPr>
            </w:pPr>
            <w:r w:rsidRPr="006D48EB">
              <w:rPr>
                <w:rFonts w:hint="eastAsia"/>
                <w:color w:val="auto"/>
              </w:rPr>
              <w:t>(F)[1]後続02: [BEFORE] commonData=3, tlsData=2</w:t>
            </w:r>
            <w:r w:rsidR="00134DCF">
              <w:rPr>
                <w:color w:val="auto"/>
              </w:rPr>
              <w:tab/>
            </w:r>
            <w:r w:rsidR="00134DCF" w:rsidRPr="004A7B47">
              <w:rPr>
                <w:color w:val="FF0000"/>
              </w:rPr>
              <w:t>←先行スレッド</w:t>
            </w:r>
            <w:r w:rsidR="00134DCF">
              <w:rPr>
                <w:rFonts w:hint="eastAsia"/>
                <w:color w:val="FF0000"/>
              </w:rPr>
              <w:t>の処理が</w:t>
            </w:r>
            <w:r w:rsidR="00134DCF" w:rsidRPr="004A7B47">
              <w:rPr>
                <w:color w:val="FF0000"/>
              </w:rPr>
              <w:t>終了すると、</w:t>
            </w:r>
            <w:r w:rsidR="00134DCF">
              <w:rPr>
                <w:color w:val="FF0000"/>
              </w:rPr>
              <w:t>また</w:t>
            </w:r>
            <w:r w:rsidR="00134DCF" w:rsidRPr="004A7B47">
              <w:rPr>
                <w:color w:val="FF0000"/>
              </w:rPr>
              <w:t>後続スレッドが一斉スタート</w:t>
            </w:r>
          </w:p>
          <w:p w14:paraId="36645624" w14:textId="77777777" w:rsidR="006D48EB" w:rsidRPr="006D48EB" w:rsidRDefault="006D48EB" w:rsidP="006D48EB">
            <w:pPr>
              <w:pStyle w:val="3-"/>
              <w:rPr>
                <w:color w:val="auto"/>
              </w:rPr>
            </w:pPr>
            <w:r w:rsidRPr="006D48EB">
              <w:rPr>
                <w:rFonts w:hint="eastAsia"/>
                <w:color w:val="auto"/>
              </w:rPr>
              <w:t>(F)[0]後続01: [BEFORE] commonData=3, tlsData=2</w:t>
            </w:r>
          </w:p>
          <w:p w14:paraId="42496ED5" w14:textId="77777777" w:rsidR="006D48EB" w:rsidRPr="006D48EB" w:rsidRDefault="006D48EB" w:rsidP="006D48EB">
            <w:pPr>
              <w:pStyle w:val="3-"/>
              <w:rPr>
                <w:color w:val="auto"/>
              </w:rPr>
            </w:pPr>
            <w:r w:rsidRPr="006D48EB">
              <w:rPr>
                <w:rFonts w:hint="eastAsia"/>
                <w:color w:val="auto"/>
              </w:rPr>
              <w:t>(F)[4]後続05: [BEFORE] commonData=3, tlsData=2</w:t>
            </w:r>
          </w:p>
          <w:p w14:paraId="162DAD5C" w14:textId="77777777" w:rsidR="006D48EB" w:rsidRPr="006D48EB" w:rsidRDefault="006D48EB" w:rsidP="006D48EB">
            <w:pPr>
              <w:pStyle w:val="3-"/>
              <w:rPr>
                <w:color w:val="auto"/>
              </w:rPr>
            </w:pPr>
            <w:r w:rsidRPr="006D48EB">
              <w:rPr>
                <w:rFonts w:hint="eastAsia"/>
                <w:color w:val="auto"/>
              </w:rPr>
              <w:t>(F)[3]後続04: [BEFORE] commonData=3, tlsData=2</w:t>
            </w:r>
          </w:p>
          <w:p w14:paraId="71605CF0" w14:textId="77777777" w:rsidR="006D48EB" w:rsidRPr="006D48EB" w:rsidRDefault="006D48EB" w:rsidP="006D48EB">
            <w:pPr>
              <w:pStyle w:val="3-"/>
              <w:rPr>
                <w:color w:val="auto"/>
              </w:rPr>
            </w:pPr>
            <w:r w:rsidRPr="006D48EB">
              <w:rPr>
                <w:rFonts w:hint="eastAsia"/>
                <w:color w:val="auto"/>
              </w:rPr>
              <w:t>(F)[2]後続03: [BEFORE] commonData=3, tlsData=2</w:t>
            </w:r>
          </w:p>
          <w:p w14:paraId="18DA5E13" w14:textId="77777777" w:rsidR="006D48EB" w:rsidRPr="006D48EB" w:rsidRDefault="006D48EB" w:rsidP="006D48EB">
            <w:pPr>
              <w:pStyle w:val="3-"/>
              <w:rPr>
                <w:color w:val="auto"/>
              </w:rPr>
            </w:pPr>
            <w:r w:rsidRPr="006D48EB">
              <w:rPr>
                <w:rFonts w:hint="eastAsia"/>
                <w:color w:val="auto"/>
              </w:rPr>
              <w:t>(F)[2]後続03: [AFTER]  commonData=3, tlsData=3</w:t>
            </w:r>
          </w:p>
          <w:p w14:paraId="0C57AE30" w14:textId="77777777" w:rsidR="006D48EB" w:rsidRPr="006D48EB" w:rsidRDefault="006D48EB" w:rsidP="006D48EB">
            <w:pPr>
              <w:pStyle w:val="3-"/>
              <w:rPr>
                <w:color w:val="auto"/>
              </w:rPr>
            </w:pPr>
            <w:r w:rsidRPr="006D48EB">
              <w:rPr>
                <w:rFonts w:hint="eastAsia"/>
                <w:color w:val="auto"/>
              </w:rPr>
              <w:t>(F)[4]後続05: [AFTER]  commonData=3, tlsData=3</w:t>
            </w:r>
          </w:p>
          <w:p w14:paraId="1AC20C28" w14:textId="77777777" w:rsidR="006D48EB" w:rsidRPr="006D48EB" w:rsidRDefault="006D48EB" w:rsidP="006D48EB">
            <w:pPr>
              <w:pStyle w:val="3-"/>
              <w:rPr>
                <w:color w:val="auto"/>
              </w:rPr>
            </w:pPr>
            <w:r w:rsidRPr="006D48EB">
              <w:rPr>
                <w:rFonts w:hint="eastAsia"/>
                <w:color w:val="auto"/>
              </w:rPr>
              <w:t>(F)[0]後続01: [AFTER]  commonData=3, tlsData=3</w:t>
            </w:r>
          </w:p>
          <w:p w14:paraId="21590E29" w14:textId="77777777" w:rsidR="006D48EB" w:rsidRPr="006D48EB" w:rsidRDefault="006D48EB" w:rsidP="006D48EB">
            <w:pPr>
              <w:pStyle w:val="3-"/>
              <w:rPr>
                <w:color w:val="auto"/>
              </w:rPr>
            </w:pPr>
            <w:r w:rsidRPr="006D48EB">
              <w:rPr>
                <w:rFonts w:hint="eastAsia"/>
                <w:color w:val="auto"/>
              </w:rPr>
              <w:t>(F)[1]後続02: [AFTER]  commonData=3, tlsData=3</w:t>
            </w:r>
          </w:p>
          <w:p w14:paraId="7080F423" w14:textId="77777777" w:rsidR="006D48EB" w:rsidRPr="006D48EB" w:rsidRDefault="006D48EB" w:rsidP="006D48EB">
            <w:pPr>
              <w:pStyle w:val="3-"/>
              <w:rPr>
                <w:color w:val="auto"/>
              </w:rPr>
            </w:pPr>
            <w:r w:rsidRPr="006D48EB">
              <w:rPr>
                <w:rFonts w:hint="eastAsia"/>
                <w:color w:val="auto"/>
              </w:rPr>
              <w:t>(F)[3]後続04: [AFTER]  commonData=3, tlsData=3</w:t>
            </w:r>
          </w:p>
          <w:p w14:paraId="1E22DA3A" w14:textId="0DF3C28D" w:rsidR="006D48EB" w:rsidRPr="006D48EB" w:rsidRDefault="006D48EB" w:rsidP="006D48EB">
            <w:pPr>
              <w:pStyle w:val="3-"/>
              <w:rPr>
                <w:color w:val="auto"/>
              </w:rPr>
            </w:pPr>
            <w:r w:rsidRPr="006D48EB">
              <w:rPr>
                <w:rFonts w:hint="eastAsia"/>
                <w:color w:val="auto"/>
              </w:rPr>
              <w:t>(P)先行: [QUIT]</w:t>
            </w:r>
            <w:r w:rsidR="00134DCF">
              <w:rPr>
                <w:color w:val="auto"/>
              </w:rPr>
              <w:tab/>
            </w:r>
            <w:r w:rsidR="00134DCF">
              <w:rPr>
                <w:color w:val="auto"/>
              </w:rPr>
              <w:tab/>
            </w:r>
            <w:r w:rsidR="00134DCF">
              <w:rPr>
                <w:color w:val="auto"/>
              </w:rPr>
              <w:tab/>
            </w:r>
            <w:r w:rsidR="00134DCF">
              <w:rPr>
                <w:color w:val="auto"/>
              </w:rPr>
              <w:tab/>
            </w:r>
            <w:r w:rsidR="00134DCF">
              <w:rPr>
                <w:color w:val="auto"/>
              </w:rPr>
              <w:tab/>
            </w:r>
            <w:r w:rsidR="00134DCF">
              <w:rPr>
                <w:color w:val="auto"/>
              </w:rPr>
              <w:tab/>
            </w:r>
            <w:r w:rsidR="00134DCF" w:rsidRPr="00DF2682">
              <w:rPr>
                <w:rFonts w:hint="eastAsia"/>
                <w:color w:val="FF0000"/>
              </w:rPr>
              <w:t>←先行スレッド終了</w:t>
            </w:r>
          </w:p>
          <w:p w14:paraId="3A1AB21F" w14:textId="3BB2EB68" w:rsidR="006D48EB" w:rsidRPr="006D48EB" w:rsidRDefault="006D48EB" w:rsidP="006D48EB">
            <w:pPr>
              <w:pStyle w:val="3-"/>
              <w:rPr>
                <w:color w:val="auto"/>
              </w:rPr>
            </w:pPr>
            <w:r w:rsidRPr="006D48EB">
              <w:rPr>
                <w:rFonts w:hint="eastAsia"/>
                <w:color w:val="auto"/>
              </w:rPr>
              <w:t>(F)[1]後続02: [QUIT]</w:t>
            </w:r>
            <w:r w:rsidR="00134DCF">
              <w:rPr>
                <w:color w:val="auto"/>
              </w:rPr>
              <w:tab/>
            </w:r>
            <w:r w:rsidR="00134DCF">
              <w:rPr>
                <w:color w:val="auto"/>
              </w:rPr>
              <w:tab/>
            </w:r>
            <w:r w:rsidR="00134DCF">
              <w:rPr>
                <w:color w:val="auto"/>
              </w:rPr>
              <w:tab/>
            </w:r>
            <w:r w:rsidR="00134DCF">
              <w:rPr>
                <w:color w:val="auto"/>
              </w:rPr>
              <w:tab/>
            </w:r>
            <w:r w:rsidR="00134DCF">
              <w:rPr>
                <w:color w:val="auto"/>
              </w:rPr>
              <w:tab/>
            </w:r>
            <w:r w:rsidR="00134DCF" w:rsidRPr="004A7B47">
              <w:rPr>
                <w:color w:val="FF0000"/>
              </w:rPr>
              <w:t>←先行スレッドの終了に反応して後続スレッド</w:t>
            </w:r>
            <w:r w:rsidR="00134DCF">
              <w:rPr>
                <w:rFonts w:hint="eastAsia"/>
                <w:color w:val="FF0000"/>
              </w:rPr>
              <w:t>も</w:t>
            </w:r>
            <w:r w:rsidR="00134DCF" w:rsidRPr="004A7B47">
              <w:rPr>
                <w:color w:val="FF0000"/>
              </w:rPr>
              <w:t>終了</w:t>
            </w:r>
          </w:p>
          <w:p w14:paraId="2D301AF1" w14:textId="77777777" w:rsidR="006D48EB" w:rsidRPr="006D48EB" w:rsidRDefault="006D48EB" w:rsidP="006D48EB">
            <w:pPr>
              <w:pStyle w:val="3-"/>
              <w:rPr>
                <w:color w:val="auto"/>
              </w:rPr>
            </w:pPr>
            <w:r w:rsidRPr="006D48EB">
              <w:rPr>
                <w:rFonts w:hint="eastAsia"/>
                <w:color w:val="auto"/>
              </w:rPr>
              <w:t>(F)[2]後続03: [QUIT]</w:t>
            </w:r>
          </w:p>
          <w:p w14:paraId="29865490" w14:textId="77777777" w:rsidR="006D48EB" w:rsidRPr="006D48EB" w:rsidRDefault="006D48EB" w:rsidP="006D48EB">
            <w:pPr>
              <w:pStyle w:val="3-"/>
              <w:rPr>
                <w:color w:val="auto"/>
              </w:rPr>
            </w:pPr>
            <w:r w:rsidRPr="006D48EB">
              <w:rPr>
                <w:rFonts w:hint="eastAsia"/>
                <w:color w:val="auto"/>
              </w:rPr>
              <w:t>- end:(P)先行 -</w:t>
            </w:r>
          </w:p>
          <w:p w14:paraId="2166D6F4" w14:textId="77777777" w:rsidR="006D48EB" w:rsidRPr="006D48EB" w:rsidRDefault="006D48EB" w:rsidP="006D48EB">
            <w:pPr>
              <w:pStyle w:val="3-"/>
              <w:rPr>
                <w:color w:val="auto"/>
              </w:rPr>
            </w:pPr>
            <w:r w:rsidRPr="006D48EB">
              <w:rPr>
                <w:rFonts w:hint="eastAsia"/>
                <w:color w:val="auto"/>
              </w:rPr>
              <w:t>- end:(F)[2]後続03 -</w:t>
            </w:r>
          </w:p>
          <w:p w14:paraId="015122CA" w14:textId="77777777" w:rsidR="006D48EB" w:rsidRPr="006D48EB" w:rsidRDefault="006D48EB" w:rsidP="006D48EB">
            <w:pPr>
              <w:pStyle w:val="3-"/>
              <w:rPr>
                <w:color w:val="auto"/>
              </w:rPr>
            </w:pPr>
            <w:r w:rsidRPr="006D48EB">
              <w:rPr>
                <w:rFonts w:hint="eastAsia"/>
                <w:color w:val="auto"/>
              </w:rPr>
              <w:t>(F)[4]後続05: [QUIT]</w:t>
            </w:r>
          </w:p>
          <w:p w14:paraId="20B05230" w14:textId="77777777" w:rsidR="006D48EB" w:rsidRPr="006D48EB" w:rsidRDefault="006D48EB" w:rsidP="006D48EB">
            <w:pPr>
              <w:pStyle w:val="3-"/>
              <w:rPr>
                <w:color w:val="auto"/>
              </w:rPr>
            </w:pPr>
            <w:r w:rsidRPr="006D48EB">
              <w:rPr>
                <w:rFonts w:hint="eastAsia"/>
                <w:color w:val="auto"/>
              </w:rPr>
              <w:t>(F)[0]後続01: [QUIT]</w:t>
            </w:r>
          </w:p>
          <w:p w14:paraId="274DB4C3" w14:textId="77777777" w:rsidR="006D48EB" w:rsidRPr="006D48EB" w:rsidRDefault="006D48EB" w:rsidP="006D48EB">
            <w:pPr>
              <w:pStyle w:val="3-"/>
              <w:rPr>
                <w:color w:val="auto"/>
              </w:rPr>
            </w:pPr>
            <w:r w:rsidRPr="006D48EB">
              <w:rPr>
                <w:rFonts w:hint="eastAsia"/>
                <w:color w:val="auto"/>
              </w:rPr>
              <w:t>(F)[3]後続04: [QUIT]</w:t>
            </w:r>
          </w:p>
          <w:p w14:paraId="6B1C5A17" w14:textId="77777777" w:rsidR="006D48EB" w:rsidRPr="006D48EB" w:rsidRDefault="006D48EB" w:rsidP="006D48EB">
            <w:pPr>
              <w:pStyle w:val="3-"/>
              <w:rPr>
                <w:color w:val="auto"/>
              </w:rPr>
            </w:pPr>
            <w:r w:rsidRPr="006D48EB">
              <w:rPr>
                <w:rFonts w:hint="eastAsia"/>
                <w:color w:val="auto"/>
              </w:rPr>
              <w:t>- end:(F)[0]後続01 -</w:t>
            </w:r>
          </w:p>
          <w:p w14:paraId="39B92439" w14:textId="77777777" w:rsidR="006D48EB" w:rsidRPr="006D48EB" w:rsidRDefault="006D48EB" w:rsidP="006D48EB">
            <w:pPr>
              <w:pStyle w:val="3-"/>
              <w:rPr>
                <w:color w:val="auto"/>
              </w:rPr>
            </w:pPr>
            <w:r w:rsidRPr="006D48EB">
              <w:rPr>
                <w:rFonts w:hint="eastAsia"/>
                <w:color w:val="auto"/>
              </w:rPr>
              <w:t>- end:(F)[3]後続04 -</w:t>
            </w:r>
          </w:p>
          <w:p w14:paraId="0EAF6452" w14:textId="77777777" w:rsidR="006D48EB" w:rsidRPr="006D48EB" w:rsidRDefault="006D48EB" w:rsidP="006D48EB">
            <w:pPr>
              <w:pStyle w:val="3-"/>
              <w:rPr>
                <w:color w:val="auto"/>
              </w:rPr>
            </w:pPr>
            <w:r w:rsidRPr="006D48EB">
              <w:rPr>
                <w:rFonts w:hint="eastAsia"/>
                <w:color w:val="auto"/>
              </w:rPr>
              <w:t>- end:(F)[4]後続05 -</w:t>
            </w:r>
          </w:p>
          <w:p w14:paraId="79A84772" w14:textId="77777777" w:rsidR="006D48EB" w:rsidRPr="006D48EB" w:rsidRDefault="006D48EB" w:rsidP="006D48EB">
            <w:pPr>
              <w:pStyle w:val="3-"/>
              <w:rPr>
                <w:color w:val="auto"/>
              </w:rPr>
            </w:pPr>
            <w:r w:rsidRPr="006D48EB">
              <w:rPr>
                <w:rFonts w:hint="eastAsia"/>
                <w:color w:val="auto"/>
              </w:rPr>
              <w:t>- end:(F)[1]後続02 -</w:t>
            </w:r>
          </w:p>
          <w:p w14:paraId="4917F14C" w14:textId="2F10D899" w:rsidR="00971C80" w:rsidRPr="00DD51B6" w:rsidRDefault="006D48EB" w:rsidP="006D48EB">
            <w:pPr>
              <w:pStyle w:val="3-"/>
            </w:pPr>
            <w:r w:rsidRPr="006D48EB">
              <w:rPr>
                <w:color w:val="auto"/>
              </w:rPr>
              <w:t>Event * 10000000 =</w:t>
            </w:r>
            <w:r w:rsidRPr="00134DCF">
              <w:rPr>
                <w:color w:val="FF0000"/>
              </w:rPr>
              <w:t xml:space="preserve"> 2.102039 sec</w:t>
            </w:r>
            <w:r w:rsidR="00134DCF">
              <w:rPr>
                <w:color w:val="FF0000"/>
              </w:rPr>
              <w:tab/>
            </w:r>
            <w:r w:rsidR="00134DCF">
              <w:rPr>
                <w:color w:val="FF0000"/>
              </w:rPr>
              <w:tab/>
            </w:r>
            <w:r w:rsidR="00134DCF">
              <w:rPr>
                <w:color w:val="FF0000"/>
              </w:rPr>
              <w:tab/>
            </w:r>
            <w:r w:rsidR="00134DCF">
              <w:rPr>
                <w:rFonts w:hint="eastAsia"/>
                <w:color w:val="FF0000"/>
              </w:rPr>
              <w:t>←1千万回ループによる処理時間計測（SetEventのみの処理時間）</w:t>
            </w:r>
          </w:p>
        </w:tc>
      </w:tr>
    </w:tbl>
    <w:p w14:paraId="114A0D06" w14:textId="47770C68" w:rsidR="0036070F" w:rsidRDefault="0036070F" w:rsidP="0036070F">
      <w:pPr>
        <w:pStyle w:val="3"/>
      </w:pPr>
      <w:bookmarkStart w:id="136" w:name="_Toc379778046"/>
      <w:r>
        <w:rPr>
          <w:rFonts w:hint="eastAsia"/>
        </w:rPr>
        <w:lastRenderedPageBreak/>
        <w:t>Win32API</w:t>
      </w:r>
      <w:r>
        <w:rPr>
          <w:rFonts w:hint="eastAsia"/>
        </w:rPr>
        <w:t>版（名前付き）</w:t>
      </w:r>
      <w:bookmarkEnd w:id="136"/>
      <w:r w:rsidR="00A45D66">
        <w:fldChar w:fldCharType="begin"/>
      </w:r>
      <w:r w:rsidR="00A45D66">
        <w:instrText xml:space="preserve"> XE "</w:instrText>
      </w:r>
      <w:r w:rsidR="00A45D66">
        <w:rPr>
          <w:rFonts w:hint="eastAsia"/>
        </w:rPr>
        <w:instrText>イベント</w:instrText>
      </w:r>
      <w:r w:rsidR="00A45D66">
        <w:rPr>
          <w:rFonts w:hint="eastAsia"/>
        </w:rPr>
        <w:instrText>:WIN32API</w:instrText>
      </w:r>
      <w:r w:rsidR="00A45D66">
        <w:rPr>
          <w:rFonts w:hint="eastAsia"/>
        </w:rPr>
        <w:instrText>版名前付きイベント</w:instrText>
      </w:r>
      <w:r w:rsidR="00A45D66">
        <w:instrText>" \y “</w:instrText>
      </w:r>
      <w:r w:rsidR="00A45D66">
        <w:rPr>
          <w:rFonts w:hint="eastAsia"/>
        </w:rPr>
        <w:instrText>いべんと</w:instrText>
      </w:r>
      <w:r w:rsidR="00A45D66">
        <w:rPr>
          <w:rFonts w:hint="eastAsia"/>
        </w:rPr>
        <w:instrText>:WIN32API</w:instrText>
      </w:r>
      <w:r w:rsidR="00A45D66">
        <w:rPr>
          <w:rFonts w:hint="eastAsia"/>
        </w:rPr>
        <w:instrText>ばんなまえつきいべんと</w:instrText>
      </w:r>
      <w:r w:rsidR="00A45D66">
        <w:instrText xml:space="preserve">” </w:instrText>
      </w:r>
      <w:r w:rsidR="00A45D66">
        <w:fldChar w:fldCharType="end"/>
      </w:r>
    </w:p>
    <w:p w14:paraId="041B1291" w14:textId="79FE9ACF" w:rsidR="00D4166A" w:rsidRDefault="00D4166A" w:rsidP="00D4166A">
      <w:pPr>
        <w:pStyle w:val="aa"/>
        <w:ind w:left="447" w:firstLine="283"/>
      </w:pPr>
      <w:r>
        <w:t>Win32</w:t>
      </w:r>
      <w:r>
        <w:t>版の名前付き</w:t>
      </w:r>
      <w:r>
        <w:rPr>
          <w:rFonts w:hint="eastAsia"/>
        </w:rPr>
        <w:t>イベント</w:t>
      </w:r>
      <w:r>
        <w:t>。</w:t>
      </w:r>
    </w:p>
    <w:p w14:paraId="1DA3E5F2" w14:textId="7E121415" w:rsidR="00D4166A" w:rsidRDefault="00D4166A" w:rsidP="00D4166A">
      <w:pPr>
        <w:pStyle w:val="aa"/>
        <w:ind w:left="447" w:firstLine="283"/>
      </w:pPr>
      <w:r>
        <w:t>基本的には名前無し</w:t>
      </w:r>
      <w:r>
        <w:rPr>
          <w:rFonts w:hint="eastAsia"/>
        </w:rPr>
        <w:t>イベント</w:t>
      </w:r>
      <w:r>
        <w:t>と変わらないが、プロセス間での排他制御や、スレッドごとに</w:t>
      </w:r>
      <w:r>
        <w:rPr>
          <w:rFonts w:hint="eastAsia"/>
        </w:rPr>
        <w:t>イベント</w:t>
      </w:r>
      <w:r>
        <w:t>のアクセス権を変えたい場合に使用する。</w:t>
      </w:r>
      <w:r>
        <w:rPr>
          <w:rFonts w:hint="eastAsia"/>
        </w:rPr>
        <w:t>これにより、待ち受け専用のスレッドが誤って通知（シグナル状態化）することを防ぐことができる。</w:t>
      </w:r>
    </w:p>
    <w:p w14:paraId="33B94144" w14:textId="733173A0" w:rsidR="00D4166A" w:rsidRDefault="00D4166A" w:rsidP="00D4166A">
      <w:pPr>
        <w:pStyle w:val="aa"/>
        <w:keepNext/>
        <w:widowControl/>
        <w:spacing w:beforeLines="50" w:before="180"/>
        <w:ind w:leftChars="203" w:left="447" w:hangingChars="10" w:hanging="21"/>
      </w:pPr>
      <w:r>
        <w:t>Win32API</w:t>
      </w:r>
      <w:r>
        <w:rPr>
          <w:rFonts w:hint="eastAsia"/>
        </w:rPr>
        <w:t>版名前付きイベントのサンプル：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7276AB01" w14:textId="77777777" w:rsidTr="00874659">
        <w:tc>
          <w:tcPr>
            <w:tcW w:w="8494" w:type="dxa"/>
          </w:tcPr>
          <w:p w14:paraId="194AE14B" w14:textId="77777777" w:rsidR="006D48EB" w:rsidRDefault="006D48EB" w:rsidP="006D48EB">
            <w:pPr>
              <w:pStyle w:val="3-"/>
            </w:pPr>
            <w:r>
              <w:t>#include &lt;stdio.h&gt;</w:t>
            </w:r>
          </w:p>
          <w:p w14:paraId="68B1BB0F" w14:textId="77777777" w:rsidR="006D48EB" w:rsidRDefault="006D48EB" w:rsidP="006D48EB">
            <w:pPr>
              <w:pStyle w:val="3-"/>
            </w:pPr>
            <w:r>
              <w:t>#include &lt;stdlib.h&gt;</w:t>
            </w:r>
          </w:p>
          <w:p w14:paraId="05620CDD" w14:textId="77777777" w:rsidR="006D48EB" w:rsidRDefault="006D48EB" w:rsidP="006D48EB">
            <w:pPr>
              <w:pStyle w:val="3-"/>
            </w:pPr>
          </w:p>
          <w:p w14:paraId="1D9428AB" w14:textId="77777777" w:rsidR="006D48EB" w:rsidRPr="00280CEB" w:rsidRDefault="006D48EB" w:rsidP="006D48EB">
            <w:pPr>
              <w:pStyle w:val="3-"/>
              <w:rPr>
                <w:color w:val="FF0000"/>
              </w:rPr>
            </w:pPr>
            <w:r w:rsidRPr="00280CEB">
              <w:rPr>
                <w:color w:val="FF0000"/>
              </w:rPr>
              <w:t>#include &lt;Windows.h&gt;</w:t>
            </w:r>
          </w:p>
          <w:p w14:paraId="57E8EC4E" w14:textId="77777777" w:rsidR="006D48EB" w:rsidRDefault="006D48EB" w:rsidP="006D48EB">
            <w:pPr>
              <w:pStyle w:val="3-"/>
            </w:pPr>
            <w:r>
              <w:t>#include &lt;Process.h&gt;</w:t>
            </w:r>
          </w:p>
          <w:p w14:paraId="1DBE516B" w14:textId="77777777" w:rsidR="006D48EB" w:rsidRDefault="006D48EB" w:rsidP="006D48EB">
            <w:pPr>
              <w:pStyle w:val="3-"/>
            </w:pPr>
          </w:p>
          <w:p w14:paraId="29462A9F" w14:textId="77777777" w:rsidR="006D48EB" w:rsidRPr="00280CEB" w:rsidRDefault="006D48EB" w:rsidP="006D48EB">
            <w:pPr>
              <w:pStyle w:val="3-"/>
              <w:rPr>
                <w:color w:val="00B050"/>
              </w:rPr>
            </w:pPr>
            <w:r w:rsidRPr="00280CEB">
              <w:rPr>
                <w:rFonts w:hint="eastAsia"/>
                <w:color w:val="00B050"/>
              </w:rPr>
              <w:t>//スレッド情報</w:t>
            </w:r>
          </w:p>
          <w:p w14:paraId="03DDEACF" w14:textId="77777777" w:rsidR="006D48EB" w:rsidRDefault="006D48EB" w:rsidP="006D48EB">
            <w:pPr>
              <w:pStyle w:val="3-"/>
            </w:pPr>
            <w:r>
              <w:rPr>
                <w:rFonts w:hint="eastAsia"/>
              </w:rPr>
              <w:t xml:space="preserve">static const int FOLLOW_THREAD_MAX = 10;         </w:t>
            </w:r>
            <w:r w:rsidRPr="00280CEB">
              <w:rPr>
                <w:rFonts w:hint="eastAsia"/>
                <w:color w:val="00B050"/>
              </w:rPr>
              <w:t xml:space="preserve"> //後続スレッド最大数</w:t>
            </w:r>
          </w:p>
          <w:p w14:paraId="7385C0E4" w14:textId="77777777" w:rsidR="006D48EB" w:rsidRPr="00280CEB" w:rsidRDefault="006D48EB" w:rsidP="006D48EB">
            <w:pPr>
              <w:pStyle w:val="3-"/>
              <w:rPr>
                <w:color w:val="00B050"/>
              </w:rPr>
            </w:pPr>
            <w:r>
              <w:rPr>
                <w:rFonts w:hint="eastAsia"/>
              </w:rPr>
              <w:t xml:space="preserve">static volatile LONG s_followThreadNum = 0;       </w:t>
            </w:r>
            <w:r w:rsidRPr="00280CEB">
              <w:rPr>
                <w:rFonts w:hint="eastAsia"/>
                <w:color w:val="00B050"/>
              </w:rPr>
              <w:t>//後続スレッド数</w:t>
            </w:r>
          </w:p>
          <w:p w14:paraId="6D45E5C8" w14:textId="77777777" w:rsidR="006D48EB" w:rsidRDefault="006D48EB" w:rsidP="006D48EB">
            <w:pPr>
              <w:pStyle w:val="3-"/>
            </w:pPr>
            <w:r>
              <w:rPr>
                <w:rFonts w:hint="eastAsia"/>
              </w:rPr>
              <w:t xml:space="preserve">static volatile LONG s_followThreadNo = 0;        </w:t>
            </w:r>
            <w:r w:rsidRPr="00280CEB">
              <w:rPr>
                <w:rFonts w:hint="eastAsia"/>
                <w:color w:val="00B050"/>
              </w:rPr>
              <w:t>//後続スレッド番号発番用</w:t>
            </w:r>
          </w:p>
          <w:p w14:paraId="2D8D2CB5" w14:textId="77777777" w:rsidR="006D48EB" w:rsidRDefault="006D48EB" w:rsidP="006D48EB">
            <w:pPr>
              <w:pStyle w:val="3-"/>
            </w:pPr>
            <w:r>
              <w:rPr>
                <w:rFonts w:hint="eastAsia"/>
              </w:rPr>
              <w:t>static volatile bool s_IsQuirProiorThread = false;</w:t>
            </w:r>
            <w:r w:rsidRPr="00280CEB">
              <w:rPr>
                <w:rFonts w:hint="eastAsia"/>
                <w:color w:val="00B050"/>
              </w:rPr>
              <w:t>//先行スレッド終了フラグ</w:t>
            </w:r>
          </w:p>
          <w:p w14:paraId="1BF8E9C2" w14:textId="77777777" w:rsidR="006D48EB" w:rsidRDefault="006D48EB" w:rsidP="006D48EB">
            <w:pPr>
              <w:pStyle w:val="3-"/>
            </w:pPr>
          </w:p>
          <w:p w14:paraId="372C6E53" w14:textId="77777777" w:rsidR="006D48EB" w:rsidRPr="00280CEB" w:rsidRDefault="006D48EB" w:rsidP="006D48EB">
            <w:pPr>
              <w:pStyle w:val="3-"/>
              <w:rPr>
                <w:color w:val="00B050"/>
              </w:rPr>
            </w:pPr>
            <w:r w:rsidRPr="00280CEB">
              <w:rPr>
                <w:rFonts w:hint="eastAsia"/>
                <w:color w:val="00B050"/>
              </w:rPr>
              <w:t>//イベント名</w:t>
            </w:r>
          </w:p>
          <w:p w14:paraId="3E913E7E" w14:textId="77777777" w:rsidR="006D48EB" w:rsidRPr="00280CEB" w:rsidRDefault="006D48EB" w:rsidP="006D48EB">
            <w:pPr>
              <w:pStyle w:val="3-"/>
              <w:rPr>
                <w:color w:val="00B050"/>
              </w:rPr>
            </w:pPr>
            <w:r w:rsidRPr="00280CEB">
              <w:rPr>
                <w:rFonts w:hint="eastAsia"/>
                <w:color w:val="FF0000"/>
              </w:rPr>
              <w:t xml:space="preserve">static const char* PRIOR_EVENT_NAME[FOLLOW_THREAD_MAX] = </w:t>
            </w:r>
            <w:r>
              <w:rPr>
                <w:rFonts w:hint="eastAsia"/>
              </w:rPr>
              <w:t xml:space="preserve"> </w:t>
            </w:r>
            <w:r w:rsidRPr="00280CEB">
              <w:rPr>
                <w:rFonts w:hint="eastAsia"/>
                <w:color w:val="00B050"/>
              </w:rPr>
              <w:t>//先行スレッド処理完了イベント</w:t>
            </w:r>
          </w:p>
          <w:p w14:paraId="65174788" w14:textId="77777777" w:rsidR="006D48EB" w:rsidRPr="00280CEB" w:rsidRDefault="006D48EB" w:rsidP="006D48EB">
            <w:pPr>
              <w:pStyle w:val="3-"/>
              <w:rPr>
                <w:color w:val="FF0000"/>
              </w:rPr>
            </w:pPr>
            <w:r w:rsidRPr="00280CEB">
              <w:rPr>
                <w:color w:val="FF0000"/>
              </w:rPr>
              <w:t>{</w:t>
            </w:r>
          </w:p>
          <w:p w14:paraId="49200B7D" w14:textId="77777777" w:rsidR="006D48EB" w:rsidRPr="00280CEB" w:rsidRDefault="006D48EB" w:rsidP="006D48EB">
            <w:pPr>
              <w:pStyle w:val="3-"/>
              <w:rPr>
                <w:color w:val="FF0000"/>
              </w:rPr>
            </w:pPr>
            <w:r w:rsidRPr="00280CEB">
              <w:rPr>
                <w:color w:val="FF0000"/>
              </w:rPr>
              <w:tab/>
              <w:t>"Prior Event 01",</w:t>
            </w:r>
          </w:p>
          <w:p w14:paraId="6D65A781" w14:textId="77777777" w:rsidR="006D48EB" w:rsidRPr="00280CEB" w:rsidRDefault="006D48EB" w:rsidP="006D48EB">
            <w:pPr>
              <w:pStyle w:val="3-"/>
              <w:rPr>
                <w:color w:val="FF0000"/>
              </w:rPr>
            </w:pPr>
            <w:r w:rsidRPr="00280CEB">
              <w:rPr>
                <w:color w:val="FF0000"/>
              </w:rPr>
              <w:tab/>
              <w:t>"Prior Event 02",</w:t>
            </w:r>
          </w:p>
          <w:p w14:paraId="6FD7EBAF" w14:textId="77777777" w:rsidR="006D48EB" w:rsidRPr="00280CEB" w:rsidRDefault="006D48EB" w:rsidP="006D48EB">
            <w:pPr>
              <w:pStyle w:val="3-"/>
              <w:rPr>
                <w:color w:val="FF0000"/>
              </w:rPr>
            </w:pPr>
            <w:r w:rsidRPr="00280CEB">
              <w:rPr>
                <w:color w:val="FF0000"/>
              </w:rPr>
              <w:tab/>
              <w:t>"Prior Event 03",</w:t>
            </w:r>
          </w:p>
          <w:p w14:paraId="49798119" w14:textId="77777777" w:rsidR="006D48EB" w:rsidRPr="00280CEB" w:rsidRDefault="006D48EB" w:rsidP="006D48EB">
            <w:pPr>
              <w:pStyle w:val="3-"/>
              <w:rPr>
                <w:color w:val="FF0000"/>
              </w:rPr>
            </w:pPr>
            <w:r w:rsidRPr="00280CEB">
              <w:rPr>
                <w:color w:val="FF0000"/>
              </w:rPr>
              <w:tab/>
              <w:t>"Prior Event 04",</w:t>
            </w:r>
          </w:p>
          <w:p w14:paraId="555A84E8" w14:textId="77777777" w:rsidR="006D48EB" w:rsidRPr="00280CEB" w:rsidRDefault="006D48EB" w:rsidP="006D48EB">
            <w:pPr>
              <w:pStyle w:val="3-"/>
              <w:rPr>
                <w:color w:val="FF0000"/>
              </w:rPr>
            </w:pPr>
            <w:r w:rsidRPr="00280CEB">
              <w:rPr>
                <w:color w:val="FF0000"/>
              </w:rPr>
              <w:lastRenderedPageBreak/>
              <w:tab/>
              <w:t>"Prior Event 05",</w:t>
            </w:r>
          </w:p>
          <w:p w14:paraId="0CA9968B" w14:textId="77777777" w:rsidR="006D48EB" w:rsidRPr="00280CEB" w:rsidRDefault="006D48EB" w:rsidP="006D48EB">
            <w:pPr>
              <w:pStyle w:val="3-"/>
              <w:rPr>
                <w:color w:val="FF0000"/>
              </w:rPr>
            </w:pPr>
            <w:r w:rsidRPr="00280CEB">
              <w:rPr>
                <w:color w:val="FF0000"/>
              </w:rPr>
              <w:tab/>
              <w:t>"Prior Event 06",</w:t>
            </w:r>
          </w:p>
          <w:p w14:paraId="6101194D" w14:textId="77777777" w:rsidR="006D48EB" w:rsidRPr="00280CEB" w:rsidRDefault="006D48EB" w:rsidP="006D48EB">
            <w:pPr>
              <w:pStyle w:val="3-"/>
              <w:rPr>
                <w:color w:val="FF0000"/>
              </w:rPr>
            </w:pPr>
            <w:r w:rsidRPr="00280CEB">
              <w:rPr>
                <w:color w:val="FF0000"/>
              </w:rPr>
              <w:tab/>
              <w:t>"Prior Event 07",</w:t>
            </w:r>
          </w:p>
          <w:p w14:paraId="023491C4" w14:textId="77777777" w:rsidR="006D48EB" w:rsidRPr="00280CEB" w:rsidRDefault="006D48EB" w:rsidP="006D48EB">
            <w:pPr>
              <w:pStyle w:val="3-"/>
              <w:rPr>
                <w:color w:val="FF0000"/>
              </w:rPr>
            </w:pPr>
            <w:r w:rsidRPr="00280CEB">
              <w:rPr>
                <w:color w:val="FF0000"/>
              </w:rPr>
              <w:tab/>
              <w:t>"Prior Event 08",</w:t>
            </w:r>
          </w:p>
          <w:p w14:paraId="35C8CA2B" w14:textId="77777777" w:rsidR="006D48EB" w:rsidRPr="00280CEB" w:rsidRDefault="006D48EB" w:rsidP="006D48EB">
            <w:pPr>
              <w:pStyle w:val="3-"/>
              <w:rPr>
                <w:color w:val="FF0000"/>
              </w:rPr>
            </w:pPr>
            <w:r w:rsidRPr="00280CEB">
              <w:rPr>
                <w:color w:val="FF0000"/>
              </w:rPr>
              <w:tab/>
              <w:t>"Prior Event 09",</w:t>
            </w:r>
          </w:p>
          <w:p w14:paraId="7300B5C7" w14:textId="77777777" w:rsidR="006D48EB" w:rsidRPr="00280CEB" w:rsidRDefault="006D48EB" w:rsidP="006D48EB">
            <w:pPr>
              <w:pStyle w:val="3-"/>
              <w:rPr>
                <w:color w:val="FF0000"/>
              </w:rPr>
            </w:pPr>
            <w:r w:rsidRPr="00280CEB">
              <w:rPr>
                <w:color w:val="FF0000"/>
              </w:rPr>
              <w:tab/>
              <w:t>"Prior Event 10",</w:t>
            </w:r>
          </w:p>
          <w:p w14:paraId="7D4A822F" w14:textId="77777777" w:rsidR="006D48EB" w:rsidRPr="00280CEB" w:rsidRDefault="006D48EB" w:rsidP="006D48EB">
            <w:pPr>
              <w:pStyle w:val="3-"/>
              <w:rPr>
                <w:color w:val="FF0000"/>
              </w:rPr>
            </w:pPr>
            <w:r w:rsidRPr="00280CEB">
              <w:rPr>
                <w:color w:val="FF0000"/>
              </w:rPr>
              <w:t>};</w:t>
            </w:r>
          </w:p>
          <w:p w14:paraId="2E713EAF" w14:textId="77777777" w:rsidR="006D48EB" w:rsidRPr="00280CEB" w:rsidRDefault="006D48EB" w:rsidP="006D48EB">
            <w:pPr>
              <w:pStyle w:val="3-"/>
              <w:rPr>
                <w:color w:val="00B050"/>
              </w:rPr>
            </w:pPr>
            <w:r w:rsidRPr="00280CEB">
              <w:rPr>
                <w:rFonts w:hint="eastAsia"/>
                <w:color w:val="FF0000"/>
              </w:rPr>
              <w:t>static const char* FOLLOW_EVENT_NAME[FOLLOW_THREAD_MAX] =</w:t>
            </w:r>
            <w:r w:rsidRPr="00280CEB">
              <w:rPr>
                <w:rFonts w:hint="eastAsia"/>
                <w:color w:val="00B050"/>
              </w:rPr>
              <w:t>//後続スレッド処理完了イベント</w:t>
            </w:r>
          </w:p>
          <w:p w14:paraId="497E91EC" w14:textId="77777777" w:rsidR="006D48EB" w:rsidRPr="00280CEB" w:rsidRDefault="006D48EB" w:rsidP="006D48EB">
            <w:pPr>
              <w:pStyle w:val="3-"/>
              <w:rPr>
                <w:color w:val="FF0000"/>
              </w:rPr>
            </w:pPr>
            <w:r w:rsidRPr="00280CEB">
              <w:rPr>
                <w:color w:val="FF0000"/>
              </w:rPr>
              <w:t>{</w:t>
            </w:r>
          </w:p>
          <w:p w14:paraId="17B0D61D" w14:textId="77777777" w:rsidR="006D48EB" w:rsidRPr="00280CEB" w:rsidRDefault="006D48EB" w:rsidP="006D48EB">
            <w:pPr>
              <w:pStyle w:val="3-"/>
              <w:rPr>
                <w:color w:val="FF0000"/>
              </w:rPr>
            </w:pPr>
            <w:r w:rsidRPr="00280CEB">
              <w:rPr>
                <w:color w:val="FF0000"/>
              </w:rPr>
              <w:tab/>
              <w:t>"Follow Event 01",</w:t>
            </w:r>
          </w:p>
          <w:p w14:paraId="7612E608" w14:textId="77777777" w:rsidR="006D48EB" w:rsidRPr="00280CEB" w:rsidRDefault="006D48EB" w:rsidP="006D48EB">
            <w:pPr>
              <w:pStyle w:val="3-"/>
              <w:rPr>
                <w:color w:val="FF0000"/>
              </w:rPr>
            </w:pPr>
            <w:r w:rsidRPr="00280CEB">
              <w:rPr>
                <w:color w:val="FF0000"/>
              </w:rPr>
              <w:tab/>
              <w:t>"Follow Event 02",</w:t>
            </w:r>
          </w:p>
          <w:p w14:paraId="4E0FB665" w14:textId="77777777" w:rsidR="006D48EB" w:rsidRPr="00280CEB" w:rsidRDefault="006D48EB" w:rsidP="006D48EB">
            <w:pPr>
              <w:pStyle w:val="3-"/>
              <w:rPr>
                <w:color w:val="FF0000"/>
              </w:rPr>
            </w:pPr>
            <w:r w:rsidRPr="00280CEB">
              <w:rPr>
                <w:color w:val="FF0000"/>
              </w:rPr>
              <w:tab/>
              <w:t>"Follow Event 03",</w:t>
            </w:r>
          </w:p>
          <w:p w14:paraId="4BD51356" w14:textId="77777777" w:rsidR="006D48EB" w:rsidRPr="00280CEB" w:rsidRDefault="006D48EB" w:rsidP="006D48EB">
            <w:pPr>
              <w:pStyle w:val="3-"/>
              <w:rPr>
                <w:color w:val="FF0000"/>
              </w:rPr>
            </w:pPr>
            <w:r w:rsidRPr="00280CEB">
              <w:rPr>
                <w:color w:val="FF0000"/>
              </w:rPr>
              <w:tab/>
              <w:t>"Follow Event 04",</w:t>
            </w:r>
          </w:p>
          <w:p w14:paraId="4853B17E" w14:textId="77777777" w:rsidR="006D48EB" w:rsidRPr="00280CEB" w:rsidRDefault="006D48EB" w:rsidP="006D48EB">
            <w:pPr>
              <w:pStyle w:val="3-"/>
              <w:rPr>
                <w:color w:val="FF0000"/>
              </w:rPr>
            </w:pPr>
            <w:r w:rsidRPr="00280CEB">
              <w:rPr>
                <w:color w:val="FF0000"/>
              </w:rPr>
              <w:tab/>
              <w:t>"Follow Event 05",</w:t>
            </w:r>
          </w:p>
          <w:p w14:paraId="4DCD1427" w14:textId="77777777" w:rsidR="006D48EB" w:rsidRPr="00280CEB" w:rsidRDefault="006D48EB" w:rsidP="006D48EB">
            <w:pPr>
              <w:pStyle w:val="3-"/>
              <w:rPr>
                <w:color w:val="FF0000"/>
              </w:rPr>
            </w:pPr>
            <w:r w:rsidRPr="00280CEB">
              <w:rPr>
                <w:color w:val="FF0000"/>
              </w:rPr>
              <w:tab/>
              <w:t>"Follow Event 06",</w:t>
            </w:r>
          </w:p>
          <w:p w14:paraId="4F8AECCA" w14:textId="77777777" w:rsidR="006D48EB" w:rsidRPr="00280CEB" w:rsidRDefault="006D48EB" w:rsidP="006D48EB">
            <w:pPr>
              <w:pStyle w:val="3-"/>
              <w:rPr>
                <w:color w:val="FF0000"/>
              </w:rPr>
            </w:pPr>
            <w:r w:rsidRPr="00280CEB">
              <w:rPr>
                <w:color w:val="FF0000"/>
              </w:rPr>
              <w:tab/>
              <w:t>"Follow Event 07",</w:t>
            </w:r>
          </w:p>
          <w:p w14:paraId="1FAAEC4F" w14:textId="77777777" w:rsidR="006D48EB" w:rsidRPr="00280CEB" w:rsidRDefault="006D48EB" w:rsidP="006D48EB">
            <w:pPr>
              <w:pStyle w:val="3-"/>
              <w:rPr>
                <w:color w:val="FF0000"/>
              </w:rPr>
            </w:pPr>
            <w:r w:rsidRPr="00280CEB">
              <w:rPr>
                <w:color w:val="FF0000"/>
              </w:rPr>
              <w:tab/>
              <w:t>"Follow Event 08",</w:t>
            </w:r>
          </w:p>
          <w:p w14:paraId="7B384DE4" w14:textId="77777777" w:rsidR="006D48EB" w:rsidRPr="00280CEB" w:rsidRDefault="006D48EB" w:rsidP="006D48EB">
            <w:pPr>
              <w:pStyle w:val="3-"/>
              <w:rPr>
                <w:color w:val="FF0000"/>
              </w:rPr>
            </w:pPr>
            <w:r w:rsidRPr="00280CEB">
              <w:rPr>
                <w:color w:val="FF0000"/>
              </w:rPr>
              <w:tab/>
              <w:t>"Follow Event 09",</w:t>
            </w:r>
          </w:p>
          <w:p w14:paraId="3A1110B3" w14:textId="77777777" w:rsidR="006D48EB" w:rsidRPr="00280CEB" w:rsidRDefault="006D48EB" w:rsidP="006D48EB">
            <w:pPr>
              <w:pStyle w:val="3-"/>
              <w:rPr>
                <w:color w:val="FF0000"/>
              </w:rPr>
            </w:pPr>
            <w:r w:rsidRPr="00280CEB">
              <w:rPr>
                <w:color w:val="FF0000"/>
              </w:rPr>
              <w:tab/>
              <w:t>"Follow Event 10",</w:t>
            </w:r>
          </w:p>
          <w:p w14:paraId="3BBA7A05" w14:textId="77777777" w:rsidR="006D48EB" w:rsidRPr="00280CEB" w:rsidRDefault="006D48EB" w:rsidP="006D48EB">
            <w:pPr>
              <w:pStyle w:val="3-"/>
              <w:rPr>
                <w:color w:val="FF0000"/>
              </w:rPr>
            </w:pPr>
            <w:r w:rsidRPr="00280CEB">
              <w:rPr>
                <w:color w:val="FF0000"/>
              </w:rPr>
              <w:t>};</w:t>
            </w:r>
          </w:p>
          <w:p w14:paraId="7BE7E73B" w14:textId="77777777" w:rsidR="006D48EB" w:rsidRDefault="006D48EB" w:rsidP="006D48EB">
            <w:pPr>
              <w:pStyle w:val="3-"/>
            </w:pPr>
          </w:p>
          <w:p w14:paraId="0A9EC556" w14:textId="77777777" w:rsidR="006D48EB" w:rsidRPr="00280CEB" w:rsidRDefault="006D48EB" w:rsidP="006D48EB">
            <w:pPr>
              <w:pStyle w:val="3-"/>
              <w:rPr>
                <w:color w:val="00B050"/>
              </w:rPr>
            </w:pPr>
            <w:r w:rsidRPr="00280CEB">
              <w:rPr>
                <w:rFonts w:hint="eastAsia"/>
                <w:color w:val="00B050"/>
              </w:rPr>
              <w:t>//共有データ</w:t>
            </w:r>
          </w:p>
          <w:p w14:paraId="0805344F" w14:textId="77777777" w:rsidR="006D48EB" w:rsidRDefault="006D48EB" w:rsidP="006D48EB">
            <w:pPr>
              <w:pStyle w:val="3-"/>
            </w:pPr>
            <w:r>
              <w:t>static int s_commonData = 0;</w:t>
            </w:r>
          </w:p>
          <w:p w14:paraId="4AB479CA" w14:textId="77777777" w:rsidR="006D48EB" w:rsidRDefault="006D48EB" w:rsidP="006D48EB">
            <w:pPr>
              <w:pStyle w:val="3-"/>
            </w:pPr>
          </w:p>
          <w:p w14:paraId="08B111FA" w14:textId="77777777" w:rsidR="006D48EB" w:rsidRPr="00280CEB" w:rsidRDefault="006D48EB" w:rsidP="006D48EB">
            <w:pPr>
              <w:pStyle w:val="3-"/>
              <w:rPr>
                <w:color w:val="00B050"/>
              </w:rPr>
            </w:pPr>
            <w:r w:rsidRPr="00280CEB">
              <w:rPr>
                <w:rFonts w:hint="eastAsia"/>
                <w:color w:val="00B050"/>
              </w:rPr>
              <w:t>//スレッド固有データ</w:t>
            </w:r>
          </w:p>
          <w:p w14:paraId="0C0B6443" w14:textId="77777777" w:rsidR="006D48EB" w:rsidRDefault="006D48EB" w:rsidP="006D48EB">
            <w:pPr>
              <w:pStyle w:val="3-"/>
            </w:pPr>
            <w:r>
              <w:t>__declspec(thread) int s_tlsData = 0;</w:t>
            </w:r>
          </w:p>
          <w:p w14:paraId="2C1219E9" w14:textId="77777777" w:rsidR="006D48EB" w:rsidRDefault="006D48EB" w:rsidP="006D48EB">
            <w:pPr>
              <w:pStyle w:val="3-"/>
            </w:pPr>
          </w:p>
          <w:p w14:paraId="4D78C2A1" w14:textId="77777777" w:rsidR="006D48EB" w:rsidRPr="00280CEB" w:rsidRDefault="006D48EB" w:rsidP="006D48EB">
            <w:pPr>
              <w:pStyle w:val="3-"/>
              <w:rPr>
                <w:color w:val="00B050"/>
              </w:rPr>
            </w:pPr>
            <w:r w:rsidRPr="00280CEB">
              <w:rPr>
                <w:rFonts w:hint="eastAsia"/>
                <w:color w:val="00B050"/>
              </w:rPr>
              <w:t>//【処理説明】</w:t>
            </w:r>
          </w:p>
          <w:p w14:paraId="2CCF832A" w14:textId="77777777" w:rsidR="006D48EB" w:rsidRPr="00280CEB" w:rsidRDefault="006D48EB" w:rsidP="006D48EB">
            <w:pPr>
              <w:pStyle w:val="3-"/>
              <w:rPr>
                <w:color w:val="00B050"/>
              </w:rPr>
            </w:pPr>
            <w:r w:rsidRPr="00280CEB">
              <w:rPr>
                <w:rFonts w:hint="eastAsia"/>
                <w:color w:val="00B050"/>
              </w:rPr>
              <w:t>//先行スレッドが共有データを作成し、それが完了したら</w:t>
            </w:r>
          </w:p>
          <w:p w14:paraId="2FE7B295" w14:textId="77777777" w:rsidR="006D48EB" w:rsidRPr="00280CEB" w:rsidRDefault="006D48EB" w:rsidP="006D48EB">
            <w:pPr>
              <w:pStyle w:val="3-"/>
              <w:rPr>
                <w:color w:val="00B050"/>
              </w:rPr>
            </w:pPr>
            <w:r w:rsidRPr="00280CEB">
              <w:rPr>
                <w:rFonts w:hint="eastAsia"/>
                <w:color w:val="00B050"/>
              </w:rPr>
              <w:t>//複数の後続スレッドがスタート。</w:t>
            </w:r>
          </w:p>
          <w:p w14:paraId="66BACD2D" w14:textId="77777777" w:rsidR="006D48EB" w:rsidRPr="00280CEB" w:rsidRDefault="006D48EB" w:rsidP="006D48EB">
            <w:pPr>
              <w:pStyle w:val="3-"/>
              <w:rPr>
                <w:color w:val="00B050"/>
              </w:rPr>
            </w:pPr>
            <w:r w:rsidRPr="00280CEB">
              <w:rPr>
                <w:rFonts w:hint="eastAsia"/>
                <w:color w:val="00B050"/>
              </w:rPr>
              <w:t>//後続スレッドは共有データを読み込むだけのため、並列で動作。</w:t>
            </w:r>
          </w:p>
          <w:p w14:paraId="275E2964" w14:textId="77777777" w:rsidR="006D48EB" w:rsidRPr="00280CEB" w:rsidRDefault="006D48EB" w:rsidP="006D48EB">
            <w:pPr>
              <w:pStyle w:val="3-"/>
              <w:rPr>
                <w:color w:val="00B050"/>
              </w:rPr>
            </w:pPr>
            <w:r w:rsidRPr="00280CEB">
              <w:rPr>
                <w:rFonts w:hint="eastAsia"/>
                <w:color w:val="00B050"/>
              </w:rPr>
              <w:t>//後続スレッドの処理が全て完了したら、また先行スレッドが稼働。</w:t>
            </w:r>
          </w:p>
          <w:p w14:paraId="6266A656" w14:textId="77777777" w:rsidR="006D48EB" w:rsidRPr="00280CEB" w:rsidRDefault="006D48EB" w:rsidP="006D48EB">
            <w:pPr>
              <w:pStyle w:val="3-"/>
              <w:rPr>
                <w:color w:val="00B050"/>
              </w:rPr>
            </w:pPr>
            <w:r w:rsidRPr="00280CEB">
              <w:rPr>
                <w:rFonts w:hint="eastAsia"/>
                <w:color w:val="00B050"/>
              </w:rPr>
              <w:t>//以上を何度か繰り返し、先行スレッドが終了したら全スレッド終了。</w:t>
            </w:r>
          </w:p>
          <w:p w14:paraId="17081640" w14:textId="77777777" w:rsidR="006D48EB" w:rsidRPr="00280CEB" w:rsidRDefault="006D48EB" w:rsidP="006D48EB">
            <w:pPr>
              <w:pStyle w:val="3-"/>
              <w:rPr>
                <w:color w:val="00B050"/>
              </w:rPr>
            </w:pPr>
            <w:r w:rsidRPr="00280CEB">
              <w:rPr>
                <w:rFonts w:hint="eastAsia"/>
                <w:color w:val="00B050"/>
              </w:rPr>
              <w:t>//※メインループ⇒描画スレッドのようなリレー処理への応用を想定。</w:t>
            </w:r>
          </w:p>
          <w:p w14:paraId="2C4A4308" w14:textId="77777777" w:rsidR="006D48EB" w:rsidRDefault="006D48EB" w:rsidP="006D48EB">
            <w:pPr>
              <w:pStyle w:val="3-"/>
            </w:pPr>
          </w:p>
          <w:p w14:paraId="37FA6312" w14:textId="77777777" w:rsidR="006D48EB" w:rsidRPr="00280CEB" w:rsidRDefault="006D48EB" w:rsidP="006D48EB">
            <w:pPr>
              <w:pStyle w:val="3-"/>
              <w:rPr>
                <w:color w:val="00B050"/>
              </w:rPr>
            </w:pPr>
            <w:r w:rsidRPr="00280CEB">
              <w:rPr>
                <w:rFonts w:hint="eastAsia"/>
                <w:color w:val="00B050"/>
              </w:rPr>
              <w:t>//先行スレッド</w:t>
            </w:r>
          </w:p>
          <w:p w14:paraId="1BB7893A" w14:textId="77777777" w:rsidR="006D48EB" w:rsidRDefault="006D48EB" w:rsidP="006D48EB">
            <w:pPr>
              <w:pStyle w:val="3-"/>
            </w:pPr>
            <w:r>
              <w:t>unsigned int WINAPI priorThreadFunc(void* param_p)</w:t>
            </w:r>
          </w:p>
          <w:p w14:paraId="6B1827D2" w14:textId="77777777" w:rsidR="006D48EB" w:rsidRDefault="006D48EB" w:rsidP="006D48EB">
            <w:pPr>
              <w:pStyle w:val="3-"/>
            </w:pPr>
            <w:r>
              <w:t>{</w:t>
            </w:r>
          </w:p>
          <w:p w14:paraId="18BC9482" w14:textId="77777777" w:rsidR="006D48EB" w:rsidRPr="00280CEB" w:rsidRDefault="006D48EB" w:rsidP="006D48EB">
            <w:pPr>
              <w:pStyle w:val="3-"/>
              <w:rPr>
                <w:color w:val="00B050"/>
              </w:rPr>
            </w:pPr>
            <w:r>
              <w:rPr>
                <w:rFonts w:hint="eastAsia"/>
              </w:rPr>
              <w:tab/>
            </w:r>
            <w:r w:rsidRPr="00280CEB">
              <w:rPr>
                <w:rFonts w:hint="eastAsia"/>
                <w:color w:val="00B050"/>
              </w:rPr>
              <w:t>//パラメータ受け取り</w:t>
            </w:r>
          </w:p>
          <w:p w14:paraId="159A0463" w14:textId="77777777" w:rsidR="006D48EB" w:rsidRDefault="006D48EB" w:rsidP="006D48EB">
            <w:pPr>
              <w:pStyle w:val="3-"/>
            </w:pPr>
            <w:r>
              <w:tab/>
              <w:t>const char* name = static_cast&lt;const char*&gt;(param_p);</w:t>
            </w:r>
          </w:p>
          <w:p w14:paraId="50A7168A" w14:textId="77777777" w:rsidR="006D48EB" w:rsidRDefault="006D48EB" w:rsidP="006D48EB">
            <w:pPr>
              <w:pStyle w:val="3-"/>
            </w:pPr>
          </w:p>
          <w:p w14:paraId="35189E66" w14:textId="77777777" w:rsidR="006D48EB" w:rsidRPr="00280CEB" w:rsidRDefault="006D48EB" w:rsidP="006D48EB">
            <w:pPr>
              <w:pStyle w:val="3-"/>
              <w:rPr>
                <w:color w:val="00B050"/>
              </w:rPr>
            </w:pPr>
            <w:r>
              <w:rPr>
                <w:rFonts w:hint="eastAsia"/>
              </w:rPr>
              <w:tab/>
            </w:r>
            <w:r w:rsidRPr="00280CEB">
              <w:rPr>
                <w:rFonts w:hint="eastAsia"/>
                <w:color w:val="00B050"/>
              </w:rPr>
              <w:t>//開始</w:t>
            </w:r>
          </w:p>
          <w:p w14:paraId="0C8188F9" w14:textId="77777777" w:rsidR="006D48EB" w:rsidRDefault="006D48EB" w:rsidP="006D48EB">
            <w:pPr>
              <w:pStyle w:val="3-"/>
            </w:pPr>
            <w:r>
              <w:tab/>
              <w:t>printf("- begin:(P)%s -\n", name);</w:t>
            </w:r>
          </w:p>
          <w:p w14:paraId="60706ABB" w14:textId="77777777" w:rsidR="006D48EB" w:rsidRDefault="006D48EB" w:rsidP="006D48EB">
            <w:pPr>
              <w:pStyle w:val="3-"/>
            </w:pPr>
            <w:r>
              <w:tab/>
              <w:t>fflush(stdout);</w:t>
            </w:r>
          </w:p>
          <w:p w14:paraId="53BB8390" w14:textId="77777777" w:rsidR="006D48EB" w:rsidRDefault="006D48EB" w:rsidP="006D48EB">
            <w:pPr>
              <w:pStyle w:val="3-"/>
            </w:pPr>
          </w:p>
          <w:p w14:paraId="5BB32046"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//名前付きイベントオープン</w:t>
            </w:r>
          </w:p>
          <w:p w14:paraId="01EA0C07" w14:textId="77777777" w:rsidR="006D48EB" w:rsidRPr="00280CEB" w:rsidRDefault="006D48EB" w:rsidP="006D48EB">
            <w:pPr>
              <w:pStyle w:val="3-"/>
              <w:rPr>
                <w:color w:val="FF0000"/>
              </w:rPr>
            </w:pPr>
            <w:r>
              <w:tab/>
            </w:r>
            <w:r w:rsidRPr="00280CEB">
              <w:rPr>
                <w:color w:val="FF0000"/>
              </w:rPr>
              <w:t>HANDLE hPriorEvent[FOLLOW_THREAD_MAX];</w:t>
            </w:r>
          </w:p>
          <w:p w14:paraId="0ADC1FEB" w14:textId="77777777" w:rsidR="006D48EB" w:rsidRPr="00280CEB" w:rsidRDefault="006D48EB" w:rsidP="006D48EB">
            <w:pPr>
              <w:pStyle w:val="3-"/>
              <w:rPr>
                <w:color w:val="FF0000"/>
              </w:rPr>
            </w:pPr>
            <w:r w:rsidRPr="00280CEB">
              <w:rPr>
                <w:color w:val="FF0000"/>
              </w:rPr>
              <w:tab/>
              <w:t>HANDLE hFollowEvent[FOLLOW_THREAD_MAX];</w:t>
            </w:r>
          </w:p>
          <w:p w14:paraId="39C136C4" w14:textId="77777777" w:rsidR="006D48EB" w:rsidRDefault="006D48EB" w:rsidP="006D48EB">
            <w:pPr>
              <w:pStyle w:val="3-"/>
            </w:pPr>
            <w:r>
              <w:tab/>
              <w:t>for (int i = 0; i &lt; FOLLOW_THREAD_MAX; ++i)</w:t>
            </w:r>
          </w:p>
          <w:p w14:paraId="445ED71C" w14:textId="77777777" w:rsidR="006D48EB" w:rsidRDefault="006D48EB" w:rsidP="006D48EB">
            <w:pPr>
              <w:pStyle w:val="3-"/>
            </w:pPr>
            <w:r>
              <w:tab/>
              <w:t>{</w:t>
            </w:r>
          </w:p>
          <w:p w14:paraId="32BE567D" w14:textId="77777777" w:rsidR="00280CEB" w:rsidRPr="00280CEB" w:rsidRDefault="006D48EB" w:rsidP="006D48EB">
            <w:pPr>
              <w:pStyle w:val="3-"/>
              <w:rPr>
                <w:color w:val="FF0000"/>
              </w:rPr>
            </w:pPr>
            <w:r>
              <w:rPr>
                <w:rFonts w:hint="eastAsia"/>
              </w:rPr>
              <w:tab/>
              <w:t xml:space="preserve"> </w:t>
            </w:r>
            <w:r>
              <w:rPr>
                <w:rFonts w:hint="eastAsia"/>
              </w:rPr>
              <w:tab/>
            </w:r>
            <w:r w:rsidRPr="00280CEB">
              <w:rPr>
                <w:rFonts w:hint="eastAsia"/>
                <w:color w:val="FF0000"/>
              </w:rPr>
              <w:t>hPriorEvent[i] = OpenEvent(EVENT_MODIFY_STATE, false, PRIOR_EVENT_NAME[i]);</w:t>
            </w:r>
          </w:p>
          <w:p w14:paraId="056F1688" w14:textId="257CC3F7" w:rsidR="006D48EB" w:rsidRPr="00280CEB" w:rsidRDefault="00280CEB" w:rsidP="006D48EB">
            <w:pPr>
              <w:pStyle w:val="3-"/>
              <w:rPr>
                <w:color w:val="00B050"/>
              </w:rPr>
            </w:pPr>
            <w:r>
              <w:tab/>
            </w:r>
            <w:r>
              <w:tab/>
            </w:r>
            <w:r>
              <w:tab/>
            </w:r>
            <w:r>
              <w:tab/>
            </w:r>
            <w:r>
              <w:tab/>
            </w:r>
            <w:r>
              <w:tab/>
            </w:r>
            <w:r>
              <w:tab/>
            </w:r>
            <w:r>
              <w:tab/>
            </w:r>
            <w:r>
              <w:tab/>
            </w:r>
            <w:r w:rsidR="006D48EB" w:rsidRPr="00280CEB">
              <w:rPr>
                <w:rFonts w:hint="eastAsia"/>
                <w:color w:val="00B050"/>
              </w:rPr>
              <w:t>//先行スレッド処理完了イベント：SetEvetn, ResetEvent許可</w:t>
            </w:r>
          </w:p>
          <w:p w14:paraId="3E76AA01" w14:textId="77777777" w:rsidR="00280CEB" w:rsidRPr="00280CEB" w:rsidRDefault="006D48EB" w:rsidP="006D48EB">
            <w:pPr>
              <w:pStyle w:val="3-"/>
              <w:rPr>
                <w:color w:val="FF0000"/>
              </w:rPr>
            </w:pPr>
            <w:r>
              <w:rPr>
                <w:rFonts w:hint="eastAsia"/>
              </w:rPr>
              <w:tab/>
            </w:r>
            <w:r>
              <w:rPr>
                <w:rFonts w:hint="eastAsia"/>
              </w:rPr>
              <w:tab/>
            </w:r>
            <w:r w:rsidRPr="00280CEB">
              <w:rPr>
                <w:rFonts w:hint="eastAsia"/>
                <w:color w:val="FF0000"/>
              </w:rPr>
              <w:t>hFollowEvent[i] = OpenEvent(SYNCHRONIZE, false, FOLLOW_EVENT_NAME[i]);</w:t>
            </w:r>
          </w:p>
          <w:p w14:paraId="11C00C37" w14:textId="2627AA99" w:rsidR="006D48EB" w:rsidRPr="00280CEB" w:rsidRDefault="00280CEB" w:rsidP="006D48EB">
            <w:pPr>
              <w:pStyle w:val="3-"/>
              <w:rPr>
                <w:color w:val="00B050"/>
              </w:rPr>
            </w:pPr>
            <w:r>
              <w:tab/>
            </w:r>
            <w:r>
              <w:tab/>
            </w:r>
            <w:r>
              <w:tab/>
            </w:r>
            <w:r>
              <w:tab/>
            </w:r>
            <w:r>
              <w:tab/>
            </w:r>
            <w:r>
              <w:tab/>
            </w:r>
            <w:r>
              <w:tab/>
            </w:r>
            <w:r>
              <w:tab/>
            </w:r>
            <w:r>
              <w:tab/>
            </w:r>
            <w:r w:rsidR="006D48EB" w:rsidRPr="00280CEB">
              <w:rPr>
                <w:rFonts w:hint="eastAsia"/>
                <w:color w:val="00B050"/>
              </w:rPr>
              <w:t>//後続スレッド処理完了イベント：Wait許可</w:t>
            </w:r>
          </w:p>
          <w:p w14:paraId="0FA16549" w14:textId="77777777" w:rsidR="006D48EB" w:rsidRDefault="006D48EB" w:rsidP="006D48EB">
            <w:pPr>
              <w:pStyle w:val="3-"/>
            </w:pPr>
            <w:r>
              <w:tab/>
              <w:t>}</w:t>
            </w:r>
          </w:p>
          <w:p w14:paraId="3DB76A0D" w14:textId="77777777" w:rsidR="006D48EB" w:rsidRDefault="006D48EB" w:rsidP="006D48EB">
            <w:pPr>
              <w:pStyle w:val="3-"/>
            </w:pPr>
            <w:r>
              <w:tab/>
            </w:r>
          </w:p>
          <w:p w14:paraId="406C47F8" w14:textId="77777777" w:rsidR="006D48EB" w:rsidRPr="00280CEB" w:rsidRDefault="006D48EB" w:rsidP="006D48EB">
            <w:pPr>
              <w:pStyle w:val="3-"/>
              <w:rPr>
                <w:color w:val="00B050"/>
              </w:rPr>
            </w:pPr>
            <w:r>
              <w:rPr>
                <w:rFonts w:hint="eastAsia"/>
              </w:rPr>
              <w:tab/>
            </w:r>
            <w:r w:rsidRPr="00280CEB">
              <w:rPr>
                <w:rFonts w:hint="eastAsia"/>
                <w:color w:val="00B050"/>
              </w:rPr>
              <w:t>//初期化</w:t>
            </w:r>
          </w:p>
          <w:p w14:paraId="1511C75E" w14:textId="77777777" w:rsidR="006D48EB" w:rsidRDefault="006D48EB" w:rsidP="006D48EB">
            <w:pPr>
              <w:pStyle w:val="3-"/>
            </w:pPr>
            <w:r>
              <w:rPr>
                <w:rFonts w:hint="eastAsia"/>
              </w:rPr>
              <w:tab/>
              <w:t>s_IsQuirProiorThread = false;</w:t>
            </w:r>
            <w:r w:rsidRPr="00280CEB">
              <w:rPr>
                <w:rFonts w:hint="eastAsia"/>
                <w:color w:val="00B050"/>
              </w:rPr>
              <w:t>//先行処理終了フラグ</w:t>
            </w:r>
          </w:p>
          <w:p w14:paraId="661A258E" w14:textId="77777777" w:rsidR="006D48EB" w:rsidRDefault="006D48EB" w:rsidP="006D48EB">
            <w:pPr>
              <w:pStyle w:val="3-"/>
            </w:pPr>
          </w:p>
          <w:p w14:paraId="141FB292" w14:textId="77777777" w:rsidR="006D48EB" w:rsidRDefault="006D48EB" w:rsidP="006D48EB">
            <w:pPr>
              <w:pStyle w:val="3-"/>
            </w:pPr>
            <w:r>
              <w:rPr>
                <w:rFonts w:hint="eastAsia"/>
              </w:rPr>
              <w:tab/>
            </w:r>
            <w:r w:rsidRPr="00280CEB">
              <w:rPr>
                <w:rFonts w:hint="eastAsia"/>
                <w:color w:val="00B050"/>
              </w:rPr>
              <w:t>//処理</w:t>
            </w:r>
          </w:p>
          <w:p w14:paraId="1F1259CB" w14:textId="77777777" w:rsidR="006D48EB" w:rsidRDefault="006D48EB" w:rsidP="006D48EB">
            <w:pPr>
              <w:pStyle w:val="3-"/>
            </w:pPr>
            <w:r>
              <w:tab/>
              <w:t>static const int LOOP_COUNT_MAX = 3;</w:t>
            </w:r>
          </w:p>
          <w:p w14:paraId="1E0B708E" w14:textId="77777777" w:rsidR="006D48EB" w:rsidRDefault="006D48EB" w:rsidP="006D48EB">
            <w:pPr>
              <w:pStyle w:val="3-"/>
            </w:pPr>
            <w:r>
              <w:tab/>
              <w:t>int loop_counter = 0;</w:t>
            </w:r>
          </w:p>
          <w:p w14:paraId="37E9A6B7" w14:textId="77777777" w:rsidR="006D48EB" w:rsidRDefault="006D48EB" w:rsidP="006D48EB">
            <w:pPr>
              <w:pStyle w:val="3-"/>
            </w:pPr>
            <w:r>
              <w:tab/>
              <w:t>while (1)</w:t>
            </w:r>
          </w:p>
          <w:p w14:paraId="19AD9DFD" w14:textId="77777777" w:rsidR="006D48EB" w:rsidRDefault="006D48EB" w:rsidP="006D48EB">
            <w:pPr>
              <w:pStyle w:val="3-"/>
            </w:pPr>
            <w:r>
              <w:tab/>
              <w:t>{</w:t>
            </w:r>
          </w:p>
          <w:p w14:paraId="3492AEC7" w14:textId="77777777" w:rsidR="006D48EB" w:rsidRDefault="006D48EB" w:rsidP="006D48EB">
            <w:pPr>
              <w:pStyle w:val="3-"/>
            </w:pPr>
            <w:r>
              <w:rPr>
                <w:rFonts w:hint="eastAsia"/>
              </w:rPr>
              <w:tab/>
            </w:r>
            <w:r>
              <w:rPr>
                <w:rFonts w:hint="eastAsia"/>
              </w:rPr>
              <w:tab/>
            </w:r>
            <w:r w:rsidRPr="00280CEB">
              <w:rPr>
                <w:rFonts w:hint="eastAsia"/>
                <w:color w:val="00B050"/>
              </w:rPr>
              <w:t>//全後続スレッド処理完了待ち</w:t>
            </w:r>
          </w:p>
          <w:p w14:paraId="7A47E726" w14:textId="77777777" w:rsidR="006D48EB" w:rsidRPr="00280CEB" w:rsidRDefault="006D48EB" w:rsidP="006D48EB">
            <w:pPr>
              <w:pStyle w:val="3-"/>
              <w:rPr>
                <w:color w:val="FF0000"/>
              </w:rPr>
            </w:pPr>
            <w:r>
              <w:lastRenderedPageBreak/>
              <w:tab/>
            </w:r>
            <w:r>
              <w:tab/>
            </w:r>
            <w:r w:rsidRPr="00280CEB">
              <w:rPr>
                <w:color w:val="FF0000"/>
              </w:rPr>
              <w:t>WaitForMultipleObjects(s_followThreadNum, hFollowEvent, true, INFINITE);</w:t>
            </w:r>
          </w:p>
          <w:p w14:paraId="1E07C7BD" w14:textId="77777777" w:rsidR="00280CEB" w:rsidRPr="00280CEB" w:rsidRDefault="00280CEB" w:rsidP="00280CEB">
            <w:pPr>
              <w:pStyle w:val="3-"/>
              <w:rPr>
                <w:color w:val="00B050"/>
              </w:rPr>
            </w:pPr>
            <w:r>
              <w:tab/>
            </w:r>
            <w:r>
              <w:tab/>
            </w:r>
            <w:r>
              <w:tab/>
            </w:r>
            <w:r>
              <w:tab/>
            </w:r>
            <w:r>
              <w:tab/>
            </w:r>
            <w:r>
              <w:tab/>
            </w:r>
            <w:r>
              <w:tab/>
            </w:r>
            <w:r w:rsidRPr="00280CEB">
              <w:rPr>
                <w:rFonts w:hint="eastAsia"/>
                <w:color w:val="00B050"/>
              </w:rPr>
              <w:t>//待機が完了しない時に他の処理を行いたい場合はタイムアウト値を指定する</w:t>
            </w:r>
          </w:p>
          <w:p w14:paraId="337B9B5C" w14:textId="77777777" w:rsidR="006D48EB" w:rsidRPr="00280CEB" w:rsidRDefault="006D48EB" w:rsidP="006D48EB">
            <w:pPr>
              <w:pStyle w:val="3-"/>
            </w:pPr>
          </w:p>
          <w:p w14:paraId="2803EA52"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//ループカウンタ進行＆終了判定</w:t>
            </w:r>
          </w:p>
          <w:p w14:paraId="394113B9" w14:textId="77777777" w:rsidR="006D48EB" w:rsidRDefault="006D48EB" w:rsidP="006D48EB">
            <w:pPr>
              <w:pStyle w:val="3-"/>
            </w:pPr>
            <w:r>
              <w:tab/>
            </w:r>
            <w:r>
              <w:tab/>
              <w:t>if (loop_counter++ == LOOP_COUNT_MAX)</w:t>
            </w:r>
          </w:p>
          <w:p w14:paraId="109E6212" w14:textId="77777777" w:rsidR="006D48EB" w:rsidRDefault="006D48EB" w:rsidP="006D48EB">
            <w:pPr>
              <w:pStyle w:val="3-"/>
            </w:pPr>
            <w:r>
              <w:tab/>
            </w:r>
            <w:r>
              <w:tab/>
              <w:t>{</w:t>
            </w:r>
          </w:p>
          <w:p w14:paraId="2725196B" w14:textId="77777777" w:rsidR="006D48EB" w:rsidRPr="00280CEB" w:rsidRDefault="006D48EB" w:rsidP="006D48EB">
            <w:pPr>
              <w:pStyle w:val="3-"/>
              <w:rPr>
                <w:color w:val="00B050"/>
              </w:rPr>
            </w:pPr>
            <w:r>
              <w:rPr>
                <w:rFonts w:hint="eastAsia"/>
              </w:rPr>
              <w:tab/>
            </w:r>
            <w:r>
              <w:rPr>
                <w:rFonts w:hint="eastAsia"/>
              </w:rPr>
              <w:tab/>
            </w:r>
            <w:r>
              <w:rPr>
                <w:rFonts w:hint="eastAsia"/>
              </w:rPr>
              <w:tab/>
            </w:r>
            <w:r w:rsidRPr="00280CEB">
              <w:rPr>
                <w:rFonts w:hint="eastAsia"/>
                <w:color w:val="00B050"/>
              </w:rPr>
              <w:t>//処理終了</w:t>
            </w:r>
          </w:p>
          <w:p w14:paraId="554CDF48" w14:textId="77777777" w:rsidR="006D48EB" w:rsidRDefault="006D48EB" w:rsidP="006D48EB">
            <w:pPr>
              <w:pStyle w:val="3-"/>
            </w:pPr>
            <w:r>
              <w:tab/>
            </w:r>
            <w:r>
              <w:tab/>
            </w:r>
            <w:r>
              <w:tab/>
              <w:t>printf("(P)%s: [QUIT]\n", name);</w:t>
            </w:r>
          </w:p>
          <w:p w14:paraId="011EBCF4" w14:textId="77777777" w:rsidR="006D48EB" w:rsidRDefault="006D48EB" w:rsidP="006D48EB">
            <w:pPr>
              <w:pStyle w:val="3-"/>
            </w:pPr>
            <w:r>
              <w:tab/>
            </w:r>
            <w:r>
              <w:tab/>
            </w:r>
            <w:r>
              <w:tab/>
              <w:t>fflush(stdout);</w:t>
            </w:r>
          </w:p>
          <w:p w14:paraId="1343906B" w14:textId="77777777" w:rsidR="006D48EB" w:rsidRDefault="006D48EB" w:rsidP="006D48EB">
            <w:pPr>
              <w:pStyle w:val="3-"/>
            </w:pPr>
            <w:r>
              <w:tab/>
            </w:r>
            <w:r>
              <w:tab/>
            </w:r>
            <w:r>
              <w:tab/>
            </w:r>
          </w:p>
          <w:p w14:paraId="2208200E" w14:textId="77777777" w:rsidR="006D48EB" w:rsidRPr="00280CEB" w:rsidRDefault="006D48EB" w:rsidP="006D48EB">
            <w:pPr>
              <w:pStyle w:val="3-"/>
              <w:rPr>
                <w:color w:val="00B050"/>
              </w:rPr>
            </w:pPr>
            <w:r>
              <w:rPr>
                <w:rFonts w:hint="eastAsia"/>
              </w:rPr>
              <w:tab/>
            </w:r>
            <w:r>
              <w:rPr>
                <w:rFonts w:hint="eastAsia"/>
              </w:rPr>
              <w:tab/>
            </w:r>
            <w:r>
              <w:rPr>
                <w:rFonts w:hint="eastAsia"/>
              </w:rPr>
              <w:tab/>
            </w:r>
            <w:r w:rsidRPr="00280CEB">
              <w:rPr>
                <w:rFonts w:hint="eastAsia"/>
                <w:color w:val="00B050"/>
              </w:rPr>
              <w:t>//先行スレッド終了フラグ</w:t>
            </w:r>
          </w:p>
          <w:p w14:paraId="2CC28D7F" w14:textId="77777777" w:rsidR="006D48EB" w:rsidRDefault="006D48EB" w:rsidP="006D48EB">
            <w:pPr>
              <w:pStyle w:val="3-"/>
            </w:pPr>
            <w:r>
              <w:tab/>
            </w:r>
            <w:r>
              <w:tab/>
            </w:r>
            <w:r>
              <w:tab/>
              <w:t>s_IsQuirProiorThread = true;</w:t>
            </w:r>
          </w:p>
          <w:p w14:paraId="3EBAF925" w14:textId="77777777" w:rsidR="006D48EB" w:rsidRDefault="006D48EB" w:rsidP="006D48EB">
            <w:pPr>
              <w:pStyle w:val="3-"/>
            </w:pPr>
            <w:r>
              <w:tab/>
            </w:r>
            <w:r>
              <w:tab/>
            </w:r>
            <w:r>
              <w:tab/>
            </w:r>
          </w:p>
          <w:p w14:paraId="25F4E4E2" w14:textId="77777777" w:rsidR="006D48EB" w:rsidRDefault="006D48EB" w:rsidP="006D48EB">
            <w:pPr>
              <w:pStyle w:val="3-"/>
            </w:pPr>
            <w:r>
              <w:rPr>
                <w:rFonts w:hint="eastAsia"/>
              </w:rPr>
              <w:tab/>
            </w:r>
            <w:r>
              <w:rPr>
                <w:rFonts w:hint="eastAsia"/>
              </w:rPr>
              <w:tab/>
            </w:r>
            <w:r>
              <w:rPr>
                <w:rFonts w:hint="eastAsia"/>
              </w:rPr>
              <w:tab/>
            </w:r>
            <w:r w:rsidRPr="00280CEB">
              <w:rPr>
                <w:rFonts w:hint="eastAsia"/>
                <w:color w:val="00B050"/>
              </w:rPr>
              <w:t>//先行スレッド処理完了イベントセット</w:t>
            </w:r>
          </w:p>
          <w:p w14:paraId="3EFD8B91" w14:textId="77777777" w:rsidR="006D48EB" w:rsidRDefault="006D48EB" w:rsidP="006D48EB">
            <w:pPr>
              <w:pStyle w:val="3-"/>
            </w:pPr>
            <w:r>
              <w:tab/>
            </w:r>
            <w:r>
              <w:tab/>
            </w:r>
            <w:r>
              <w:tab/>
              <w:t>for (int i = 0; i &lt; s_followThreadNum; ++i)</w:t>
            </w:r>
          </w:p>
          <w:p w14:paraId="1FE00EDF" w14:textId="77777777" w:rsidR="006D48EB" w:rsidRDefault="006D48EB" w:rsidP="006D48EB">
            <w:pPr>
              <w:pStyle w:val="3-"/>
            </w:pPr>
            <w:r>
              <w:tab/>
            </w:r>
            <w:r>
              <w:tab/>
            </w:r>
            <w:r>
              <w:tab/>
            </w:r>
            <w:r>
              <w:tab/>
            </w:r>
            <w:r w:rsidRPr="00280CEB">
              <w:rPr>
                <w:color w:val="FF0000"/>
              </w:rPr>
              <w:t>SetEvent(hPriorEvent[i]);</w:t>
            </w:r>
          </w:p>
          <w:p w14:paraId="71A748A4" w14:textId="77777777" w:rsidR="006D48EB" w:rsidRDefault="006D48EB" w:rsidP="006D48EB">
            <w:pPr>
              <w:pStyle w:val="3-"/>
            </w:pPr>
          </w:p>
          <w:p w14:paraId="399AAE4B" w14:textId="77777777" w:rsidR="006D48EB" w:rsidRDefault="006D48EB" w:rsidP="006D48EB">
            <w:pPr>
              <w:pStyle w:val="3-"/>
            </w:pPr>
            <w:r>
              <w:tab/>
            </w:r>
            <w:r>
              <w:tab/>
            </w:r>
            <w:r>
              <w:tab/>
              <w:t>break;</w:t>
            </w:r>
          </w:p>
          <w:p w14:paraId="7E1D50AE" w14:textId="77777777" w:rsidR="006D48EB" w:rsidRDefault="006D48EB" w:rsidP="006D48EB">
            <w:pPr>
              <w:pStyle w:val="3-"/>
            </w:pPr>
            <w:r>
              <w:tab/>
            </w:r>
            <w:r>
              <w:tab/>
              <w:t>}</w:t>
            </w:r>
          </w:p>
          <w:p w14:paraId="45AD1075" w14:textId="77777777" w:rsidR="006D48EB" w:rsidRDefault="006D48EB" w:rsidP="006D48EB">
            <w:pPr>
              <w:pStyle w:val="3-"/>
            </w:pPr>
          </w:p>
          <w:p w14:paraId="1B5D2C0D"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//データ表示（前）</w:t>
            </w:r>
          </w:p>
          <w:p w14:paraId="606FB681" w14:textId="77777777" w:rsidR="006D48EB" w:rsidRDefault="006D48EB" w:rsidP="006D48EB">
            <w:pPr>
              <w:pStyle w:val="3-"/>
            </w:pPr>
            <w:r>
              <w:tab/>
            </w:r>
            <w:r>
              <w:tab/>
              <w:t>printf("(P)%s: [BEFORE] commonData=%d, tlsData=%d\n", name, s_commonData, s_tlsData);</w:t>
            </w:r>
          </w:p>
          <w:p w14:paraId="38B94D27" w14:textId="77777777" w:rsidR="006D48EB" w:rsidRDefault="006D48EB" w:rsidP="006D48EB">
            <w:pPr>
              <w:pStyle w:val="3-"/>
            </w:pPr>
            <w:r>
              <w:tab/>
            </w:r>
            <w:r>
              <w:tab/>
              <w:t>fflush(stdout);</w:t>
            </w:r>
          </w:p>
          <w:p w14:paraId="37D1A64A" w14:textId="77777777" w:rsidR="006D48EB" w:rsidRDefault="006D48EB" w:rsidP="006D48EB">
            <w:pPr>
              <w:pStyle w:val="3-"/>
            </w:pPr>
          </w:p>
          <w:p w14:paraId="00E5258D"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//データ取得</w:t>
            </w:r>
          </w:p>
          <w:p w14:paraId="71DE3C54" w14:textId="77777777" w:rsidR="006D48EB" w:rsidRDefault="006D48EB" w:rsidP="006D48EB">
            <w:pPr>
              <w:pStyle w:val="3-"/>
            </w:pPr>
            <w:r>
              <w:tab/>
            </w:r>
            <w:r>
              <w:tab/>
              <w:t>int common_data = s_commonData;</w:t>
            </w:r>
          </w:p>
          <w:p w14:paraId="75BD65DD" w14:textId="77777777" w:rsidR="006D48EB" w:rsidRDefault="006D48EB" w:rsidP="006D48EB">
            <w:pPr>
              <w:pStyle w:val="3-"/>
            </w:pPr>
            <w:r>
              <w:tab/>
            </w:r>
            <w:r>
              <w:tab/>
              <w:t>int tls_data = s_tlsData;</w:t>
            </w:r>
          </w:p>
          <w:p w14:paraId="7DF9C4B2" w14:textId="77777777" w:rsidR="006D48EB" w:rsidRDefault="006D48EB" w:rsidP="006D48EB">
            <w:pPr>
              <w:pStyle w:val="3-"/>
            </w:pPr>
          </w:p>
          <w:p w14:paraId="71FBD2C7"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//データ更新</w:t>
            </w:r>
          </w:p>
          <w:p w14:paraId="64D20EB5" w14:textId="77777777" w:rsidR="006D48EB" w:rsidRDefault="006D48EB" w:rsidP="006D48EB">
            <w:pPr>
              <w:pStyle w:val="3-"/>
            </w:pPr>
            <w:r>
              <w:tab/>
            </w:r>
            <w:r>
              <w:tab/>
              <w:t>++common_data;</w:t>
            </w:r>
          </w:p>
          <w:p w14:paraId="698B1DAD" w14:textId="77777777" w:rsidR="006D48EB" w:rsidRDefault="006D48EB" w:rsidP="006D48EB">
            <w:pPr>
              <w:pStyle w:val="3-"/>
            </w:pPr>
            <w:r>
              <w:tab/>
            </w:r>
            <w:r>
              <w:tab/>
              <w:t>++tls_data;</w:t>
            </w:r>
          </w:p>
          <w:p w14:paraId="18FE7394" w14:textId="77777777" w:rsidR="006D48EB" w:rsidRDefault="006D48EB" w:rsidP="006D48EB">
            <w:pPr>
              <w:pStyle w:val="3-"/>
            </w:pPr>
          </w:p>
          <w:p w14:paraId="74A4C6A9"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//若干ランダムでスリープ（0～499 msec）</w:t>
            </w:r>
          </w:p>
          <w:p w14:paraId="70662FB0" w14:textId="77777777" w:rsidR="006D48EB" w:rsidRDefault="006D48EB" w:rsidP="006D48EB">
            <w:pPr>
              <w:pStyle w:val="3-"/>
            </w:pPr>
            <w:r>
              <w:tab/>
            </w:r>
            <w:r>
              <w:tab/>
              <w:t>Sleep(rand() % 500);</w:t>
            </w:r>
          </w:p>
          <w:p w14:paraId="1B405B2A" w14:textId="77777777" w:rsidR="006D48EB" w:rsidRDefault="006D48EB" w:rsidP="006D48EB">
            <w:pPr>
              <w:pStyle w:val="3-"/>
            </w:pPr>
          </w:p>
          <w:p w14:paraId="0EF62736"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//データ書き戻し</w:t>
            </w:r>
          </w:p>
          <w:p w14:paraId="144B0B00" w14:textId="77777777" w:rsidR="006D48EB" w:rsidRDefault="006D48EB" w:rsidP="006D48EB">
            <w:pPr>
              <w:pStyle w:val="3-"/>
            </w:pPr>
            <w:r>
              <w:tab/>
            </w:r>
            <w:r>
              <w:tab/>
              <w:t>s_commonData = common_data;</w:t>
            </w:r>
          </w:p>
          <w:p w14:paraId="1DF1C450" w14:textId="77777777" w:rsidR="006D48EB" w:rsidRDefault="006D48EB" w:rsidP="006D48EB">
            <w:pPr>
              <w:pStyle w:val="3-"/>
            </w:pPr>
            <w:r>
              <w:tab/>
            </w:r>
            <w:r>
              <w:tab/>
              <w:t>s_tlsData = tls_data;</w:t>
            </w:r>
          </w:p>
          <w:p w14:paraId="5F04E536" w14:textId="77777777" w:rsidR="006D48EB" w:rsidRDefault="006D48EB" w:rsidP="006D48EB">
            <w:pPr>
              <w:pStyle w:val="3-"/>
            </w:pPr>
          </w:p>
          <w:p w14:paraId="59DA32A4" w14:textId="77777777" w:rsidR="006D48EB" w:rsidRDefault="006D48EB" w:rsidP="006D48EB">
            <w:pPr>
              <w:pStyle w:val="3-"/>
            </w:pPr>
            <w:r>
              <w:rPr>
                <w:rFonts w:hint="eastAsia"/>
              </w:rPr>
              <w:tab/>
            </w:r>
            <w:r>
              <w:rPr>
                <w:rFonts w:hint="eastAsia"/>
              </w:rPr>
              <w:tab/>
            </w:r>
            <w:r w:rsidRPr="00280CEB">
              <w:rPr>
                <w:rFonts w:hint="eastAsia"/>
                <w:color w:val="00B050"/>
              </w:rPr>
              <w:t>//データ表示（後）</w:t>
            </w:r>
          </w:p>
          <w:p w14:paraId="22D5983E" w14:textId="77777777" w:rsidR="006D48EB" w:rsidRDefault="006D48EB" w:rsidP="006D48EB">
            <w:pPr>
              <w:pStyle w:val="3-"/>
            </w:pPr>
            <w:r>
              <w:tab/>
            </w:r>
            <w:r>
              <w:tab/>
              <w:t>printf("(P)%s: [AFTER]  commonData=%d, tlsData=%d\n", name, s_commonData, s_tlsData);</w:t>
            </w:r>
          </w:p>
          <w:p w14:paraId="773E541E" w14:textId="77777777" w:rsidR="006D48EB" w:rsidRDefault="006D48EB" w:rsidP="006D48EB">
            <w:pPr>
              <w:pStyle w:val="3-"/>
            </w:pPr>
            <w:r>
              <w:tab/>
            </w:r>
            <w:r>
              <w:tab/>
              <w:t>fflush(stdout);</w:t>
            </w:r>
          </w:p>
          <w:p w14:paraId="2D2DFBAF" w14:textId="77777777" w:rsidR="006D48EB" w:rsidRDefault="006D48EB" w:rsidP="006D48EB">
            <w:pPr>
              <w:pStyle w:val="3-"/>
            </w:pPr>
          </w:p>
          <w:p w14:paraId="581D3AEB"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//先行スレッド処理完了イベントセット</w:t>
            </w:r>
          </w:p>
          <w:p w14:paraId="746A3B1C" w14:textId="77777777" w:rsidR="006D48EB" w:rsidRDefault="006D48EB" w:rsidP="006D48EB">
            <w:pPr>
              <w:pStyle w:val="3-"/>
            </w:pPr>
            <w:r>
              <w:tab/>
            </w:r>
            <w:r>
              <w:tab/>
              <w:t>for (int i = 0; i &lt; s_followThreadNum; ++i)</w:t>
            </w:r>
          </w:p>
          <w:p w14:paraId="2A6A9709" w14:textId="77777777" w:rsidR="006D48EB" w:rsidRDefault="006D48EB" w:rsidP="006D48EB">
            <w:pPr>
              <w:pStyle w:val="3-"/>
            </w:pPr>
            <w:r>
              <w:tab/>
            </w:r>
            <w:r>
              <w:tab/>
              <w:t>{</w:t>
            </w:r>
          </w:p>
          <w:p w14:paraId="56310378" w14:textId="77777777" w:rsidR="006D48EB" w:rsidRDefault="006D48EB" w:rsidP="006D48EB">
            <w:pPr>
              <w:pStyle w:val="3-"/>
            </w:pPr>
            <w:r>
              <w:tab/>
            </w:r>
            <w:r>
              <w:tab/>
            </w:r>
            <w:r>
              <w:tab/>
            </w:r>
            <w:r w:rsidRPr="00280CEB">
              <w:rPr>
                <w:color w:val="FF0000"/>
              </w:rPr>
              <w:t>SetEvent(hPriorEvent[i]);</w:t>
            </w:r>
          </w:p>
          <w:p w14:paraId="315EEC36" w14:textId="77777777" w:rsidR="006D48EB" w:rsidRDefault="006D48EB" w:rsidP="006D48EB">
            <w:pPr>
              <w:pStyle w:val="3-"/>
            </w:pPr>
            <w:r>
              <w:tab/>
            </w:r>
            <w:r>
              <w:tab/>
              <w:t>}</w:t>
            </w:r>
          </w:p>
          <w:p w14:paraId="21989063"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w:t>
            </w:r>
            <w:r w:rsidRPr="00280CEB">
              <w:rPr>
                <w:rFonts w:hint="eastAsia"/>
                <w:color w:val="FF0000"/>
              </w:rPr>
              <w:t xml:space="preserve">PulseEvent() </w:t>
            </w:r>
            <w:r w:rsidRPr="00280CEB">
              <w:rPr>
                <w:rFonts w:hint="eastAsia"/>
                <w:color w:val="00B050"/>
              </w:rPr>
              <w:t>は SetEvent() のように、先行してシグナル状態を作るようなことができず、</w:t>
            </w:r>
          </w:p>
          <w:p w14:paraId="74E7E55A" w14:textId="77777777" w:rsidR="006D48EB" w:rsidRPr="00280CEB" w:rsidRDefault="006D48EB" w:rsidP="006D48EB">
            <w:pPr>
              <w:pStyle w:val="3-"/>
              <w:rPr>
                <w:color w:val="00B050"/>
              </w:rPr>
            </w:pPr>
            <w:r w:rsidRPr="00280CEB">
              <w:rPr>
                <w:rFonts w:hint="eastAsia"/>
                <w:color w:val="00B050"/>
              </w:rPr>
              <w:tab/>
            </w:r>
            <w:r w:rsidRPr="00280CEB">
              <w:rPr>
                <w:rFonts w:hint="eastAsia"/>
                <w:color w:val="00B050"/>
              </w:rPr>
              <w:tab/>
              <w:t>//　PulseEvent() 実行のタイミングで待機しているものを開放するだけしかできない。</w:t>
            </w:r>
          </w:p>
          <w:p w14:paraId="7F56A128" w14:textId="77777777" w:rsidR="006D48EB" w:rsidRPr="00280CEB" w:rsidRDefault="006D48EB" w:rsidP="006D48EB">
            <w:pPr>
              <w:pStyle w:val="3-"/>
              <w:rPr>
                <w:color w:val="00B050"/>
              </w:rPr>
            </w:pPr>
            <w:r w:rsidRPr="00280CEB">
              <w:rPr>
                <w:rFonts w:hint="eastAsia"/>
                <w:color w:val="00B050"/>
              </w:rPr>
              <w:tab/>
            </w:r>
            <w:r w:rsidRPr="00280CEB">
              <w:rPr>
                <w:rFonts w:hint="eastAsia"/>
                <w:color w:val="00B050"/>
              </w:rPr>
              <w:tab/>
              <w:t>//　なので、PulseEvent() を使用せず、子の数分のイベントを使用する。</w:t>
            </w:r>
          </w:p>
          <w:p w14:paraId="3971784A" w14:textId="77777777" w:rsidR="006D48EB" w:rsidRDefault="006D48EB" w:rsidP="006D48EB">
            <w:pPr>
              <w:pStyle w:val="3-"/>
            </w:pPr>
          </w:p>
          <w:p w14:paraId="512072FE"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//スレッド切り替えのためのスリープ</w:t>
            </w:r>
          </w:p>
          <w:p w14:paraId="64E85862" w14:textId="77777777" w:rsidR="006D48EB" w:rsidRDefault="006D48EB" w:rsidP="006D48EB">
            <w:pPr>
              <w:pStyle w:val="3-"/>
            </w:pPr>
            <w:r>
              <w:tab/>
            </w:r>
            <w:r>
              <w:tab/>
              <w:t>Sleep(0);</w:t>
            </w:r>
          </w:p>
          <w:p w14:paraId="409386D6" w14:textId="77777777" w:rsidR="006D48EB" w:rsidRPr="00280CEB" w:rsidRDefault="006D48EB" w:rsidP="006D48EB">
            <w:pPr>
              <w:pStyle w:val="3-"/>
              <w:rPr>
                <w:color w:val="00B050"/>
              </w:rPr>
            </w:pPr>
            <w:r>
              <w:rPr>
                <w:rFonts w:hint="eastAsia"/>
              </w:rPr>
              <w:tab/>
            </w:r>
            <w:r w:rsidRPr="00280CEB">
              <w:rPr>
                <w:rFonts w:hint="eastAsia"/>
                <w:color w:val="00B050"/>
              </w:rPr>
              <w:t>//</w:t>
            </w:r>
            <w:r w:rsidRPr="00280CEB">
              <w:rPr>
                <w:rFonts w:hint="eastAsia"/>
                <w:color w:val="00B050"/>
              </w:rPr>
              <w:tab/>
              <w:t>//スレッド切り替え</w:t>
            </w:r>
          </w:p>
          <w:p w14:paraId="76A89468"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SwitchToThread();//OSに任せて再スケジューリング</w:t>
            </w:r>
          </w:p>
          <w:p w14:paraId="3C5263BA"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Yield();//廃止</w:t>
            </w:r>
          </w:p>
          <w:p w14:paraId="3FC8997B" w14:textId="77777777" w:rsidR="006D48EB" w:rsidRDefault="006D48EB" w:rsidP="006D48EB">
            <w:pPr>
              <w:pStyle w:val="3-"/>
            </w:pPr>
            <w:r>
              <w:tab/>
              <w:t>}</w:t>
            </w:r>
          </w:p>
          <w:p w14:paraId="0DB4E565" w14:textId="77777777" w:rsidR="006D48EB" w:rsidRDefault="006D48EB" w:rsidP="006D48EB">
            <w:pPr>
              <w:pStyle w:val="3-"/>
            </w:pPr>
          </w:p>
          <w:p w14:paraId="6FD101C5"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//名前付きイベントクローズ</w:t>
            </w:r>
          </w:p>
          <w:p w14:paraId="403DD79B" w14:textId="77777777" w:rsidR="006D48EB" w:rsidRDefault="006D48EB" w:rsidP="006D48EB">
            <w:pPr>
              <w:pStyle w:val="3-"/>
            </w:pPr>
            <w:r>
              <w:tab/>
              <w:t>for (int i = 0; i &lt; FOLLOW_THREAD_MAX; ++i)</w:t>
            </w:r>
          </w:p>
          <w:p w14:paraId="1F8524A9" w14:textId="77777777" w:rsidR="006D48EB" w:rsidRDefault="006D48EB" w:rsidP="006D48EB">
            <w:pPr>
              <w:pStyle w:val="3-"/>
            </w:pPr>
            <w:r>
              <w:tab/>
              <w:t>{</w:t>
            </w:r>
          </w:p>
          <w:p w14:paraId="51DC2895" w14:textId="77777777" w:rsidR="006D48EB" w:rsidRPr="00280CEB" w:rsidRDefault="006D48EB" w:rsidP="006D48EB">
            <w:pPr>
              <w:pStyle w:val="3-"/>
              <w:rPr>
                <w:color w:val="FF0000"/>
              </w:rPr>
            </w:pPr>
            <w:r>
              <w:tab/>
            </w:r>
            <w:r>
              <w:tab/>
            </w:r>
            <w:r w:rsidRPr="00280CEB">
              <w:rPr>
                <w:color w:val="FF0000"/>
              </w:rPr>
              <w:t>CloseHandle(hPriorEvent[i]);</w:t>
            </w:r>
          </w:p>
          <w:p w14:paraId="060DB705" w14:textId="77777777" w:rsidR="006D48EB" w:rsidRPr="00280CEB" w:rsidRDefault="006D48EB" w:rsidP="006D48EB">
            <w:pPr>
              <w:pStyle w:val="3-"/>
              <w:rPr>
                <w:color w:val="FF0000"/>
              </w:rPr>
            </w:pPr>
            <w:r w:rsidRPr="00280CEB">
              <w:rPr>
                <w:color w:val="FF0000"/>
              </w:rPr>
              <w:tab/>
            </w:r>
            <w:r w:rsidRPr="00280CEB">
              <w:rPr>
                <w:color w:val="FF0000"/>
              </w:rPr>
              <w:tab/>
              <w:t>CloseHandle(hFollowEvent[i]);</w:t>
            </w:r>
          </w:p>
          <w:p w14:paraId="5732FAF4" w14:textId="77777777" w:rsidR="006D48EB" w:rsidRDefault="006D48EB" w:rsidP="006D48EB">
            <w:pPr>
              <w:pStyle w:val="3-"/>
            </w:pPr>
            <w:r>
              <w:tab/>
              <w:t>}</w:t>
            </w:r>
          </w:p>
          <w:p w14:paraId="59D24F10" w14:textId="77777777" w:rsidR="006D48EB" w:rsidRDefault="006D48EB" w:rsidP="006D48EB">
            <w:pPr>
              <w:pStyle w:val="3-"/>
            </w:pPr>
          </w:p>
          <w:p w14:paraId="742FEC48" w14:textId="77777777" w:rsidR="006D48EB" w:rsidRPr="00280CEB" w:rsidRDefault="006D48EB" w:rsidP="006D48EB">
            <w:pPr>
              <w:pStyle w:val="3-"/>
              <w:rPr>
                <w:color w:val="00B050"/>
              </w:rPr>
            </w:pPr>
            <w:r>
              <w:rPr>
                <w:rFonts w:hint="eastAsia"/>
              </w:rPr>
              <w:tab/>
            </w:r>
            <w:r w:rsidRPr="00280CEB">
              <w:rPr>
                <w:rFonts w:hint="eastAsia"/>
                <w:color w:val="00B050"/>
              </w:rPr>
              <w:t>//終了</w:t>
            </w:r>
          </w:p>
          <w:p w14:paraId="6D886D54" w14:textId="77777777" w:rsidR="006D48EB" w:rsidRDefault="006D48EB" w:rsidP="006D48EB">
            <w:pPr>
              <w:pStyle w:val="3-"/>
            </w:pPr>
            <w:r>
              <w:tab/>
              <w:t>printf("- end:(P)%s -\n", name);</w:t>
            </w:r>
          </w:p>
          <w:p w14:paraId="25D7345E" w14:textId="77777777" w:rsidR="006D48EB" w:rsidRDefault="006D48EB" w:rsidP="006D48EB">
            <w:pPr>
              <w:pStyle w:val="3-"/>
            </w:pPr>
            <w:r>
              <w:tab/>
              <w:t>fflush(stdout);</w:t>
            </w:r>
          </w:p>
          <w:p w14:paraId="4C00AF92" w14:textId="77777777" w:rsidR="006D48EB" w:rsidRDefault="006D48EB" w:rsidP="006D48EB">
            <w:pPr>
              <w:pStyle w:val="3-"/>
            </w:pPr>
            <w:r>
              <w:tab/>
              <w:t>return 0;</w:t>
            </w:r>
          </w:p>
          <w:p w14:paraId="515C616F" w14:textId="77777777" w:rsidR="006D48EB" w:rsidRDefault="006D48EB" w:rsidP="006D48EB">
            <w:pPr>
              <w:pStyle w:val="3-"/>
            </w:pPr>
            <w:r>
              <w:t>}</w:t>
            </w:r>
          </w:p>
          <w:p w14:paraId="6012C0A8" w14:textId="77777777" w:rsidR="006D48EB" w:rsidRDefault="006D48EB" w:rsidP="006D48EB">
            <w:pPr>
              <w:pStyle w:val="3-"/>
            </w:pPr>
          </w:p>
          <w:p w14:paraId="4A75C4FF" w14:textId="77777777" w:rsidR="006D48EB" w:rsidRPr="00280CEB" w:rsidRDefault="006D48EB" w:rsidP="006D48EB">
            <w:pPr>
              <w:pStyle w:val="3-"/>
              <w:rPr>
                <w:color w:val="00B050"/>
              </w:rPr>
            </w:pPr>
            <w:r w:rsidRPr="00280CEB">
              <w:rPr>
                <w:rFonts w:hint="eastAsia"/>
                <w:color w:val="00B050"/>
              </w:rPr>
              <w:t>//後続スレッド</w:t>
            </w:r>
          </w:p>
          <w:p w14:paraId="23134DEB" w14:textId="77777777" w:rsidR="006D48EB" w:rsidRDefault="006D48EB" w:rsidP="006D48EB">
            <w:pPr>
              <w:pStyle w:val="3-"/>
            </w:pPr>
            <w:r>
              <w:t>unsigned int WINAPI followThreadFunc(void* param_p)</w:t>
            </w:r>
          </w:p>
          <w:p w14:paraId="36A0FDB3" w14:textId="77777777" w:rsidR="006D48EB" w:rsidRDefault="006D48EB" w:rsidP="006D48EB">
            <w:pPr>
              <w:pStyle w:val="3-"/>
            </w:pPr>
            <w:r>
              <w:t>{</w:t>
            </w:r>
          </w:p>
          <w:p w14:paraId="593180E3" w14:textId="77777777" w:rsidR="006D48EB" w:rsidRPr="00280CEB" w:rsidRDefault="006D48EB" w:rsidP="006D48EB">
            <w:pPr>
              <w:pStyle w:val="3-"/>
              <w:rPr>
                <w:color w:val="00B050"/>
              </w:rPr>
            </w:pPr>
            <w:r>
              <w:rPr>
                <w:rFonts w:hint="eastAsia"/>
              </w:rPr>
              <w:tab/>
            </w:r>
            <w:r w:rsidRPr="00280CEB">
              <w:rPr>
                <w:rFonts w:hint="eastAsia"/>
                <w:color w:val="00B050"/>
              </w:rPr>
              <w:t>//パラメータ受け取り</w:t>
            </w:r>
          </w:p>
          <w:p w14:paraId="5B2A5B88" w14:textId="77777777" w:rsidR="006D48EB" w:rsidRDefault="006D48EB" w:rsidP="006D48EB">
            <w:pPr>
              <w:pStyle w:val="3-"/>
            </w:pPr>
            <w:r>
              <w:tab/>
              <w:t>const char* name = static_cast&lt;const char*&gt;(param_p);</w:t>
            </w:r>
          </w:p>
          <w:p w14:paraId="03064CCC" w14:textId="77777777" w:rsidR="006D48EB" w:rsidRDefault="006D48EB" w:rsidP="006D48EB">
            <w:pPr>
              <w:pStyle w:val="3-"/>
            </w:pPr>
          </w:p>
          <w:p w14:paraId="23BCE02A" w14:textId="77777777" w:rsidR="006D48EB" w:rsidRDefault="006D48EB" w:rsidP="006D48EB">
            <w:pPr>
              <w:pStyle w:val="3-"/>
            </w:pPr>
            <w:r>
              <w:rPr>
                <w:rFonts w:hint="eastAsia"/>
              </w:rPr>
              <w:tab/>
            </w:r>
            <w:r w:rsidRPr="00280CEB">
              <w:rPr>
                <w:rFonts w:hint="eastAsia"/>
                <w:color w:val="00B050"/>
              </w:rPr>
              <w:t>//後続スレッド数カウントアップ</w:t>
            </w:r>
          </w:p>
          <w:p w14:paraId="1FF06BA0" w14:textId="77777777" w:rsidR="006D48EB" w:rsidRDefault="006D48EB" w:rsidP="006D48EB">
            <w:pPr>
              <w:pStyle w:val="3-"/>
            </w:pPr>
            <w:r>
              <w:tab/>
              <w:t>LONG thread_no = InterlockedIncrement(&amp;s_followThreadNo) - 1;</w:t>
            </w:r>
          </w:p>
          <w:p w14:paraId="655DA4BA" w14:textId="77777777" w:rsidR="006D48EB" w:rsidRDefault="006D48EB" w:rsidP="006D48EB">
            <w:pPr>
              <w:pStyle w:val="3-"/>
            </w:pPr>
          </w:p>
          <w:p w14:paraId="548557F9" w14:textId="77777777" w:rsidR="006D48EB" w:rsidRPr="00280CEB" w:rsidRDefault="006D48EB" w:rsidP="006D48EB">
            <w:pPr>
              <w:pStyle w:val="3-"/>
              <w:rPr>
                <w:color w:val="00B050"/>
              </w:rPr>
            </w:pPr>
            <w:r>
              <w:rPr>
                <w:rFonts w:hint="eastAsia"/>
              </w:rPr>
              <w:tab/>
            </w:r>
            <w:r w:rsidRPr="00280CEB">
              <w:rPr>
                <w:rFonts w:hint="eastAsia"/>
                <w:color w:val="00B050"/>
              </w:rPr>
              <w:t>//開始</w:t>
            </w:r>
          </w:p>
          <w:p w14:paraId="1A8CD496" w14:textId="77777777" w:rsidR="006D48EB" w:rsidRDefault="006D48EB" w:rsidP="006D48EB">
            <w:pPr>
              <w:pStyle w:val="3-"/>
            </w:pPr>
            <w:r>
              <w:tab/>
              <w:t>printf("- begin:(F)[%d]%s -\n", thread_no, name);</w:t>
            </w:r>
          </w:p>
          <w:p w14:paraId="27C42BE7" w14:textId="77777777" w:rsidR="006D48EB" w:rsidRDefault="006D48EB" w:rsidP="006D48EB">
            <w:pPr>
              <w:pStyle w:val="3-"/>
            </w:pPr>
            <w:r>
              <w:tab/>
              <w:t>fflush(stdout);</w:t>
            </w:r>
          </w:p>
          <w:p w14:paraId="2BD4F33E" w14:textId="77777777" w:rsidR="006D48EB" w:rsidRDefault="006D48EB" w:rsidP="006D48EB">
            <w:pPr>
              <w:pStyle w:val="3-"/>
            </w:pPr>
          </w:p>
          <w:p w14:paraId="23845F73" w14:textId="77777777" w:rsidR="006D48EB" w:rsidRDefault="006D48EB" w:rsidP="006D48EB">
            <w:pPr>
              <w:pStyle w:val="3-"/>
            </w:pPr>
            <w:r>
              <w:rPr>
                <w:rFonts w:hint="eastAsia"/>
              </w:rPr>
              <w:tab/>
            </w:r>
            <w:r w:rsidRPr="00280CEB">
              <w:rPr>
                <w:rFonts w:hint="eastAsia"/>
                <w:color w:val="00B050"/>
              </w:rPr>
              <w:t>//名前付きイベントオープン</w:t>
            </w:r>
          </w:p>
          <w:p w14:paraId="284E9506" w14:textId="77777777" w:rsidR="006D48EB" w:rsidRPr="00280CEB" w:rsidRDefault="006D48EB" w:rsidP="006D48EB">
            <w:pPr>
              <w:pStyle w:val="3-"/>
              <w:rPr>
                <w:color w:val="FF0000"/>
              </w:rPr>
            </w:pPr>
            <w:r>
              <w:tab/>
            </w:r>
            <w:r w:rsidRPr="00280CEB">
              <w:rPr>
                <w:color w:val="FF0000"/>
              </w:rPr>
              <w:t>HANDLE hPriorEvent[FOLLOW_THREAD_MAX];</w:t>
            </w:r>
          </w:p>
          <w:p w14:paraId="69B7BD47" w14:textId="77777777" w:rsidR="006D48EB" w:rsidRPr="00280CEB" w:rsidRDefault="006D48EB" w:rsidP="006D48EB">
            <w:pPr>
              <w:pStyle w:val="3-"/>
              <w:rPr>
                <w:color w:val="FF0000"/>
              </w:rPr>
            </w:pPr>
            <w:r w:rsidRPr="00280CEB">
              <w:rPr>
                <w:color w:val="FF0000"/>
              </w:rPr>
              <w:tab/>
              <w:t>HANDLE hFollowEvent[FOLLOW_THREAD_MAX];</w:t>
            </w:r>
          </w:p>
          <w:p w14:paraId="48E52C2D" w14:textId="77777777" w:rsidR="006D48EB" w:rsidRDefault="006D48EB" w:rsidP="006D48EB">
            <w:pPr>
              <w:pStyle w:val="3-"/>
            </w:pPr>
            <w:r>
              <w:tab/>
              <w:t>for (int i = 0; i &lt; FOLLOW_THREAD_MAX; ++i)</w:t>
            </w:r>
          </w:p>
          <w:p w14:paraId="1ADC9CF5" w14:textId="77777777" w:rsidR="006D48EB" w:rsidRDefault="006D48EB" w:rsidP="006D48EB">
            <w:pPr>
              <w:pStyle w:val="3-"/>
            </w:pPr>
            <w:r>
              <w:tab/>
              <w:t>{</w:t>
            </w:r>
          </w:p>
          <w:p w14:paraId="490F4715" w14:textId="77777777" w:rsidR="00280CEB" w:rsidRDefault="006D48EB" w:rsidP="006D48EB">
            <w:pPr>
              <w:pStyle w:val="3-"/>
            </w:pPr>
            <w:r>
              <w:rPr>
                <w:rFonts w:hint="eastAsia"/>
              </w:rPr>
              <w:tab/>
            </w:r>
            <w:r>
              <w:rPr>
                <w:rFonts w:hint="eastAsia"/>
              </w:rPr>
              <w:tab/>
            </w:r>
            <w:r w:rsidRPr="00280CEB">
              <w:rPr>
                <w:rFonts w:hint="eastAsia"/>
                <w:color w:val="FF0000"/>
              </w:rPr>
              <w:t>hPriorEvent[i] = OpenEvent(SYNCHRONIZE, false, PRIOR_EVENT_NAME[i]);</w:t>
            </w:r>
          </w:p>
          <w:p w14:paraId="1C7E17FB" w14:textId="3B9C87E1" w:rsidR="006D48EB" w:rsidRDefault="00280CEB" w:rsidP="006D48EB">
            <w:pPr>
              <w:pStyle w:val="3-"/>
            </w:pPr>
            <w:r>
              <w:tab/>
            </w:r>
            <w:r>
              <w:tab/>
            </w:r>
            <w:r>
              <w:tab/>
            </w:r>
            <w:r>
              <w:tab/>
            </w:r>
            <w:r>
              <w:tab/>
            </w:r>
            <w:r>
              <w:tab/>
            </w:r>
            <w:r>
              <w:tab/>
            </w:r>
            <w:r>
              <w:tab/>
            </w:r>
            <w:r>
              <w:tab/>
            </w:r>
            <w:r>
              <w:tab/>
            </w:r>
            <w:r w:rsidR="006D48EB" w:rsidRPr="00280CEB">
              <w:rPr>
                <w:rFonts w:hint="eastAsia"/>
                <w:color w:val="00B050"/>
              </w:rPr>
              <w:t>//先行スレッド処理完了イベント：Wait許可</w:t>
            </w:r>
          </w:p>
          <w:p w14:paraId="7F15954E" w14:textId="77777777" w:rsidR="00280CEB" w:rsidRPr="00280CEB" w:rsidRDefault="006D48EB" w:rsidP="006D48EB">
            <w:pPr>
              <w:pStyle w:val="3-"/>
              <w:rPr>
                <w:color w:val="FF0000"/>
              </w:rPr>
            </w:pPr>
            <w:r>
              <w:rPr>
                <w:rFonts w:hint="eastAsia"/>
              </w:rPr>
              <w:tab/>
            </w:r>
            <w:r>
              <w:rPr>
                <w:rFonts w:hint="eastAsia"/>
              </w:rPr>
              <w:tab/>
            </w:r>
            <w:r w:rsidRPr="00280CEB">
              <w:rPr>
                <w:rFonts w:hint="eastAsia"/>
                <w:color w:val="FF0000"/>
              </w:rPr>
              <w:t>hFollowEvent[i] = OpenEvent(EVENT_MODIFY_STATE, false, FOLLOW_EVENT_NAME[i]);</w:t>
            </w:r>
          </w:p>
          <w:p w14:paraId="2C6ABBC5" w14:textId="549F6931" w:rsidR="006D48EB" w:rsidRPr="00280CEB" w:rsidRDefault="00280CEB" w:rsidP="006D48EB">
            <w:pPr>
              <w:pStyle w:val="3-"/>
              <w:rPr>
                <w:color w:val="00B050"/>
              </w:rPr>
            </w:pPr>
            <w:r>
              <w:tab/>
            </w:r>
            <w:r>
              <w:tab/>
            </w:r>
            <w:r>
              <w:tab/>
            </w:r>
            <w:r>
              <w:tab/>
            </w:r>
            <w:r>
              <w:tab/>
            </w:r>
            <w:r>
              <w:tab/>
            </w:r>
            <w:r>
              <w:tab/>
            </w:r>
            <w:r>
              <w:tab/>
            </w:r>
            <w:r>
              <w:tab/>
            </w:r>
            <w:r>
              <w:tab/>
            </w:r>
            <w:r w:rsidR="006D48EB" w:rsidRPr="00280CEB">
              <w:rPr>
                <w:rFonts w:hint="eastAsia"/>
                <w:color w:val="00B050"/>
              </w:rPr>
              <w:t>//後続スレッド処理完了イベント：SetEvetn, ResetEvent許可</w:t>
            </w:r>
          </w:p>
          <w:p w14:paraId="15B24844" w14:textId="77777777" w:rsidR="006D48EB" w:rsidRDefault="006D48EB" w:rsidP="006D48EB">
            <w:pPr>
              <w:pStyle w:val="3-"/>
            </w:pPr>
            <w:r>
              <w:tab/>
              <w:t>}</w:t>
            </w:r>
          </w:p>
          <w:p w14:paraId="738B080E" w14:textId="77777777" w:rsidR="006D48EB" w:rsidRDefault="006D48EB" w:rsidP="006D48EB">
            <w:pPr>
              <w:pStyle w:val="3-"/>
            </w:pPr>
          </w:p>
          <w:p w14:paraId="37C0F97F" w14:textId="77777777" w:rsidR="006D48EB" w:rsidRDefault="006D48EB" w:rsidP="006D48EB">
            <w:pPr>
              <w:pStyle w:val="3-"/>
            </w:pPr>
            <w:r>
              <w:rPr>
                <w:rFonts w:hint="eastAsia"/>
              </w:rPr>
              <w:tab/>
            </w:r>
            <w:r w:rsidRPr="00280CEB">
              <w:rPr>
                <w:rFonts w:hint="eastAsia"/>
                <w:color w:val="00B050"/>
              </w:rPr>
              <w:t>//後続スレッド処理完了イベントセット</w:t>
            </w:r>
          </w:p>
          <w:p w14:paraId="01305315" w14:textId="77777777" w:rsidR="006D48EB" w:rsidRDefault="006D48EB" w:rsidP="006D48EB">
            <w:pPr>
              <w:pStyle w:val="3-"/>
            </w:pPr>
            <w:r>
              <w:tab/>
            </w:r>
            <w:r w:rsidRPr="00280CEB">
              <w:rPr>
                <w:color w:val="FF0000"/>
              </w:rPr>
              <w:t>SetEvent(hFollowEvent[thread_no]);</w:t>
            </w:r>
          </w:p>
          <w:p w14:paraId="35F00D38" w14:textId="77777777" w:rsidR="006D48EB" w:rsidRDefault="006D48EB" w:rsidP="006D48EB">
            <w:pPr>
              <w:pStyle w:val="3-"/>
            </w:pPr>
          </w:p>
          <w:p w14:paraId="5537E6D9" w14:textId="77777777" w:rsidR="006D48EB" w:rsidRDefault="006D48EB" w:rsidP="006D48EB">
            <w:pPr>
              <w:pStyle w:val="3-"/>
            </w:pPr>
            <w:r>
              <w:rPr>
                <w:rFonts w:hint="eastAsia"/>
              </w:rPr>
              <w:tab/>
            </w:r>
            <w:r w:rsidRPr="00280CEB">
              <w:rPr>
                <w:rFonts w:hint="eastAsia"/>
                <w:color w:val="00B050"/>
              </w:rPr>
              <w:t>//処理</w:t>
            </w:r>
          </w:p>
          <w:p w14:paraId="5C9FFF67" w14:textId="77777777" w:rsidR="006D48EB" w:rsidRDefault="006D48EB" w:rsidP="006D48EB">
            <w:pPr>
              <w:pStyle w:val="3-"/>
            </w:pPr>
            <w:r>
              <w:tab/>
              <w:t>while (1)</w:t>
            </w:r>
          </w:p>
          <w:p w14:paraId="0115F3D4" w14:textId="77777777" w:rsidR="006D48EB" w:rsidRDefault="006D48EB" w:rsidP="006D48EB">
            <w:pPr>
              <w:pStyle w:val="3-"/>
            </w:pPr>
            <w:r>
              <w:tab/>
              <w:t>{</w:t>
            </w:r>
          </w:p>
          <w:p w14:paraId="4237C496"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//先行スレッド処理完了イベント待ち</w:t>
            </w:r>
          </w:p>
          <w:p w14:paraId="64B764F8" w14:textId="77777777" w:rsidR="00280CEB" w:rsidRPr="00280CEB" w:rsidRDefault="006D48EB" w:rsidP="006D48EB">
            <w:pPr>
              <w:pStyle w:val="3-"/>
              <w:rPr>
                <w:color w:val="FF0000"/>
              </w:rPr>
            </w:pPr>
            <w:r>
              <w:rPr>
                <w:rFonts w:hint="eastAsia"/>
              </w:rPr>
              <w:tab/>
            </w:r>
            <w:r>
              <w:rPr>
                <w:rFonts w:hint="eastAsia"/>
              </w:rPr>
              <w:tab/>
            </w:r>
            <w:r w:rsidRPr="00280CEB">
              <w:rPr>
                <w:rFonts w:hint="eastAsia"/>
                <w:color w:val="FF0000"/>
              </w:rPr>
              <w:t>WaitForSingleObject(hPriorEvent[thread_no], INFINITE);</w:t>
            </w:r>
          </w:p>
          <w:p w14:paraId="707D8DA6" w14:textId="0C936B2E" w:rsidR="006D48EB" w:rsidRPr="00280CEB" w:rsidRDefault="00280CEB" w:rsidP="006D48EB">
            <w:pPr>
              <w:pStyle w:val="3-"/>
              <w:rPr>
                <w:color w:val="00B050"/>
              </w:rPr>
            </w:pPr>
            <w:r>
              <w:tab/>
            </w:r>
            <w:r>
              <w:tab/>
            </w:r>
            <w:r>
              <w:tab/>
            </w:r>
            <w:r>
              <w:tab/>
            </w:r>
            <w:r>
              <w:tab/>
            </w:r>
            <w:r>
              <w:tab/>
            </w:r>
            <w:r>
              <w:tab/>
            </w:r>
            <w:r w:rsidR="006D48EB" w:rsidRPr="00280CEB">
              <w:rPr>
                <w:rFonts w:hint="eastAsia"/>
                <w:color w:val="00B050"/>
              </w:rPr>
              <w:t>//</w:t>
            </w:r>
            <w:r w:rsidRPr="00280CEB">
              <w:rPr>
                <w:rFonts w:hint="eastAsia"/>
                <w:color w:val="00B050"/>
              </w:rPr>
              <w:t>待機が完了しな</w:t>
            </w:r>
            <w:r w:rsidR="006D48EB" w:rsidRPr="00280CEB">
              <w:rPr>
                <w:rFonts w:hint="eastAsia"/>
                <w:color w:val="00B050"/>
              </w:rPr>
              <w:t>い時に他の処理を行いたい場合はタイムアウト値を指定する</w:t>
            </w:r>
          </w:p>
          <w:p w14:paraId="1BB018D6" w14:textId="77777777" w:rsidR="006D48EB" w:rsidRDefault="006D48EB" w:rsidP="006D48EB">
            <w:pPr>
              <w:pStyle w:val="3-"/>
            </w:pPr>
          </w:p>
          <w:p w14:paraId="4DB58336"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//終了確認</w:t>
            </w:r>
          </w:p>
          <w:p w14:paraId="477794AB" w14:textId="77777777" w:rsidR="006D48EB" w:rsidRDefault="006D48EB" w:rsidP="006D48EB">
            <w:pPr>
              <w:pStyle w:val="3-"/>
            </w:pPr>
            <w:r>
              <w:tab/>
            </w:r>
            <w:r>
              <w:tab/>
              <w:t>if (s_IsQuirProiorThread)</w:t>
            </w:r>
          </w:p>
          <w:p w14:paraId="518F4D18" w14:textId="77777777" w:rsidR="006D48EB" w:rsidRDefault="006D48EB" w:rsidP="006D48EB">
            <w:pPr>
              <w:pStyle w:val="3-"/>
            </w:pPr>
            <w:r>
              <w:tab/>
            </w:r>
            <w:r>
              <w:tab/>
              <w:t>{</w:t>
            </w:r>
          </w:p>
          <w:p w14:paraId="018D7DEB" w14:textId="77777777" w:rsidR="006D48EB" w:rsidRPr="00280CEB" w:rsidRDefault="006D48EB" w:rsidP="006D48EB">
            <w:pPr>
              <w:pStyle w:val="3-"/>
              <w:rPr>
                <w:color w:val="00B050"/>
              </w:rPr>
            </w:pPr>
            <w:r>
              <w:rPr>
                <w:rFonts w:hint="eastAsia"/>
              </w:rPr>
              <w:tab/>
            </w:r>
            <w:r>
              <w:rPr>
                <w:rFonts w:hint="eastAsia"/>
              </w:rPr>
              <w:tab/>
            </w:r>
            <w:r>
              <w:rPr>
                <w:rFonts w:hint="eastAsia"/>
              </w:rPr>
              <w:tab/>
            </w:r>
            <w:r w:rsidRPr="00280CEB">
              <w:rPr>
                <w:rFonts w:hint="eastAsia"/>
                <w:color w:val="00B050"/>
              </w:rPr>
              <w:t>//処理終了</w:t>
            </w:r>
          </w:p>
          <w:p w14:paraId="2C245EF0" w14:textId="77777777" w:rsidR="006D48EB" w:rsidRDefault="006D48EB" w:rsidP="006D48EB">
            <w:pPr>
              <w:pStyle w:val="3-"/>
            </w:pPr>
            <w:r>
              <w:tab/>
            </w:r>
            <w:r>
              <w:tab/>
            </w:r>
            <w:r>
              <w:tab/>
              <w:t>printf("(F)[%d]%s: [QUIT]\n", thread_no, name);</w:t>
            </w:r>
          </w:p>
          <w:p w14:paraId="0A5AEA5E" w14:textId="77777777" w:rsidR="006D48EB" w:rsidRDefault="006D48EB" w:rsidP="006D48EB">
            <w:pPr>
              <w:pStyle w:val="3-"/>
            </w:pPr>
            <w:r>
              <w:tab/>
            </w:r>
            <w:r>
              <w:tab/>
            </w:r>
            <w:r>
              <w:tab/>
              <w:t>fflush(stdout);</w:t>
            </w:r>
          </w:p>
          <w:p w14:paraId="5CDDDA92" w14:textId="77777777" w:rsidR="006D48EB" w:rsidRDefault="006D48EB" w:rsidP="006D48EB">
            <w:pPr>
              <w:pStyle w:val="3-"/>
            </w:pPr>
            <w:r>
              <w:tab/>
            </w:r>
            <w:r>
              <w:tab/>
            </w:r>
            <w:r>
              <w:tab/>
            </w:r>
          </w:p>
          <w:p w14:paraId="461700FF" w14:textId="77777777" w:rsidR="006D48EB" w:rsidRDefault="006D48EB" w:rsidP="006D48EB">
            <w:pPr>
              <w:pStyle w:val="3-"/>
            </w:pPr>
            <w:r>
              <w:tab/>
            </w:r>
            <w:r>
              <w:tab/>
            </w:r>
            <w:r>
              <w:tab/>
              <w:t>break;</w:t>
            </w:r>
          </w:p>
          <w:p w14:paraId="7B8E12A5" w14:textId="77777777" w:rsidR="006D48EB" w:rsidRDefault="006D48EB" w:rsidP="006D48EB">
            <w:pPr>
              <w:pStyle w:val="3-"/>
            </w:pPr>
            <w:r>
              <w:tab/>
            </w:r>
            <w:r>
              <w:tab/>
              <w:t>}</w:t>
            </w:r>
          </w:p>
          <w:p w14:paraId="146E463F" w14:textId="77777777" w:rsidR="006D48EB" w:rsidRDefault="006D48EB" w:rsidP="006D48EB">
            <w:pPr>
              <w:pStyle w:val="3-"/>
            </w:pPr>
          </w:p>
          <w:p w14:paraId="65898D91" w14:textId="77777777" w:rsidR="006D48EB" w:rsidRDefault="006D48EB" w:rsidP="006D48EB">
            <w:pPr>
              <w:pStyle w:val="3-"/>
            </w:pPr>
            <w:r>
              <w:rPr>
                <w:rFonts w:hint="eastAsia"/>
              </w:rPr>
              <w:tab/>
            </w:r>
            <w:r>
              <w:rPr>
                <w:rFonts w:hint="eastAsia"/>
              </w:rPr>
              <w:tab/>
            </w:r>
            <w:r w:rsidRPr="00280CEB">
              <w:rPr>
                <w:rFonts w:hint="eastAsia"/>
                <w:color w:val="00B050"/>
              </w:rPr>
              <w:t>//データ表示（前）</w:t>
            </w:r>
          </w:p>
          <w:p w14:paraId="6908D3BB" w14:textId="77777777" w:rsidR="006D48EB" w:rsidRDefault="006D48EB" w:rsidP="006D48EB">
            <w:pPr>
              <w:pStyle w:val="3-"/>
            </w:pPr>
            <w:r>
              <w:tab/>
            </w:r>
            <w:r>
              <w:tab/>
              <w:t>printf("(F)[%d]%s: [BEFORE] commonData=%d, tlsData=%d\n", thread_no, name, s_commonData, s_tlsData);</w:t>
            </w:r>
          </w:p>
          <w:p w14:paraId="12AFA7E5" w14:textId="77777777" w:rsidR="006D48EB" w:rsidRDefault="006D48EB" w:rsidP="006D48EB">
            <w:pPr>
              <w:pStyle w:val="3-"/>
            </w:pPr>
            <w:r>
              <w:tab/>
            </w:r>
            <w:r>
              <w:tab/>
              <w:t>fflush(stdout);</w:t>
            </w:r>
          </w:p>
          <w:p w14:paraId="77C8B270" w14:textId="77777777" w:rsidR="006D48EB" w:rsidRDefault="006D48EB" w:rsidP="006D48EB">
            <w:pPr>
              <w:pStyle w:val="3-"/>
            </w:pPr>
          </w:p>
          <w:p w14:paraId="69726001" w14:textId="77777777" w:rsidR="006D48EB" w:rsidRDefault="006D48EB" w:rsidP="006D48EB">
            <w:pPr>
              <w:pStyle w:val="3-"/>
            </w:pPr>
            <w:r>
              <w:rPr>
                <w:rFonts w:hint="eastAsia"/>
              </w:rPr>
              <w:tab/>
            </w:r>
            <w:r>
              <w:rPr>
                <w:rFonts w:hint="eastAsia"/>
              </w:rPr>
              <w:tab/>
            </w:r>
            <w:r w:rsidRPr="00280CEB">
              <w:rPr>
                <w:rFonts w:hint="eastAsia"/>
                <w:color w:val="00B050"/>
              </w:rPr>
              <w:t>//データ取得</w:t>
            </w:r>
          </w:p>
          <w:p w14:paraId="63DA072A" w14:textId="77777777" w:rsidR="006D48EB" w:rsidRDefault="006D48EB" w:rsidP="006D48EB">
            <w:pPr>
              <w:pStyle w:val="3-"/>
            </w:pPr>
            <w:r>
              <w:tab/>
            </w:r>
            <w:r>
              <w:tab/>
              <w:t>int common_data = s_commonData;</w:t>
            </w:r>
          </w:p>
          <w:p w14:paraId="3E51B950" w14:textId="77777777" w:rsidR="006D48EB" w:rsidRDefault="006D48EB" w:rsidP="006D48EB">
            <w:pPr>
              <w:pStyle w:val="3-"/>
            </w:pPr>
            <w:r>
              <w:tab/>
            </w:r>
            <w:r>
              <w:tab/>
              <w:t>int tls_data = s_tlsData;</w:t>
            </w:r>
          </w:p>
          <w:p w14:paraId="603F10D8" w14:textId="77777777" w:rsidR="006D48EB" w:rsidRDefault="006D48EB" w:rsidP="006D48EB">
            <w:pPr>
              <w:pStyle w:val="3-"/>
            </w:pPr>
          </w:p>
          <w:p w14:paraId="6E76260D"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//データ更新</w:t>
            </w:r>
          </w:p>
          <w:p w14:paraId="459EBD07" w14:textId="77777777" w:rsidR="006D48EB" w:rsidRDefault="006D48EB" w:rsidP="006D48EB">
            <w:pPr>
              <w:pStyle w:val="3-"/>
            </w:pPr>
            <w:r>
              <w:tab/>
            </w:r>
            <w:r>
              <w:tab/>
              <w:t>++tls_data;</w:t>
            </w:r>
          </w:p>
          <w:p w14:paraId="75C69C91" w14:textId="77777777" w:rsidR="006D48EB" w:rsidRDefault="006D48EB" w:rsidP="006D48EB">
            <w:pPr>
              <w:pStyle w:val="3-"/>
            </w:pPr>
          </w:p>
          <w:p w14:paraId="5F715D83" w14:textId="77777777" w:rsidR="006D48EB" w:rsidRDefault="006D48EB" w:rsidP="006D48EB">
            <w:pPr>
              <w:pStyle w:val="3-"/>
            </w:pPr>
            <w:r>
              <w:rPr>
                <w:rFonts w:hint="eastAsia"/>
              </w:rPr>
              <w:tab/>
            </w:r>
            <w:r>
              <w:rPr>
                <w:rFonts w:hint="eastAsia"/>
              </w:rPr>
              <w:tab/>
            </w:r>
            <w:r w:rsidRPr="00280CEB">
              <w:rPr>
                <w:rFonts w:hint="eastAsia"/>
                <w:color w:val="00B050"/>
              </w:rPr>
              <w:t>//若干ランダムでスリープ（0～500 msec）</w:t>
            </w:r>
          </w:p>
          <w:p w14:paraId="1B1D47BA" w14:textId="77777777" w:rsidR="006D48EB" w:rsidRDefault="006D48EB" w:rsidP="006D48EB">
            <w:pPr>
              <w:pStyle w:val="3-"/>
            </w:pPr>
            <w:r>
              <w:tab/>
            </w:r>
            <w:r>
              <w:tab/>
              <w:t>Sleep(rand() % 500);</w:t>
            </w:r>
          </w:p>
          <w:p w14:paraId="4D557BF1" w14:textId="77777777" w:rsidR="006D48EB" w:rsidRDefault="006D48EB" w:rsidP="006D48EB">
            <w:pPr>
              <w:pStyle w:val="3-"/>
            </w:pPr>
          </w:p>
          <w:p w14:paraId="6380B06E" w14:textId="77777777" w:rsidR="006D48EB" w:rsidRPr="00280CEB" w:rsidRDefault="006D48EB" w:rsidP="006D48EB">
            <w:pPr>
              <w:pStyle w:val="3-"/>
              <w:rPr>
                <w:color w:val="00B050"/>
              </w:rPr>
            </w:pPr>
            <w:r>
              <w:rPr>
                <w:rFonts w:hint="eastAsia"/>
              </w:rPr>
              <w:lastRenderedPageBreak/>
              <w:tab/>
            </w:r>
            <w:r>
              <w:rPr>
                <w:rFonts w:hint="eastAsia"/>
              </w:rPr>
              <w:tab/>
            </w:r>
            <w:r w:rsidRPr="00280CEB">
              <w:rPr>
                <w:rFonts w:hint="eastAsia"/>
                <w:color w:val="00B050"/>
              </w:rPr>
              <w:t>//データ書き戻し</w:t>
            </w:r>
          </w:p>
          <w:p w14:paraId="5AFD4AAB" w14:textId="77777777" w:rsidR="006D48EB" w:rsidRDefault="006D48EB" w:rsidP="006D48EB">
            <w:pPr>
              <w:pStyle w:val="3-"/>
            </w:pPr>
            <w:r>
              <w:tab/>
            </w:r>
            <w:r>
              <w:tab/>
              <w:t>s_tlsData = tls_data;</w:t>
            </w:r>
          </w:p>
          <w:p w14:paraId="422672BD" w14:textId="77777777" w:rsidR="006D48EB" w:rsidRDefault="006D48EB" w:rsidP="006D48EB">
            <w:pPr>
              <w:pStyle w:val="3-"/>
            </w:pPr>
          </w:p>
          <w:p w14:paraId="580C96B9" w14:textId="77777777" w:rsidR="006D48EB" w:rsidRDefault="006D48EB" w:rsidP="006D48EB">
            <w:pPr>
              <w:pStyle w:val="3-"/>
            </w:pPr>
            <w:r>
              <w:rPr>
                <w:rFonts w:hint="eastAsia"/>
              </w:rPr>
              <w:tab/>
            </w:r>
            <w:r>
              <w:rPr>
                <w:rFonts w:hint="eastAsia"/>
              </w:rPr>
              <w:tab/>
            </w:r>
            <w:r w:rsidRPr="00280CEB">
              <w:rPr>
                <w:rFonts w:hint="eastAsia"/>
                <w:color w:val="00B050"/>
              </w:rPr>
              <w:t>//データ表示（後）</w:t>
            </w:r>
          </w:p>
          <w:p w14:paraId="75FF1DC8" w14:textId="77777777" w:rsidR="006D48EB" w:rsidRDefault="006D48EB" w:rsidP="006D48EB">
            <w:pPr>
              <w:pStyle w:val="3-"/>
            </w:pPr>
            <w:r>
              <w:tab/>
            </w:r>
            <w:r>
              <w:tab/>
              <w:t>printf("(F)[%d]%s: [AFTER]  commonData=%d, tlsData=%d\n", thread_no, name, s_commonData, s_tlsData);</w:t>
            </w:r>
          </w:p>
          <w:p w14:paraId="5726750B" w14:textId="77777777" w:rsidR="006D48EB" w:rsidRDefault="006D48EB" w:rsidP="006D48EB">
            <w:pPr>
              <w:pStyle w:val="3-"/>
            </w:pPr>
            <w:r>
              <w:tab/>
            </w:r>
            <w:r>
              <w:tab/>
              <w:t>fflush(stdout);</w:t>
            </w:r>
          </w:p>
          <w:p w14:paraId="79651CB5" w14:textId="77777777" w:rsidR="006D48EB" w:rsidRDefault="006D48EB" w:rsidP="006D48EB">
            <w:pPr>
              <w:pStyle w:val="3-"/>
            </w:pPr>
            <w:r>
              <w:tab/>
            </w:r>
            <w:r>
              <w:tab/>
            </w:r>
          </w:p>
          <w:p w14:paraId="370B334E" w14:textId="77777777" w:rsidR="006D48EB" w:rsidRDefault="006D48EB" w:rsidP="006D48EB">
            <w:pPr>
              <w:pStyle w:val="3-"/>
            </w:pPr>
            <w:r>
              <w:rPr>
                <w:rFonts w:hint="eastAsia"/>
              </w:rPr>
              <w:tab/>
            </w:r>
            <w:r>
              <w:rPr>
                <w:rFonts w:hint="eastAsia"/>
              </w:rPr>
              <w:tab/>
            </w:r>
            <w:r w:rsidRPr="00280CEB">
              <w:rPr>
                <w:rFonts w:hint="eastAsia"/>
                <w:color w:val="00B050"/>
              </w:rPr>
              <w:t>//後続スレッド処理完了イベントセット</w:t>
            </w:r>
          </w:p>
          <w:p w14:paraId="43BC1260" w14:textId="77777777" w:rsidR="006D48EB" w:rsidRPr="00280CEB" w:rsidRDefault="006D48EB" w:rsidP="006D48EB">
            <w:pPr>
              <w:pStyle w:val="3-"/>
              <w:rPr>
                <w:color w:val="FF0000"/>
              </w:rPr>
            </w:pPr>
            <w:r>
              <w:tab/>
            </w:r>
            <w:r>
              <w:tab/>
            </w:r>
            <w:r w:rsidRPr="00280CEB">
              <w:rPr>
                <w:color w:val="FF0000"/>
              </w:rPr>
              <w:t>SetEvent(hFollowEvent[thread_no]);</w:t>
            </w:r>
          </w:p>
          <w:p w14:paraId="2119BAF4" w14:textId="77777777" w:rsidR="006D48EB" w:rsidRDefault="006D48EB" w:rsidP="006D48EB">
            <w:pPr>
              <w:pStyle w:val="3-"/>
            </w:pPr>
          </w:p>
          <w:p w14:paraId="7325E074" w14:textId="77777777" w:rsidR="006D48EB" w:rsidRDefault="006D48EB" w:rsidP="006D48EB">
            <w:pPr>
              <w:pStyle w:val="3-"/>
            </w:pPr>
            <w:r>
              <w:rPr>
                <w:rFonts w:hint="eastAsia"/>
              </w:rPr>
              <w:tab/>
            </w:r>
            <w:r>
              <w:rPr>
                <w:rFonts w:hint="eastAsia"/>
              </w:rPr>
              <w:tab/>
            </w:r>
            <w:r w:rsidRPr="00280CEB">
              <w:rPr>
                <w:rFonts w:hint="eastAsia"/>
                <w:color w:val="00B050"/>
              </w:rPr>
              <w:t>//スレッド切り替えのためのスリープ</w:t>
            </w:r>
          </w:p>
          <w:p w14:paraId="0F20BCBA" w14:textId="77777777" w:rsidR="006D48EB" w:rsidRDefault="006D48EB" w:rsidP="006D48EB">
            <w:pPr>
              <w:pStyle w:val="3-"/>
            </w:pPr>
            <w:r>
              <w:tab/>
            </w:r>
            <w:r>
              <w:tab/>
              <w:t>Sleep(0);</w:t>
            </w:r>
          </w:p>
          <w:p w14:paraId="75F4E556" w14:textId="77777777" w:rsidR="006D48EB" w:rsidRPr="00280CEB" w:rsidRDefault="006D48EB" w:rsidP="006D48EB">
            <w:pPr>
              <w:pStyle w:val="3-"/>
              <w:rPr>
                <w:color w:val="00B050"/>
              </w:rPr>
            </w:pPr>
            <w:r>
              <w:rPr>
                <w:rFonts w:hint="eastAsia"/>
              </w:rPr>
              <w:tab/>
            </w:r>
            <w:r w:rsidRPr="00280CEB">
              <w:rPr>
                <w:rFonts w:hint="eastAsia"/>
                <w:color w:val="00B050"/>
              </w:rPr>
              <w:t>//</w:t>
            </w:r>
            <w:r w:rsidRPr="00280CEB">
              <w:rPr>
                <w:rFonts w:hint="eastAsia"/>
                <w:color w:val="00B050"/>
              </w:rPr>
              <w:tab/>
              <w:t>//スレッド切り替え</w:t>
            </w:r>
          </w:p>
          <w:p w14:paraId="4F0F162B"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SwitchToThread();//OSに任せて再スケジューリング</w:t>
            </w:r>
          </w:p>
          <w:p w14:paraId="10D24844"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Yield();//廃止</w:t>
            </w:r>
          </w:p>
          <w:p w14:paraId="6E2B079B" w14:textId="77777777" w:rsidR="006D48EB" w:rsidRDefault="006D48EB" w:rsidP="006D48EB">
            <w:pPr>
              <w:pStyle w:val="3-"/>
            </w:pPr>
            <w:r>
              <w:tab/>
              <w:t>}</w:t>
            </w:r>
          </w:p>
          <w:p w14:paraId="03CFBA47" w14:textId="77777777" w:rsidR="006D48EB" w:rsidRDefault="006D48EB" w:rsidP="006D48EB">
            <w:pPr>
              <w:pStyle w:val="3-"/>
            </w:pPr>
          </w:p>
          <w:p w14:paraId="5329D7BC"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//名前付きイベントクローズ</w:t>
            </w:r>
          </w:p>
          <w:p w14:paraId="07462C01" w14:textId="77777777" w:rsidR="006D48EB" w:rsidRDefault="006D48EB" w:rsidP="006D48EB">
            <w:pPr>
              <w:pStyle w:val="3-"/>
            </w:pPr>
            <w:r>
              <w:tab/>
              <w:t>for (int i = 0; i &lt; FOLLOW_THREAD_MAX; ++i)</w:t>
            </w:r>
          </w:p>
          <w:p w14:paraId="2A12DAA3" w14:textId="77777777" w:rsidR="006D48EB" w:rsidRDefault="006D48EB" w:rsidP="006D48EB">
            <w:pPr>
              <w:pStyle w:val="3-"/>
            </w:pPr>
            <w:r>
              <w:tab/>
              <w:t>{</w:t>
            </w:r>
          </w:p>
          <w:p w14:paraId="305A6280" w14:textId="77777777" w:rsidR="006D48EB" w:rsidRPr="00280CEB" w:rsidRDefault="006D48EB" w:rsidP="006D48EB">
            <w:pPr>
              <w:pStyle w:val="3-"/>
              <w:rPr>
                <w:color w:val="FF0000"/>
              </w:rPr>
            </w:pPr>
            <w:r>
              <w:tab/>
            </w:r>
            <w:r>
              <w:tab/>
            </w:r>
            <w:r w:rsidRPr="00280CEB">
              <w:rPr>
                <w:color w:val="FF0000"/>
              </w:rPr>
              <w:t>CloseHandle(hPriorEvent[i]);</w:t>
            </w:r>
          </w:p>
          <w:p w14:paraId="1681A6B0" w14:textId="77777777" w:rsidR="006D48EB" w:rsidRPr="00280CEB" w:rsidRDefault="006D48EB" w:rsidP="006D48EB">
            <w:pPr>
              <w:pStyle w:val="3-"/>
              <w:rPr>
                <w:color w:val="FF0000"/>
              </w:rPr>
            </w:pPr>
            <w:r w:rsidRPr="00280CEB">
              <w:rPr>
                <w:color w:val="FF0000"/>
              </w:rPr>
              <w:tab/>
            </w:r>
            <w:r w:rsidRPr="00280CEB">
              <w:rPr>
                <w:color w:val="FF0000"/>
              </w:rPr>
              <w:tab/>
              <w:t>CloseHandle(hFollowEvent[i]);</w:t>
            </w:r>
          </w:p>
          <w:p w14:paraId="06E46DC8" w14:textId="77777777" w:rsidR="006D48EB" w:rsidRDefault="006D48EB" w:rsidP="006D48EB">
            <w:pPr>
              <w:pStyle w:val="3-"/>
            </w:pPr>
            <w:r>
              <w:tab/>
              <w:t>}</w:t>
            </w:r>
          </w:p>
          <w:p w14:paraId="04543BD8" w14:textId="77777777" w:rsidR="006D48EB" w:rsidRDefault="006D48EB" w:rsidP="006D48EB">
            <w:pPr>
              <w:pStyle w:val="3-"/>
            </w:pPr>
          </w:p>
          <w:p w14:paraId="2E888B10" w14:textId="77777777" w:rsidR="006D48EB" w:rsidRPr="00280CEB" w:rsidRDefault="006D48EB" w:rsidP="006D48EB">
            <w:pPr>
              <w:pStyle w:val="3-"/>
              <w:rPr>
                <w:color w:val="00B050"/>
              </w:rPr>
            </w:pPr>
            <w:r>
              <w:rPr>
                <w:rFonts w:hint="eastAsia"/>
              </w:rPr>
              <w:tab/>
            </w:r>
            <w:r w:rsidRPr="00280CEB">
              <w:rPr>
                <w:rFonts w:hint="eastAsia"/>
                <w:color w:val="00B050"/>
              </w:rPr>
              <w:t>//終了</w:t>
            </w:r>
          </w:p>
          <w:p w14:paraId="474BA420" w14:textId="77777777" w:rsidR="006D48EB" w:rsidRDefault="006D48EB" w:rsidP="006D48EB">
            <w:pPr>
              <w:pStyle w:val="3-"/>
            </w:pPr>
            <w:r>
              <w:tab/>
              <w:t>printf("- end:(F)[%d]%s -\n", thread_no, name);</w:t>
            </w:r>
          </w:p>
          <w:p w14:paraId="3BE44C1F" w14:textId="77777777" w:rsidR="006D48EB" w:rsidRDefault="006D48EB" w:rsidP="006D48EB">
            <w:pPr>
              <w:pStyle w:val="3-"/>
            </w:pPr>
            <w:r>
              <w:tab/>
              <w:t>fflush(stdout);</w:t>
            </w:r>
          </w:p>
          <w:p w14:paraId="40491BB3" w14:textId="77777777" w:rsidR="006D48EB" w:rsidRDefault="006D48EB" w:rsidP="006D48EB">
            <w:pPr>
              <w:pStyle w:val="3-"/>
            </w:pPr>
            <w:r>
              <w:tab/>
              <w:t>return 0;</w:t>
            </w:r>
          </w:p>
          <w:p w14:paraId="4FB88515" w14:textId="77777777" w:rsidR="006D48EB" w:rsidRDefault="006D48EB" w:rsidP="006D48EB">
            <w:pPr>
              <w:pStyle w:val="3-"/>
            </w:pPr>
            <w:r>
              <w:t>}</w:t>
            </w:r>
          </w:p>
          <w:p w14:paraId="74D65569" w14:textId="77777777" w:rsidR="006D48EB" w:rsidRDefault="006D48EB" w:rsidP="006D48EB">
            <w:pPr>
              <w:pStyle w:val="3-"/>
            </w:pPr>
          </w:p>
          <w:p w14:paraId="5D9794BB" w14:textId="77777777" w:rsidR="006D48EB" w:rsidRPr="00280CEB" w:rsidRDefault="006D48EB" w:rsidP="006D48EB">
            <w:pPr>
              <w:pStyle w:val="3-"/>
              <w:rPr>
                <w:color w:val="00B050"/>
              </w:rPr>
            </w:pPr>
            <w:r w:rsidRPr="00280CEB">
              <w:rPr>
                <w:rFonts w:hint="eastAsia"/>
                <w:color w:val="00B050"/>
              </w:rPr>
              <w:t>//テスト</w:t>
            </w:r>
          </w:p>
          <w:p w14:paraId="1B319FE1" w14:textId="77777777" w:rsidR="006D48EB" w:rsidRDefault="006D48EB" w:rsidP="006D48EB">
            <w:pPr>
              <w:pStyle w:val="3-"/>
            </w:pPr>
            <w:r>
              <w:t>int main(const int argc, const char* argv[])</w:t>
            </w:r>
          </w:p>
          <w:p w14:paraId="59CF3B53" w14:textId="77777777" w:rsidR="006D48EB" w:rsidRDefault="006D48EB" w:rsidP="006D48EB">
            <w:pPr>
              <w:pStyle w:val="3-"/>
            </w:pPr>
            <w:r>
              <w:t>{</w:t>
            </w:r>
          </w:p>
          <w:p w14:paraId="7E23CF04" w14:textId="77777777" w:rsidR="006D48EB" w:rsidRDefault="006D48EB" w:rsidP="006D48EB">
            <w:pPr>
              <w:pStyle w:val="3-"/>
            </w:pPr>
            <w:r>
              <w:rPr>
                <w:rFonts w:hint="eastAsia"/>
              </w:rPr>
              <w:tab/>
            </w:r>
            <w:r w:rsidRPr="00280CEB">
              <w:rPr>
                <w:rFonts w:hint="eastAsia"/>
                <w:color w:val="00B050"/>
              </w:rPr>
              <w:t>//イベント生成</w:t>
            </w:r>
          </w:p>
          <w:p w14:paraId="3EC9D3ED" w14:textId="77777777" w:rsidR="006D48EB" w:rsidRPr="00280CEB" w:rsidRDefault="006D48EB" w:rsidP="006D48EB">
            <w:pPr>
              <w:pStyle w:val="3-"/>
              <w:rPr>
                <w:color w:val="FF0000"/>
              </w:rPr>
            </w:pPr>
            <w:r>
              <w:tab/>
            </w:r>
            <w:r w:rsidRPr="00280CEB">
              <w:rPr>
                <w:color w:val="FF0000"/>
              </w:rPr>
              <w:t>HANDLE hPriorEvent[FOLLOW_THREAD_MAX];</w:t>
            </w:r>
          </w:p>
          <w:p w14:paraId="5FD3EE28" w14:textId="77777777" w:rsidR="006D48EB" w:rsidRPr="00280CEB" w:rsidRDefault="006D48EB" w:rsidP="006D48EB">
            <w:pPr>
              <w:pStyle w:val="3-"/>
              <w:rPr>
                <w:color w:val="FF0000"/>
              </w:rPr>
            </w:pPr>
            <w:r w:rsidRPr="00280CEB">
              <w:rPr>
                <w:color w:val="FF0000"/>
              </w:rPr>
              <w:tab/>
              <w:t>HANDLE hFollowEvent[FOLLOW_THREAD_MAX];</w:t>
            </w:r>
          </w:p>
          <w:p w14:paraId="6064642C" w14:textId="77777777" w:rsidR="006D48EB" w:rsidRDefault="006D48EB" w:rsidP="006D48EB">
            <w:pPr>
              <w:pStyle w:val="3-"/>
            </w:pPr>
            <w:r>
              <w:tab/>
              <w:t>{</w:t>
            </w:r>
          </w:p>
          <w:p w14:paraId="0663DE8E"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//名前付きイベント</w:t>
            </w:r>
          </w:p>
          <w:p w14:paraId="405D96A6" w14:textId="77777777" w:rsidR="006D48EB" w:rsidRDefault="006D48EB" w:rsidP="006D48EB">
            <w:pPr>
              <w:pStyle w:val="3-"/>
            </w:pPr>
            <w:r>
              <w:tab/>
            </w:r>
            <w:r>
              <w:tab/>
              <w:t>for (int i = 0; i &lt; FOLLOW_THREAD_MAX; ++i)</w:t>
            </w:r>
          </w:p>
          <w:p w14:paraId="61692675" w14:textId="77777777" w:rsidR="006D48EB" w:rsidRDefault="006D48EB" w:rsidP="006D48EB">
            <w:pPr>
              <w:pStyle w:val="3-"/>
            </w:pPr>
            <w:r>
              <w:tab/>
            </w:r>
            <w:r>
              <w:tab/>
              <w:t>{</w:t>
            </w:r>
          </w:p>
          <w:p w14:paraId="418C1F52" w14:textId="25A2C1D7" w:rsidR="00280CEB" w:rsidRDefault="00280CEB" w:rsidP="006D48EB">
            <w:pPr>
              <w:pStyle w:val="3-"/>
            </w:pPr>
            <w:r w:rsidRPr="00280CEB">
              <w:rPr>
                <w:rFonts w:hint="eastAsia"/>
              </w:rPr>
              <w:tab/>
            </w:r>
            <w:r w:rsidRPr="00280CEB">
              <w:rPr>
                <w:rFonts w:hint="eastAsia"/>
              </w:rPr>
              <w:tab/>
            </w:r>
            <w:r w:rsidRPr="00280CEB">
              <w:rPr>
                <w:rFonts w:hint="eastAsia"/>
              </w:rPr>
              <w:tab/>
            </w:r>
            <w:r w:rsidRPr="00280CEB">
              <w:rPr>
                <w:rFonts w:hint="eastAsia"/>
                <w:color w:val="00B050"/>
              </w:rPr>
              <w:t>//先行スレッド→後続スレッド通知用イベント（PulseEventが信頼できないので、後続スレッド数分作成）</w:t>
            </w:r>
          </w:p>
          <w:p w14:paraId="19601777" w14:textId="77777777" w:rsidR="00280CEB" w:rsidRDefault="006D48EB" w:rsidP="006D48EB">
            <w:pPr>
              <w:pStyle w:val="3-"/>
            </w:pPr>
            <w:r>
              <w:rPr>
                <w:rFonts w:hint="eastAsia"/>
              </w:rPr>
              <w:tab/>
            </w:r>
            <w:r>
              <w:rPr>
                <w:rFonts w:hint="eastAsia"/>
              </w:rPr>
              <w:tab/>
            </w:r>
            <w:r>
              <w:rPr>
                <w:rFonts w:hint="eastAsia"/>
              </w:rPr>
              <w:tab/>
            </w:r>
            <w:r w:rsidRPr="00280CEB">
              <w:rPr>
                <w:rFonts w:hint="eastAsia"/>
                <w:color w:val="FF0000"/>
              </w:rPr>
              <w:t>hPriorEvent[i] = CreateEvent(nullptr, false, false, PRIOR_EVENT_NAME[i]);</w:t>
            </w:r>
          </w:p>
          <w:p w14:paraId="19F553A3" w14:textId="377A7345" w:rsidR="006D48EB" w:rsidRDefault="00280CEB" w:rsidP="006D48EB">
            <w:pPr>
              <w:pStyle w:val="3-"/>
            </w:pPr>
            <w:r>
              <w:tab/>
            </w:r>
            <w:r>
              <w:tab/>
            </w:r>
            <w:r>
              <w:tab/>
            </w:r>
            <w:r>
              <w:tab/>
            </w:r>
            <w:r>
              <w:tab/>
            </w:r>
            <w:r>
              <w:tab/>
            </w:r>
            <w:r>
              <w:tab/>
            </w:r>
            <w:r w:rsidR="006D48EB" w:rsidRPr="00280CEB">
              <w:rPr>
                <w:rFonts w:hint="eastAsia"/>
                <w:color w:val="00B050"/>
              </w:rPr>
              <w:t>//手動リセット=false（自動リセット）, 初期状態=false（リセット状態）</w:t>
            </w:r>
          </w:p>
          <w:p w14:paraId="6FF311A5" w14:textId="0B8F430C" w:rsidR="00280CEB" w:rsidRDefault="00280CEB" w:rsidP="006D48EB">
            <w:pPr>
              <w:pStyle w:val="3-"/>
            </w:pPr>
            <w:r>
              <w:tab/>
            </w:r>
            <w:r>
              <w:tab/>
            </w:r>
            <w:r>
              <w:tab/>
            </w:r>
            <w:r w:rsidRPr="00280CEB">
              <w:rPr>
                <w:rFonts w:hint="eastAsia"/>
                <w:color w:val="00B050"/>
              </w:rPr>
              <w:t>//後続スレッド→先行スレッド通知用イベント</w:t>
            </w:r>
          </w:p>
          <w:p w14:paraId="6FA4FF78" w14:textId="77777777" w:rsidR="00280CEB" w:rsidRPr="00280CEB" w:rsidRDefault="006D48EB" w:rsidP="006D48EB">
            <w:pPr>
              <w:pStyle w:val="3-"/>
              <w:rPr>
                <w:color w:val="FF0000"/>
              </w:rPr>
            </w:pPr>
            <w:r>
              <w:rPr>
                <w:rFonts w:hint="eastAsia"/>
              </w:rPr>
              <w:tab/>
            </w:r>
            <w:r>
              <w:rPr>
                <w:rFonts w:hint="eastAsia"/>
              </w:rPr>
              <w:tab/>
            </w:r>
            <w:r>
              <w:rPr>
                <w:rFonts w:hint="eastAsia"/>
              </w:rPr>
              <w:tab/>
            </w:r>
            <w:r w:rsidRPr="00280CEB">
              <w:rPr>
                <w:rFonts w:hint="eastAsia"/>
                <w:color w:val="FF0000"/>
              </w:rPr>
              <w:t>hFollowEvent[i] = CreateEvent(nullptr, false, false, FOLLOW_EVENT_NAME[i]);</w:t>
            </w:r>
          </w:p>
          <w:p w14:paraId="739654BA" w14:textId="3559D711" w:rsidR="006D48EB" w:rsidRDefault="00280CEB" w:rsidP="006D48EB">
            <w:pPr>
              <w:pStyle w:val="3-"/>
            </w:pPr>
            <w:r>
              <w:tab/>
            </w:r>
            <w:r>
              <w:tab/>
            </w:r>
            <w:r>
              <w:tab/>
            </w:r>
            <w:r>
              <w:tab/>
            </w:r>
            <w:r>
              <w:tab/>
            </w:r>
            <w:r>
              <w:tab/>
            </w:r>
            <w:r>
              <w:tab/>
            </w:r>
            <w:r w:rsidR="006D48EB" w:rsidRPr="00280CEB">
              <w:rPr>
                <w:rFonts w:hint="eastAsia"/>
                <w:color w:val="00B050"/>
              </w:rPr>
              <w:t>//手動リセット=false（自動リセット）, 初期状態=false（リセット状態）</w:t>
            </w:r>
          </w:p>
          <w:p w14:paraId="693D4C78" w14:textId="77777777" w:rsidR="006D48EB" w:rsidRDefault="006D48EB" w:rsidP="006D48EB">
            <w:pPr>
              <w:pStyle w:val="3-"/>
            </w:pPr>
            <w:r>
              <w:tab/>
            </w:r>
            <w:r>
              <w:tab/>
              <w:t>}</w:t>
            </w:r>
          </w:p>
          <w:p w14:paraId="6FAB7CD2" w14:textId="77777777" w:rsidR="006D48EB" w:rsidRDefault="006D48EB" w:rsidP="006D48EB">
            <w:pPr>
              <w:pStyle w:val="3-"/>
            </w:pPr>
            <w:r>
              <w:tab/>
            </w:r>
            <w:r>
              <w:tab/>
            </w:r>
          </w:p>
          <w:p w14:paraId="20E06D57" w14:textId="77777777" w:rsidR="006D48EB" w:rsidRPr="00280CEB" w:rsidRDefault="006D48EB" w:rsidP="006D48EB">
            <w:pPr>
              <w:pStyle w:val="3-"/>
              <w:rPr>
                <w:color w:val="00B050"/>
              </w:rPr>
            </w:pPr>
            <w:r>
              <w:rPr>
                <w:rFonts w:hint="eastAsia"/>
              </w:rPr>
              <w:tab/>
            </w:r>
            <w:r w:rsidRPr="00280CEB">
              <w:rPr>
                <w:rFonts w:hint="eastAsia"/>
                <w:color w:val="00B050"/>
              </w:rPr>
              <w:t>//</w:t>
            </w:r>
            <w:r w:rsidRPr="00280CEB">
              <w:rPr>
                <w:rFonts w:hint="eastAsia"/>
                <w:color w:val="00B050"/>
              </w:rPr>
              <w:tab/>
              <w:t>//属性を指定して生成する場合</w:t>
            </w:r>
          </w:p>
          <w:p w14:paraId="5CCF6F8E"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r>
            <w:r w:rsidRPr="00280CEB">
              <w:rPr>
                <w:rFonts w:hint="eastAsia"/>
                <w:color w:val="FF0000"/>
              </w:rPr>
              <w:t>SECURITY_ATTRIBUTES attr = { sizeof(SECURITY_ATTRIBUTES), nullptr, true };</w:t>
            </w:r>
            <w:r w:rsidRPr="00280CEB">
              <w:rPr>
                <w:rFonts w:hint="eastAsia"/>
                <w:color w:val="00B050"/>
              </w:rPr>
              <w:t>//子プロセスにハンドルを継承する</w:t>
            </w:r>
          </w:p>
          <w:p w14:paraId="120BE1ED" w14:textId="77777777" w:rsidR="00280CEB" w:rsidRPr="00280CEB" w:rsidRDefault="006D48EB" w:rsidP="006D48EB">
            <w:pPr>
              <w:pStyle w:val="3-"/>
              <w:rPr>
                <w:color w:val="00B050"/>
              </w:rPr>
            </w:pPr>
            <w:r w:rsidRPr="00280CEB">
              <w:rPr>
                <w:rFonts w:hint="eastAsia"/>
                <w:color w:val="00B050"/>
              </w:rPr>
              <w:tab/>
              <w:t>//</w:t>
            </w:r>
            <w:r w:rsidRPr="00280CEB">
              <w:rPr>
                <w:rFonts w:hint="eastAsia"/>
                <w:color w:val="00B050"/>
              </w:rPr>
              <w:tab/>
            </w:r>
            <w:r w:rsidRPr="00280CEB">
              <w:rPr>
                <w:rFonts w:hint="eastAsia"/>
                <w:color w:val="FF0000"/>
              </w:rPr>
              <w:t>SECURITY_ATTRIBUTES attr = { sizeof(SECURITY_ATTRIBUTES), nullptr, false };</w:t>
            </w:r>
            <w:r w:rsidRPr="00280CEB">
              <w:rPr>
                <w:rFonts w:hint="eastAsia"/>
                <w:color w:val="00B050"/>
              </w:rPr>
              <w:t>//子プロセスにハンドルを</w:t>
            </w:r>
          </w:p>
          <w:p w14:paraId="1CF78955" w14:textId="0615F89F" w:rsidR="006D48EB" w:rsidRPr="00280CEB" w:rsidRDefault="00280CEB" w:rsidP="006D48EB">
            <w:pPr>
              <w:pStyle w:val="3-"/>
              <w:rPr>
                <w:color w:val="00B050"/>
              </w:rPr>
            </w:pPr>
            <w:r w:rsidRPr="00280CEB">
              <w:rPr>
                <w:color w:val="00B050"/>
              </w:rPr>
              <w:tab/>
            </w:r>
            <w:r w:rsidRPr="00280CEB">
              <w:rPr>
                <w:rFonts w:hint="eastAsia"/>
                <w:color w:val="00B050"/>
              </w:rPr>
              <w:t>//</w:t>
            </w:r>
            <w:r w:rsidRPr="00280CEB">
              <w:rPr>
                <w:color w:val="00B050"/>
              </w:rPr>
              <w:tab/>
              <w:t xml:space="preserve">                                                                           //</w:t>
            </w:r>
            <w:r w:rsidR="006D48EB" w:rsidRPr="00280CEB">
              <w:rPr>
                <w:rFonts w:hint="eastAsia"/>
                <w:color w:val="00B050"/>
              </w:rPr>
              <w:t>継承しない　※デフォルト</w:t>
            </w:r>
          </w:p>
          <w:p w14:paraId="5F5C4730" w14:textId="77777777" w:rsidR="006D48EB" w:rsidRPr="00280CEB" w:rsidRDefault="006D48EB" w:rsidP="006D48EB">
            <w:pPr>
              <w:pStyle w:val="3-"/>
              <w:rPr>
                <w:color w:val="00B050"/>
              </w:rPr>
            </w:pPr>
            <w:r w:rsidRPr="00280CEB">
              <w:rPr>
                <w:color w:val="00B050"/>
              </w:rPr>
              <w:tab/>
              <w:t>//</w:t>
            </w:r>
            <w:r w:rsidRPr="00280CEB">
              <w:rPr>
                <w:color w:val="00B050"/>
              </w:rPr>
              <w:tab/>
              <w:t>for (int i = 0; i &lt; FOLLOW_THREAD_MAX; ++i)</w:t>
            </w:r>
          </w:p>
          <w:p w14:paraId="7223D6F3" w14:textId="77777777" w:rsidR="006D48EB" w:rsidRPr="00280CEB" w:rsidRDefault="006D48EB" w:rsidP="006D48EB">
            <w:pPr>
              <w:pStyle w:val="3-"/>
              <w:rPr>
                <w:color w:val="00B050"/>
              </w:rPr>
            </w:pPr>
            <w:r w:rsidRPr="00280CEB">
              <w:rPr>
                <w:color w:val="00B050"/>
              </w:rPr>
              <w:tab/>
              <w:t>//</w:t>
            </w:r>
            <w:r w:rsidRPr="00280CEB">
              <w:rPr>
                <w:color w:val="00B050"/>
              </w:rPr>
              <w:tab/>
              <w:t>{</w:t>
            </w:r>
          </w:p>
          <w:p w14:paraId="108118CB" w14:textId="43A0CE15" w:rsidR="00280CEB" w:rsidRPr="00280CEB" w:rsidRDefault="00280CEB" w:rsidP="00280CEB">
            <w:pPr>
              <w:pStyle w:val="3-"/>
              <w:rPr>
                <w:color w:val="00B050"/>
              </w:rPr>
            </w:pPr>
            <w:r w:rsidRPr="00280CEB">
              <w:rPr>
                <w:rFonts w:hint="eastAsia"/>
                <w:color w:val="00B050"/>
              </w:rPr>
              <w:tab/>
            </w:r>
            <w:r w:rsidRPr="00280CEB">
              <w:rPr>
                <w:color w:val="00B050"/>
              </w:rPr>
              <w:t>//</w:t>
            </w:r>
            <w:r w:rsidRPr="00280CEB">
              <w:rPr>
                <w:rFonts w:hint="eastAsia"/>
                <w:color w:val="00B050"/>
              </w:rPr>
              <w:tab/>
            </w:r>
            <w:r w:rsidRPr="00280CEB">
              <w:rPr>
                <w:rFonts w:hint="eastAsia"/>
                <w:color w:val="00B050"/>
              </w:rPr>
              <w:tab/>
              <w:t>//先行スレッド→後続スレッド通知用イベント（PulseEventが信頼できないので、後続スレッド数分作成）</w:t>
            </w:r>
          </w:p>
          <w:p w14:paraId="13EF955A" w14:textId="77777777" w:rsidR="00280CEB" w:rsidRPr="00280CEB" w:rsidRDefault="006D48EB" w:rsidP="006D48EB">
            <w:pPr>
              <w:pStyle w:val="3-"/>
              <w:rPr>
                <w:color w:val="00B050"/>
              </w:rPr>
            </w:pPr>
            <w:r w:rsidRPr="00280CEB">
              <w:rPr>
                <w:rFonts w:hint="eastAsia"/>
                <w:color w:val="00B050"/>
              </w:rPr>
              <w:tab/>
              <w:t>//</w:t>
            </w:r>
            <w:r w:rsidRPr="00280CEB">
              <w:rPr>
                <w:rFonts w:hint="eastAsia"/>
                <w:color w:val="00B050"/>
              </w:rPr>
              <w:tab/>
            </w:r>
            <w:r w:rsidRPr="00280CEB">
              <w:rPr>
                <w:rFonts w:hint="eastAsia"/>
                <w:color w:val="00B050"/>
              </w:rPr>
              <w:tab/>
            </w:r>
            <w:r w:rsidRPr="00280CEB">
              <w:rPr>
                <w:rFonts w:hint="eastAsia"/>
                <w:color w:val="FF0000"/>
              </w:rPr>
              <w:t>hPriorEvent[i] = CreateEvent(&amp;attr, false, false, PRIOR_EVENT_NAME[i]);</w:t>
            </w:r>
          </w:p>
          <w:p w14:paraId="63FA124D" w14:textId="0DB4DEB6" w:rsidR="006D48EB" w:rsidRPr="00280CEB" w:rsidRDefault="00280CEB" w:rsidP="006D48EB">
            <w:pPr>
              <w:pStyle w:val="3-"/>
              <w:rPr>
                <w:color w:val="00B050"/>
              </w:rPr>
            </w:pPr>
            <w:r w:rsidRPr="00280CEB">
              <w:rPr>
                <w:color w:val="00B050"/>
              </w:rPr>
              <w:tab/>
              <w:t>//</w:t>
            </w:r>
            <w:r w:rsidRPr="00280CEB">
              <w:rPr>
                <w:color w:val="00B050"/>
              </w:rPr>
              <w:tab/>
            </w:r>
            <w:r w:rsidRPr="00280CEB">
              <w:rPr>
                <w:color w:val="00B050"/>
              </w:rPr>
              <w:tab/>
            </w:r>
            <w:r w:rsidRPr="00280CEB">
              <w:rPr>
                <w:color w:val="00B050"/>
              </w:rPr>
              <w:tab/>
            </w:r>
            <w:r w:rsidRPr="00280CEB">
              <w:rPr>
                <w:color w:val="00B050"/>
              </w:rPr>
              <w:tab/>
            </w:r>
            <w:r w:rsidRPr="00280CEB">
              <w:rPr>
                <w:color w:val="00B050"/>
              </w:rPr>
              <w:tab/>
            </w:r>
            <w:r w:rsidRPr="00280CEB">
              <w:rPr>
                <w:color w:val="00B050"/>
              </w:rPr>
              <w:tab/>
            </w:r>
            <w:r w:rsidR="006D48EB" w:rsidRPr="00280CEB">
              <w:rPr>
                <w:rFonts w:hint="eastAsia"/>
                <w:color w:val="00B050"/>
              </w:rPr>
              <w:t>//手動リセット=false（自動リセット）, 初期状態=false（リセット状態）</w:t>
            </w:r>
          </w:p>
          <w:p w14:paraId="50FB26F7" w14:textId="4E12BEFA" w:rsidR="00280CEB" w:rsidRPr="00280CEB" w:rsidRDefault="00280CEB" w:rsidP="00280CEB">
            <w:pPr>
              <w:pStyle w:val="3-"/>
              <w:rPr>
                <w:color w:val="00B050"/>
              </w:rPr>
            </w:pPr>
            <w:r w:rsidRPr="00280CEB">
              <w:rPr>
                <w:color w:val="00B050"/>
              </w:rPr>
              <w:tab/>
              <w:t>//</w:t>
            </w:r>
            <w:r w:rsidRPr="00280CEB">
              <w:rPr>
                <w:color w:val="00B050"/>
              </w:rPr>
              <w:tab/>
            </w:r>
            <w:r w:rsidRPr="00280CEB">
              <w:rPr>
                <w:color w:val="00B050"/>
              </w:rPr>
              <w:tab/>
            </w:r>
            <w:r w:rsidRPr="00280CEB">
              <w:rPr>
                <w:rFonts w:hint="eastAsia"/>
                <w:color w:val="00B050"/>
              </w:rPr>
              <w:t>//後続スレッド→先行スレッド通知用イベント</w:t>
            </w:r>
          </w:p>
          <w:p w14:paraId="6ED09D0B" w14:textId="77777777" w:rsidR="00280CEB" w:rsidRPr="00280CEB" w:rsidRDefault="006D48EB" w:rsidP="006D48EB">
            <w:pPr>
              <w:pStyle w:val="3-"/>
              <w:rPr>
                <w:color w:val="FF0000"/>
              </w:rPr>
            </w:pPr>
            <w:r w:rsidRPr="00280CEB">
              <w:rPr>
                <w:rFonts w:hint="eastAsia"/>
                <w:color w:val="00B050"/>
              </w:rPr>
              <w:tab/>
              <w:t>//</w:t>
            </w:r>
            <w:r w:rsidRPr="00280CEB">
              <w:rPr>
                <w:rFonts w:hint="eastAsia"/>
                <w:color w:val="00B050"/>
              </w:rPr>
              <w:tab/>
            </w:r>
            <w:r w:rsidRPr="00280CEB">
              <w:rPr>
                <w:rFonts w:hint="eastAsia"/>
                <w:color w:val="00B050"/>
              </w:rPr>
              <w:tab/>
            </w:r>
            <w:r w:rsidRPr="00280CEB">
              <w:rPr>
                <w:rFonts w:hint="eastAsia"/>
                <w:color w:val="FF0000"/>
              </w:rPr>
              <w:t>hFollowEvent[i] = CreateEvent(&amp;attr, false, false, FOLLOW_EVENT_NAME[i]);</w:t>
            </w:r>
          </w:p>
          <w:p w14:paraId="0B9CEEB7" w14:textId="4B1559CE" w:rsidR="006D48EB" w:rsidRPr="00280CEB" w:rsidRDefault="00280CEB" w:rsidP="006D48EB">
            <w:pPr>
              <w:pStyle w:val="3-"/>
              <w:rPr>
                <w:color w:val="00B050"/>
              </w:rPr>
            </w:pPr>
            <w:r w:rsidRPr="00280CEB">
              <w:rPr>
                <w:color w:val="00B050"/>
              </w:rPr>
              <w:tab/>
              <w:t>//</w:t>
            </w:r>
            <w:r w:rsidRPr="00280CEB">
              <w:rPr>
                <w:color w:val="00B050"/>
              </w:rPr>
              <w:tab/>
            </w:r>
            <w:r w:rsidRPr="00280CEB">
              <w:rPr>
                <w:color w:val="00B050"/>
              </w:rPr>
              <w:tab/>
            </w:r>
            <w:r w:rsidRPr="00280CEB">
              <w:rPr>
                <w:color w:val="00B050"/>
              </w:rPr>
              <w:tab/>
            </w:r>
            <w:r>
              <w:rPr>
                <w:color w:val="00B050"/>
              </w:rPr>
              <w:tab/>
            </w:r>
            <w:r>
              <w:rPr>
                <w:color w:val="00B050"/>
              </w:rPr>
              <w:tab/>
            </w:r>
            <w:r>
              <w:rPr>
                <w:color w:val="00B050"/>
              </w:rPr>
              <w:tab/>
            </w:r>
            <w:r w:rsidR="006D48EB" w:rsidRPr="00280CEB">
              <w:rPr>
                <w:rFonts w:hint="eastAsia"/>
                <w:color w:val="00B050"/>
              </w:rPr>
              <w:t>//手動リセット=false（自動リセット）, 初期状態=false（リセット状態）</w:t>
            </w:r>
          </w:p>
          <w:p w14:paraId="1E7E94AF" w14:textId="77777777" w:rsidR="006D48EB" w:rsidRPr="00280CEB" w:rsidRDefault="006D48EB" w:rsidP="006D48EB">
            <w:pPr>
              <w:pStyle w:val="3-"/>
              <w:rPr>
                <w:color w:val="00B050"/>
              </w:rPr>
            </w:pPr>
            <w:r w:rsidRPr="00280CEB">
              <w:rPr>
                <w:color w:val="00B050"/>
              </w:rPr>
              <w:tab/>
              <w:t>//</w:t>
            </w:r>
            <w:r w:rsidRPr="00280CEB">
              <w:rPr>
                <w:color w:val="00B050"/>
              </w:rPr>
              <w:tab/>
              <w:t>}</w:t>
            </w:r>
          </w:p>
          <w:p w14:paraId="791ACBDF" w14:textId="77777777" w:rsidR="006D48EB" w:rsidRDefault="006D48EB" w:rsidP="006D48EB">
            <w:pPr>
              <w:pStyle w:val="3-"/>
            </w:pPr>
            <w:r>
              <w:tab/>
              <w:t>}</w:t>
            </w:r>
          </w:p>
          <w:p w14:paraId="140C2319" w14:textId="77777777" w:rsidR="006D48EB" w:rsidRDefault="006D48EB" w:rsidP="006D48EB">
            <w:pPr>
              <w:pStyle w:val="3-"/>
            </w:pPr>
          </w:p>
          <w:p w14:paraId="30AB3DF1" w14:textId="77777777" w:rsidR="006D48EB" w:rsidRDefault="006D48EB" w:rsidP="006D48EB">
            <w:pPr>
              <w:pStyle w:val="3-"/>
            </w:pPr>
            <w:r>
              <w:rPr>
                <w:rFonts w:hint="eastAsia"/>
              </w:rPr>
              <w:tab/>
            </w:r>
            <w:r w:rsidRPr="00280CEB">
              <w:rPr>
                <w:rFonts w:hint="eastAsia"/>
                <w:color w:val="00B050"/>
              </w:rPr>
              <w:t>//スレッド作成</w:t>
            </w:r>
          </w:p>
          <w:p w14:paraId="34740172" w14:textId="77777777" w:rsidR="006D48EB" w:rsidRDefault="006D48EB" w:rsidP="006D48EB">
            <w:pPr>
              <w:pStyle w:val="3-"/>
            </w:pPr>
            <w:r>
              <w:tab/>
              <w:t>static const int FOLLOW_THREAD_NUM = 5;</w:t>
            </w:r>
          </w:p>
          <w:p w14:paraId="61684369" w14:textId="77777777" w:rsidR="006D48EB" w:rsidRDefault="006D48EB" w:rsidP="006D48EB">
            <w:pPr>
              <w:pStyle w:val="3-"/>
            </w:pPr>
            <w:r>
              <w:lastRenderedPageBreak/>
              <w:tab/>
              <w:t>static const int THREAD_NUM = 1 + FOLLOW_THREAD_NUM;</w:t>
            </w:r>
          </w:p>
          <w:p w14:paraId="77EEFA8B" w14:textId="77777777" w:rsidR="006D48EB" w:rsidRDefault="006D48EB" w:rsidP="006D48EB">
            <w:pPr>
              <w:pStyle w:val="3-"/>
            </w:pPr>
            <w:r>
              <w:tab/>
              <w:t>static_assert(FOLLOW_THREAD_NUM &lt;= FOLLOW_THREAD_MAX, "FOLLOW_THREAD_NUM is over.");</w:t>
            </w:r>
          </w:p>
          <w:p w14:paraId="260E99D0" w14:textId="77777777" w:rsidR="006D48EB" w:rsidRDefault="006D48EB" w:rsidP="006D48EB">
            <w:pPr>
              <w:pStyle w:val="3-"/>
            </w:pPr>
            <w:r>
              <w:tab/>
              <w:t>s_followThreadNum = FOLLOW_THREAD_NUM;</w:t>
            </w:r>
          </w:p>
          <w:p w14:paraId="192F8905" w14:textId="77777777" w:rsidR="006D48EB" w:rsidRDefault="006D48EB" w:rsidP="006D48EB">
            <w:pPr>
              <w:pStyle w:val="3-"/>
            </w:pPr>
            <w:r>
              <w:tab/>
              <w:t>unsigned int tid[THREAD_NUM] = {};</w:t>
            </w:r>
          </w:p>
          <w:p w14:paraId="4FA85118" w14:textId="77777777" w:rsidR="006D48EB" w:rsidRDefault="006D48EB" w:rsidP="006D48EB">
            <w:pPr>
              <w:pStyle w:val="3-"/>
            </w:pPr>
            <w:r>
              <w:tab/>
              <w:t>HANDLE hThread[THREAD_NUM] =</w:t>
            </w:r>
          </w:p>
          <w:p w14:paraId="073BDC1D" w14:textId="77777777" w:rsidR="006D48EB" w:rsidRDefault="006D48EB" w:rsidP="006D48EB">
            <w:pPr>
              <w:pStyle w:val="3-"/>
            </w:pPr>
            <w:r>
              <w:tab/>
              <w:t>{</w:t>
            </w:r>
          </w:p>
          <w:p w14:paraId="1E780893" w14:textId="77777777" w:rsidR="006D48EB" w:rsidRDefault="006D48EB" w:rsidP="006D48EB">
            <w:pPr>
              <w:pStyle w:val="3-"/>
            </w:pPr>
            <w:r>
              <w:rPr>
                <w:rFonts w:hint="eastAsia"/>
              </w:rPr>
              <w:tab/>
            </w:r>
            <w:r>
              <w:rPr>
                <w:rFonts w:hint="eastAsia"/>
              </w:rPr>
              <w:tab/>
              <w:t>(HANDLE)_beginthreadex(nullptr, 0, priorThreadFunc, "先行", 0, &amp;tid[0]),</w:t>
            </w:r>
          </w:p>
          <w:p w14:paraId="7DEDA02D" w14:textId="77777777" w:rsidR="006D48EB" w:rsidRDefault="006D48EB" w:rsidP="006D48EB">
            <w:pPr>
              <w:pStyle w:val="3-"/>
            </w:pPr>
            <w:r>
              <w:rPr>
                <w:rFonts w:hint="eastAsia"/>
              </w:rPr>
              <w:tab/>
            </w:r>
            <w:r>
              <w:rPr>
                <w:rFonts w:hint="eastAsia"/>
              </w:rPr>
              <w:tab/>
              <w:t>(HANDLE)_beginthreadex(nullptr, 0, followThreadFunc, "後続01", 0, &amp;tid[1]),</w:t>
            </w:r>
          </w:p>
          <w:p w14:paraId="2026E811" w14:textId="77777777" w:rsidR="006D48EB" w:rsidRDefault="006D48EB" w:rsidP="006D48EB">
            <w:pPr>
              <w:pStyle w:val="3-"/>
            </w:pPr>
            <w:r>
              <w:rPr>
                <w:rFonts w:hint="eastAsia"/>
              </w:rPr>
              <w:tab/>
            </w:r>
            <w:r>
              <w:rPr>
                <w:rFonts w:hint="eastAsia"/>
              </w:rPr>
              <w:tab/>
              <w:t>(HANDLE)_beginthreadex(nullptr, 0, followThreadFunc, "後続02", 0, &amp;tid[1]),</w:t>
            </w:r>
          </w:p>
          <w:p w14:paraId="0FA1A8A0" w14:textId="77777777" w:rsidR="006D48EB" w:rsidRDefault="006D48EB" w:rsidP="006D48EB">
            <w:pPr>
              <w:pStyle w:val="3-"/>
            </w:pPr>
            <w:r>
              <w:rPr>
                <w:rFonts w:hint="eastAsia"/>
              </w:rPr>
              <w:tab/>
            </w:r>
            <w:r>
              <w:rPr>
                <w:rFonts w:hint="eastAsia"/>
              </w:rPr>
              <w:tab/>
              <w:t>(HANDLE)_beginthreadex(nullptr, 0, followThreadFunc, "後続03", 0, &amp;tid[1]),</w:t>
            </w:r>
          </w:p>
          <w:p w14:paraId="47CEAA70" w14:textId="77777777" w:rsidR="006D48EB" w:rsidRDefault="006D48EB" w:rsidP="006D48EB">
            <w:pPr>
              <w:pStyle w:val="3-"/>
            </w:pPr>
            <w:r>
              <w:rPr>
                <w:rFonts w:hint="eastAsia"/>
              </w:rPr>
              <w:tab/>
            </w:r>
            <w:r>
              <w:rPr>
                <w:rFonts w:hint="eastAsia"/>
              </w:rPr>
              <w:tab/>
              <w:t>(HANDLE)_beginthreadex(nullptr, 0, followThreadFunc, "後続04", 0, &amp;tid[1]),</w:t>
            </w:r>
          </w:p>
          <w:p w14:paraId="5E6D59E3" w14:textId="77777777" w:rsidR="006D48EB" w:rsidRDefault="006D48EB" w:rsidP="006D48EB">
            <w:pPr>
              <w:pStyle w:val="3-"/>
            </w:pPr>
            <w:r>
              <w:rPr>
                <w:rFonts w:hint="eastAsia"/>
              </w:rPr>
              <w:tab/>
            </w:r>
            <w:r>
              <w:rPr>
                <w:rFonts w:hint="eastAsia"/>
              </w:rPr>
              <w:tab/>
              <w:t>(HANDLE)_beginthreadex(nullptr, 0, followThreadFunc, "後続05", 0, &amp;tid[1]),</w:t>
            </w:r>
          </w:p>
          <w:p w14:paraId="241E3315" w14:textId="77777777" w:rsidR="006D48EB" w:rsidRDefault="006D48EB" w:rsidP="006D48EB">
            <w:pPr>
              <w:pStyle w:val="3-"/>
            </w:pPr>
            <w:r>
              <w:tab/>
              <w:t>};</w:t>
            </w:r>
          </w:p>
          <w:p w14:paraId="359A6966" w14:textId="77777777" w:rsidR="006D48EB" w:rsidRDefault="006D48EB" w:rsidP="006D48EB">
            <w:pPr>
              <w:pStyle w:val="3-"/>
            </w:pPr>
            <w:r>
              <w:tab/>
            </w:r>
          </w:p>
          <w:p w14:paraId="7FCA2D71" w14:textId="77777777" w:rsidR="006D48EB" w:rsidRDefault="006D48EB" w:rsidP="006D48EB">
            <w:pPr>
              <w:pStyle w:val="3-"/>
            </w:pPr>
            <w:r>
              <w:rPr>
                <w:rFonts w:hint="eastAsia"/>
              </w:rPr>
              <w:tab/>
            </w:r>
            <w:r w:rsidRPr="00280CEB">
              <w:rPr>
                <w:rFonts w:hint="eastAsia"/>
                <w:color w:val="00B050"/>
              </w:rPr>
              <w:t>//スレッド終了待ち</w:t>
            </w:r>
          </w:p>
          <w:p w14:paraId="0A3E3B85" w14:textId="77777777" w:rsidR="006D48EB" w:rsidRDefault="006D48EB" w:rsidP="006D48EB">
            <w:pPr>
              <w:pStyle w:val="3-"/>
            </w:pPr>
            <w:r>
              <w:tab/>
              <w:t>WaitForMultipleObjects(THREAD_NUM, hThread, true, INFINITE);</w:t>
            </w:r>
          </w:p>
          <w:p w14:paraId="107E0D59" w14:textId="77777777" w:rsidR="006D48EB" w:rsidRDefault="006D48EB" w:rsidP="006D48EB">
            <w:pPr>
              <w:pStyle w:val="3-"/>
            </w:pPr>
          </w:p>
          <w:p w14:paraId="4ED2D35E" w14:textId="77777777" w:rsidR="006D48EB" w:rsidRPr="00280CEB" w:rsidRDefault="006D48EB" w:rsidP="006D48EB">
            <w:pPr>
              <w:pStyle w:val="3-"/>
              <w:rPr>
                <w:color w:val="00B050"/>
              </w:rPr>
            </w:pPr>
            <w:r>
              <w:rPr>
                <w:rFonts w:hint="eastAsia"/>
              </w:rPr>
              <w:tab/>
            </w:r>
            <w:r w:rsidRPr="00280CEB">
              <w:rPr>
                <w:rFonts w:hint="eastAsia"/>
                <w:color w:val="00B050"/>
              </w:rPr>
              <w:t>//スレッドハンドルクローズ</w:t>
            </w:r>
          </w:p>
          <w:p w14:paraId="0903944B" w14:textId="77777777" w:rsidR="006D48EB" w:rsidRDefault="006D48EB" w:rsidP="006D48EB">
            <w:pPr>
              <w:pStyle w:val="3-"/>
            </w:pPr>
            <w:r>
              <w:tab/>
              <w:t>for (int i = 0; i &lt; THREAD_NUM; ++i)</w:t>
            </w:r>
          </w:p>
          <w:p w14:paraId="695CBE3C" w14:textId="77777777" w:rsidR="006D48EB" w:rsidRDefault="006D48EB" w:rsidP="006D48EB">
            <w:pPr>
              <w:pStyle w:val="3-"/>
            </w:pPr>
            <w:r>
              <w:tab/>
              <w:t>{</w:t>
            </w:r>
          </w:p>
          <w:p w14:paraId="25FAFE75" w14:textId="77777777" w:rsidR="006D48EB" w:rsidRDefault="006D48EB" w:rsidP="006D48EB">
            <w:pPr>
              <w:pStyle w:val="3-"/>
            </w:pPr>
            <w:r>
              <w:tab/>
            </w:r>
            <w:r>
              <w:tab/>
              <w:t>CloseHandle(hThread[i]);</w:t>
            </w:r>
          </w:p>
          <w:p w14:paraId="29008F3E" w14:textId="77777777" w:rsidR="006D48EB" w:rsidRDefault="006D48EB" w:rsidP="006D48EB">
            <w:pPr>
              <w:pStyle w:val="3-"/>
            </w:pPr>
            <w:r>
              <w:tab/>
              <w:t>}</w:t>
            </w:r>
          </w:p>
          <w:p w14:paraId="158414F8" w14:textId="77777777" w:rsidR="006D48EB" w:rsidRDefault="006D48EB" w:rsidP="006D48EB">
            <w:pPr>
              <w:pStyle w:val="3-"/>
            </w:pPr>
          </w:p>
          <w:p w14:paraId="07252099" w14:textId="77777777" w:rsidR="006D48EB" w:rsidRPr="00280CEB" w:rsidRDefault="006D48EB" w:rsidP="006D48EB">
            <w:pPr>
              <w:pStyle w:val="3-"/>
              <w:rPr>
                <w:color w:val="00B050"/>
              </w:rPr>
            </w:pPr>
            <w:r>
              <w:rPr>
                <w:rFonts w:hint="eastAsia"/>
              </w:rPr>
              <w:tab/>
            </w:r>
            <w:r w:rsidRPr="00280CEB">
              <w:rPr>
                <w:rFonts w:hint="eastAsia"/>
                <w:color w:val="00B050"/>
              </w:rPr>
              <w:t>//イベントの取得と解放を大量に実行して時間を計測</w:t>
            </w:r>
          </w:p>
          <w:p w14:paraId="36605165" w14:textId="77777777" w:rsidR="006D48EB" w:rsidRDefault="006D48EB" w:rsidP="006D48EB">
            <w:pPr>
              <w:pStyle w:val="3-"/>
            </w:pPr>
            <w:r>
              <w:tab/>
              <w:t>{</w:t>
            </w:r>
          </w:p>
          <w:p w14:paraId="281F51EE" w14:textId="77777777" w:rsidR="006D48EB" w:rsidRDefault="006D48EB" w:rsidP="006D48EB">
            <w:pPr>
              <w:pStyle w:val="3-"/>
            </w:pPr>
            <w:r>
              <w:tab/>
            </w:r>
            <w:r>
              <w:tab/>
              <w:t>LARGE_INTEGER freq;</w:t>
            </w:r>
          </w:p>
          <w:p w14:paraId="5496E0D1" w14:textId="77777777" w:rsidR="006D48EB" w:rsidRDefault="006D48EB" w:rsidP="006D48EB">
            <w:pPr>
              <w:pStyle w:val="3-"/>
            </w:pPr>
            <w:r>
              <w:tab/>
            </w:r>
            <w:r>
              <w:tab/>
              <w:t>QueryPerformanceFrequency(&amp;freq);</w:t>
            </w:r>
          </w:p>
          <w:p w14:paraId="3B3B8519" w14:textId="77777777" w:rsidR="006D48EB" w:rsidRDefault="006D48EB" w:rsidP="006D48EB">
            <w:pPr>
              <w:pStyle w:val="3-"/>
            </w:pPr>
            <w:r>
              <w:tab/>
            </w:r>
            <w:r>
              <w:tab/>
              <w:t>LARGE_INTEGER begin;</w:t>
            </w:r>
          </w:p>
          <w:p w14:paraId="756DDB62" w14:textId="77777777" w:rsidR="006D48EB" w:rsidRDefault="006D48EB" w:rsidP="006D48EB">
            <w:pPr>
              <w:pStyle w:val="3-"/>
            </w:pPr>
            <w:r>
              <w:tab/>
            </w:r>
            <w:r>
              <w:tab/>
              <w:t>QueryPerformanceCounter(&amp;begin);</w:t>
            </w:r>
          </w:p>
          <w:p w14:paraId="12862D80" w14:textId="77777777" w:rsidR="006D48EB" w:rsidRDefault="006D48EB" w:rsidP="006D48EB">
            <w:pPr>
              <w:pStyle w:val="3-"/>
            </w:pPr>
            <w:r>
              <w:tab/>
            </w:r>
            <w:r>
              <w:tab/>
              <w:t>static const int TEST_TIMES = 10000000;</w:t>
            </w:r>
          </w:p>
          <w:p w14:paraId="408C3462" w14:textId="77777777" w:rsidR="006D48EB" w:rsidRDefault="006D48EB" w:rsidP="006D48EB">
            <w:pPr>
              <w:pStyle w:val="3-"/>
            </w:pPr>
            <w:r>
              <w:tab/>
            </w:r>
            <w:r>
              <w:tab/>
              <w:t>for (int i = 0; i &lt; TEST_TIMES; ++i)</w:t>
            </w:r>
          </w:p>
          <w:p w14:paraId="5DC265DF" w14:textId="77777777" w:rsidR="006D48EB" w:rsidRDefault="006D48EB" w:rsidP="006D48EB">
            <w:pPr>
              <w:pStyle w:val="3-"/>
            </w:pPr>
            <w:r>
              <w:tab/>
            </w:r>
            <w:r>
              <w:tab/>
              <w:t>{</w:t>
            </w:r>
          </w:p>
          <w:p w14:paraId="05CB06CA" w14:textId="77777777" w:rsidR="006D48EB" w:rsidRPr="00280CEB" w:rsidRDefault="006D48EB" w:rsidP="006D48EB">
            <w:pPr>
              <w:pStyle w:val="3-"/>
              <w:rPr>
                <w:color w:val="FF0000"/>
              </w:rPr>
            </w:pPr>
            <w:r>
              <w:tab/>
            </w:r>
            <w:r>
              <w:tab/>
            </w:r>
            <w:r>
              <w:tab/>
            </w:r>
            <w:r w:rsidRPr="00280CEB">
              <w:rPr>
                <w:color w:val="FF0000"/>
              </w:rPr>
              <w:t>SetEvent(hPriorEvent[0]);</w:t>
            </w:r>
          </w:p>
          <w:p w14:paraId="58D020A3" w14:textId="77777777" w:rsidR="006D48EB" w:rsidRPr="00280CEB" w:rsidRDefault="006D48EB" w:rsidP="006D48EB">
            <w:pPr>
              <w:pStyle w:val="3-"/>
              <w:rPr>
                <w:color w:val="00B050"/>
              </w:rPr>
            </w:pPr>
            <w:r>
              <w:tab/>
            </w:r>
            <w:r>
              <w:tab/>
            </w:r>
            <w:r w:rsidRPr="00280CEB">
              <w:rPr>
                <w:color w:val="00B050"/>
              </w:rPr>
              <w:t>//</w:t>
            </w:r>
            <w:r w:rsidRPr="00280CEB">
              <w:rPr>
                <w:color w:val="00B050"/>
              </w:rPr>
              <w:tab/>
              <w:t>WaitForSingleObject(hPriorEvent[0], INFINITE);</w:t>
            </w:r>
          </w:p>
          <w:p w14:paraId="43810254" w14:textId="77777777" w:rsidR="006D48EB" w:rsidRPr="00280CEB" w:rsidRDefault="006D48EB" w:rsidP="006D48EB">
            <w:pPr>
              <w:pStyle w:val="3-"/>
              <w:rPr>
                <w:color w:val="00B050"/>
              </w:rPr>
            </w:pPr>
            <w:r w:rsidRPr="00280CEB">
              <w:rPr>
                <w:color w:val="00B050"/>
              </w:rPr>
              <w:tab/>
            </w:r>
            <w:r w:rsidRPr="00280CEB">
              <w:rPr>
                <w:color w:val="00B050"/>
              </w:rPr>
              <w:tab/>
              <w:t>//</w:t>
            </w:r>
            <w:r w:rsidRPr="00280CEB">
              <w:rPr>
                <w:color w:val="00B050"/>
              </w:rPr>
              <w:tab/>
              <w:t>ResetEvent(hPriorEvent[0]);</w:t>
            </w:r>
          </w:p>
          <w:p w14:paraId="474326AF" w14:textId="77777777" w:rsidR="006D48EB" w:rsidRDefault="006D48EB" w:rsidP="006D48EB">
            <w:pPr>
              <w:pStyle w:val="3-"/>
            </w:pPr>
            <w:r>
              <w:tab/>
            </w:r>
            <w:r>
              <w:tab/>
              <w:t>}</w:t>
            </w:r>
          </w:p>
          <w:p w14:paraId="762FDD10" w14:textId="77777777" w:rsidR="006D48EB" w:rsidRDefault="006D48EB" w:rsidP="006D48EB">
            <w:pPr>
              <w:pStyle w:val="3-"/>
            </w:pPr>
            <w:r>
              <w:tab/>
            </w:r>
            <w:r>
              <w:tab/>
              <w:t>LARGE_INTEGER end;</w:t>
            </w:r>
          </w:p>
          <w:p w14:paraId="2540B8AF" w14:textId="77777777" w:rsidR="006D48EB" w:rsidRDefault="006D48EB" w:rsidP="006D48EB">
            <w:pPr>
              <w:pStyle w:val="3-"/>
            </w:pPr>
            <w:r>
              <w:tab/>
            </w:r>
            <w:r>
              <w:tab/>
              <w:t>QueryPerformanceCounter(&amp;end);</w:t>
            </w:r>
          </w:p>
          <w:p w14:paraId="3F05E15B" w14:textId="77777777" w:rsidR="00280CEB" w:rsidRDefault="006D48EB" w:rsidP="006D48EB">
            <w:pPr>
              <w:pStyle w:val="3-"/>
            </w:pPr>
            <w:r>
              <w:tab/>
            </w:r>
            <w:r>
              <w:tab/>
              <w:t>float duration = static_cast&lt;float&gt;(static_cast&lt;double&gt;(end.QuadPart - begin.QuadPart)</w:t>
            </w:r>
          </w:p>
          <w:p w14:paraId="3EF9CD71" w14:textId="6C72C694" w:rsidR="006D48EB" w:rsidRDefault="00280CEB" w:rsidP="006D48EB">
            <w:pPr>
              <w:pStyle w:val="3-"/>
            </w:pPr>
            <w:r>
              <w:tab/>
            </w:r>
            <w:r>
              <w:tab/>
            </w:r>
            <w:r>
              <w:tab/>
            </w:r>
            <w:r>
              <w:tab/>
            </w:r>
            <w:r>
              <w:tab/>
            </w:r>
            <w:r>
              <w:tab/>
            </w:r>
            <w:r>
              <w:tab/>
            </w:r>
            <w:r>
              <w:tab/>
            </w:r>
            <w:r>
              <w:tab/>
            </w:r>
            <w:r>
              <w:tab/>
            </w:r>
            <w:r>
              <w:tab/>
            </w:r>
            <w:r>
              <w:tab/>
            </w:r>
            <w:r w:rsidR="006D48EB">
              <w:t xml:space="preserve"> / static_cast&lt;double&gt;(freq.QuadPart));</w:t>
            </w:r>
          </w:p>
          <w:p w14:paraId="104B46EA" w14:textId="77777777" w:rsidR="006D48EB" w:rsidRDefault="006D48EB" w:rsidP="006D48EB">
            <w:pPr>
              <w:pStyle w:val="3-"/>
            </w:pPr>
            <w:r>
              <w:tab/>
            </w:r>
            <w:r>
              <w:tab/>
              <w:t>printf("Event * %d = %.6f sec\n", TEST_TIMES, duration);</w:t>
            </w:r>
          </w:p>
          <w:p w14:paraId="32EC30D6" w14:textId="77777777" w:rsidR="006D48EB" w:rsidRDefault="006D48EB" w:rsidP="006D48EB">
            <w:pPr>
              <w:pStyle w:val="3-"/>
            </w:pPr>
            <w:r>
              <w:tab/>
              <w:t>}</w:t>
            </w:r>
          </w:p>
          <w:p w14:paraId="2A1A5391" w14:textId="77777777" w:rsidR="006D48EB" w:rsidRDefault="006D48EB" w:rsidP="006D48EB">
            <w:pPr>
              <w:pStyle w:val="3-"/>
            </w:pPr>
          </w:p>
          <w:p w14:paraId="4F04A2A3"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//名前付きイベントクローズ</w:t>
            </w:r>
          </w:p>
          <w:p w14:paraId="7FE0338F" w14:textId="77777777" w:rsidR="006D48EB" w:rsidRDefault="006D48EB" w:rsidP="006D48EB">
            <w:pPr>
              <w:pStyle w:val="3-"/>
            </w:pPr>
            <w:r>
              <w:tab/>
              <w:t>for (int i = 0; i &lt; FOLLOW_THREAD_MAX; ++i)</w:t>
            </w:r>
          </w:p>
          <w:p w14:paraId="5726E7D0" w14:textId="77777777" w:rsidR="006D48EB" w:rsidRDefault="006D48EB" w:rsidP="006D48EB">
            <w:pPr>
              <w:pStyle w:val="3-"/>
            </w:pPr>
            <w:r>
              <w:tab/>
              <w:t>{</w:t>
            </w:r>
          </w:p>
          <w:p w14:paraId="0A9801F0" w14:textId="77777777" w:rsidR="006D48EB" w:rsidRPr="00280CEB" w:rsidRDefault="006D48EB" w:rsidP="006D48EB">
            <w:pPr>
              <w:pStyle w:val="3-"/>
              <w:rPr>
                <w:color w:val="FF0000"/>
              </w:rPr>
            </w:pPr>
            <w:r>
              <w:tab/>
            </w:r>
            <w:r>
              <w:tab/>
            </w:r>
            <w:r w:rsidRPr="00280CEB">
              <w:rPr>
                <w:color w:val="FF0000"/>
              </w:rPr>
              <w:t>CloseHandle(hPriorEvent[i]);</w:t>
            </w:r>
          </w:p>
          <w:p w14:paraId="048F12D5" w14:textId="77777777" w:rsidR="006D48EB" w:rsidRPr="00280CEB" w:rsidRDefault="006D48EB" w:rsidP="006D48EB">
            <w:pPr>
              <w:pStyle w:val="3-"/>
              <w:rPr>
                <w:color w:val="FF0000"/>
              </w:rPr>
            </w:pPr>
            <w:r w:rsidRPr="00280CEB">
              <w:rPr>
                <w:color w:val="FF0000"/>
              </w:rPr>
              <w:tab/>
            </w:r>
            <w:r w:rsidRPr="00280CEB">
              <w:rPr>
                <w:color w:val="FF0000"/>
              </w:rPr>
              <w:tab/>
              <w:t>CloseHandle(hFollowEvent[i]);</w:t>
            </w:r>
          </w:p>
          <w:p w14:paraId="7FD22328" w14:textId="77777777" w:rsidR="006D48EB" w:rsidRDefault="006D48EB" w:rsidP="006D48EB">
            <w:pPr>
              <w:pStyle w:val="3-"/>
            </w:pPr>
            <w:r>
              <w:tab/>
              <w:t>}</w:t>
            </w:r>
          </w:p>
          <w:p w14:paraId="3B9BB50F" w14:textId="77777777" w:rsidR="006D48EB" w:rsidRDefault="006D48EB" w:rsidP="006D48EB">
            <w:pPr>
              <w:pStyle w:val="3-"/>
            </w:pPr>
          </w:p>
          <w:p w14:paraId="5F7DE048" w14:textId="77777777" w:rsidR="006D48EB" w:rsidRDefault="006D48EB" w:rsidP="006D48EB">
            <w:pPr>
              <w:pStyle w:val="3-"/>
            </w:pPr>
            <w:r>
              <w:tab/>
              <w:t>return EXIT_SUCCESS;</w:t>
            </w:r>
          </w:p>
          <w:p w14:paraId="210C5DC9" w14:textId="67B795DD" w:rsidR="00971C80" w:rsidRPr="00DE3BF2" w:rsidRDefault="006D48EB" w:rsidP="006D48EB">
            <w:pPr>
              <w:pStyle w:val="3-"/>
            </w:pPr>
            <w:r>
              <w:t>}</w:t>
            </w:r>
          </w:p>
        </w:tc>
      </w:tr>
    </w:tbl>
    <w:p w14:paraId="4D8B2E0A"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045E36EE" w14:textId="77777777" w:rsidTr="00874659">
        <w:tc>
          <w:tcPr>
            <w:tcW w:w="8494" w:type="dxa"/>
          </w:tcPr>
          <w:p w14:paraId="431A6FCD" w14:textId="77777777" w:rsidR="006D48EB" w:rsidRPr="006D48EB" w:rsidRDefault="006D48EB" w:rsidP="006D48EB">
            <w:pPr>
              <w:pStyle w:val="3-"/>
              <w:rPr>
                <w:color w:val="auto"/>
              </w:rPr>
            </w:pPr>
            <w:r w:rsidRPr="006D48EB">
              <w:rPr>
                <w:rFonts w:hint="eastAsia"/>
                <w:color w:val="auto"/>
              </w:rPr>
              <w:t>- begin:(P)先行 -</w:t>
            </w:r>
          </w:p>
          <w:p w14:paraId="683FD80C" w14:textId="77777777" w:rsidR="006D48EB" w:rsidRPr="006D48EB" w:rsidRDefault="006D48EB" w:rsidP="006D48EB">
            <w:pPr>
              <w:pStyle w:val="3-"/>
              <w:rPr>
                <w:color w:val="auto"/>
              </w:rPr>
            </w:pPr>
            <w:r w:rsidRPr="006D48EB">
              <w:rPr>
                <w:rFonts w:hint="eastAsia"/>
                <w:color w:val="auto"/>
              </w:rPr>
              <w:t>- begin:(F)[0]後続01 -</w:t>
            </w:r>
          </w:p>
          <w:p w14:paraId="7450369F" w14:textId="77777777" w:rsidR="006D48EB" w:rsidRPr="006D48EB" w:rsidRDefault="006D48EB" w:rsidP="006D48EB">
            <w:pPr>
              <w:pStyle w:val="3-"/>
              <w:rPr>
                <w:color w:val="auto"/>
              </w:rPr>
            </w:pPr>
            <w:r w:rsidRPr="006D48EB">
              <w:rPr>
                <w:rFonts w:hint="eastAsia"/>
                <w:color w:val="auto"/>
              </w:rPr>
              <w:t>- begin:(F)[1]後続02 -</w:t>
            </w:r>
          </w:p>
          <w:p w14:paraId="444C720A" w14:textId="77777777" w:rsidR="006D48EB" w:rsidRPr="006D48EB" w:rsidRDefault="006D48EB" w:rsidP="006D48EB">
            <w:pPr>
              <w:pStyle w:val="3-"/>
              <w:rPr>
                <w:color w:val="auto"/>
              </w:rPr>
            </w:pPr>
            <w:r w:rsidRPr="006D48EB">
              <w:rPr>
                <w:rFonts w:hint="eastAsia"/>
                <w:color w:val="auto"/>
              </w:rPr>
              <w:t>- begin:(F)[2]後続03 -</w:t>
            </w:r>
          </w:p>
          <w:p w14:paraId="43BFC246" w14:textId="77777777" w:rsidR="006D48EB" w:rsidRPr="006D48EB" w:rsidRDefault="006D48EB" w:rsidP="006D48EB">
            <w:pPr>
              <w:pStyle w:val="3-"/>
              <w:rPr>
                <w:color w:val="auto"/>
              </w:rPr>
            </w:pPr>
            <w:r w:rsidRPr="006D48EB">
              <w:rPr>
                <w:rFonts w:hint="eastAsia"/>
                <w:color w:val="auto"/>
              </w:rPr>
              <w:t>- begin:(F)[3]後続04 -</w:t>
            </w:r>
          </w:p>
          <w:p w14:paraId="2E8CCCB3" w14:textId="77777777" w:rsidR="006D48EB" w:rsidRPr="006D48EB" w:rsidRDefault="006D48EB" w:rsidP="006D48EB">
            <w:pPr>
              <w:pStyle w:val="3-"/>
              <w:rPr>
                <w:color w:val="auto"/>
              </w:rPr>
            </w:pPr>
            <w:r w:rsidRPr="006D48EB">
              <w:rPr>
                <w:rFonts w:hint="eastAsia"/>
                <w:color w:val="auto"/>
              </w:rPr>
              <w:t>- begin:(F)[4]後続05 -</w:t>
            </w:r>
          </w:p>
          <w:p w14:paraId="6A95BDA0" w14:textId="4D04716D" w:rsidR="006D48EB" w:rsidRPr="006D48EB" w:rsidRDefault="006D48EB" w:rsidP="006D48EB">
            <w:pPr>
              <w:pStyle w:val="3-"/>
              <w:rPr>
                <w:color w:val="auto"/>
              </w:rPr>
            </w:pPr>
            <w:r w:rsidRPr="006D48EB">
              <w:rPr>
                <w:rFonts w:hint="eastAsia"/>
                <w:color w:val="auto"/>
              </w:rPr>
              <w:t>(P)先行: [BEFORE] commonData=0, tlsData=0</w:t>
            </w:r>
            <w:r w:rsidR="00280CEB">
              <w:rPr>
                <w:color w:val="auto"/>
              </w:rPr>
              <w:tab/>
            </w:r>
            <w:r w:rsidR="00280CEB">
              <w:rPr>
                <w:color w:val="auto"/>
              </w:rPr>
              <w:tab/>
            </w:r>
            <w:r w:rsidR="00280CEB" w:rsidRPr="00DF2682">
              <w:rPr>
                <w:rFonts w:hint="eastAsia"/>
                <w:color w:val="FF0000"/>
              </w:rPr>
              <w:t>←先行スレッドが処理を開始</w:t>
            </w:r>
          </w:p>
          <w:p w14:paraId="0D9891B9" w14:textId="6A7114D2" w:rsidR="006D48EB" w:rsidRPr="006D48EB" w:rsidRDefault="006D48EB" w:rsidP="006D48EB">
            <w:pPr>
              <w:pStyle w:val="3-"/>
              <w:rPr>
                <w:color w:val="auto"/>
              </w:rPr>
            </w:pPr>
            <w:r w:rsidRPr="006D48EB">
              <w:rPr>
                <w:rFonts w:hint="eastAsia"/>
                <w:color w:val="auto"/>
              </w:rPr>
              <w:t>(P)先行: [AFTER]  commonData=1, tlsData=1</w:t>
            </w:r>
            <w:r w:rsidR="00280CEB">
              <w:rPr>
                <w:color w:val="auto"/>
              </w:rPr>
              <w:tab/>
            </w:r>
            <w:r w:rsidR="00280CEB">
              <w:rPr>
                <w:color w:val="auto"/>
              </w:rPr>
              <w:tab/>
              <w:t xml:space="preserve">　</w:t>
            </w:r>
            <w:r w:rsidR="00280CEB" w:rsidRPr="00DF2682">
              <w:rPr>
                <w:color w:val="FF0000"/>
              </w:rPr>
              <w:t>（後続スレッドは、スレッド</w:t>
            </w:r>
            <w:r w:rsidR="00280CEB">
              <w:rPr>
                <w:color w:val="FF0000"/>
              </w:rPr>
              <w:t>開始</w:t>
            </w:r>
            <w:r w:rsidR="00280CEB" w:rsidRPr="00DF2682">
              <w:rPr>
                <w:color w:val="FF0000"/>
              </w:rPr>
              <w:t>時から先行スレッドの</w:t>
            </w:r>
            <w:r w:rsidR="00280CEB">
              <w:rPr>
                <w:rFonts w:hint="eastAsia"/>
                <w:color w:val="FF0000"/>
              </w:rPr>
              <w:t>処理</w:t>
            </w:r>
            <w:r w:rsidR="00280CEB" w:rsidRPr="00DF2682">
              <w:rPr>
                <w:color w:val="FF0000"/>
              </w:rPr>
              <w:t>終了を待機）</w:t>
            </w:r>
          </w:p>
          <w:p w14:paraId="311B1D95" w14:textId="38F05AD1" w:rsidR="006D48EB" w:rsidRPr="006D48EB" w:rsidRDefault="006D48EB" w:rsidP="006D48EB">
            <w:pPr>
              <w:pStyle w:val="3-"/>
              <w:rPr>
                <w:color w:val="auto"/>
              </w:rPr>
            </w:pPr>
            <w:r w:rsidRPr="006D48EB">
              <w:rPr>
                <w:rFonts w:hint="eastAsia"/>
                <w:color w:val="auto"/>
              </w:rPr>
              <w:t>(F)[0]後続01: [BEFORE] commonData=1, tlsData=0</w:t>
            </w:r>
            <w:r w:rsidR="00280CEB">
              <w:rPr>
                <w:color w:val="auto"/>
              </w:rPr>
              <w:tab/>
            </w:r>
            <w:r w:rsidR="00280CEB" w:rsidRPr="004A7B47">
              <w:rPr>
                <w:color w:val="FF0000"/>
              </w:rPr>
              <w:t>←先行スレッド</w:t>
            </w:r>
            <w:r w:rsidR="00280CEB">
              <w:rPr>
                <w:rFonts w:hint="eastAsia"/>
                <w:color w:val="FF0000"/>
              </w:rPr>
              <w:t>の処理が</w:t>
            </w:r>
            <w:r w:rsidR="00280CEB" w:rsidRPr="004A7B47">
              <w:rPr>
                <w:color w:val="FF0000"/>
              </w:rPr>
              <w:t>終了すると、後続スレッドが一斉スタート</w:t>
            </w:r>
          </w:p>
          <w:p w14:paraId="784A9985" w14:textId="77777777" w:rsidR="006D48EB" w:rsidRPr="006D48EB" w:rsidRDefault="006D48EB" w:rsidP="006D48EB">
            <w:pPr>
              <w:pStyle w:val="3-"/>
              <w:rPr>
                <w:color w:val="auto"/>
              </w:rPr>
            </w:pPr>
            <w:r w:rsidRPr="006D48EB">
              <w:rPr>
                <w:rFonts w:hint="eastAsia"/>
                <w:color w:val="auto"/>
              </w:rPr>
              <w:t>(F)[1]後続02: [BEFORE] commonData=1, tlsData=0</w:t>
            </w:r>
          </w:p>
          <w:p w14:paraId="60F06C97" w14:textId="77777777" w:rsidR="006D48EB" w:rsidRPr="006D48EB" w:rsidRDefault="006D48EB" w:rsidP="006D48EB">
            <w:pPr>
              <w:pStyle w:val="3-"/>
              <w:rPr>
                <w:color w:val="auto"/>
              </w:rPr>
            </w:pPr>
            <w:r w:rsidRPr="006D48EB">
              <w:rPr>
                <w:rFonts w:hint="eastAsia"/>
                <w:color w:val="auto"/>
              </w:rPr>
              <w:t>(F)[3]後続04: [BEFORE] commonData=1, tlsData=0</w:t>
            </w:r>
          </w:p>
          <w:p w14:paraId="0282BEA4" w14:textId="77777777" w:rsidR="006D48EB" w:rsidRPr="006D48EB" w:rsidRDefault="006D48EB" w:rsidP="006D48EB">
            <w:pPr>
              <w:pStyle w:val="3-"/>
              <w:rPr>
                <w:color w:val="auto"/>
              </w:rPr>
            </w:pPr>
            <w:r w:rsidRPr="006D48EB">
              <w:rPr>
                <w:rFonts w:hint="eastAsia"/>
                <w:color w:val="auto"/>
              </w:rPr>
              <w:lastRenderedPageBreak/>
              <w:t>(F)[4]後続05: [BEFORE] commonData=1, tlsData=0</w:t>
            </w:r>
          </w:p>
          <w:p w14:paraId="6CD84EA0" w14:textId="77777777" w:rsidR="006D48EB" w:rsidRPr="006D48EB" w:rsidRDefault="006D48EB" w:rsidP="006D48EB">
            <w:pPr>
              <w:pStyle w:val="3-"/>
              <w:rPr>
                <w:color w:val="auto"/>
              </w:rPr>
            </w:pPr>
            <w:r w:rsidRPr="006D48EB">
              <w:rPr>
                <w:rFonts w:hint="eastAsia"/>
                <w:color w:val="auto"/>
              </w:rPr>
              <w:t>(F)[2]後続03: [BEFORE] commonData=1, tlsData=0</w:t>
            </w:r>
          </w:p>
          <w:p w14:paraId="414D410B" w14:textId="77777777" w:rsidR="006D48EB" w:rsidRPr="006D48EB" w:rsidRDefault="006D48EB" w:rsidP="006D48EB">
            <w:pPr>
              <w:pStyle w:val="3-"/>
              <w:rPr>
                <w:color w:val="auto"/>
              </w:rPr>
            </w:pPr>
            <w:r w:rsidRPr="006D48EB">
              <w:rPr>
                <w:rFonts w:hint="eastAsia"/>
                <w:color w:val="auto"/>
              </w:rPr>
              <w:t>(F)[4]後続05: [AFTER]  commonData=1, tlsData=1</w:t>
            </w:r>
          </w:p>
          <w:p w14:paraId="4BC52993" w14:textId="77777777" w:rsidR="006D48EB" w:rsidRPr="006D48EB" w:rsidRDefault="006D48EB" w:rsidP="006D48EB">
            <w:pPr>
              <w:pStyle w:val="3-"/>
              <w:rPr>
                <w:color w:val="auto"/>
              </w:rPr>
            </w:pPr>
            <w:r w:rsidRPr="006D48EB">
              <w:rPr>
                <w:rFonts w:hint="eastAsia"/>
                <w:color w:val="auto"/>
              </w:rPr>
              <w:t>(F)[0]後続01: [AFTER]  commonData=1, tlsData=1</w:t>
            </w:r>
          </w:p>
          <w:p w14:paraId="65D8B96D" w14:textId="77777777" w:rsidR="006D48EB" w:rsidRPr="006D48EB" w:rsidRDefault="006D48EB" w:rsidP="006D48EB">
            <w:pPr>
              <w:pStyle w:val="3-"/>
              <w:rPr>
                <w:color w:val="auto"/>
              </w:rPr>
            </w:pPr>
            <w:r w:rsidRPr="006D48EB">
              <w:rPr>
                <w:rFonts w:hint="eastAsia"/>
                <w:color w:val="auto"/>
              </w:rPr>
              <w:t>(F)[3]後続04: [AFTER]  commonData=1, tlsData=1</w:t>
            </w:r>
          </w:p>
          <w:p w14:paraId="464E804F" w14:textId="77777777" w:rsidR="006D48EB" w:rsidRPr="006D48EB" w:rsidRDefault="006D48EB" w:rsidP="006D48EB">
            <w:pPr>
              <w:pStyle w:val="3-"/>
              <w:rPr>
                <w:color w:val="auto"/>
              </w:rPr>
            </w:pPr>
            <w:r w:rsidRPr="006D48EB">
              <w:rPr>
                <w:rFonts w:hint="eastAsia"/>
                <w:color w:val="auto"/>
              </w:rPr>
              <w:t>(F)[1]後続02: [AFTER]  commonData=1, tlsData=1</w:t>
            </w:r>
          </w:p>
          <w:p w14:paraId="4C9D3E40" w14:textId="77777777" w:rsidR="006D48EB" w:rsidRPr="006D48EB" w:rsidRDefault="006D48EB" w:rsidP="006D48EB">
            <w:pPr>
              <w:pStyle w:val="3-"/>
              <w:rPr>
                <w:color w:val="auto"/>
              </w:rPr>
            </w:pPr>
            <w:r w:rsidRPr="006D48EB">
              <w:rPr>
                <w:rFonts w:hint="eastAsia"/>
                <w:color w:val="auto"/>
              </w:rPr>
              <w:t>(F)[2]後続03: [AFTER]  commonData=1, tlsData=1</w:t>
            </w:r>
          </w:p>
          <w:p w14:paraId="4769F823" w14:textId="6B4AE2A9" w:rsidR="006D48EB" w:rsidRPr="006D48EB" w:rsidRDefault="006D48EB" w:rsidP="006D48EB">
            <w:pPr>
              <w:pStyle w:val="3-"/>
              <w:rPr>
                <w:color w:val="auto"/>
              </w:rPr>
            </w:pPr>
            <w:r w:rsidRPr="006D48EB">
              <w:rPr>
                <w:rFonts w:hint="eastAsia"/>
                <w:color w:val="auto"/>
              </w:rPr>
              <w:t>(P)先行: [BEFORE] commonData=1, tlsData=1</w:t>
            </w:r>
            <w:r w:rsidR="00280CEB">
              <w:rPr>
                <w:color w:val="auto"/>
              </w:rPr>
              <w:tab/>
            </w:r>
            <w:r w:rsidR="00280CEB">
              <w:rPr>
                <w:color w:val="auto"/>
              </w:rPr>
              <w:tab/>
            </w:r>
            <w:r w:rsidR="00280CEB" w:rsidRPr="004A7B47">
              <w:rPr>
                <w:color w:val="FF0000"/>
              </w:rPr>
              <w:t>←</w:t>
            </w:r>
            <w:r w:rsidR="00280CEB">
              <w:rPr>
                <w:color w:val="FF0000"/>
              </w:rPr>
              <w:t>後続</w:t>
            </w:r>
            <w:r w:rsidR="00280CEB" w:rsidRPr="004A7B47">
              <w:rPr>
                <w:color w:val="FF0000"/>
              </w:rPr>
              <w:t>スレッド</w:t>
            </w:r>
            <w:r w:rsidR="00280CEB">
              <w:rPr>
                <w:rFonts w:hint="eastAsia"/>
                <w:color w:val="FF0000"/>
              </w:rPr>
              <w:t>の処理が</w:t>
            </w:r>
            <w:r w:rsidR="00280CEB">
              <w:rPr>
                <w:color w:val="FF0000"/>
              </w:rPr>
              <w:t>全て</w:t>
            </w:r>
            <w:r w:rsidR="00280CEB" w:rsidRPr="004A7B47">
              <w:rPr>
                <w:color w:val="FF0000"/>
              </w:rPr>
              <w:t>終了すると、</w:t>
            </w:r>
            <w:r w:rsidR="00280CEB">
              <w:rPr>
                <w:color w:val="FF0000"/>
              </w:rPr>
              <w:t>また先行</w:t>
            </w:r>
            <w:r w:rsidR="00280CEB" w:rsidRPr="004A7B47">
              <w:rPr>
                <w:color w:val="FF0000"/>
              </w:rPr>
              <w:t>スレッドがスタート</w:t>
            </w:r>
          </w:p>
          <w:p w14:paraId="47613D37" w14:textId="77777777" w:rsidR="006D48EB" w:rsidRPr="006D48EB" w:rsidRDefault="006D48EB" w:rsidP="006D48EB">
            <w:pPr>
              <w:pStyle w:val="3-"/>
              <w:rPr>
                <w:color w:val="auto"/>
              </w:rPr>
            </w:pPr>
            <w:r w:rsidRPr="006D48EB">
              <w:rPr>
                <w:rFonts w:hint="eastAsia"/>
                <w:color w:val="auto"/>
              </w:rPr>
              <w:t>(P)先行: [AFTER]  commonData=2, tlsData=2</w:t>
            </w:r>
          </w:p>
          <w:p w14:paraId="78765366" w14:textId="58E1C8EB" w:rsidR="006D48EB" w:rsidRPr="006D48EB" w:rsidRDefault="006D48EB" w:rsidP="006D48EB">
            <w:pPr>
              <w:pStyle w:val="3-"/>
              <w:rPr>
                <w:color w:val="auto"/>
              </w:rPr>
            </w:pPr>
            <w:r w:rsidRPr="006D48EB">
              <w:rPr>
                <w:rFonts w:hint="eastAsia"/>
                <w:color w:val="auto"/>
              </w:rPr>
              <w:t>(F)[0]後続01: [BEFORE] commonData=2, tlsData=1</w:t>
            </w:r>
            <w:r w:rsidR="00280CEB">
              <w:rPr>
                <w:color w:val="auto"/>
              </w:rPr>
              <w:tab/>
            </w:r>
            <w:r w:rsidR="00280CEB" w:rsidRPr="004A7B47">
              <w:rPr>
                <w:color w:val="FF0000"/>
              </w:rPr>
              <w:t>←先行スレッド</w:t>
            </w:r>
            <w:r w:rsidR="00280CEB">
              <w:rPr>
                <w:rFonts w:hint="eastAsia"/>
                <w:color w:val="FF0000"/>
              </w:rPr>
              <w:t>の処理が</w:t>
            </w:r>
            <w:r w:rsidR="00280CEB" w:rsidRPr="004A7B47">
              <w:rPr>
                <w:color w:val="FF0000"/>
              </w:rPr>
              <w:t>終了すると、</w:t>
            </w:r>
            <w:r w:rsidR="00280CEB">
              <w:rPr>
                <w:color w:val="FF0000"/>
              </w:rPr>
              <w:t>また</w:t>
            </w:r>
            <w:r w:rsidR="00280CEB" w:rsidRPr="004A7B47">
              <w:rPr>
                <w:color w:val="FF0000"/>
              </w:rPr>
              <w:t>後続スレッドが一斉スタート</w:t>
            </w:r>
          </w:p>
          <w:p w14:paraId="6E6A69E3" w14:textId="77777777" w:rsidR="006D48EB" w:rsidRPr="006D48EB" w:rsidRDefault="006D48EB" w:rsidP="006D48EB">
            <w:pPr>
              <w:pStyle w:val="3-"/>
              <w:rPr>
                <w:color w:val="auto"/>
              </w:rPr>
            </w:pPr>
            <w:r w:rsidRPr="006D48EB">
              <w:rPr>
                <w:rFonts w:hint="eastAsia"/>
                <w:color w:val="auto"/>
              </w:rPr>
              <w:t>(F)[2]後続03: [BEFORE] commonData=2, tlsData=1</w:t>
            </w:r>
          </w:p>
          <w:p w14:paraId="036D10CC" w14:textId="77777777" w:rsidR="006D48EB" w:rsidRPr="006D48EB" w:rsidRDefault="006D48EB" w:rsidP="006D48EB">
            <w:pPr>
              <w:pStyle w:val="3-"/>
              <w:rPr>
                <w:color w:val="auto"/>
              </w:rPr>
            </w:pPr>
            <w:r w:rsidRPr="006D48EB">
              <w:rPr>
                <w:rFonts w:hint="eastAsia"/>
                <w:color w:val="auto"/>
              </w:rPr>
              <w:t>(F)[3]後続04: [BEFORE] commonData=2, tlsData=1</w:t>
            </w:r>
          </w:p>
          <w:p w14:paraId="0A2A01CF" w14:textId="77777777" w:rsidR="006D48EB" w:rsidRPr="006D48EB" w:rsidRDefault="006D48EB" w:rsidP="006D48EB">
            <w:pPr>
              <w:pStyle w:val="3-"/>
              <w:rPr>
                <w:color w:val="auto"/>
              </w:rPr>
            </w:pPr>
            <w:r w:rsidRPr="006D48EB">
              <w:rPr>
                <w:rFonts w:hint="eastAsia"/>
                <w:color w:val="auto"/>
              </w:rPr>
              <w:t>(F)[1]後続02: [BEFORE] commonData=2, tlsData=1</w:t>
            </w:r>
          </w:p>
          <w:p w14:paraId="08940F4F" w14:textId="77777777" w:rsidR="006D48EB" w:rsidRPr="006D48EB" w:rsidRDefault="006D48EB" w:rsidP="006D48EB">
            <w:pPr>
              <w:pStyle w:val="3-"/>
              <w:rPr>
                <w:color w:val="auto"/>
              </w:rPr>
            </w:pPr>
            <w:r w:rsidRPr="006D48EB">
              <w:rPr>
                <w:rFonts w:hint="eastAsia"/>
                <w:color w:val="auto"/>
              </w:rPr>
              <w:t>(F)[4]後続05: [BEFORE] commonData=2, tlsData=1</w:t>
            </w:r>
          </w:p>
          <w:p w14:paraId="331C0A83" w14:textId="77777777" w:rsidR="006D48EB" w:rsidRPr="006D48EB" w:rsidRDefault="006D48EB" w:rsidP="006D48EB">
            <w:pPr>
              <w:pStyle w:val="3-"/>
              <w:rPr>
                <w:color w:val="auto"/>
              </w:rPr>
            </w:pPr>
            <w:r w:rsidRPr="006D48EB">
              <w:rPr>
                <w:rFonts w:hint="eastAsia"/>
                <w:color w:val="auto"/>
              </w:rPr>
              <w:t>(F)[4]後続05: [AFTER]  commonData=2, tlsData=2</w:t>
            </w:r>
          </w:p>
          <w:p w14:paraId="55CC2200" w14:textId="77777777" w:rsidR="006D48EB" w:rsidRPr="006D48EB" w:rsidRDefault="006D48EB" w:rsidP="006D48EB">
            <w:pPr>
              <w:pStyle w:val="3-"/>
              <w:rPr>
                <w:color w:val="auto"/>
              </w:rPr>
            </w:pPr>
            <w:r w:rsidRPr="006D48EB">
              <w:rPr>
                <w:rFonts w:hint="eastAsia"/>
                <w:color w:val="auto"/>
              </w:rPr>
              <w:t>(F)[3]後続04: [AFTER]  commonData=2, tlsData=2</w:t>
            </w:r>
          </w:p>
          <w:p w14:paraId="13412EBF" w14:textId="77777777" w:rsidR="006D48EB" w:rsidRPr="006D48EB" w:rsidRDefault="006D48EB" w:rsidP="006D48EB">
            <w:pPr>
              <w:pStyle w:val="3-"/>
              <w:rPr>
                <w:color w:val="auto"/>
              </w:rPr>
            </w:pPr>
            <w:r w:rsidRPr="006D48EB">
              <w:rPr>
                <w:rFonts w:hint="eastAsia"/>
                <w:color w:val="auto"/>
              </w:rPr>
              <w:t>(F)[2]後続03: [AFTER]  commonData=2, tlsData=2</w:t>
            </w:r>
          </w:p>
          <w:p w14:paraId="46AB1992" w14:textId="77777777" w:rsidR="006D48EB" w:rsidRPr="006D48EB" w:rsidRDefault="006D48EB" w:rsidP="006D48EB">
            <w:pPr>
              <w:pStyle w:val="3-"/>
              <w:rPr>
                <w:color w:val="auto"/>
              </w:rPr>
            </w:pPr>
            <w:r w:rsidRPr="006D48EB">
              <w:rPr>
                <w:rFonts w:hint="eastAsia"/>
                <w:color w:val="auto"/>
              </w:rPr>
              <w:t>(F)[1]後続02: [AFTER]  commonData=2, tlsData=2</w:t>
            </w:r>
          </w:p>
          <w:p w14:paraId="2D00DB1E" w14:textId="77777777" w:rsidR="006D48EB" w:rsidRPr="006D48EB" w:rsidRDefault="006D48EB" w:rsidP="006D48EB">
            <w:pPr>
              <w:pStyle w:val="3-"/>
              <w:rPr>
                <w:color w:val="auto"/>
              </w:rPr>
            </w:pPr>
            <w:r w:rsidRPr="006D48EB">
              <w:rPr>
                <w:rFonts w:hint="eastAsia"/>
                <w:color w:val="auto"/>
              </w:rPr>
              <w:t>(F)[0]後続01: [AFTER]  commonData=2, tlsData=2</w:t>
            </w:r>
          </w:p>
          <w:p w14:paraId="14E2E904" w14:textId="63424B49" w:rsidR="006D48EB" w:rsidRPr="006D48EB" w:rsidRDefault="006D48EB" w:rsidP="006D48EB">
            <w:pPr>
              <w:pStyle w:val="3-"/>
              <w:rPr>
                <w:color w:val="auto"/>
              </w:rPr>
            </w:pPr>
            <w:r w:rsidRPr="006D48EB">
              <w:rPr>
                <w:rFonts w:hint="eastAsia"/>
                <w:color w:val="auto"/>
              </w:rPr>
              <w:t>(P)先行: [BEFORE] commonData=2, tlsData=2</w:t>
            </w:r>
            <w:r w:rsidR="00280CEB">
              <w:rPr>
                <w:color w:val="auto"/>
              </w:rPr>
              <w:tab/>
            </w:r>
            <w:r w:rsidR="00280CEB">
              <w:rPr>
                <w:color w:val="auto"/>
              </w:rPr>
              <w:tab/>
            </w:r>
            <w:r w:rsidR="00280CEB" w:rsidRPr="004A7B47">
              <w:rPr>
                <w:color w:val="FF0000"/>
              </w:rPr>
              <w:t>←</w:t>
            </w:r>
            <w:r w:rsidR="00280CEB">
              <w:rPr>
                <w:color w:val="FF0000"/>
              </w:rPr>
              <w:t>後続</w:t>
            </w:r>
            <w:r w:rsidR="00280CEB" w:rsidRPr="004A7B47">
              <w:rPr>
                <w:color w:val="FF0000"/>
              </w:rPr>
              <w:t>スレッド</w:t>
            </w:r>
            <w:r w:rsidR="00280CEB">
              <w:rPr>
                <w:rFonts w:hint="eastAsia"/>
                <w:color w:val="FF0000"/>
              </w:rPr>
              <w:t>の処理が</w:t>
            </w:r>
            <w:r w:rsidR="00280CEB">
              <w:rPr>
                <w:color w:val="FF0000"/>
              </w:rPr>
              <w:t>全て</w:t>
            </w:r>
            <w:r w:rsidR="00280CEB" w:rsidRPr="004A7B47">
              <w:rPr>
                <w:color w:val="FF0000"/>
              </w:rPr>
              <w:t>終了すると、</w:t>
            </w:r>
            <w:r w:rsidR="00280CEB">
              <w:rPr>
                <w:color w:val="FF0000"/>
              </w:rPr>
              <w:t>また先行</w:t>
            </w:r>
            <w:r w:rsidR="00280CEB" w:rsidRPr="004A7B47">
              <w:rPr>
                <w:color w:val="FF0000"/>
              </w:rPr>
              <w:t>スレッドがスタート</w:t>
            </w:r>
          </w:p>
          <w:p w14:paraId="6011ED22" w14:textId="77777777" w:rsidR="006D48EB" w:rsidRPr="006D48EB" w:rsidRDefault="006D48EB" w:rsidP="006D48EB">
            <w:pPr>
              <w:pStyle w:val="3-"/>
              <w:rPr>
                <w:color w:val="auto"/>
              </w:rPr>
            </w:pPr>
            <w:r w:rsidRPr="006D48EB">
              <w:rPr>
                <w:rFonts w:hint="eastAsia"/>
                <w:color w:val="auto"/>
              </w:rPr>
              <w:t>(P)先行: [AFTER]  commonData=3, tlsData=3</w:t>
            </w:r>
          </w:p>
          <w:p w14:paraId="2AC31169" w14:textId="5493E986" w:rsidR="006D48EB" w:rsidRPr="006D48EB" w:rsidRDefault="006D48EB" w:rsidP="006D48EB">
            <w:pPr>
              <w:pStyle w:val="3-"/>
              <w:rPr>
                <w:color w:val="auto"/>
              </w:rPr>
            </w:pPr>
            <w:r w:rsidRPr="006D48EB">
              <w:rPr>
                <w:rFonts w:hint="eastAsia"/>
                <w:color w:val="auto"/>
              </w:rPr>
              <w:t>(F)[0]後続01: [BEFORE] commonData=3, tlsData=2</w:t>
            </w:r>
            <w:r w:rsidR="00280CEB">
              <w:rPr>
                <w:color w:val="auto"/>
              </w:rPr>
              <w:tab/>
            </w:r>
            <w:r w:rsidR="00280CEB" w:rsidRPr="004A7B47">
              <w:rPr>
                <w:color w:val="FF0000"/>
              </w:rPr>
              <w:t>←先行スレッド</w:t>
            </w:r>
            <w:r w:rsidR="00280CEB">
              <w:rPr>
                <w:rFonts w:hint="eastAsia"/>
                <w:color w:val="FF0000"/>
              </w:rPr>
              <w:t>の処理が</w:t>
            </w:r>
            <w:r w:rsidR="00280CEB" w:rsidRPr="004A7B47">
              <w:rPr>
                <w:color w:val="FF0000"/>
              </w:rPr>
              <w:t>終了すると、</w:t>
            </w:r>
            <w:r w:rsidR="00280CEB">
              <w:rPr>
                <w:color w:val="FF0000"/>
              </w:rPr>
              <w:t>また</w:t>
            </w:r>
            <w:r w:rsidR="00280CEB" w:rsidRPr="004A7B47">
              <w:rPr>
                <w:color w:val="FF0000"/>
              </w:rPr>
              <w:t>後続スレッドが一斉スタート</w:t>
            </w:r>
          </w:p>
          <w:p w14:paraId="187FBDBE" w14:textId="77777777" w:rsidR="006D48EB" w:rsidRPr="006D48EB" w:rsidRDefault="006D48EB" w:rsidP="006D48EB">
            <w:pPr>
              <w:pStyle w:val="3-"/>
              <w:rPr>
                <w:color w:val="auto"/>
              </w:rPr>
            </w:pPr>
            <w:r w:rsidRPr="006D48EB">
              <w:rPr>
                <w:rFonts w:hint="eastAsia"/>
                <w:color w:val="auto"/>
              </w:rPr>
              <w:t>(F)[2]後続03: [BEFORE] commonData=3, tlsData=2</w:t>
            </w:r>
          </w:p>
          <w:p w14:paraId="779ED845" w14:textId="77777777" w:rsidR="006D48EB" w:rsidRPr="006D48EB" w:rsidRDefault="006D48EB" w:rsidP="006D48EB">
            <w:pPr>
              <w:pStyle w:val="3-"/>
              <w:rPr>
                <w:color w:val="auto"/>
              </w:rPr>
            </w:pPr>
            <w:r w:rsidRPr="006D48EB">
              <w:rPr>
                <w:rFonts w:hint="eastAsia"/>
                <w:color w:val="auto"/>
              </w:rPr>
              <w:t>(F)[4]後続05: [BEFORE] commonData=3, tlsData=2</w:t>
            </w:r>
          </w:p>
          <w:p w14:paraId="23DBBC64" w14:textId="77777777" w:rsidR="006D48EB" w:rsidRPr="006D48EB" w:rsidRDefault="006D48EB" w:rsidP="006D48EB">
            <w:pPr>
              <w:pStyle w:val="3-"/>
              <w:rPr>
                <w:color w:val="auto"/>
              </w:rPr>
            </w:pPr>
            <w:r w:rsidRPr="006D48EB">
              <w:rPr>
                <w:rFonts w:hint="eastAsia"/>
                <w:color w:val="auto"/>
              </w:rPr>
              <w:t>(F)[3]後続04: [BEFORE] commonData=3, tlsData=2</w:t>
            </w:r>
          </w:p>
          <w:p w14:paraId="3FD6FC67" w14:textId="77777777" w:rsidR="006D48EB" w:rsidRPr="006D48EB" w:rsidRDefault="006D48EB" w:rsidP="006D48EB">
            <w:pPr>
              <w:pStyle w:val="3-"/>
              <w:rPr>
                <w:color w:val="auto"/>
              </w:rPr>
            </w:pPr>
            <w:r w:rsidRPr="006D48EB">
              <w:rPr>
                <w:rFonts w:hint="eastAsia"/>
                <w:color w:val="auto"/>
              </w:rPr>
              <w:t>(F)[1]後続02: [BEFORE] commonData=3, tlsData=2</w:t>
            </w:r>
          </w:p>
          <w:p w14:paraId="359DDE79" w14:textId="77777777" w:rsidR="006D48EB" w:rsidRPr="006D48EB" w:rsidRDefault="006D48EB" w:rsidP="006D48EB">
            <w:pPr>
              <w:pStyle w:val="3-"/>
              <w:rPr>
                <w:color w:val="auto"/>
              </w:rPr>
            </w:pPr>
            <w:r w:rsidRPr="006D48EB">
              <w:rPr>
                <w:rFonts w:hint="eastAsia"/>
                <w:color w:val="auto"/>
              </w:rPr>
              <w:t>(F)[1]後続02: [AFTER]  commonData=3, tlsData=3</w:t>
            </w:r>
          </w:p>
          <w:p w14:paraId="046CA6BF" w14:textId="77777777" w:rsidR="006D48EB" w:rsidRPr="006D48EB" w:rsidRDefault="006D48EB" w:rsidP="006D48EB">
            <w:pPr>
              <w:pStyle w:val="3-"/>
              <w:rPr>
                <w:color w:val="auto"/>
              </w:rPr>
            </w:pPr>
            <w:r w:rsidRPr="006D48EB">
              <w:rPr>
                <w:rFonts w:hint="eastAsia"/>
                <w:color w:val="auto"/>
              </w:rPr>
              <w:t>(F)[3]後続04: [AFTER]  commonData=3, tlsData=3</w:t>
            </w:r>
          </w:p>
          <w:p w14:paraId="5745983F" w14:textId="77777777" w:rsidR="006D48EB" w:rsidRPr="006D48EB" w:rsidRDefault="006D48EB" w:rsidP="006D48EB">
            <w:pPr>
              <w:pStyle w:val="3-"/>
              <w:rPr>
                <w:color w:val="auto"/>
              </w:rPr>
            </w:pPr>
            <w:r w:rsidRPr="006D48EB">
              <w:rPr>
                <w:rFonts w:hint="eastAsia"/>
                <w:color w:val="auto"/>
              </w:rPr>
              <w:t>(F)[4]後続05: [AFTER]  commonData=3, tlsData=3</w:t>
            </w:r>
          </w:p>
          <w:p w14:paraId="23EE7ED5" w14:textId="77777777" w:rsidR="006D48EB" w:rsidRPr="006D48EB" w:rsidRDefault="006D48EB" w:rsidP="006D48EB">
            <w:pPr>
              <w:pStyle w:val="3-"/>
              <w:rPr>
                <w:color w:val="auto"/>
              </w:rPr>
            </w:pPr>
            <w:r w:rsidRPr="006D48EB">
              <w:rPr>
                <w:rFonts w:hint="eastAsia"/>
                <w:color w:val="auto"/>
              </w:rPr>
              <w:t>(F)[0]後続01: [AFTER]  commonData=3, tlsData=3</w:t>
            </w:r>
          </w:p>
          <w:p w14:paraId="0F8471F8" w14:textId="77777777" w:rsidR="006D48EB" w:rsidRPr="006D48EB" w:rsidRDefault="006D48EB" w:rsidP="006D48EB">
            <w:pPr>
              <w:pStyle w:val="3-"/>
              <w:rPr>
                <w:color w:val="auto"/>
              </w:rPr>
            </w:pPr>
            <w:r w:rsidRPr="006D48EB">
              <w:rPr>
                <w:rFonts w:hint="eastAsia"/>
                <w:color w:val="auto"/>
              </w:rPr>
              <w:t>(F)[2]後続03: [AFTER]  commonData=3, tlsData=3</w:t>
            </w:r>
          </w:p>
          <w:p w14:paraId="67150099" w14:textId="7D905EA3" w:rsidR="006D48EB" w:rsidRPr="006D48EB" w:rsidRDefault="006D48EB" w:rsidP="006D48EB">
            <w:pPr>
              <w:pStyle w:val="3-"/>
              <w:rPr>
                <w:color w:val="auto"/>
              </w:rPr>
            </w:pPr>
            <w:r w:rsidRPr="006D48EB">
              <w:rPr>
                <w:rFonts w:hint="eastAsia"/>
                <w:color w:val="auto"/>
              </w:rPr>
              <w:t>(P)先行: [QUIT]</w:t>
            </w:r>
            <w:r w:rsidR="00280CEB">
              <w:rPr>
                <w:color w:val="auto"/>
              </w:rPr>
              <w:tab/>
            </w:r>
            <w:r w:rsidR="00280CEB">
              <w:rPr>
                <w:color w:val="auto"/>
              </w:rPr>
              <w:tab/>
            </w:r>
            <w:r w:rsidR="00280CEB">
              <w:rPr>
                <w:color w:val="auto"/>
              </w:rPr>
              <w:tab/>
            </w:r>
            <w:r w:rsidR="00280CEB">
              <w:rPr>
                <w:color w:val="auto"/>
              </w:rPr>
              <w:tab/>
            </w:r>
            <w:r w:rsidR="00280CEB">
              <w:rPr>
                <w:color w:val="auto"/>
              </w:rPr>
              <w:tab/>
            </w:r>
            <w:r w:rsidR="00280CEB">
              <w:rPr>
                <w:color w:val="auto"/>
              </w:rPr>
              <w:tab/>
            </w:r>
            <w:r w:rsidR="00280CEB" w:rsidRPr="00DF2682">
              <w:rPr>
                <w:rFonts w:hint="eastAsia"/>
                <w:color w:val="FF0000"/>
              </w:rPr>
              <w:t>←先行スレッド終了</w:t>
            </w:r>
          </w:p>
          <w:p w14:paraId="1B38A987" w14:textId="77777777" w:rsidR="00280CEB" w:rsidRPr="006D48EB" w:rsidRDefault="006D48EB" w:rsidP="00280CEB">
            <w:pPr>
              <w:pStyle w:val="3-"/>
              <w:rPr>
                <w:color w:val="auto"/>
              </w:rPr>
            </w:pPr>
            <w:r w:rsidRPr="006D48EB">
              <w:rPr>
                <w:rFonts w:hint="eastAsia"/>
                <w:color w:val="auto"/>
              </w:rPr>
              <w:t>(F)[0]後続01: [QUIT]</w:t>
            </w:r>
            <w:r w:rsidR="00280CEB">
              <w:rPr>
                <w:color w:val="auto"/>
              </w:rPr>
              <w:tab/>
            </w:r>
            <w:r w:rsidR="00280CEB">
              <w:rPr>
                <w:color w:val="auto"/>
              </w:rPr>
              <w:tab/>
            </w:r>
            <w:r w:rsidR="00280CEB">
              <w:rPr>
                <w:color w:val="auto"/>
              </w:rPr>
              <w:tab/>
            </w:r>
            <w:r w:rsidR="00280CEB">
              <w:rPr>
                <w:color w:val="auto"/>
              </w:rPr>
              <w:tab/>
            </w:r>
            <w:r w:rsidR="00280CEB">
              <w:rPr>
                <w:color w:val="auto"/>
              </w:rPr>
              <w:tab/>
            </w:r>
            <w:r w:rsidR="00280CEB" w:rsidRPr="004A7B47">
              <w:rPr>
                <w:color w:val="FF0000"/>
              </w:rPr>
              <w:t>←先行スレッドの終了に反応して後続スレッド</w:t>
            </w:r>
            <w:r w:rsidR="00280CEB">
              <w:rPr>
                <w:rFonts w:hint="eastAsia"/>
                <w:color w:val="FF0000"/>
              </w:rPr>
              <w:t>も</w:t>
            </w:r>
            <w:r w:rsidR="00280CEB" w:rsidRPr="004A7B47">
              <w:rPr>
                <w:color w:val="FF0000"/>
              </w:rPr>
              <w:t>終了</w:t>
            </w:r>
          </w:p>
          <w:p w14:paraId="383A1F5D" w14:textId="77777777" w:rsidR="006D48EB" w:rsidRPr="006D48EB" w:rsidRDefault="006D48EB" w:rsidP="006D48EB">
            <w:pPr>
              <w:pStyle w:val="3-"/>
              <w:rPr>
                <w:color w:val="auto"/>
              </w:rPr>
            </w:pPr>
            <w:r w:rsidRPr="006D48EB">
              <w:rPr>
                <w:rFonts w:hint="eastAsia"/>
                <w:color w:val="auto"/>
              </w:rPr>
              <w:t>(F)[2]後続03: [QUIT]</w:t>
            </w:r>
          </w:p>
          <w:p w14:paraId="28D1FC11" w14:textId="77777777" w:rsidR="006D48EB" w:rsidRPr="006D48EB" w:rsidRDefault="006D48EB" w:rsidP="006D48EB">
            <w:pPr>
              <w:pStyle w:val="3-"/>
              <w:rPr>
                <w:color w:val="auto"/>
              </w:rPr>
            </w:pPr>
            <w:r w:rsidRPr="006D48EB">
              <w:rPr>
                <w:rFonts w:hint="eastAsia"/>
                <w:color w:val="auto"/>
              </w:rPr>
              <w:t>- end:(P)先行 -</w:t>
            </w:r>
          </w:p>
          <w:p w14:paraId="1ABFE461" w14:textId="77777777" w:rsidR="006D48EB" w:rsidRPr="006D48EB" w:rsidRDefault="006D48EB" w:rsidP="006D48EB">
            <w:pPr>
              <w:pStyle w:val="3-"/>
              <w:rPr>
                <w:color w:val="auto"/>
              </w:rPr>
            </w:pPr>
            <w:r w:rsidRPr="006D48EB">
              <w:rPr>
                <w:rFonts w:hint="eastAsia"/>
                <w:color w:val="auto"/>
              </w:rPr>
              <w:t>(F)[4]後続05: [QUIT]</w:t>
            </w:r>
          </w:p>
          <w:p w14:paraId="4EA92CA9" w14:textId="77777777" w:rsidR="006D48EB" w:rsidRPr="006D48EB" w:rsidRDefault="006D48EB" w:rsidP="006D48EB">
            <w:pPr>
              <w:pStyle w:val="3-"/>
              <w:rPr>
                <w:color w:val="auto"/>
              </w:rPr>
            </w:pPr>
            <w:r w:rsidRPr="006D48EB">
              <w:rPr>
                <w:rFonts w:hint="eastAsia"/>
                <w:color w:val="auto"/>
              </w:rPr>
              <w:t>(F)[3]後続04: [QUIT]</w:t>
            </w:r>
          </w:p>
          <w:p w14:paraId="4B233DEA" w14:textId="77777777" w:rsidR="006D48EB" w:rsidRPr="006D48EB" w:rsidRDefault="006D48EB" w:rsidP="006D48EB">
            <w:pPr>
              <w:pStyle w:val="3-"/>
              <w:rPr>
                <w:color w:val="auto"/>
              </w:rPr>
            </w:pPr>
            <w:r w:rsidRPr="006D48EB">
              <w:rPr>
                <w:rFonts w:hint="eastAsia"/>
                <w:color w:val="auto"/>
              </w:rPr>
              <w:t>(F)[1]後続02: [QUIT]</w:t>
            </w:r>
          </w:p>
          <w:p w14:paraId="220B10C7" w14:textId="77777777" w:rsidR="006D48EB" w:rsidRPr="006D48EB" w:rsidRDefault="006D48EB" w:rsidP="006D48EB">
            <w:pPr>
              <w:pStyle w:val="3-"/>
              <w:rPr>
                <w:color w:val="auto"/>
              </w:rPr>
            </w:pPr>
            <w:r w:rsidRPr="006D48EB">
              <w:rPr>
                <w:rFonts w:hint="eastAsia"/>
                <w:color w:val="auto"/>
              </w:rPr>
              <w:t>- end:(F)[0]後続01 -</w:t>
            </w:r>
          </w:p>
          <w:p w14:paraId="1D8F62CF" w14:textId="77777777" w:rsidR="006D48EB" w:rsidRPr="006D48EB" w:rsidRDefault="006D48EB" w:rsidP="006D48EB">
            <w:pPr>
              <w:pStyle w:val="3-"/>
              <w:rPr>
                <w:color w:val="auto"/>
              </w:rPr>
            </w:pPr>
            <w:r w:rsidRPr="006D48EB">
              <w:rPr>
                <w:rFonts w:hint="eastAsia"/>
                <w:color w:val="auto"/>
              </w:rPr>
              <w:t>- end:(F)[2]後続03 -</w:t>
            </w:r>
          </w:p>
          <w:p w14:paraId="20CE61BD" w14:textId="77777777" w:rsidR="006D48EB" w:rsidRPr="006D48EB" w:rsidRDefault="006D48EB" w:rsidP="006D48EB">
            <w:pPr>
              <w:pStyle w:val="3-"/>
              <w:rPr>
                <w:color w:val="auto"/>
              </w:rPr>
            </w:pPr>
            <w:r w:rsidRPr="006D48EB">
              <w:rPr>
                <w:rFonts w:hint="eastAsia"/>
                <w:color w:val="auto"/>
              </w:rPr>
              <w:t>- end:(F)[4]後続05 -</w:t>
            </w:r>
          </w:p>
          <w:p w14:paraId="28884E87" w14:textId="77777777" w:rsidR="006D48EB" w:rsidRPr="006D48EB" w:rsidRDefault="006D48EB" w:rsidP="006D48EB">
            <w:pPr>
              <w:pStyle w:val="3-"/>
              <w:rPr>
                <w:color w:val="auto"/>
              </w:rPr>
            </w:pPr>
            <w:r w:rsidRPr="006D48EB">
              <w:rPr>
                <w:rFonts w:hint="eastAsia"/>
                <w:color w:val="auto"/>
              </w:rPr>
              <w:t>- end:(F)[3]後続04 -</w:t>
            </w:r>
          </w:p>
          <w:p w14:paraId="103953BB" w14:textId="77777777" w:rsidR="006D48EB" w:rsidRPr="006D48EB" w:rsidRDefault="006D48EB" w:rsidP="006D48EB">
            <w:pPr>
              <w:pStyle w:val="3-"/>
              <w:rPr>
                <w:color w:val="auto"/>
              </w:rPr>
            </w:pPr>
            <w:r w:rsidRPr="006D48EB">
              <w:rPr>
                <w:rFonts w:hint="eastAsia"/>
                <w:color w:val="auto"/>
              </w:rPr>
              <w:t>- end:(F)[1]後続02 -</w:t>
            </w:r>
          </w:p>
          <w:p w14:paraId="6F720607" w14:textId="59625EC1" w:rsidR="00971C80" w:rsidRPr="00DD51B6" w:rsidRDefault="006D48EB" w:rsidP="006D48EB">
            <w:pPr>
              <w:pStyle w:val="3-"/>
            </w:pPr>
            <w:r w:rsidRPr="006D48EB">
              <w:rPr>
                <w:color w:val="auto"/>
              </w:rPr>
              <w:t xml:space="preserve">Event * 10000000 = </w:t>
            </w:r>
            <w:r w:rsidRPr="00280CEB">
              <w:rPr>
                <w:color w:val="FF0000"/>
              </w:rPr>
              <w:t>2.079530 sec</w:t>
            </w:r>
            <w:r w:rsidR="00280CEB">
              <w:rPr>
                <w:color w:val="FF0000"/>
              </w:rPr>
              <w:tab/>
            </w:r>
            <w:r w:rsidR="00280CEB">
              <w:rPr>
                <w:color w:val="FF0000"/>
              </w:rPr>
              <w:tab/>
            </w:r>
            <w:r w:rsidR="00280CEB">
              <w:rPr>
                <w:color w:val="FF0000"/>
              </w:rPr>
              <w:tab/>
            </w:r>
            <w:r w:rsidR="00280CEB">
              <w:rPr>
                <w:rFonts w:hint="eastAsia"/>
                <w:color w:val="FF0000"/>
              </w:rPr>
              <w:t>←1千万回ループによる処理時間計測（SetEventのみの処理時間）</w:t>
            </w:r>
          </w:p>
        </w:tc>
      </w:tr>
    </w:tbl>
    <w:p w14:paraId="1006D0BF" w14:textId="6E5C2E06" w:rsidR="00645B80" w:rsidRDefault="00645B80" w:rsidP="00645B80">
      <w:pPr>
        <w:pStyle w:val="2"/>
      </w:pPr>
      <w:bookmarkStart w:id="137" w:name="_Toc379778047"/>
      <w:r>
        <w:rPr>
          <w:rFonts w:hint="eastAsia"/>
        </w:rPr>
        <w:lastRenderedPageBreak/>
        <w:t>モニター：アトミック操作</w:t>
      </w:r>
      <w:r w:rsidR="00E969F1">
        <w:rPr>
          <w:rFonts w:hint="eastAsia"/>
        </w:rPr>
        <w:t>（インターロック操作）</w:t>
      </w:r>
      <w:r>
        <w:rPr>
          <w:rFonts w:hint="eastAsia"/>
        </w:rPr>
        <w:t>による</w:t>
      </w:r>
      <w:r w:rsidR="00040EE0">
        <w:rPr>
          <w:rFonts w:hint="eastAsia"/>
        </w:rPr>
        <w:t>ビジーな</w:t>
      </w:r>
      <w:r>
        <w:rPr>
          <w:rFonts w:hint="eastAsia"/>
        </w:rPr>
        <w:t>モニター</w:t>
      </w:r>
      <w:bookmarkEnd w:id="137"/>
    </w:p>
    <w:p w14:paraId="284B43D6" w14:textId="3FB9434C" w:rsidR="006D48EB" w:rsidRDefault="00E969F1" w:rsidP="006D48EB">
      <w:pPr>
        <w:pStyle w:val="a9"/>
        <w:ind w:firstLine="283"/>
      </w:pPr>
      <w:r>
        <w:rPr>
          <w:rFonts w:hint="eastAsia"/>
        </w:rPr>
        <w:t>ごく短い処理をリレーするような場合、ビジーウェイトでモニターするのも有効である。</w:t>
      </w:r>
    </w:p>
    <w:p w14:paraId="6BC6A2FB" w14:textId="59FCF2AA" w:rsidR="00E969F1" w:rsidRPr="006D48EB" w:rsidRDefault="00E969F1" w:rsidP="006D48EB">
      <w:pPr>
        <w:pStyle w:val="a9"/>
        <w:ind w:firstLine="283"/>
      </w:pPr>
      <w:r>
        <w:rPr>
          <w:rFonts w:hint="eastAsia"/>
        </w:rPr>
        <w:t>この場合、アトミック操作（インターロック操作）を活用する。</w:t>
      </w:r>
    </w:p>
    <w:p w14:paraId="4C426EA8" w14:textId="5ACE651F" w:rsidR="00976D1A" w:rsidRDefault="00E079DA" w:rsidP="00976D1A">
      <w:pPr>
        <w:pStyle w:val="3"/>
      </w:pPr>
      <w:bookmarkStart w:id="138" w:name="_Toc379778048"/>
      <w:r>
        <w:rPr>
          <w:rFonts w:hint="eastAsia"/>
        </w:rPr>
        <w:t>【用語解説】</w:t>
      </w:r>
      <w:r w:rsidR="00976D1A">
        <w:rPr>
          <w:rFonts w:hint="eastAsia"/>
        </w:rPr>
        <w:t>コンペア・アンド・スワップ</w:t>
      </w:r>
      <w:r w:rsidR="00A45D66">
        <w:fldChar w:fldCharType="begin"/>
      </w:r>
      <w:r w:rsidR="00A45D66">
        <w:instrText xml:space="preserve"> XE "</w:instrText>
      </w:r>
      <w:r w:rsidR="00A45D66">
        <w:rPr>
          <w:rFonts w:hint="eastAsia"/>
        </w:rPr>
        <w:instrText>コンペア・アンド・スワップ</w:instrText>
      </w:r>
      <w:r w:rsidR="00A45D66">
        <w:instrText>" \y “</w:instrText>
      </w:r>
      <w:r w:rsidR="00A45D66">
        <w:rPr>
          <w:rFonts w:hint="eastAsia"/>
        </w:rPr>
        <w:instrText>こんぺあ・あんど・すわっぷ</w:instrText>
      </w:r>
      <w:r w:rsidR="00A45D66">
        <w:instrText xml:space="preserve">” </w:instrText>
      </w:r>
      <w:r w:rsidR="00A45D66">
        <w:fldChar w:fldCharType="end"/>
      </w:r>
      <w:r w:rsidR="00976D1A">
        <w:rPr>
          <w:rFonts w:hint="eastAsia"/>
        </w:rPr>
        <w:t>（</w:t>
      </w:r>
      <w:r w:rsidR="00976D1A">
        <w:rPr>
          <w:rFonts w:hint="eastAsia"/>
        </w:rPr>
        <w:t>CA</w:t>
      </w:r>
      <w:r w:rsidR="00E31BDF">
        <w:t>S</w:t>
      </w:r>
      <w:r w:rsidR="00A45D66">
        <w:fldChar w:fldCharType="begin"/>
      </w:r>
      <w:r w:rsidR="00A45D66">
        <w:instrText xml:space="preserve"> XE "</w:instrText>
      </w:r>
      <w:r w:rsidR="00A45D66">
        <w:rPr>
          <w:rFonts w:hint="eastAsia"/>
        </w:rPr>
        <w:instrText>C</w:instrText>
      </w:r>
      <w:r w:rsidR="00A45D66">
        <w:instrText>AS" \y “</w:instrText>
      </w:r>
      <w:r w:rsidR="00A45D66">
        <w:rPr>
          <w:rFonts w:hint="eastAsia"/>
        </w:rPr>
        <w:instrText>C</w:instrText>
      </w:r>
      <w:r w:rsidR="00A45D66">
        <w:instrText xml:space="preserve">AS” </w:instrText>
      </w:r>
      <w:r w:rsidR="00A45D66">
        <w:fldChar w:fldCharType="end"/>
      </w:r>
      <w:r w:rsidR="00976D1A">
        <w:rPr>
          <w:rFonts w:hint="eastAsia"/>
        </w:rPr>
        <w:t>）</w:t>
      </w:r>
      <w:r w:rsidR="00E31BDF">
        <w:rPr>
          <w:rFonts w:hint="eastAsia"/>
        </w:rPr>
        <w:t>操作</w:t>
      </w:r>
      <w:bookmarkEnd w:id="138"/>
    </w:p>
    <w:p w14:paraId="2B9C07BD" w14:textId="1B51ED34" w:rsidR="00976D1A" w:rsidRDefault="00E31BDF" w:rsidP="00976D1A">
      <w:pPr>
        <w:pStyle w:val="aa"/>
        <w:ind w:left="447" w:firstLine="283"/>
      </w:pPr>
      <w:r>
        <w:rPr>
          <w:rFonts w:hint="eastAsia"/>
        </w:rPr>
        <w:t>ここで用いるのは、「コンペア・アンド・スワップ」（</w:t>
      </w:r>
      <w:r>
        <w:rPr>
          <w:rFonts w:hint="eastAsia"/>
        </w:rPr>
        <w:t>Compare-And-Swap</w:t>
      </w:r>
      <w:r>
        <w:t xml:space="preserve"> = CAS</w:t>
      </w:r>
      <w:r>
        <w:rPr>
          <w:rFonts w:hint="eastAsia"/>
        </w:rPr>
        <w:t>）と呼ばれる手法で、ロックフリーなシステムの常套手段である。</w:t>
      </w:r>
    </w:p>
    <w:p w14:paraId="6E2E18AD" w14:textId="2043F3A7" w:rsidR="00E31BDF" w:rsidRDefault="00E31BDF" w:rsidP="00976D1A">
      <w:pPr>
        <w:pStyle w:val="aa"/>
        <w:ind w:left="447" w:firstLine="283"/>
      </w:pPr>
      <w:r>
        <w:rPr>
          <w:rFonts w:hint="eastAsia"/>
        </w:rPr>
        <w:t>ある変数の値をチェックし、それが指定の値であれば、新しい値に置換する。</w:t>
      </w:r>
    </w:p>
    <w:p w14:paraId="45D4173F" w14:textId="77777777" w:rsidR="00114216" w:rsidRDefault="00E31BDF" w:rsidP="00114216">
      <w:pPr>
        <w:pStyle w:val="aa"/>
        <w:ind w:left="447" w:firstLine="283"/>
      </w:pPr>
      <w:r>
        <w:rPr>
          <w:rFonts w:hint="eastAsia"/>
        </w:rPr>
        <w:t>CPU</w:t>
      </w:r>
      <w:r>
        <w:rPr>
          <w:rFonts w:hint="eastAsia"/>
        </w:rPr>
        <w:t>の命令レベルで対応しており、</w:t>
      </w:r>
      <w:r w:rsidR="00114216">
        <w:rPr>
          <w:rFonts w:hint="eastAsia"/>
        </w:rPr>
        <w:t>割り込まれることなく一瞬でその操作が完了す</w:t>
      </w:r>
      <w:r w:rsidR="00114216">
        <w:rPr>
          <w:rFonts w:hint="eastAsia"/>
        </w:rPr>
        <w:lastRenderedPageBreak/>
        <w:t>る。</w:t>
      </w:r>
    </w:p>
    <w:p w14:paraId="39A945E1" w14:textId="6C642B7F" w:rsidR="00E31BDF" w:rsidRDefault="00114216" w:rsidP="00114216">
      <w:pPr>
        <w:pStyle w:val="aa"/>
        <w:ind w:left="447" w:firstLine="283"/>
      </w:pPr>
      <w:r>
        <w:rPr>
          <w:rFonts w:hint="eastAsia"/>
        </w:rPr>
        <w:t>この仕組み</w:t>
      </w:r>
      <w:r w:rsidR="00E31BDF">
        <w:rPr>
          <w:rFonts w:hint="eastAsia"/>
        </w:rPr>
        <w:t>を</w:t>
      </w:r>
      <w:r w:rsidR="00E31BDF">
        <w:rPr>
          <w:rFonts w:hint="eastAsia"/>
        </w:rPr>
        <w:t>C</w:t>
      </w:r>
      <w:r w:rsidR="00E31BDF">
        <w:t>++</w:t>
      </w:r>
      <w:r w:rsidR="00E31BDF">
        <w:rPr>
          <w:rFonts w:hint="eastAsia"/>
        </w:rPr>
        <w:t>言語から利用する手段が提供されている</w:t>
      </w:r>
      <w:r>
        <w:rPr>
          <w:rFonts w:hint="eastAsia"/>
        </w:rPr>
        <w:t>。</w:t>
      </w:r>
    </w:p>
    <w:p w14:paraId="3105AD66" w14:textId="0A31DBF6" w:rsidR="00E31BDF" w:rsidRDefault="00E31BDF" w:rsidP="00114216">
      <w:pPr>
        <w:pStyle w:val="aa"/>
        <w:spacing w:beforeLines="50" w:before="180"/>
        <w:ind w:left="447" w:firstLine="283"/>
      </w:pPr>
      <w:r>
        <w:rPr>
          <w:rFonts w:hint="eastAsia"/>
        </w:rPr>
        <w:t>なお、前述の「変数操作による排他制御：インラインアセンブラ」では、インラインアセンブラで</w:t>
      </w:r>
      <w:r>
        <w:rPr>
          <w:rFonts w:hint="eastAsia"/>
        </w:rPr>
        <w:t>XCHG</w:t>
      </w:r>
      <w:r>
        <w:rPr>
          <w:rFonts w:hint="eastAsia"/>
        </w:rPr>
        <w:t>命令を使用している。これは比較を行わない単純な交換命令。</w:t>
      </w:r>
    </w:p>
    <w:p w14:paraId="0214FF24" w14:textId="231F16A9" w:rsidR="00971C80" w:rsidRDefault="00971C80" w:rsidP="00971C80">
      <w:pPr>
        <w:pStyle w:val="3"/>
      </w:pPr>
      <w:bookmarkStart w:id="139" w:name="_Toc379778049"/>
      <w:r>
        <w:rPr>
          <w:rFonts w:hint="eastAsia"/>
        </w:rPr>
        <w:t>Win32API</w:t>
      </w:r>
      <w:r>
        <w:rPr>
          <w:rFonts w:hint="eastAsia"/>
        </w:rPr>
        <w:t>版：インターロック操作</w:t>
      </w:r>
      <w:bookmarkEnd w:id="139"/>
      <w:r w:rsidR="00A45D66">
        <w:fldChar w:fldCharType="begin"/>
      </w:r>
      <w:r w:rsidR="00A45D66">
        <w:instrText xml:space="preserve"> XE "</w:instrText>
      </w:r>
      <w:r w:rsidR="00A45D66">
        <w:rPr>
          <w:rFonts w:hint="eastAsia"/>
        </w:rPr>
        <w:instrText>コンペア・アンド・スワップ</w:instrText>
      </w:r>
      <w:r w:rsidR="00A45D66">
        <w:rPr>
          <w:rFonts w:hint="eastAsia"/>
        </w:rPr>
        <w:instrText>:WIN32API</w:instrText>
      </w:r>
      <w:r w:rsidR="00A45D66">
        <w:rPr>
          <w:rFonts w:hint="eastAsia"/>
        </w:rPr>
        <w:instrText>版インターロック操作</w:instrText>
      </w:r>
      <w:r w:rsidR="00A45D66">
        <w:instrText>" \y “</w:instrText>
      </w:r>
      <w:r w:rsidR="00A45D66">
        <w:rPr>
          <w:rFonts w:hint="eastAsia"/>
        </w:rPr>
        <w:instrText>こんぺあ・あんど・すわっぷ</w:instrText>
      </w:r>
      <w:r w:rsidR="00A45D66">
        <w:rPr>
          <w:rFonts w:hint="eastAsia"/>
        </w:rPr>
        <w:instrText>:</w:instrText>
      </w:r>
      <w:r w:rsidR="00A45D66">
        <w:instrText>WIN32API</w:instrText>
      </w:r>
      <w:r w:rsidR="00A45D66">
        <w:rPr>
          <w:rFonts w:hint="eastAsia"/>
        </w:rPr>
        <w:instrText>ばんいんたーろっくそうさ</w:instrText>
      </w:r>
      <w:r w:rsidR="00A45D66">
        <w:instrText xml:space="preserve">” </w:instrText>
      </w:r>
      <w:r w:rsidR="00A45D66">
        <w:fldChar w:fldCharType="end"/>
      </w:r>
    </w:p>
    <w:p w14:paraId="7A8CAC91" w14:textId="6CA614C1" w:rsidR="00971C80" w:rsidRDefault="00976D1A" w:rsidP="00971C80">
      <w:pPr>
        <w:pStyle w:val="aa"/>
        <w:ind w:left="447" w:firstLine="283"/>
      </w:pPr>
      <w:r>
        <w:rPr>
          <w:rFonts w:hint="eastAsia"/>
        </w:rPr>
        <w:t>Win32API</w:t>
      </w:r>
      <w:r w:rsidR="00114216">
        <w:rPr>
          <w:rFonts w:hint="eastAsia"/>
        </w:rPr>
        <w:t>では、</w:t>
      </w:r>
      <w:r w:rsidR="00114216">
        <w:rPr>
          <w:rFonts w:hint="eastAsia"/>
        </w:rPr>
        <w:t xml:space="preserve">InterlockedCompareExchange() </w:t>
      </w:r>
      <w:r w:rsidR="00114216">
        <w:rPr>
          <w:rFonts w:hint="eastAsia"/>
        </w:rPr>
        <w:t>を使用する</w:t>
      </w:r>
      <w:r w:rsidR="00971C80">
        <w:rPr>
          <w:rFonts w:hint="eastAsia"/>
        </w:rPr>
        <w:t>。</w:t>
      </w:r>
    </w:p>
    <w:p w14:paraId="01C52221" w14:textId="6EE5E382" w:rsidR="00971C80" w:rsidRDefault="00971C80" w:rsidP="00971C80">
      <w:pPr>
        <w:pStyle w:val="aa"/>
        <w:keepNext/>
        <w:widowControl/>
        <w:spacing w:beforeLines="50" w:before="180"/>
        <w:ind w:leftChars="203" w:left="447" w:hangingChars="10" w:hanging="21"/>
      </w:pPr>
      <w:r>
        <w:t>Win32API</w:t>
      </w:r>
      <w:r>
        <w:rPr>
          <w:rFonts w:hint="eastAsia"/>
        </w:rPr>
        <w:t>版</w:t>
      </w:r>
      <w:r w:rsidR="00976D1A">
        <w:rPr>
          <w:rFonts w:hint="eastAsia"/>
        </w:rPr>
        <w:t>インターロック操作によるモニター</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5B5484FD" w14:textId="77777777" w:rsidTr="00874659">
        <w:tc>
          <w:tcPr>
            <w:tcW w:w="8494" w:type="dxa"/>
          </w:tcPr>
          <w:p w14:paraId="04CBD29F" w14:textId="77777777" w:rsidR="00071309" w:rsidRDefault="00071309" w:rsidP="00071309">
            <w:pPr>
              <w:pStyle w:val="3-"/>
            </w:pPr>
            <w:r>
              <w:t>#include &lt;stdio.h&gt;</w:t>
            </w:r>
          </w:p>
          <w:p w14:paraId="1A5BCBC5" w14:textId="77777777" w:rsidR="00071309" w:rsidRDefault="00071309" w:rsidP="00071309">
            <w:pPr>
              <w:pStyle w:val="3-"/>
            </w:pPr>
            <w:r>
              <w:t>#include &lt;stdlib.h&gt;</w:t>
            </w:r>
          </w:p>
          <w:p w14:paraId="4EA50C46" w14:textId="77777777" w:rsidR="00071309" w:rsidRDefault="00071309" w:rsidP="00071309">
            <w:pPr>
              <w:pStyle w:val="3-"/>
            </w:pPr>
          </w:p>
          <w:p w14:paraId="2CD4ACC0" w14:textId="77777777" w:rsidR="00071309" w:rsidRPr="00742F46" w:rsidRDefault="00071309" w:rsidP="00071309">
            <w:pPr>
              <w:pStyle w:val="3-"/>
              <w:rPr>
                <w:color w:val="FF0000"/>
              </w:rPr>
            </w:pPr>
            <w:r w:rsidRPr="00742F46">
              <w:rPr>
                <w:color w:val="FF0000"/>
              </w:rPr>
              <w:t>#include &lt;Windows.h&gt;</w:t>
            </w:r>
          </w:p>
          <w:p w14:paraId="75F41AFD" w14:textId="77777777" w:rsidR="00071309" w:rsidRDefault="00071309" w:rsidP="00071309">
            <w:pPr>
              <w:pStyle w:val="3-"/>
            </w:pPr>
            <w:r>
              <w:t>#include &lt;Process.h&gt;</w:t>
            </w:r>
          </w:p>
          <w:p w14:paraId="30BC4290" w14:textId="77777777" w:rsidR="00071309" w:rsidRDefault="00071309" w:rsidP="00071309">
            <w:pPr>
              <w:pStyle w:val="3-"/>
            </w:pPr>
          </w:p>
          <w:p w14:paraId="41526275" w14:textId="77777777" w:rsidR="00071309" w:rsidRPr="00742F46" w:rsidRDefault="00071309" w:rsidP="00071309">
            <w:pPr>
              <w:pStyle w:val="3-"/>
              <w:rPr>
                <w:color w:val="00B050"/>
              </w:rPr>
            </w:pPr>
            <w:r w:rsidRPr="00742F46">
              <w:rPr>
                <w:rFonts w:hint="eastAsia"/>
                <w:color w:val="00B050"/>
              </w:rPr>
              <w:t>//スレッド情報</w:t>
            </w:r>
          </w:p>
          <w:p w14:paraId="1097FBAC" w14:textId="77777777" w:rsidR="00071309" w:rsidRPr="00742F46" w:rsidRDefault="00071309" w:rsidP="00071309">
            <w:pPr>
              <w:pStyle w:val="3-"/>
              <w:rPr>
                <w:color w:val="00B050"/>
              </w:rPr>
            </w:pPr>
            <w:r>
              <w:rPr>
                <w:rFonts w:hint="eastAsia"/>
              </w:rPr>
              <w:t xml:space="preserve">static const int FOLLOW_THREAD_MAX = 10;          </w:t>
            </w:r>
            <w:r w:rsidRPr="00742F46">
              <w:rPr>
                <w:rFonts w:hint="eastAsia"/>
                <w:color w:val="00B050"/>
              </w:rPr>
              <w:t>//後続スレッド最大数</w:t>
            </w:r>
          </w:p>
          <w:p w14:paraId="319EAECE" w14:textId="77777777" w:rsidR="00071309" w:rsidRDefault="00071309" w:rsidP="00071309">
            <w:pPr>
              <w:pStyle w:val="3-"/>
            </w:pPr>
            <w:r>
              <w:rPr>
                <w:rFonts w:hint="eastAsia"/>
              </w:rPr>
              <w:t xml:space="preserve">static volatile LONG s_followThreadNum = 0;       </w:t>
            </w:r>
            <w:r w:rsidRPr="00742F46">
              <w:rPr>
                <w:rFonts w:hint="eastAsia"/>
                <w:color w:val="00B050"/>
              </w:rPr>
              <w:t>//後続スレッド数</w:t>
            </w:r>
          </w:p>
          <w:p w14:paraId="2FA4ECF4" w14:textId="77777777" w:rsidR="00071309" w:rsidRPr="00742F46" w:rsidRDefault="00071309" w:rsidP="00071309">
            <w:pPr>
              <w:pStyle w:val="3-"/>
              <w:rPr>
                <w:color w:val="00B050"/>
              </w:rPr>
            </w:pPr>
            <w:r>
              <w:rPr>
                <w:rFonts w:hint="eastAsia"/>
              </w:rPr>
              <w:t xml:space="preserve">static volatile LONG s_followThreadNo = 0;       </w:t>
            </w:r>
            <w:r w:rsidRPr="00742F46">
              <w:rPr>
                <w:rFonts w:hint="eastAsia"/>
                <w:color w:val="00B050"/>
              </w:rPr>
              <w:t xml:space="preserve"> //後続スレッド番号発番用</w:t>
            </w:r>
          </w:p>
          <w:p w14:paraId="6523177E" w14:textId="77777777" w:rsidR="00071309" w:rsidRPr="00742F46" w:rsidRDefault="00071309" w:rsidP="00071309">
            <w:pPr>
              <w:pStyle w:val="3-"/>
              <w:rPr>
                <w:color w:val="00B050"/>
              </w:rPr>
            </w:pPr>
            <w:r>
              <w:rPr>
                <w:rFonts w:hint="eastAsia"/>
              </w:rPr>
              <w:t>static volatile bool s_IsQuirProiorThread = false;</w:t>
            </w:r>
            <w:r w:rsidRPr="00742F46">
              <w:rPr>
                <w:rFonts w:hint="eastAsia"/>
                <w:color w:val="00B050"/>
              </w:rPr>
              <w:t>//先行スレッド終了フラグ</w:t>
            </w:r>
          </w:p>
          <w:p w14:paraId="0E492839" w14:textId="77777777" w:rsidR="00071309" w:rsidRDefault="00071309" w:rsidP="00071309">
            <w:pPr>
              <w:pStyle w:val="3-"/>
            </w:pPr>
          </w:p>
          <w:p w14:paraId="2798D851" w14:textId="77777777" w:rsidR="00071309" w:rsidRPr="00742F46" w:rsidRDefault="00071309" w:rsidP="00071309">
            <w:pPr>
              <w:pStyle w:val="3-"/>
              <w:rPr>
                <w:color w:val="00B050"/>
              </w:rPr>
            </w:pPr>
            <w:r w:rsidRPr="00742F46">
              <w:rPr>
                <w:rFonts w:hint="eastAsia"/>
                <w:color w:val="00B050"/>
              </w:rPr>
              <w:t>//モニター用変数</w:t>
            </w:r>
          </w:p>
          <w:p w14:paraId="2DAF6B73" w14:textId="77777777" w:rsidR="00071309" w:rsidRDefault="00071309" w:rsidP="00071309">
            <w:pPr>
              <w:pStyle w:val="3-"/>
            </w:pPr>
            <w:r>
              <w:t>enum E_PROCESS</w:t>
            </w:r>
          </w:p>
          <w:p w14:paraId="3DB9F451" w14:textId="77777777" w:rsidR="00071309" w:rsidRDefault="00071309" w:rsidP="00071309">
            <w:pPr>
              <w:pStyle w:val="3-"/>
            </w:pPr>
            <w:r>
              <w:t>{</w:t>
            </w:r>
          </w:p>
          <w:p w14:paraId="21DEA397" w14:textId="77777777" w:rsidR="00071309" w:rsidRDefault="00071309" w:rsidP="00071309">
            <w:pPr>
              <w:pStyle w:val="3-"/>
            </w:pPr>
            <w:r>
              <w:rPr>
                <w:rFonts w:hint="eastAsia"/>
              </w:rPr>
              <w:tab/>
              <w:t xml:space="preserve">PRIOR_RUNNING, </w:t>
            </w:r>
            <w:r w:rsidRPr="00742F46">
              <w:rPr>
                <w:rFonts w:hint="eastAsia"/>
                <w:color w:val="00B050"/>
              </w:rPr>
              <w:t>//先行処理実行中</w:t>
            </w:r>
          </w:p>
          <w:p w14:paraId="75369B5D" w14:textId="77777777" w:rsidR="00071309" w:rsidRDefault="00071309" w:rsidP="00071309">
            <w:pPr>
              <w:pStyle w:val="3-"/>
            </w:pPr>
            <w:r>
              <w:rPr>
                <w:rFonts w:hint="eastAsia"/>
              </w:rPr>
              <w:tab/>
              <w:t xml:space="preserve">PRIOR_IDLE,    </w:t>
            </w:r>
            <w:r w:rsidRPr="00742F46">
              <w:rPr>
                <w:rFonts w:hint="eastAsia"/>
                <w:color w:val="00B050"/>
              </w:rPr>
              <w:t>//先行処理アイドル状態</w:t>
            </w:r>
          </w:p>
          <w:p w14:paraId="4AF331E0" w14:textId="77777777" w:rsidR="00071309" w:rsidRPr="00742F46" w:rsidRDefault="00071309" w:rsidP="00071309">
            <w:pPr>
              <w:pStyle w:val="3-"/>
              <w:rPr>
                <w:color w:val="00B050"/>
              </w:rPr>
            </w:pPr>
            <w:r>
              <w:rPr>
                <w:rFonts w:hint="eastAsia"/>
              </w:rPr>
              <w:tab/>
              <w:t>FOLLOW_RUNNING,</w:t>
            </w:r>
            <w:r w:rsidRPr="00742F46">
              <w:rPr>
                <w:rFonts w:hint="eastAsia"/>
                <w:color w:val="00B050"/>
              </w:rPr>
              <w:t>//後続処理実行中</w:t>
            </w:r>
          </w:p>
          <w:p w14:paraId="6ECD3836" w14:textId="77777777" w:rsidR="00071309" w:rsidRDefault="00071309" w:rsidP="00071309">
            <w:pPr>
              <w:pStyle w:val="3-"/>
            </w:pPr>
            <w:r>
              <w:rPr>
                <w:rFonts w:hint="eastAsia"/>
              </w:rPr>
              <w:tab/>
              <w:t xml:space="preserve">FOLLOW_IDLE,   </w:t>
            </w:r>
            <w:r w:rsidRPr="00742F46">
              <w:rPr>
                <w:rFonts w:hint="eastAsia"/>
                <w:color w:val="00B050"/>
              </w:rPr>
              <w:t>//後続処理アイドル状態</w:t>
            </w:r>
          </w:p>
          <w:p w14:paraId="51F267A7" w14:textId="77777777" w:rsidR="00071309" w:rsidRDefault="00071309" w:rsidP="00071309">
            <w:pPr>
              <w:pStyle w:val="3-"/>
            </w:pPr>
            <w:r>
              <w:t>};</w:t>
            </w:r>
          </w:p>
          <w:p w14:paraId="5B7F4B35" w14:textId="77777777" w:rsidR="00071309" w:rsidRDefault="00071309" w:rsidP="00071309">
            <w:pPr>
              <w:pStyle w:val="3-"/>
            </w:pPr>
            <w:r w:rsidRPr="00742F46">
              <w:rPr>
                <w:rFonts w:hint="eastAsia"/>
                <w:color w:val="FF0000"/>
              </w:rPr>
              <w:t>static LONG s_followFinished[FOLLOW_THREAD_MAX];</w:t>
            </w:r>
            <w:r w:rsidRPr="00742F46">
              <w:rPr>
                <w:rFonts w:hint="eastAsia"/>
                <w:color w:val="00B050"/>
              </w:rPr>
              <w:t>//後続スレッド処理完了フラグ</w:t>
            </w:r>
          </w:p>
          <w:p w14:paraId="3D750C6B" w14:textId="77777777" w:rsidR="00071309" w:rsidRDefault="00071309" w:rsidP="00071309">
            <w:pPr>
              <w:pStyle w:val="3-"/>
            </w:pPr>
          </w:p>
          <w:p w14:paraId="4E6A2862" w14:textId="77777777" w:rsidR="00071309" w:rsidRPr="00742F46" w:rsidRDefault="00071309" w:rsidP="00071309">
            <w:pPr>
              <w:pStyle w:val="3-"/>
              <w:rPr>
                <w:color w:val="00B050"/>
              </w:rPr>
            </w:pPr>
            <w:r w:rsidRPr="00742F46">
              <w:rPr>
                <w:rFonts w:hint="eastAsia"/>
                <w:color w:val="00B050"/>
              </w:rPr>
              <w:t>//共有データ</w:t>
            </w:r>
          </w:p>
          <w:p w14:paraId="599C0454" w14:textId="77777777" w:rsidR="00071309" w:rsidRDefault="00071309" w:rsidP="00071309">
            <w:pPr>
              <w:pStyle w:val="3-"/>
            </w:pPr>
            <w:r>
              <w:t>static int s_commonData = 0;</w:t>
            </w:r>
          </w:p>
          <w:p w14:paraId="515EE45B" w14:textId="77777777" w:rsidR="00071309" w:rsidRDefault="00071309" w:rsidP="00071309">
            <w:pPr>
              <w:pStyle w:val="3-"/>
            </w:pPr>
          </w:p>
          <w:p w14:paraId="406B48BB" w14:textId="77777777" w:rsidR="00071309" w:rsidRDefault="00071309" w:rsidP="00071309">
            <w:pPr>
              <w:pStyle w:val="3-"/>
            </w:pPr>
            <w:r w:rsidRPr="00742F46">
              <w:rPr>
                <w:rFonts w:hint="eastAsia"/>
                <w:color w:val="00B050"/>
              </w:rPr>
              <w:t>//スレッド固有データ</w:t>
            </w:r>
          </w:p>
          <w:p w14:paraId="6ED20752" w14:textId="77777777" w:rsidR="00071309" w:rsidRDefault="00071309" w:rsidP="00071309">
            <w:pPr>
              <w:pStyle w:val="3-"/>
            </w:pPr>
            <w:r>
              <w:t>__declspec(thread) int s_tlsData = 0;</w:t>
            </w:r>
          </w:p>
          <w:p w14:paraId="0A6FC962" w14:textId="77777777" w:rsidR="00071309" w:rsidRDefault="00071309" w:rsidP="00071309">
            <w:pPr>
              <w:pStyle w:val="3-"/>
            </w:pPr>
          </w:p>
          <w:p w14:paraId="7D8D59FD" w14:textId="77777777" w:rsidR="00071309" w:rsidRPr="00742F46" w:rsidRDefault="00071309" w:rsidP="00071309">
            <w:pPr>
              <w:pStyle w:val="3-"/>
              <w:rPr>
                <w:color w:val="00B050"/>
              </w:rPr>
            </w:pPr>
            <w:r w:rsidRPr="00742F46">
              <w:rPr>
                <w:rFonts w:hint="eastAsia"/>
                <w:color w:val="00B050"/>
              </w:rPr>
              <w:t>//【処理説明】</w:t>
            </w:r>
          </w:p>
          <w:p w14:paraId="32C23140" w14:textId="77777777" w:rsidR="00071309" w:rsidRPr="00742F46" w:rsidRDefault="00071309" w:rsidP="00071309">
            <w:pPr>
              <w:pStyle w:val="3-"/>
              <w:rPr>
                <w:color w:val="00B050"/>
              </w:rPr>
            </w:pPr>
            <w:r w:rsidRPr="00742F46">
              <w:rPr>
                <w:rFonts w:hint="eastAsia"/>
                <w:color w:val="00B050"/>
              </w:rPr>
              <w:t>//先行スレッドが共有データを作成し、それが完了したら</w:t>
            </w:r>
          </w:p>
          <w:p w14:paraId="5EE84548" w14:textId="77777777" w:rsidR="00071309" w:rsidRPr="00742F46" w:rsidRDefault="00071309" w:rsidP="00071309">
            <w:pPr>
              <w:pStyle w:val="3-"/>
              <w:rPr>
                <w:color w:val="00B050"/>
              </w:rPr>
            </w:pPr>
            <w:r w:rsidRPr="00742F46">
              <w:rPr>
                <w:rFonts w:hint="eastAsia"/>
                <w:color w:val="00B050"/>
              </w:rPr>
              <w:t>//複数の後続スレッドがスタート。</w:t>
            </w:r>
          </w:p>
          <w:p w14:paraId="0FB6BD9E" w14:textId="77777777" w:rsidR="00071309" w:rsidRPr="00742F46" w:rsidRDefault="00071309" w:rsidP="00071309">
            <w:pPr>
              <w:pStyle w:val="3-"/>
              <w:rPr>
                <w:color w:val="00B050"/>
              </w:rPr>
            </w:pPr>
            <w:r w:rsidRPr="00742F46">
              <w:rPr>
                <w:rFonts w:hint="eastAsia"/>
                <w:color w:val="00B050"/>
              </w:rPr>
              <w:t>//後続スレッドは共有データを読み込むだけのため、並列で動作。</w:t>
            </w:r>
          </w:p>
          <w:p w14:paraId="7094FD6F" w14:textId="77777777" w:rsidR="00071309" w:rsidRPr="00742F46" w:rsidRDefault="00071309" w:rsidP="00071309">
            <w:pPr>
              <w:pStyle w:val="3-"/>
              <w:rPr>
                <w:color w:val="00B050"/>
              </w:rPr>
            </w:pPr>
            <w:r w:rsidRPr="00742F46">
              <w:rPr>
                <w:rFonts w:hint="eastAsia"/>
                <w:color w:val="00B050"/>
              </w:rPr>
              <w:t>//後続スレッドの処理が全て完了したら、また先行スレッドが稼働。</w:t>
            </w:r>
          </w:p>
          <w:p w14:paraId="1ECB7D84" w14:textId="77777777" w:rsidR="00071309" w:rsidRPr="00742F46" w:rsidRDefault="00071309" w:rsidP="00071309">
            <w:pPr>
              <w:pStyle w:val="3-"/>
              <w:rPr>
                <w:color w:val="00B050"/>
              </w:rPr>
            </w:pPr>
            <w:r w:rsidRPr="00742F46">
              <w:rPr>
                <w:rFonts w:hint="eastAsia"/>
                <w:color w:val="00B050"/>
              </w:rPr>
              <w:t>//以上を何度か繰り返し、先行スレッドが終了したら全スレッド終了。</w:t>
            </w:r>
          </w:p>
          <w:p w14:paraId="7F9B03E5" w14:textId="77777777" w:rsidR="00071309" w:rsidRPr="00742F46" w:rsidRDefault="00071309" w:rsidP="00071309">
            <w:pPr>
              <w:pStyle w:val="3-"/>
              <w:rPr>
                <w:color w:val="00B050"/>
              </w:rPr>
            </w:pPr>
            <w:r w:rsidRPr="00742F46">
              <w:rPr>
                <w:rFonts w:hint="eastAsia"/>
                <w:color w:val="00B050"/>
              </w:rPr>
              <w:t>//※メインループ⇒描画スレッドのようなリレー処理への応用を想定。</w:t>
            </w:r>
          </w:p>
          <w:p w14:paraId="78F16B50" w14:textId="77777777" w:rsidR="00071309" w:rsidRDefault="00071309" w:rsidP="00071309">
            <w:pPr>
              <w:pStyle w:val="3-"/>
            </w:pPr>
          </w:p>
          <w:p w14:paraId="60AED778" w14:textId="77777777" w:rsidR="00071309" w:rsidRPr="00742F46" w:rsidRDefault="00071309" w:rsidP="00071309">
            <w:pPr>
              <w:pStyle w:val="3-"/>
              <w:rPr>
                <w:color w:val="00B050"/>
              </w:rPr>
            </w:pPr>
            <w:r w:rsidRPr="00742F46">
              <w:rPr>
                <w:rFonts w:hint="eastAsia"/>
                <w:color w:val="00B050"/>
              </w:rPr>
              <w:t>//先行スレッド</w:t>
            </w:r>
          </w:p>
          <w:p w14:paraId="2E8CF6BA" w14:textId="77777777" w:rsidR="00071309" w:rsidRDefault="00071309" w:rsidP="00071309">
            <w:pPr>
              <w:pStyle w:val="3-"/>
            </w:pPr>
            <w:r>
              <w:t>unsigned int WINAPI priorThreadFunc(void* param_p)</w:t>
            </w:r>
          </w:p>
          <w:p w14:paraId="70E21921" w14:textId="77777777" w:rsidR="00071309" w:rsidRDefault="00071309" w:rsidP="00071309">
            <w:pPr>
              <w:pStyle w:val="3-"/>
            </w:pPr>
            <w:r>
              <w:t>{</w:t>
            </w:r>
          </w:p>
          <w:p w14:paraId="2CEB05D8" w14:textId="77777777" w:rsidR="00071309" w:rsidRDefault="00071309" w:rsidP="00071309">
            <w:pPr>
              <w:pStyle w:val="3-"/>
            </w:pPr>
            <w:r>
              <w:rPr>
                <w:rFonts w:hint="eastAsia"/>
              </w:rPr>
              <w:tab/>
            </w:r>
            <w:r w:rsidRPr="00742F46">
              <w:rPr>
                <w:rFonts w:hint="eastAsia"/>
                <w:color w:val="00B050"/>
              </w:rPr>
              <w:t>//パラメータ受け取り</w:t>
            </w:r>
          </w:p>
          <w:p w14:paraId="4F4BF6E0" w14:textId="77777777" w:rsidR="00071309" w:rsidRDefault="00071309" w:rsidP="00071309">
            <w:pPr>
              <w:pStyle w:val="3-"/>
            </w:pPr>
            <w:r>
              <w:tab/>
              <w:t>const char* name = static_cast&lt;const char*&gt;(param_p);</w:t>
            </w:r>
          </w:p>
          <w:p w14:paraId="304ACD30" w14:textId="77777777" w:rsidR="00071309" w:rsidRDefault="00071309" w:rsidP="00071309">
            <w:pPr>
              <w:pStyle w:val="3-"/>
            </w:pPr>
          </w:p>
          <w:p w14:paraId="40AE6DCC" w14:textId="77777777" w:rsidR="00071309" w:rsidRPr="00742F46" w:rsidRDefault="00071309" w:rsidP="00071309">
            <w:pPr>
              <w:pStyle w:val="3-"/>
              <w:rPr>
                <w:color w:val="00B050"/>
              </w:rPr>
            </w:pPr>
            <w:r>
              <w:rPr>
                <w:rFonts w:hint="eastAsia"/>
              </w:rPr>
              <w:tab/>
            </w:r>
            <w:r w:rsidRPr="00742F46">
              <w:rPr>
                <w:rFonts w:hint="eastAsia"/>
                <w:color w:val="00B050"/>
              </w:rPr>
              <w:t>//開始</w:t>
            </w:r>
          </w:p>
          <w:p w14:paraId="7EB71042" w14:textId="77777777" w:rsidR="00071309" w:rsidRDefault="00071309" w:rsidP="00071309">
            <w:pPr>
              <w:pStyle w:val="3-"/>
            </w:pPr>
            <w:r>
              <w:tab/>
              <w:t>printf("- begin:(P)%s -\n", name);</w:t>
            </w:r>
          </w:p>
          <w:p w14:paraId="4FF7BC6C" w14:textId="77777777" w:rsidR="00071309" w:rsidRDefault="00071309" w:rsidP="00071309">
            <w:pPr>
              <w:pStyle w:val="3-"/>
            </w:pPr>
            <w:r>
              <w:tab/>
              <w:t>fflush(stdout);</w:t>
            </w:r>
          </w:p>
          <w:p w14:paraId="6E044C3B" w14:textId="77777777" w:rsidR="00071309" w:rsidRDefault="00071309" w:rsidP="00071309">
            <w:pPr>
              <w:pStyle w:val="3-"/>
            </w:pPr>
          </w:p>
          <w:p w14:paraId="35ED5AD6" w14:textId="77777777" w:rsidR="00071309" w:rsidRPr="00742F46" w:rsidRDefault="00071309" w:rsidP="00071309">
            <w:pPr>
              <w:pStyle w:val="3-"/>
              <w:rPr>
                <w:color w:val="00B050"/>
              </w:rPr>
            </w:pPr>
            <w:r>
              <w:rPr>
                <w:rFonts w:hint="eastAsia"/>
              </w:rPr>
              <w:tab/>
            </w:r>
            <w:r w:rsidRPr="00742F46">
              <w:rPr>
                <w:rFonts w:hint="eastAsia"/>
                <w:color w:val="00B050"/>
              </w:rPr>
              <w:t>//初期化</w:t>
            </w:r>
          </w:p>
          <w:p w14:paraId="6DC290B1" w14:textId="77777777" w:rsidR="00071309" w:rsidRDefault="00071309" w:rsidP="00071309">
            <w:pPr>
              <w:pStyle w:val="3-"/>
            </w:pPr>
            <w:r>
              <w:rPr>
                <w:rFonts w:hint="eastAsia"/>
              </w:rPr>
              <w:tab/>
              <w:t>s_IsQuirProiorThread = false;</w:t>
            </w:r>
            <w:r w:rsidRPr="00742F46">
              <w:rPr>
                <w:rFonts w:hint="eastAsia"/>
                <w:color w:val="00B050"/>
              </w:rPr>
              <w:t>//先行処理終了フラグ</w:t>
            </w:r>
          </w:p>
          <w:p w14:paraId="5C35C50B" w14:textId="77777777" w:rsidR="00071309" w:rsidRDefault="00071309" w:rsidP="00071309">
            <w:pPr>
              <w:pStyle w:val="3-"/>
            </w:pPr>
          </w:p>
          <w:p w14:paraId="15D522D2" w14:textId="77777777" w:rsidR="00071309" w:rsidRDefault="00071309" w:rsidP="00071309">
            <w:pPr>
              <w:pStyle w:val="3-"/>
            </w:pPr>
            <w:r>
              <w:rPr>
                <w:rFonts w:hint="eastAsia"/>
              </w:rPr>
              <w:tab/>
            </w:r>
            <w:r w:rsidRPr="00742F46">
              <w:rPr>
                <w:rFonts w:hint="eastAsia"/>
                <w:color w:val="00B050"/>
              </w:rPr>
              <w:t>//処理</w:t>
            </w:r>
          </w:p>
          <w:p w14:paraId="2CA59461" w14:textId="77777777" w:rsidR="00071309" w:rsidRDefault="00071309" w:rsidP="00071309">
            <w:pPr>
              <w:pStyle w:val="3-"/>
            </w:pPr>
            <w:r>
              <w:tab/>
              <w:t>static const int LOOP_COUNT_MAX = 3;</w:t>
            </w:r>
          </w:p>
          <w:p w14:paraId="673A08A8" w14:textId="77777777" w:rsidR="00071309" w:rsidRDefault="00071309" w:rsidP="00071309">
            <w:pPr>
              <w:pStyle w:val="3-"/>
            </w:pPr>
            <w:r>
              <w:tab/>
              <w:t>int loop_counter = 0;</w:t>
            </w:r>
          </w:p>
          <w:p w14:paraId="386AF072" w14:textId="77777777" w:rsidR="00071309" w:rsidRDefault="00071309" w:rsidP="00071309">
            <w:pPr>
              <w:pStyle w:val="3-"/>
            </w:pPr>
            <w:r>
              <w:tab/>
              <w:t>while (1)</w:t>
            </w:r>
          </w:p>
          <w:p w14:paraId="79970FF7" w14:textId="77777777" w:rsidR="00071309" w:rsidRDefault="00071309" w:rsidP="00071309">
            <w:pPr>
              <w:pStyle w:val="3-"/>
            </w:pPr>
            <w:r>
              <w:tab/>
              <w:t>{</w:t>
            </w:r>
          </w:p>
          <w:p w14:paraId="334C6CAB" w14:textId="77777777" w:rsidR="00071309" w:rsidRDefault="00071309" w:rsidP="00071309">
            <w:pPr>
              <w:pStyle w:val="3-"/>
            </w:pPr>
            <w:r>
              <w:rPr>
                <w:rFonts w:hint="eastAsia"/>
              </w:rPr>
              <w:tab/>
            </w:r>
            <w:r>
              <w:rPr>
                <w:rFonts w:hint="eastAsia"/>
              </w:rPr>
              <w:tab/>
            </w:r>
            <w:r w:rsidRPr="00742F46">
              <w:rPr>
                <w:rFonts w:hint="eastAsia"/>
                <w:color w:val="00B050"/>
              </w:rPr>
              <w:t>//全後続スレッド処理完了待ち</w:t>
            </w:r>
          </w:p>
          <w:p w14:paraId="15F1B25E" w14:textId="77777777" w:rsidR="00071309" w:rsidRDefault="00071309" w:rsidP="00071309">
            <w:pPr>
              <w:pStyle w:val="3-"/>
            </w:pPr>
            <w:r>
              <w:tab/>
            </w:r>
            <w:r>
              <w:tab/>
              <w:t>for (int i = 0; i &lt; s_followThreadNum; ++i)</w:t>
            </w:r>
          </w:p>
          <w:p w14:paraId="7454763E" w14:textId="77777777" w:rsidR="00071309" w:rsidRDefault="00071309" w:rsidP="00071309">
            <w:pPr>
              <w:pStyle w:val="3-"/>
            </w:pPr>
            <w:r>
              <w:tab/>
            </w:r>
            <w:r>
              <w:tab/>
              <w:t>{</w:t>
            </w:r>
          </w:p>
          <w:p w14:paraId="67492E45" w14:textId="77777777" w:rsidR="00071309" w:rsidRDefault="00071309" w:rsidP="00071309">
            <w:pPr>
              <w:pStyle w:val="3-"/>
            </w:pPr>
            <w:r>
              <w:tab/>
            </w:r>
            <w:r>
              <w:tab/>
            </w:r>
            <w:r>
              <w:tab/>
              <w:t>E_PROCESS prev = E_PROCESS::FOLLOW_IDLE;</w:t>
            </w:r>
          </w:p>
          <w:p w14:paraId="65C71EAA" w14:textId="77777777" w:rsidR="00C73EA1" w:rsidRPr="00C73EA1" w:rsidRDefault="00071309" w:rsidP="00071309">
            <w:pPr>
              <w:pStyle w:val="3-"/>
              <w:rPr>
                <w:color w:val="FF0000"/>
              </w:rPr>
            </w:pPr>
            <w:r w:rsidRPr="00C73EA1">
              <w:rPr>
                <w:color w:val="FF0000"/>
              </w:rPr>
              <w:tab/>
            </w:r>
            <w:r w:rsidRPr="00C73EA1">
              <w:rPr>
                <w:color w:val="FF0000"/>
              </w:rPr>
              <w:tab/>
            </w:r>
            <w:r w:rsidRPr="00C73EA1">
              <w:rPr>
                <w:color w:val="FF0000"/>
              </w:rPr>
              <w:tab/>
              <w:t>while (InterlockedCompareExchange(&amp;s_followFinished[i], E_PROCESS::PRIOR_RUNNING,</w:t>
            </w:r>
          </w:p>
          <w:p w14:paraId="7D80EFBE" w14:textId="795AB612" w:rsidR="00071309" w:rsidRPr="00C73EA1" w:rsidRDefault="00C73EA1" w:rsidP="00071309">
            <w:pPr>
              <w:pStyle w:val="3-"/>
              <w:rPr>
                <w:color w:val="FF0000"/>
              </w:rPr>
            </w:pP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00071309" w:rsidRPr="00C73EA1">
              <w:rPr>
                <w:color w:val="FF0000"/>
              </w:rPr>
              <w:t xml:space="preserve"> E_PROCESS::FOLLOW_IDLE) != E_PROCESS::FOLLOW_IDLE){}</w:t>
            </w:r>
          </w:p>
          <w:p w14:paraId="567A54B1" w14:textId="77777777" w:rsidR="00071309" w:rsidRDefault="00071309" w:rsidP="00071309">
            <w:pPr>
              <w:pStyle w:val="3-"/>
            </w:pPr>
            <w:r>
              <w:tab/>
            </w:r>
            <w:r>
              <w:tab/>
              <w:t>}</w:t>
            </w:r>
          </w:p>
          <w:p w14:paraId="2E0FF021" w14:textId="77777777" w:rsidR="00071309" w:rsidRDefault="00071309" w:rsidP="00071309">
            <w:pPr>
              <w:pStyle w:val="3-"/>
            </w:pPr>
          </w:p>
          <w:p w14:paraId="347BF60F" w14:textId="77777777" w:rsidR="00071309" w:rsidRDefault="00071309" w:rsidP="00071309">
            <w:pPr>
              <w:pStyle w:val="3-"/>
            </w:pPr>
            <w:r>
              <w:rPr>
                <w:rFonts w:hint="eastAsia"/>
              </w:rPr>
              <w:tab/>
            </w:r>
            <w:r>
              <w:rPr>
                <w:rFonts w:hint="eastAsia"/>
              </w:rPr>
              <w:tab/>
            </w:r>
            <w:r w:rsidRPr="00C73EA1">
              <w:rPr>
                <w:rFonts w:hint="eastAsia"/>
                <w:color w:val="00B050"/>
              </w:rPr>
              <w:t>//ループカウンタ進行＆終了判定</w:t>
            </w:r>
          </w:p>
          <w:p w14:paraId="129B6FA6" w14:textId="77777777" w:rsidR="00071309" w:rsidRDefault="00071309" w:rsidP="00071309">
            <w:pPr>
              <w:pStyle w:val="3-"/>
            </w:pPr>
            <w:r>
              <w:tab/>
            </w:r>
            <w:r>
              <w:tab/>
              <w:t>if (loop_counter++ == LOOP_COUNT_MAX)</w:t>
            </w:r>
          </w:p>
          <w:p w14:paraId="7016F0BE" w14:textId="77777777" w:rsidR="00071309" w:rsidRDefault="00071309" w:rsidP="00071309">
            <w:pPr>
              <w:pStyle w:val="3-"/>
            </w:pPr>
            <w:r>
              <w:tab/>
            </w:r>
            <w:r>
              <w:tab/>
              <w:t>{</w:t>
            </w:r>
          </w:p>
          <w:p w14:paraId="3B1EA721" w14:textId="77777777" w:rsidR="00071309" w:rsidRPr="00C73EA1" w:rsidRDefault="00071309" w:rsidP="00071309">
            <w:pPr>
              <w:pStyle w:val="3-"/>
              <w:rPr>
                <w:color w:val="00B050"/>
              </w:rPr>
            </w:pPr>
            <w:r>
              <w:rPr>
                <w:rFonts w:hint="eastAsia"/>
              </w:rPr>
              <w:tab/>
            </w:r>
            <w:r>
              <w:rPr>
                <w:rFonts w:hint="eastAsia"/>
              </w:rPr>
              <w:tab/>
            </w:r>
            <w:r>
              <w:rPr>
                <w:rFonts w:hint="eastAsia"/>
              </w:rPr>
              <w:tab/>
            </w:r>
            <w:r w:rsidRPr="00C73EA1">
              <w:rPr>
                <w:rFonts w:hint="eastAsia"/>
                <w:color w:val="00B050"/>
              </w:rPr>
              <w:t>//処理終了</w:t>
            </w:r>
          </w:p>
          <w:p w14:paraId="21FE6B71" w14:textId="77777777" w:rsidR="00071309" w:rsidRDefault="00071309" w:rsidP="00071309">
            <w:pPr>
              <w:pStyle w:val="3-"/>
            </w:pPr>
            <w:r>
              <w:tab/>
            </w:r>
            <w:r>
              <w:tab/>
            </w:r>
            <w:r>
              <w:tab/>
              <w:t>printf("(P)%s: [QUIT]\n", name);</w:t>
            </w:r>
          </w:p>
          <w:p w14:paraId="386C8859" w14:textId="77777777" w:rsidR="00071309" w:rsidRDefault="00071309" w:rsidP="00071309">
            <w:pPr>
              <w:pStyle w:val="3-"/>
            </w:pPr>
            <w:r>
              <w:tab/>
            </w:r>
            <w:r>
              <w:tab/>
            </w:r>
            <w:r>
              <w:tab/>
              <w:t>fflush(stdout);</w:t>
            </w:r>
          </w:p>
          <w:p w14:paraId="36B77DF2" w14:textId="77777777" w:rsidR="00071309" w:rsidRDefault="00071309" w:rsidP="00071309">
            <w:pPr>
              <w:pStyle w:val="3-"/>
            </w:pPr>
            <w:r>
              <w:tab/>
            </w:r>
            <w:r>
              <w:tab/>
            </w:r>
            <w:r>
              <w:tab/>
            </w:r>
          </w:p>
          <w:p w14:paraId="38678EEC" w14:textId="77777777" w:rsidR="00071309" w:rsidRPr="00C73EA1" w:rsidRDefault="00071309" w:rsidP="00071309">
            <w:pPr>
              <w:pStyle w:val="3-"/>
              <w:rPr>
                <w:color w:val="00B050"/>
              </w:rPr>
            </w:pPr>
            <w:r>
              <w:rPr>
                <w:rFonts w:hint="eastAsia"/>
              </w:rPr>
              <w:tab/>
            </w:r>
            <w:r>
              <w:rPr>
                <w:rFonts w:hint="eastAsia"/>
              </w:rPr>
              <w:tab/>
            </w:r>
            <w:r>
              <w:rPr>
                <w:rFonts w:hint="eastAsia"/>
              </w:rPr>
              <w:tab/>
            </w:r>
            <w:r w:rsidRPr="00C73EA1">
              <w:rPr>
                <w:rFonts w:hint="eastAsia"/>
                <w:color w:val="00B050"/>
              </w:rPr>
              <w:t>//先行スレッド終了フラグ</w:t>
            </w:r>
          </w:p>
          <w:p w14:paraId="77E2BDAF" w14:textId="77777777" w:rsidR="00071309" w:rsidRDefault="00071309" w:rsidP="00071309">
            <w:pPr>
              <w:pStyle w:val="3-"/>
            </w:pPr>
            <w:r>
              <w:tab/>
            </w:r>
            <w:r>
              <w:tab/>
            </w:r>
            <w:r>
              <w:tab/>
              <w:t>s_IsQuirProiorThread = true;</w:t>
            </w:r>
          </w:p>
          <w:p w14:paraId="5093ED7E" w14:textId="77777777" w:rsidR="00071309" w:rsidRDefault="00071309" w:rsidP="00071309">
            <w:pPr>
              <w:pStyle w:val="3-"/>
            </w:pPr>
          </w:p>
          <w:p w14:paraId="560ACB9F" w14:textId="77777777" w:rsidR="00071309" w:rsidRPr="00C73EA1" w:rsidRDefault="00071309" w:rsidP="00071309">
            <w:pPr>
              <w:pStyle w:val="3-"/>
              <w:rPr>
                <w:color w:val="00B050"/>
              </w:rPr>
            </w:pPr>
            <w:r>
              <w:rPr>
                <w:rFonts w:hint="eastAsia"/>
              </w:rPr>
              <w:tab/>
            </w:r>
            <w:r>
              <w:rPr>
                <w:rFonts w:hint="eastAsia"/>
              </w:rPr>
              <w:tab/>
            </w:r>
            <w:r>
              <w:rPr>
                <w:rFonts w:hint="eastAsia"/>
              </w:rPr>
              <w:tab/>
            </w:r>
            <w:r w:rsidRPr="00C73EA1">
              <w:rPr>
                <w:rFonts w:hint="eastAsia"/>
                <w:color w:val="00B050"/>
              </w:rPr>
              <w:t>//先行スレッド処理完了：全待機スレッドを起床</w:t>
            </w:r>
          </w:p>
          <w:p w14:paraId="77326C39" w14:textId="77777777" w:rsidR="00071309" w:rsidRDefault="00071309" w:rsidP="00071309">
            <w:pPr>
              <w:pStyle w:val="3-"/>
            </w:pPr>
            <w:r>
              <w:tab/>
            </w:r>
            <w:r>
              <w:tab/>
            </w:r>
            <w:r>
              <w:tab/>
              <w:t>for (int i = 0; i &lt; s_followThreadNum; ++i)</w:t>
            </w:r>
          </w:p>
          <w:p w14:paraId="646EC243" w14:textId="77777777" w:rsidR="00071309" w:rsidRDefault="00071309" w:rsidP="00071309">
            <w:pPr>
              <w:pStyle w:val="3-"/>
            </w:pPr>
            <w:r>
              <w:tab/>
            </w:r>
            <w:r>
              <w:tab/>
            </w:r>
            <w:r>
              <w:tab/>
              <w:t>{</w:t>
            </w:r>
          </w:p>
          <w:p w14:paraId="081F726A" w14:textId="77777777" w:rsidR="00071309" w:rsidRPr="00C73EA1" w:rsidRDefault="00071309" w:rsidP="00071309">
            <w:pPr>
              <w:pStyle w:val="3-"/>
              <w:rPr>
                <w:color w:val="FF0000"/>
              </w:rPr>
            </w:pPr>
            <w:r>
              <w:tab/>
            </w:r>
            <w:r>
              <w:tab/>
            </w:r>
            <w:r>
              <w:tab/>
            </w:r>
            <w:r>
              <w:tab/>
            </w:r>
            <w:r w:rsidRPr="00C73EA1">
              <w:rPr>
                <w:color w:val="FF0000"/>
              </w:rPr>
              <w:t>s_followFinished[i] = E_PROCESS::PRIOR_IDLE;</w:t>
            </w:r>
          </w:p>
          <w:p w14:paraId="3974F977" w14:textId="77777777" w:rsidR="00071309" w:rsidRDefault="00071309" w:rsidP="00071309">
            <w:pPr>
              <w:pStyle w:val="3-"/>
            </w:pPr>
            <w:r>
              <w:tab/>
            </w:r>
            <w:r>
              <w:tab/>
            </w:r>
            <w:r>
              <w:tab/>
              <w:t>}</w:t>
            </w:r>
          </w:p>
          <w:p w14:paraId="57932378" w14:textId="77777777" w:rsidR="00071309" w:rsidRDefault="00071309" w:rsidP="00071309">
            <w:pPr>
              <w:pStyle w:val="3-"/>
            </w:pPr>
          </w:p>
          <w:p w14:paraId="42C4993F" w14:textId="77777777" w:rsidR="00071309" w:rsidRDefault="00071309" w:rsidP="00071309">
            <w:pPr>
              <w:pStyle w:val="3-"/>
            </w:pPr>
            <w:r>
              <w:tab/>
            </w:r>
            <w:r>
              <w:tab/>
            </w:r>
            <w:r>
              <w:tab/>
              <w:t>break;</w:t>
            </w:r>
          </w:p>
          <w:p w14:paraId="0B37D9E3" w14:textId="77777777" w:rsidR="00071309" w:rsidRDefault="00071309" w:rsidP="00071309">
            <w:pPr>
              <w:pStyle w:val="3-"/>
            </w:pPr>
            <w:r>
              <w:tab/>
            </w:r>
            <w:r>
              <w:tab/>
              <w:t>}</w:t>
            </w:r>
          </w:p>
          <w:p w14:paraId="78AE7E54" w14:textId="77777777" w:rsidR="00071309" w:rsidRDefault="00071309" w:rsidP="00071309">
            <w:pPr>
              <w:pStyle w:val="3-"/>
            </w:pPr>
          </w:p>
          <w:p w14:paraId="59314471" w14:textId="77777777" w:rsidR="00071309" w:rsidRDefault="00071309" w:rsidP="00071309">
            <w:pPr>
              <w:pStyle w:val="3-"/>
            </w:pPr>
            <w:r>
              <w:rPr>
                <w:rFonts w:hint="eastAsia"/>
              </w:rPr>
              <w:tab/>
            </w:r>
            <w:r>
              <w:rPr>
                <w:rFonts w:hint="eastAsia"/>
              </w:rPr>
              <w:tab/>
            </w:r>
            <w:r w:rsidRPr="00C73EA1">
              <w:rPr>
                <w:rFonts w:hint="eastAsia"/>
                <w:color w:val="00B050"/>
              </w:rPr>
              <w:t>//データ表示（前）</w:t>
            </w:r>
          </w:p>
          <w:p w14:paraId="521B7A7E" w14:textId="77777777" w:rsidR="00071309" w:rsidRDefault="00071309" w:rsidP="00071309">
            <w:pPr>
              <w:pStyle w:val="3-"/>
            </w:pPr>
            <w:r>
              <w:tab/>
            </w:r>
            <w:r>
              <w:tab/>
              <w:t>printf("(P)%s: [BEFORE] commonData=%d, tlsData=%d\n", name, s_commonData, s_tlsData);</w:t>
            </w:r>
          </w:p>
          <w:p w14:paraId="03370CA4" w14:textId="77777777" w:rsidR="00071309" w:rsidRDefault="00071309" w:rsidP="00071309">
            <w:pPr>
              <w:pStyle w:val="3-"/>
            </w:pPr>
            <w:r>
              <w:tab/>
            </w:r>
            <w:r>
              <w:tab/>
              <w:t>fflush(stdout);</w:t>
            </w:r>
          </w:p>
          <w:p w14:paraId="71ECB363" w14:textId="77777777" w:rsidR="00071309" w:rsidRDefault="00071309" w:rsidP="00071309">
            <w:pPr>
              <w:pStyle w:val="3-"/>
            </w:pPr>
          </w:p>
          <w:p w14:paraId="20AAC592" w14:textId="77777777" w:rsidR="00071309" w:rsidRDefault="00071309" w:rsidP="00071309">
            <w:pPr>
              <w:pStyle w:val="3-"/>
            </w:pPr>
            <w:r>
              <w:rPr>
                <w:rFonts w:hint="eastAsia"/>
              </w:rPr>
              <w:tab/>
            </w:r>
            <w:r>
              <w:rPr>
                <w:rFonts w:hint="eastAsia"/>
              </w:rPr>
              <w:tab/>
            </w:r>
            <w:r w:rsidRPr="00C73EA1">
              <w:rPr>
                <w:rFonts w:hint="eastAsia"/>
                <w:color w:val="00B050"/>
              </w:rPr>
              <w:t>//データ取得</w:t>
            </w:r>
          </w:p>
          <w:p w14:paraId="526A2C1C" w14:textId="77777777" w:rsidR="00071309" w:rsidRDefault="00071309" w:rsidP="00071309">
            <w:pPr>
              <w:pStyle w:val="3-"/>
            </w:pPr>
            <w:r>
              <w:tab/>
            </w:r>
            <w:r>
              <w:tab/>
              <w:t>int common_data = s_commonData;</w:t>
            </w:r>
          </w:p>
          <w:p w14:paraId="4E2AFF3E" w14:textId="77777777" w:rsidR="00071309" w:rsidRDefault="00071309" w:rsidP="00071309">
            <w:pPr>
              <w:pStyle w:val="3-"/>
            </w:pPr>
            <w:r>
              <w:tab/>
            </w:r>
            <w:r>
              <w:tab/>
              <w:t>int tls_data = s_tlsData;</w:t>
            </w:r>
          </w:p>
          <w:p w14:paraId="628EDBE4" w14:textId="77777777" w:rsidR="00071309" w:rsidRDefault="00071309" w:rsidP="00071309">
            <w:pPr>
              <w:pStyle w:val="3-"/>
            </w:pPr>
          </w:p>
          <w:p w14:paraId="1D96A906"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//データ更新</w:t>
            </w:r>
          </w:p>
          <w:p w14:paraId="37DF13F0" w14:textId="77777777" w:rsidR="00071309" w:rsidRDefault="00071309" w:rsidP="00071309">
            <w:pPr>
              <w:pStyle w:val="3-"/>
            </w:pPr>
            <w:r>
              <w:tab/>
            </w:r>
            <w:r>
              <w:tab/>
              <w:t>++common_data;</w:t>
            </w:r>
          </w:p>
          <w:p w14:paraId="040C9FFB" w14:textId="77777777" w:rsidR="00071309" w:rsidRDefault="00071309" w:rsidP="00071309">
            <w:pPr>
              <w:pStyle w:val="3-"/>
            </w:pPr>
            <w:r>
              <w:tab/>
            </w:r>
            <w:r>
              <w:tab/>
              <w:t>++tls_data;</w:t>
            </w:r>
          </w:p>
          <w:p w14:paraId="7361FFBA" w14:textId="77777777" w:rsidR="00071309" w:rsidRDefault="00071309" w:rsidP="00071309">
            <w:pPr>
              <w:pStyle w:val="3-"/>
            </w:pPr>
          </w:p>
          <w:p w14:paraId="119C6E78" w14:textId="77777777" w:rsidR="00071309" w:rsidRDefault="00071309" w:rsidP="00071309">
            <w:pPr>
              <w:pStyle w:val="3-"/>
            </w:pPr>
            <w:r>
              <w:rPr>
                <w:rFonts w:hint="eastAsia"/>
              </w:rPr>
              <w:tab/>
            </w:r>
            <w:r>
              <w:rPr>
                <w:rFonts w:hint="eastAsia"/>
              </w:rPr>
              <w:tab/>
            </w:r>
            <w:r w:rsidRPr="00C73EA1">
              <w:rPr>
                <w:rFonts w:hint="eastAsia"/>
                <w:color w:val="00B050"/>
              </w:rPr>
              <w:t>//若干ランダムでスリープ（0～499 msec）</w:t>
            </w:r>
          </w:p>
          <w:p w14:paraId="3946BAA6" w14:textId="77777777" w:rsidR="00071309" w:rsidRDefault="00071309" w:rsidP="00071309">
            <w:pPr>
              <w:pStyle w:val="3-"/>
            </w:pPr>
            <w:r>
              <w:tab/>
            </w:r>
            <w:r>
              <w:tab/>
              <w:t>Sleep(rand() % 500);</w:t>
            </w:r>
          </w:p>
          <w:p w14:paraId="69734FF6" w14:textId="77777777" w:rsidR="00071309" w:rsidRDefault="00071309" w:rsidP="00071309">
            <w:pPr>
              <w:pStyle w:val="3-"/>
            </w:pPr>
          </w:p>
          <w:p w14:paraId="07CF9285"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//データ書き戻し</w:t>
            </w:r>
          </w:p>
          <w:p w14:paraId="4134BF59" w14:textId="77777777" w:rsidR="00071309" w:rsidRDefault="00071309" w:rsidP="00071309">
            <w:pPr>
              <w:pStyle w:val="3-"/>
            </w:pPr>
            <w:r>
              <w:tab/>
            </w:r>
            <w:r>
              <w:tab/>
              <w:t>s_commonData = common_data;</w:t>
            </w:r>
          </w:p>
          <w:p w14:paraId="1F9D9AAB" w14:textId="77777777" w:rsidR="00071309" w:rsidRDefault="00071309" w:rsidP="00071309">
            <w:pPr>
              <w:pStyle w:val="3-"/>
            </w:pPr>
            <w:r>
              <w:tab/>
            </w:r>
            <w:r>
              <w:tab/>
              <w:t>s_tlsData = tls_data;</w:t>
            </w:r>
          </w:p>
          <w:p w14:paraId="7C4343B8" w14:textId="77777777" w:rsidR="00071309" w:rsidRDefault="00071309" w:rsidP="00071309">
            <w:pPr>
              <w:pStyle w:val="3-"/>
            </w:pPr>
          </w:p>
          <w:p w14:paraId="3B89F37D" w14:textId="77777777" w:rsidR="00071309" w:rsidRDefault="00071309" w:rsidP="00071309">
            <w:pPr>
              <w:pStyle w:val="3-"/>
            </w:pPr>
            <w:r>
              <w:rPr>
                <w:rFonts w:hint="eastAsia"/>
              </w:rPr>
              <w:tab/>
            </w:r>
            <w:r>
              <w:rPr>
                <w:rFonts w:hint="eastAsia"/>
              </w:rPr>
              <w:tab/>
            </w:r>
            <w:r w:rsidRPr="00C73EA1">
              <w:rPr>
                <w:rFonts w:hint="eastAsia"/>
                <w:color w:val="00B050"/>
              </w:rPr>
              <w:t>//データ表示（後）</w:t>
            </w:r>
          </w:p>
          <w:p w14:paraId="364ECFD0" w14:textId="77777777" w:rsidR="00071309" w:rsidRDefault="00071309" w:rsidP="00071309">
            <w:pPr>
              <w:pStyle w:val="3-"/>
            </w:pPr>
            <w:r>
              <w:tab/>
            </w:r>
            <w:r>
              <w:tab/>
              <w:t>printf("(P)%s: [AFTER]  commonData=%d, tlsData=%d\n", name, s_commonData, s_tlsData);</w:t>
            </w:r>
          </w:p>
          <w:p w14:paraId="08872A65" w14:textId="77777777" w:rsidR="00071309" w:rsidRDefault="00071309" w:rsidP="00071309">
            <w:pPr>
              <w:pStyle w:val="3-"/>
            </w:pPr>
            <w:r>
              <w:tab/>
            </w:r>
            <w:r>
              <w:tab/>
              <w:t>fflush(stdout);</w:t>
            </w:r>
          </w:p>
          <w:p w14:paraId="44721146" w14:textId="77777777" w:rsidR="00071309" w:rsidRDefault="00071309" w:rsidP="00071309">
            <w:pPr>
              <w:pStyle w:val="3-"/>
            </w:pPr>
          </w:p>
          <w:p w14:paraId="670D8730"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//先行スレッド処理完了：全待機スレッドを起床</w:t>
            </w:r>
          </w:p>
          <w:p w14:paraId="0D0837B3" w14:textId="77777777" w:rsidR="00071309" w:rsidRDefault="00071309" w:rsidP="00071309">
            <w:pPr>
              <w:pStyle w:val="3-"/>
            </w:pPr>
            <w:r>
              <w:tab/>
            </w:r>
            <w:r>
              <w:tab/>
              <w:t>for (int i = 0; i &lt; s_followThreadNum; ++i)</w:t>
            </w:r>
          </w:p>
          <w:p w14:paraId="0F4D79CA" w14:textId="77777777" w:rsidR="00071309" w:rsidRDefault="00071309" w:rsidP="00071309">
            <w:pPr>
              <w:pStyle w:val="3-"/>
            </w:pPr>
            <w:r>
              <w:tab/>
            </w:r>
            <w:r>
              <w:tab/>
              <w:t>{</w:t>
            </w:r>
          </w:p>
          <w:p w14:paraId="2A45F0DB" w14:textId="77777777" w:rsidR="00071309" w:rsidRPr="00C73EA1" w:rsidRDefault="00071309" w:rsidP="00071309">
            <w:pPr>
              <w:pStyle w:val="3-"/>
              <w:rPr>
                <w:color w:val="FF0000"/>
              </w:rPr>
            </w:pPr>
            <w:r>
              <w:tab/>
            </w:r>
            <w:r>
              <w:tab/>
            </w:r>
            <w:r>
              <w:tab/>
            </w:r>
            <w:r w:rsidRPr="00C73EA1">
              <w:rPr>
                <w:color w:val="FF0000"/>
              </w:rPr>
              <w:t>s_followFinished[i] = E_PROCESS::PRIOR_IDLE;</w:t>
            </w:r>
          </w:p>
          <w:p w14:paraId="5835DD6B" w14:textId="77777777" w:rsidR="00071309" w:rsidRDefault="00071309" w:rsidP="00071309">
            <w:pPr>
              <w:pStyle w:val="3-"/>
            </w:pPr>
            <w:r>
              <w:tab/>
            </w:r>
            <w:r>
              <w:tab/>
              <w:t>}</w:t>
            </w:r>
          </w:p>
          <w:p w14:paraId="257C463D" w14:textId="77777777" w:rsidR="00071309" w:rsidRDefault="00071309" w:rsidP="00071309">
            <w:pPr>
              <w:pStyle w:val="3-"/>
            </w:pPr>
          </w:p>
          <w:p w14:paraId="2B9F4902" w14:textId="77777777" w:rsidR="00071309" w:rsidRDefault="00071309" w:rsidP="00071309">
            <w:pPr>
              <w:pStyle w:val="3-"/>
            </w:pPr>
            <w:r>
              <w:rPr>
                <w:rFonts w:hint="eastAsia"/>
              </w:rPr>
              <w:tab/>
            </w:r>
            <w:r>
              <w:rPr>
                <w:rFonts w:hint="eastAsia"/>
              </w:rPr>
              <w:tab/>
            </w:r>
            <w:r w:rsidRPr="00C73EA1">
              <w:rPr>
                <w:rFonts w:hint="eastAsia"/>
                <w:color w:val="00B050"/>
              </w:rPr>
              <w:t>//スレッド切り替えのためのスリープ</w:t>
            </w:r>
          </w:p>
          <w:p w14:paraId="18C0AA12" w14:textId="77777777" w:rsidR="00071309" w:rsidRDefault="00071309" w:rsidP="00071309">
            <w:pPr>
              <w:pStyle w:val="3-"/>
            </w:pPr>
            <w:r>
              <w:tab/>
            </w:r>
            <w:r>
              <w:tab/>
              <w:t>Sleep(0);</w:t>
            </w:r>
          </w:p>
          <w:p w14:paraId="32492DEF" w14:textId="77777777" w:rsidR="00071309" w:rsidRPr="00C73EA1" w:rsidRDefault="00071309" w:rsidP="00071309">
            <w:pPr>
              <w:pStyle w:val="3-"/>
              <w:rPr>
                <w:color w:val="00B050"/>
              </w:rPr>
            </w:pPr>
            <w:r>
              <w:rPr>
                <w:rFonts w:hint="eastAsia"/>
              </w:rPr>
              <w:tab/>
            </w:r>
            <w:r w:rsidRPr="00C73EA1">
              <w:rPr>
                <w:rFonts w:hint="eastAsia"/>
                <w:color w:val="00B050"/>
              </w:rPr>
              <w:t>//</w:t>
            </w:r>
            <w:r w:rsidRPr="00C73EA1">
              <w:rPr>
                <w:rFonts w:hint="eastAsia"/>
                <w:color w:val="00B050"/>
              </w:rPr>
              <w:tab/>
              <w:t>//スレッド切り替え</w:t>
            </w:r>
          </w:p>
          <w:p w14:paraId="3C7408E9" w14:textId="77777777" w:rsidR="00071309" w:rsidRPr="00C73EA1" w:rsidRDefault="00071309" w:rsidP="00071309">
            <w:pPr>
              <w:pStyle w:val="3-"/>
              <w:rPr>
                <w:color w:val="00B050"/>
              </w:rPr>
            </w:pPr>
            <w:r w:rsidRPr="00C73EA1">
              <w:rPr>
                <w:rFonts w:hint="eastAsia"/>
                <w:color w:val="00B050"/>
              </w:rPr>
              <w:lastRenderedPageBreak/>
              <w:tab/>
              <w:t>//</w:t>
            </w:r>
            <w:r w:rsidRPr="00C73EA1">
              <w:rPr>
                <w:rFonts w:hint="eastAsia"/>
                <w:color w:val="00B050"/>
              </w:rPr>
              <w:tab/>
              <w:t>SwitchToThread();//OSに任せて再スケジューリング</w:t>
            </w:r>
          </w:p>
          <w:p w14:paraId="4A869960" w14:textId="77777777" w:rsidR="00071309" w:rsidRPr="00C73EA1" w:rsidRDefault="00071309" w:rsidP="00071309">
            <w:pPr>
              <w:pStyle w:val="3-"/>
              <w:rPr>
                <w:color w:val="00B050"/>
              </w:rPr>
            </w:pPr>
            <w:r w:rsidRPr="00C73EA1">
              <w:rPr>
                <w:rFonts w:hint="eastAsia"/>
                <w:color w:val="00B050"/>
              </w:rPr>
              <w:tab/>
              <w:t>//</w:t>
            </w:r>
            <w:r w:rsidRPr="00C73EA1">
              <w:rPr>
                <w:rFonts w:hint="eastAsia"/>
                <w:color w:val="00B050"/>
              </w:rPr>
              <w:tab/>
              <w:t>Yield();//廃止</w:t>
            </w:r>
          </w:p>
          <w:p w14:paraId="28B6E3B3" w14:textId="77777777" w:rsidR="00071309" w:rsidRDefault="00071309" w:rsidP="00071309">
            <w:pPr>
              <w:pStyle w:val="3-"/>
            </w:pPr>
            <w:r>
              <w:tab/>
              <w:t>}</w:t>
            </w:r>
          </w:p>
          <w:p w14:paraId="0B4A0C1E" w14:textId="77777777" w:rsidR="00071309" w:rsidRDefault="00071309" w:rsidP="00071309">
            <w:pPr>
              <w:pStyle w:val="3-"/>
            </w:pPr>
          </w:p>
          <w:p w14:paraId="32BF9651" w14:textId="77777777" w:rsidR="00071309" w:rsidRPr="00C73EA1" w:rsidRDefault="00071309" w:rsidP="00071309">
            <w:pPr>
              <w:pStyle w:val="3-"/>
              <w:rPr>
                <w:color w:val="00B050"/>
              </w:rPr>
            </w:pPr>
            <w:r>
              <w:rPr>
                <w:rFonts w:hint="eastAsia"/>
              </w:rPr>
              <w:tab/>
            </w:r>
            <w:r w:rsidRPr="00C73EA1">
              <w:rPr>
                <w:rFonts w:hint="eastAsia"/>
                <w:color w:val="00B050"/>
              </w:rPr>
              <w:t>//終了</w:t>
            </w:r>
          </w:p>
          <w:p w14:paraId="7AF67CD6" w14:textId="77777777" w:rsidR="00071309" w:rsidRDefault="00071309" w:rsidP="00071309">
            <w:pPr>
              <w:pStyle w:val="3-"/>
            </w:pPr>
            <w:r>
              <w:tab/>
              <w:t>printf("- end:(P)%s -\n", name);</w:t>
            </w:r>
          </w:p>
          <w:p w14:paraId="5D200EA8" w14:textId="77777777" w:rsidR="00071309" w:rsidRDefault="00071309" w:rsidP="00071309">
            <w:pPr>
              <w:pStyle w:val="3-"/>
            </w:pPr>
            <w:r>
              <w:tab/>
              <w:t>fflush(stdout);</w:t>
            </w:r>
          </w:p>
          <w:p w14:paraId="31DF390B" w14:textId="77777777" w:rsidR="00071309" w:rsidRDefault="00071309" w:rsidP="00071309">
            <w:pPr>
              <w:pStyle w:val="3-"/>
            </w:pPr>
            <w:r>
              <w:tab/>
              <w:t>return 0;</w:t>
            </w:r>
          </w:p>
          <w:p w14:paraId="5B9C380E" w14:textId="77777777" w:rsidR="00071309" w:rsidRDefault="00071309" w:rsidP="00071309">
            <w:pPr>
              <w:pStyle w:val="3-"/>
            </w:pPr>
            <w:r>
              <w:t>}</w:t>
            </w:r>
          </w:p>
          <w:p w14:paraId="131F61DB" w14:textId="77777777" w:rsidR="00071309" w:rsidRDefault="00071309" w:rsidP="00071309">
            <w:pPr>
              <w:pStyle w:val="3-"/>
            </w:pPr>
          </w:p>
          <w:p w14:paraId="35F9D032" w14:textId="77777777" w:rsidR="00071309" w:rsidRPr="00C73EA1" w:rsidRDefault="00071309" w:rsidP="00071309">
            <w:pPr>
              <w:pStyle w:val="3-"/>
              <w:rPr>
                <w:color w:val="00B050"/>
              </w:rPr>
            </w:pPr>
            <w:r w:rsidRPr="00C73EA1">
              <w:rPr>
                <w:rFonts w:hint="eastAsia"/>
                <w:color w:val="00B050"/>
              </w:rPr>
              <w:t>//後続スレッド</w:t>
            </w:r>
          </w:p>
          <w:p w14:paraId="4BB4EC80" w14:textId="77777777" w:rsidR="00071309" w:rsidRDefault="00071309" w:rsidP="00071309">
            <w:pPr>
              <w:pStyle w:val="3-"/>
            </w:pPr>
            <w:r>
              <w:t>unsigned int WINAPI followThreadFunc(void* param_p)</w:t>
            </w:r>
          </w:p>
          <w:p w14:paraId="76E1B846" w14:textId="77777777" w:rsidR="00071309" w:rsidRDefault="00071309" w:rsidP="00071309">
            <w:pPr>
              <w:pStyle w:val="3-"/>
            </w:pPr>
            <w:r>
              <w:t>{</w:t>
            </w:r>
          </w:p>
          <w:p w14:paraId="4C674419" w14:textId="77777777" w:rsidR="00071309" w:rsidRPr="00C73EA1" w:rsidRDefault="00071309" w:rsidP="00071309">
            <w:pPr>
              <w:pStyle w:val="3-"/>
              <w:rPr>
                <w:color w:val="00B050"/>
              </w:rPr>
            </w:pPr>
            <w:r>
              <w:rPr>
                <w:rFonts w:hint="eastAsia"/>
              </w:rPr>
              <w:tab/>
            </w:r>
            <w:r w:rsidRPr="00C73EA1">
              <w:rPr>
                <w:rFonts w:hint="eastAsia"/>
                <w:color w:val="00B050"/>
              </w:rPr>
              <w:t>//パラメータ受け取り</w:t>
            </w:r>
          </w:p>
          <w:p w14:paraId="30AC57DD" w14:textId="77777777" w:rsidR="00071309" w:rsidRDefault="00071309" w:rsidP="00071309">
            <w:pPr>
              <w:pStyle w:val="3-"/>
            </w:pPr>
            <w:r>
              <w:tab/>
              <w:t>const char* name = static_cast&lt;const char*&gt;(param_p);</w:t>
            </w:r>
          </w:p>
          <w:p w14:paraId="5EB37886" w14:textId="77777777" w:rsidR="00071309" w:rsidRDefault="00071309" w:rsidP="00071309">
            <w:pPr>
              <w:pStyle w:val="3-"/>
            </w:pPr>
          </w:p>
          <w:p w14:paraId="26239236" w14:textId="77777777" w:rsidR="00071309" w:rsidRPr="00C73EA1" w:rsidRDefault="00071309" w:rsidP="00071309">
            <w:pPr>
              <w:pStyle w:val="3-"/>
              <w:rPr>
                <w:color w:val="00B050"/>
              </w:rPr>
            </w:pPr>
            <w:r>
              <w:rPr>
                <w:rFonts w:hint="eastAsia"/>
              </w:rPr>
              <w:tab/>
            </w:r>
            <w:r w:rsidRPr="00C73EA1">
              <w:rPr>
                <w:rFonts w:hint="eastAsia"/>
                <w:color w:val="00B050"/>
              </w:rPr>
              <w:t>//後続スレッド数カウントアップ</w:t>
            </w:r>
          </w:p>
          <w:p w14:paraId="3DACD9D0" w14:textId="77777777" w:rsidR="00071309" w:rsidRDefault="00071309" w:rsidP="00071309">
            <w:pPr>
              <w:pStyle w:val="3-"/>
            </w:pPr>
            <w:r>
              <w:tab/>
              <w:t>LONG thread_no = InterlockedIncrement(&amp;s_followThreadNo) - 1;</w:t>
            </w:r>
          </w:p>
          <w:p w14:paraId="2B2CE33F" w14:textId="77777777" w:rsidR="00071309" w:rsidRDefault="00071309" w:rsidP="00071309">
            <w:pPr>
              <w:pStyle w:val="3-"/>
            </w:pPr>
          </w:p>
          <w:p w14:paraId="7416A3D4" w14:textId="77777777" w:rsidR="00071309" w:rsidRDefault="00071309" w:rsidP="00071309">
            <w:pPr>
              <w:pStyle w:val="3-"/>
            </w:pPr>
            <w:r>
              <w:rPr>
                <w:rFonts w:hint="eastAsia"/>
              </w:rPr>
              <w:tab/>
            </w:r>
            <w:r w:rsidRPr="00C73EA1">
              <w:rPr>
                <w:rFonts w:hint="eastAsia"/>
                <w:color w:val="00B050"/>
              </w:rPr>
              <w:t>//開始</w:t>
            </w:r>
          </w:p>
          <w:p w14:paraId="2397E1D8" w14:textId="77777777" w:rsidR="00071309" w:rsidRDefault="00071309" w:rsidP="00071309">
            <w:pPr>
              <w:pStyle w:val="3-"/>
            </w:pPr>
            <w:r>
              <w:tab/>
              <w:t>printf("- begin:(F)[%d]%s -\n", thread_no, name);</w:t>
            </w:r>
          </w:p>
          <w:p w14:paraId="14BFEF9E" w14:textId="77777777" w:rsidR="00071309" w:rsidRDefault="00071309" w:rsidP="00071309">
            <w:pPr>
              <w:pStyle w:val="3-"/>
            </w:pPr>
            <w:r>
              <w:tab/>
              <w:t>fflush(stdout);</w:t>
            </w:r>
          </w:p>
          <w:p w14:paraId="22583334" w14:textId="77777777" w:rsidR="00071309" w:rsidRDefault="00071309" w:rsidP="00071309">
            <w:pPr>
              <w:pStyle w:val="3-"/>
            </w:pPr>
          </w:p>
          <w:p w14:paraId="2CB10B36" w14:textId="3CD94592" w:rsidR="00071309" w:rsidRPr="00C73EA1" w:rsidRDefault="00071309" w:rsidP="00071309">
            <w:pPr>
              <w:pStyle w:val="3-"/>
              <w:rPr>
                <w:color w:val="00B050"/>
              </w:rPr>
            </w:pPr>
            <w:r>
              <w:rPr>
                <w:rFonts w:hint="eastAsia"/>
              </w:rPr>
              <w:tab/>
            </w:r>
            <w:r w:rsidRPr="00C73EA1">
              <w:rPr>
                <w:rFonts w:hint="eastAsia"/>
                <w:color w:val="00B050"/>
              </w:rPr>
              <w:t>//</w:t>
            </w:r>
            <w:r w:rsidR="00C73EA1">
              <w:rPr>
                <w:rFonts w:hint="eastAsia"/>
                <w:color w:val="00B050"/>
              </w:rPr>
              <w:t>後続</w:t>
            </w:r>
            <w:r w:rsidRPr="00C73EA1">
              <w:rPr>
                <w:rFonts w:hint="eastAsia"/>
                <w:color w:val="00B050"/>
              </w:rPr>
              <w:t>スレッド処理完了：待機スレッドを起床</w:t>
            </w:r>
          </w:p>
          <w:p w14:paraId="1F07EEBC" w14:textId="77777777" w:rsidR="00071309" w:rsidRPr="00C73EA1" w:rsidRDefault="00071309" w:rsidP="00071309">
            <w:pPr>
              <w:pStyle w:val="3-"/>
              <w:rPr>
                <w:color w:val="FF0000"/>
              </w:rPr>
            </w:pPr>
            <w:r>
              <w:tab/>
            </w:r>
            <w:r w:rsidRPr="00C73EA1">
              <w:rPr>
                <w:color w:val="FF0000"/>
              </w:rPr>
              <w:t>s_followFinished[thread_no] = E_PROCESS::FOLLOW_IDLE;</w:t>
            </w:r>
          </w:p>
          <w:p w14:paraId="0E5E6D27" w14:textId="77777777" w:rsidR="00071309" w:rsidRDefault="00071309" w:rsidP="00071309">
            <w:pPr>
              <w:pStyle w:val="3-"/>
            </w:pPr>
          </w:p>
          <w:p w14:paraId="578E3640" w14:textId="77777777" w:rsidR="00071309" w:rsidRPr="00C73EA1" w:rsidRDefault="00071309" w:rsidP="00071309">
            <w:pPr>
              <w:pStyle w:val="3-"/>
              <w:rPr>
                <w:color w:val="00B050"/>
              </w:rPr>
            </w:pPr>
            <w:r>
              <w:rPr>
                <w:rFonts w:hint="eastAsia"/>
              </w:rPr>
              <w:tab/>
            </w:r>
            <w:r w:rsidRPr="00C73EA1">
              <w:rPr>
                <w:rFonts w:hint="eastAsia"/>
                <w:color w:val="00B050"/>
              </w:rPr>
              <w:t>//処理</w:t>
            </w:r>
          </w:p>
          <w:p w14:paraId="05C4213A" w14:textId="77777777" w:rsidR="00071309" w:rsidRDefault="00071309" w:rsidP="00071309">
            <w:pPr>
              <w:pStyle w:val="3-"/>
            </w:pPr>
            <w:r>
              <w:tab/>
              <w:t>while (1)</w:t>
            </w:r>
          </w:p>
          <w:p w14:paraId="503B57BB" w14:textId="77777777" w:rsidR="00071309" w:rsidRDefault="00071309" w:rsidP="00071309">
            <w:pPr>
              <w:pStyle w:val="3-"/>
            </w:pPr>
            <w:r>
              <w:tab/>
              <w:t>{</w:t>
            </w:r>
          </w:p>
          <w:p w14:paraId="0FA17A7A"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//先行スレッド処理完了待ち</w:t>
            </w:r>
          </w:p>
          <w:p w14:paraId="72EF6377" w14:textId="77777777" w:rsidR="00C73EA1" w:rsidRPr="00C73EA1" w:rsidRDefault="00071309" w:rsidP="00071309">
            <w:pPr>
              <w:pStyle w:val="3-"/>
              <w:rPr>
                <w:color w:val="FF0000"/>
              </w:rPr>
            </w:pPr>
            <w:r w:rsidRPr="00C73EA1">
              <w:rPr>
                <w:color w:val="FF0000"/>
              </w:rPr>
              <w:tab/>
            </w:r>
            <w:r w:rsidRPr="00C73EA1">
              <w:rPr>
                <w:color w:val="FF0000"/>
              </w:rPr>
              <w:tab/>
              <w:t>while (InterlockedCompareExchange(&amp;s_followFinished[thread_no], E_PROCESS::FOLLOW_RUNNING,</w:t>
            </w:r>
          </w:p>
          <w:p w14:paraId="40E4501E" w14:textId="72A3463D" w:rsidR="00071309" w:rsidRPr="00C73EA1" w:rsidRDefault="00C73EA1" w:rsidP="00071309">
            <w:pPr>
              <w:pStyle w:val="3-"/>
              <w:rPr>
                <w:color w:val="FF0000"/>
              </w:rPr>
            </w:pP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00071309" w:rsidRPr="00C73EA1">
              <w:rPr>
                <w:color w:val="FF0000"/>
              </w:rPr>
              <w:t xml:space="preserve"> E_PROCESS::PRIOR_IDLE) != E_PROCESS::PRIOR_IDLE){}</w:t>
            </w:r>
          </w:p>
          <w:p w14:paraId="11E278C6" w14:textId="77777777" w:rsidR="00071309" w:rsidRDefault="00071309" w:rsidP="00071309">
            <w:pPr>
              <w:pStyle w:val="3-"/>
            </w:pPr>
          </w:p>
          <w:p w14:paraId="384010A8" w14:textId="77777777" w:rsidR="00071309" w:rsidRDefault="00071309" w:rsidP="00071309">
            <w:pPr>
              <w:pStyle w:val="3-"/>
            </w:pPr>
            <w:r>
              <w:rPr>
                <w:rFonts w:hint="eastAsia"/>
              </w:rPr>
              <w:tab/>
            </w:r>
            <w:r>
              <w:rPr>
                <w:rFonts w:hint="eastAsia"/>
              </w:rPr>
              <w:tab/>
            </w:r>
            <w:r w:rsidRPr="00C73EA1">
              <w:rPr>
                <w:rFonts w:hint="eastAsia"/>
                <w:color w:val="00B050"/>
              </w:rPr>
              <w:t>//終了確認</w:t>
            </w:r>
          </w:p>
          <w:p w14:paraId="0CCBD6E0" w14:textId="77777777" w:rsidR="00071309" w:rsidRDefault="00071309" w:rsidP="00071309">
            <w:pPr>
              <w:pStyle w:val="3-"/>
            </w:pPr>
            <w:r>
              <w:tab/>
            </w:r>
            <w:r>
              <w:tab/>
              <w:t>if (s_IsQuirProiorThread)</w:t>
            </w:r>
          </w:p>
          <w:p w14:paraId="02FEFAB0" w14:textId="77777777" w:rsidR="00071309" w:rsidRDefault="00071309" w:rsidP="00071309">
            <w:pPr>
              <w:pStyle w:val="3-"/>
            </w:pPr>
            <w:r>
              <w:tab/>
            </w:r>
            <w:r>
              <w:tab/>
              <w:t>{</w:t>
            </w:r>
          </w:p>
          <w:p w14:paraId="0AE3E4F8" w14:textId="77777777" w:rsidR="00071309" w:rsidRDefault="00071309" w:rsidP="00071309">
            <w:pPr>
              <w:pStyle w:val="3-"/>
            </w:pPr>
            <w:r>
              <w:rPr>
                <w:rFonts w:hint="eastAsia"/>
              </w:rPr>
              <w:tab/>
            </w:r>
            <w:r>
              <w:rPr>
                <w:rFonts w:hint="eastAsia"/>
              </w:rPr>
              <w:tab/>
            </w:r>
            <w:r>
              <w:rPr>
                <w:rFonts w:hint="eastAsia"/>
              </w:rPr>
              <w:tab/>
            </w:r>
            <w:r w:rsidRPr="00C73EA1">
              <w:rPr>
                <w:rFonts w:hint="eastAsia"/>
                <w:color w:val="00B050"/>
              </w:rPr>
              <w:t>//処理終了</w:t>
            </w:r>
          </w:p>
          <w:p w14:paraId="63D3A5F5" w14:textId="77777777" w:rsidR="00071309" w:rsidRDefault="00071309" w:rsidP="00071309">
            <w:pPr>
              <w:pStyle w:val="3-"/>
            </w:pPr>
            <w:r>
              <w:tab/>
            </w:r>
            <w:r>
              <w:tab/>
            </w:r>
            <w:r>
              <w:tab/>
              <w:t>printf("(F)[%d]%s: [QUIT]\n", thread_no, name);</w:t>
            </w:r>
          </w:p>
          <w:p w14:paraId="49928AC0" w14:textId="77777777" w:rsidR="00071309" w:rsidRDefault="00071309" w:rsidP="00071309">
            <w:pPr>
              <w:pStyle w:val="3-"/>
            </w:pPr>
            <w:r>
              <w:tab/>
            </w:r>
            <w:r>
              <w:tab/>
            </w:r>
            <w:r>
              <w:tab/>
              <w:t>fflush(stdout);</w:t>
            </w:r>
          </w:p>
          <w:p w14:paraId="15E1C1BE" w14:textId="77777777" w:rsidR="00071309" w:rsidRDefault="00071309" w:rsidP="00071309">
            <w:pPr>
              <w:pStyle w:val="3-"/>
            </w:pPr>
          </w:p>
          <w:p w14:paraId="10D24F46" w14:textId="77777777" w:rsidR="00071309" w:rsidRDefault="00071309" w:rsidP="00071309">
            <w:pPr>
              <w:pStyle w:val="3-"/>
            </w:pPr>
            <w:r>
              <w:tab/>
            </w:r>
            <w:r>
              <w:tab/>
            </w:r>
            <w:r>
              <w:tab/>
              <w:t>break;</w:t>
            </w:r>
          </w:p>
          <w:p w14:paraId="6F37DB36" w14:textId="77777777" w:rsidR="00071309" w:rsidRDefault="00071309" w:rsidP="00071309">
            <w:pPr>
              <w:pStyle w:val="3-"/>
            </w:pPr>
            <w:r>
              <w:tab/>
            </w:r>
            <w:r>
              <w:tab/>
              <w:t>}</w:t>
            </w:r>
          </w:p>
          <w:p w14:paraId="4CE19BF4" w14:textId="77777777" w:rsidR="00071309" w:rsidRDefault="00071309" w:rsidP="00071309">
            <w:pPr>
              <w:pStyle w:val="3-"/>
            </w:pPr>
          </w:p>
          <w:p w14:paraId="0628CADE" w14:textId="77777777" w:rsidR="00071309" w:rsidRDefault="00071309" w:rsidP="00071309">
            <w:pPr>
              <w:pStyle w:val="3-"/>
            </w:pPr>
            <w:r>
              <w:rPr>
                <w:rFonts w:hint="eastAsia"/>
              </w:rPr>
              <w:tab/>
            </w:r>
            <w:r>
              <w:rPr>
                <w:rFonts w:hint="eastAsia"/>
              </w:rPr>
              <w:tab/>
            </w:r>
            <w:r w:rsidRPr="00C73EA1">
              <w:rPr>
                <w:rFonts w:hint="eastAsia"/>
                <w:color w:val="00B050"/>
              </w:rPr>
              <w:t>//データ表示（前）</w:t>
            </w:r>
          </w:p>
          <w:p w14:paraId="65FB575A" w14:textId="77777777" w:rsidR="00071309" w:rsidRDefault="00071309" w:rsidP="00071309">
            <w:pPr>
              <w:pStyle w:val="3-"/>
            </w:pPr>
            <w:r>
              <w:tab/>
            </w:r>
            <w:r>
              <w:tab/>
              <w:t>printf("(F)[%d]%s: [BEFORE] commonData=%d, tlsData=%d\n", thread_no, name, s_commonData, s_tlsData);</w:t>
            </w:r>
          </w:p>
          <w:p w14:paraId="7652F414" w14:textId="77777777" w:rsidR="00071309" w:rsidRDefault="00071309" w:rsidP="00071309">
            <w:pPr>
              <w:pStyle w:val="3-"/>
            </w:pPr>
            <w:r>
              <w:tab/>
            </w:r>
            <w:r>
              <w:tab/>
              <w:t>fflush(stdout);</w:t>
            </w:r>
          </w:p>
          <w:p w14:paraId="676AA20B" w14:textId="77777777" w:rsidR="00071309" w:rsidRDefault="00071309" w:rsidP="00071309">
            <w:pPr>
              <w:pStyle w:val="3-"/>
            </w:pPr>
          </w:p>
          <w:p w14:paraId="00D766BA" w14:textId="77777777" w:rsidR="00071309" w:rsidRDefault="00071309" w:rsidP="00071309">
            <w:pPr>
              <w:pStyle w:val="3-"/>
            </w:pPr>
            <w:r>
              <w:rPr>
                <w:rFonts w:hint="eastAsia"/>
              </w:rPr>
              <w:tab/>
            </w:r>
            <w:r>
              <w:rPr>
                <w:rFonts w:hint="eastAsia"/>
              </w:rPr>
              <w:tab/>
            </w:r>
            <w:r w:rsidRPr="00C73EA1">
              <w:rPr>
                <w:rFonts w:hint="eastAsia"/>
                <w:color w:val="00B050"/>
              </w:rPr>
              <w:t>//データ取得</w:t>
            </w:r>
          </w:p>
          <w:p w14:paraId="628CA22B" w14:textId="77777777" w:rsidR="00071309" w:rsidRDefault="00071309" w:rsidP="00071309">
            <w:pPr>
              <w:pStyle w:val="3-"/>
            </w:pPr>
            <w:r>
              <w:tab/>
            </w:r>
            <w:r>
              <w:tab/>
              <w:t>int common_data = s_commonData;</w:t>
            </w:r>
          </w:p>
          <w:p w14:paraId="48363918" w14:textId="77777777" w:rsidR="00071309" w:rsidRDefault="00071309" w:rsidP="00071309">
            <w:pPr>
              <w:pStyle w:val="3-"/>
            </w:pPr>
            <w:r>
              <w:tab/>
            </w:r>
            <w:r>
              <w:tab/>
              <w:t>int tls_data = s_tlsData;</w:t>
            </w:r>
          </w:p>
          <w:p w14:paraId="63391B1E" w14:textId="77777777" w:rsidR="00071309" w:rsidRDefault="00071309" w:rsidP="00071309">
            <w:pPr>
              <w:pStyle w:val="3-"/>
            </w:pPr>
          </w:p>
          <w:p w14:paraId="20D24017" w14:textId="77777777" w:rsidR="00071309" w:rsidRDefault="00071309" w:rsidP="00071309">
            <w:pPr>
              <w:pStyle w:val="3-"/>
            </w:pPr>
            <w:r>
              <w:rPr>
                <w:rFonts w:hint="eastAsia"/>
              </w:rPr>
              <w:tab/>
            </w:r>
            <w:r>
              <w:rPr>
                <w:rFonts w:hint="eastAsia"/>
              </w:rPr>
              <w:tab/>
            </w:r>
            <w:r w:rsidRPr="00C73EA1">
              <w:rPr>
                <w:rFonts w:hint="eastAsia"/>
                <w:color w:val="00B050"/>
              </w:rPr>
              <w:t>//データ更新</w:t>
            </w:r>
          </w:p>
          <w:p w14:paraId="3CF1854D" w14:textId="77777777" w:rsidR="00071309" w:rsidRDefault="00071309" w:rsidP="00071309">
            <w:pPr>
              <w:pStyle w:val="3-"/>
            </w:pPr>
            <w:r>
              <w:tab/>
            </w:r>
            <w:r>
              <w:tab/>
              <w:t>++tls_data;</w:t>
            </w:r>
          </w:p>
          <w:p w14:paraId="1893B7BD" w14:textId="77777777" w:rsidR="00071309" w:rsidRDefault="00071309" w:rsidP="00071309">
            <w:pPr>
              <w:pStyle w:val="3-"/>
            </w:pPr>
          </w:p>
          <w:p w14:paraId="75FC7C30"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//若干ランダムでスリープ（0～500 msec）</w:t>
            </w:r>
          </w:p>
          <w:p w14:paraId="723535EB" w14:textId="77777777" w:rsidR="00071309" w:rsidRDefault="00071309" w:rsidP="00071309">
            <w:pPr>
              <w:pStyle w:val="3-"/>
            </w:pPr>
            <w:r>
              <w:tab/>
            </w:r>
            <w:r>
              <w:tab/>
              <w:t>Sleep(rand() % 500);</w:t>
            </w:r>
          </w:p>
          <w:p w14:paraId="7E627B91" w14:textId="77777777" w:rsidR="00071309" w:rsidRDefault="00071309" w:rsidP="00071309">
            <w:pPr>
              <w:pStyle w:val="3-"/>
            </w:pPr>
          </w:p>
          <w:p w14:paraId="232B6BFA"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//データ書き戻し</w:t>
            </w:r>
          </w:p>
          <w:p w14:paraId="53DA2ADD" w14:textId="77777777" w:rsidR="00071309" w:rsidRDefault="00071309" w:rsidP="00071309">
            <w:pPr>
              <w:pStyle w:val="3-"/>
            </w:pPr>
            <w:r>
              <w:tab/>
            </w:r>
            <w:r>
              <w:tab/>
              <w:t>s_tlsData = tls_data;</w:t>
            </w:r>
          </w:p>
          <w:p w14:paraId="73AB4057" w14:textId="77777777" w:rsidR="00071309" w:rsidRDefault="00071309" w:rsidP="00071309">
            <w:pPr>
              <w:pStyle w:val="3-"/>
            </w:pPr>
          </w:p>
          <w:p w14:paraId="0BD04491"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//データ表示（後）</w:t>
            </w:r>
          </w:p>
          <w:p w14:paraId="4FE32500" w14:textId="77777777" w:rsidR="00071309" w:rsidRDefault="00071309" w:rsidP="00071309">
            <w:pPr>
              <w:pStyle w:val="3-"/>
            </w:pPr>
            <w:r>
              <w:tab/>
            </w:r>
            <w:r>
              <w:tab/>
              <w:t>printf("(F)[%d]%s: [AFTER]  commonData=%d, tlsData=%d\n", thread_no, name, s_commonData, s_tlsData);</w:t>
            </w:r>
          </w:p>
          <w:p w14:paraId="580F3EED" w14:textId="77777777" w:rsidR="00071309" w:rsidRDefault="00071309" w:rsidP="00071309">
            <w:pPr>
              <w:pStyle w:val="3-"/>
            </w:pPr>
            <w:r>
              <w:tab/>
            </w:r>
            <w:r>
              <w:tab/>
              <w:t>fflush(stdout);</w:t>
            </w:r>
          </w:p>
          <w:p w14:paraId="5BEDE057" w14:textId="77777777" w:rsidR="00071309" w:rsidRDefault="00071309" w:rsidP="00071309">
            <w:pPr>
              <w:pStyle w:val="3-"/>
            </w:pPr>
          </w:p>
          <w:p w14:paraId="4FC44611" w14:textId="44D9CBFA" w:rsidR="00071309" w:rsidRDefault="00071309" w:rsidP="00071309">
            <w:pPr>
              <w:pStyle w:val="3-"/>
            </w:pPr>
            <w:r>
              <w:rPr>
                <w:rFonts w:hint="eastAsia"/>
              </w:rPr>
              <w:tab/>
            </w:r>
            <w:r>
              <w:rPr>
                <w:rFonts w:hint="eastAsia"/>
              </w:rPr>
              <w:tab/>
            </w:r>
            <w:r w:rsidRPr="00C73EA1">
              <w:rPr>
                <w:rFonts w:hint="eastAsia"/>
                <w:color w:val="00B050"/>
              </w:rPr>
              <w:t>//</w:t>
            </w:r>
            <w:r w:rsidR="00C73EA1">
              <w:rPr>
                <w:rFonts w:hint="eastAsia"/>
                <w:color w:val="00B050"/>
              </w:rPr>
              <w:t>後続</w:t>
            </w:r>
            <w:r w:rsidRPr="00C73EA1">
              <w:rPr>
                <w:rFonts w:hint="eastAsia"/>
                <w:color w:val="00B050"/>
              </w:rPr>
              <w:t>スレッド処理完了：待機スレッドを起床</w:t>
            </w:r>
          </w:p>
          <w:p w14:paraId="37C0D98F" w14:textId="77777777" w:rsidR="00071309" w:rsidRDefault="00071309" w:rsidP="00071309">
            <w:pPr>
              <w:pStyle w:val="3-"/>
            </w:pPr>
            <w:r>
              <w:lastRenderedPageBreak/>
              <w:tab/>
            </w:r>
            <w:r>
              <w:tab/>
            </w:r>
            <w:r w:rsidRPr="00C73EA1">
              <w:rPr>
                <w:color w:val="FF0000"/>
              </w:rPr>
              <w:t>s_followFinished[thread_no] = E_PROCESS::FOLLOW_IDLE;</w:t>
            </w:r>
          </w:p>
          <w:p w14:paraId="7C67258D" w14:textId="77777777" w:rsidR="00071309" w:rsidRDefault="00071309" w:rsidP="00071309">
            <w:pPr>
              <w:pStyle w:val="3-"/>
            </w:pPr>
          </w:p>
          <w:p w14:paraId="1C1893ED" w14:textId="77777777" w:rsidR="00071309" w:rsidRDefault="00071309" w:rsidP="00071309">
            <w:pPr>
              <w:pStyle w:val="3-"/>
            </w:pPr>
            <w:r>
              <w:rPr>
                <w:rFonts w:hint="eastAsia"/>
              </w:rPr>
              <w:tab/>
            </w:r>
            <w:r>
              <w:rPr>
                <w:rFonts w:hint="eastAsia"/>
              </w:rPr>
              <w:tab/>
            </w:r>
            <w:r w:rsidRPr="00865715">
              <w:rPr>
                <w:rFonts w:hint="eastAsia"/>
                <w:color w:val="00B050"/>
              </w:rPr>
              <w:t>//スレッド切り替えのためのスリープ</w:t>
            </w:r>
          </w:p>
          <w:p w14:paraId="75EFAEC1" w14:textId="77777777" w:rsidR="00071309" w:rsidRDefault="00071309" w:rsidP="00071309">
            <w:pPr>
              <w:pStyle w:val="3-"/>
            </w:pPr>
            <w:r>
              <w:tab/>
            </w:r>
            <w:r>
              <w:tab/>
              <w:t>Sleep(0);</w:t>
            </w:r>
          </w:p>
          <w:p w14:paraId="07102325" w14:textId="77777777" w:rsidR="00071309" w:rsidRPr="00865715" w:rsidRDefault="00071309" w:rsidP="00071309">
            <w:pPr>
              <w:pStyle w:val="3-"/>
              <w:rPr>
                <w:color w:val="00B050"/>
              </w:rPr>
            </w:pPr>
            <w:r>
              <w:rPr>
                <w:rFonts w:hint="eastAsia"/>
              </w:rPr>
              <w:tab/>
            </w:r>
            <w:r w:rsidRPr="00865715">
              <w:rPr>
                <w:rFonts w:hint="eastAsia"/>
                <w:color w:val="00B050"/>
              </w:rPr>
              <w:t>//</w:t>
            </w:r>
            <w:r w:rsidRPr="00865715">
              <w:rPr>
                <w:rFonts w:hint="eastAsia"/>
                <w:color w:val="00B050"/>
              </w:rPr>
              <w:tab/>
              <w:t>//スレッド切り替え</w:t>
            </w:r>
          </w:p>
          <w:p w14:paraId="1120EDD4" w14:textId="77777777" w:rsidR="00071309" w:rsidRPr="00865715" w:rsidRDefault="00071309" w:rsidP="00071309">
            <w:pPr>
              <w:pStyle w:val="3-"/>
              <w:rPr>
                <w:color w:val="00B050"/>
              </w:rPr>
            </w:pPr>
            <w:r w:rsidRPr="00865715">
              <w:rPr>
                <w:rFonts w:hint="eastAsia"/>
                <w:color w:val="00B050"/>
              </w:rPr>
              <w:tab/>
              <w:t>//</w:t>
            </w:r>
            <w:r w:rsidRPr="00865715">
              <w:rPr>
                <w:rFonts w:hint="eastAsia"/>
                <w:color w:val="00B050"/>
              </w:rPr>
              <w:tab/>
              <w:t>SwitchToThread();//OSに任せて再スケジューリング</w:t>
            </w:r>
          </w:p>
          <w:p w14:paraId="37509803" w14:textId="77777777" w:rsidR="00071309" w:rsidRPr="00865715" w:rsidRDefault="00071309" w:rsidP="00071309">
            <w:pPr>
              <w:pStyle w:val="3-"/>
              <w:rPr>
                <w:color w:val="00B050"/>
              </w:rPr>
            </w:pPr>
            <w:r w:rsidRPr="00865715">
              <w:rPr>
                <w:rFonts w:hint="eastAsia"/>
                <w:color w:val="00B050"/>
              </w:rPr>
              <w:tab/>
              <w:t>//</w:t>
            </w:r>
            <w:r w:rsidRPr="00865715">
              <w:rPr>
                <w:rFonts w:hint="eastAsia"/>
                <w:color w:val="00B050"/>
              </w:rPr>
              <w:tab/>
              <w:t>Yield();//廃止</w:t>
            </w:r>
          </w:p>
          <w:p w14:paraId="29E47532" w14:textId="77777777" w:rsidR="00071309" w:rsidRDefault="00071309" w:rsidP="00071309">
            <w:pPr>
              <w:pStyle w:val="3-"/>
            </w:pPr>
            <w:r>
              <w:tab/>
              <w:t>}</w:t>
            </w:r>
          </w:p>
          <w:p w14:paraId="3C70CB4B" w14:textId="77777777" w:rsidR="00071309" w:rsidRDefault="00071309" w:rsidP="00071309">
            <w:pPr>
              <w:pStyle w:val="3-"/>
            </w:pPr>
          </w:p>
          <w:p w14:paraId="4E33C4B4" w14:textId="77777777" w:rsidR="00071309" w:rsidRPr="00865715" w:rsidRDefault="00071309" w:rsidP="00071309">
            <w:pPr>
              <w:pStyle w:val="3-"/>
              <w:rPr>
                <w:color w:val="00B050"/>
              </w:rPr>
            </w:pPr>
            <w:r>
              <w:rPr>
                <w:rFonts w:hint="eastAsia"/>
              </w:rPr>
              <w:tab/>
            </w:r>
            <w:r w:rsidRPr="00865715">
              <w:rPr>
                <w:rFonts w:hint="eastAsia"/>
                <w:color w:val="00B050"/>
              </w:rPr>
              <w:t>//終了</w:t>
            </w:r>
          </w:p>
          <w:p w14:paraId="330DF9AB" w14:textId="77777777" w:rsidR="00071309" w:rsidRDefault="00071309" w:rsidP="00071309">
            <w:pPr>
              <w:pStyle w:val="3-"/>
            </w:pPr>
            <w:r>
              <w:tab/>
              <w:t>printf("- end:(F)[%d]%s -\n", thread_no, name);</w:t>
            </w:r>
          </w:p>
          <w:p w14:paraId="3A2FEB84" w14:textId="77777777" w:rsidR="00071309" w:rsidRDefault="00071309" w:rsidP="00071309">
            <w:pPr>
              <w:pStyle w:val="3-"/>
            </w:pPr>
            <w:r>
              <w:tab/>
              <w:t>fflush(stdout);</w:t>
            </w:r>
          </w:p>
          <w:p w14:paraId="5B6AEAFD" w14:textId="77777777" w:rsidR="00071309" w:rsidRDefault="00071309" w:rsidP="00071309">
            <w:pPr>
              <w:pStyle w:val="3-"/>
            </w:pPr>
            <w:r>
              <w:tab/>
              <w:t>return 0;</w:t>
            </w:r>
          </w:p>
          <w:p w14:paraId="2FC5C30E" w14:textId="77777777" w:rsidR="00071309" w:rsidRDefault="00071309" w:rsidP="00071309">
            <w:pPr>
              <w:pStyle w:val="3-"/>
            </w:pPr>
            <w:r>
              <w:t>}</w:t>
            </w:r>
          </w:p>
          <w:p w14:paraId="50D8AD14" w14:textId="77777777" w:rsidR="00071309" w:rsidRDefault="00071309" w:rsidP="00071309">
            <w:pPr>
              <w:pStyle w:val="3-"/>
            </w:pPr>
          </w:p>
          <w:p w14:paraId="2374AC90" w14:textId="77777777" w:rsidR="00071309" w:rsidRPr="00865715" w:rsidRDefault="00071309" w:rsidP="00071309">
            <w:pPr>
              <w:pStyle w:val="3-"/>
              <w:rPr>
                <w:color w:val="00B050"/>
              </w:rPr>
            </w:pPr>
            <w:r w:rsidRPr="00865715">
              <w:rPr>
                <w:rFonts w:hint="eastAsia"/>
                <w:color w:val="00B050"/>
              </w:rPr>
              <w:t>//テスト</w:t>
            </w:r>
          </w:p>
          <w:p w14:paraId="4E0CD10D" w14:textId="77777777" w:rsidR="00071309" w:rsidRDefault="00071309" w:rsidP="00071309">
            <w:pPr>
              <w:pStyle w:val="3-"/>
            </w:pPr>
            <w:r>
              <w:t>int main(const int argc, const char* argv[])</w:t>
            </w:r>
          </w:p>
          <w:p w14:paraId="5CBCB72A" w14:textId="77777777" w:rsidR="00071309" w:rsidRDefault="00071309" w:rsidP="00071309">
            <w:pPr>
              <w:pStyle w:val="3-"/>
            </w:pPr>
            <w:r>
              <w:t>{</w:t>
            </w:r>
          </w:p>
          <w:p w14:paraId="4ECB9F1F" w14:textId="77777777" w:rsidR="00071309" w:rsidRPr="00865715" w:rsidRDefault="00071309" w:rsidP="00071309">
            <w:pPr>
              <w:pStyle w:val="3-"/>
              <w:rPr>
                <w:color w:val="00B050"/>
              </w:rPr>
            </w:pPr>
            <w:r>
              <w:rPr>
                <w:rFonts w:hint="eastAsia"/>
              </w:rPr>
              <w:tab/>
            </w:r>
            <w:r w:rsidRPr="00865715">
              <w:rPr>
                <w:rFonts w:hint="eastAsia"/>
                <w:color w:val="00B050"/>
              </w:rPr>
              <w:t>//初期化</w:t>
            </w:r>
          </w:p>
          <w:p w14:paraId="74A4526F" w14:textId="77777777" w:rsidR="00071309" w:rsidRDefault="00071309" w:rsidP="00071309">
            <w:pPr>
              <w:pStyle w:val="3-"/>
            </w:pPr>
            <w:r>
              <w:tab/>
              <w:t>for (int i = 0; i &lt; s_followThreadNum; ++i)</w:t>
            </w:r>
          </w:p>
          <w:p w14:paraId="5EFB54EC" w14:textId="77777777" w:rsidR="00071309" w:rsidRPr="00865715" w:rsidRDefault="00071309" w:rsidP="00071309">
            <w:pPr>
              <w:pStyle w:val="3-"/>
              <w:rPr>
                <w:color w:val="FF0000"/>
              </w:rPr>
            </w:pPr>
            <w:r>
              <w:tab/>
            </w:r>
            <w:r>
              <w:tab/>
            </w:r>
            <w:r w:rsidRPr="00865715">
              <w:rPr>
                <w:color w:val="FF0000"/>
              </w:rPr>
              <w:t>s_followFinished[i] = E_PROCESS::FOLLOW_IDLE;</w:t>
            </w:r>
          </w:p>
          <w:p w14:paraId="6AF5D173" w14:textId="77777777" w:rsidR="00071309" w:rsidRDefault="00071309" w:rsidP="00071309">
            <w:pPr>
              <w:pStyle w:val="3-"/>
            </w:pPr>
          </w:p>
          <w:p w14:paraId="7371224F" w14:textId="77777777" w:rsidR="00071309" w:rsidRDefault="00071309" w:rsidP="00071309">
            <w:pPr>
              <w:pStyle w:val="3-"/>
            </w:pPr>
            <w:r>
              <w:rPr>
                <w:rFonts w:hint="eastAsia"/>
              </w:rPr>
              <w:tab/>
            </w:r>
            <w:r w:rsidRPr="00865715">
              <w:rPr>
                <w:rFonts w:hint="eastAsia"/>
                <w:color w:val="00B050"/>
              </w:rPr>
              <w:t>//スレッド作成</w:t>
            </w:r>
          </w:p>
          <w:p w14:paraId="563E2284" w14:textId="77777777" w:rsidR="00071309" w:rsidRDefault="00071309" w:rsidP="00071309">
            <w:pPr>
              <w:pStyle w:val="3-"/>
            </w:pPr>
            <w:r>
              <w:tab/>
              <w:t>static const int FOLLOW_THREAD_NUM = 5;</w:t>
            </w:r>
          </w:p>
          <w:p w14:paraId="28BEF87F" w14:textId="77777777" w:rsidR="00071309" w:rsidRDefault="00071309" w:rsidP="00071309">
            <w:pPr>
              <w:pStyle w:val="3-"/>
            </w:pPr>
            <w:r>
              <w:tab/>
              <w:t>static const int THREAD_NUM = 1 + FOLLOW_THREAD_NUM;</w:t>
            </w:r>
          </w:p>
          <w:p w14:paraId="414FF21C" w14:textId="77777777" w:rsidR="00071309" w:rsidRDefault="00071309" w:rsidP="00071309">
            <w:pPr>
              <w:pStyle w:val="3-"/>
            </w:pPr>
            <w:r>
              <w:tab/>
              <w:t>static_assert(FOLLOW_THREAD_NUM &lt;= FOLLOW_THREAD_MAX, "FOLLOW_THREAD_NUM is over.");</w:t>
            </w:r>
          </w:p>
          <w:p w14:paraId="3307EB13" w14:textId="77777777" w:rsidR="00071309" w:rsidRDefault="00071309" w:rsidP="00071309">
            <w:pPr>
              <w:pStyle w:val="3-"/>
            </w:pPr>
            <w:r>
              <w:tab/>
              <w:t>s_followThreadNum = FOLLOW_THREAD_NUM;</w:t>
            </w:r>
          </w:p>
          <w:p w14:paraId="51D1F5A4" w14:textId="77777777" w:rsidR="00071309" w:rsidRDefault="00071309" w:rsidP="00071309">
            <w:pPr>
              <w:pStyle w:val="3-"/>
            </w:pPr>
            <w:r>
              <w:tab/>
              <w:t>unsigned int tid[THREAD_NUM] = {};</w:t>
            </w:r>
          </w:p>
          <w:p w14:paraId="7EC98830" w14:textId="77777777" w:rsidR="00071309" w:rsidRDefault="00071309" w:rsidP="00071309">
            <w:pPr>
              <w:pStyle w:val="3-"/>
            </w:pPr>
            <w:r>
              <w:tab/>
              <w:t>HANDLE hThread[THREAD_NUM] =</w:t>
            </w:r>
          </w:p>
          <w:p w14:paraId="147AA40F" w14:textId="77777777" w:rsidR="00071309" w:rsidRDefault="00071309" w:rsidP="00071309">
            <w:pPr>
              <w:pStyle w:val="3-"/>
            </w:pPr>
            <w:r>
              <w:tab/>
              <w:t>{</w:t>
            </w:r>
          </w:p>
          <w:p w14:paraId="3FF4886D" w14:textId="77777777" w:rsidR="00071309" w:rsidRDefault="00071309" w:rsidP="00071309">
            <w:pPr>
              <w:pStyle w:val="3-"/>
            </w:pPr>
            <w:r>
              <w:rPr>
                <w:rFonts w:hint="eastAsia"/>
              </w:rPr>
              <w:tab/>
            </w:r>
            <w:r>
              <w:rPr>
                <w:rFonts w:hint="eastAsia"/>
              </w:rPr>
              <w:tab/>
              <w:t>(HANDLE)_beginthreadex(nullptr, 0, priorThreadFunc, "先行", 0, &amp;tid[0]),</w:t>
            </w:r>
          </w:p>
          <w:p w14:paraId="2322812F" w14:textId="77777777" w:rsidR="00071309" w:rsidRDefault="00071309" w:rsidP="00071309">
            <w:pPr>
              <w:pStyle w:val="3-"/>
            </w:pPr>
            <w:r>
              <w:rPr>
                <w:rFonts w:hint="eastAsia"/>
              </w:rPr>
              <w:tab/>
            </w:r>
            <w:r>
              <w:rPr>
                <w:rFonts w:hint="eastAsia"/>
              </w:rPr>
              <w:tab/>
              <w:t>(HANDLE)_beginthreadex(nullptr, 0, followThreadFunc, "後続01", 0, &amp;tid[1]),</w:t>
            </w:r>
          </w:p>
          <w:p w14:paraId="7DC2BBC4" w14:textId="77777777" w:rsidR="00071309" w:rsidRDefault="00071309" w:rsidP="00071309">
            <w:pPr>
              <w:pStyle w:val="3-"/>
            </w:pPr>
            <w:r>
              <w:rPr>
                <w:rFonts w:hint="eastAsia"/>
              </w:rPr>
              <w:tab/>
            </w:r>
            <w:r>
              <w:rPr>
                <w:rFonts w:hint="eastAsia"/>
              </w:rPr>
              <w:tab/>
              <w:t>(HANDLE)_beginthreadex(nullptr, 0, followThreadFunc, "後続02", 0, &amp;tid[1]),</w:t>
            </w:r>
          </w:p>
          <w:p w14:paraId="32AA4A49" w14:textId="77777777" w:rsidR="00071309" w:rsidRDefault="00071309" w:rsidP="00071309">
            <w:pPr>
              <w:pStyle w:val="3-"/>
            </w:pPr>
            <w:r>
              <w:rPr>
                <w:rFonts w:hint="eastAsia"/>
              </w:rPr>
              <w:tab/>
            </w:r>
            <w:r>
              <w:rPr>
                <w:rFonts w:hint="eastAsia"/>
              </w:rPr>
              <w:tab/>
              <w:t>(HANDLE)_beginthreadex(nullptr, 0, followThreadFunc, "後続03", 0, &amp;tid[1]),</w:t>
            </w:r>
          </w:p>
          <w:p w14:paraId="49F0A491" w14:textId="77777777" w:rsidR="00071309" w:rsidRDefault="00071309" w:rsidP="00071309">
            <w:pPr>
              <w:pStyle w:val="3-"/>
            </w:pPr>
            <w:r>
              <w:rPr>
                <w:rFonts w:hint="eastAsia"/>
              </w:rPr>
              <w:tab/>
            </w:r>
            <w:r>
              <w:rPr>
                <w:rFonts w:hint="eastAsia"/>
              </w:rPr>
              <w:tab/>
              <w:t>(HANDLE)_beginthreadex(nullptr, 0, followThreadFunc, "後続04", 0, &amp;tid[1]),</w:t>
            </w:r>
          </w:p>
          <w:p w14:paraId="2FE6248B" w14:textId="77777777" w:rsidR="00071309" w:rsidRDefault="00071309" w:rsidP="00071309">
            <w:pPr>
              <w:pStyle w:val="3-"/>
            </w:pPr>
            <w:r>
              <w:rPr>
                <w:rFonts w:hint="eastAsia"/>
              </w:rPr>
              <w:tab/>
            </w:r>
            <w:r>
              <w:rPr>
                <w:rFonts w:hint="eastAsia"/>
              </w:rPr>
              <w:tab/>
              <w:t>(HANDLE)_beginthreadex(nullptr, 0, followThreadFunc, "後続05", 0, &amp;tid[1]),</w:t>
            </w:r>
          </w:p>
          <w:p w14:paraId="2B14C87B" w14:textId="77777777" w:rsidR="00071309" w:rsidRDefault="00071309" w:rsidP="00071309">
            <w:pPr>
              <w:pStyle w:val="3-"/>
            </w:pPr>
            <w:r>
              <w:tab/>
              <w:t>};</w:t>
            </w:r>
          </w:p>
          <w:p w14:paraId="575BE44F" w14:textId="77777777" w:rsidR="00071309" w:rsidRDefault="00071309" w:rsidP="00071309">
            <w:pPr>
              <w:pStyle w:val="3-"/>
            </w:pPr>
            <w:r>
              <w:tab/>
            </w:r>
          </w:p>
          <w:p w14:paraId="7B528B6E" w14:textId="77777777" w:rsidR="00071309" w:rsidRPr="00865715" w:rsidRDefault="00071309" w:rsidP="00071309">
            <w:pPr>
              <w:pStyle w:val="3-"/>
              <w:rPr>
                <w:color w:val="00B050"/>
              </w:rPr>
            </w:pPr>
            <w:r>
              <w:rPr>
                <w:rFonts w:hint="eastAsia"/>
              </w:rPr>
              <w:tab/>
            </w:r>
            <w:r w:rsidRPr="00865715">
              <w:rPr>
                <w:rFonts w:hint="eastAsia"/>
                <w:color w:val="00B050"/>
              </w:rPr>
              <w:t>//スレッド終了待ち</w:t>
            </w:r>
          </w:p>
          <w:p w14:paraId="28BBE7E9" w14:textId="77777777" w:rsidR="00071309" w:rsidRDefault="00071309" w:rsidP="00071309">
            <w:pPr>
              <w:pStyle w:val="3-"/>
            </w:pPr>
            <w:r>
              <w:tab/>
              <w:t>WaitForMultipleObjects(THREAD_NUM, hThread, true, INFINITE);</w:t>
            </w:r>
          </w:p>
          <w:p w14:paraId="4BBC8D51" w14:textId="77777777" w:rsidR="00071309" w:rsidRDefault="00071309" w:rsidP="00071309">
            <w:pPr>
              <w:pStyle w:val="3-"/>
            </w:pPr>
          </w:p>
          <w:p w14:paraId="1B8634B2" w14:textId="77777777" w:rsidR="00071309" w:rsidRPr="00865715" w:rsidRDefault="00071309" w:rsidP="00071309">
            <w:pPr>
              <w:pStyle w:val="3-"/>
              <w:rPr>
                <w:color w:val="00B050"/>
              </w:rPr>
            </w:pPr>
            <w:r>
              <w:rPr>
                <w:rFonts w:hint="eastAsia"/>
              </w:rPr>
              <w:tab/>
            </w:r>
            <w:r w:rsidRPr="00865715">
              <w:rPr>
                <w:rFonts w:hint="eastAsia"/>
                <w:color w:val="00B050"/>
              </w:rPr>
              <w:t>//スレッドハンドルクローズ</w:t>
            </w:r>
          </w:p>
          <w:p w14:paraId="06A04318" w14:textId="77777777" w:rsidR="00071309" w:rsidRDefault="00071309" w:rsidP="00071309">
            <w:pPr>
              <w:pStyle w:val="3-"/>
            </w:pPr>
            <w:r>
              <w:tab/>
              <w:t>for (int i = 0; i &lt; THREAD_NUM; ++i)</w:t>
            </w:r>
          </w:p>
          <w:p w14:paraId="4D3AAC8F" w14:textId="77777777" w:rsidR="00071309" w:rsidRDefault="00071309" w:rsidP="00071309">
            <w:pPr>
              <w:pStyle w:val="3-"/>
            </w:pPr>
            <w:r>
              <w:tab/>
              <w:t>{</w:t>
            </w:r>
          </w:p>
          <w:p w14:paraId="5EFAD6AB" w14:textId="77777777" w:rsidR="00071309" w:rsidRDefault="00071309" w:rsidP="00071309">
            <w:pPr>
              <w:pStyle w:val="3-"/>
            </w:pPr>
            <w:r>
              <w:tab/>
            </w:r>
            <w:r>
              <w:tab/>
              <w:t>CloseHandle(hThread[i]);</w:t>
            </w:r>
          </w:p>
          <w:p w14:paraId="580A4D77" w14:textId="77777777" w:rsidR="00071309" w:rsidRDefault="00071309" w:rsidP="00071309">
            <w:pPr>
              <w:pStyle w:val="3-"/>
            </w:pPr>
            <w:r>
              <w:tab/>
              <w:t>}</w:t>
            </w:r>
          </w:p>
          <w:p w14:paraId="1E4AA4ED" w14:textId="77777777" w:rsidR="00071309" w:rsidRDefault="00071309" w:rsidP="00071309">
            <w:pPr>
              <w:pStyle w:val="3-"/>
            </w:pPr>
          </w:p>
          <w:p w14:paraId="30A5D1A5" w14:textId="4C51245E" w:rsidR="00071309" w:rsidRDefault="00071309" w:rsidP="00071309">
            <w:pPr>
              <w:pStyle w:val="3-"/>
            </w:pPr>
            <w:r>
              <w:rPr>
                <w:rFonts w:hint="eastAsia"/>
              </w:rPr>
              <w:tab/>
            </w:r>
            <w:r w:rsidRPr="00865715">
              <w:rPr>
                <w:rFonts w:hint="eastAsia"/>
                <w:color w:val="00B050"/>
              </w:rPr>
              <w:t>//インターロック操作を大量に実行して時間を計測</w:t>
            </w:r>
          </w:p>
          <w:p w14:paraId="64686D99" w14:textId="77777777" w:rsidR="00071309" w:rsidRDefault="00071309" w:rsidP="00071309">
            <w:pPr>
              <w:pStyle w:val="3-"/>
            </w:pPr>
            <w:r>
              <w:tab/>
              <w:t>{</w:t>
            </w:r>
          </w:p>
          <w:p w14:paraId="15416B70" w14:textId="77777777" w:rsidR="00071309" w:rsidRDefault="00071309" w:rsidP="00071309">
            <w:pPr>
              <w:pStyle w:val="3-"/>
            </w:pPr>
            <w:r>
              <w:tab/>
            </w:r>
            <w:r>
              <w:tab/>
              <w:t>LARGE_INTEGER freq;</w:t>
            </w:r>
          </w:p>
          <w:p w14:paraId="09C36DE6" w14:textId="77777777" w:rsidR="00071309" w:rsidRDefault="00071309" w:rsidP="00071309">
            <w:pPr>
              <w:pStyle w:val="3-"/>
            </w:pPr>
            <w:r>
              <w:tab/>
            </w:r>
            <w:r>
              <w:tab/>
              <w:t>QueryPerformanceFrequency(&amp;freq);</w:t>
            </w:r>
          </w:p>
          <w:p w14:paraId="295BCB9A" w14:textId="77777777" w:rsidR="00071309" w:rsidRDefault="00071309" w:rsidP="00071309">
            <w:pPr>
              <w:pStyle w:val="3-"/>
            </w:pPr>
            <w:r>
              <w:tab/>
            </w:r>
            <w:r>
              <w:tab/>
              <w:t>LARGE_INTEGER begin;</w:t>
            </w:r>
          </w:p>
          <w:p w14:paraId="419E8B84" w14:textId="77777777" w:rsidR="00071309" w:rsidRDefault="00071309" w:rsidP="00071309">
            <w:pPr>
              <w:pStyle w:val="3-"/>
            </w:pPr>
            <w:r>
              <w:tab/>
            </w:r>
            <w:r>
              <w:tab/>
              <w:t>QueryPerformanceCounter(&amp;begin);</w:t>
            </w:r>
          </w:p>
          <w:p w14:paraId="7A5B261C" w14:textId="77777777" w:rsidR="00071309" w:rsidRDefault="00071309" w:rsidP="00071309">
            <w:pPr>
              <w:pStyle w:val="3-"/>
            </w:pPr>
            <w:r>
              <w:tab/>
            </w:r>
            <w:r>
              <w:tab/>
              <w:t>static const int TEST_TIMES = 10000000;</w:t>
            </w:r>
          </w:p>
          <w:p w14:paraId="15D1F43D" w14:textId="77777777" w:rsidR="00071309" w:rsidRDefault="00071309" w:rsidP="00071309">
            <w:pPr>
              <w:pStyle w:val="3-"/>
            </w:pPr>
            <w:r>
              <w:tab/>
            </w:r>
            <w:r>
              <w:tab/>
              <w:t>s_followFinished[0] = E_PROCESS::FOLLOW_IDLE;</w:t>
            </w:r>
          </w:p>
          <w:p w14:paraId="32938993" w14:textId="77777777" w:rsidR="00071309" w:rsidRDefault="00071309" w:rsidP="00071309">
            <w:pPr>
              <w:pStyle w:val="3-"/>
            </w:pPr>
            <w:r>
              <w:tab/>
            </w:r>
            <w:r>
              <w:tab/>
              <w:t>for (int i = 0; i &lt; TEST_TIMES; ++i)</w:t>
            </w:r>
          </w:p>
          <w:p w14:paraId="611195D5" w14:textId="77777777" w:rsidR="00071309" w:rsidRDefault="00071309" w:rsidP="00071309">
            <w:pPr>
              <w:pStyle w:val="3-"/>
            </w:pPr>
            <w:r>
              <w:tab/>
            </w:r>
            <w:r>
              <w:tab/>
              <w:t>{</w:t>
            </w:r>
          </w:p>
          <w:p w14:paraId="6B5EF6B5"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E_PROCESS::PRIOR_RUNNING,</w:t>
            </w:r>
          </w:p>
          <w:p w14:paraId="7AADE684" w14:textId="41CAECD8"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E_PROCESS::FOLLOW_IDLE) != E_PROCESS::FOLLOW_IDLE){}</w:t>
            </w:r>
          </w:p>
          <w:p w14:paraId="20ECE2A0"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E_PROCESS::PRIOR_IDLE,</w:t>
            </w:r>
          </w:p>
          <w:p w14:paraId="7C71437F" w14:textId="2E4C6ECA"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E_PROCESS::PRIOR_RUNNING) != E_PROCESS::PRIOR_RUNNING){}</w:t>
            </w:r>
          </w:p>
          <w:p w14:paraId="454318E5"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E_PROCESS::FOLLOW_RUNNING,</w:t>
            </w:r>
          </w:p>
          <w:p w14:paraId="20374E8F" w14:textId="109A4093"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E_PROCESS::PRIOR_IDLE) != E_PROCESS::PRIOR_IDLE){}</w:t>
            </w:r>
          </w:p>
          <w:p w14:paraId="08ABEF91"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E_PROCESS::FOLLOW_IDLE,</w:t>
            </w:r>
          </w:p>
          <w:p w14:paraId="04CD7B53" w14:textId="579F4431"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E_PROCESS::FOLLOW_RUNNING) != E_PROCESS::FOLLOW_RUNNING){}</w:t>
            </w:r>
          </w:p>
          <w:p w14:paraId="5A00DB8B" w14:textId="77777777" w:rsidR="00071309" w:rsidRDefault="00071309" w:rsidP="00071309">
            <w:pPr>
              <w:pStyle w:val="3-"/>
            </w:pPr>
            <w:r>
              <w:lastRenderedPageBreak/>
              <w:tab/>
            </w:r>
            <w:r>
              <w:tab/>
              <w:t>}</w:t>
            </w:r>
          </w:p>
          <w:p w14:paraId="6DF34CC5" w14:textId="77777777" w:rsidR="00071309" w:rsidRDefault="00071309" w:rsidP="00071309">
            <w:pPr>
              <w:pStyle w:val="3-"/>
            </w:pPr>
            <w:r>
              <w:tab/>
            </w:r>
            <w:r>
              <w:tab/>
              <w:t>LARGE_INTEGER end;</w:t>
            </w:r>
          </w:p>
          <w:p w14:paraId="29D50346" w14:textId="77777777" w:rsidR="00071309" w:rsidRDefault="00071309" w:rsidP="00071309">
            <w:pPr>
              <w:pStyle w:val="3-"/>
            </w:pPr>
            <w:r>
              <w:tab/>
            </w:r>
            <w:r>
              <w:tab/>
              <w:t>QueryPerformanceCounter(&amp;end);</w:t>
            </w:r>
          </w:p>
          <w:p w14:paraId="5829C711" w14:textId="77777777" w:rsidR="00865715" w:rsidRDefault="00071309" w:rsidP="00071309">
            <w:pPr>
              <w:pStyle w:val="3-"/>
            </w:pPr>
            <w:r>
              <w:tab/>
            </w:r>
            <w:r>
              <w:tab/>
              <w:t>float duration = static_cast&lt;float&gt;(static_cast&lt;double&gt;(end.QuadPart - begin.QuadPart)</w:t>
            </w:r>
          </w:p>
          <w:p w14:paraId="6BEB68DF" w14:textId="60ABCF04" w:rsidR="00071309" w:rsidRDefault="00865715" w:rsidP="00071309">
            <w:pPr>
              <w:pStyle w:val="3-"/>
            </w:pPr>
            <w:r>
              <w:tab/>
            </w:r>
            <w:r>
              <w:tab/>
            </w:r>
            <w:r>
              <w:tab/>
            </w:r>
            <w:r>
              <w:tab/>
            </w:r>
            <w:r>
              <w:tab/>
            </w:r>
            <w:r>
              <w:tab/>
            </w:r>
            <w:r>
              <w:tab/>
            </w:r>
            <w:r>
              <w:tab/>
            </w:r>
            <w:r>
              <w:tab/>
            </w:r>
            <w:r>
              <w:tab/>
            </w:r>
            <w:r>
              <w:tab/>
            </w:r>
            <w:r>
              <w:tab/>
            </w:r>
            <w:r w:rsidR="00071309">
              <w:t xml:space="preserve"> / static_cast&lt;double&gt;(freq.QuadPart));</w:t>
            </w:r>
          </w:p>
          <w:p w14:paraId="4123280D" w14:textId="77777777" w:rsidR="00071309" w:rsidRDefault="00071309" w:rsidP="00071309">
            <w:pPr>
              <w:pStyle w:val="3-"/>
            </w:pPr>
            <w:r>
              <w:tab/>
            </w:r>
            <w:r>
              <w:tab/>
              <w:t>printf("Event * %d = %.6f sec\n", TEST_TIMES, duration);</w:t>
            </w:r>
          </w:p>
          <w:p w14:paraId="7CC44A11" w14:textId="77777777" w:rsidR="00071309" w:rsidRDefault="00071309" w:rsidP="00071309">
            <w:pPr>
              <w:pStyle w:val="3-"/>
            </w:pPr>
            <w:r>
              <w:tab/>
              <w:t>}</w:t>
            </w:r>
          </w:p>
          <w:p w14:paraId="115A7C18" w14:textId="77777777" w:rsidR="00071309" w:rsidRDefault="00071309" w:rsidP="00071309">
            <w:pPr>
              <w:pStyle w:val="3-"/>
            </w:pPr>
          </w:p>
          <w:p w14:paraId="57575964" w14:textId="77777777" w:rsidR="00071309" w:rsidRDefault="00071309" w:rsidP="00071309">
            <w:pPr>
              <w:pStyle w:val="3-"/>
            </w:pPr>
            <w:r>
              <w:tab/>
              <w:t>return EXIT_SUCCESS;</w:t>
            </w:r>
          </w:p>
          <w:p w14:paraId="02BB0251" w14:textId="085D81CD" w:rsidR="00971C80" w:rsidRPr="00DE3BF2" w:rsidRDefault="00071309" w:rsidP="00071309">
            <w:pPr>
              <w:pStyle w:val="3-"/>
            </w:pPr>
            <w:r>
              <w:t>}</w:t>
            </w:r>
          </w:p>
        </w:tc>
      </w:tr>
    </w:tbl>
    <w:p w14:paraId="547ECB26"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1D93C3B7" w14:textId="77777777" w:rsidTr="00874659">
        <w:tc>
          <w:tcPr>
            <w:tcW w:w="8494" w:type="dxa"/>
          </w:tcPr>
          <w:p w14:paraId="225DDF7F" w14:textId="77777777" w:rsidR="00071309" w:rsidRPr="00071309" w:rsidRDefault="00071309" w:rsidP="00071309">
            <w:pPr>
              <w:pStyle w:val="3-"/>
              <w:rPr>
                <w:color w:val="auto"/>
              </w:rPr>
            </w:pPr>
            <w:r w:rsidRPr="00071309">
              <w:rPr>
                <w:rFonts w:hint="eastAsia"/>
                <w:color w:val="auto"/>
              </w:rPr>
              <w:t>- begin:(P)先行 -</w:t>
            </w:r>
          </w:p>
          <w:p w14:paraId="0653CCDA" w14:textId="77777777" w:rsidR="00071309" w:rsidRPr="00071309" w:rsidRDefault="00071309" w:rsidP="00071309">
            <w:pPr>
              <w:pStyle w:val="3-"/>
              <w:rPr>
                <w:color w:val="auto"/>
              </w:rPr>
            </w:pPr>
            <w:r w:rsidRPr="00071309">
              <w:rPr>
                <w:rFonts w:hint="eastAsia"/>
                <w:color w:val="auto"/>
              </w:rPr>
              <w:t>- begin:(F)[1]後続02 -</w:t>
            </w:r>
          </w:p>
          <w:p w14:paraId="57E68622" w14:textId="77777777" w:rsidR="00071309" w:rsidRPr="00071309" w:rsidRDefault="00071309" w:rsidP="00071309">
            <w:pPr>
              <w:pStyle w:val="3-"/>
              <w:rPr>
                <w:color w:val="auto"/>
              </w:rPr>
            </w:pPr>
            <w:r w:rsidRPr="00071309">
              <w:rPr>
                <w:rFonts w:hint="eastAsia"/>
                <w:color w:val="auto"/>
              </w:rPr>
              <w:t>- begin:(F)[0]後続01 -</w:t>
            </w:r>
          </w:p>
          <w:p w14:paraId="41B4B65F" w14:textId="77777777" w:rsidR="00071309" w:rsidRPr="00071309" w:rsidRDefault="00071309" w:rsidP="00071309">
            <w:pPr>
              <w:pStyle w:val="3-"/>
              <w:rPr>
                <w:color w:val="auto"/>
              </w:rPr>
            </w:pPr>
            <w:r w:rsidRPr="00071309">
              <w:rPr>
                <w:rFonts w:hint="eastAsia"/>
                <w:color w:val="auto"/>
              </w:rPr>
              <w:t>- begin:(F)[2]後続03 -</w:t>
            </w:r>
          </w:p>
          <w:p w14:paraId="4CC52331" w14:textId="77777777" w:rsidR="00071309" w:rsidRPr="00071309" w:rsidRDefault="00071309" w:rsidP="00071309">
            <w:pPr>
              <w:pStyle w:val="3-"/>
              <w:rPr>
                <w:color w:val="auto"/>
              </w:rPr>
            </w:pPr>
            <w:r w:rsidRPr="00071309">
              <w:rPr>
                <w:rFonts w:hint="eastAsia"/>
                <w:color w:val="auto"/>
              </w:rPr>
              <w:t>- begin:(F)[3]後続04 -</w:t>
            </w:r>
          </w:p>
          <w:p w14:paraId="41E3EFFC" w14:textId="77777777" w:rsidR="00071309" w:rsidRPr="00071309" w:rsidRDefault="00071309" w:rsidP="00071309">
            <w:pPr>
              <w:pStyle w:val="3-"/>
              <w:rPr>
                <w:color w:val="auto"/>
              </w:rPr>
            </w:pPr>
            <w:r w:rsidRPr="00071309">
              <w:rPr>
                <w:rFonts w:hint="eastAsia"/>
                <w:color w:val="auto"/>
              </w:rPr>
              <w:t>- begin:(F)[4]後続05 -</w:t>
            </w:r>
          </w:p>
          <w:p w14:paraId="607A6093" w14:textId="406BE9ED" w:rsidR="00071309" w:rsidRPr="00071309" w:rsidRDefault="00071309" w:rsidP="00071309">
            <w:pPr>
              <w:pStyle w:val="3-"/>
              <w:rPr>
                <w:color w:val="auto"/>
              </w:rPr>
            </w:pPr>
            <w:r w:rsidRPr="00071309">
              <w:rPr>
                <w:rFonts w:hint="eastAsia"/>
                <w:color w:val="auto"/>
              </w:rPr>
              <w:t>(P)先行: [BEFORE] commonData=0, tlsData=0</w:t>
            </w:r>
            <w:r w:rsidR="00865715">
              <w:rPr>
                <w:color w:val="auto"/>
              </w:rPr>
              <w:tab/>
            </w:r>
            <w:r w:rsidR="00865715">
              <w:rPr>
                <w:color w:val="auto"/>
              </w:rPr>
              <w:tab/>
            </w:r>
            <w:r w:rsidR="00865715" w:rsidRPr="00DF2682">
              <w:rPr>
                <w:rFonts w:hint="eastAsia"/>
                <w:color w:val="FF0000"/>
              </w:rPr>
              <w:t>←先行スレッドが処理を開始</w:t>
            </w:r>
          </w:p>
          <w:p w14:paraId="51D7D2EC" w14:textId="6E51FE99" w:rsidR="00071309" w:rsidRPr="00071309" w:rsidRDefault="00071309" w:rsidP="00071309">
            <w:pPr>
              <w:pStyle w:val="3-"/>
              <w:rPr>
                <w:color w:val="auto"/>
              </w:rPr>
            </w:pPr>
            <w:r w:rsidRPr="00071309">
              <w:rPr>
                <w:rFonts w:hint="eastAsia"/>
                <w:color w:val="auto"/>
              </w:rPr>
              <w:t>(P)先行: [AFTER]  commonData=1, tlsData=1</w:t>
            </w:r>
            <w:r w:rsidR="00865715">
              <w:rPr>
                <w:color w:val="auto"/>
              </w:rPr>
              <w:tab/>
            </w:r>
            <w:r w:rsidR="00865715">
              <w:rPr>
                <w:color w:val="auto"/>
              </w:rPr>
              <w:tab/>
              <w:t xml:space="preserve">　</w:t>
            </w:r>
            <w:r w:rsidR="00865715" w:rsidRPr="00DF2682">
              <w:rPr>
                <w:color w:val="FF0000"/>
              </w:rPr>
              <w:t>（後続スレッドは、スレッド</w:t>
            </w:r>
            <w:r w:rsidR="00865715">
              <w:rPr>
                <w:color w:val="FF0000"/>
              </w:rPr>
              <w:t>開始</w:t>
            </w:r>
            <w:r w:rsidR="00865715" w:rsidRPr="00DF2682">
              <w:rPr>
                <w:color w:val="FF0000"/>
              </w:rPr>
              <w:t>時から先行スレッドの</w:t>
            </w:r>
            <w:r w:rsidR="00865715">
              <w:rPr>
                <w:rFonts w:hint="eastAsia"/>
                <w:color w:val="FF0000"/>
              </w:rPr>
              <w:t>処理</w:t>
            </w:r>
            <w:r w:rsidR="00865715" w:rsidRPr="00DF2682">
              <w:rPr>
                <w:color w:val="FF0000"/>
              </w:rPr>
              <w:t>終了を待機）</w:t>
            </w:r>
          </w:p>
          <w:p w14:paraId="5FC39AAC" w14:textId="7D32EA9F" w:rsidR="00071309" w:rsidRPr="00071309" w:rsidRDefault="00071309" w:rsidP="00071309">
            <w:pPr>
              <w:pStyle w:val="3-"/>
              <w:rPr>
                <w:color w:val="auto"/>
              </w:rPr>
            </w:pPr>
            <w:r w:rsidRPr="00071309">
              <w:rPr>
                <w:rFonts w:hint="eastAsia"/>
                <w:color w:val="auto"/>
              </w:rPr>
              <w:t>(F)[3]後続04: [BEFORE] commonData=1, tlsData=0</w:t>
            </w:r>
            <w:r w:rsidR="00865715">
              <w:rPr>
                <w:color w:val="auto"/>
              </w:rPr>
              <w:tab/>
            </w:r>
            <w:r w:rsidR="00865715" w:rsidRPr="004A7B47">
              <w:rPr>
                <w:color w:val="FF0000"/>
              </w:rPr>
              <w:t>←先行スレッド</w:t>
            </w:r>
            <w:r w:rsidR="00865715">
              <w:rPr>
                <w:rFonts w:hint="eastAsia"/>
                <w:color w:val="FF0000"/>
              </w:rPr>
              <w:t>の処理が</w:t>
            </w:r>
            <w:r w:rsidR="00865715" w:rsidRPr="004A7B47">
              <w:rPr>
                <w:color w:val="FF0000"/>
              </w:rPr>
              <w:t>終了すると、後続スレッドが一斉スタート</w:t>
            </w:r>
          </w:p>
          <w:p w14:paraId="6E11AABF" w14:textId="77777777" w:rsidR="00071309" w:rsidRPr="00071309" w:rsidRDefault="00071309" w:rsidP="00071309">
            <w:pPr>
              <w:pStyle w:val="3-"/>
              <w:rPr>
                <w:color w:val="auto"/>
              </w:rPr>
            </w:pPr>
            <w:r w:rsidRPr="00071309">
              <w:rPr>
                <w:rFonts w:hint="eastAsia"/>
                <w:color w:val="auto"/>
              </w:rPr>
              <w:t>(F)[1]後続02: [BEFORE] commonData=1, tlsData=0</w:t>
            </w:r>
          </w:p>
          <w:p w14:paraId="36D061AA" w14:textId="77777777" w:rsidR="00071309" w:rsidRPr="00071309" w:rsidRDefault="00071309" w:rsidP="00071309">
            <w:pPr>
              <w:pStyle w:val="3-"/>
              <w:rPr>
                <w:color w:val="auto"/>
              </w:rPr>
            </w:pPr>
            <w:r w:rsidRPr="00071309">
              <w:rPr>
                <w:rFonts w:hint="eastAsia"/>
                <w:color w:val="auto"/>
              </w:rPr>
              <w:t>(F)[2]後続03: [BEFORE] commonData=1, tlsData=0</w:t>
            </w:r>
          </w:p>
          <w:p w14:paraId="733F8F65" w14:textId="77777777" w:rsidR="00071309" w:rsidRPr="00071309" w:rsidRDefault="00071309" w:rsidP="00071309">
            <w:pPr>
              <w:pStyle w:val="3-"/>
              <w:rPr>
                <w:color w:val="auto"/>
              </w:rPr>
            </w:pPr>
            <w:r w:rsidRPr="00071309">
              <w:rPr>
                <w:rFonts w:hint="eastAsia"/>
                <w:color w:val="auto"/>
              </w:rPr>
              <w:t>(F)[4]後続05: [BEFORE] commonData=1, tlsData=0</w:t>
            </w:r>
          </w:p>
          <w:p w14:paraId="686D1152" w14:textId="77777777" w:rsidR="00071309" w:rsidRPr="00071309" w:rsidRDefault="00071309" w:rsidP="00071309">
            <w:pPr>
              <w:pStyle w:val="3-"/>
              <w:rPr>
                <w:color w:val="auto"/>
              </w:rPr>
            </w:pPr>
            <w:r w:rsidRPr="00071309">
              <w:rPr>
                <w:rFonts w:hint="eastAsia"/>
                <w:color w:val="auto"/>
              </w:rPr>
              <w:t>(F)[0]後続01: [BEFORE] commonData=1, tlsData=0</w:t>
            </w:r>
          </w:p>
          <w:p w14:paraId="3B3E6BE7" w14:textId="77777777" w:rsidR="00071309" w:rsidRPr="00071309" w:rsidRDefault="00071309" w:rsidP="00071309">
            <w:pPr>
              <w:pStyle w:val="3-"/>
              <w:rPr>
                <w:color w:val="auto"/>
              </w:rPr>
            </w:pPr>
            <w:r w:rsidRPr="00071309">
              <w:rPr>
                <w:rFonts w:hint="eastAsia"/>
                <w:color w:val="auto"/>
              </w:rPr>
              <w:t>(F)[1]後続02: [AFTER]  commonData=1, tlsData=1</w:t>
            </w:r>
          </w:p>
          <w:p w14:paraId="64BE5315" w14:textId="77777777" w:rsidR="00071309" w:rsidRPr="00071309" w:rsidRDefault="00071309" w:rsidP="00071309">
            <w:pPr>
              <w:pStyle w:val="3-"/>
              <w:rPr>
                <w:color w:val="auto"/>
              </w:rPr>
            </w:pPr>
            <w:r w:rsidRPr="00071309">
              <w:rPr>
                <w:rFonts w:hint="eastAsia"/>
                <w:color w:val="auto"/>
              </w:rPr>
              <w:t>(F)[0]後続01: [AFTER]  commonData=1, tlsData=1</w:t>
            </w:r>
          </w:p>
          <w:p w14:paraId="7486487C" w14:textId="77777777" w:rsidR="00071309" w:rsidRPr="00071309" w:rsidRDefault="00071309" w:rsidP="00071309">
            <w:pPr>
              <w:pStyle w:val="3-"/>
              <w:rPr>
                <w:color w:val="auto"/>
              </w:rPr>
            </w:pPr>
            <w:r w:rsidRPr="00071309">
              <w:rPr>
                <w:rFonts w:hint="eastAsia"/>
                <w:color w:val="auto"/>
              </w:rPr>
              <w:t>(F)[4]後続05: [AFTER]  commonData=1, tlsData=1</w:t>
            </w:r>
          </w:p>
          <w:p w14:paraId="5E97A08D" w14:textId="77777777" w:rsidR="00071309" w:rsidRPr="00071309" w:rsidRDefault="00071309" w:rsidP="00071309">
            <w:pPr>
              <w:pStyle w:val="3-"/>
              <w:rPr>
                <w:color w:val="auto"/>
              </w:rPr>
            </w:pPr>
            <w:r w:rsidRPr="00071309">
              <w:rPr>
                <w:rFonts w:hint="eastAsia"/>
                <w:color w:val="auto"/>
              </w:rPr>
              <w:t>(F)[2]後続03: [AFTER]  commonData=1, tlsData=1</w:t>
            </w:r>
          </w:p>
          <w:p w14:paraId="79F72373" w14:textId="77777777" w:rsidR="00071309" w:rsidRPr="00071309" w:rsidRDefault="00071309" w:rsidP="00071309">
            <w:pPr>
              <w:pStyle w:val="3-"/>
              <w:rPr>
                <w:color w:val="auto"/>
              </w:rPr>
            </w:pPr>
            <w:r w:rsidRPr="00071309">
              <w:rPr>
                <w:rFonts w:hint="eastAsia"/>
                <w:color w:val="auto"/>
              </w:rPr>
              <w:t>(F)[3]後続04: [AFTER]  commonData=1, tlsData=1</w:t>
            </w:r>
          </w:p>
          <w:p w14:paraId="1917F801" w14:textId="08DF06CF" w:rsidR="00071309" w:rsidRPr="00071309" w:rsidRDefault="00071309" w:rsidP="00071309">
            <w:pPr>
              <w:pStyle w:val="3-"/>
              <w:rPr>
                <w:color w:val="auto"/>
              </w:rPr>
            </w:pPr>
            <w:r w:rsidRPr="00071309">
              <w:rPr>
                <w:rFonts w:hint="eastAsia"/>
                <w:color w:val="auto"/>
              </w:rPr>
              <w:t>(P)先行: [BEFORE] commonData=1, tlsData=1</w:t>
            </w:r>
            <w:r w:rsidR="00865715">
              <w:rPr>
                <w:color w:val="auto"/>
              </w:rPr>
              <w:tab/>
            </w:r>
            <w:r w:rsidR="00865715">
              <w:rPr>
                <w:color w:val="auto"/>
              </w:rPr>
              <w:tab/>
            </w:r>
            <w:r w:rsidR="00865715" w:rsidRPr="004A7B47">
              <w:rPr>
                <w:color w:val="FF0000"/>
              </w:rPr>
              <w:t>←</w:t>
            </w:r>
            <w:r w:rsidR="00865715">
              <w:rPr>
                <w:color w:val="FF0000"/>
              </w:rPr>
              <w:t>後続</w:t>
            </w:r>
            <w:r w:rsidR="00865715" w:rsidRPr="004A7B47">
              <w:rPr>
                <w:color w:val="FF0000"/>
              </w:rPr>
              <w:t>スレッド</w:t>
            </w:r>
            <w:r w:rsidR="00865715">
              <w:rPr>
                <w:rFonts w:hint="eastAsia"/>
                <w:color w:val="FF0000"/>
              </w:rPr>
              <w:t>の処理が</w:t>
            </w:r>
            <w:r w:rsidR="00865715">
              <w:rPr>
                <w:color w:val="FF0000"/>
              </w:rPr>
              <w:t>全て</w:t>
            </w:r>
            <w:r w:rsidR="00865715" w:rsidRPr="004A7B47">
              <w:rPr>
                <w:color w:val="FF0000"/>
              </w:rPr>
              <w:t>終了すると、</w:t>
            </w:r>
            <w:r w:rsidR="00865715">
              <w:rPr>
                <w:color w:val="FF0000"/>
              </w:rPr>
              <w:t>また先行</w:t>
            </w:r>
            <w:r w:rsidR="00865715" w:rsidRPr="004A7B47">
              <w:rPr>
                <w:color w:val="FF0000"/>
              </w:rPr>
              <w:t>スレッドがスタート</w:t>
            </w:r>
          </w:p>
          <w:p w14:paraId="4791F057" w14:textId="77777777" w:rsidR="00071309" w:rsidRPr="00071309" w:rsidRDefault="00071309" w:rsidP="00071309">
            <w:pPr>
              <w:pStyle w:val="3-"/>
              <w:rPr>
                <w:color w:val="auto"/>
              </w:rPr>
            </w:pPr>
            <w:r w:rsidRPr="00071309">
              <w:rPr>
                <w:rFonts w:hint="eastAsia"/>
                <w:color w:val="auto"/>
              </w:rPr>
              <w:t>(P)先行: [AFTER]  commonData=2, tlsData=2</w:t>
            </w:r>
          </w:p>
          <w:p w14:paraId="44BE195D" w14:textId="74B816C9" w:rsidR="00071309" w:rsidRPr="00071309" w:rsidRDefault="00071309" w:rsidP="00071309">
            <w:pPr>
              <w:pStyle w:val="3-"/>
              <w:rPr>
                <w:color w:val="auto"/>
              </w:rPr>
            </w:pPr>
            <w:r w:rsidRPr="00071309">
              <w:rPr>
                <w:rFonts w:hint="eastAsia"/>
                <w:color w:val="auto"/>
              </w:rPr>
              <w:t>(F)[2]後続03: [BEFORE] commonData=2, tlsData=1</w:t>
            </w:r>
            <w:r w:rsidR="00865715">
              <w:rPr>
                <w:color w:val="auto"/>
              </w:rPr>
              <w:tab/>
            </w:r>
            <w:r w:rsidR="00865715" w:rsidRPr="004A7B47">
              <w:rPr>
                <w:color w:val="FF0000"/>
              </w:rPr>
              <w:t>←先行スレッド</w:t>
            </w:r>
            <w:r w:rsidR="00865715">
              <w:rPr>
                <w:rFonts w:hint="eastAsia"/>
                <w:color w:val="FF0000"/>
              </w:rPr>
              <w:t>の処理が</w:t>
            </w:r>
            <w:r w:rsidR="00865715" w:rsidRPr="004A7B47">
              <w:rPr>
                <w:color w:val="FF0000"/>
              </w:rPr>
              <w:t>終了すると、</w:t>
            </w:r>
            <w:r w:rsidR="00865715">
              <w:rPr>
                <w:color w:val="FF0000"/>
              </w:rPr>
              <w:t>また</w:t>
            </w:r>
            <w:r w:rsidR="00865715" w:rsidRPr="004A7B47">
              <w:rPr>
                <w:color w:val="FF0000"/>
              </w:rPr>
              <w:t>後続スレッドが一斉スタート</w:t>
            </w:r>
          </w:p>
          <w:p w14:paraId="4BDFE3DE" w14:textId="77777777" w:rsidR="00071309" w:rsidRPr="00071309" w:rsidRDefault="00071309" w:rsidP="00071309">
            <w:pPr>
              <w:pStyle w:val="3-"/>
              <w:rPr>
                <w:color w:val="auto"/>
              </w:rPr>
            </w:pPr>
            <w:r w:rsidRPr="00071309">
              <w:rPr>
                <w:rFonts w:hint="eastAsia"/>
                <w:color w:val="auto"/>
              </w:rPr>
              <w:t>(F)[1]後続02: [BEFORE] commonData=2, tlsData=1</w:t>
            </w:r>
          </w:p>
          <w:p w14:paraId="6735A8BE" w14:textId="77777777" w:rsidR="00071309" w:rsidRPr="00071309" w:rsidRDefault="00071309" w:rsidP="00071309">
            <w:pPr>
              <w:pStyle w:val="3-"/>
              <w:rPr>
                <w:color w:val="auto"/>
              </w:rPr>
            </w:pPr>
            <w:r w:rsidRPr="00071309">
              <w:rPr>
                <w:rFonts w:hint="eastAsia"/>
                <w:color w:val="auto"/>
              </w:rPr>
              <w:t>(F)[4]後続05: [BEFORE] commonData=2, tlsData=1</w:t>
            </w:r>
          </w:p>
          <w:p w14:paraId="10976CD9" w14:textId="77777777" w:rsidR="00071309" w:rsidRPr="00071309" w:rsidRDefault="00071309" w:rsidP="00071309">
            <w:pPr>
              <w:pStyle w:val="3-"/>
              <w:rPr>
                <w:color w:val="auto"/>
              </w:rPr>
            </w:pPr>
            <w:r w:rsidRPr="00071309">
              <w:rPr>
                <w:rFonts w:hint="eastAsia"/>
                <w:color w:val="auto"/>
              </w:rPr>
              <w:t>(F)[3]後続04: [BEFORE] commonData=2, tlsData=1</w:t>
            </w:r>
          </w:p>
          <w:p w14:paraId="1C3782EC" w14:textId="77777777" w:rsidR="00071309" w:rsidRPr="00071309" w:rsidRDefault="00071309" w:rsidP="00071309">
            <w:pPr>
              <w:pStyle w:val="3-"/>
              <w:rPr>
                <w:color w:val="auto"/>
              </w:rPr>
            </w:pPr>
            <w:r w:rsidRPr="00071309">
              <w:rPr>
                <w:rFonts w:hint="eastAsia"/>
                <w:color w:val="auto"/>
              </w:rPr>
              <w:t>(F)[0]後続01: [BEFORE] commonData=2, tlsData=1</w:t>
            </w:r>
          </w:p>
          <w:p w14:paraId="18A65328" w14:textId="77777777" w:rsidR="00071309" w:rsidRPr="00071309" w:rsidRDefault="00071309" w:rsidP="00071309">
            <w:pPr>
              <w:pStyle w:val="3-"/>
              <w:rPr>
                <w:color w:val="auto"/>
              </w:rPr>
            </w:pPr>
            <w:r w:rsidRPr="00071309">
              <w:rPr>
                <w:rFonts w:hint="eastAsia"/>
                <w:color w:val="auto"/>
              </w:rPr>
              <w:t>(F)[4]後続05: [AFTER]  commonData=2, tlsData=2</w:t>
            </w:r>
          </w:p>
          <w:p w14:paraId="3FD0DA95" w14:textId="77777777" w:rsidR="00071309" w:rsidRPr="00071309" w:rsidRDefault="00071309" w:rsidP="00071309">
            <w:pPr>
              <w:pStyle w:val="3-"/>
              <w:rPr>
                <w:color w:val="auto"/>
              </w:rPr>
            </w:pPr>
            <w:r w:rsidRPr="00071309">
              <w:rPr>
                <w:rFonts w:hint="eastAsia"/>
                <w:color w:val="auto"/>
              </w:rPr>
              <w:t>(F)[3]後続04: [AFTER]  commonData=2, tlsData=2</w:t>
            </w:r>
          </w:p>
          <w:p w14:paraId="4A5E50AF" w14:textId="77777777" w:rsidR="00071309" w:rsidRPr="00071309" w:rsidRDefault="00071309" w:rsidP="00071309">
            <w:pPr>
              <w:pStyle w:val="3-"/>
              <w:rPr>
                <w:color w:val="auto"/>
              </w:rPr>
            </w:pPr>
            <w:r w:rsidRPr="00071309">
              <w:rPr>
                <w:rFonts w:hint="eastAsia"/>
                <w:color w:val="auto"/>
              </w:rPr>
              <w:t>(F)[2]後続03: [AFTER]  commonData=2, tlsData=2</w:t>
            </w:r>
          </w:p>
          <w:p w14:paraId="1F4A1926" w14:textId="77777777" w:rsidR="00071309" w:rsidRPr="00071309" w:rsidRDefault="00071309" w:rsidP="00071309">
            <w:pPr>
              <w:pStyle w:val="3-"/>
              <w:rPr>
                <w:color w:val="auto"/>
              </w:rPr>
            </w:pPr>
            <w:r w:rsidRPr="00071309">
              <w:rPr>
                <w:rFonts w:hint="eastAsia"/>
                <w:color w:val="auto"/>
              </w:rPr>
              <w:t>(F)[1]後続02: [AFTER]  commonData=2, tlsData=2</w:t>
            </w:r>
          </w:p>
          <w:p w14:paraId="78B39CE5" w14:textId="77777777" w:rsidR="00071309" w:rsidRPr="00071309" w:rsidRDefault="00071309" w:rsidP="00071309">
            <w:pPr>
              <w:pStyle w:val="3-"/>
              <w:rPr>
                <w:color w:val="auto"/>
              </w:rPr>
            </w:pPr>
            <w:r w:rsidRPr="00071309">
              <w:rPr>
                <w:rFonts w:hint="eastAsia"/>
                <w:color w:val="auto"/>
              </w:rPr>
              <w:t>(F)[0]後続01: [AFTER]  commonData=2, tlsData=2</w:t>
            </w:r>
          </w:p>
          <w:p w14:paraId="1D96F215" w14:textId="6587766C" w:rsidR="00071309" w:rsidRPr="00071309" w:rsidRDefault="00071309" w:rsidP="00071309">
            <w:pPr>
              <w:pStyle w:val="3-"/>
              <w:rPr>
                <w:color w:val="auto"/>
              </w:rPr>
            </w:pPr>
            <w:r w:rsidRPr="00071309">
              <w:rPr>
                <w:rFonts w:hint="eastAsia"/>
                <w:color w:val="auto"/>
              </w:rPr>
              <w:t>(P)先行: [BEFORE] commonData=2, tlsData=2</w:t>
            </w:r>
            <w:r w:rsidR="00865715">
              <w:rPr>
                <w:color w:val="auto"/>
              </w:rPr>
              <w:tab/>
            </w:r>
            <w:r w:rsidR="00865715">
              <w:rPr>
                <w:color w:val="auto"/>
              </w:rPr>
              <w:tab/>
            </w:r>
            <w:r w:rsidR="00865715" w:rsidRPr="004A7B47">
              <w:rPr>
                <w:color w:val="FF0000"/>
              </w:rPr>
              <w:t>←</w:t>
            </w:r>
            <w:r w:rsidR="00865715">
              <w:rPr>
                <w:color w:val="FF0000"/>
              </w:rPr>
              <w:t>後続</w:t>
            </w:r>
            <w:r w:rsidR="00865715" w:rsidRPr="004A7B47">
              <w:rPr>
                <w:color w:val="FF0000"/>
              </w:rPr>
              <w:t>スレッド</w:t>
            </w:r>
            <w:r w:rsidR="00865715">
              <w:rPr>
                <w:rFonts w:hint="eastAsia"/>
                <w:color w:val="FF0000"/>
              </w:rPr>
              <w:t>の処理が</w:t>
            </w:r>
            <w:r w:rsidR="00865715">
              <w:rPr>
                <w:color w:val="FF0000"/>
              </w:rPr>
              <w:t>全て</w:t>
            </w:r>
            <w:r w:rsidR="00865715" w:rsidRPr="004A7B47">
              <w:rPr>
                <w:color w:val="FF0000"/>
              </w:rPr>
              <w:t>終了すると、</w:t>
            </w:r>
            <w:r w:rsidR="00865715">
              <w:rPr>
                <w:color w:val="FF0000"/>
              </w:rPr>
              <w:t>また先行</w:t>
            </w:r>
            <w:r w:rsidR="00865715" w:rsidRPr="004A7B47">
              <w:rPr>
                <w:color w:val="FF0000"/>
              </w:rPr>
              <w:t>スレッドがスタート</w:t>
            </w:r>
          </w:p>
          <w:p w14:paraId="42D1D0E4" w14:textId="77777777" w:rsidR="00071309" w:rsidRPr="00071309" w:rsidRDefault="00071309" w:rsidP="00071309">
            <w:pPr>
              <w:pStyle w:val="3-"/>
              <w:rPr>
                <w:color w:val="auto"/>
              </w:rPr>
            </w:pPr>
            <w:r w:rsidRPr="00071309">
              <w:rPr>
                <w:rFonts w:hint="eastAsia"/>
                <w:color w:val="auto"/>
              </w:rPr>
              <w:t>(P)先行: [AFTER]  commonData=3, tlsData=3</w:t>
            </w:r>
          </w:p>
          <w:p w14:paraId="06479CB0" w14:textId="52EDD5D2" w:rsidR="00071309" w:rsidRPr="00071309" w:rsidRDefault="00071309" w:rsidP="00071309">
            <w:pPr>
              <w:pStyle w:val="3-"/>
              <w:rPr>
                <w:color w:val="auto"/>
              </w:rPr>
            </w:pPr>
            <w:r w:rsidRPr="00071309">
              <w:rPr>
                <w:rFonts w:hint="eastAsia"/>
                <w:color w:val="auto"/>
              </w:rPr>
              <w:t>(F)[3]後続04: [BEFORE] commonData=3, tlsData=2</w:t>
            </w:r>
            <w:r w:rsidR="00865715">
              <w:rPr>
                <w:color w:val="auto"/>
              </w:rPr>
              <w:tab/>
            </w:r>
            <w:r w:rsidR="00865715" w:rsidRPr="004A7B47">
              <w:rPr>
                <w:color w:val="FF0000"/>
              </w:rPr>
              <w:t>←先行スレッド</w:t>
            </w:r>
            <w:r w:rsidR="00865715">
              <w:rPr>
                <w:rFonts w:hint="eastAsia"/>
                <w:color w:val="FF0000"/>
              </w:rPr>
              <w:t>の処理が</w:t>
            </w:r>
            <w:r w:rsidR="00865715" w:rsidRPr="004A7B47">
              <w:rPr>
                <w:color w:val="FF0000"/>
              </w:rPr>
              <w:t>終了すると、</w:t>
            </w:r>
            <w:r w:rsidR="00865715">
              <w:rPr>
                <w:color w:val="FF0000"/>
              </w:rPr>
              <w:t>また</w:t>
            </w:r>
            <w:r w:rsidR="00865715" w:rsidRPr="004A7B47">
              <w:rPr>
                <w:color w:val="FF0000"/>
              </w:rPr>
              <w:t>後続スレッドが一斉スタート</w:t>
            </w:r>
          </w:p>
          <w:p w14:paraId="0452C7F6" w14:textId="77777777" w:rsidR="00071309" w:rsidRPr="00071309" w:rsidRDefault="00071309" w:rsidP="00071309">
            <w:pPr>
              <w:pStyle w:val="3-"/>
              <w:rPr>
                <w:color w:val="auto"/>
              </w:rPr>
            </w:pPr>
            <w:r w:rsidRPr="00071309">
              <w:rPr>
                <w:rFonts w:hint="eastAsia"/>
                <w:color w:val="auto"/>
              </w:rPr>
              <w:t>(F)[1]後続02: [BEFORE] commonData=3, tlsData=2</w:t>
            </w:r>
          </w:p>
          <w:p w14:paraId="76CDC86F" w14:textId="77777777" w:rsidR="00071309" w:rsidRPr="00071309" w:rsidRDefault="00071309" w:rsidP="00071309">
            <w:pPr>
              <w:pStyle w:val="3-"/>
              <w:rPr>
                <w:color w:val="auto"/>
              </w:rPr>
            </w:pPr>
            <w:r w:rsidRPr="00071309">
              <w:rPr>
                <w:rFonts w:hint="eastAsia"/>
                <w:color w:val="auto"/>
              </w:rPr>
              <w:t>(F)[0]後続01: [BEFORE] commonData=3, tlsData=2</w:t>
            </w:r>
          </w:p>
          <w:p w14:paraId="4F8F40A3" w14:textId="77777777" w:rsidR="00071309" w:rsidRPr="00071309" w:rsidRDefault="00071309" w:rsidP="00071309">
            <w:pPr>
              <w:pStyle w:val="3-"/>
              <w:rPr>
                <w:color w:val="auto"/>
              </w:rPr>
            </w:pPr>
            <w:r w:rsidRPr="00071309">
              <w:rPr>
                <w:rFonts w:hint="eastAsia"/>
                <w:color w:val="auto"/>
              </w:rPr>
              <w:t>(F)[4]後続05: [BEFORE] commonData=3, tlsData=2</w:t>
            </w:r>
          </w:p>
          <w:p w14:paraId="45AF7FDC" w14:textId="77777777" w:rsidR="00071309" w:rsidRPr="00071309" w:rsidRDefault="00071309" w:rsidP="00071309">
            <w:pPr>
              <w:pStyle w:val="3-"/>
              <w:rPr>
                <w:color w:val="auto"/>
              </w:rPr>
            </w:pPr>
            <w:r w:rsidRPr="00071309">
              <w:rPr>
                <w:rFonts w:hint="eastAsia"/>
                <w:color w:val="auto"/>
              </w:rPr>
              <w:t>(F)[2]後続03: [BEFORE] commonData=3, tlsData=2</w:t>
            </w:r>
          </w:p>
          <w:p w14:paraId="78C9022B" w14:textId="77777777" w:rsidR="00071309" w:rsidRPr="00071309" w:rsidRDefault="00071309" w:rsidP="00071309">
            <w:pPr>
              <w:pStyle w:val="3-"/>
              <w:rPr>
                <w:color w:val="auto"/>
              </w:rPr>
            </w:pPr>
            <w:r w:rsidRPr="00071309">
              <w:rPr>
                <w:rFonts w:hint="eastAsia"/>
                <w:color w:val="auto"/>
              </w:rPr>
              <w:t>(F)[4]後続05: [AFTER]  commonData=3, tlsData=3</w:t>
            </w:r>
          </w:p>
          <w:p w14:paraId="5265375D" w14:textId="77777777" w:rsidR="00071309" w:rsidRPr="00071309" w:rsidRDefault="00071309" w:rsidP="00071309">
            <w:pPr>
              <w:pStyle w:val="3-"/>
              <w:rPr>
                <w:color w:val="auto"/>
              </w:rPr>
            </w:pPr>
            <w:r w:rsidRPr="00071309">
              <w:rPr>
                <w:rFonts w:hint="eastAsia"/>
                <w:color w:val="auto"/>
              </w:rPr>
              <w:t>(F)[0]後続01: [AFTER]  commonData=3, tlsData=3</w:t>
            </w:r>
          </w:p>
          <w:p w14:paraId="1009BB7C" w14:textId="77777777" w:rsidR="00071309" w:rsidRPr="00071309" w:rsidRDefault="00071309" w:rsidP="00071309">
            <w:pPr>
              <w:pStyle w:val="3-"/>
              <w:rPr>
                <w:color w:val="auto"/>
              </w:rPr>
            </w:pPr>
            <w:r w:rsidRPr="00071309">
              <w:rPr>
                <w:rFonts w:hint="eastAsia"/>
                <w:color w:val="auto"/>
              </w:rPr>
              <w:t>(F)[1]後続02: [AFTER]  commonData=3, tlsData=3</w:t>
            </w:r>
          </w:p>
          <w:p w14:paraId="606A4F93" w14:textId="77777777" w:rsidR="00071309" w:rsidRPr="00071309" w:rsidRDefault="00071309" w:rsidP="00071309">
            <w:pPr>
              <w:pStyle w:val="3-"/>
              <w:rPr>
                <w:color w:val="auto"/>
              </w:rPr>
            </w:pPr>
            <w:r w:rsidRPr="00071309">
              <w:rPr>
                <w:rFonts w:hint="eastAsia"/>
                <w:color w:val="auto"/>
              </w:rPr>
              <w:t>(F)[2]後続03: [AFTER]  commonData=3, tlsData=3</w:t>
            </w:r>
          </w:p>
          <w:p w14:paraId="697B97D6" w14:textId="77777777" w:rsidR="00071309" w:rsidRPr="00071309" w:rsidRDefault="00071309" w:rsidP="00071309">
            <w:pPr>
              <w:pStyle w:val="3-"/>
              <w:rPr>
                <w:color w:val="auto"/>
              </w:rPr>
            </w:pPr>
            <w:r w:rsidRPr="00071309">
              <w:rPr>
                <w:rFonts w:hint="eastAsia"/>
                <w:color w:val="auto"/>
              </w:rPr>
              <w:t>(F)[3]後続04: [AFTER]  commonData=3, tlsData=3</w:t>
            </w:r>
          </w:p>
          <w:p w14:paraId="457CD9FD" w14:textId="6A832664" w:rsidR="00071309" w:rsidRPr="00071309" w:rsidRDefault="00071309" w:rsidP="00071309">
            <w:pPr>
              <w:pStyle w:val="3-"/>
              <w:rPr>
                <w:color w:val="auto"/>
              </w:rPr>
            </w:pPr>
            <w:r w:rsidRPr="00071309">
              <w:rPr>
                <w:rFonts w:hint="eastAsia"/>
                <w:color w:val="auto"/>
              </w:rPr>
              <w:t>(P)先行: [QUIT]</w:t>
            </w:r>
            <w:r w:rsidR="00865715">
              <w:rPr>
                <w:color w:val="auto"/>
              </w:rPr>
              <w:tab/>
            </w:r>
            <w:r w:rsidR="00865715">
              <w:rPr>
                <w:color w:val="auto"/>
              </w:rPr>
              <w:tab/>
            </w:r>
            <w:r w:rsidR="00865715">
              <w:rPr>
                <w:color w:val="auto"/>
              </w:rPr>
              <w:tab/>
            </w:r>
            <w:r w:rsidR="00865715">
              <w:rPr>
                <w:color w:val="auto"/>
              </w:rPr>
              <w:tab/>
            </w:r>
            <w:r w:rsidR="00865715">
              <w:rPr>
                <w:color w:val="auto"/>
              </w:rPr>
              <w:tab/>
            </w:r>
            <w:r w:rsidR="00865715">
              <w:rPr>
                <w:color w:val="auto"/>
              </w:rPr>
              <w:tab/>
            </w:r>
            <w:r w:rsidR="00865715" w:rsidRPr="00DF2682">
              <w:rPr>
                <w:rFonts w:hint="eastAsia"/>
                <w:color w:val="FF0000"/>
              </w:rPr>
              <w:t>←先行スレッド終了</w:t>
            </w:r>
          </w:p>
          <w:p w14:paraId="61C3924E" w14:textId="3D9D1910" w:rsidR="00071309" w:rsidRPr="00071309" w:rsidRDefault="00071309" w:rsidP="00071309">
            <w:pPr>
              <w:pStyle w:val="3-"/>
              <w:rPr>
                <w:color w:val="auto"/>
              </w:rPr>
            </w:pPr>
            <w:r w:rsidRPr="00071309">
              <w:rPr>
                <w:rFonts w:hint="eastAsia"/>
                <w:color w:val="auto"/>
              </w:rPr>
              <w:t>- end:(P)先行 -</w:t>
            </w:r>
            <w:r w:rsidR="00865715">
              <w:rPr>
                <w:color w:val="auto"/>
              </w:rPr>
              <w:tab/>
            </w:r>
            <w:r w:rsidR="00865715">
              <w:rPr>
                <w:color w:val="auto"/>
              </w:rPr>
              <w:tab/>
            </w:r>
            <w:r w:rsidR="00865715">
              <w:rPr>
                <w:color w:val="auto"/>
              </w:rPr>
              <w:tab/>
            </w:r>
            <w:r w:rsidR="00865715">
              <w:rPr>
                <w:color w:val="auto"/>
              </w:rPr>
              <w:tab/>
            </w:r>
            <w:r w:rsidR="00865715">
              <w:rPr>
                <w:color w:val="auto"/>
              </w:rPr>
              <w:tab/>
            </w:r>
            <w:r w:rsidR="00865715">
              <w:rPr>
                <w:color w:val="auto"/>
              </w:rPr>
              <w:tab/>
            </w:r>
          </w:p>
          <w:p w14:paraId="26D09A8C" w14:textId="1CF3633E" w:rsidR="00071309" w:rsidRPr="00071309" w:rsidRDefault="00071309" w:rsidP="00071309">
            <w:pPr>
              <w:pStyle w:val="3-"/>
              <w:rPr>
                <w:color w:val="auto"/>
              </w:rPr>
            </w:pPr>
            <w:r w:rsidRPr="00071309">
              <w:rPr>
                <w:rFonts w:hint="eastAsia"/>
                <w:color w:val="auto"/>
              </w:rPr>
              <w:t>(F)[2]後続03: [QUIT]</w:t>
            </w:r>
            <w:r w:rsidR="00881DDA">
              <w:rPr>
                <w:color w:val="auto"/>
              </w:rPr>
              <w:tab/>
            </w:r>
            <w:r w:rsidR="00881DDA">
              <w:rPr>
                <w:color w:val="auto"/>
              </w:rPr>
              <w:tab/>
            </w:r>
            <w:r w:rsidR="00881DDA">
              <w:rPr>
                <w:color w:val="auto"/>
              </w:rPr>
              <w:tab/>
            </w:r>
            <w:r w:rsidR="00881DDA">
              <w:rPr>
                <w:color w:val="auto"/>
              </w:rPr>
              <w:tab/>
            </w:r>
            <w:r w:rsidR="00881DDA">
              <w:rPr>
                <w:color w:val="auto"/>
              </w:rPr>
              <w:tab/>
            </w:r>
            <w:r w:rsidR="00881DDA" w:rsidRPr="004A7B47">
              <w:rPr>
                <w:color w:val="FF0000"/>
              </w:rPr>
              <w:t>←先行スレッドの終了に反応して後続スレッド</w:t>
            </w:r>
            <w:r w:rsidR="00881DDA">
              <w:rPr>
                <w:rFonts w:hint="eastAsia"/>
                <w:color w:val="FF0000"/>
              </w:rPr>
              <w:t>も</w:t>
            </w:r>
            <w:r w:rsidR="00881DDA" w:rsidRPr="004A7B47">
              <w:rPr>
                <w:color w:val="FF0000"/>
              </w:rPr>
              <w:t>終了</w:t>
            </w:r>
          </w:p>
          <w:p w14:paraId="2BC5A907" w14:textId="77777777" w:rsidR="00071309" w:rsidRPr="00071309" w:rsidRDefault="00071309" w:rsidP="00071309">
            <w:pPr>
              <w:pStyle w:val="3-"/>
              <w:rPr>
                <w:color w:val="auto"/>
              </w:rPr>
            </w:pPr>
            <w:r w:rsidRPr="00071309">
              <w:rPr>
                <w:rFonts w:hint="eastAsia"/>
                <w:color w:val="auto"/>
              </w:rPr>
              <w:t>(F)[3]後続04: [QUIT]</w:t>
            </w:r>
          </w:p>
          <w:p w14:paraId="58F245E9" w14:textId="77777777" w:rsidR="00071309" w:rsidRPr="00071309" w:rsidRDefault="00071309" w:rsidP="00071309">
            <w:pPr>
              <w:pStyle w:val="3-"/>
              <w:rPr>
                <w:color w:val="auto"/>
              </w:rPr>
            </w:pPr>
            <w:r w:rsidRPr="00071309">
              <w:rPr>
                <w:rFonts w:hint="eastAsia"/>
                <w:color w:val="auto"/>
              </w:rPr>
              <w:t>- end:(F)[2]後続03 -</w:t>
            </w:r>
          </w:p>
          <w:p w14:paraId="6170E9B6" w14:textId="77777777" w:rsidR="00071309" w:rsidRPr="00071309" w:rsidRDefault="00071309" w:rsidP="00071309">
            <w:pPr>
              <w:pStyle w:val="3-"/>
              <w:rPr>
                <w:color w:val="auto"/>
              </w:rPr>
            </w:pPr>
            <w:r w:rsidRPr="00071309">
              <w:rPr>
                <w:rFonts w:hint="eastAsia"/>
                <w:color w:val="auto"/>
              </w:rPr>
              <w:t>- end:(F)[3]後続04 -</w:t>
            </w:r>
          </w:p>
          <w:p w14:paraId="43C2E4CD" w14:textId="77777777" w:rsidR="00071309" w:rsidRPr="00071309" w:rsidRDefault="00071309" w:rsidP="00071309">
            <w:pPr>
              <w:pStyle w:val="3-"/>
              <w:rPr>
                <w:color w:val="auto"/>
              </w:rPr>
            </w:pPr>
            <w:r w:rsidRPr="00071309">
              <w:rPr>
                <w:rFonts w:hint="eastAsia"/>
                <w:color w:val="auto"/>
              </w:rPr>
              <w:t>(F)[1]後続02: [QUIT]</w:t>
            </w:r>
          </w:p>
          <w:p w14:paraId="26D065B7" w14:textId="77777777" w:rsidR="00071309" w:rsidRPr="00071309" w:rsidRDefault="00071309" w:rsidP="00071309">
            <w:pPr>
              <w:pStyle w:val="3-"/>
              <w:rPr>
                <w:color w:val="auto"/>
              </w:rPr>
            </w:pPr>
            <w:r w:rsidRPr="00071309">
              <w:rPr>
                <w:rFonts w:hint="eastAsia"/>
                <w:color w:val="auto"/>
              </w:rPr>
              <w:t>(F)[0]後続01: [QUIT]</w:t>
            </w:r>
          </w:p>
          <w:p w14:paraId="23DADDC5" w14:textId="77777777" w:rsidR="00071309" w:rsidRPr="00071309" w:rsidRDefault="00071309" w:rsidP="00071309">
            <w:pPr>
              <w:pStyle w:val="3-"/>
              <w:rPr>
                <w:color w:val="auto"/>
              </w:rPr>
            </w:pPr>
            <w:r w:rsidRPr="00071309">
              <w:rPr>
                <w:rFonts w:hint="eastAsia"/>
                <w:color w:val="auto"/>
              </w:rPr>
              <w:t>(F)[4]後続05: [QUIT]</w:t>
            </w:r>
          </w:p>
          <w:p w14:paraId="1E7AA290" w14:textId="77777777" w:rsidR="00071309" w:rsidRPr="00071309" w:rsidRDefault="00071309" w:rsidP="00071309">
            <w:pPr>
              <w:pStyle w:val="3-"/>
              <w:rPr>
                <w:color w:val="auto"/>
              </w:rPr>
            </w:pPr>
            <w:r w:rsidRPr="00071309">
              <w:rPr>
                <w:rFonts w:hint="eastAsia"/>
                <w:color w:val="auto"/>
              </w:rPr>
              <w:t>- end:(F)[0]後続01 -</w:t>
            </w:r>
          </w:p>
          <w:p w14:paraId="61BB398A" w14:textId="77777777" w:rsidR="00071309" w:rsidRPr="00071309" w:rsidRDefault="00071309" w:rsidP="00071309">
            <w:pPr>
              <w:pStyle w:val="3-"/>
              <w:rPr>
                <w:color w:val="auto"/>
              </w:rPr>
            </w:pPr>
            <w:r w:rsidRPr="00071309">
              <w:rPr>
                <w:rFonts w:hint="eastAsia"/>
                <w:color w:val="auto"/>
              </w:rPr>
              <w:t>- end:(F)[4]後続05 -</w:t>
            </w:r>
          </w:p>
          <w:p w14:paraId="669B4B0E" w14:textId="77777777" w:rsidR="00071309" w:rsidRPr="00071309" w:rsidRDefault="00071309" w:rsidP="00071309">
            <w:pPr>
              <w:pStyle w:val="3-"/>
              <w:rPr>
                <w:color w:val="auto"/>
              </w:rPr>
            </w:pPr>
            <w:r w:rsidRPr="00071309">
              <w:rPr>
                <w:rFonts w:hint="eastAsia"/>
                <w:color w:val="auto"/>
              </w:rPr>
              <w:lastRenderedPageBreak/>
              <w:t>- end:(F)[1]後続02 -</w:t>
            </w:r>
          </w:p>
          <w:p w14:paraId="1F4462EC" w14:textId="7D539500" w:rsidR="00971C80" w:rsidRPr="00DD51B6" w:rsidRDefault="00071309" w:rsidP="00071309">
            <w:pPr>
              <w:pStyle w:val="3-"/>
            </w:pPr>
            <w:r w:rsidRPr="00071309">
              <w:rPr>
                <w:color w:val="auto"/>
              </w:rPr>
              <w:t xml:space="preserve">Event * 10000000 = </w:t>
            </w:r>
            <w:r w:rsidRPr="00865715">
              <w:rPr>
                <w:color w:val="FF0000"/>
              </w:rPr>
              <w:t>0.247101 sec</w:t>
            </w:r>
            <w:r w:rsidR="00865715">
              <w:rPr>
                <w:color w:val="FF0000"/>
              </w:rPr>
              <w:tab/>
            </w:r>
            <w:r w:rsidR="00865715">
              <w:rPr>
                <w:color w:val="FF0000"/>
              </w:rPr>
              <w:tab/>
            </w:r>
            <w:r w:rsidR="00865715">
              <w:rPr>
                <w:color w:val="FF0000"/>
              </w:rPr>
              <w:tab/>
            </w:r>
            <w:r w:rsidR="00865715">
              <w:rPr>
                <w:rFonts w:hint="eastAsia"/>
                <w:color w:val="FF0000"/>
              </w:rPr>
              <w:t>←1千万回ループによる処理時間計測（4回のステート更新）</w:t>
            </w:r>
          </w:p>
        </w:tc>
      </w:tr>
    </w:tbl>
    <w:p w14:paraId="48C7FE00" w14:textId="704AE6D4" w:rsidR="00971C80" w:rsidRDefault="00971C80" w:rsidP="00971C80">
      <w:pPr>
        <w:pStyle w:val="3"/>
      </w:pPr>
      <w:bookmarkStart w:id="140" w:name="_Toc379778050"/>
      <w:r>
        <w:lastRenderedPageBreak/>
        <w:t>C++11</w:t>
      </w:r>
      <w:r>
        <w:t>版：アトミック操作</w:t>
      </w:r>
      <w:bookmarkEnd w:id="140"/>
      <w:r w:rsidR="00A45D66">
        <w:fldChar w:fldCharType="begin"/>
      </w:r>
      <w:r w:rsidR="00A45D66">
        <w:instrText xml:space="preserve"> XE "</w:instrText>
      </w:r>
      <w:r w:rsidR="00A45D66">
        <w:rPr>
          <w:rFonts w:hint="eastAsia"/>
        </w:rPr>
        <w:instrText>コンペア・アンド・スワップ</w:instrText>
      </w:r>
      <w:r w:rsidR="00A45D66">
        <w:rPr>
          <w:rFonts w:hint="eastAsia"/>
        </w:rPr>
        <w:instrText>:</w:instrText>
      </w:r>
      <w:r w:rsidR="00A45D66">
        <w:instrText>C++11</w:instrText>
      </w:r>
      <w:r w:rsidR="00A45D66">
        <w:rPr>
          <w:rFonts w:hint="eastAsia"/>
        </w:rPr>
        <w:instrText>版アトミック操作</w:instrText>
      </w:r>
      <w:r w:rsidR="00A45D66">
        <w:instrText>" \y “</w:instrText>
      </w:r>
      <w:r w:rsidR="00A45D66">
        <w:rPr>
          <w:rFonts w:hint="eastAsia"/>
        </w:rPr>
        <w:instrText>こんぺあ・あんど・すわっぷ</w:instrText>
      </w:r>
      <w:r w:rsidR="00A45D66">
        <w:rPr>
          <w:rFonts w:hint="eastAsia"/>
        </w:rPr>
        <w:instrText>:</w:instrText>
      </w:r>
      <w:r w:rsidR="00A45D66">
        <w:instrText>C++11</w:instrText>
      </w:r>
      <w:r w:rsidR="00A45D66">
        <w:rPr>
          <w:rFonts w:hint="eastAsia"/>
        </w:rPr>
        <w:instrText>ばんあとみっくそうさ</w:instrText>
      </w:r>
      <w:r w:rsidR="00A45D66">
        <w:instrText xml:space="preserve">” </w:instrText>
      </w:r>
      <w:r w:rsidR="00A45D66">
        <w:fldChar w:fldCharType="end"/>
      </w:r>
    </w:p>
    <w:p w14:paraId="3A770EF9" w14:textId="77777777" w:rsidR="00114216" w:rsidRDefault="00976D1A" w:rsidP="00971C80">
      <w:pPr>
        <w:pStyle w:val="aa"/>
        <w:ind w:left="447" w:firstLine="283"/>
      </w:pPr>
      <w:r>
        <w:t>C++11</w:t>
      </w:r>
      <w:r>
        <w:rPr>
          <w:rFonts w:hint="eastAsia"/>
        </w:rPr>
        <w:t>のアトミック操作によるモニター。</w:t>
      </w:r>
    </w:p>
    <w:p w14:paraId="3B681A85" w14:textId="41C38B11" w:rsidR="00971C80" w:rsidRDefault="00976D1A" w:rsidP="00971C80">
      <w:pPr>
        <w:pStyle w:val="aa"/>
        <w:ind w:left="447" w:firstLine="283"/>
      </w:pPr>
      <w:r>
        <w:rPr>
          <w:rFonts w:hint="eastAsia"/>
        </w:rPr>
        <w:t>かなり細かい操作が可能</w:t>
      </w:r>
      <w:r w:rsidR="00114216">
        <w:rPr>
          <w:rFonts w:hint="eastAsia"/>
        </w:rPr>
        <w:t>。メモリオーダー指定を使用した</w:t>
      </w:r>
      <w:r>
        <w:rPr>
          <w:rFonts w:hint="eastAsia"/>
        </w:rPr>
        <w:t>パフォーマンスチューニングの方法も後述する。</w:t>
      </w:r>
    </w:p>
    <w:p w14:paraId="23CE35F6" w14:textId="19D0D43F" w:rsidR="00971C80" w:rsidRDefault="00976D1A" w:rsidP="00971C80">
      <w:pPr>
        <w:pStyle w:val="aa"/>
        <w:keepNext/>
        <w:widowControl/>
        <w:spacing w:beforeLines="50" w:before="180"/>
        <w:ind w:leftChars="203" w:left="447" w:hangingChars="10" w:hanging="21"/>
      </w:pPr>
      <w:r>
        <w:t>C++11</w:t>
      </w:r>
      <w:r>
        <w:rPr>
          <w:rFonts w:hint="eastAsia"/>
        </w:rPr>
        <w:t>版</w:t>
      </w:r>
      <w:r w:rsidR="00971C80">
        <w:rPr>
          <w:rFonts w:hint="eastAsia"/>
        </w:rPr>
        <w:t>の</w:t>
      </w:r>
      <w:r w:rsidR="00AD07FD">
        <w:rPr>
          <w:rFonts w:hint="eastAsia"/>
        </w:rPr>
        <w:t>アトミック操作によるモニターのサンプル</w:t>
      </w:r>
      <w:r w:rsidR="00971C80">
        <w:rPr>
          <w:rFonts w:hint="eastAsia"/>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0209467" w14:textId="77777777" w:rsidTr="00874659">
        <w:tc>
          <w:tcPr>
            <w:tcW w:w="8494" w:type="dxa"/>
          </w:tcPr>
          <w:p w14:paraId="611DFBB8" w14:textId="77777777" w:rsidR="00071309" w:rsidRDefault="00071309" w:rsidP="00071309">
            <w:pPr>
              <w:pStyle w:val="3-"/>
            </w:pPr>
            <w:r>
              <w:t>#include &lt;stdio.h&gt;</w:t>
            </w:r>
          </w:p>
          <w:p w14:paraId="564EB05D" w14:textId="77777777" w:rsidR="00071309" w:rsidRDefault="00071309" w:rsidP="00071309">
            <w:pPr>
              <w:pStyle w:val="3-"/>
            </w:pPr>
            <w:r>
              <w:t>#include &lt;stdlib.h&gt;</w:t>
            </w:r>
          </w:p>
          <w:p w14:paraId="23D0B68E" w14:textId="77777777" w:rsidR="00071309" w:rsidRDefault="00071309" w:rsidP="00071309">
            <w:pPr>
              <w:pStyle w:val="3-"/>
            </w:pPr>
          </w:p>
          <w:p w14:paraId="18F8261A" w14:textId="77777777" w:rsidR="00071309" w:rsidRDefault="00071309" w:rsidP="00071309">
            <w:pPr>
              <w:pStyle w:val="3-"/>
            </w:pPr>
            <w:r>
              <w:t>#include &lt;thread&gt;</w:t>
            </w:r>
          </w:p>
          <w:p w14:paraId="02DA75FC" w14:textId="77777777" w:rsidR="00071309" w:rsidRPr="00F911BB" w:rsidRDefault="00071309" w:rsidP="00071309">
            <w:pPr>
              <w:pStyle w:val="3-"/>
              <w:rPr>
                <w:color w:val="FF0000"/>
              </w:rPr>
            </w:pPr>
            <w:r w:rsidRPr="00F911BB">
              <w:rPr>
                <w:color w:val="FF0000"/>
              </w:rPr>
              <w:t>#include &lt;atomic&gt;</w:t>
            </w:r>
          </w:p>
          <w:p w14:paraId="11ED036A" w14:textId="77777777" w:rsidR="00071309" w:rsidRDefault="00071309" w:rsidP="00071309">
            <w:pPr>
              <w:pStyle w:val="3-"/>
            </w:pPr>
          </w:p>
          <w:p w14:paraId="27DCA102" w14:textId="77777777" w:rsidR="00881DDA" w:rsidRDefault="00881DDA" w:rsidP="00881DDA">
            <w:pPr>
              <w:pStyle w:val="3-"/>
            </w:pPr>
            <w:r>
              <w:rPr>
                <w:rFonts w:hint="eastAsia"/>
              </w:rPr>
              <w:t xml:space="preserve">#include &lt;chrono&gt; </w:t>
            </w:r>
            <w:r w:rsidRPr="00881DDA">
              <w:rPr>
                <w:rFonts w:hint="eastAsia"/>
                <w:color w:val="00B050"/>
              </w:rPr>
              <w:t>//時間計測用</w:t>
            </w:r>
          </w:p>
          <w:p w14:paraId="0048ADF9" w14:textId="56199FF8" w:rsidR="00071309" w:rsidRDefault="00881DDA" w:rsidP="00881DDA">
            <w:pPr>
              <w:pStyle w:val="3-"/>
            </w:pPr>
            <w:r>
              <w:rPr>
                <w:rFonts w:hint="eastAsia"/>
              </w:rPr>
              <w:t>#include &lt;random&gt;</w:t>
            </w:r>
            <w:r w:rsidRPr="00881DDA">
              <w:rPr>
                <w:rFonts w:hint="eastAsia"/>
                <w:color w:val="00B050"/>
              </w:rPr>
              <w:t xml:space="preserve"> //乱数生成用</w:t>
            </w:r>
          </w:p>
          <w:p w14:paraId="5C46121E" w14:textId="77777777" w:rsidR="00071309" w:rsidRDefault="00071309" w:rsidP="00071309">
            <w:pPr>
              <w:pStyle w:val="3-"/>
            </w:pPr>
          </w:p>
          <w:p w14:paraId="0731F0FA" w14:textId="77777777" w:rsidR="00071309" w:rsidRPr="00881DDA" w:rsidRDefault="00071309" w:rsidP="00071309">
            <w:pPr>
              <w:pStyle w:val="3-"/>
              <w:rPr>
                <w:color w:val="00B050"/>
              </w:rPr>
            </w:pPr>
            <w:r w:rsidRPr="00881DDA">
              <w:rPr>
                <w:rFonts w:hint="eastAsia"/>
                <w:color w:val="00B050"/>
              </w:rPr>
              <w:t>//スレッド情報</w:t>
            </w:r>
          </w:p>
          <w:p w14:paraId="21F665C3" w14:textId="71C8D807" w:rsidR="00071309" w:rsidRPr="00881DDA" w:rsidRDefault="00071309" w:rsidP="00071309">
            <w:pPr>
              <w:pStyle w:val="3-"/>
              <w:rPr>
                <w:color w:val="00B050"/>
              </w:rPr>
            </w:pPr>
            <w:r>
              <w:rPr>
                <w:rFonts w:hint="eastAsia"/>
              </w:rPr>
              <w:t xml:space="preserve">static const int FOLLOW_THREAD_MAX = 10;    </w:t>
            </w:r>
            <w:r w:rsidRPr="00881DDA">
              <w:rPr>
                <w:rFonts w:hint="eastAsia"/>
                <w:color w:val="00B050"/>
              </w:rPr>
              <w:t xml:space="preserve"> </w:t>
            </w:r>
            <w:r w:rsidR="00881DDA">
              <w:rPr>
                <w:color w:val="00B050"/>
              </w:rPr>
              <w:t xml:space="preserve">     </w:t>
            </w:r>
            <w:r w:rsidRPr="00881DDA">
              <w:rPr>
                <w:rFonts w:hint="eastAsia"/>
                <w:color w:val="00B050"/>
              </w:rPr>
              <w:t>//後続スレッド最大数</w:t>
            </w:r>
          </w:p>
          <w:p w14:paraId="04AAB380" w14:textId="0784193C" w:rsidR="00071309" w:rsidRDefault="00071309" w:rsidP="00071309">
            <w:pPr>
              <w:pStyle w:val="3-"/>
            </w:pPr>
            <w:r>
              <w:rPr>
                <w:rFonts w:hint="eastAsia"/>
              </w:rPr>
              <w:t xml:space="preserve">static volatile int s_followThreadNum = 0;  </w:t>
            </w:r>
            <w:r w:rsidR="00881DDA">
              <w:t xml:space="preserve">     </w:t>
            </w:r>
            <w:r w:rsidRPr="00881DDA">
              <w:rPr>
                <w:rFonts w:hint="eastAsia"/>
                <w:color w:val="00B050"/>
              </w:rPr>
              <w:t xml:space="preserve"> //後続スレッド数</w:t>
            </w:r>
          </w:p>
          <w:p w14:paraId="23B4D7D2" w14:textId="02273F01" w:rsidR="00071309" w:rsidRPr="00881DDA" w:rsidRDefault="00071309" w:rsidP="00071309">
            <w:pPr>
              <w:pStyle w:val="3-"/>
              <w:rPr>
                <w:color w:val="00B050"/>
              </w:rPr>
            </w:pPr>
            <w:r>
              <w:rPr>
                <w:rFonts w:hint="eastAsia"/>
              </w:rPr>
              <w:t>static std::atomic&lt;int&gt; s_followThreadNo = 0;</w:t>
            </w:r>
            <w:r w:rsidR="00881DDA">
              <w:t xml:space="preserve">     </w:t>
            </w:r>
            <w:r w:rsidRPr="00881DDA">
              <w:rPr>
                <w:rFonts w:hint="eastAsia"/>
                <w:color w:val="00B050"/>
              </w:rPr>
              <w:t>//後続スレッド番号発番用</w:t>
            </w:r>
          </w:p>
          <w:p w14:paraId="6BC84E1B" w14:textId="5560EB14" w:rsidR="00071309" w:rsidRDefault="00071309" w:rsidP="00071309">
            <w:pPr>
              <w:pStyle w:val="3-"/>
            </w:pPr>
            <w:r>
              <w:rPr>
                <w:rFonts w:hint="eastAsia"/>
              </w:rPr>
              <w:t>static volatile bool s_IsQuirProiorThread = false;</w:t>
            </w:r>
            <w:r w:rsidRPr="00881DDA">
              <w:rPr>
                <w:rFonts w:hint="eastAsia"/>
                <w:color w:val="00B050"/>
              </w:rPr>
              <w:t>//先行スレッド終了フラグ</w:t>
            </w:r>
          </w:p>
          <w:p w14:paraId="7E695233" w14:textId="77777777" w:rsidR="00071309" w:rsidRPr="00881DDA" w:rsidRDefault="00071309" w:rsidP="00071309">
            <w:pPr>
              <w:pStyle w:val="3-"/>
              <w:rPr>
                <w:color w:val="00B050"/>
              </w:rPr>
            </w:pPr>
          </w:p>
          <w:p w14:paraId="29835A0D" w14:textId="77777777" w:rsidR="00071309" w:rsidRPr="00881DDA" w:rsidRDefault="00071309" w:rsidP="00071309">
            <w:pPr>
              <w:pStyle w:val="3-"/>
              <w:rPr>
                <w:color w:val="00B050"/>
              </w:rPr>
            </w:pPr>
            <w:r w:rsidRPr="00881DDA">
              <w:rPr>
                <w:rFonts w:hint="eastAsia"/>
                <w:color w:val="00B050"/>
              </w:rPr>
              <w:t>//モニター用変数</w:t>
            </w:r>
          </w:p>
          <w:p w14:paraId="2F227160" w14:textId="77777777" w:rsidR="00071309" w:rsidRDefault="00071309" w:rsidP="00071309">
            <w:pPr>
              <w:pStyle w:val="3-"/>
            </w:pPr>
            <w:r>
              <w:t>enum E_PROCESS</w:t>
            </w:r>
          </w:p>
          <w:p w14:paraId="576442BF" w14:textId="77777777" w:rsidR="00071309" w:rsidRDefault="00071309" w:rsidP="00071309">
            <w:pPr>
              <w:pStyle w:val="3-"/>
            </w:pPr>
            <w:r>
              <w:t>{</w:t>
            </w:r>
          </w:p>
          <w:p w14:paraId="3C616F2E" w14:textId="77777777" w:rsidR="00071309" w:rsidRPr="00881DDA" w:rsidRDefault="00071309" w:rsidP="00071309">
            <w:pPr>
              <w:pStyle w:val="3-"/>
              <w:rPr>
                <w:color w:val="00B050"/>
              </w:rPr>
            </w:pPr>
            <w:r>
              <w:rPr>
                <w:rFonts w:hint="eastAsia"/>
              </w:rPr>
              <w:tab/>
              <w:t xml:space="preserve">PRIOR_RUNNING, </w:t>
            </w:r>
            <w:r w:rsidRPr="00881DDA">
              <w:rPr>
                <w:rFonts w:hint="eastAsia"/>
                <w:color w:val="00B050"/>
              </w:rPr>
              <w:t>//先行処理実行中</w:t>
            </w:r>
          </w:p>
          <w:p w14:paraId="00F310BB" w14:textId="77777777" w:rsidR="00071309" w:rsidRDefault="00071309" w:rsidP="00071309">
            <w:pPr>
              <w:pStyle w:val="3-"/>
            </w:pPr>
            <w:r>
              <w:rPr>
                <w:rFonts w:hint="eastAsia"/>
              </w:rPr>
              <w:tab/>
              <w:t xml:space="preserve">PRIOR_IDLE,    </w:t>
            </w:r>
            <w:r w:rsidRPr="00881DDA">
              <w:rPr>
                <w:rFonts w:hint="eastAsia"/>
                <w:color w:val="00B050"/>
              </w:rPr>
              <w:t>//先行処理アイドル状態</w:t>
            </w:r>
          </w:p>
          <w:p w14:paraId="07D58152" w14:textId="77777777" w:rsidR="00071309" w:rsidRPr="00881DDA" w:rsidRDefault="00071309" w:rsidP="00071309">
            <w:pPr>
              <w:pStyle w:val="3-"/>
              <w:rPr>
                <w:color w:val="00B050"/>
              </w:rPr>
            </w:pPr>
            <w:r>
              <w:rPr>
                <w:rFonts w:hint="eastAsia"/>
              </w:rPr>
              <w:tab/>
              <w:t>FOLLOW_RUNNING,</w:t>
            </w:r>
            <w:r w:rsidRPr="00881DDA">
              <w:rPr>
                <w:rFonts w:hint="eastAsia"/>
                <w:color w:val="00B050"/>
              </w:rPr>
              <w:t>//後続処理実行中</w:t>
            </w:r>
          </w:p>
          <w:p w14:paraId="24CEE0C9" w14:textId="77777777" w:rsidR="00071309" w:rsidRPr="00881DDA" w:rsidRDefault="00071309" w:rsidP="00071309">
            <w:pPr>
              <w:pStyle w:val="3-"/>
              <w:rPr>
                <w:color w:val="00B050"/>
              </w:rPr>
            </w:pPr>
            <w:r>
              <w:rPr>
                <w:rFonts w:hint="eastAsia"/>
              </w:rPr>
              <w:tab/>
              <w:t xml:space="preserve">FOLLOW_IDLE,  </w:t>
            </w:r>
            <w:r w:rsidRPr="00881DDA">
              <w:rPr>
                <w:rFonts w:hint="eastAsia"/>
                <w:color w:val="00B050"/>
              </w:rPr>
              <w:t xml:space="preserve"> //後続処理アイドル状態</w:t>
            </w:r>
          </w:p>
          <w:p w14:paraId="2F9254A0" w14:textId="77777777" w:rsidR="00071309" w:rsidRDefault="00071309" w:rsidP="00071309">
            <w:pPr>
              <w:pStyle w:val="3-"/>
            </w:pPr>
            <w:r>
              <w:t>};</w:t>
            </w:r>
          </w:p>
          <w:p w14:paraId="1BC558E7" w14:textId="77777777" w:rsidR="00071309" w:rsidRDefault="00071309" w:rsidP="00071309">
            <w:pPr>
              <w:pStyle w:val="3-"/>
            </w:pPr>
            <w:r w:rsidRPr="00881DDA">
              <w:rPr>
                <w:rFonts w:hint="eastAsia"/>
                <w:color w:val="FF0000"/>
              </w:rPr>
              <w:t>static std::atomic&lt;E_PROCESS&gt; s_followFinished[FOLLOW_THREAD_MAX];</w:t>
            </w:r>
            <w:r w:rsidRPr="00881DDA">
              <w:rPr>
                <w:rFonts w:hint="eastAsia"/>
                <w:color w:val="00B050"/>
              </w:rPr>
              <w:t>//後続スレッド処理完了フラグ</w:t>
            </w:r>
          </w:p>
          <w:p w14:paraId="7CF05EC8" w14:textId="77777777" w:rsidR="00071309" w:rsidRDefault="00071309" w:rsidP="00071309">
            <w:pPr>
              <w:pStyle w:val="3-"/>
            </w:pPr>
          </w:p>
          <w:p w14:paraId="2C712471" w14:textId="77777777" w:rsidR="00071309" w:rsidRPr="00881DDA" w:rsidRDefault="00071309" w:rsidP="00071309">
            <w:pPr>
              <w:pStyle w:val="3-"/>
              <w:rPr>
                <w:color w:val="00B050"/>
              </w:rPr>
            </w:pPr>
            <w:r w:rsidRPr="00881DDA">
              <w:rPr>
                <w:rFonts w:hint="eastAsia"/>
                <w:color w:val="00B050"/>
              </w:rPr>
              <w:t>//共有データ</w:t>
            </w:r>
          </w:p>
          <w:p w14:paraId="0B8FD600" w14:textId="77777777" w:rsidR="00071309" w:rsidRDefault="00071309" w:rsidP="00071309">
            <w:pPr>
              <w:pStyle w:val="3-"/>
            </w:pPr>
            <w:r>
              <w:t>static int s_commonData = 0;</w:t>
            </w:r>
          </w:p>
          <w:p w14:paraId="28117466" w14:textId="77777777" w:rsidR="00071309" w:rsidRDefault="00071309" w:rsidP="00071309">
            <w:pPr>
              <w:pStyle w:val="3-"/>
            </w:pPr>
          </w:p>
          <w:p w14:paraId="40AB41F3" w14:textId="77777777" w:rsidR="00071309" w:rsidRPr="00881DDA" w:rsidRDefault="00071309" w:rsidP="00071309">
            <w:pPr>
              <w:pStyle w:val="3-"/>
              <w:rPr>
                <w:color w:val="00B050"/>
              </w:rPr>
            </w:pPr>
            <w:r w:rsidRPr="00881DDA">
              <w:rPr>
                <w:rFonts w:hint="eastAsia"/>
                <w:color w:val="00B050"/>
              </w:rPr>
              <w:t>//スレッド固有データ</w:t>
            </w:r>
          </w:p>
          <w:p w14:paraId="050DD967" w14:textId="77777777" w:rsidR="00071309" w:rsidRDefault="00071309" w:rsidP="00071309">
            <w:pPr>
              <w:pStyle w:val="3-"/>
            </w:pPr>
            <w:r>
              <w:t>__declspec(thread) int s_tlsData = 0;</w:t>
            </w:r>
          </w:p>
          <w:p w14:paraId="7F59FAE3" w14:textId="77777777" w:rsidR="00071309" w:rsidRPr="00881DDA" w:rsidRDefault="00071309" w:rsidP="00071309">
            <w:pPr>
              <w:pStyle w:val="3-"/>
              <w:rPr>
                <w:color w:val="00B050"/>
              </w:rPr>
            </w:pPr>
            <w:r w:rsidRPr="00881DDA">
              <w:rPr>
                <w:rFonts w:hint="eastAsia"/>
                <w:color w:val="00B050"/>
              </w:rPr>
              <w:t>//thread_local int s_tlsData = 0;//Visual C++ 2013 では thread_local キーワードが使えない</w:t>
            </w:r>
          </w:p>
          <w:p w14:paraId="39FAD8B1" w14:textId="77777777" w:rsidR="00071309" w:rsidRDefault="00071309" w:rsidP="00071309">
            <w:pPr>
              <w:pStyle w:val="3-"/>
            </w:pPr>
          </w:p>
          <w:p w14:paraId="6757CC73" w14:textId="77777777" w:rsidR="00071309" w:rsidRPr="00881DDA" w:rsidRDefault="00071309" w:rsidP="00071309">
            <w:pPr>
              <w:pStyle w:val="3-"/>
              <w:rPr>
                <w:color w:val="00B050"/>
              </w:rPr>
            </w:pPr>
            <w:r w:rsidRPr="00881DDA">
              <w:rPr>
                <w:rFonts w:hint="eastAsia"/>
                <w:color w:val="00B050"/>
              </w:rPr>
              <w:t>//【処理説明】</w:t>
            </w:r>
          </w:p>
          <w:p w14:paraId="2E4B42ED" w14:textId="77777777" w:rsidR="00071309" w:rsidRPr="00881DDA" w:rsidRDefault="00071309" w:rsidP="00071309">
            <w:pPr>
              <w:pStyle w:val="3-"/>
              <w:rPr>
                <w:color w:val="00B050"/>
              </w:rPr>
            </w:pPr>
            <w:r w:rsidRPr="00881DDA">
              <w:rPr>
                <w:rFonts w:hint="eastAsia"/>
                <w:color w:val="00B050"/>
              </w:rPr>
              <w:t>//先行スレッドが共有データを作成し、それが完了したら</w:t>
            </w:r>
          </w:p>
          <w:p w14:paraId="18534E33" w14:textId="77777777" w:rsidR="00071309" w:rsidRPr="00881DDA" w:rsidRDefault="00071309" w:rsidP="00071309">
            <w:pPr>
              <w:pStyle w:val="3-"/>
              <w:rPr>
                <w:color w:val="00B050"/>
              </w:rPr>
            </w:pPr>
            <w:r w:rsidRPr="00881DDA">
              <w:rPr>
                <w:rFonts w:hint="eastAsia"/>
                <w:color w:val="00B050"/>
              </w:rPr>
              <w:t>//複数の後続スレッドがスタート。</w:t>
            </w:r>
          </w:p>
          <w:p w14:paraId="4EEBB4AC" w14:textId="77777777" w:rsidR="00071309" w:rsidRPr="00881DDA" w:rsidRDefault="00071309" w:rsidP="00071309">
            <w:pPr>
              <w:pStyle w:val="3-"/>
              <w:rPr>
                <w:color w:val="00B050"/>
              </w:rPr>
            </w:pPr>
            <w:r w:rsidRPr="00881DDA">
              <w:rPr>
                <w:rFonts w:hint="eastAsia"/>
                <w:color w:val="00B050"/>
              </w:rPr>
              <w:t>//後続スレッドは共有データを読み込むだけのため、並列で動作。</w:t>
            </w:r>
          </w:p>
          <w:p w14:paraId="437F0286" w14:textId="77777777" w:rsidR="00071309" w:rsidRPr="00881DDA" w:rsidRDefault="00071309" w:rsidP="00071309">
            <w:pPr>
              <w:pStyle w:val="3-"/>
              <w:rPr>
                <w:color w:val="00B050"/>
              </w:rPr>
            </w:pPr>
            <w:r w:rsidRPr="00881DDA">
              <w:rPr>
                <w:rFonts w:hint="eastAsia"/>
                <w:color w:val="00B050"/>
              </w:rPr>
              <w:t>//後続スレッドの処理が全て完了したら、また先行スレッドが稼働。</w:t>
            </w:r>
          </w:p>
          <w:p w14:paraId="7A90B8ED" w14:textId="77777777" w:rsidR="00071309" w:rsidRPr="00881DDA" w:rsidRDefault="00071309" w:rsidP="00071309">
            <w:pPr>
              <w:pStyle w:val="3-"/>
              <w:rPr>
                <w:color w:val="00B050"/>
              </w:rPr>
            </w:pPr>
            <w:r w:rsidRPr="00881DDA">
              <w:rPr>
                <w:rFonts w:hint="eastAsia"/>
                <w:color w:val="00B050"/>
              </w:rPr>
              <w:t>//以上を何度か繰り返し、先行スレッドが終了したら全スレッド終了。</w:t>
            </w:r>
          </w:p>
          <w:p w14:paraId="1D134BAB" w14:textId="77777777" w:rsidR="00071309" w:rsidRPr="00881DDA" w:rsidRDefault="00071309" w:rsidP="00071309">
            <w:pPr>
              <w:pStyle w:val="3-"/>
              <w:rPr>
                <w:color w:val="00B050"/>
              </w:rPr>
            </w:pPr>
            <w:r w:rsidRPr="00881DDA">
              <w:rPr>
                <w:rFonts w:hint="eastAsia"/>
                <w:color w:val="00B050"/>
              </w:rPr>
              <w:t>//※メインループ⇒描画スレッドのようなリレー処理への応用を想定。</w:t>
            </w:r>
          </w:p>
          <w:p w14:paraId="084AA46F" w14:textId="77777777" w:rsidR="00071309" w:rsidRDefault="00071309" w:rsidP="00071309">
            <w:pPr>
              <w:pStyle w:val="3-"/>
            </w:pPr>
          </w:p>
          <w:p w14:paraId="3292EA7A" w14:textId="77777777" w:rsidR="00071309" w:rsidRPr="00881DDA" w:rsidRDefault="00071309" w:rsidP="00071309">
            <w:pPr>
              <w:pStyle w:val="3-"/>
              <w:rPr>
                <w:color w:val="00B050"/>
              </w:rPr>
            </w:pPr>
            <w:r w:rsidRPr="00881DDA">
              <w:rPr>
                <w:rFonts w:hint="eastAsia"/>
                <w:color w:val="00B050"/>
              </w:rPr>
              <w:t>//先行スレッド</w:t>
            </w:r>
          </w:p>
          <w:p w14:paraId="493A0DFB" w14:textId="77777777" w:rsidR="00071309" w:rsidRDefault="00071309" w:rsidP="00071309">
            <w:pPr>
              <w:pStyle w:val="3-"/>
            </w:pPr>
            <w:r>
              <w:t>void priorThreadFunc(const char* name)</w:t>
            </w:r>
          </w:p>
          <w:p w14:paraId="533730D9" w14:textId="77777777" w:rsidR="00071309" w:rsidRDefault="00071309" w:rsidP="00071309">
            <w:pPr>
              <w:pStyle w:val="3-"/>
            </w:pPr>
            <w:r>
              <w:t>{</w:t>
            </w:r>
          </w:p>
          <w:p w14:paraId="0759C66F" w14:textId="77777777" w:rsidR="00071309" w:rsidRDefault="00071309" w:rsidP="00071309">
            <w:pPr>
              <w:pStyle w:val="3-"/>
            </w:pPr>
            <w:r>
              <w:rPr>
                <w:rFonts w:hint="eastAsia"/>
              </w:rPr>
              <w:tab/>
            </w:r>
            <w:r w:rsidRPr="00881DDA">
              <w:rPr>
                <w:rFonts w:hint="eastAsia"/>
                <w:color w:val="00B050"/>
              </w:rPr>
              <w:t>//開始</w:t>
            </w:r>
          </w:p>
          <w:p w14:paraId="1A1E3C62" w14:textId="77777777" w:rsidR="00071309" w:rsidRDefault="00071309" w:rsidP="00071309">
            <w:pPr>
              <w:pStyle w:val="3-"/>
            </w:pPr>
            <w:r>
              <w:tab/>
              <w:t>printf("- begin:(P)%s -\n", name);</w:t>
            </w:r>
          </w:p>
          <w:p w14:paraId="14FF4DF3" w14:textId="77777777" w:rsidR="00071309" w:rsidRDefault="00071309" w:rsidP="00071309">
            <w:pPr>
              <w:pStyle w:val="3-"/>
            </w:pPr>
            <w:r>
              <w:tab/>
              <w:t>fflush(stdout);</w:t>
            </w:r>
          </w:p>
          <w:p w14:paraId="5A22D17B" w14:textId="77777777" w:rsidR="00881DDA" w:rsidRDefault="00881DDA" w:rsidP="00881DDA">
            <w:pPr>
              <w:pStyle w:val="3-"/>
            </w:pPr>
          </w:p>
          <w:p w14:paraId="04CB5466" w14:textId="77777777" w:rsidR="00881DDA" w:rsidRDefault="00881DDA" w:rsidP="00881DDA">
            <w:pPr>
              <w:pStyle w:val="3-"/>
            </w:pPr>
            <w:r>
              <w:rPr>
                <w:rFonts w:hint="eastAsia"/>
              </w:rPr>
              <w:tab/>
            </w:r>
            <w:r w:rsidRPr="00881DDA">
              <w:rPr>
                <w:rFonts w:hint="eastAsia"/>
                <w:color w:val="00B050"/>
              </w:rPr>
              <w:t>//乱数</w:t>
            </w:r>
          </w:p>
          <w:p w14:paraId="07717213" w14:textId="77777777" w:rsidR="00881DDA" w:rsidRDefault="00881DDA" w:rsidP="00881DDA">
            <w:pPr>
              <w:pStyle w:val="3-"/>
            </w:pPr>
            <w:r>
              <w:tab/>
              <w:t>std::random_device seed_gen;</w:t>
            </w:r>
          </w:p>
          <w:p w14:paraId="2631EC0A" w14:textId="77777777" w:rsidR="00881DDA" w:rsidRDefault="00881DDA" w:rsidP="00881DDA">
            <w:pPr>
              <w:pStyle w:val="3-"/>
            </w:pPr>
            <w:r>
              <w:tab/>
              <w:t>std::mt19937 rnd(seed_gen());</w:t>
            </w:r>
          </w:p>
          <w:p w14:paraId="215E2EA8" w14:textId="64390AC1" w:rsidR="00071309" w:rsidRDefault="00881DDA" w:rsidP="00881DDA">
            <w:pPr>
              <w:pStyle w:val="3-"/>
            </w:pPr>
            <w:r>
              <w:lastRenderedPageBreak/>
              <w:tab/>
              <w:t>std::uniform_int_distribution&lt;int&gt; sleep_time(0, 499);</w:t>
            </w:r>
          </w:p>
          <w:p w14:paraId="7B5E871F" w14:textId="77777777" w:rsidR="00881DDA" w:rsidRDefault="00881DDA" w:rsidP="00881DDA">
            <w:pPr>
              <w:pStyle w:val="3-"/>
            </w:pPr>
          </w:p>
          <w:p w14:paraId="3530B288" w14:textId="77777777" w:rsidR="00071309" w:rsidRDefault="00071309" w:rsidP="00071309">
            <w:pPr>
              <w:pStyle w:val="3-"/>
            </w:pPr>
            <w:r>
              <w:rPr>
                <w:rFonts w:hint="eastAsia"/>
              </w:rPr>
              <w:tab/>
            </w:r>
            <w:r w:rsidRPr="00881DDA">
              <w:rPr>
                <w:rFonts w:hint="eastAsia"/>
                <w:color w:val="00B050"/>
              </w:rPr>
              <w:t>//初期化</w:t>
            </w:r>
          </w:p>
          <w:p w14:paraId="283DDA88" w14:textId="77777777" w:rsidR="00071309" w:rsidRDefault="00071309" w:rsidP="00071309">
            <w:pPr>
              <w:pStyle w:val="3-"/>
            </w:pPr>
            <w:r>
              <w:rPr>
                <w:rFonts w:hint="eastAsia"/>
              </w:rPr>
              <w:tab/>
              <w:t>s_IsQuirProiorThread = false;//先行処理終了フラグ</w:t>
            </w:r>
          </w:p>
          <w:p w14:paraId="67F5660D" w14:textId="77777777" w:rsidR="00071309" w:rsidRDefault="00071309" w:rsidP="00071309">
            <w:pPr>
              <w:pStyle w:val="3-"/>
            </w:pPr>
          </w:p>
          <w:p w14:paraId="4C58E7F9" w14:textId="77777777" w:rsidR="00071309" w:rsidRDefault="00071309" w:rsidP="00071309">
            <w:pPr>
              <w:pStyle w:val="3-"/>
            </w:pPr>
            <w:r>
              <w:rPr>
                <w:rFonts w:hint="eastAsia"/>
              </w:rPr>
              <w:tab/>
            </w:r>
            <w:r w:rsidRPr="00881DDA">
              <w:rPr>
                <w:rFonts w:hint="eastAsia"/>
                <w:color w:val="00B050"/>
              </w:rPr>
              <w:t>//処理</w:t>
            </w:r>
          </w:p>
          <w:p w14:paraId="09C820D7" w14:textId="77777777" w:rsidR="00071309" w:rsidRDefault="00071309" w:rsidP="00071309">
            <w:pPr>
              <w:pStyle w:val="3-"/>
            </w:pPr>
            <w:r>
              <w:tab/>
              <w:t>static const int LOOP_COUNT_MAX = 3;</w:t>
            </w:r>
          </w:p>
          <w:p w14:paraId="5DA0825D" w14:textId="77777777" w:rsidR="00071309" w:rsidRDefault="00071309" w:rsidP="00071309">
            <w:pPr>
              <w:pStyle w:val="3-"/>
            </w:pPr>
            <w:r>
              <w:tab/>
              <w:t>int loop_counter = 0;</w:t>
            </w:r>
          </w:p>
          <w:p w14:paraId="71B614B5" w14:textId="77777777" w:rsidR="00071309" w:rsidRDefault="00071309" w:rsidP="00071309">
            <w:pPr>
              <w:pStyle w:val="3-"/>
            </w:pPr>
            <w:r>
              <w:tab/>
              <w:t>while (1)</w:t>
            </w:r>
          </w:p>
          <w:p w14:paraId="7145454F" w14:textId="77777777" w:rsidR="00071309" w:rsidRDefault="00071309" w:rsidP="00071309">
            <w:pPr>
              <w:pStyle w:val="3-"/>
            </w:pPr>
            <w:r>
              <w:tab/>
              <w:t>{</w:t>
            </w:r>
          </w:p>
          <w:p w14:paraId="0980D4B9"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//全後続スレッド処理完了待ち</w:t>
            </w:r>
          </w:p>
          <w:p w14:paraId="2E6D7BC6" w14:textId="77777777" w:rsidR="00071309" w:rsidRDefault="00071309" w:rsidP="00071309">
            <w:pPr>
              <w:pStyle w:val="3-"/>
            </w:pPr>
            <w:r>
              <w:tab/>
            </w:r>
            <w:r>
              <w:tab/>
              <w:t>for (int i = 0; i &lt; s_followThreadNum; ++i)</w:t>
            </w:r>
          </w:p>
          <w:p w14:paraId="3932281B" w14:textId="77777777" w:rsidR="00071309" w:rsidRDefault="00071309" w:rsidP="00071309">
            <w:pPr>
              <w:pStyle w:val="3-"/>
            </w:pPr>
            <w:r>
              <w:tab/>
            </w:r>
            <w:r>
              <w:tab/>
              <w:t>{</w:t>
            </w:r>
          </w:p>
          <w:p w14:paraId="54397118" w14:textId="77777777" w:rsidR="00071309" w:rsidRDefault="00071309" w:rsidP="00071309">
            <w:pPr>
              <w:pStyle w:val="3-"/>
            </w:pPr>
            <w:r>
              <w:tab/>
            </w:r>
            <w:r>
              <w:tab/>
            </w:r>
            <w:r>
              <w:tab/>
              <w:t>E_PROCESS prev = E_PROCESS::FOLLOW_IDLE;</w:t>
            </w:r>
          </w:p>
          <w:p w14:paraId="74729783" w14:textId="77777777" w:rsidR="00881DDA" w:rsidRPr="00881DDA" w:rsidRDefault="00071309" w:rsidP="00071309">
            <w:pPr>
              <w:pStyle w:val="3-"/>
              <w:rPr>
                <w:color w:val="FF0000"/>
              </w:rPr>
            </w:pPr>
            <w:r>
              <w:tab/>
            </w:r>
            <w:r>
              <w:tab/>
            </w:r>
            <w:r w:rsidRPr="00881DDA">
              <w:rPr>
                <w:color w:val="FF0000"/>
              </w:rPr>
              <w:tab/>
              <w:t>while (!s_followFinished[i].compare_exchange_weak(prev, E_PROCESS::PRIOR_RUNNING))</w:t>
            </w:r>
          </w:p>
          <w:p w14:paraId="3AB48507" w14:textId="670E9974" w:rsidR="00071309" w:rsidRPr="00881DDA" w:rsidRDefault="00881DDA" w:rsidP="00071309">
            <w:pPr>
              <w:pStyle w:val="3-"/>
              <w:rPr>
                <w:color w:val="FF0000"/>
              </w:rPr>
            </w:pPr>
            <w:r w:rsidRPr="00881DDA">
              <w:rPr>
                <w:color w:val="FF0000"/>
              </w:rPr>
              <w:tab/>
            </w:r>
            <w:r w:rsidRPr="00881DDA">
              <w:rPr>
                <w:color w:val="FF0000"/>
              </w:rPr>
              <w:tab/>
            </w:r>
            <w:r w:rsidRPr="00881DDA">
              <w:rPr>
                <w:color w:val="FF0000"/>
              </w:rPr>
              <w:tab/>
            </w:r>
            <w:r w:rsidR="00071309" w:rsidRPr="00881DDA">
              <w:rPr>
                <w:color w:val="FF0000"/>
              </w:rPr>
              <w:t>{ prev = E_PROCESS::FOLLOW_IDLE; }</w:t>
            </w:r>
          </w:p>
          <w:p w14:paraId="3A60392E" w14:textId="77777777" w:rsidR="00071309" w:rsidRDefault="00071309" w:rsidP="00071309">
            <w:pPr>
              <w:pStyle w:val="3-"/>
            </w:pPr>
            <w:r>
              <w:tab/>
            </w:r>
            <w:r>
              <w:tab/>
              <w:t>}</w:t>
            </w:r>
          </w:p>
          <w:p w14:paraId="187E792C" w14:textId="77777777" w:rsidR="00071309" w:rsidRDefault="00071309" w:rsidP="00071309">
            <w:pPr>
              <w:pStyle w:val="3-"/>
            </w:pPr>
          </w:p>
          <w:p w14:paraId="46FB5032" w14:textId="77777777" w:rsidR="00071309" w:rsidRDefault="00071309" w:rsidP="00071309">
            <w:pPr>
              <w:pStyle w:val="3-"/>
            </w:pPr>
            <w:r>
              <w:rPr>
                <w:rFonts w:hint="eastAsia"/>
              </w:rPr>
              <w:tab/>
            </w:r>
            <w:r>
              <w:rPr>
                <w:rFonts w:hint="eastAsia"/>
              </w:rPr>
              <w:tab/>
            </w:r>
            <w:r w:rsidRPr="00881DDA">
              <w:rPr>
                <w:rFonts w:hint="eastAsia"/>
                <w:color w:val="00B050"/>
              </w:rPr>
              <w:t>//ループカウンタ進行＆終了判定</w:t>
            </w:r>
          </w:p>
          <w:p w14:paraId="32406562" w14:textId="77777777" w:rsidR="00071309" w:rsidRDefault="00071309" w:rsidP="00071309">
            <w:pPr>
              <w:pStyle w:val="3-"/>
            </w:pPr>
            <w:r>
              <w:tab/>
            </w:r>
            <w:r>
              <w:tab/>
              <w:t>if (loop_counter++ == LOOP_COUNT_MAX)</w:t>
            </w:r>
          </w:p>
          <w:p w14:paraId="6B7E248F" w14:textId="77777777" w:rsidR="00071309" w:rsidRDefault="00071309" w:rsidP="00071309">
            <w:pPr>
              <w:pStyle w:val="3-"/>
            </w:pPr>
            <w:r>
              <w:tab/>
            </w:r>
            <w:r>
              <w:tab/>
              <w:t>{</w:t>
            </w:r>
          </w:p>
          <w:p w14:paraId="614D787C" w14:textId="77777777" w:rsidR="00071309" w:rsidRDefault="00071309" w:rsidP="00071309">
            <w:pPr>
              <w:pStyle w:val="3-"/>
            </w:pPr>
            <w:r>
              <w:rPr>
                <w:rFonts w:hint="eastAsia"/>
              </w:rPr>
              <w:tab/>
            </w:r>
            <w:r>
              <w:rPr>
                <w:rFonts w:hint="eastAsia"/>
              </w:rPr>
              <w:tab/>
            </w:r>
            <w:r>
              <w:rPr>
                <w:rFonts w:hint="eastAsia"/>
              </w:rPr>
              <w:tab/>
            </w:r>
            <w:r w:rsidRPr="00881DDA">
              <w:rPr>
                <w:rFonts w:hint="eastAsia"/>
                <w:color w:val="00B050"/>
              </w:rPr>
              <w:t>//処理終了</w:t>
            </w:r>
          </w:p>
          <w:p w14:paraId="741414AB" w14:textId="77777777" w:rsidR="00071309" w:rsidRDefault="00071309" w:rsidP="00071309">
            <w:pPr>
              <w:pStyle w:val="3-"/>
            </w:pPr>
            <w:r>
              <w:tab/>
            </w:r>
            <w:r>
              <w:tab/>
            </w:r>
            <w:r>
              <w:tab/>
              <w:t>printf("(P)%s: [QUIT]\n", name);</w:t>
            </w:r>
          </w:p>
          <w:p w14:paraId="4169EC57" w14:textId="77777777" w:rsidR="00071309" w:rsidRDefault="00071309" w:rsidP="00071309">
            <w:pPr>
              <w:pStyle w:val="3-"/>
            </w:pPr>
            <w:r>
              <w:tab/>
            </w:r>
            <w:r>
              <w:tab/>
            </w:r>
            <w:r>
              <w:tab/>
              <w:t>fflush(stdout);</w:t>
            </w:r>
          </w:p>
          <w:p w14:paraId="179CA824" w14:textId="77777777" w:rsidR="00071309" w:rsidRDefault="00071309" w:rsidP="00071309">
            <w:pPr>
              <w:pStyle w:val="3-"/>
            </w:pPr>
            <w:r>
              <w:tab/>
            </w:r>
            <w:r>
              <w:tab/>
            </w:r>
            <w:r>
              <w:tab/>
            </w:r>
          </w:p>
          <w:p w14:paraId="6FEB1B15" w14:textId="77777777" w:rsidR="00071309" w:rsidRPr="00881DDA" w:rsidRDefault="00071309" w:rsidP="00071309">
            <w:pPr>
              <w:pStyle w:val="3-"/>
              <w:rPr>
                <w:color w:val="00B050"/>
              </w:rPr>
            </w:pPr>
            <w:r>
              <w:rPr>
                <w:rFonts w:hint="eastAsia"/>
              </w:rPr>
              <w:tab/>
            </w:r>
            <w:r>
              <w:rPr>
                <w:rFonts w:hint="eastAsia"/>
              </w:rPr>
              <w:tab/>
            </w:r>
            <w:r>
              <w:rPr>
                <w:rFonts w:hint="eastAsia"/>
              </w:rPr>
              <w:tab/>
            </w:r>
            <w:r w:rsidRPr="00881DDA">
              <w:rPr>
                <w:rFonts w:hint="eastAsia"/>
                <w:color w:val="00B050"/>
              </w:rPr>
              <w:t>//先行スレッド終了フラグ</w:t>
            </w:r>
          </w:p>
          <w:p w14:paraId="297AE2B3" w14:textId="77777777" w:rsidR="00071309" w:rsidRDefault="00071309" w:rsidP="00071309">
            <w:pPr>
              <w:pStyle w:val="3-"/>
            </w:pPr>
            <w:r>
              <w:tab/>
            </w:r>
            <w:r>
              <w:tab/>
            </w:r>
            <w:r>
              <w:tab/>
              <w:t>s_IsQuirProiorThread = true;</w:t>
            </w:r>
          </w:p>
          <w:p w14:paraId="6A57C06C" w14:textId="77777777" w:rsidR="00071309" w:rsidRDefault="00071309" w:rsidP="00071309">
            <w:pPr>
              <w:pStyle w:val="3-"/>
            </w:pPr>
            <w:r>
              <w:tab/>
            </w:r>
            <w:r>
              <w:tab/>
            </w:r>
            <w:r>
              <w:tab/>
            </w:r>
          </w:p>
          <w:p w14:paraId="437DCF71" w14:textId="77777777" w:rsidR="00071309" w:rsidRPr="00881DDA" w:rsidRDefault="00071309" w:rsidP="00071309">
            <w:pPr>
              <w:pStyle w:val="3-"/>
              <w:rPr>
                <w:color w:val="00B050"/>
              </w:rPr>
            </w:pPr>
            <w:r>
              <w:rPr>
                <w:rFonts w:hint="eastAsia"/>
              </w:rPr>
              <w:tab/>
            </w:r>
            <w:r>
              <w:rPr>
                <w:rFonts w:hint="eastAsia"/>
              </w:rPr>
              <w:tab/>
            </w:r>
            <w:r>
              <w:rPr>
                <w:rFonts w:hint="eastAsia"/>
              </w:rPr>
              <w:tab/>
            </w:r>
            <w:r w:rsidRPr="00881DDA">
              <w:rPr>
                <w:rFonts w:hint="eastAsia"/>
                <w:color w:val="00B050"/>
              </w:rPr>
              <w:t>//先行スレッド処理完了：全待機スレッドを起床</w:t>
            </w:r>
          </w:p>
          <w:p w14:paraId="4C8C0495" w14:textId="77777777" w:rsidR="00071309" w:rsidRDefault="00071309" w:rsidP="00071309">
            <w:pPr>
              <w:pStyle w:val="3-"/>
            </w:pPr>
            <w:r>
              <w:tab/>
            </w:r>
            <w:r>
              <w:tab/>
            </w:r>
            <w:r>
              <w:tab/>
              <w:t>for (int i = 0; i &lt; s_followThreadNum; ++i)</w:t>
            </w:r>
          </w:p>
          <w:p w14:paraId="32989C80" w14:textId="77777777" w:rsidR="00071309" w:rsidRDefault="00071309" w:rsidP="00071309">
            <w:pPr>
              <w:pStyle w:val="3-"/>
            </w:pPr>
            <w:r>
              <w:tab/>
            </w:r>
            <w:r>
              <w:tab/>
            </w:r>
            <w:r>
              <w:tab/>
              <w:t>{</w:t>
            </w:r>
          </w:p>
          <w:p w14:paraId="23B8A235" w14:textId="1C5EB632" w:rsidR="00071309" w:rsidRDefault="00071309" w:rsidP="00071309">
            <w:pPr>
              <w:pStyle w:val="3-"/>
            </w:pPr>
            <w:r>
              <w:tab/>
            </w:r>
            <w:r>
              <w:tab/>
            </w:r>
            <w:r>
              <w:tab/>
            </w:r>
            <w:r>
              <w:tab/>
            </w:r>
            <w:r w:rsidRPr="00881DDA">
              <w:rPr>
                <w:color w:val="FF0000"/>
              </w:rPr>
              <w:t>s_followFinished[i]</w:t>
            </w:r>
            <w:r w:rsidR="00881DDA">
              <w:rPr>
                <w:rFonts w:hint="eastAsia"/>
                <w:color w:val="FF0000"/>
              </w:rPr>
              <w:t>.</w:t>
            </w:r>
            <w:r w:rsidR="00881DDA">
              <w:rPr>
                <w:color w:val="FF0000"/>
              </w:rPr>
              <w:t>store(</w:t>
            </w:r>
            <w:r w:rsidRPr="00881DDA">
              <w:rPr>
                <w:color w:val="FF0000"/>
              </w:rPr>
              <w:t>E_PROCESS::PRIOR_IDLE</w:t>
            </w:r>
            <w:r w:rsidR="00881DDA">
              <w:rPr>
                <w:color w:val="FF0000"/>
              </w:rPr>
              <w:t>)</w:t>
            </w:r>
            <w:r w:rsidRPr="00881DDA">
              <w:rPr>
                <w:color w:val="FF0000"/>
              </w:rPr>
              <w:t>;</w:t>
            </w:r>
          </w:p>
          <w:p w14:paraId="7D339E92" w14:textId="77777777" w:rsidR="00071309" w:rsidRDefault="00071309" w:rsidP="00071309">
            <w:pPr>
              <w:pStyle w:val="3-"/>
            </w:pPr>
            <w:r>
              <w:tab/>
            </w:r>
            <w:r>
              <w:tab/>
            </w:r>
            <w:r>
              <w:tab/>
              <w:t>}</w:t>
            </w:r>
          </w:p>
          <w:p w14:paraId="405746A4" w14:textId="77777777" w:rsidR="00071309" w:rsidRDefault="00071309" w:rsidP="00071309">
            <w:pPr>
              <w:pStyle w:val="3-"/>
            </w:pPr>
          </w:p>
          <w:p w14:paraId="6F3DE84D" w14:textId="77777777" w:rsidR="00071309" w:rsidRDefault="00071309" w:rsidP="00071309">
            <w:pPr>
              <w:pStyle w:val="3-"/>
            </w:pPr>
            <w:r>
              <w:tab/>
            </w:r>
            <w:r>
              <w:tab/>
            </w:r>
            <w:r>
              <w:tab/>
              <w:t>break;</w:t>
            </w:r>
          </w:p>
          <w:p w14:paraId="3505D34D" w14:textId="77777777" w:rsidR="00071309" w:rsidRDefault="00071309" w:rsidP="00071309">
            <w:pPr>
              <w:pStyle w:val="3-"/>
            </w:pPr>
            <w:r>
              <w:tab/>
            </w:r>
            <w:r>
              <w:tab/>
              <w:t>}</w:t>
            </w:r>
          </w:p>
          <w:p w14:paraId="3B87F83B" w14:textId="77777777" w:rsidR="00071309" w:rsidRDefault="00071309" w:rsidP="00071309">
            <w:pPr>
              <w:pStyle w:val="3-"/>
            </w:pPr>
          </w:p>
          <w:p w14:paraId="6A4ABF4E"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//データ表示（前）</w:t>
            </w:r>
          </w:p>
          <w:p w14:paraId="509A054D" w14:textId="77777777" w:rsidR="00071309" w:rsidRDefault="00071309" w:rsidP="00071309">
            <w:pPr>
              <w:pStyle w:val="3-"/>
            </w:pPr>
            <w:r>
              <w:tab/>
            </w:r>
            <w:r>
              <w:tab/>
              <w:t>printf("(P)%s: [BEFORE] commonData=%d, tlsData=%d\n", name, s_commonData, s_tlsData);</w:t>
            </w:r>
          </w:p>
          <w:p w14:paraId="3FCA3F60" w14:textId="77777777" w:rsidR="00071309" w:rsidRDefault="00071309" w:rsidP="00071309">
            <w:pPr>
              <w:pStyle w:val="3-"/>
            </w:pPr>
            <w:r>
              <w:tab/>
            </w:r>
            <w:r>
              <w:tab/>
              <w:t>fflush(stdout);</w:t>
            </w:r>
          </w:p>
          <w:p w14:paraId="4CEE2F00" w14:textId="77777777" w:rsidR="00071309" w:rsidRDefault="00071309" w:rsidP="00071309">
            <w:pPr>
              <w:pStyle w:val="3-"/>
            </w:pPr>
          </w:p>
          <w:p w14:paraId="688DE6C5"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//データ取得</w:t>
            </w:r>
          </w:p>
          <w:p w14:paraId="26DAF041" w14:textId="77777777" w:rsidR="00071309" w:rsidRDefault="00071309" w:rsidP="00071309">
            <w:pPr>
              <w:pStyle w:val="3-"/>
            </w:pPr>
            <w:r>
              <w:tab/>
            </w:r>
            <w:r>
              <w:tab/>
              <w:t>int common_data = s_commonData;</w:t>
            </w:r>
          </w:p>
          <w:p w14:paraId="383FBB8A" w14:textId="77777777" w:rsidR="00071309" w:rsidRDefault="00071309" w:rsidP="00071309">
            <w:pPr>
              <w:pStyle w:val="3-"/>
            </w:pPr>
            <w:r>
              <w:tab/>
            </w:r>
            <w:r>
              <w:tab/>
              <w:t>int tls_data = s_tlsData;</w:t>
            </w:r>
          </w:p>
          <w:p w14:paraId="000A7361" w14:textId="77777777" w:rsidR="00071309" w:rsidRDefault="00071309" w:rsidP="00071309">
            <w:pPr>
              <w:pStyle w:val="3-"/>
            </w:pPr>
          </w:p>
          <w:p w14:paraId="2BF90657"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//データ更新</w:t>
            </w:r>
          </w:p>
          <w:p w14:paraId="0B74F0A1" w14:textId="77777777" w:rsidR="00071309" w:rsidRDefault="00071309" w:rsidP="00071309">
            <w:pPr>
              <w:pStyle w:val="3-"/>
            </w:pPr>
            <w:r>
              <w:tab/>
            </w:r>
            <w:r>
              <w:tab/>
              <w:t>++common_data;</w:t>
            </w:r>
          </w:p>
          <w:p w14:paraId="20401A5F" w14:textId="77777777" w:rsidR="00071309" w:rsidRDefault="00071309" w:rsidP="00071309">
            <w:pPr>
              <w:pStyle w:val="3-"/>
            </w:pPr>
            <w:r>
              <w:tab/>
            </w:r>
            <w:r>
              <w:tab/>
              <w:t>++tls_data;</w:t>
            </w:r>
          </w:p>
          <w:p w14:paraId="564065BC" w14:textId="77777777" w:rsidR="00071309" w:rsidRDefault="00071309" w:rsidP="00071309">
            <w:pPr>
              <w:pStyle w:val="3-"/>
            </w:pPr>
          </w:p>
          <w:p w14:paraId="7F8BB21D" w14:textId="77777777" w:rsidR="00071309" w:rsidRDefault="00071309" w:rsidP="00071309">
            <w:pPr>
              <w:pStyle w:val="3-"/>
            </w:pPr>
            <w:r>
              <w:rPr>
                <w:rFonts w:hint="eastAsia"/>
              </w:rPr>
              <w:tab/>
            </w:r>
            <w:r>
              <w:rPr>
                <w:rFonts w:hint="eastAsia"/>
              </w:rPr>
              <w:tab/>
            </w:r>
            <w:r w:rsidRPr="00881DDA">
              <w:rPr>
                <w:rFonts w:hint="eastAsia"/>
                <w:color w:val="00B050"/>
              </w:rPr>
              <w:t>//若干ランダムでスリープ（0～499 msec）</w:t>
            </w:r>
          </w:p>
          <w:p w14:paraId="2D3CF40E" w14:textId="60AB4AEB" w:rsidR="00071309" w:rsidRDefault="00071309" w:rsidP="00071309">
            <w:pPr>
              <w:pStyle w:val="3-"/>
            </w:pPr>
            <w:r>
              <w:tab/>
            </w:r>
            <w:r>
              <w:tab/>
            </w:r>
            <w:r w:rsidR="00881DDA" w:rsidRPr="00881DDA">
              <w:t>std::this_thread::sleep_for(std::chrono::milliseconds(sleep_time(rnd)));</w:t>
            </w:r>
          </w:p>
          <w:p w14:paraId="166B77C2" w14:textId="77777777" w:rsidR="00071309" w:rsidRDefault="00071309" w:rsidP="00071309">
            <w:pPr>
              <w:pStyle w:val="3-"/>
            </w:pPr>
          </w:p>
          <w:p w14:paraId="33DE0992" w14:textId="77777777" w:rsidR="00071309" w:rsidRDefault="00071309" w:rsidP="00071309">
            <w:pPr>
              <w:pStyle w:val="3-"/>
            </w:pPr>
            <w:r>
              <w:rPr>
                <w:rFonts w:hint="eastAsia"/>
              </w:rPr>
              <w:tab/>
            </w:r>
            <w:r>
              <w:rPr>
                <w:rFonts w:hint="eastAsia"/>
              </w:rPr>
              <w:tab/>
            </w:r>
            <w:r w:rsidRPr="00881DDA">
              <w:rPr>
                <w:rFonts w:hint="eastAsia"/>
                <w:color w:val="00B050"/>
              </w:rPr>
              <w:t>//データ書き戻し</w:t>
            </w:r>
          </w:p>
          <w:p w14:paraId="6821F370" w14:textId="77777777" w:rsidR="00071309" w:rsidRDefault="00071309" w:rsidP="00071309">
            <w:pPr>
              <w:pStyle w:val="3-"/>
            </w:pPr>
            <w:r>
              <w:tab/>
            </w:r>
            <w:r>
              <w:tab/>
              <w:t>s_commonData = common_data;</w:t>
            </w:r>
          </w:p>
          <w:p w14:paraId="798501E0" w14:textId="77777777" w:rsidR="00071309" w:rsidRDefault="00071309" w:rsidP="00071309">
            <w:pPr>
              <w:pStyle w:val="3-"/>
            </w:pPr>
            <w:r>
              <w:tab/>
            </w:r>
            <w:r>
              <w:tab/>
              <w:t>s_tlsData = tls_data;</w:t>
            </w:r>
          </w:p>
          <w:p w14:paraId="7EA5E7AE" w14:textId="77777777" w:rsidR="00071309" w:rsidRDefault="00071309" w:rsidP="00071309">
            <w:pPr>
              <w:pStyle w:val="3-"/>
            </w:pPr>
          </w:p>
          <w:p w14:paraId="3DB60169" w14:textId="77777777" w:rsidR="00071309" w:rsidRDefault="00071309" w:rsidP="00071309">
            <w:pPr>
              <w:pStyle w:val="3-"/>
            </w:pPr>
            <w:r>
              <w:rPr>
                <w:rFonts w:hint="eastAsia"/>
              </w:rPr>
              <w:tab/>
            </w:r>
            <w:r>
              <w:rPr>
                <w:rFonts w:hint="eastAsia"/>
              </w:rPr>
              <w:tab/>
            </w:r>
            <w:r w:rsidRPr="00881DDA">
              <w:rPr>
                <w:rFonts w:hint="eastAsia"/>
                <w:color w:val="00B050"/>
              </w:rPr>
              <w:t>//データ表示（後）</w:t>
            </w:r>
          </w:p>
          <w:p w14:paraId="0A60F516" w14:textId="77777777" w:rsidR="00071309" w:rsidRDefault="00071309" w:rsidP="00071309">
            <w:pPr>
              <w:pStyle w:val="3-"/>
            </w:pPr>
            <w:r>
              <w:tab/>
            </w:r>
            <w:r>
              <w:tab/>
              <w:t>printf("(P)%s: [AFTER]  commonData=%d, tlsData=%d\n", name, s_commonData, s_tlsData);</w:t>
            </w:r>
          </w:p>
          <w:p w14:paraId="44A6FB99" w14:textId="77777777" w:rsidR="00071309" w:rsidRDefault="00071309" w:rsidP="00071309">
            <w:pPr>
              <w:pStyle w:val="3-"/>
            </w:pPr>
            <w:r>
              <w:tab/>
            </w:r>
            <w:r>
              <w:tab/>
              <w:t>fflush(stdout);</w:t>
            </w:r>
          </w:p>
          <w:p w14:paraId="550EF5AC" w14:textId="77777777" w:rsidR="00071309" w:rsidRDefault="00071309" w:rsidP="00071309">
            <w:pPr>
              <w:pStyle w:val="3-"/>
            </w:pPr>
          </w:p>
          <w:p w14:paraId="39F3A033" w14:textId="77777777" w:rsidR="00071309" w:rsidRDefault="00071309" w:rsidP="00071309">
            <w:pPr>
              <w:pStyle w:val="3-"/>
            </w:pPr>
            <w:r>
              <w:rPr>
                <w:rFonts w:hint="eastAsia"/>
              </w:rPr>
              <w:tab/>
            </w:r>
            <w:r>
              <w:rPr>
                <w:rFonts w:hint="eastAsia"/>
              </w:rPr>
              <w:tab/>
            </w:r>
            <w:r w:rsidRPr="00881DDA">
              <w:rPr>
                <w:rFonts w:hint="eastAsia"/>
                <w:color w:val="00B050"/>
              </w:rPr>
              <w:t>//先行スレッド処理完了：全待機スレッドを起床</w:t>
            </w:r>
          </w:p>
          <w:p w14:paraId="5255A0C3" w14:textId="77777777" w:rsidR="00071309" w:rsidRDefault="00071309" w:rsidP="00071309">
            <w:pPr>
              <w:pStyle w:val="3-"/>
            </w:pPr>
            <w:r>
              <w:tab/>
            </w:r>
            <w:r>
              <w:tab/>
              <w:t>for (int i = 0; i &lt; s_followThreadNum; ++i)</w:t>
            </w:r>
          </w:p>
          <w:p w14:paraId="3A0549AF" w14:textId="77777777" w:rsidR="00071309" w:rsidRDefault="00071309" w:rsidP="00071309">
            <w:pPr>
              <w:pStyle w:val="3-"/>
            </w:pPr>
            <w:r>
              <w:tab/>
            </w:r>
            <w:r>
              <w:tab/>
              <w:t>{</w:t>
            </w:r>
          </w:p>
          <w:p w14:paraId="77E8872D" w14:textId="600866D6" w:rsidR="00071309" w:rsidRDefault="00071309" w:rsidP="00071309">
            <w:pPr>
              <w:pStyle w:val="3-"/>
            </w:pPr>
            <w:r>
              <w:tab/>
            </w:r>
            <w:r>
              <w:tab/>
            </w:r>
            <w:r>
              <w:tab/>
            </w:r>
            <w:r w:rsidRPr="00881DDA">
              <w:rPr>
                <w:color w:val="FF0000"/>
              </w:rPr>
              <w:t>s_followFinished[i]</w:t>
            </w:r>
            <w:r w:rsidR="00881DDA" w:rsidRPr="00881DDA">
              <w:rPr>
                <w:color w:val="FF0000"/>
              </w:rPr>
              <w:t>.stre(</w:t>
            </w:r>
            <w:r w:rsidRPr="00881DDA">
              <w:rPr>
                <w:color w:val="FF0000"/>
              </w:rPr>
              <w:t>E_PROCESS::PRIOR_IDLE</w:t>
            </w:r>
            <w:r w:rsidR="00881DDA" w:rsidRPr="00881DDA">
              <w:rPr>
                <w:color w:val="FF0000"/>
              </w:rPr>
              <w:t>)</w:t>
            </w:r>
            <w:r w:rsidRPr="00881DDA">
              <w:rPr>
                <w:color w:val="FF0000"/>
              </w:rPr>
              <w:t>;</w:t>
            </w:r>
          </w:p>
          <w:p w14:paraId="2E96C9ED" w14:textId="77777777" w:rsidR="00071309" w:rsidRDefault="00071309" w:rsidP="00071309">
            <w:pPr>
              <w:pStyle w:val="3-"/>
            </w:pPr>
            <w:r>
              <w:tab/>
            </w:r>
            <w:r>
              <w:tab/>
              <w:t>}</w:t>
            </w:r>
          </w:p>
          <w:p w14:paraId="69CD573F" w14:textId="77777777" w:rsidR="00071309" w:rsidRDefault="00071309" w:rsidP="00071309">
            <w:pPr>
              <w:pStyle w:val="3-"/>
            </w:pPr>
          </w:p>
          <w:p w14:paraId="0598F70A" w14:textId="77777777" w:rsidR="00071309" w:rsidRDefault="00071309" w:rsidP="00071309">
            <w:pPr>
              <w:pStyle w:val="3-"/>
            </w:pPr>
            <w:r>
              <w:rPr>
                <w:rFonts w:hint="eastAsia"/>
              </w:rPr>
              <w:tab/>
            </w:r>
            <w:r>
              <w:rPr>
                <w:rFonts w:hint="eastAsia"/>
              </w:rPr>
              <w:tab/>
            </w:r>
            <w:r w:rsidRPr="00881DDA">
              <w:rPr>
                <w:rFonts w:hint="eastAsia"/>
                <w:color w:val="00B050"/>
              </w:rPr>
              <w:t>//スレッド切り替えのためのスリープ</w:t>
            </w:r>
          </w:p>
          <w:p w14:paraId="5849E45E" w14:textId="77777777" w:rsidR="00071309" w:rsidRDefault="00071309" w:rsidP="00071309">
            <w:pPr>
              <w:pStyle w:val="3-"/>
            </w:pPr>
            <w:r>
              <w:tab/>
            </w:r>
            <w:r>
              <w:tab/>
              <w:t>std::this_thread::sleep_for(std::chrono::milliseconds(0));</w:t>
            </w:r>
          </w:p>
          <w:p w14:paraId="25CACAA8" w14:textId="77777777" w:rsidR="00071309" w:rsidRPr="00881DDA" w:rsidRDefault="00071309" w:rsidP="00071309">
            <w:pPr>
              <w:pStyle w:val="3-"/>
              <w:rPr>
                <w:color w:val="00B050"/>
              </w:rPr>
            </w:pPr>
            <w:r>
              <w:rPr>
                <w:rFonts w:hint="eastAsia"/>
              </w:rPr>
              <w:tab/>
            </w:r>
            <w:r w:rsidRPr="00881DDA">
              <w:rPr>
                <w:rFonts w:hint="eastAsia"/>
                <w:color w:val="00B050"/>
              </w:rPr>
              <w:t>//</w:t>
            </w:r>
            <w:r w:rsidRPr="00881DDA">
              <w:rPr>
                <w:rFonts w:hint="eastAsia"/>
                <w:color w:val="00B050"/>
              </w:rPr>
              <w:tab/>
              <w:t>//スレッド切り替え</w:t>
            </w:r>
          </w:p>
          <w:p w14:paraId="6FCD6712" w14:textId="77777777" w:rsidR="00071309" w:rsidRPr="00881DDA" w:rsidRDefault="00071309" w:rsidP="00071309">
            <w:pPr>
              <w:pStyle w:val="3-"/>
              <w:rPr>
                <w:color w:val="00B050"/>
              </w:rPr>
            </w:pPr>
            <w:r w:rsidRPr="00881DDA">
              <w:rPr>
                <w:rFonts w:hint="eastAsia"/>
                <w:color w:val="00B050"/>
              </w:rPr>
              <w:tab/>
              <w:t>//</w:t>
            </w:r>
            <w:r w:rsidRPr="00881DDA">
              <w:rPr>
                <w:rFonts w:hint="eastAsia"/>
                <w:color w:val="00B050"/>
              </w:rPr>
              <w:tab/>
              <w:t>std::this_thread::yield();//OSに任せて再スケジューリング</w:t>
            </w:r>
          </w:p>
          <w:p w14:paraId="35F807CA" w14:textId="77777777" w:rsidR="00071309" w:rsidRDefault="00071309" w:rsidP="00071309">
            <w:pPr>
              <w:pStyle w:val="3-"/>
            </w:pPr>
            <w:r>
              <w:tab/>
              <w:t>}</w:t>
            </w:r>
          </w:p>
          <w:p w14:paraId="074F99BE" w14:textId="77777777" w:rsidR="00071309" w:rsidRDefault="00071309" w:rsidP="00071309">
            <w:pPr>
              <w:pStyle w:val="3-"/>
            </w:pPr>
          </w:p>
          <w:p w14:paraId="13C9BAD5" w14:textId="77777777" w:rsidR="00071309" w:rsidRDefault="00071309" w:rsidP="00071309">
            <w:pPr>
              <w:pStyle w:val="3-"/>
            </w:pPr>
            <w:r>
              <w:rPr>
                <w:rFonts w:hint="eastAsia"/>
              </w:rPr>
              <w:tab/>
            </w:r>
            <w:r w:rsidRPr="00881DDA">
              <w:rPr>
                <w:rFonts w:hint="eastAsia"/>
                <w:color w:val="00B050"/>
              </w:rPr>
              <w:t>//終了</w:t>
            </w:r>
          </w:p>
          <w:p w14:paraId="3D1148AF" w14:textId="77777777" w:rsidR="00071309" w:rsidRDefault="00071309" w:rsidP="00071309">
            <w:pPr>
              <w:pStyle w:val="3-"/>
            </w:pPr>
            <w:r>
              <w:tab/>
              <w:t>printf("- end:(P)%s -\n", name);</w:t>
            </w:r>
          </w:p>
          <w:p w14:paraId="5B1E2A1A" w14:textId="77777777" w:rsidR="00071309" w:rsidRDefault="00071309" w:rsidP="00071309">
            <w:pPr>
              <w:pStyle w:val="3-"/>
            </w:pPr>
            <w:r>
              <w:tab/>
              <w:t>fflush(stdout);</w:t>
            </w:r>
          </w:p>
          <w:p w14:paraId="2F42210E" w14:textId="77777777" w:rsidR="00071309" w:rsidRDefault="00071309" w:rsidP="00071309">
            <w:pPr>
              <w:pStyle w:val="3-"/>
            </w:pPr>
            <w:r>
              <w:t>}</w:t>
            </w:r>
          </w:p>
          <w:p w14:paraId="16FAE85C" w14:textId="77777777" w:rsidR="00071309" w:rsidRDefault="00071309" w:rsidP="00071309">
            <w:pPr>
              <w:pStyle w:val="3-"/>
            </w:pPr>
          </w:p>
          <w:p w14:paraId="32B0D5D5" w14:textId="77777777" w:rsidR="00071309" w:rsidRPr="00881DDA" w:rsidRDefault="00071309" w:rsidP="00071309">
            <w:pPr>
              <w:pStyle w:val="3-"/>
              <w:rPr>
                <w:color w:val="00B050"/>
              </w:rPr>
            </w:pPr>
            <w:r w:rsidRPr="00881DDA">
              <w:rPr>
                <w:rFonts w:hint="eastAsia"/>
                <w:color w:val="00B050"/>
              </w:rPr>
              <w:t>//後続スレッド</w:t>
            </w:r>
          </w:p>
          <w:p w14:paraId="45082000" w14:textId="77777777" w:rsidR="00071309" w:rsidRDefault="00071309" w:rsidP="00071309">
            <w:pPr>
              <w:pStyle w:val="3-"/>
            </w:pPr>
            <w:r>
              <w:t>void followThreadFunc(const char* name)</w:t>
            </w:r>
          </w:p>
          <w:p w14:paraId="63C06EBF" w14:textId="77777777" w:rsidR="00071309" w:rsidRDefault="00071309" w:rsidP="00071309">
            <w:pPr>
              <w:pStyle w:val="3-"/>
            </w:pPr>
            <w:r>
              <w:t>{</w:t>
            </w:r>
          </w:p>
          <w:p w14:paraId="686591EA" w14:textId="77777777" w:rsidR="00071309" w:rsidRDefault="00071309" w:rsidP="00071309">
            <w:pPr>
              <w:pStyle w:val="3-"/>
            </w:pPr>
            <w:r>
              <w:rPr>
                <w:rFonts w:hint="eastAsia"/>
              </w:rPr>
              <w:tab/>
            </w:r>
            <w:r w:rsidRPr="00881DDA">
              <w:rPr>
                <w:rFonts w:hint="eastAsia"/>
                <w:color w:val="00B050"/>
              </w:rPr>
              <w:t>//後続スレッド数カウントアップ</w:t>
            </w:r>
          </w:p>
          <w:p w14:paraId="1B9BB9DE" w14:textId="77777777" w:rsidR="00071309" w:rsidRDefault="00071309" w:rsidP="00071309">
            <w:pPr>
              <w:pStyle w:val="3-"/>
            </w:pPr>
            <w:r>
              <w:tab/>
              <w:t>const int thread_no = s_followThreadNo++;</w:t>
            </w:r>
          </w:p>
          <w:p w14:paraId="403636CA" w14:textId="77777777" w:rsidR="00071309" w:rsidRDefault="00071309" w:rsidP="00071309">
            <w:pPr>
              <w:pStyle w:val="3-"/>
            </w:pPr>
          </w:p>
          <w:p w14:paraId="7AE0C59C" w14:textId="77777777" w:rsidR="00071309" w:rsidRPr="00881DDA" w:rsidRDefault="00071309" w:rsidP="00071309">
            <w:pPr>
              <w:pStyle w:val="3-"/>
              <w:rPr>
                <w:color w:val="00B050"/>
              </w:rPr>
            </w:pPr>
            <w:r>
              <w:rPr>
                <w:rFonts w:hint="eastAsia"/>
              </w:rPr>
              <w:tab/>
            </w:r>
            <w:r w:rsidRPr="00881DDA">
              <w:rPr>
                <w:rFonts w:hint="eastAsia"/>
                <w:color w:val="00B050"/>
              </w:rPr>
              <w:t>//開始</w:t>
            </w:r>
          </w:p>
          <w:p w14:paraId="1C09F6E6" w14:textId="77777777" w:rsidR="00071309" w:rsidRDefault="00071309" w:rsidP="00071309">
            <w:pPr>
              <w:pStyle w:val="3-"/>
            </w:pPr>
            <w:r>
              <w:tab/>
              <w:t>printf("- begin:(F)[%d]%s -\n", thread_no, name);</w:t>
            </w:r>
          </w:p>
          <w:p w14:paraId="45518788" w14:textId="77777777" w:rsidR="00071309" w:rsidRDefault="00071309" w:rsidP="00071309">
            <w:pPr>
              <w:pStyle w:val="3-"/>
            </w:pPr>
            <w:r>
              <w:tab/>
              <w:t>fflush(stdout);</w:t>
            </w:r>
          </w:p>
          <w:p w14:paraId="64B20B59" w14:textId="77777777" w:rsidR="00881DDA" w:rsidRDefault="00881DDA" w:rsidP="00881DDA">
            <w:pPr>
              <w:pStyle w:val="3-"/>
            </w:pPr>
          </w:p>
          <w:p w14:paraId="1D6A370A" w14:textId="77777777" w:rsidR="00881DDA" w:rsidRDefault="00881DDA" w:rsidP="00881DDA">
            <w:pPr>
              <w:pStyle w:val="3-"/>
            </w:pPr>
            <w:r>
              <w:rPr>
                <w:rFonts w:hint="eastAsia"/>
              </w:rPr>
              <w:tab/>
            </w:r>
            <w:r w:rsidRPr="00881DDA">
              <w:rPr>
                <w:rFonts w:hint="eastAsia"/>
                <w:color w:val="00B050"/>
              </w:rPr>
              <w:t>//乱数</w:t>
            </w:r>
          </w:p>
          <w:p w14:paraId="0ECE4F15" w14:textId="77777777" w:rsidR="00881DDA" w:rsidRDefault="00881DDA" w:rsidP="00881DDA">
            <w:pPr>
              <w:pStyle w:val="3-"/>
            </w:pPr>
            <w:r>
              <w:tab/>
              <w:t>std::random_device seed_gen;</w:t>
            </w:r>
          </w:p>
          <w:p w14:paraId="1BBC80F1" w14:textId="77777777" w:rsidR="00881DDA" w:rsidRDefault="00881DDA" w:rsidP="00881DDA">
            <w:pPr>
              <w:pStyle w:val="3-"/>
            </w:pPr>
            <w:r>
              <w:tab/>
              <w:t>std::mt19937 rnd(seed_gen());</w:t>
            </w:r>
          </w:p>
          <w:p w14:paraId="63C94C2A" w14:textId="29AB6CC0" w:rsidR="00071309" w:rsidRDefault="00881DDA" w:rsidP="00881DDA">
            <w:pPr>
              <w:pStyle w:val="3-"/>
            </w:pPr>
            <w:r>
              <w:tab/>
              <w:t>std::uniform_int_distribution&lt;int&gt; sleep_time(0, 499);</w:t>
            </w:r>
          </w:p>
          <w:p w14:paraId="3077DB5E" w14:textId="77777777" w:rsidR="00881DDA" w:rsidRDefault="00881DDA" w:rsidP="00881DDA">
            <w:pPr>
              <w:pStyle w:val="3-"/>
            </w:pPr>
          </w:p>
          <w:p w14:paraId="3C7BC658" w14:textId="407AB71B" w:rsidR="00071309" w:rsidRPr="00881DDA" w:rsidRDefault="00071309" w:rsidP="00071309">
            <w:pPr>
              <w:pStyle w:val="3-"/>
              <w:rPr>
                <w:color w:val="00B050"/>
              </w:rPr>
            </w:pPr>
            <w:r>
              <w:rPr>
                <w:rFonts w:hint="eastAsia"/>
              </w:rPr>
              <w:tab/>
            </w:r>
            <w:r w:rsidRPr="00881DDA">
              <w:rPr>
                <w:rFonts w:hint="eastAsia"/>
                <w:color w:val="00B050"/>
              </w:rPr>
              <w:t>//</w:t>
            </w:r>
            <w:r w:rsidR="00C73EA1" w:rsidRPr="00881DDA">
              <w:rPr>
                <w:rFonts w:hint="eastAsia"/>
                <w:color w:val="00B050"/>
              </w:rPr>
              <w:t>後続</w:t>
            </w:r>
            <w:r w:rsidRPr="00881DDA">
              <w:rPr>
                <w:rFonts w:hint="eastAsia"/>
                <w:color w:val="00B050"/>
              </w:rPr>
              <w:t>スレッド処理完了：待機スレッドを起床</w:t>
            </w:r>
          </w:p>
          <w:p w14:paraId="7374E4B3" w14:textId="6B668E4E" w:rsidR="00071309" w:rsidRPr="00881DDA" w:rsidRDefault="00071309" w:rsidP="00071309">
            <w:pPr>
              <w:pStyle w:val="3-"/>
              <w:rPr>
                <w:color w:val="FF0000"/>
              </w:rPr>
            </w:pPr>
            <w:r>
              <w:tab/>
            </w:r>
            <w:r w:rsidRPr="00881DDA">
              <w:rPr>
                <w:color w:val="FF0000"/>
              </w:rPr>
              <w:t>s_followFinished[thread_no]</w:t>
            </w:r>
            <w:r w:rsidR="00881DDA" w:rsidRPr="00881DDA">
              <w:rPr>
                <w:color w:val="FF0000"/>
              </w:rPr>
              <w:t>.store(</w:t>
            </w:r>
            <w:r w:rsidRPr="00881DDA">
              <w:rPr>
                <w:color w:val="FF0000"/>
              </w:rPr>
              <w:t>E_PROCESS::FOLLOW_IDLE</w:t>
            </w:r>
            <w:r w:rsidR="00881DDA" w:rsidRPr="00881DDA">
              <w:rPr>
                <w:color w:val="FF0000"/>
              </w:rPr>
              <w:t>)</w:t>
            </w:r>
            <w:r w:rsidRPr="00881DDA">
              <w:rPr>
                <w:color w:val="FF0000"/>
              </w:rPr>
              <w:t>;</w:t>
            </w:r>
          </w:p>
          <w:p w14:paraId="667692D9" w14:textId="77777777" w:rsidR="00071309" w:rsidRDefault="00071309" w:rsidP="00071309">
            <w:pPr>
              <w:pStyle w:val="3-"/>
            </w:pPr>
          </w:p>
          <w:p w14:paraId="6DEC775B" w14:textId="77777777" w:rsidR="00071309" w:rsidRPr="00881DDA" w:rsidRDefault="00071309" w:rsidP="00071309">
            <w:pPr>
              <w:pStyle w:val="3-"/>
              <w:rPr>
                <w:color w:val="00B050"/>
              </w:rPr>
            </w:pPr>
            <w:r>
              <w:rPr>
                <w:rFonts w:hint="eastAsia"/>
              </w:rPr>
              <w:tab/>
            </w:r>
            <w:r w:rsidRPr="00881DDA">
              <w:rPr>
                <w:rFonts w:hint="eastAsia"/>
                <w:color w:val="00B050"/>
              </w:rPr>
              <w:t>//処理</w:t>
            </w:r>
          </w:p>
          <w:p w14:paraId="23ABC6CF" w14:textId="77777777" w:rsidR="00071309" w:rsidRDefault="00071309" w:rsidP="00071309">
            <w:pPr>
              <w:pStyle w:val="3-"/>
            </w:pPr>
            <w:r>
              <w:tab/>
              <w:t>while (1)</w:t>
            </w:r>
          </w:p>
          <w:p w14:paraId="0FF6CAA5" w14:textId="77777777" w:rsidR="00071309" w:rsidRDefault="00071309" w:rsidP="00071309">
            <w:pPr>
              <w:pStyle w:val="3-"/>
            </w:pPr>
            <w:r>
              <w:tab/>
              <w:t>{</w:t>
            </w:r>
          </w:p>
          <w:p w14:paraId="09C8CE72" w14:textId="77777777" w:rsidR="00071309" w:rsidRDefault="00071309" w:rsidP="00071309">
            <w:pPr>
              <w:pStyle w:val="3-"/>
            </w:pPr>
            <w:r>
              <w:rPr>
                <w:rFonts w:hint="eastAsia"/>
              </w:rPr>
              <w:tab/>
            </w:r>
            <w:r>
              <w:rPr>
                <w:rFonts w:hint="eastAsia"/>
              </w:rPr>
              <w:tab/>
            </w:r>
            <w:r w:rsidRPr="00881DDA">
              <w:rPr>
                <w:rFonts w:hint="eastAsia"/>
                <w:color w:val="00B050"/>
              </w:rPr>
              <w:t>//先行スレッド処理完了待ち</w:t>
            </w:r>
          </w:p>
          <w:p w14:paraId="77A4AF39" w14:textId="77777777" w:rsidR="00071309" w:rsidRDefault="00071309" w:rsidP="00071309">
            <w:pPr>
              <w:pStyle w:val="3-"/>
            </w:pPr>
            <w:r>
              <w:tab/>
            </w:r>
            <w:r>
              <w:tab/>
              <w:t>E_PROCESS prev = E_PROCESS::PRIOR_IDLE;</w:t>
            </w:r>
          </w:p>
          <w:p w14:paraId="26611C55" w14:textId="77777777" w:rsidR="00881DDA" w:rsidRPr="00881DDA" w:rsidRDefault="00071309" w:rsidP="00071309">
            <w:pPr>
              <w:pStyle w:val="3-"/>
              <w:rPr>
                <w:color w:val="FF0000"/>
              </w:rPr>
            </w:pPr>
            <w:r>
              <w:tab/>
            </w:r>
            <w:r>
              <w:tab/>
            </w:r>
            <w:r w:rsidRPr="00881DDA">
              <w:rPr>
                <w:color w:val="FF0000"/>
              </w:rPr>
              <w:t>while (!s_followFinished[thread_no].compare_exchange_weak(prev, E_PROCESS::FOLLOW_RUNNING))</w:t>
            </w:r>
          </w:p>
          <w:p w14:paraId="03E30650" w14:textId="483E303D" w:rsidR="00071309" w:rsidRPr="00881DDA" w:rsidRDefault="00881DDA" w:rsidP="00071309">
            <w:pPr>
              <w:pStyle w:val="3-"/>
              <w:rPr>
                <w:color w:val="FF0000"/>
              </w:rPr>
            </w:pPr>
            <w:r w:rsidRPr="00881DDA">
              <w:rPr>
                <w:color w:val="FF0000"/>
              </w:rPr>
              <w:tab/>
            </w:r>
            <w:r w:rsidRPr="00881DDA">
              <w:rPr>
                <w:color w:val="FF0000"/>
              </w:rPr>
              <w:tab/>
            </w:r>
            <w:r w:rsidR="00071309" w:rsidRPr="00881DDA">
              <w:rPr>
                <w:color w:val="FF0000"/>
              </w:rPr>
              <w:t>{ prev = E_PROCESS::PRIOR_IDLE; }</w:t>
            </w:r>
          </w:p>
          <w:p w14:paraId="3775CE0E" w14:textId="77777777" w:rsidR="00071309" w:rsidRDefault="00071309" w:rsidP="00071309">
            <w:pPr>
              <w:pStyle w:val="3-"/>
            </w:pPr>
          </w:p>
          <w:p w14:paraId="3D6EC242" w14:textId="77777777" w:rsidR="00071309" w:rsidRDefault="00071309" w:rsidP="00071309">
            <w:pPr>
              <w:pStyle w:val="3-"/>
            </w:pPr>
            <w:r>
              <w:rPr>
                <w:rFonts w:hint="eastAsia"/>
              </w:rPr>
              <w:tab/>
            </w:r>
            <w:r>
              <w:rPr>
                <w:rFonts w:hint="eastAsia"/>
              </w:rPr>
              <w:tab/>
            </w:r>
            <w:r w:rsidRPr="00881DDA">
              <w:rPr>
                <w:rFonts w:hint="eastAsia"/>
                <w:color w:val="00B050"/>
              </w:rPr>
              <w:t>//終了確認</w:t>
            </w:r>
          </w:p>
          <w:p w14:paraId="5D1F2947" w14:textId="77777777" w:rsidR="00071309" w:rsidRDefault="00071309" w:rsidP="00071309">
            <w:pPr>
              <w:pStyle w:val="3-"/>
            </w:pPr>
            <w:r>
              <w:tab/>
            </w:r>
            <w:r>
              <w:tab/>
              <w:t>if (s_IsQuirProiorThread)</w:t>
            </w:r>
          </w:p>
          <w:p w14:paraId="0F7F77B1" w14:textId="77777777" w:rsidR="00071309" w:rsidRDefault="00071309" w:rsidP="00071309">
            <w:pPr>
              <w:pStyle w:val="3-"/>
            </w:pPr>
            <w:r>
              <w:tab/>
            </w:r>
            <w:r>
              <w:tab/>
              <w:t>{</w:t>
            </w:r>
          </w:p>
          <w:p w14:paraId="281F6E2F" w14:textId="77777777" w:rsidR="00071309" w:rsidRPr="00881DDA" w:rsidRDefault="00071309" w:rsidP="00071309">
            <w:pPr>
              <w:pStyle w:val="3-"/>
              <w:rPr>
                <w:color w:val="00B050"/>
              </w:rPr>
            </w:pPr>
            <w:r>
              <w:rPr>
                <w:rFonts w:hint="eastAsia"/>
              </w:rPr>
              <w:tab/>
            </w:r>
            <w:r>
              <w:rPr>
                <w:rFonts w:hint="eastAsia"/>
              </w:rPr>
              <w:tab/>
            </w:r>
            <w:r>
              <w:rPr>
                <w:rFonts w:hint="eastAsia"/>
              </w:rPr>
              <w:tab/>
            </w:r>
            <w:r w:rsidRPr="00881DDA">
              <w:rPr>
                <w:rFonts w:hint="eastAsia"/>
                <w:color w:val="00B050"/>
              </w:rPr>
              <w:t>//処理終了</w:t>
            </w:r>
          </w:p>
          <w:p w14:paraId="58D2D358" w14:textId="77777777" w:rsidR="00071309" w:rsidRDefault="00071309" w:rsidP="00071309">
            <w:pPr>
              <w:pStyle w:val="3-"/>
            </w:pPr>
            <w:r>
              <w:tab/>
            </w:r>
            <w:r>
              <w:tab/>
            </w:r>
            <w:r>
              <w:tab/>
              <w:t>printf("(F)[%d]%s: [QUIT]\n", thread_no, name);</w:t>
            </w:r>
          </w:p>
          <w:p w14:paraId="2B02C1BE" w14:textId="77777777" w:rsidR="00071309" w:rsidRDefault="00071309" w:rsidP="00071309">
            <w:pPr>
              <w:pStyle w:val="3-"/>
            </w:pPr>
            <w:r>
              <w:tab/>
            </w:r>
            <w:r>
              <w:tab/>
            </w:r>
            <w:r>
              <w:tab/>
              <w:t>fflush(stdout);</w:t>
            </w:r>
          </w:p>
          <w:p w14:paraId="23CF69A5" w14:textId="77777777" w:rsidR="00071309" w:rsidRDefault="00071309" w:rsidP="00071309">
            <w:pPr>
              <w:pStyle w:val="3-"/>
            </w:pPr>
          </w:p>
          <w:p w14:paraId="6714ADB0" w14:textId="77777777" w:rsidR="00071309" w:rsidRDefault="00071309" w:rsidP="00071309">
            <w:pPr>
              <w:pStyle w:val="3-"/>
            </w:pPr>
            <w:r>
              <w:tab/>
            </w:r>
            <w:r>
              <w:tab/>
            </w:r>
            <w:r>
              <w:tab/>
              <w:t>break;</w:t>
            </w:r>
          </w:p>
          <w:p w14:paraId="1F583578" w14:textId="77777777" w:rsidR="00071309" w:rsidRDefault="00071309" w:rsidP="00071309">
            <w:pPr>
              <w:pStyle w:val="3-"/>
            </w:pPr>
            <w:r>
              <w:tab/>
            </w:r>
            <w:r>
              <w:tab/>
              <w:t>}</w:t>
            </w:r>
          </w:p>
          <w:p w14:paraId="16081217" w14:textId="77777777" w:rsidR="00071309" w:rsidRDefault="00071309" w:rsidP="00071309">
            <w:pPr>
              <w:pStyle w:val="3-"/>
            </w:pPr>
          </w:p>
          <w:p w14:paraId="4EAAB97F"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//データ表示（前）</w:t>
            </w:r>
          </w:p>
          <w:p w14:paraId="069B1F5F" w14:textId="77777777" w:rsidR="00071309" w:rsidRDefault="00071309" w:rsidP="00071309">
            <w:pPr>
              <w:pStyle w:val="3-"/>
            </w:pPr>
            <w:r>
              <w:tab/>
            </w:r>
            <w:r>
              <w:tab/>
              <w:t>printf("(F)[%d]%s: [BEFORE] commonData=%d, tlsData=%d\n", thread_no, name, s_commonData, s_tlsData);</w:t>
            </w:r>
          </w:p>
          <w:p w14:paraId="080F3803" w14:textId="77777777" w:rsidR="00071309" w:rsidRDefault="00071309" w:rsidP="00071309">
            <w:pPr>
              <w:pStyle w:val="3-"/>
            </w:pPr>
            <w:r>
              <w:tab/>
            </w:r>
            <w:r>
              <w:tab/>
              <w:t>fflush(stdout);</w:t>
            </w:r>
          </w:p>
          <w:p w14:paraId="4AE47CEB" w14:textId="77777777" w:rsidR="00071309" w:rsidRDefault="00071309" w:rsidP="00071309">
            <w:pPr>
              <w:pStyle w:val="3-"/>
            </w:pPr>
          </w:p>
          <w:p w14:paraId="3A991532" w14:textId="77777777" w:rsidR="00071309" w:rsidRDefault="00071309" w:rsidP="00071309">
            <w:pPr>
              <w:pStyle w:val="3-"/>
            </w:pPr>
            <w:r>
              <w:rPr>
                <w:rFonts w:hint="eastAsia"/>
              </w:rPr>
              <w:tab/>
            </w:r>
            <w:r>
              <w:rPr>
                <w:rFonts w:hint="eastAsia"/>
              </w:rPr>
              <w:tab/>
            </w:r>
            <w:r w:rsidRPr="00881DDA">
              <w:rPr>
                <w:rFonts w:hint="eastAsia"/>
                <w:color w:val="00B050"/>
              </w:rPr>
              <w:t>//データ取得</w:t>
            </w:r>
          </w:p>
          <w:p w14:paraId="1DCEE021" w14:textId="77777777" w:rsidR="00071309" w:rsidRDefault="00071309" w:rsidP="00071309">
            <w:pPr>
              <w:pStyle w:val="3-"/>
            </w:pPr>
            <w:r>
              <w:tab/>
            </w:r>
            <w:r>
              <w:tab/>
              <w:t>int common_data = s_commonData;</w:t>
            </w:r>
          </w:p>
          <w:p w14:paraId="247917F9" w14:textId="77777777" w:rsidR="00071309" w:rsidRDefault="00071309" w:rsidP="00071309">
            <w:pPr>
              <w:pStyle w:val="3-"/>
            </w:pPr>
            <w:r>
              <w:tab/>
            </w:r>
            <w:r>
              <w:tab/>
              <w:t>int tls_data = s_tlsData;</w:t>
            </w:r>
          </w:p>
          <w:p w14:paraId="549977F5" w14:textId="77777777" w:rsidR="00071309" w:rsidRDefault="00071309" w:rsidP="00071309">
            <w:pPr>
              <w:pStyle w:val="3-"/>
            </w:pPr>
          </w:p>
          <w:p w14:paraId="1E9BDD4E"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//データ更新</w:t>
            </w:r>
          </w:p>
          <w:p w14:paraId="5C85B102" w14:textId="77777777" w:rsidR="00071309" w:rsidRDefault="00071309" w:rsidP="00071309">
            <w:pPr>
              <w:pStyle w:val="3-"/>
            </w:pPr>
            <w:r>
              <w:tab/>
            </w:r>
            <w:r>
              <w:tab/>
              <w:t>++tls_data;</w:t>
            </w:r>
          </w:p>
          <w:p w14:paraId="0FE471FF" w14:textId="77777777" w:rsidR="00071309" w:rsidRDefault="00071309" w:rsidP="00071309">
            <w:pPr>
              <w:pStyle w:val="3-"/>
            </w:pPr>
          </w:p>
          <w:p w14:paraId="49F5F610" w14:textId="77777777" w:rsidR="00071309" w:rsidRDefault="00071309" w:rsidP="00071309">
            <w:pPr>
              <w:pStyle w:val="3-"/>
            </w:pPr>
            <w:r>
              <w:rPr>
                <w:rFonts w:hint="eastAsia"/>
              </w:rPr>
              <w:tab/>
            </w:r>
            <w:r>
              <w:rPr>
                <w:rFonts w:hint="eastAsia"/>
              </w:rPr>
              <w:tab/>
            </w:r>
            <w:r w:rsidRPr="00881DDA">
              <w:rPr>
                <w:rFonts w:hint="eastAsia"/>
                <w:color w:val="00B050"/>
              </w:rPr>
              <w:t>//若干ランダムでスリープ（0～500 msec）</w:t>
            </w:r>
          </w:p>
          <w:p w14:paraId="7BEDA704" w14:textId="1794CE75" w:rsidR="00071309" w:rsidRDefault="00071309" w:rsidP="00071309">
            <w:pPr>
              <w:pStyle w:val="3-"/>
            </w:pPr>
            <w:r>
              <w:tab/>
            </w:r>
            <w:r>
              <w:tab/>
            </w:r>
            <w:r w:rsidR="00881DDA" w:rsidRPr="00881DDA">
              <w:t>std::this_thread::sleep_for(std::chrono::milliseconds(sleep_time(rnd)));</w:t>
            </w:r>
          </w:p>
          <w:p w14:paraId="672D312C" w14:textId="77777777" w:rsidR="00071309" w:rsidRDefault="00071309" w:rsidP="00071309">
            <w:pPr>
              <w:pStyle w:val="3-"/>
            </w:pPr>
          </w:p>
          <w:p w14:paraId="4BC45467" w14:textId="77777777" w:rsidR="00071309" w:rsidRDefault="00071309" w:rsidP="00071309">
            <w:pPr>
              <w:pStyle w:val="3-"/>
            </w:pPr>
            <w:r>
              <w:rPr>
                <w:rFonts w:hint="eastAsia"/>
              </w:rPr>
              <w:tab/>
            </w:r>
            <w:r>
              <w:rPr>
                <w:rFonts w:hint="eastAsia"/>
              </w:rPr>
              <w:tab/>
            </w:r>
            <w:r w:rsidRPr="00881DDA">
              <w:rPr>
                <w:rFonts w:hint="eastAsia"/>
                <w:color w:val="00B050"/>
              </w:rPr>
              <w:t>//データ書き戻し</w:t>
            </w:r>
          </w:p>
          <w:p w14:paraId="45E6D114" w14:textId="77777777" w:rsidR="00071309" w:rsidRDefault="00071309" w:rsidP="00071309">
            <w:pPr>
              <w:pStyle w:val="3-"/>
            </w:pPr>
            <w:r>
              <w:tab/>
            </w:r>
            <w:r>
              <w:tab/>
              <w:t>s_tlsData = tls_data;</w:t>
            </w:r>
          </w:p>
          <w:p w14:paraId="42EFC80E" w14:textId="77777777" w:rsidR="00071309" w:rsidRDefault="00071309" w:rsidP="00071309">
            <w:pPr>
              <w:pStyle w:val="3-"/>
            </w:pPr>
          </w:p>
          <w:p w14:paraId="03DA881F" w14:textId="77777777" w:rsidR="00071309" w:rsidRDefault="00071309" w:rsidP="00071309">
            <w:pPr>
              <w:pStyle w:val="3-"/>
            </w:pPr>
            <w:r>
              <w:rPr>
                <w:rFonts w:hint="eastAsia"/>
              </w:rPr>
              <w:lastRenderedPageBreak/>
              <w:tab/>
            </w:r>
            <w:r>
              <w:rPr>
                <w:rFonts w:hint="eastAsia"/>
              </w:rPr>
              <w:tab/>
            </w:r>
            <w:r w:rsidRPr="00881DDA">
              <w:rPr>
                <w:rFonts w:hint="eastAsia"/>
                <w:color w:val="00B050"/>
              </w:rPr>
              <w:t>//データ表示（後）</w:t>
            </w:r>
          </w:p>
          <w:p w14:paraId="71A4C83A" w14:textId="77777777" w:rsidR="00071309" w:rsidRDefault="00071309" w:rsidP="00071309">
            <w:pPr>
              <w:pStyle w:val="3-"/>
            </w:pPr>
            <w:r>
              <w:tab/>
            </w:r>
            <w:r>
              <w:tab/>
              <w:t>printf("(F)[%d]%s: [AFTER]  commonData=%d, tlsData=%d\n", thread_no, name, s_commonData, s_tlsData);</w:t>
            </w:r>
          </w:p>
          <w:p w14:paraId="59A25766" w14:textId="77777777" w:rsidR="00071309" w:rsidRDefault="00071309" w:rsidP="00071309">
            <w:pPr>
              <w:pStyle w:val="3-"/>
            </w:pPr>
            <w:r>
              <w:tab/>
            </w:r>
            <w:r>
              <w:tab/>
              <w:t>fflush(stdout);</w:t>
            </w:r>
          </w:p>
          <w:p w14:paraId="43FFC77C" w14:textId="77777777" w:rsidR="00071309" w:rsidRDefault="00071309" w:rsidP="00071309">
            <w:pPr>
              <w:pStyle w:val="3-"/>
            </w:pPr>
            <w:r>
              <w:tab/>
            </w:r>
            <w:r>
              <w:tab/>
            </w:r>
          </w:p>
          <w:p w14:paraId="4694BB4F" w14:textId="336E20FB"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w:t>
            </w:r>
            <w:r w:rsidR="00C73EA1" w:rsidRPr="00881DDA">
              <w:rPr>
                <w:rFonts w:hint="eastAsia"/>
                <w:color w:val="00B050"/>
              </w:rPr>
              <w:t>後続</w:t>
            </w:r>
            <w:r w:rsidRPr="00881DDA">
              <w:rPr>
                <w:rFonts w:hint="eastAsia"/>
                <w:color w:val="00B050"/>
              </w:rPr>
              <w:t>スレッド処理完了：待機スレッドを起床</w:t>
            </w:r>
          </w:p>
          <w:p w14:paraId="52E2A8AE" w14:textId="0078A864" w:rsidR="00071309" w:rsidRDefault="00071309" w:rsidP="00071309">
            <w:pPr>
              <w:pStyle w:val="3-"/>
            </w:pPr>
            <w:r>
              <w:tab/>
            </w:r>
            <w:r>
              <w:tab/>
            </w:r>
            <w:r w:rsidRPr="00881DDA">
              <w:rPr>
                <w:color w:val="FF0000"/>
              </w:rPr>
              <w:t>s_followFinished[thread_no]</w:t>
            </w:r>
            <w:r w:rsidR="00881DDA" w:rsidRPr="00881DDA">
              <w:rPr>
                <w:color w:val="FF0000"/>
              </w:rPr>
              <w:t>.store(</w:t>
            </w:r>
            <w:r w:rsidRPr="00881DDA">
              <w:rPr>
                <w:color w:val="FF0000"/>
              </w:rPr>
              <w:t>E_PROCESS::FOLLOW_IDLE</w:t>
            </w:r>
            <w:r w:rsidR="00881DDA" w:rsidRPr="00881DDA">
              <w:rPr>
                <w:color w:val="FF0000"/>
              </w:rPr>
              <w:t>)</w:t>
            </w:r>
            <w:r w:rsidRPr="00881DDA">
              <w:rPr>
                <w:color w:val="FF0000"/>
              </w:rPr>
              <w:t>;</w:t>
            </w:r>
          </w:p>
          <w:p w14:paraId="5C6DF307" w14:textId="77777777" w:rsidR="00071309" w:rsidRDefault="00071309" w:rsidP="00071309">
            <w:pPr>
              <w:pStyle w:val="3-"/>
            </w:pPr>
          </w:p>
          <w:p w14:paraId="011128E4" w14:textId="77777777" w:rsidR="00071309" w:rsidRDefault="00071309" w:rsidP="00071309">
            <w:pPr>
              <w:pStyle w:val="3-"/>
            </w:pPr>
            <w:r>
              <w:rPr>
                <w:rFonts w:hint="eastAsia"/>
              </w:rPr>
              <w:tab/>
            </w:r>
            <w:r>
              <w:rPr>
                <w:rFonts w:hint="eastAsia"/>
              </w:rPr>
              <w:tab/>
            </w:r>
            <w:r w:rsidRPr="00881DDA">
              <w:rPr>
                <w:rFonts w:hint="eastAsia"/>
                <w:color w:val="00B050"/>
              </w:rPr>
              <w:t>//スレッド切り替えのためのスリープ</w:t>
            </w:r>
          </w:p>
          <w:p w14:paraId="0A5A6209" w14:textId="77777777" w:rsidR="00071309" w:rsidRDefault="00071309" w:rsidP="00071309">
            <w:pPr>
              <w:pStyle w:val="3-"/>
            </w:pPr>
            <w:r>
              <w:tab/>
            </w:r>
            <w:r>
              <w:tab/>
              <w:t>std::this_thread::sleep_for(std::chrono::milliseconds(0));</w:t>
            </w:r>
          </w:p>
          <w:p w14:paraId="486FB761" w14:textId="77777777" w:rsidR="00071309" w:rsidRPr="00881DDA" w:rsidRDefault="00071309" w:rsidP="00071309">
            <w:pPr>
              <w:pStyle w:val="3-"/>
              <w:rPr>
                <w:color w:val="00B050"/>
              </w:rPr>
            </w:pPr>
            <w:r>
              <w:rPr>
                <w:rFonts w:hint="eastAsia"/>
              </w:rPr>
              <w:tab/>
            </w:r>
            <w:r w:rsidRPr="00881DDA">
              <w:rPr>
                <w:rFonts w:hint="eastAsia"/>
                <w:color w:val="00B050"/>
              </w:rPr>
              <w:t>//</w:t>
            </w:r>
            <w:r w:rsidRPr="00881DDA">
              <w:rPr>
                <w:rFonts w:hint="eastAsia"/>
                <w:color w:val="00B050"/>
              </w:rPr>
              <w:tab/>
              <w:t>//スレッド切り替え</w:t>
            </w:r>
          </w:p>
          <w:p w14:paraId="00DAEDDB" w14:textId="77777777" w:rsidR="00071309" w:rsidRPr="00881DDA" w:rsidRDefault="00071309" w:rsidP="00071309">
            <w:pPr>
              <w:pStyle w:val="3-"/>
              <w:rPr>
                <w:color w:val="00B050"/>
              </w:rPr>
            </w:pPr>
            <w:r w:rsidRPr="00881DDA">
              <w:rPr>
                <w:rFonts w:hint="eastAsia"/>
                <w:color w:val="00B050"/>
              </w:rPr>
              <w:tab/>
              <w:t>//</w:t>
            </w:r>
            <w:r w:rsidRPr="00881DDA">
              <w:rPr>
                <w:rFonts w:hint="eastAsia"/>
                <w:color w:val="00B050"/>
              </w:rPr>
              <w:tab/>
              <w:t>std::this_thread::yield();//OSに任せて再スケジューリング</w:t>
            </w:r>
          </w:p>
          <w:p w14:paraId="69E38BAD" w14:textId="77777777" w:rsidR="00071309" w:rsidRDefault="00071309" w:rsidP="00071309">
            <w:pPr>
              <w:pStyle w:val="3-"/>
            </w:pPr>
            <w:r>
              <w:tab/>
              <w:t>}</w:t>
            </w:r>
          </w:p>
          <w:p w14:paraId="597250A0" w14:textId="77777777" w:rsidR="00071309" w:rsidRDefault="00071309" w:rsidP="00071309">
            <w:pPr>
              <w:pStyle w:val="3-"/>
            </w:pPr>
          </w:p>
          <w:p w14:paraId="118BFB32" w14:textId="77777777" w:rsidR="00071309" w:rsidRDefault="00071309" w:rsidP="00071309">
            <w:pPr>
              <w:pStyle w:val="3-"/>
            </w:pPr>
            <w:r>
              <w:rPr>
                <w:rFonts w:hint="eastAsia"/>
              </w:rPr>
              <w:tab/>
            </w:r>
            <w:r w:rsidRPr="00881DDA">
              <w:rPr>
                <w:rFonts w:hint="eastAsia"/>
                <w:color w:val="00B050"/>
              </w:rPr>
              <w:t>//終了</w:t>
            </w:r>
          </w:p>
          <w:p w14:paraId="42306450" w14:textId="77777777" w:rsidR="00071309" w:rsidRDefault="00071309" w:rsidP="00071309">
            <w:pPr>
              <w:pStyle w:val="3-"/>
            </w:pPr>
            <w:r>
              <w:tab/>
              <w:t>printf("- end:(F)[%d]%s -\n", thread_no, name);</w:t>
            </w:r>
          </w:p>
          <w:p w14:paraId="55851EE9" w14:textId="77777777" w:rsidR="00071309" w:rsidRDefault="00071309" w:rsidP="00071309">
            <w:pPr>
              <w:pStyle w:val="3-"/>
            </w:pPr>
            <w:r>
              <w:tab/>
              <w:t>fflush(stdout);</w:t>
            </w:r>
          </w:p>
          <w:p w14:paraId="6EFFC648" w14:textId="77777777" w:rsidR="00071309" w:rsidRDefault="00071309" w:rsidP="00071309">
            <w:pPr>
              <w:pStyle w:val="3-"/>
            </w:pPr>
            <w:r>
              <w:t>}</w:t>
            </w:r>
          </w:p>
          <w:p w14:paraId="656698BD" w14:textId="77777777" w:rsidR="00071309" w:rsidRDefault="00071309" w:rsidP="00071309">
            <w:pPr>
              <w:pStyle w:val="3-"/>
            </w:pPr>
          </w:p>
          <w:p w14:paraId="2BFE69BF" w14:textId="77777777" w:rsidR="00071309" w:rsidRPr="00881DDA" w:rsidRDefault="00071309" w:rsidP="00071309">
            <w:pPr>
              <w:pStyle w:val="3-"/>
              <w:rPr>
                <w:color w:val="00B050"/>
              </w:rPr>
            </w:pPr>
            <w:r w:rsidRPr="00881DDA">
              <w:rPr>
                <w:rFonts w:hint="eastAsia"/>
                <w:color w:val="00B050"/>
              </w:rPr>
              <w:t>//テスト</w:t>
            </w:r>
          </w:p>
          <w:p w14:paraId="5A2B8B1E" w14:textId="77777777" w:rsidR="00071309" w:rsidRDefault="00071309" w:rsidP="00071309">
            <w:pPr>
              <w:pStyle w:val="3-"/>
            </w:pPr>
            <w:r>
              <w:t>int main(const int argc, const char* argv[])</w:t>
            </w:r>
          </w:p>
          <w:p w14:paraId="5384E9B8" w14:textId="77777777" w:rsidR="00071309" w:rsidRDefault="00071309" w:rsidP="00071309">
            <w:pPr>
              <w:pStyle w:val="3-"/>
            </w:pPr>
            <w:r>
              <w:t>{</w:t>
            </w:r>
          </w:p>
          <w:p w14:paraId="3D1B3486" w14:textId="77777777" w:rsidR="00071309" w:rsidRPr="00881DDA" w:rsidRDefault="00071309" w:rsidP="00071309">
            <w:pPr>
              <w:pStyle w:val="3-"/>
              <w:rPr>
                <w:color w:val="00B050"/>
              </w:rPr>
            </w:pPr>
            <w:r>
              <w:rPr>
                <w:rFonts w:hint="eastAsia"/>
              </w:rPr>
              <w:tab/>
            </w:r>
            <w:r w:rsidRPr="00881DDA">
              <w:rPr>
                <w:rFonts w:hint="eastAsia"/>
                <w:color w:val="00B050"/>
              </w:rPr>
              <w:t>//スレッド作成</w:t>
            </w:r>
          </w:p>
          <w:p w14:paraId="57BACEC5" w14:textId="77777777" w:rsidR="00071309" w:rsidRDefault="00071309" w:rsidP="00071309">
            <w:pPr>
              <w:pStyle w:val="3-"/>
            </w:pPr>
            <w:r>
              <w:tab/>
              <w:t>static const int FOLLOW_THREAD_NUM = 5;</w:t>
            </w:r>
          </w:p>
          <w:p w14:paraId="349B5075" w14:textId="77777777" w:rsidR="00071309" w:rsidRDefault="00071309" w:rsidP="00071309">
            <w:pPr>
              <w:pStyle w:val="3-"/>
            </w:pPr>
            <w:r>
              <w:tab/>
              <w:t>static const int THREAD_NUM = 1 + FOLLOW_THREAD_NUM;</w:t>
            </w:r>
          </w:p>
          <w:p w14:paraId="456A59C4" w14:textId="77777777" w:rsidR="00071309" w:rsidRDefault="00071309" w:rsidP="00071309">
            <w:pPr>
              <w:pStyle w:val="3-"/>
            </w:pPr>
            <w:r>
              <w:tab/>
              <w:t>static_assert(FOLLOW_THREAD_NUM &lt;= FOLLOW_THREAD_MAX, "FOLLOW_THREAD_NUM is over.");</w:t>
            </w:r>
          </w:p>
          <w:p w14:paraId="1C029610" w14:textId="77777777" w:rsidR="00071309" w:rsidRDefault="00071309" w:rsidP="00071309">
            <w:pPr>
              <w:pStyle w:val="3-"/>
            </w:pPr>
            <w:r>
              <w:tab/>
              <w:t>s_followThreadNum = FOLLOW_THREAD_NUM;</w:t>
            </w:r>
          </w:p>
          <w:p w14:paraId="2A439FD5" w14:textId="77777777" w:rsidR="00071309" w:rsidRDefault="00071309" w:rsidP="00071309">
            <w:pPr>
              <w:pStyle w:val="3-"/>
            </w:pPr>
            <w:r>
              <w:tab/>
              <w:t>for (int i = 0; i &lt; THREAD_NUM - 1; ++i)</w:t>
            </w:r>
          </w:p>
          <w:p w14:paraId="7F5774CF" w14:textId="7C6C1C49" w:rsidR="00071309" w:rsidRPr="00881DDA" w:rsidRDefault="00071309" w:rsidP="00071309">
            <w:pPr>
              <w:pStyle w:val="3-"/>
              <w:rPr>
                <w:color w:val="FF0000"/>
              </w:rPr>
            </w:pPr>
            <w:r>
              <w:tab/>
            </w:r>
            <w:r>
              <w:tab/>
            </w:r>
            <w:r w:rsidRPr="00881DDA">
              <w:rPr>
                <w:color w:val="FF0000"/>
              </w:rPr>
              <w:t>s_followFinished[i]</w:t>
            </w:r>
            <w:r w:rsidR="00881DDA" w:rsidRPr="00881DDA">
              <w:rPr>
                <w:color w:val="FF0000"/>
              </w:rPr>
              <w:t>.store(</w:t>
            </w:r>
            <w:r w:rsidRPr="00881DDA">
              <w:rPr>
                <w:color w:val="FF0000"/>
              </w:rPr>
              <w:t>E_PROCESS::FOLLOW_IDLE</w:t>
            </w:r>
            <w:r w:rsidR="00881DDA" w:rsidRPr="00881DDA">
              <w:rPr>
                <w:color w:val="FF0000"/>
              </w:rPr>
              <w:t>)</w:t>
            </w:r>
            <w:r w:rsidRPr="00881DDA">
              <w:rPr>
                <w:color w:val="FF0000"/>
              </w:rPr>
              <w:t>;</w:t>
            </w:r>
          </w:p>
          <w:p w14:paraId="59291F83" w14:textId="77777777" w:rsidR="00071309" w:rsidRDefault="00071309" w:rsidP="00071309">
            <w:pPr>
              <w:pStyle w:val="3-"/>
            </w:pPr>
            <w:r>
              <w:rPr>
                <w:rFonts w:hint="eastAsia"/>
              </w:rPr>
              <w:tab/>
              <w:t>std::thread thread_obj00 = std::thread(priorThreadFunc, "先行");</w:t>
            </w:r>
          </w:p>
          <w:p w14:paraId="19AAB73D" w14:textId="77777777" w:rsidR="00071309" w:rsidRDefault="00071309" w:rsidP="00071309">
            <w:pPr>
              <w:pStyle w:val="3-"/>
            </w:pPr>
            <w:r>
              <w:rPr>
                <w:rFonts w:hint="eastAsia"/>
              </w:rPr>
              <w:tab/>
              <w:t>std::thread thread_obj01 = std::thread(followThreadFunc, "後続01");</w:t>
            </w:r>
          </w:p>
          <w:p w14:paraId="4544600C" w14:textId="77777777" w:rsidR="00071309" w:rsidRDefault="00071309" w:rsidP="00071309">
            <w:pPr>
              <w:pStyle w:val="3-"/>
            </w:pPr>
            <w:r>
              <w:rPr>
                <w:rFonts w:hint="eastAsia"/>
              </w:rPr>
              <w:tab/>
              <w:t>std::thread thread_obj02 = std::thread(followThreadFunc, "後続02");</w:t>
            </w:r>
          </w:p>
          <w:p w14:paraId="6B2591BC" w14:textId="77777777" w:rsidR="00071309" w:rsidRDefault="00071309" w:rsidP="00071309">
            <w:pPr>
              <w:pStyle w:val="3-"/>
            </w:pPr>
            <w:r>
              <w:rPr>
                <w:rFonts w:hint="eastAsia"/>
              </w:rPr>
              <w:tab/>
              <w:t>std::thread thread_obj03 = std::thread(followThreadFunc, "後続03");</w:t>
            </w:r>
          </w:p>
          <w:p w14:paraId="1B54D049" w14:textId="77777777" w:rsidR="00071309" w:rsidRDefault="00071309" w:rsidP="00071309">
            <w:pPr>
              <w:pStyle w:val="3-"/>
            </w:pPr>
            <w:r>
              <w:rPr>
                <w:rFonts w:hint="eastAsia"/>
              </w:rPr>
              <w:tab/>
              <w:t>std::thread thread_obj04 = std::thread(followThreadFunc, "後続04");</w:t>
            </w:r>
          </w:p>
          <w:p w14:paraId="1FC74515" w14:textId="77777777" w:rsidR="00071309" w:rsidRDefault="00071309" w:rsidP="00071309">
            <w:pPr>
              <w:pStyle w:val="3-"/>
            </w:pPr>
            <w:r>
              <w:rPr>
                <w:rFonts w:hint="eastAsia"/>
              </w:rPr>
              <w:tab/>
              <w:t>std::thread thread_obj05 = std::thread(followThreadFunc, "後続05");</w:t>
            </w:r>
          </w:p>
          <w:p w14:paraId="3AB1F1D3" w14:textId="77777777" w:rsidR="00071309" w:rsidRDefault="00071309" w:rsidP="00071309">
            <w:pPr>
              <w:pStyle w:val="3-"/>
            </w:pPr>
          </w:p>
          <w:p w14:paraId="5796F229" w14:textId="77777777" w:rsidR="00071309" w:rsidRPr="00881DDA" w:rsidRDefault="00071309" w:rsidP="00071309">
            <w:pPr>
              <w:pStyle w:val="3-"/>
              <w:rPr>
                <w:color w:val="00B050"/>
              </w:rPr>
            </w:pPr>
            <w:r>
              <w:rPr>
                <w:rFonts w:hint="eastAsia"/>
              </w:rPr>
              <w:tab/>
            </w:r>
            <w:r w:rsidRPr="00881DDA">
              <w:rPr>
                <w:rFonts w:hint="eastAsia"/>
                <w:color w:val="00B050"/>
              </w:rPr>
              <w:t>//スレッド終了待ち</w:t>
            </w:r>
          </w:p>
          <w:p w14:paraId="54D4E5CF" w14:textId="77777777" w:rsidR="00071309" w:rsidRDefault="00071309" w:rsidP="00071309">
            <w:pPr>
              <w:pStyle w:val="3-"/>
            </w:pPr>
            <w:r>
              <w:tab/>
              <w:t>thread_obj00.join();</w:t>
            </w:r>
          </w:p>
          <w:p w14:paraId="06812B04" w14:textId="77777777" w:rsidR="00071309" w:rsidRDefault="00071309" w:rsidP="00071309">
            <w:pPr>
              <w:pStyle w:val="3-"/>
            </w:pPr>
            <w:r>
              <w:tab/>
              <w:t>thread_obj01.join();</w:t>
            </w:r>
          </w:p>
          <w:p w14:paraId="245BF2C0" w14:textId="77777777" w:rsidR="00071309" w:rsidRDefault="00071309" w:rsidP="00071309">
            <w:pPr>
              <w:pStyle w:val="3-"/>
            </w:pPr>
            <w:r>
              <w:tab/>
              <w:t>thread_obj02.join();</w:t>
            </w:r>
          </w:p>
          <w:p w14:paraId="767C6F5C" w14:textId="77777777" w:rsidR="00071309" w:rsidRDefault="00071309" w:rsidP="00071309">
            <w:pPr>
              <w:pStyle w:val="3-"/>
            </w:pPr>
            <w:r>
              <w:tab/>
              <w:t>thread_obj03.join();</w:t>
            </w:r>
          </w:p>
          <w:p w14:paraId="1EC924CB" w14:textId="77777777" w:rsidR="00071309" w:rsidRDefault="00071309" w:rsidP="00071309">
            <w:pPr>
              <w:pStyle w:val="3-"/>
            </w:pPr>
            <w:r>
              <w:tab/>
              <w:t>thread_obj04.join();</w:t>
            </w:r>
          </w:p>
          <w:p w14:paraId="259549B4" w14:textId="77777777" w:rsidR="00071309" w:rsidRDefault="00071309" w:rsidP="00071309">
            <w:pPr>
              <w:pStyle w:val="3-"/>
            </w:pPr>
            <w:r>
              <w:tab/>
              <w:t>thread_obj05.join();</w:t>
            </w:r>
          </w:p>
          <w:p w14:paraId="6B393C94" w14:textId="77777777" w:rsidR="00071309" w:rsidRDefault="00071309" w:rsidP="00071309">
            <w:pPr>
              <w:pStyle w:val="3-"/>
            </w:pPr>
          </w:p>
          <w:p w14:paraId="0DD5F0D4" w14:textId="569115DF" w:rsidR="00071309" w:rsidRPr="00881DDA" w:rsidRDefault="00071309" w:rsidP="00071309">
            <w:pPr>
              <w:pStyle w:val="3-"/>
              <w:rPr>
                <w:color w:val="00B050"/>
              </w:rPr>
            </w:pPr>
            <w:r>
              <w:rPr>
                <w:rFonts w:hint="eastAsia"/>
              </w:rPr>
              <w:tab/>
            </w:r>
            <w:r w:rsidRPr="00881DDA">
              <w:rPr>
                <w:rFonts w:hint="eastAsia"/>
                <w:color w:val="00B050"/>
              </w:rPr>
              <w:t>//アトミック操作を大量に実行して時間を計測</w:t>
            </w:r>
          </w:p>
          <w:p w14:paraId="6384C09E" w14:textId="77777777" w:rsidR="00071309" w:rsidRDefault="00071309" w:rsidP="00071309">
            <w:pPr>
              <w:pStyle w:val="3-"/>
            </w:pPr>
            <w:r>
              <w:tab/>
              <w:t>{</w:t>
            </w:r>
          </w:p>
          <w:p w14:paraId="76DE51CD" w14:textId="77777777" w:rsidR="00071309" w:rsidRDefault="00071309" w:rsidP="00071309">
            <w:pPr>
              <w:pStyle w:val="3-"/>
            </w:pPr>
            <w:r>
              <w:tab/>
            </w:r>
            <w:r>
              <w:tab/>
              <w:t>auto begin = std::chrono::high_resolution_clock::now();</w:t>
            </w:r>
          </w:p>
          <w:p w14:paraId="49F50E99" w14:textId="77777777" w:rsidR="00071309" w:rsidRDefault="00071309" w:rsidP="00071309">
            <w:pPr>
              <w:pStyle w:val="3-"/>
            </w:pPr>
            <w:r>
              <w:tab/>
            </w:r>
            <w:r>
              <w:tab/>
              <w:t>static const int TEST_TIMES = 10000000;</w:t>
            </w:r>
          </w:p>
          <w:p w14:paraId="593DD76D" w14:textId="77777777" w:rsidR="00071309" w:rsidRDefault="00071309" w:rsidP="00071309">
            <w:pPr>
              <w:pStyle w:val="3-"/>
            </w:pPr>
            <w:r>
              <w:tab/>
            </w:r>
            <w:r>
              <w:tab/>
              <w:t>s_followFinished[0] = E_PROCESS::FOLLOW_IDLE;</w:t>
            </w:r>
          </w:p>
          <w:p w14:paraId="347E5441" w14:textId="77777777" w:rsidR="00071309" w:rsidRDefault="00071309" w:rsidP="00071309">
            <w:pPr>
              <w:pStyle w:val="3-"/>
            </w:pPr>
            <w:r>
              <w:tab/>
            </w:r>
            <w:r>
              <w:tab/>
              <w:t>E_PROCESS prev = E_PROCESS::FOLLOW_IDLE;</w:t>
            </w:r>
          </w:p>
          <w:p w14:paraId="6D730B6A" w14:textId="77777777" w:rsidR="00071309" w:rsidRDefault="00071309" w:rsidP="00071309">
            <w:pPr>
              <w:pStyle w:val="3-"/>
            </w:pPr>
            <w:r>
              <w:tab/>
            </w:r>
            <w:r>
              <w:tab/>
              <w:t>for (int i = 0; i &lt; TEST_TIMES; ++i)</w:t>
            </w:r>
          </w:p>
          <w:p w14:paraId="7189DE7C" w14:textId="77777777" w:rsidR="00071309" w:rsidRDefault="00071309" w:rsidP="00071309">
            <w:pPr>
              <w:pStyle w:val="3-"/>
            </w:pPr>
            <w:r>
              <w:tab/>
            </w:r>
            <w:r>
              <w:tab/>
              <w:t>{</w:t>
            </w:r>
          </w:p>
          <w:p w14:paraId="51293A59" w14:textId="77777777" w:rsidR="00071309" w:rsidRPr="002556B7" w:rsidRDefault="00071309" w:rsidP="00071309">
            <w:pPr>
              <w:pStyle w:val="3-"/>
              <w:rPr>
                <w:color w:val="FF0000"/>
              </w:rPr>
            </w:pPr>
            <w:r>
              <w:tab/>
            </w:r>
            <w:r>
              <w:tab/>
            </w:r>
            <w:r>
              <w:tab/>
            </w:r>
            <w:r w:rsidRPr="002556B7">
              <w:rPr>
                <w:color w:val="FF0000"/>
              </w:rPr>
              <w:t>while (!s_followFinished[0].compare_exchange_weak(prev, E_PROCESS::PRIOR_RUNNING)){}</w:t>
            </w:r>
          </w:p>
          <w:p w14:paraId="35B0598D" w14:textId="77777777" w:rsidR="00071309" w:rsidRPr="002556B7" w:rsidRDefault="00071309" w:rsidP="00071309">
            <w:pPr>
              <w:pStyle w:val="3-"/>
              <w:rPr>
                <w:color w:val="FF0000"/>
              </w:rPr>
            </w:pPr>
            <w:r w:rsidRPr="002556B7">
              <w:rPr>
                <w:color w:val="FF0000"/>
              </w:rPr>
              <w:tab/>
            </w:r>
            <w:r w:rsidRPr="002556B7">
              <w:rPr>
                <w:color w:val="FF0000"/>
              </w:rPr>
              <w:tab/>
            </w:r>
            <w:r w:rsidRPr="002556B7">
              <w:rPr>
                <w:color w:val="FF0000"/>
              </w:rPr>
              <w:tab/>
              <w:t>while (!s_followFinished[0].compare_exchange_weak(prev, E_PROCESS::PRIOR_IDLE)){}</w:t>
            </w:r>
          </w:p>
          <w:p w14:paraId="49683B4E" w14:textId="77777777" w:rsidR="00071309" w:rsidRPr="002556B7" w:rsidRDefault="00071309" w:rsidP="00071309">
            <w:pPr>
              <w:pStyle w:val="3-"/>
              <w:rPr>
                <w:color w:val="FF0000"/>
              </w:rPr>
            </w:pPr>
            <w:r w:rsidRPr="002556B7">
              <w:rPr>
                <w:color w:val="FF0000"/>
              </w:rPr>
              <w:tab/>
            </w:r>
            <w:r w:rsidRPr="002556B7">
              <w:rPr>
                <w:color w:val="FF0000"/>
              </w:rPr>
              <w:tab/>
            </w:r>
            <w:r w:rsidRPr="002556B7">
              <w:rPr>
                <w:color w:val="FF0000"/>
              </w:rPr>
              <w:tab/>
              <w:t>while (!s_followFinished[0].compare_exchange_weak(prev, E_PROCESS::FOLLOW_RUNNING)){}</w:t>
            </w:r>
          </w:p>
          <w:p w14:paraId="3EB80B4F" w14:textId="77777777" w:rsidR="00071309" w:rsidRPr="002556B7" w:rsidRDefault="00071309" w:rsidP="00071309">
            <w:pPr>
              <w:pStyle w:val="3-"/>
              <w:rPr>
                <w:color w:val="FF0000"/>
              </w:rPr>
            </w:pPr>
            <w:r w:rsidRPr="002556B7">
              <w:rPr>
                <w:color w:val="FF0000"/>
              </w:rPr>
              <w:tab/>
            </w:r>
            <w:r w:rsidRPr="002556B7">
              <w:rPr>
                <w:color w:val="FF0000"/>
              </w:rPr>
              <w:tab/>
            </w:r>
            <w:r w:rsidRPr="002556B7">
              <w:rPr>
                <w:color w:val="FF0000"/>
              </w:rPr>
              <w:tab/>
              <w:t>while (!s_followFinished[0].compare_exchange_weak(prev, E_PROCESS::FOLLOW_IDLE)){}</w:t>
            </w:r>
          </w:p>
          <w:p w14:paraId="3596A5B9" w14:textId="77777777" w:rsidR="00071309" w:rsidRDefault="00071309" w:rsidP="00071309">
            <w:pPr>
              <w:pStyle w:val="3-"/>
            </w:pPr>
            <w:r>
              <w:tab/>
            </w:r>
            <w:r>
              <w:tab/>
              <w:t>}</w:t>
            </w:r>
          </w:p>
          <w:p w14:paraId="6F6083BE" w14:textId="77777777" w:rsidR="00071309" w:rsidRDefault="00071309" w:rsidP="00071309">
            <w:pPr>
              <w:pStyle w:val="3-"/>
            </w:pPr>
            <w:r>
              <w:tab/>
            </w:r>
            <w:r>
              <w:tab/>
              <w:t>auto end = std::chrono::high_resolution_clock::now();</w:t>
            </w:r>
          </w:p>
          <w:p w14:paraId="7D988511" w14:textId="77777777" w:rsidR="002556B7" w:rsidRDefault="00071309" w:rsidP="002556B7">
            <w:pPr>
              <w:pStyle w:val="3-"/>
              <w:jc w:val="left"/>
            </w:pPr>
            <w:r>
              <w:tab/>
            </w:r>
            <w:r>
              <w:tab/>
              <w:t>auto duration = static_cast&lt;float&gt;(static_cast&lt;double&gt;(</w:t>
            </w:r>
          </w:p>
          <w:p w14:paraId="64AB128C" w14:textId="2DFBF57B" w:rsidR="00071309" w:rsidRDefault="002556B7" w:rsidP="002556B7">
            <w:pPr>
              <w:pStyle w:val="3-"/>
              <w:jc w:val="left"/>
            </w:pPr>
            <w:r>
              <w:tab/>
            </w:r>
            <w:r>
              <w:tab/>
            </w:r>
            <w:r>
              <w:tab/>
            </w:r>
            <w:r>
              <w:tab/>
            </w:r>
            <w:r>
              <w:tab/>
            </w:r>
            <w:r w:rsidR="00071309">
              <w:t>std::chrono::duration_cast&lt;std::chrono::microseconds&gt;(end - begin).count()) / 1000000.);</w:t>
            </w:r>
          </w:p>
          <w:p w14:paraId="11F36EE3" w14:textId="77777777" w:rsidR="00071309" w:rsidRDefault="00071309" w:rsidP="00071309">
            <w:pPr>
              <w:pStyle w:val="3-"/>
            </w:pPr>
            <w:r>
              <w:tab/>
            </w:r>
            <w:r>
              <w:tab/>
              <w:t>printf("Watch-atomic * %d = %.6f sec\n", TEST_TIMES, duration);</w:t>
            </w:r>
          </w:p>
          <w:p w14:paraId="42F1AEC4" w14:textId="77777777" w:rsidR="00071309" w:rsidRDefault="00071309" w:rsidP="00071309">
            <w:pPr>
              <w:pStyle w:val="3-"/>
            </w:pPr>
            <w:r>
              <w:tab/>
              <w:t>}</w:t>
            </w:r>
          </w:p>
          <w:p w14:paraId="1C476137" w14:textId="77777777" w:rsidR="00071309" w:rsidRDefault="00071309" w:rsidP="00071309">
            <w:pPr>
              <w:pStyle w:val="3-"/>
            </w:pPr>
          </w:p>
          <w:p w14:paraId="21F84C95" w14:textId="77777777" w:rsidR="00071309" w:rsidRDefault="00071309" w:rsidP="00071309">
            <w:pPr>
              <w:pStyle w:val="3-"/>
            </w:pPr>
            <w:r>
              <w:tab/>
              <w:t>return EXIT_SUCCESS;</w:t>
            </w:r>
          </w:p>
          <w:p w14:paraId="38F8E972" w14:textId="4F878007" w:rsidR="00971C80" w:rsidRPr="00DE3BF2" w:rsidRDefault="00071309" w:rsidP="00071309">
            <w:pPr>
              <w:pStyle w:val="3-"/>
            </w:pPr>
            <w:r>
              <w:t>}</w:t>
            </w:r>
          </w:p>
        </w:tc>
      </w:tr>
    </w:tbl>
    <w:p w14:paraId="3CEA1307"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ECE8946" w14:textId="77777777" w:rsidTr="00874659">
        <w:tc>
          <w:tcPr>
            <w:tcW w:w="8494" w:type="dxa"/>
          </w:tcPr>
          <w:p w14:paraId="4AE23F38" w14:textId="77777777" w:rsidR="00071309" w:rsidRPr="00071309" w:rsidRDefault="00071309" w:rsidP="00071309">
            <w:pPr>
              <w:pStyle w:val="3-"/>
              <w:rPr>
                <w:color w:val="auto"/>
              </w:rPr>
            </w:pPr>
            <w:r w:rsidRPr="00071309">
              <w:rPr>
                <w:rFonts w:hint="eastAsia"/>
                <w:color w:val="auto"/>
              </w:rPr>
              <w:t>- begin:(P)先行 -</w:t>
            </w:r>
          </w:p>
          <w:p w14:paraId="64A0187D" w14:textId="574BCF2F" w:rsidR="00071309" w:rsidRPr="00071309" w:rsidRDefault="00071309" w:rsidP="00071309">
            <w:pPr>
              <w:pStyle w:val="3-"/>
              <w:rPr>
                <w:color w:val="auto"/>
              </w:rPr>
            </w:pPr>
            <w:r w:rsidRPr="00071309">
              <w:rPr>
                <w:rFonts w:hint="eastAsia"/>
                <w:color w:val="auto"/>
              </w:rPr>
              <w:t>(P)先行: [BEFORE] commonData=0, tlsData=0</w:t>
            </w:r>
            <w:r w:rsidR="002556B7">
              <w:rPr>
                <w:color w:val="auto"/>
              </w:rPr>
              <w:tab/>
            </w:r>
            <w:r w:rsidR="002556B7">
              <w:rPr>
                <w:color w:val="auto"/>
              </w:rPr>
              <w:tab/>
            </w:r>
            <w:r w:rsidR="002556B7" w:rsidRPr="00DF2682">
              <w:rPr>
                <w:rFonts w:hint="eastAsia"/>
                <w:color w:val="FF0000"/>
              </w:rPr>
              <w:t>←先行スレッドが処理を開始</w:t>
            </w:r>
          </w:p>
          <w:p w14:paraId="6CD868BF" w14:textId="0ADA05EB" w:rsidR="00071309" w:rsidRPr="00071309" w:rsidRDefault="00071309" w:rsidP="00071309">
            <w:pPr>
              <w:pStyle w:val="3-"/>
              <w:rPr>
                <w:color w:val="auto"/>
              </w:rPr>
            </w:pPr>
            <w:r w:rsidRPr="00071309">
              <w:rPr>
                <w:rFonts w:hint="eastAsia"/>
                <w:color w:val="auto"/>
              </w:rPr>
              <w:t>- begin:(F)[0]後続01 -</w:t>
            </w:r>
            <w:r w:rsidR="002556B7">
              <w:rPr>
                <w:color w:val="auto"/>
              </w:rPr>
              <w:tab/>
            </w:r>
            <w:r w:rsidR="002556B7">
              <w:rPr>
                <w:color w:val="auto"/>
              </w:rPr>
              <w:tab/>
            </w:r>
            <w:r w:rsidR="002556B7">
              <w:rPr>
                <w:color w:val="auto"/>
              </w:rPr>
              <w:tab/>
            </w:r>
            <w:r w:rsidR="002556B7">
              <w:rPr>
                <w:color w:val="auto"/>
              </w:rPr>
              <w:tab/>
            </w:r>
            <w:r w:rsidR="002556B7">
              <w:rPr>
                <w:color w:val="auto"/>
              </w:rPr>
              <w:tab/>
              <w:t xml:space="preserve">　</w:t>
            </w:r>
            <w:r w:rsidR="002556B7" w:rsidRPr="00DF2682">
              <w:rPr>
                <w:color w:val="FF0000"/>
              </w:rPr>
              <w:t>（後続スレッドは、スレッド</w:t>
            </w:r>
            <w:r w:rsidR="002556B7">
              <w:rPr>
                <w:color w:val="FF0000"/>
              </w:rPr>
              <w:t>開始</w:t>
            </w:r>
            <w:r w:rsidR="002556B7" w:rsidRPr="00DF2682">
              <w:rPr>
                <w:color w:val="FF0000"/>
              </w:rPr>
              <w:t>時から先行スレッドの</w:t>
            </w:r>
            <w:r w:rsidR="002556B7">
              <w:rPr>
                <w:rFonts w:hint="eastAsia"/>
                <w:color w:val="FF0000"/>
              </w:rPr>
              <w:t>処理</w:t>
            </w:r>
            <w:r w:rsidR="002556B7" w:rsidRPr="00DF2682">
              <w:rPr>
                <w:color w:val="FF0000"/>
              </w:rPr>
              <w:t>終了を待機）</w:t>
            </w:r>
          </w:p>
          <w:p w14:paraId="45375276" w14:textId="77777777" w:rsidR="00071309" w:rsidRPr="00071309" w:rsidRDefault="00071309" w:rsidP="00071309">
            <w:pPr>
              <w:pStyle w:val="3-"/>
              <w:rPr>
                <w:color w:val="auto"/>
              </w:rPr>
            </w:pPr>
            <w:r w:rsidRPr="00071309">
              <w:rPr>
                <w:rFonts w:hint="eastAsia"/>
                <w:color w:val="auto"/>
              </w:rPr>
              <w:t>- begin:(F)[1]後続02 -</w:t>
            </w:r>
          </w:p>
          <w:p w14:paraId="76634212" w14:textId="77777777" w:rsidR="00071309" w:rsidRPr="00071309" w:rsidRDefault="00071309" w:rsidP="00071309">
            <w:pPr>
              <w:pStyle w:val="3-"/>
              <w:rPr>
                <w:color w:val="auto"/>
              </w:rPr>
            </w:pPr>
            <w:r w:rsidRPr="00071309">
              <w:rPr>
                <w:rFonts w:hint="eastAsia"/>
                <w:color w:val="auto"/>
              </w:rPr>
              <w:t>- begin:(F)[2]後続03 -</w:t>
            </w:r>
          </w:p>
          <w:p w14:paraId="58EA9823" w14:textId="77777777" w:rsidR="00071309" w:rsidRPr="00071309" w:rsidRDefault="00071309" w:rsidP="00071309">
            <w:pPr>
              <w:pStyle w:val="3-"/>
              <w:rPr>
                <w:color w:val="auto"/>
              </w:rPr>
            </w:pPr>
            <w:r w:rsidRPr="00071309">
              <w:rPr>
                <w:rFonts w:hint="eastAsia"/>
                <w:color w:val="auto"/>
              </w:rPr>
              <w:t>- begin:(F)[3]後続04 -</w:t>
            </w:r>
          </w:p>
          <w:p w14:paraId="3ADB4A43" w14:textId="77777777" w:rsidR="00071309" w:rsidRPr="00071309" w:rsidRDefault="00071309" w:rsidP="00071309">
            <w:pPr>
              <w:pStyle w:val="3-"/>
              <w:rPr>
                <w:color w:val="auto"/>
              </w:rPr>
            </w:pPr>
            <w:r w:rsidRPr="00071309">
              <w:rPr>
                <w:rFonts w:hint="eastAsia"/>
                <w:color w:val="auto"/>
              </w:rPr>
              <w:t>- begin:(F)[4]後続05 -</w:t>
            </w:r>
          </w:p>
          <w:p w14:paraId="09BCB420" w14:textId="77777777" w:rsidR="00071309" w:rsidRPr="00071309" w:rsidRDefault="00071309" w:rsidP="00071309">
            <w:pPr>
              <w:pStyle w:val="3-"/>
              <w:rPr>
                <w:color w:val="auto"/>
              </w:rPr>
            </w:pPr>
            <w:r w:rsidRPr="00071309">
              <w:rPr>
                <w:rFonts w:hint="eastAsia"/>
                <w:color w:val="auto"/>
              </w:rPr>
              <w:t>(P)先行: [AFTER]  commonData=1, tlsData=1</w:t>
            </w:r>
          </w:p>
          <w:p w14:paraId="2756E38D" w14:textId="5F6769A4" w:rsidR="00071309" w:rsidRPr="00071309" w:rsidRDefault="00071309" w:rsidP="00071309">
            <w:pPr>
              <w:pStyle w:val="3-"/>
              <w:rPr>
                <w:color w:val="auto"/>
              </w:rPr>
            </w:pPr>
            <w:r w:rsidRPr="00071309">
              <w:rPr>
                <w:rFonts w:hint="eastAsia"/>
                <w:color w:val="auto"/>
              </w:rPr>
              <w:t>(F)[0]後続01: [BEFORE] commonData=1, tlsData=0</w:t>
            </w:r>
            <w:r w:rsidR="002556B7">
              <w:rPr>
                <w:color w:val="auto"/>
              </w:rPr>
              <w:tab/>
            </w:r>
            <w:r w:rsidR="002556B7" w:rsidRPr="004A7B47">
              <w:rPr>
                <w:color w:val="FF0000"/>
              </w:rPr>
              <w:t>←先行スレッド</w:t>
            </w:r>
            <w:r w:rsidR="002556B7">
              <w:rPr>
                <w:rFonts w:hint="eastAsia"/>
                <w:color w:val="FF0000"/>
              </w:rPr>
              <w:t>の処理が</w:t>
            </w:r>
            <w:r w:rsidR="002556B7" w:rsidRPr="004A7B47">
              <w:rPr>
                <w:color w:val="FF0000"/>
              </w:rPr>
              <w:t>終了すると、後続スレッドが一斉スタート</w:t>
            </w:r>
          </w:p>
          <w:p w14:paraId="4B646D57" w14:textId="77777777" w:rsidR="00071309" w:rsidRPr="00071309" w:rsidRDefault="00071309" w:rsidP="00071309">
            <w:pPr>
              <w:pStyle w:val="3-"/>
              <w:rPr>
                <w:color w:val="auto"/>
              </w:rPr>
            </w:pPr>
            <w:r w:rsidRPr="00071309">
              <w:rPr>
                <w:rFonts w:hint="eastAsia"/>
                <w:color w:val="auto"/>
              </w:rPr>
              <w:t>(F)[2]後続03: [BEFORE] commonData=1, tlsData=0</w:t>
            </w:r>
          </w:p>
          <w:p w14:paraId="66C389A1" w14:textId="77777777" w:rsidR="00071309" w:rsidRPr="00071309" w:rsidRDefault="00071309" w:rsidP="00071309">
            <w:pPr>
              <w:pStyle w:val="3-"/>
              <w:rPr>
                <w:color w:val="auto"/>
              </w:rPr>
            </w:pPr>
            <w:r w:rsidRPr="00071309">
              <w:rPr>
                <w:rFonts w:hint="eastAsia"/>
                <w:color w:val="auto"/>
              </w:rPr>
              <w:t>(F)[1]後続02: [BEFORE] commonData=1, tlsData=0</w:t>
            </w:r>
          </w:p>
          <w:p w14:paraId="7683DC52" w14:textId="77777777" w:rsidR="00071309" w:rsidRPr="00071309" w:rsidRDefault="00071309" w:rsidP="00071309">
            <w:pPr>
              <w:pStyle w:val="3-"/>
              <w:rPr>
                <w:color w:val="auto"/>
              </w:rPr>
            </w:pPr>
            <w:r w:rsidRPr="00071309">
              <w:rPr>
                <w:rFonts w:hint="eastAsia"/>
                <w:color w:val="auto"/>
              </w:rPr>
              <w:t>(F)[4]後続05: [BEFORE] commonData=1, tlsData=0</w:t>
            </w:r>
          </w:p>
          <w:p w14:paraId="3BA83924" w14:textId="77777777" w:rsidR="00071309" w:rsidRPr="00071309" w:rsidRDefault="00071309" w:rsidP="00071309">
            <w:pPr>
              <w:pStyle w:val="3-"/>
              <w:rPr>
                <w:color w:val="auto"/>
              </w:rPr>
            </w:pPr>
            <w:r w:rsidRPr="00071309">
              <w:rPr>
                <w:rFonts w:hint="eastAsia"/>
                <w:color w:val="auto"/>
              </w:rPr>
              <w:t>(F)[3]後続04: [BEFORE] commonData=1, tlsData=0</w:t>
            </w:r>
          </w:p>
          <w:p w14:paraId="3FA4DD97" w14:textId="77777777" w:rsidR="00071309" w:rsidRPr="00071309" w:rsidRDefault="00071309" w:rsidP="00071309">
            <w:pPr>
              <w:pStyle w:val="3-"/>
              <w:rPr>
                <w:color w:val="auto"/>
              </w:rPr>
            </w:pPr>
            <w:r w:rsidRPr="00071309">
              <w:rPr>
                <w:rFonts w:hint="eastAsia"/>
                <w:color w:val="auto"/>
              </w:rPr>
              <w:t>(F)[1]後続02: [AFTER]  commonData=1, tlsData=1</w:t>
            </w:r>
          </w:p>
          <w:p w14:paraId="32D5B695" w14:textId="77777777" w:rsidR="00071309" w:rsidRPr="00071309" w:rsidRDefault="00071309" w:rsidP="00071309">
            <w:pPr>
              <w:pStyle w:val="3-"/>
              <w:rPr>
                <w:color w:val="auto"/>
              </w:rPr>
            </w:pPr>
            <w:r w:rsidRPr="00071309">
              <w:rPr>
                <w:rFonts w:hint="eastAsia"/>
                <w:color w:val="auto"/>
              </w:rPr>
              <w:t>(F)[0]後続01: [AFTER]  commonData=1, tlsData=1</w:t>
            </w:r>
          </w:p>
          <w:p w14:paraId="4BCA4BF8" w14:textId="77777777" w:rsidR="00071309" w:rsidRPr="00071309" w:rsidRDefault="00071309" w:rsidP="00071309">
            <w:pPr>
              <w:pStyle w:val="3-"/>
              <w:rPr>
                <w:color w:val="auto"/>
              </w:rPr>
            </w:pPr>
            <w:r w:rsidRPr="00071309">
              <w:rPr>
                <w:rFonts w:hint="eastAsia"/>
                <w:color w:val="auto"/>
              </w:rPr>
              <w:t>(F)[4]後続05: [AFTER]  commonData=1, tlsData=1</w:t>
            </w:r>
          </w:p>
          <w:p w14:paraId="2AD13AC4" w14:textId="77777777" w:rsidR="00071309" w:rsidRPr="00071309" w:rsidRDefault="00071309" w:rsidP="00071309">
            <w:pPr>
              <w:pStyle w:val="3-"/>
              <w:rPr>
                <w:color w:val="auto"/>
              </w:rPr>
            </w:pPr>
            <w:r w:rsidRPr="00071309">
              <w:rPr>
                <w:rFonts w:hint="eastAsia"/>
                <w:color w:val="auto"/>
              </w:rPr>
              <w:t>(F)[3]後続04: [AFTER]  commonData=1, tlsData=1</w:t>
            </w:r>
          </w:p>
          <w:p w14:paraId="37C84A98" w14:textId="77777777" w:rsidR="00071309" w:rsidRPr="00071309" w:rsidRDefault="00071309" w:rsidP="00071309">
            <w:pPr>
              <w:pStyle w:val="3-"/>
              <w:rPr>
                <w:color w:val="auto"/>
              </w:rPr>
            </w:pPr>
            <w:r w:rsidRPr="00071309">
              <w:rPr>
                <w:rFonts w:hint="eastAsia"/>
                <w:color w:val="auto"/>
              </w:rPr>
              <w:t>(F)[2]後続03: [AFTER]  commonData=1, tlsData=1</w:t>
            </w:r>
          </w:p>
          <w:p w14:paraId="19E27772" w14:textId="7A650209" w:rsidR="00071309" w:rsidRPr="00071309" w:rsidRDefault="00071309" w:rsidP="00071309">
            <w:pPr>
              <w:pStyle w:val="3-"/>
              <w:rPr>
                <w:color w:val="auto"/>
              </w:rPr>
            </w:pPr>
            <w:r w:rsidRPr="00071309">
              <w:rPr>
                <w:rFonts w:hint="eastAsia"/>
                <w:color w:val="auto"/>
              </w:rPr>
              <w:t>(P)先行: [BEFORE] commonData=1, tlsData=1</w:t>
            </w:r>
            <w:r w:rsidR="002556B7">
              <w:rPr>
                <w:color w:val="auto"/>
              </w:rPr>
              <w:tab/>
            </w:r>
            <w:r w:rsidR="002556B7">
              <w:rPr>
                <w:color w:val="auto"/>
              </w:rPr>
              <w:tab/>
            </w:r>
            <w:r w:rsidR="002556B7" w:rsidRPr="004A7B47">
              <w:rPr>
                <w:color w:val="FF0000"/>
              </w:rPr>
              <w:t>←</w:t>
            </w:r>
            <w:r w:rsidR="002556B7">
              <w:rPr>
                <w:color w:val="FF0000"/>
              </w:rPr>
              <w:t>後続</w:t>
            </w:r>
            <w:r w:rsidR="002556B7" w:rsidRPr="004A7B47">
              <w:rPr>
                <w:color w:val="FF0000"/>
              </w:rPr>
              <w:t>スレッド</w:t>
            </w:r>
            <w:r w:rsidR="002556B7">
              <w:rPr>
                <w:rFonts w:hint="eastAsia"/>
                <w:color w:val="FF0000"/>
              </w:rPr>
              <w:t>の処理が</w:t>
            </w:r>
            <w:r w:rsidR="002556B7">
              <w:rPr>
                <w:color w:val="FF0000"/>
              </w:rPr>
              <w:t>全て</w:t>
            </w:r>
            <w:r w:rsidR="002556B7" w:rsidRPr="004A7B47">
              <w:rPr>
                <w:color w:val="FF0000"/>
              </w:rPr>
              <w:t>終了すると、</w:t>
            </w:r>
            <w:r w:rsidR="002556B7">
              <w:rPr>
                <w:color w:val="FF0000"/>
              </w:rPr>
              <w:t>また先行</w:t>
            </w:r>
            <w:r w:rsidR="002556B7" w:rsidRPr="004A7B47">
              <w:rPr>
                <w:color w:val="FF0000"/>
              </w:rPr>
              <w:t>スレッドがスタート</w:t>
            </w:r>
          </w:p>
          <w:p w14:paraId="200D1C2B" w14:textId="77777777" w:rsidR="00071309" w:rsidRPr="00071309" w:rsidRDefault="00071309" w:rsidP="00071309">
            <w:pPr>
              <w:pStyle w:val="3-"/>
              <w:rPr>
                <w:color w:val="auto"/>
              </w:rPr>
            </w:pPr>
            <w:r w:rsidRPr="00071309">
              <w:rPr>
                <w:rFonts w:hint="eastAsia"/>
                <w:color w:val="auto"/>
              </w:rPr>
              <w:t>(P)先行: [AFTER]  commonData=2, tlsData=2</w:t>
            </w:r>
          </w:p>
          <w:p w14:paraId="31FE6999" w14:textId="1E528520" w:rsidR="00071309" w:rsidRPr="00071309" w:rsidRDefault="00071309" w:rsidP="00071309">
            <w:pPr>
              <w:pStyle w:val="3-"/>
              <w:rPr>
                <w:color w:val="auto"/>
              </w:rPr>
            </w:pPr>
            <w:r w:rsidRPr="00071309">
              <w:rPr>
                <w:rFonts w:hint="eastAsia"/>
                <w:color w:val="auto"/>
              </w:rPr>
              <w:t>(F)[0]後続01: [BEFORE] commonData=2, tlsData=1</w:t>
            </w:r>
            <w:r w:rsidR="002556B7">
              <w:rPr>
                <w:color w:val="auto"/>
              </w:rPr>
              <w:tab/>
            </w:r>
            <w:r w:rsidR="002556B7" w:rsidRPr="004A7B47">
              <w:rPr>
                <w:color w:val="FF0000"/>
              </w:rPr>
              <w:t>←先行スレッド</w:t>
            </w:r>
            <w:r w:rsidR="002556B7">
              <w:rPr>
                <w:rFonts w:hint="eastAsia"/>
                <w:color w:val="FF0000"/>
              </w:rPr>
              <w:t>の処理が</w:t>
            </w:r>
            <w:r w:rsidR="002556B7" w:rsidRPr="004A7B47">
              <w:rPr>
                <w:color w:val="FF0000"/>
              </w:rPr>
              <w:t>終了すると、</w:t>
            </w:r>
            <w:r w:rsidR="002556B7">
              <w:rPr>
                <w:color w:val="FF0000"/>
              </w:rPr>
              <w:t>また</w:t>
            </w:r>
            <w:r w:rsidR="002556B7" w:rsidRPr="004A7B47">
              <w:rPr>
                <w:color w:val="FF0000"/>
              </w:rPr>
              <w:t>後続スレッドが一斉スタート</w:t>
            </w:r>
          </w:p>
          <w:p w14:paraId="0825F378" w14:textId="77777777" w:rsidR="00071309" w:rsidRPr="00071309" w:rsidRDefault="00071309" w:rsidP="00071309">
            <w:pPr>
              <w:pStyle w:val="3-"/>
              <w:rPr>
                <w:color w:val="auto"/>
              </w:rPr>
            </w:pPr>
            <w:r w:rsidRPr="00071309">
              <w:rPr>
                <w:rFonts w:hint="eastAsia"/>
                <w:color w:val="auto"/>
              </w:rPr>
              <w:t>(F)[1]後続02: [BEFORE] commonData=2, tlsData=1</w:t>
            </w:r>
          </w:p>
          <w:p w14:paraId="32F9F0C0" w14:textId="77777777" w:rsidR="00071309" w:rsidRPr="00071309" w:rsidRDefault="00071309" w:rsidP="00071309">
            <w:pPr>
              <w:pStyle w:val="3-"/>
              <w:rPr>
                <w:color w:val="auto"/>
              </w:rPr>
            </w:pPr>
            <w:r w:rsidRPr="00071309">
              <w:rPr>
                <w:rFonts w:hint="eastAsia"/>
                <w:color w:val="auto"/>
              </w:rPr>
              <w:t>(F)[4]後続05: [BEFORE] commonData=2, tlsData=1</w:t>
            </w:r>
          </w:p>
          <w:p w14:paraId="3995CB65" w14:textId="77777777" w:rsidR="00071309" w:rsidRPr="00071309" w:rsidRDefault="00071309" w:rsidP="00071309">
            <w:pPr>
              <w:pStyle w:val="3-"/>
              <w:rPr>
                <w:color w:val="auto"/>
              </w:rPr>
            </w:pPr>
            <w:r w:rsidRPr="00071309">
              <w:rPr>
                <w:rFonts w:hint="eastAsia"/>
                <w:color w:val="auto"/>
              </w:rPr>
              <w:t>(F)[3]後続04: [BEFORE] commonData=2, tlsData=1</w:t>
            </w:r>
          </w:p>
          <w:p w14:paraId="42A8ACC5" w14:textId="77777777" w:rsidR="00071309" w:rsidRPr="00071309" w:rsidRDefault="00071309" w:rsidP="00071309">
            <w:pPr>
              <w:pStyle w:val="3-"/>
              <w:rPr>
                <w:color w:val="auto"/>
              </w:rPr>
            </w:pPr>
            <w:r w:rsidRPr="00071309">
              <w:rPr>
                <w:rFonts w:hint="eastAsia"/>
                <w:color w:val="auto"/>
              </w:rPr>
              <w:t>(F)[2]後続03: [BEFORE] commonData=2, tlsData=1</w:t>
            </w:r>
          </w:p>
          <w:p w14:paraId="5BF8DB8E" w14:textId="77777777" w:rsidR="00071309" w:rsidRPr="00071309" w:rsidRDefault="00071309" w:rsidP="00071309">
            <w:pPr>
              <w:pStyle w:val="3-"/>
              <w:rPr>
                <w:color w:val="auto"/>
              </w:rPr>
            </w:pPr>
            <w:r w:rsidRPr="00071309">
              <w:rPr>
                <w:rFonts w:hint="eastAsia"/>
                <w:color w:val="auto"/>
              </w:rPr>
              <w:t>(F)[1]後続02: [AFTER]  commonData=2, tlsData=2</w:t>
            </w:r>
          </w:p>
          <w:p w14:paraId="750BB631" w14:textId="77777777" w:rsidR="00071309" w:rsidRPr="00071309" w:rsidRDefault="00071309" w:rsidP="00071309">
            <w:pPr>
              <w:pStyle w:val="3-"/>
              <w:rPr>
                <w:color w:val="auto"/>
              </w:rPr>
            </w:pPr>
            <w:r w:rsidRPr="00071309">
              <w:rPr>
                <w:rFonts w:hint="eastAsia"/>
                <w:color w:val="auto"/>
              </w:rPr>
              <w:t>(F)[4]後続05: [AFTER]  commonData=2, tlsData=2</w:t>
            </w:r>
          </w:p>
          <w:p w14:paraId="5D596D4F" w14:textId="77777777" w:rsidR="00071309" w:rsidRPr="00071309" w:rsidRDefault="00071309" w:rsidP="00071309">
            <w:pPr>
              <w:pStyle w:val="3-"/>
              <w:rPr>
                <w:color w:val="auto"/>
              </w:rPr>
            </w:pPr>
            <w:r w:rsidRPr="00071309">
              <w:rPr>
                <w:rFonts w:hint="eastAsia"/>
                <w:color w:val="auto"/>
              </w:rPr>
              <w:t>(F)[2]後続03: [AFTER]  commonData=2, tlsData=2</w:t>
            </w:r>
          </w:p>
          <w:p w14:paraId="4AC3651D" w14:textId="77777777" w:rsidR="00071309" w:rsidRPr="00071309" w:rsidRDefault="00071309" w:rsidP="00071309">
            <w:pPr>
              <w:pStyle w:val="3-"/>
              <w:rPr>
                <w:color w:val="auto"/>
              </w:rPr>
            </w:pPr>
            <w:r w:rsidRPr="00071309">
              <w:rPr>
                <w:rFonts w:hint="eastAsia"/>
                <w:color w:val="auto"/>
              </w:rPr>
              <w:t>(F)[3]後続04: [AFTER]  commonData=2, tlsData=2</w:t>
            </w:r>
          </w:p>
          <w:p w14:paraId="450AD536" w14:textId="77777777" w:rsidR="00071309" w:rsidRPr="00071309" w:rsidRDefault="00071309" w:rsidP="00071309">
            <w:pPr>
              <w:pStyle w:val="3-"/>
              <w:rPr>
                <w:color w:val="auto"/>
              </w:rPr>
            </w:pPr>
            <w:r w:rsidRPr="00071309">
              <w:rPr>
                <w:rFonts w:hint="eastAsia"/>
                <w:color w:val="auto"/>
              </w:rPr>
              <w:t>(F)[0]後続01: [AFTER]  commonData=2, tlsData=2</w:t>
            </w:r>
          </w:p>
          <w:p w14:paraId="4BA263FD" w14:textId="47BEDF0D" w:rsidR="00071309" w:rsidRPr="00071309" w:rsidRDefault="00071309" w:rsidP="00071309">
            <w:pPr>
              <w:pStyle w:val="3-"/>
              <w:rPr>
                <w:color w:val="auto"/>
              </w:rPr>
            </w:pPr>
            <w:r w:rsidRPr="00071309">
              <w:rPr>
                <w:rFonts w:hint="eastAsia"/>
                <w:color w:val="auto"/>
              </w:rPr>
              <w:t>(P)先行: [BEFORE] commonData=2, tlsData=2</w:t>
            </w:r>
            <w:r w:rsidR="002556B7">
              <w:rPr>
                <w:color w:val="auto"/>
              </w:rPr>
              <w:tab/>
            </w:r>
            <w:r w:rsidR="002556B7">
              <w:rPr>
                <w:color w:val="auto"/>
              </w:rPr>
              <w:tab/>
            </w:r>
            <w:r w:rsidR="002556B7" w:rsidRPr="004A7B47">
              <w:rPr>
                <w:color w:val="FF0000"/>
              </w:rPr>
              <w:t>←</w:t>
            </w:r>
            <w:r w:rsidR="002556B7">
              <w:rPr>
                <w:color w:val="FF0000"/>
              </w:rPr>
              <w:t>後続</w:t>
            </w:r>
            <w:r w:rsidR="002556B7" w:rsidRPr="004A7B47">
              <w:rPr>
                <w:color w:val="FF0000"/>
              </w:rPr>
              <w:t>スレッド</w:t>
            </w:r>
            <w:r w:rsidR="002556B7">
              <w:rPr>
                <w:rFonts w:hint="eastAsia"/>
                <w:color w:val="FF0000"/>
              </w:rPr>
              <w:t>の処理が</w:t>
            </w:r>
            <w:r w:rsidR="002556B7">
              <w:rPr>
                <w:color w:val="FF0000"/>
              </w:rPr>
              <w:t>全て</w:t>
            </w:r>
            <w:r w:rsidR="002556B7" w:rsidRPr="004A7B47">
              <w:rPr>
                <w:color w:val="FF0000"/>
              </w:rPr>
              <w:t>終了すると、</w:t>
            </w:r>
            <w:r w:rsidR="002556B7">
              <w:rPr>
                <w:color w:val="FF0000"/>
              </w:rPr>
              <w:t>また先行</w:t>
            </w:r>
            <w:r w:rsidR="002556B7" w:rsidRPr="004A7B47">
              <w:rPr>
                <w:color w:val="FF0000"/>
              </w:rPr>
              <w:t>スレッドがスタート</w:t>
            </w:r>
          </w:p>
          <w:p w14:paraId="2FE2C5EA" w14:textId="77777777" w:rsidR="00071309" w:rsidRPr="00071309" w:rsidRDefault="00071309" w:rsidP="00071309">
            <w:pPr>
              <w:pStyle w:val="3-"/>
              <w:rPr>
                <w:color w:val="auto"/>
              </w:rPr>
            </w:pPr>
            <w:r w:rsidRPr="00071309">
              <w:rPr>
                <w:rFonts w:hint="eastAsia"/>
                <w:color w:val="auto"/>
              </w:rPr>
              <w:t>(P)先行: [AFTER]  commonData=3, tlsData=3</w:t>
            </w:r>
          </w:p>
          <w:p w14:paraId="29CF7627" w14:textId="7F8923E1" w:rsidR="00071309" w:rsidRPr="00071309" w:rsidRDefault="00071309" w:rsidP="00071309">
            <w:pPr>
              <w:pStyle w:val="3-"/>
              <w:rPr>
                <w:color w:val="auto"/>
              </w:rPr>
            </w:pPr>
            <w:r w:rsidRPr="00071309">
              <w:rPr>
                <w:rFonts w:hint="eastAsia"/>
                <w:color w:val="auto"/>
              </w:rPr>
              <w:t>(F)[1]後続02: [BEFORE] commonData=3, tlsData=2</w:t>
            </w:r>
            <w:r w:rsidR="002556B7">
              <w:rPr>
                <w:color w:val="auto"/>
              </w:rPr>
              <w:tab/>
            </w:r>
            <w:r w:rsidR="002556B7" w:rsidRPr="004A7B47">
              <w:rPr>
                <w:color w:val="FF0000"/>
              </w:rPr>
              <w:t>←先行スレッド</w:t>
            </w:r>
            <w:r w:rsidR="002556B7">
              <w:rPr>
                <w:rFonts w:hint="eastAsia"/>
                <w:color w:val="FF0000"/>
              </w:rPr>
              <w:t>の処理が</w:t>
            </w:r>
            <w:r w:rsidR="002556B7" w:rsidRPr="004A7B47">
              <w:rPr>
                <w:color w:val="FF0000"/>
              </w:rPr>
              <w:t>終了すると、</w:t>
            </w:r>
            <w:r w:rsidR="002556B7">
              <w:rPr>
                <w:color w:val="FF0000"/>
              </w:rPr>
              <w:t>また</w:t>
            </w:r>
            <w:r w:rsidR="002556B7" w:rsidRPr="004A7B47">
              <w:rPr>
                <w:color w:val="FF0000"/>
              </w:rPr>
              <w:t>後続スレッドが一斉スタート</w:t>
            </w:r>
          </w:p>
          <w:p w14:paraId="16F48F56" w14:textId="77777777" w:rsidR="00071309" w:rsidRPr="00071309" w:rsidRDefault="00071309" w:rsidP="00071309">
            <w:pPr>
              <w:pStyle w:val="3-"/>
              <w:rPr>
                <w:color w:val="auto"/>
              </w:rPr>
            </w:pPr>
            <w:r w:rsidRPr="00071309">
              <w:rPr>
                <w:rFonts w:hint="eastAsia"/>
                <w:color w:val="auto"/>
              </w:rPr>
              <w:t>(F)[3]後続04: [BEFORE] commonData=3, tlsData=2</w:t>
            </w:r>
          </w:p>
          <w:p w14:paraId="3F2B8F90" w14:textId="77777777" w:rsidR="00071309" w:rsidRPr="00071309" w:rsidRDefault="00071309" w:rsidP="00071309">
            <w:pPr>
              <w:pStyle w:val="3-"/>
              <w:rPr>
                <w:color w:val="auto"/>
              </w:rPr>
            </w:pPr>
            <w:r w:rsidRPr="00071309">
              <w:rPr>
                <w:rFonts w:hint="eastAsia"/>
                <w:color w:val="auto"/>
              </w:rPr>
              <w:t>(F)[4]後続05: [BEFORE] commonData=3, tlsData=2</w:t>
            </w:r>
          </w:p>
          <w:p w14:paraId="052F5F6F" w14:textId="77777777" w:rsidR="00071309" w:rsidRPr="00071309" w:rsidRDefault="00071309" w:rsidP="00071309">
            <w:pPr>
              <w:pStyle w:val="3-"/>
              <w:rPr>
                <w:color w:val="auto"/>
              </w:rPr>
            </w:pPr>
            <w:r w:rsidRPr="00071309">
              <w:rPr>
                <w:rFonts w:hint="eastAsia"/>
                <w:color w:val="auto"/>
              </w:rPr>
              <w:t>(F)[2]後続03: [BEFORE] commonData=3, tlsData=2</w:t>
            </w:r>
          </w:p>
          <w:p w14:paraId="056CC9D1" w14:textId="77777777" w:rsidR="00071309" w:rsidRPr="00071309" w:rsidRDefault="00071309" w:rsidP="00071309">
            <w:pPr>
              <w:pStyle w:val="3-"/>
              <w:rPr>
                <w:color w:val="auto"/>
              </w:rPr>
            </w:pPr>
            <w:r w:rsidRPr="00071309">
              <w:rPr>
                <w:rFonts w:hint="eastAsia"/>
                <w:color w:val="auto"/>
              </w:rPr>
              <w:t>(F)[0]後続01: [BEFORE] commonData=3, tlsData=2</w:t>
            </w:r>
          </w:p>
          <w:p w14:paraId="39871C03" w14:textId="77777777" w:rsidR="00071309" w:rsidRPr="00071309" w:rsidRDefault="00071309" w:rsidP="00071309">
            <w:pPr>
              <w:pStyle w:val="3-"/>
              <w:rPr>
                <w:color w:val="auto"/>
              </w:rPr>
            </w:pPr>
            <w:r w:rsidRPr="00071309">
              <w:rPr>
                <w:rFonts w:hint="eastAsia"/>
                <w:color w:val="auto"/>
              </w:rPr>
              <w:t>(F)[3]後続04: [AFTER]  commonData=3, tlsData=3</w:t>
            </w:r>
          </w:p>
          <w:p w14:paraId="0F4A64B4" w14:textId="77777777" w:rsidR="00071309" w:rsidRPr="00071309" w:rsidRDefault="00071309" w:rsidP="00071309">
            <w:pPr>
              <w:pStyle w:val="3-"/>
              <w:rPr>
                <w:color w:val="auto"/>
              </w:rPr>
            </w:pPr>
            <w:r w:rsidRPr="00071309">
              <w:rPr>
                <w:rFonts w:hint="eastAsia"/>
                <w:color w:val="auto"/>
              </w:rPr>
              <w:t>(F)[4]後続05: [AFTER]  commonData=3, tlsData=3</w:t>
            </w:r>
          </w:p>
          <w:p w14:paraId="3405F70D" w14:textId="77777777" w:rsidR="00071309" w:rsidRPr="00071309" w:rsidRDefault="00071309" w:rsidP="00071309">
            <w:pPr>
              <w:pStyle w:val="3-"/>
              <w:rPr>
                <w:color w:val="auto"/>
              </w:rPr>
            </w:pPr>
            <w:r w:rsidRPr="00071309">
              <w:rPr>
                <w:rFonts w:hint="eastAsia"/>
                <w:color w:val="auto"/>
              </w:rPr>
              <w:t>(F)[1]後続02: [AFTER]  commonData=3, tlsData=3</w:t>
            </w:r>
          </w:p>
          <w:p w14:paraId="63E38743" w14:textId="77777777" w:rsidR="00071309" w:rsidRPr="00071309" w:rsidRDefault="00071309" w:rsidP="00071309">
            <w:pPr>
              <w:pStyle w:val="3-"/>
              <w:rPr>
                <w:color w:val="auto"/>
              </w:rPr>
            </w:pPr>
            <w:r w:rsidRPr="00071309">
              <w:rPr>
                <w:rFonts w:hint="eastAsia"/>
                <w:color w:val="auto"/>
              </w:rPr>
              <w:t>(F)[2]後続03: [AFTER]  commonData=3, tlsData=3</w:t>
            </w:r>
          </w:p>
          <w:p w14:paraId="2AC8F181" w14:textId="77777777" w:rsidR="00071309" w:rsidRPr="00071309" w:rsidRDefault="00071309" w:rsidP="00071309">
            <w:pPr>
              <w:pStyle w:val="3-"/>
              <w:rPr>
                <w:color w:val="auto"/>
              </w:rPr>
            </w:pPr>
            <w:r w:rsidRPr="00071309">
              <w:rPr>
                <w:rFonts w:hint="eastAsia"/>
                <w:color w:val="auto"/>
              </w:rPr>
              <w:t>(F)[0]後続01: [AFTER]  commonData=3, tlsData=3</w:t>
            </w:r>
          </w:p>
          <w:p w14:paraId="79E5A55F" w14:textId="4917F404" w:rsidR="00071309" w:rsidRPr="00071309" w:rsidRDefault="00071309" w:rsidP="00071309">
            <w:pPr>
              <w:pStyle w:val="3-"/>
              <w:rPr>
                <w:color w:val="auto"/>
              </w:rPr>
            </w:pPr>
            <w:r w:rsidRPr="00071309">
              <w:rPr>
                <w:rFonts w:hint="eastAsia"/>
                <w:color w:val="auto"/>
              </w:rPr>
              <w:t>(P)先行: [QUIT]</w:t>
            </w:r>
            <w:r w:rsidR="002556B7">
              <w:rPr>
                <w:color w:val="auto"/>
              </w:rPr>
              <w:tab/>
            </w:r>
            <w:r w:rsidR="002556B7">
              <w:rPr>
                <w:color w:val="auto"/>
              </w:rPr>
              <w:tab/>
            </w:r>
            <w:r w:rsidR="002556B7">
              <w:rPr>
                <w:color w:val="auto"/>
              </w:rPr>
              <w:tab/>
            </w:r>
            <w:r w:rsidR="002556B7">
              <w:rPr>
                <w:color w:val="auto"/>
              </w:rPr>
              <w:tab/>
            </w:r>
            <w:r w:rsidR="002556B7">
              <w:rPr>
                <w:color w:val="auto"/>
              </w:rPr>
              <w:tab/>
            </w:r>
            <w:r w:rsidR="002556B7">
              <w:rPr>
                <w:color w:val="auto"/>
              </w:rPr>
              <w:tab/>
            </w:r>
            <w:r w:rsidR="002556B7" w:rsidRPr="00DF2682">
              <w:rPr>
                <w:rFonts w:hint="eastAsia"/>
                <w:color w:val="FF0000"/>
              </w:rPr>
              <w:t>←先行スレッド終了</w:t>
            </w:r>
          </w:p>
          <w:p w14:paraId="7A062099" w14:textId="285A71C1" w:rsidR="00071309" w:rsidRPr="00071309" w:rsidRDefault="00071309" w:rsidP="00071309">
            <w:pPr>
              <w:pStyle w:val="3-"/>
              <w:rPr>
                <w:color w:val="auto"/>
              </w:rPr>
            </w:pPr>
            <w:r w:rsidRPr="00071309">
              <w:rPr>
                <w:rFonts w:hint="eastAsia"/>
                <w:color w:val="auto"/>
              </w:rPr>
              <w:t>(F)[0]後続01: [QUIT]</w:t>
            </w:r>
            <w:r w:rsidR="002556B7">
              <w:rPr>
                <w:color w:val="auto"/>
              </w:rPr>
              <w:tab/>
            </w:r>
            <w:r w:rsidR="002556B7">
              <w:rPr>
                <w:color w:val="auto"/>
              </w:rPr>
              <w:tab/>
            </w:r>
            <w:r w:rsidR="002556B7">
              <w:rPr>
                <w:color w:val="auto"/>
              </w:rPr>
              <w:tab/>
            </w:r>
            <w:r w:rsidR="002556B7">
              <w:rPr>
                <w:color w:val="auto"/>
              </w:rPr>
              <w:tab/>
            </w:r>
            <w:r w:rsidR="002556B7">
              <w:rPr>
                <w:color w:val="auto"/>
              </w:rPr>
              <w:tab/>
            </w:r>
            <w:r w:rsidR="002556B7" w:rsidRPr="004A7B47">
              <w:rPr>
                <w:color w:val="FF0000"/>
              </w:rPr>
              <w:t>←先行スレッドの終了に反応して後続スレッド</w:t>
            </w:r>
            <w:r w:rsidR="002556B7">
              <w:rPr>
                <w:rFonts w:hint="eastAsia"/>
                <w:color w:val="FF0000"/>
              </w:rPr>
              <w:t>も</w:t>
            </w:r>
            <w:r w:rsidR="002556B7" w:rsidRPr="004A7B47">
              <w:rPr>
                <w:color w:val="FF0000"/>
              </w:rPr>
              <w:t>終了</w:t>
            </w:r>
          </w:p>
          <w:p w14:paraId="581D8DC8" w14:textId="77777777" w:rsidR="00071309" w:rsidRPr="00071309" w:rsidRDefault="00071309" w:rsidP="00071309">
            <w:pPr>
              <w:pStyle w:val="3-"/>
              <w:rPr>
                <w:color w:val="auto"/>
              </w:rPr>
            </w:pPr>
            <w:r w:rsidRPr="00071309">
              <w:rPr>
                <w:rFonts w:hint="eastAsia"/>
                <w:color w:val="auto"/>
              </w:rPr>
              <w:t>(F)[2]後続03: [QUIT]</w:t>
            </w:r>
          </w:p>
          <w:p w14:paraId="00D529C5" w14:textId="77777777" w:rsidR="00071309" w:rsidRPr="00071309" w:rsidRDefault="00071309" w:rsidP="00071309">
            <w:pPr>
              <w:pStyle w:val="3-"/>
              <w:rPr>
                <w:color w:val="auto"/>
              </w:rPr>
            </w:pPr>
            <w:r w:rsidRPr="00071309">
              <w:rPr>
                <w:rFonts w:hint="eastAsia"/>
                <w:color w:val="auto"/>
              </w:rPr>
              <w:t>- end:(F)[0]後続01 -</w:t>
            </w:r>
          </w:p>
          <w:p w14:paraId="0CB02490" w14:textId="77777777" w:rsidR="00071309" w:rsidRPr="00071309" w:rsidRDefault="00071309" w:rsidP="00071309">
            <w:pPr>
              <w:pStyle w:val="3-"/>
              <w:rPr>
                <w:color w:val="auto"/>
              </w:rPr>
            </w:pPr>
            <w:r w:rsidRPr="00071309">
              <w:rPr>
                <w:rFonts w:hint="eastAsia"/>
                <w:color w:val="auto"/>
              </w:rPr>
              <w:t>(F)[1]後続02: [QUIT]</w:t>
            </w:r>
          </w:p>
          <w:p w14:paraId="5C77726B" w14:textId="77777777" w:rsidR="00071309" w:rsidRPr="00071309" w:rsidRDefault="00071309" w:rsidP="00071309">
            <w:pPr>
              <w:pStyle w:val="3-"/>
              <w:rPr>
                <w:color w:val="auto"/>
              </w:rPr>
            </w:pPr>
            <w:r w:rsidRPr="00071309">
              <w:rPr>
                <w:rFonts w:hint="eastAsia"/>
                <w:color w:val="auto"/>
              </w:rPr>
              <w:t>- end:(F)[2]後続03 -</w:t>
            </w:r>
          </w:p>
          <w:p w14:paraId="6D6D4A7F" w14:textId="77777777" w:rsidR="00071309" w:rsidRPr="00071309" w:rsidRDefault="00071309" w:rsidP="00071309">
            <w:pPr>
              <w:pStyle w:val="3-"/>
              <w:rPr>
                <w:color w:val="auto"/>
              </w:rPr>
            </w:pPr>
            <w:r w:rsidRPr="00071309">
              <w:rPr>
                <w:rFonts w:hint="eastAsia"/>
                <w:color w:val="auto"/>
              </w:rPr>
              <w:t>(F)[3]後続04: [QUIT]</w:t>
            </w:r>
          </w:p>
          <w:p w14:paraId="14CFE792" w14:textId="77777777" w:rsidR="00071309" w:rsidRPr="00071309" w:rsidRDefault="00071309" w:rsidP="00071309">
            <w:pPr>
              <w:pStyle w:val="3-"/>
              <w:rPr>
                <w:color w:val="auto"/>
              </w:rPr>
            </w:pPr>
            <w:r w:rsidRPr="00071309">
              <w:rPr>
                <w:rFonts w:hint="eastAsia"/>
                <w:color w:val="auto"/>
              </w:rPr>
              <w:t>- end:(P)先行 -</w:t>
            </w:r>
          </w:p>
          <w:p w14:paraId="06F38237" w14:textId="77777777" w:rsidR="00071309" w:rsidRPr="00071309" w:rsidRDefault="00071309" w:rsidP="00071309">
            <w:pPr>
              <w:pStyle w:val="3-"/>
              <w:rPr>
                <w:color w:val="auto"/>
              </w:rPr>
            </w:pPr>
            <w:r w:rsidRPr="00071309">
              <w:rPr>
                <w:rFonts w:hint="eastAsia"/>
                <w:color w:val="auto"/>
              </w:rPr>
              <w:t>(F)[4]後続05: [QUIT]</w:t>
            </w:r>
          </w:p>
          <w:p w14:paraId="46D737F8" w14:textId="77777777" w:rsidR="00071309" w:rsidRPr="00071309" w:rsidRDefault="00071309" w:rsidP="00071309">
            <w:pPr>
              <w:pStyle w:val="3-"/>
              <w:rPr>
                <w:color w:val="auto"/>
              </w:rPr>
            </w:pPr>
            <w:r w:rsidRPr="00071309">
              <w:rPr>
                <w:rFonts w:hint="eastAsia"/>
                <w:color w:val="auto"/>
              </w:rPr>
              <w:t>- end:(F)[3]後続04 -</w:t>
            </w:r>
          </w:p>
          <w:p w14:paraId="498B0394" w14:textId="77777777" w:rsidR="00071309" w:rsidRPr="00071309" w:rsidRDefault="00071309" w:rsidP="00071309">
            <w:pPr>
              <w:pStyle w:val="3-"/>
              <w:rPr>
                <w:color w:val="auto"/>
              </w:rPr>
            </w:pPr>
            <w:r w:rsidRPr="00071309">
              <w:rPr>
                <w:rFonts w:hint="eastAsia"/>
                <w:color w:val="auto"/>
              </w:rPr>
              <w:t>- end:(F)[1]後続02 -</w:t>
            </w:r>
          </w:p>
          <w:p w14:paraId="7515207A" w14:textId="77777777" w:rsidR="00071309" w:rsidRPr="00071309" w:rsidRDefault="00071309" w:rsidP="00071309">
            <w:pPr>
              <w:pStyle w:val="3-"/>
              <w:rPr>
                <w:color w:val="auto"/>
              </w:rPr>
            </w:pPr>
            <w:r w:rsidRPr="00071309">
              <w:rPr>
                <w:rFonts w:hint="eastAsia"/>
                <w:color w:val="auto"/>
              </w:rPr>
              <w:t>- end:(F)[4]後続05 -</w:t>
            </w:r>
          </w:p>
          <w:p w14:paraId="7AE8C4B0" w14:textId="29A7825E" w:rsidR="00971C80" w:rsidRPr="00DD51B6" w:rsidRDefault="00071309" w:rsidP="00071309">
            <w:pPr>
              <w:pStyle w:val="3-"/>
            </w:pPr>
            <w:r w:rsidRPr="00071309">
              <w:rPr>
                <w:color w:val="auto"/>
              </w:rPr>
              <w:t xml:space="preserve">Watch-atomic * 10000000 = </w:t>
            </w:r>
            <w:r w:rsidRPr="002556B7">
              <w:rPr>
                <w:color w:val="FF0000"/>
              </w:rPr>
              <w:t>0.499029 sec</w:t>
            </w:r>
            <w:r w:rsidR="002556B7">
              <w:rPr>
                <w:color w:val="auto"/>
              </w:rPr>
              <w:tab/>
            </w:r>
            <w:r w:rsidR="002556B7">
              <w:rPr>
                <w:color w:val="auto"/>
              </w:rPr>
              <w:tab/>
            </w:r>
            <w:r w:rsidR="002556B7">
              <w:rPr>
                <w:rFonts w:hint="eastAsia"/>
                <w:color w:val="FF0000"/>
              </w:rPr>
              <w:t>←1千万回ループによる処理時間計測（4回のステート更新）</w:t>
            </w:r>
          </w:p>
        </w:tc>
      </w:tr>
    </w:tbl>
    <w:p w14:paraId="7E6536BB" w14:textId="1364D733" w:rsidR="00971C80" w:rsidRDefault="00971C80" w:rsidP="00971C80">
      <w:pPr>
        <w:pStyle w:val="3"/>
      </w:pPr>
      <w:bookmarkStart w:id="141" w:name="_Toc379778051"/>
      <w:r>
        <w:t>C++11</w:t>
      </w:r>
      <w:r>
        <w:t>版：アトミック操作のメモリ</w:t>
      </w:r>
      <w:r w:rsidR="00114216">
        <w:t>オーダー指定</w:t>
      </w:r>
      <w:bookmarkEnd w:id="141"/>
      <w:r w:rsidR="00A45D66">
        <w:fldChar w:fldCharType="begin"/>
      </w:r>
      <w:r w:rsidR="00A45D66">
        <w:instrText xml:space="preserve"> XE "</w:instrText>
      </w:r>
      <w:r w:rsidR="00A45D66">
        <w:rPr>
          <w:rFonts w:hint="eastAsia"/>
        </w:rPr>
        <w:instrText>メモリオーダー</w:instrText>
      </w:r>
      <w:r w:rsidR="00A45D66">
        <w:instrText>" \y “</w:instrText>
      </w:r>
      <w:r w:rsidR="00A45D66">
        <w:rPr>
          <w:rFonts w:hint="eastAsia"/>
        </w:rPr>
        <w:instrText>めもりおーだー</w:instrText>
      </w:r>
      <w:r w:rsidR="00A45D66">
        <w:instrText xml:space="preserve">” </w:instrText>
      </w:r>
      <w:r w:rsidR="00A45D66">
        <w:fldChar w:fldCharType="end"/>
      </w:r>
    </w:p>
    <w:p w14:paraId="00F39697" w14:textId="25E5C84A" w:rsidR="00AD07FD" w:rsidRDefault="00DA6B37" w:rsidP="00AD07FD">
      <w:pPr>
        <w:pStyle w:val="aa"/>
        <w:ind w:left="447" w:firstLine="283"/>
      </w:pPr>
      <w:r>
        <w:t>アトミック操作時にメモリオーダーを指定し、メモリバリアを明示的に使い分けた場合のサンプルを示す</w:t>
      </w:r>
      <w:r w:rsidR="00AD07FD">
        <w:rPr>
          <w:rFonts w:hint="eastAsia"/>
        </w:rPr>
        <w:t>。</w:t>
      </w:r>
    </w:p>
    <w:p w14:paraId="1BE4BF01" w14:textId="75845A47" w:rsidR="00AD07FD" w:rsidRDefault="00DA6B37" w:rsidP="00AD07FD">
      <w:pPr>
        <w:pStyle w:val="aa"/>
        <w:ind w:left="447" w:firstLine="283"/>
      </w:pPr>
      <w:r>
        <w:lastRenderedPageBreak/>
        <w:t>「</w:t>
      </w:r>
      <w:r w:rsidRPr="00DA6B37">
        <w:rPr>
          <w:rFonts w:hint="eastAsia"/>
        </w:rPr>
        <w:t>アトミック操作を大量に実行して時間を計測</w:t>
      </w:r>
      <w:r>
        <w:rPr>
          <w:rFonts w:hint="eastAsia"/>
        </w:rPr>
        <w:t>」の一部</w:t>
      </w:r>
      <w:r w:rsidR="00D65357">
        <w:rPr>
          <w:rFonts w:hint="eastAsia"/>
        </w:rPr>
        <w:t>だけ書き換える</w:t>
      </w:r>
      <w:r>
        <w:rPr>
          <w:rFonts w:hint="eastAsia"/>
        </w:rPr>
        <w:t>。</w:t>
      </w:r>
    </w:p>
    <w:p w14:paraId="7562483B" w14:textId="024431A5" w:rsidR="008058BD" w:rsidRDefault="008058BD" w:rsidP="00AD07FD">
      <w:pPr>
        <w:pStyle w:val="aa"/>
        <w:ind w:left="447" w:firstLine="283"/>
      </w:pPr>
      <w:r>
        <w:t>実はこれはパフォーマンスの差がほとんど得られなかったので、比較用に前述の「変数操作による排他制御：アトミック型」のサンプルに対してメモリオーダーを指定した場合の結果も示す。</w:t>
      </w:r>
    </w:p>
    <w:p w14:paraId="318039EB" w14:textId="68287F09" w:rsidR="00AD07FD" w:rsidRDefault="00AD07FD" w:rsidP="00A45D66">
      <w:pPr>
        <w:pStyle w:val="aa"/>
        <w:keepNext/>
        <w:widowControl/>
        <w:spacing w:beforeLines="50" w:before="180"/>
        <w:ind w:leftChars="203" w:left="447" w:rightChars="-203" w:right="-426" w:hangingChars="10" w:hanging="21"/>
      </w:pPr>
      <w:r>
        <w:t>C++11</w:t>
      </w:r>
      <w:r>
        <w:rPr>
          <w:rFonts w:hint="eastAsia"/>
        </w:rPr>
        <w:t>版のアトミック操作による</w:t>
      </w:r>
      <w:r w:rsidR="00D65357">
        <w:rPr>
          <w:rFonts w:hint="eastAsia"/>
        </w:rPr>
        <w:t>モニター</w:t>
      </w:r>
      <w:r>
        <w:rPr>
          <w:rFonts w:hint="eastAsia"/>
        </w:rPr>
        <w:t>のサンプル</w:t>
      </w:r>
      <w:r w:rsidR="00D65357">
        <w:rPr>
          <w:rFonts w:hint="eastAsia"/>
        </w:rPr>
        <w:t>（一部抜粋）</w:t>
      </w:r>
      <w:r>
        <w:rPr>
          <w:rFonts w:hint="eastAsia"/>
        </w:rPr>
        <w:t>：</w:t>
      </w:r>
      <w:r w:rsidR="00A45D66">
        <w:rPr>
          <w:rFonts w:hint="eastAsia"/>
        </w:rPr>
        <w:t>メモリオーダー追加</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D07FD" w14:paraId="7D262ECD" w14:textId="77777777" w:rsidTr="006852C6">
        <w:tc>
          <w:tcPr>
            <w:tcW w:w="8494" w:type="dxa"/>
          </w:tcPr>
          <w:p w14:paraId="007A8D20" w14:textId="77777777" w:rsidR="00AD07FD" w:rsidRPr="00BC126A" w:rsidRDefault="00D65357" w:rsidP="006852C6">
            <w:pPr>
              <w:pStyle w:val="3-"/>
              <w:rPr>
                <w:color w:val="808080" w:themeColor="background1" w:themeShade="80"/>
              </w:rPr>
            </w:pPr>
            <w:r w:rsidRPr="00BC126A">
              <w:rPr>
                <w:color w:val="808080" w:themeColor="background1" w:themeShade="80"/>
              </w:rPr>
              <w:t>…（略）…</w:t>
            </w:r>
          </w:p>
          <w:p w14:paraId="3DA756FB" w14:textId="2E684C22" w:rsidR="008058BD" w:rsidRDefault="008058BD" w:rsidP="008058BD">
            <w:pPr>
              <w:pStyle w:val="3-"/>
              <w:jc w:val="left"/>
            </w:pPr>
            <w:r>
              <w:tab/>
              <w:t>while (!s_followFinished[0].compare_exchange_weak(prev, E_PROCESS::PRIOR_RUNNING)){}</w:t>
            </w:r>
          </w:p>
          <w:p w14:paraId="57C0C07C" w14:textId="03AF95D0" w:rsidR="008058BD" w:rsidRDefault="008058BD" w:rsidP="008058BD">
            <w:pPr>
              <w:pStyle w:val="3-"/>
              <w:jc w:val="left"/>
            </w:pPr>
            <w:r>
              <w:tab/>
              <w:t>while (!s_followFinished[0].compare_exchange_weak(prev, E_PROCESS::PRIOR_IDLE)){}</w:t>
            </w:r>
          </w:p>
          <w:p w14:paraId="18A54511" w14:textId="5DDE4E06" w:rsidR="008058BD" w:rsidRDefault="008058BD" w:rsidP="008058BD">
            <w:pPr>
              <w:pStyle w:val="3-"/>
              <w:jc w:val="left"/>
            </w:pPr>
            <w:r>
              <w:tab/>
              <w:t>while (!s_followFinished[0].compare_exchange_weak(prev, E_PROCESS::FOLLOW_RUNNING)){}</w:t>
            </w:r>
          </w:p>
          <w:p w14:paraId="0EEB63BE" w14:textId="343E6D8A" w:rsidR="008058BD" w:rsidRDefault="008058BD" w:rsidP="008058BD">
            <w:pPr>
              <w:pStyle w:val="3-"/>
              <w:jc w:val="left"/>
            </w:pPr>
            <w:r>
              <w:tab/>
              <w:t>while (!s_followFinished[0].compare_exchange_weak(prev, E_PROCESS::FOLLOW_IDLE)){}</w:t>
            </w:r>
          </w:p>
          <w:p w14:paraId="67FD5939"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79AF7BFE" w14:textId="20DE40D6" w:rsidR="008058BD" w:rsidRPr="008058BD" w:rsidRDefault="008058BD" w:rsidP="008058BD">
            <w:pPr>
              <w:pStyle w:val="3-"/>
              <w:rPr>
                <w:color w:val="FF0000"/>
              </w:rPr>
            </w:pPr>
            <w:r>
              <w:tab/>
            </w:r>
            <w:r>
              <w:tab/>
            </w:r>
            <w:r w:rsidRPr="008058BD">
              <w:rPr>
                <w:color w:val="FF0000"/>
              </w:rPr>
              <w:t>↓</w:t>
            </w:r>
            <w:r>
              <w:rPr>
                <w:color w:val="FF0000"/>
              </w:rPr>
              <w:t>（メモリオーダー指定追加）</w:t>
            </w:r>
          </w:p>
          <w:p w14:paraId="7D54DABC"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6F15847E" w14:textId="775E3A0D" w:rsidR="00D65357" w:rsidRPr="00BC126A" w:rsidRDefault="008058BD" w:rsidP="008058BD">
            <w:pPr>
              <w:pStyle w:val="3-"/>
              <w:jc w:val="left"/>
              <w:rPr>
                <w:color w:val="FF0000"/>
              </w:rPr>
            </w:pPr>
            <w:r>
              <w:tab/>
            </w:r>
            <w:r w:rsidR="00D65357">
              <w:t>while (!s_followFinished[0].compare_exchange_weak(prev, E_PROCESS::PRIOR_RUNNING, std::memory_order_relaxed</w:t>
            </w:r>
            <w:r w:rsidR="00D65357" w:rsidRPr="00BC126A">
              <w:rPr>
                <w:color w:val="FF0000"/>
              </w:rPr>
              <w:t>,</w:t>
            </w:r>
          </w:p>
          <w:p w14:paraId="3A750778" w14:textId="0935AC56"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6B21126A" w14:textId="7E292FD1" w:rsidR="00D65357" w:rsidRPr="00BC126A" w:rsidRDefault="008058BD" w:rsidP="00D65357">
            <w:pPr>
              <w:pStyle w:val="3-"/>
              <w:jc w:val="left"/>
              <w:rPr>
                <w:color w:val="FF0000"/>
              </w:rPr>
            </w:pPr>
            <w:r>
              <w:tab/>
            </w:r>
            <w:r w:rsidR="00D65357">
              <w:t>while (!s_followFinished[0].compare_exchange_weak(prev, E_PROCESS::PRIOR_IDLE, std::memory_order_relaxed</w:t>
            </w:r>
            <w:r w:rsidR="00D65357" w:rsidRPr="00BC126A">
              <w:rPr>
                <w:color w:val="FF0000"/>
              </w:rPr>
              <w:t>,</w:t>
            </w:r>
          </w:p>
          <w:p w14:paraId="36AC60E2" w14:textId="23F8F1F1"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206667FF" w14:textId="31DCC974" w:rsidR="00D65357" w:rsidRPr="00BC126A" w:rsidRDefault="008058BD" w:rsidP="00D65357">
            <w:pPr>
              <w:pStyle w:val="3-"/>
              <w:jc w:val="left"/>
              <w:rPr>
                <w:color w:val="FF0000"/>
              </w:rPr>
            </w:pPr>
            <w:r>
              <w:tab/>
            </w:r>
            <w:r w:rsidR="00D65357">
              <w:t>while (!s_followFinished[0].compare_exchange_weak(prev, E_PROCESS::FOLLOW_RUNNING, std::memory_order_relaxed</w:t>
            </w:r>
            <w:r w:rsidR="00D65357" w:rsidRPr="00BC126A">
              <w:rPr>
                <w:color w:val="FF0000"/>
              </w:rPr>
              <w:t>,</w:t>
            </w:r>
          </w:p>
          <w:p w14:paraId="0E0D9339" w14:textId="45FC6FCE"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005A1DD0" w14:textId="5B2EEA3B" w:rsidR="00D65357" w:rsidRPr="00BC126A" w:rsidRDefault="008058BD" w:rsidP="00D65357">
            <w:pPr>
              <w:pStyle w:val="3-"/>
              <w:jc w:val="left"/>
              <w:rPr>
                <w:color w:val="FF0000"/>
              </w:rPr>
            </w:pPr>
            <w:r>
              <w:tab/>
            </w:r>
            <w:r w:rsidR="00D65357">
              <w:t>while (!s_followFinished[0].compare_exchange_weak(prev, E_PROCESS::FOLLOW_IDLE, std::memory_order_relaxed</w:t>
            </w:r>
            <w:r w:rsidR="00D65357" w:rsidRPr="00BC126A">
              <w:rPr>
                <w:color w:val="FF0000"/>
              </w:rPr>
              <w:t>,</w:t>
            </w:r>
          </w:p>
          <w:p w14:paraId="4E0AF81E" w14:textId="18040EC6"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4BA1116C" w14:textId="732ADA70" w:rsidR="00D65357" w:rsidRPr="00D65357" w:rsidRDefault="00D65357" w:rsidP="006852C6">
            <w:pPr>
              <w:pStyle w:val="3-"/>
            </w:pPr>
            <w:r w:rsidRPr="00BC126A">
              <w:rPr>
                <w:color w:val="808080" w:themeColor="background1" w:themeShade="80"/>
              </w:rPr>
              <w:t>…（略）…</w:t>
            </w:r>
          </w:p>
        </w:tc>
      </w:tr>
    </w:tbl>
    <w:p w14:paraId="3CDE751F" w14:textId="77777777" w:rsidR="00AD07FD" w:rsidRPr="00DE3BF2" w:rsidRDefault="00AD07FD" w:rsidP="004B42D8">
      <w:pPr>
        <w:pStyle w:val="aa"/>
        <w:keepNext/>
        <w:widowControl/>
        <w:ind w:left="447" w:firstLine="283"/>
        <w:rPr>
          <w:color w:val="FF0000"/>
        </w:rPr>
      </w:pPr>
      <w:r w:rsidRPr="00DE3BF2">
        <w:rPr>
          <w:rFonts w:hint="eastAsia"/>
          <w:color w:val="FF0000"/>
        </w:rPr>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D07FD" w14:paraId="57EC9E2C" w14:textId="77777777" w:rsidTr="006852C6">
        <w:tc>
          <w:tcPr>
            <w:tcW w:w="8494" w:type="dxa"/>
          </w:tcPr>
          <w:p w14:paraId="77560D24" w14:textId="77777777" w:rsidR="00D65357" w:rsidRPr="008058BD" w:rsidRDefault="00D65357" w:rsidP="00D65357">
            <w:pPr>
              <w:pStyle w:val="3-"/>
              <w:rPr>
                <w:color w:val="auto"/>
              </w:rPr>
            </w:pPr>
            <w:r w:rsidRPr="008058BD">
              <w:rPr>
                <w:color w:val="auto"/>
              </w:rPr>
              <w:t>Watch-atomic * 10000000 =</w:t>
            </w:r>
            <w:r w:rsidRPr="00BC126A">
              <w:rPr>
                <w:color w:val="FF0000"/>
              </w:rPr>
              <w:t xml:space="preserve"> 0.499029 sec</w:t>
            </w:r>
          </w:p>
          <w:p w14:paraId="3D3FE979" w14:textId="7D4CB539" w:rsidR="00AD07FD" w:rsidRPr="00DD51B6" w:rsidRDefault="00D65357" w:rsidP="00BC126A">
            <w:pPr>
              <w:pStyle w:val="3-"/>
            </w:pPr>
            <w:r w:rsidRPr="008058BD">
              <w:rPr>
                <w:color w:val="auto"/>
              </w:rPr>
              <w:t xml:space="preserve">Watch-atomic * 10000000 (memory barrier free) = </w:t>
            </w:r>
            <w:r w:rsidRPr="00BC126A">
              <w:rPr>
                <w:color w:val="FF0000"/>
              </w:rPr>
              <w:t>0.489027 sec</w:t>
            </w:r>
            <w:r w:rsidR="00BC126A">
              <w:rPr>
                <w:color w:val="FF0000"/>
              </w:rPr>
              <w:tab/>
              <w:t>←メモリオーダー追加版（ほとんど効果なし）</w:t>
            </w:r>
          </w:p>
        </w:tc>
      </w:tr>
    </w:tbl>
    <w:p w14:paraId="52CA4A30" w14:textId="0FA3596E" w:rsidR="008058BD" w:rsidRDefault="008058BD" w:rsidP="008058BD">
      <w:pPr>
        <w:pStyle w:val="aa"/>
        <w:keepNext/>
        <w:widowControl/>
        <w:spacing w:beforeLines="50" w:before="180"/>
        <w:ind w:leftChars="203" w:left="447" w:hangingChars="10" w:hanging="21"/>
      </w:pPr>
      <w:r>
        <w:t>C++11</w:t>
      </w:r>
      <w:r>
        <w:rPr>
          <w:rFonts w:hint="eastAsia"/>
        </w:rPr>
        <w:t>版のアトミック操作によるロックのサンプル（一部抜粋）：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058BD" w14:paraId="3D44F2B6" w14:textId="77777777" w:rsidTr="006852C6">
        <w:tc>
          <w:tcPr>
            <w:tcW w:w="8494" w:type="dxa"/>
          </w:tcPr>
          <w:p w14:paraId="358CEB2E" w14:textId="77777777" w:rsidR="008058BD" w:rsidRPr="00BC126A" w:rsidRDefault="008058BD" w:rsidP="006852C6">
            <w:pPr>
              <w:pStyle w:val="3-"/>
              <w:rPr>
                <w:color w:val="808080" w:themeColor="background1" w:themeShade="80"/>
              </w:rPr>
            </w:pPr>
            <w:r w:rsidRPr="00BC126A">
              <w:rPr>
                <w:color w:val="808080" w:themeColor="background1" w:themeShade="80"/>
              </w:rPr>
              <w:t>…（略）…</w:t>
            </w:r>
          </w:p>
          <w:p w14:paraId="4218219B" w14:textId="45FDAD9E" w:rsidR="008058BD" w:rsidRDefault="008058BD" w:rsidP="008058BD">
            <w:pPr>
              <w:pStyle w:val="3-"/>
            </w:pPr>
            <w:r>
              <w:tab/>
              <w:t>while (s_lock.test_and_set()){}</w:t>
            </w:r>
          </w:p>
          <w:p w14:paraId="12F1F3FB" w14:textId="2FFA7059" w:rsidR="008058BD" w:rsidRDefault="008058BD" w:rsidP="008058BD">
            <w:pPr>
              <w:pStyle w:val="3-"/>
            </w:pPr>
            <w:r>
              <w:tab/>
            </w:r>
            <w:r>
              <w:tab/>
              <w:t>s_lock.clear();</w:t>
            </w:r>
          </w:p>
          <w:p w14:paraId="3B58683E"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167A2810" w14:textId="44009F63" w:rsidR="008058BD" w:rsidRPr="008058BD" w:rsidRDefault="008058BD" w:rsidP="008058BD">
            <w:pPr>
              <w:pStyle w:val="3-"/>
              <w:rPr>
                <w:color w:val="FF0000"/>
              </w:rPr>
            </w:pPr>
            <w:r>
              <w:tab/>
            </w:r>
            <w:r>
              <w:tab/>
            </w:r>
            <w:r w:rsidRPr="008058BD">
              <w:rPr>
                <w:color w:val="FF0000"/>
              </w:rPr>
              <w:t>↓</w:t>
            </w:r>
            <w:r>
              <w:rPr>
                <w:color w:val="FF0000"/>
              </w:rPr>
              <w:t>（メモリオーダー指定追加）</w:t>
            </w:r>
          </w:p>
          <w:p w14:paraId="49A3D56F"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5D7CE4FE" w14:textId="1D9A305D" w:rsidR="008058BD" w:rsidRDefault="008058BD" w:rsidP="008058BD">
            <w:pPr>
              <w:pStyle w:val="3-"/>
            </w:pPr>
            <w:r>
              <w:tab/>
              <w:t>while (s_lock.test_and_set(std::memory_order_seq_cst)){}</w:t>
            </w:r>
          </w:p>
          <w:p w14:paraId="45838F9E" w14:textId="3F3E1E47" w:rsidR="008058BD" w:rsidRDefault="008058BD" w:rsidP="008058BD">
            <w:pPr>
              <w:pStyle w:val="3-"/>
            </w:pPr>
            <w:r>
              <w:tab/>
            </w:r>
            <w:r>
              <w:tab/>
              <w:t>s_lock.clear(</w:t>
            </w:r>
            <w:r w:rsidRPr="00BC126A">
              <w:rPr>
                <w:color w:val="FF0000"/>
              </w:rPr>
              <w:t>std::memory_order_release</w:t>
            </w:r>
            <w:r>
              <w:t>);</w:t>
            </w:r>
          </w:p>
          <w:p w14:paraId="0627BB31" w14:textId="63297717" w:rsidR="008058BD" w:rsidRPr="00D65357" w:rsidRDefault="008058BD" w:rsidP="008058BD">
            <w:pPr>
              <w:pStyle w:val="3-"/>
            </w:pPr>
            <w:r w:rsidRPr="00BC126A">
              <w:rPr>
                <w:color w:val="808080" w:themeColor="background1" w:themeShade="80"/>
              </w:rPr>
              <w:t>…（略）…</w:t>
            </w:r>
          </w:p>
        </w:tc>
      </w:tr>
    </w:tbl>
    <w:p w14:paraId="191FF488" w14:textId="77777777" w:rsidR="008058BD" w:rsidRPr="00DE3BF2" w:rsidRDefault="008058BD" w:rsidP="004B42D8">
      <w:pPr>
        <w:pStyle w:val="aa"/>
        <w:keepNext/>
        <w:widowControl/>
        <w:ind w:left="447" w:firstLine="283"/>
        <w:rPr>
          <w:color w:val="FF0000"/>
        </w:rPr>
      </w:pPr>
      <w:r w:rsidRPr="00DE3BF2">
        <w:rPr>
          <w:rFonts w:hint="eastAsia"/>
          <w:color w:val="FF0000"/>
        </w:rPr>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058BD" w14:paraId="5D423B78" w14:textId="77777777" w:rsidTr="006852C6">
        <w:tc>
          <w:tcPr>
            <w:tcW w:w="8494" w:type="dxa"/>
          </w:tcPr>
          <w:p w14:paraId="5782FD3E" w14:textId="77777777" w:rsidR="008058BD" w:rsidRPr="00BC126A" w:rsidRDefault="008058BD" w:rsidP="008058BD">
            <w:pPr>
              <w:pStyle w:val="3-"/>
              <w:rPr>
                <w:color w:val="FF0000"/>
              </w:rPr>
            </w:pPr>
            <w:r w:rsidRPr="008058BD">
              <w:rPr>
                <w:color w:val="auto"/>
              </w:rPr>
              <w:t>Atomic * 10000000 =</w:t>
            </w:r>
            <w:r w:rsidRPr="00BC126A">
              <w:rPr>
                <w:color w:val="FF0000"/>
              </w:rPr>
              <w:t xml:space="preserve"> 0.126008 sec</w:t>
            </w:r>
          </w:p>
          <w:p w14:paraId="3B76F282" w14:textId="13DD0983" w:rsidR="008058BD" w:rsidRPr="00DD51B6" w:rsidRDefault="008058BD" w:rsidP="00BC126A">
            <w:pPr>
              <w:pStyle w:val="3-"/>
            </w:pPr>
            <w:r w:rsidRPr="008058BD">
              <w:rPr>
                <w:color w:val="auto"/>
              </w:rPr>
              <w:t xml:space="preserve">Atomic * 10000000 (memolry barrier free) = </w:t>
            </w:r>
            <w:r w:rsidRPr="00BC126A">
              <w:rPr>
                <w:color w:val="FF0000"/>
              </w:rPr>
              <w:t>0.080004 sec</w:t>
            </w:r>
            <w:r w:rsidR="00BC126A">
              <w:rPr>
                <w:color w:val="FF0000"/>
              </w:rPr>
              <w:tab/>
              <w:t>←メモリオーダー追加版（効果あり）</w:t>
            </w:r>
          </w:p>
        </w:tc>
      </w:tr>
    </w:tbl>
    <w:p w14:paraId="709342D9" w14:textId="5DDB34C7" w:rsidR="00D65357" w:rsidRPr="00DE3BF2" w:rsidRDefault="00D65357" w:rsidP="004B42D8">
      <w:pPr>
        <w:pStyle w:val="aa"/>
        <w:keepNext/>
        <w:widowControl/>
        <w:spacing w:beforeLines="50" w:before="180"/>
        <w:ind w:left="447" w:firstLine="283"/>
        <w:rPr>
          <w:color w:val="FF0000"/>
        </w:rPr>
      </w:pPr>
      <w:r w:rsidRPr="00DE3BF2">
        <w:rPr>
          <w:rFonts w:hint="eastAsia"/>
          <w:color w:val="FF0000"/>
        </w:rPr>
        <w:t>↓（</w:t>
      </w:r>
      <w:r>
        <w:rPr>
          <w:rFonts w:hint="eastAsia"/>
          <w:color w:val="FF0000"/>
        </w:rPr>
        <w:t>メモリオーダーの説明</w:t>
      </w:r>
      <w:r w:rsidRPr="00DE3BF2">
        <w:rPr>
          <w:rFonts w:hint="eastAsia"/>
          <w:color w:val="FF0000"/>
        </w:rPr>
        <w:t>）</w:t>
      </w:r>
      <w:r w:rsidRPr="00DE3BF2">
        <w:rPr>
          <w:rFonts w:hint="eastAsia"/>
          <w:color w:val="FF0000"/>
        </w:rPr>
        <w:t xml:space="preserve"> </w:t>
      </w:r>
      <w:r>
        <w:rPr>
          <w:rFonts w:hint="eastAsia"/>
          <w:color w:val="FF0000"/>
        </w:rPr>
        <w:t>※サンプルプログラムに書いたコメント</w:t>
      </w:r>
      <w:r w:rsidR="002556B7">
        <w:rPr>
          <w:rFonts w:hint="eastAsia"/>
          <w:color w:val="FF0000"/>
        </w:rPr>
        <w:t>から</w:t>
      </w:r>
      <w:r>
        <w:rPr>
          <w:rFonts w:hint="eastAsia"/>
          <w:color w:val="FF0000"/>
        </w:rPr>
        <w:t>の抜粋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65357" w14:paraId="144CBDDA" w14:textId="77777777" w:rsidTr="006852C6">
        <w:tc>
          <w:tcPr>
            <w:tcW w:w="8494" w:type="dxa"/>
          </w:tcPr>
          <w:p w14:paraId="677EA9C9" w14:textId="2F357542" w:rsidR="00D65357" w:rsidRPr="00D65357" w:rsidRDefault="00D65357" w:rsidP="00D65357">
            <w:pPr>
              <w:pStyle w:val="3-"/>
              <w:rPr>
                <w:color w:val="00B050"/>
              </w:rPr>
            </w:pPr>
            <w:r w:rsidRPr="00D65357">
              <w:rPr>
                <w:color w:val="00B050"/>
              </w:rPr>
              <w:t>//http://www.justsoftwaresolutions.co.uk/threading/intel-memory-ordering-and-c++-memory-model.html</w:t>
            </w:r>
          </w:p>
          <w:p w14:paraId="01446A3A" w14:textId="5A893B15" w:rsidR="00D65357" w:rsidRPr="00D65357" w:rsidRDefault="00D65357" w:rsidP="00D65357">
            <w:pPr>
              <w:pStyle w:val="3-"/>
              <w:rPr>
                <w:color w:val="00B050"/>
              </w:rPr>
            </w:pPr>
            <w:r w:rsidRPr="00D65357">
              <w:rPr>
                <w:rFonts w:hint="eastAsia"/>
                <w:color w:val="00B050"/>
              </w:rPr>
              <w:t>//【メモリオーダーの意味】（x86命令相当の場合）</w:t>
            </w:r>
          </w:p>
          <w:p w14:paraId="640D1045" w14:textId="5F500F99" w:rsidR="00D65357" w:rsidRPr="00D65357" w:rsidRDefault="00D65357" w:rsidP="00D65357">
            <w:pPr>
              <w:pStyle w:val="3-"/>
              <w:rPr>
                <w:color w:val="00B050"/>
              </w:rPr>
            </w:pPr>
            <w:r w:rsidRPr="00D65357">
              <w:rPr>
                <w:color w:val="00B050"/>
              </w:rPr>
              <w:t>//Memory Ordering,           Store,         Load</w:t>
            </w:r>
          </w:p>
          <w:p w14:paraId="0DD727BF" w14:textId="04982B22" w:rsidR="00D65357" w:rsidRPr="00D65357" w:rsidRDefault="00D65357" w:rsidP="00D65357">
            <w:pPr>
              <w:pStyle w:val="3-"/>
              <w:rPr>
                <w:color w:val="00B050"/>
              </w:rPr>
            </w:pPr>
            <w:r w:rsidRPr="00D65357">
              <w:rPr>
                <w:color w:val="00B050"/>
              </w:rPr>
              <w:t>//------------------------- --------------- --------------</w:t>
            </w:r>
          </w:p>
          <w:p w14:paraId="0B04F694" w14:textId="77777777" w:rsidR="00BC126A" w:rsidRDefault="00D65357" w:rsidP="00D65357">
            <w:pPr>
              <w:pStyle w:val="3-"/>
              <w:rPr>
                <w:color w:val="00B050"/>
              </w:rPr>
            </w:pPr>
            <w:r w:rsidRPr="00D65357">
              <w:rPr>
                <w:rFonts w:hint="eastAsia"/>
                <w:color w:val="00B050"/>
              </w:rPr>
              <w:t xml:space="preserve">//std::memory_order_relaxed  MOV[mem],reg   MOV reg,[mem]                             </w:t>
            </w:r>
          </w:p>
          <w:p w14:paraId="76B3A319"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←メモリバリアなし：メモリ更新と読み込みの順序性を</w:t>
            </w:r>
          </w:p>
          <w:p w14:paraId="121C94A5" w14:textId="00136D98" w:rsidR="00D65357" w:rsidRPr="00D65357" w:rsidRDefault="00BC126A" w:rsidP="00D65357">
            <w:pPr>
              <w:pStyle w:val="3-"/>
              <w:rPr>
                <w:color w:val="00B050"/>
              </w:rPr>
            </w:pPr>
            <w:r>
              <w:rPr>
                <w:rFonts w:hint="eastAsia"/>
                <w:color w:val="00B050"/>
              </w:rPr>
              <w:t xml:space="preserve">//                                                         　</w:t>
            </w:r>
            <w:r w:rsidR="00D65357" w:rsidRPr="00D65357">
              <w:rPr>
                <w:rFonts w:hint="eastAsia"/>
                <w:color w:val="00B050"/>
              </w:rPr>
              <w:t>保証しない</w:t>
            </w:r>
          </w:p>
          <w:p w14:paraId="0DC4F8FA" w14:textId="77777777" w:rsidR="00BC126A" w:rsidRDefault="00D65357" w:rsidP="00D65357">
            <w:pPr>
              <w:pStyle w:val="3-"/>
              <w:rPr>
                <w:color w:val="00B050"/>
              </w:rPr>
            </w:pPr>
            <w:r w:rsidRPr="00D65357">
              <w:rPr>
                <w:rFonts w:hint="eastAsia"/>
                <w:color w:val="00B050"/>
              </w:rPr>
              <w:t>//std::memory_order_consume  (n/a)          MOV reg,[mem]  (Data-Dependency Ordering)</w:t>
            </w:r>
          </w:p>
          <w:p w14:paraId="04600D1B"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←読み込み専用のメモリバリア（少し弱い）</w:t>
            </w:r>
          </w:p>
          <w:p w14:paraId="6D7F31A4" w14:textId="776814E8" w:rsidR="00D65357" w:rsidRPr="00D65357" w:rsidRDefault="00BC126A" w:rsidP="00D65357">
            <w:pPr>
              <w:pStyle w:val="3-"/>
              <w:rPr>
                <w:color w:val="00B050"/>
              </w:rPr>
            </w:pPr>
            <w:r>
              <w:rPr>
                <w:rFonts w:hint="eastAsia"/>
                <w:color w:val="00B050"/>
              </w:rPr>
              <w:t xml:space="preserve">//                                                           </w:t>
            </w:r>
            <w:r w:rsidR="00D65357" w:rsidRPr="00D65357">
              <w:rPr>
                <w:rFonts w:hint="eastAsia"/>
                <w:color w:val="00B050"/>
              </w:rPr>
              <w:t>※ストア処理で使うとエラー（交換可）</w:t>
            </w:r>
          </w:p>
          <w:p w14:paraId="318DAA22" w14:textId="77777777" w:rsidR="00BC126A" w:rsidRDefault="00D65357" w:rsidP="00D65357">
            <w:pPr>
              <w:pStyle w:val="3-"/>
              <w:rPr>
                <w:color w:val="00B050"/>
              </w:rPr>
            </w:pPr>
            <w:r w:rsidRPr="00D65357">
              <w:rPr>
                <w:rFonts w:hint="eastAsia"/>
                <w:color w:val="00B050"/>
              </w:rPr>
              <w:t>//std::memory_order_acquire  (n/a)          MOV reg,[mem]</w:t>
            </w:r>
          </w:p>
          <w:p w14:paraId="6EF6FCCB"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←読み込み専用のメモリバリア</w:t>
            </w:r>
          </w:p>
          <w:p w14:paraId="43A04728" w14:textId="3FA59E89" w:rsidR="00D65357" w:rsidRPr="00D65357" w:rsidRDefault="00BC126A" w:rsidP="00D65357">
            <w:pPr>
              <w:pStyle w:val="3-"/>
              <w:rPr>
                <w:color w:val="00B050"/>
              </w:rPr>
            </w:pPr>
            <w:r>
              <w:rPr>
                <w:color w:val="00B050"/>
              </w:rPr>
              <w:t xml:space="preserve">//                                                           </w:t>
            </w:r>
            <w:r w:rsidR="00D65357" w:rsidRPr="00D65357">
              <w:rPr>
                <w:rFonts w:hint="eastAsia"/>
                <w:color w:val="00B050"/>
              </w:rPr>
              <w:t>※ストア処理で使うとエラー（交換可）</w:t>
            </w:r>
          </w:p>
          <w:p w14:paraId="25AC668F" w14:textId="77777777" w:rsidR="00BC126A" w:rsidRDefault="00D65357" w:rsidP="00D65357">
            <w:pPr>
              <w:pStyle w:val="3-"/>
              <w:rPr>
                <w:color w:val="00B050"/>
              </w:rPr>
            </w:pPr>
            <w:r w:rsidRPr="00D65357">
              <w:rPr>
                <w:rFonts w:hint="eastAsia"/>
                <w:color w:val="00B050"/>
              </w:rPr>
              <w:t>//std::memory_order_release  MOV[mem],reg   (n/a)</w:t>
            </w:r>
          </w:p>
          <w:p w14:paraId="4FBFC6A2"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←書き込み専用のメモリバリア</w:t>
            </w:r>
          </w:p>
          <w:p w14:paraId="76D696A1" w14:textId="708B1942" w:rsidR="00D65357" w:rsidRPr="00D65357" w:rsidRDefault="00BC126A" w:rsidP="00D65357">
            <w:pPr>
              <w:pStyle w:val="3-"/>
              <w:rPr>
                <w:color w:val="00B050"/>
              </w:rPr>
            </w:pPr>
            <w:r>
              <w:rPr>
                <w:color w:val="00B050"/>
              </w:rPr>
              <w:t xml:space="preserve">//                                                           </w:t>
            </w:r>
            <w:r w:rsidR="00D65357" w:rsidRPr="00D65357">
              <w:rPr>
                <w:rFonts w:hint="eastAsia"/>
                <w:color w:val="00B050"/>
              </w:rPr>
              <w:t>※ロード処理で使うとエラー（交換可）</w:t>
            </w:r>
          </w:p>
          <w:p w14:paraId="06E7ED87" w14:textId="77777777" w:rsidR="00BC126A" w:rsidRDefault="00D65357" w:rsidP="00D65357">
            <w:pPr>
              <w:pStyle w:val="3-"/>
              <w:rPr>
                <w:color w:val="00B050"/>
              </w:rPr>
            </w:pPr>
            <w:r w:rsidRPr="00D65357">
              <w:rPr>
                <w:rFonts w:hint="eastAsia"/>
                <w:color w:val="00B050"/>
              </w:rPr>
              <w:lastRenderedPageBreak/>
              <w:t>//std::memory_order_acq_rel  MOV[mem],reg   MOV reg,[mem] (acquire &amp; release)</w:t>
            </w:r>
          </w:p>
          <w:p w14:paraId="2354EAA5"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←交換専用のメモリバリア</w:t>
            </w:r>
          </w:p>
          <w:p w14:paraId="215D9B2C" w14:textId="2E6A901D" w:rsidR="00D65357" w:rsidRPr="00D65357" w:rsidRDefault="00BC126A" w:rsidP="00D65357">
            <w:pPr>
              <w:pStyle w:val="3-"/>
              <w:rPr>
                <w:color w:val="00B050"/>
              </w:rPr>
            </w:pPr>
            <w:r>
              <w:rPr>
                <w:color w:val="00B050"/>
              </w:rPr>
              <w:t xml:space="preserve">//                                                           </w:t>
            </w:r>
            <w:r w:rsidR="00D65357" w:rsidRPr="00D65357">
              <w:rPr>
                <w:rFonts w:hint="eastAsia"/>
                <w:color w:val="00B050"/>
              </w:rPr>
              <w:t>※ロード／ストア処理で使うとエラー</w:t>
            </w:r>
          </w:p>
          <w:p w14:paraId="1CC21374" w14:textId="77777777" w:rsidR="00BC126A" w:rsidRDefault="00D65357" w:rsidP="00D65357">
            <w:pPr>
              <w:pStyle w:val="3-"/>
              <w:rPr>
                <w:color w:val="00B050"/>
              </w:rPr>
            </w:pPr>
            <w:r w:rsidRPr="00D65357">
              <w:rPr>
                <w:rFonts w:hint="eastAsia"/>
                <w:color w:val="00B050"/>
              </w:rPr>
              <w:t>//std::memory_order_seq_cst  XCHG[mem],reg  MOV reg,[mem] (Sequential consistency)</w:t>
            </w:r>
          </w:p>
          <w:p w14:paraId="492762AE"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←読み書きメモリバリア（強力）</w:t>
            </w:r>
          </w:p>
          <w:p w14:paraId="42A061FC" w14:textId="474681FD" w:rsidR="00D65357" w:rsidRDefault="00BC126A" w:rsidP="00D65357">
            <w:pPr>
              <w:pStyle w:val="3-"/>
              <w:rPr>
                <w:color w:val="00B050"/>
              </w:rPr>
            </w:pPr>
            <w:r>
              <w:rPr>
                <w:color w:val="00B050"/>
              </w:rPr>
              <w:t xml:space="preserve">//                                                           </w:t>
            </w:r>
            <w:r w:rsidR="00D65357" w:rsidRPr="00D65357">
              <w:rPr>
                <w:rFonts w:hint="eastAsia"/>
                <w:color w:val="00B050"/>
              </w:rPr>
              <w:t>※デフォルト（必ずしも低速というわけでではない）</w:t>
            </w:r>
          </w:p>
          <w:p w14:paraId="27B864FC" w14:textId="78CA5F37" w:rsidR="00D65357" w:rsidRPr="00D65357" w:rsidRDefault="00D65357" w:rsidP="00D65357">
            <w:pPr>
              <w:pStyle w:val="3-"/>
              <w:rPr>
                <w:color w:val="00B050"/>
              </w:rPr>
            </w:pPr>
            <w:r w:rsidRPr="00D65357">
              <w:rPr>
                <w:rFonts w:hint="eastAsia"/>
                <w:color w:val="00B050"/>
              </w:rPr>
              <w:t>//・Load  ... レジスタ ← メモリ</w:t>
            </w:r>
          </w:p>
          <w:p w14:paraId="6806D510" w14:textId="73B4A17B" w:rsidR="00D65357" w:rsidRPr="00D65357" w:rsidRDefault="00D65357" w:rsidP="00D65357">
            <w:pPr>
              <w:pStyle w:val="3-"/>
              <w:rPr>
                <w:color w:val="00B050"/>
              </w:rPr>
            </w:pPr>
            <w:r w:rsidRPr="00D65357">
              <w:rPr>
                <w:rFonts w:hint="eastAsia"/>
                <w:color w:val="00B050"/>
              </w:rPr>
              <w:t>//・Store ... レジスタ → メモリ</w:t>
            </w:r>
          </w:p>
          <w:p w14:paraId="6928A585"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r>
          </w:p>
          <w:p w14:paraId="5762CFEF" w14:textId="30250F3A" w:rsidR="00D65357" w:rsidRPr="00D65357" w:rsidRDefault="00D65357" w:rsidP="00D65357">
            <w:pPr>
              <w:pStyle w:val="3-"/>
              <w:rPr>
                <w:color w:val="00B050"/>
              </w:rPr>
            </w:pPr>
            <w:r w:rsidRPr="00D65357">
              <w:rPr>
                <w:rFonts w:hint="eastAsia"/>
                <w:color w:val="00B050"/>
              </w:rPr>
              <w:t>//【処理サンプル】</w:t>
            </w:r>
          </w:p>
          <w:p w14:paraId="04CFDDE4" w14:textId="2E957971" w:rsidR="00D65357" w:rsidRPr="00D65357" w:rsidRDefault="00D65357" w:rsidP="00D65357">
            <w:pPr>
              <w:pStyle w:val="3-"/>
              <w:rPr>
                <w:color w:val="00B050"/>
              </w:rPr>
            </w:pPr>
            <w:r w:rsidRPr="00D65357">
              <w:rPr>
                <w:color w:val="00B050"/>
              </w:rPr>
              <w:t>//std::atomic&lt;int&gt; o(1);</w:t>
            </w:r>
          </w:p>
          <w:p w14:paraId="3580340B" w14:textId="2EBDFFDD" w:rsidR="00D65357" w:rsidRPr="00D65357" w:rsidRDefault="00D65357" w:rsidP="00D65357">
            <w:pPr>
              <w:pStyle w:val="3-"/>
              <w:rPr>
                <w:color w:val="00B050"/>
              </w:rPr>
            </w:pPr>
            <w:r w:rsidRPr="00D65357">
              <w:rPr>
                <w:color w:val="00B050"/>
              </w:rPr>
              <w:t>//int v = 0;</w:t>
            </w:r>
          </w:p>
          <w:p w14:paraId="12595707" w14:textId="24B736C8" w:rsidR="00D65357" w:rsidRPr="00D65357" w:rsidRDefault="00D65357" w:rsidP="00D65357">
            <w:pPr>
              <w:pStyle w:val="3-"/>
              <w:rPr>
                <w:color w:val="00B050"/>
              </w:rPr>
            </w:pPr>
            <w:r w:rsidRPr="00D65357">
              <w:rPr>
                <w:color w:val="00B050"/>
              </w:rPr>
              <w:t>//v = o.load(std::memory_order_relaxed);//OK</w:t>
            </w:r>
          </w:p>
          <w:p w14:paraId="086C5088" w14:textId="668253CF" w:rsidR="00D65357" w:rsidRPr="00D65357" w:rsidRDefault="00D65357" w:rsidP="00D65357">
            <w:pPr>
              <w:pStyle w:val="3-"/>
              <w:rPr>
                <w:color w:val="00B050"/>
              </w:rPr>
            </w:pPr>
            <w:r w:rsidRPr="00D65357">
              <w:rPr>
                <w:color w:val="00B050"/>
              </w:rPr>
              <w:t>//v = o.load(std::memory_order_consume);//OK</w:t>
            </w:r>
          </w:p>
          <w:p w14:paraId="3E5A3298" w14:textId="25EA542F" w:rsidR="00D65357" w:rsidRPr="00D65357" w:rsidRDefault="00D65357" w:rsidP="00D65357">
            <w:pPr>
              <w:pStyle w:val="3-"/>
              <w:rPr>
                <w:color w:val="00B050"/>
              </w:rPr>
            </w:pPr>
            <w:r w:rsidRPr="00D65357">
              <w:rPr>
                <w:color w:val="00B050"/>
              </w:rPr>
              <w:t>//v = o.load(std::memory_order_acquire);//OK</w:t>
            </w:r>
          </w:p>
          <w:p w14:paraId="2553CC1C" w14:textId="7616EEB8" w:rsidR="00D65357" w:rsidRPr="00D65357" w:rsidRDefault="00D65357" w:rsidP="00D65357">
            <w:pPr>
              <w:pStyle w:val="3-"/>
              <w:rPr>
                <w:color w:val="00B050"/>
              </w:rPr>
            </w:pPr>
            <w:r w:rsidRPr="00D65357">
              <w:rPr>
                <w:rFonts w:hint="eastAsia"/>
                <w:color w:val="00B050"/>
              </w:rPr>
              <w:t>////v = o.load(std::memory_order_release);//例外：Invalid Memory Order</w:t>
            </w:r>
          </w:p>
          <w:p w14:paraId="1ACA0E50" w14:textId="4A586ED2" w:rsidR="00D65357" w:rsidRPr="00D65357" w:rsidRDefault="00D65357" w:rsidP="00D65357">
            <w:pPr>
              <w:pStyle w:val="3-"/>
              <w:rPr>
                <w:color w:val="00B050"/>
              </w:rPr>
            </w:pPr>
            <w:r w:rsidRPr="00D65357">
              <w:rPr>
                <w:rFonts w:hint="eastAsia"/>
                <w:color w:val="00B050"/>
              </w:rPr>
              <w:t>////v = o.load(std::memory_order_acq_rel);//例外：Invalid Memory Order</w:t>
            </w:r>
          </w:p>
          <w:p w14:paraId="5493D91F" w14:textId="5658B108" w:rsidR="00D65357" w:rsidRPr="00D65357" w:rsidRDefault="00D65357" w:rsidP="00D65357">
            <w:pPr>
              <w:pStyle w:val="3-"/>
              <w:rPr>
                <w:color w:val="00B050"/>
              </w:rPr>
            </w:pPr>
            <w:r w:rsidRPr="00D65357">
              <w:rPr>
                <w:color w:val="00B050"/>
              </w:rPr>
              <w:t>//v = o.load(std::memory_order_seq_cst);//OK</w:t>
            </w:r>
          </w:p>
          <w:p w14:paraId="46FD4DBB" w14:textId="73F86C0B" w:rsidR="00D65357" w:rsidRPr="00D65357" w:rsidRDefault="00D65357" w:rsidP="00D65357">
            <w:pPr>
              <w:pStyle w:val="3-"/>
              <w:rPr>
                <w:color w:val="00B050"/>
              </w:rPr>
            </w:pPr>
            <w:r w:rsidRPr="00D65357">
              <w:rPr>
                <w:color w:val="00B050"/>
              </w:rPr>
              <w:t>//o.store(v, std::memory_order_relaxed);//OK</w:t>
            </w:r>
          </w:p>
          <w:p w14:paraId="7E9BE61B" w14:textId="6DC4C2C0" w:rsidR="00D65357" w:rsidRPr="00D65357" w:rsidRDefault="00D65357" w:rsidP="00D65357">
            <w:pPr>
              <w:pStyle w:val="3-"/>
              <w:rPr>
                <w:color w:val="00B050"/>
              </w:rPr>
            </w:pPr>
            <w:r w:rsidRPr="00D65357">
              <w:rPr>
                <w:rFonts w:hint="eastAsia"/>
                <w:color w:val="00B050"/>
              </w:rPr>
              <w:t>////o.store(v, std::memory_order_consume);//例外：Invalid Memory Order</w:t>
            </w:r>
          </w:p>
          <w:p w14:paraId="3DD79E95" w14:textId="32881B22" w:rsidR="00D65357" w:rsidRPr="00D65357" w:rsidRDefault="00D65357" w:rsidP="00D65357">
            <w:pPr>
              <w:pStyle w:val="3-"/>
              <w:rPr>
                <w:color w:val="00B050"/>
              </w:rPr>
            </w:pPr>
            <w:r w:rsidRPr="00D65357">
              <w:rPr>
                <w:rFonts w:hint="eastAsia"/>
                <w:color w:val="00B050"/>
              </w:rPr>
              <w:t>////o.store(v, std::memory_order_acquire);//例外：Invalid Memory Order</w:t>
            </w:r>
          </w:p>
          <w:p w14:paraId="13EB8EE0" w14:textId="0B92F75F" w:rsidR="00D65357" w:rsidRPr="00D65357" w:rsidRDefault="00D65357" w:rsidP="00D65357">
            <w:pPr>
              <w:pStyle w:val="3-"/>
              <w:rPr>
                <w:color w:val="00B050"/>
              </w:rPr>
            </w:pPr>
            <w:r w:rsidRPr="00D65357">
              <w:rPr>
                <w:color w:val="00B050"/>
              </w:rPr>
              <w:t>//o.store(v, std::memory_order_release);//OK</w:t>
            </w:r>
          </w:p>
          <w:p w14:paraId="4ED4EB8F" w14:textId="664B97A2" w:rsidR="00D65357" w:rsidRPr="00D65357" w:rsidRDefault="00D65357" w:rsidP="00D65357">
            <w:pPr>
              <w:pStyle w:val="3-"/>
              <w:rPr>
                <w:color w:val="00B050"/>
              </w:rPr>
            </w:pPr>
            <w:r w:rsidRPr="00D65357">
              <w:rPr>
                <w:rFonts w:hint="eastAsia"/>
                <w:color w:val="00B050"/>
              </w:rPr>
              <w:t>////o.store(v, std::memory_order_acq_rel);//例外：Invalid Memory Order</w:t>
            </w:r>
          </w:p>
          <w:p w14:paraId="595DB207" w14:textId="79D5F881" w:rsidR="00D65357" w:rsidRPr="00D65357" w:rsidRDefault="00D65357" w:rsidP="00D65357">
            <w:pPr>
              <w:pStyle w:val="3-"/>
              <w:rPr>
                <w:color w:val="00B050"/>
              </w:rPr>
            </w:pPr>
            <w:r w:rsidRPr="00D65357">
              <w:rPr>
                <w:color w:val="00B050"/>
              </w:rPr>
              <w:t>//o.store(v, std::memory_order_seq_cst);//OK</w:t>
            </w:r>
          </w:p>
          <w:p w14:paraId="7A8391A7" w14:textId="40C69912" w:rsidR="00D65357" w:rsidRPr="00D65357" w:rsidRDefault="00D65357" w:rsidP="00D65357">
            <w:pPr>
              <w:pStyle w:val="3-"/>
              <w:rPr>
                <w:color w:val="00B050"/>
              </w:rPr>
            </w:pPr>
            <w:r w:rsidRPr="00D65357">
              <w:rPr>
                <w:color w:val="00B050"/>
              </w:rPr>
              <w:t>//o.exchange(2, std::memory_order_relaxed);//OK</w:t>
            </w:r>
          </w:p>
          <w:p w14:paraId="2477AF14" w14:textId="7A8DEF57" w:rsidR="00D65357" w:rsidRPr="00D65357" w:rsidRDefault="00D65357" w:rsidP="00D65357">
            <w:pPr>
              <w:pStyle w:val="3-"/>
              <w:rPr>
                <w:color w:val="00B050"/>
              </w:rPr>
            </w:pPr>
            <w:r w:rsidRPr="00D65357">
              <w:rPr>
                <w:color w:val="00B050"/>
              </w:rPr>
              <w:t>//o.exchange(3, std::memory_order_consume);//OK</w:t>
            </w:r>
          </w:p>
          <w:p w14:paraId="1E844C0A" w14:textId="0F1F3AEB" w:rsidR="00D65357" w:rsidRPr="00D65357" w:rsidRDefault="00D65357" w:rsidP="00D65357">
            <w:pPr>
              <w:pStyle w:val="3-"/>
              <w:rPr>
                <w:color w:val="00B050"/>
              </w:rPr>
            </w:pPr>
            <w:r w:rsidRPr="00D65357">
              <w:rPr>
                <w:color w:val="00B050"/>
              </w:rPr>
              <w:t>//o.exchange(4, std::memory_order_acquire);//OK</w:t>
            </w:r>
          </w:p>
          <w:p w14:paraId="5465D0D5" w14:textId="413961CB" w:rsidR="00D65357" w:rsidRPr="00D65357" w:rsidRDefault="00D65357" w:rsidP="00D65357">
            <w:pPr>
              <w:pStyle w:val="3-"/>
              <w:rPr>
                <w:color w:val="00B050"/>
              </w:rPr>
            </w:pPr>
            <w:r w:rsidRPr="00D65357">
              <w:rPr>
                <w:color w:val="00B050"/>
              </w:rPr>
              <w:t>//o.exchange(5, std::memory_order_release);//OK</w:t>
            </w:r>
          </w:p>
          <w:p w14:paraId="610953DE" w14:textId="5D85A542" w:rsidR="00D65357" w:rsidRPr="00D65357" w:rsidRDefault="00D65357" w:rsidP="00D65357">
            <w:pPr>
              <w:pStyle w:val="3-"/>
              <w:rPr>
                <w:color w:val="00B050"/>
              </w:rPr>
            </w:pPr>
            <w:r w:rsidRPr="00D65357">
              <w:rPr>
                <w:color w:val="00B050"/>
              </w:rPr>
              <w:t>//o.exchange(6, std::memory_order_acq_rel);//OK</w:t>
            </w:r>
          </w:p>
          <w:p w14:paraId="3DE35958" w14:textId="54461C1F" w:rsidR="00D65357" w:rsidRPr="00D65357" w:rsidRDefault="00D65357" w:rsidP="00D65357">
            <w:pPr>
              <w:pStyle w:val="3-"/>
              <w:rPr>
                <w:color w:val="00B050"/>
              </w:rPr>
            </w:pPr>
            <w:r w:rsidRPr="00D65357">
              <w:rPr>
                <w:color w:val="00B050"/>
              </w:rPr>
              <w:t>//o.exchange(7, std::memory_order_seq_cst);//OK</w:t>
            </w:r>
          </w:p>
          <w:p w14:paraId="55E75BCF" w14:textId="3192E8E6" w:rsidR="00D65357" w:rsidRPr="00D65357" w:rsidRDefault="00D65357" w:rsidP="00D65357">
            <w:pPr>
              <w:pStyle w:val="3-"/>
              <w:rPr>
                <w:color w:val="00B050"/>
              </w:rPr>
            </w:pPr>
            <w:r w:rsidRPr="00D65357">
              <w:rPr>
                <w:color w:val="00B050"/>
              </w:rPr>
              <w:t>//v = 7;</w:t>
            </w:r>
          </w:p>
          <w:p w14:paraId="27BA020C" w14:textId="458C8E53" w:rsidR="00D65357" w:rsidRPr="00D65357" w:rsidRDefault="00D65357" w:rsidP="00D65357">
            <w:pPr>
              <w:pStyle w:val="3-"/>
              <w:rPr>
                <w:color w:val="00B050"/>
              </w:rPr>
            </w:pPr>
            <w:r w:rsidRPr="00D65357">
              <w:rPr>
                <w:rFonts w:hint="eastAsia"/>
                <w:color w:val="00B050"/>
              </w:rPr>
              <w:t>//v = o.compare_exchange_weak(v, 7, std::memory_order_relaxed, std::memory_order_relaxed);//条件成立時：OK</w:t>
            </w:r>
          </w:p>
          <w:p w14:paraId="25ED44C7" w14:textId="704E2DCD" w:rsidR="00D65357" w:rsidRPr="00D65357" w:rsidRDefault="00D65357" w:rsidP="00D65357">
            <w:pPr>
              <w:pStyle w:val="3-"/>
              <w:rPr>
                <w:color w:val="00B050"/>
              </w:rPr>
            </w:pPr>
            <w:r w:rsidRPr="00D65357">
              <w:rPr>
                <w:rFonts w:hint="eastAsia"/>
                <w:color w:val="00B050"/>
              </w:rPr>
              <w:t>//v = o.compare_exchange_weak(v, 7, std::memory_order_consume, std::memory_order_consume);//条件成立時：OK</w:t>
            </w:r>
          </w:p>
          <w:p w14:paraId="1A744589" w14:textId="1FA2382A" w:rsidR="00D65357" w:rsidRPr="00D65357" w:rsidRDefault="00D65357" w:rsidP="00D65357">
            <w:pPr>
              <w:pStyle w:val="3-"/>
              <w:rPr>
                <w:color w:val="00B050"/>
              </w:rPr>
            </w:pPr>
            <w:r w:rsidRPr="00D65357">
              <w:rPr>
                <w:rFonts w:hint="eastAsia"/>
                <w:color w:val="00B050"/>
              </w:rPr>
              <w:t>//v = o.compare_exchange_weak(v, 7, std::memory_order_acquire, std::memory_order_acquire);//条件成立時：OK</w:t>
            </w:r>
          </w:p>
          <w:p w14:paraId="76F59A74" w14:textId="77777777" w:rsidR="00BC126A" w:rsidRDefault="00D65357" w:rsidP="00D65357">
            <w:pPr>
              <w:pStyle w:val="3-"/>
              <w:rPr>
                <w:color w:val="00B050"/>
              </w:rPr>
            </w:pPr>
            <w:r w:rsidRPr="00D65357">
              <w:rPr>
                <w:rFonts w:hint="eastAsia"/>
                <w:color w:val="00B050"/>
              </w:rPr>
              <w:t>////v = o.compare_exchange_weak(v, 7, std::memory_order_release, std::memory_order_release);</w:t>
            </w:r>
          </w:p>
          <w:p w14:paraId="799C57EE" w14:textId="04B0AF27" w:rsidR="00D65357" w:rsidRPr="00D65357" w:rsidRDefault="00BC126A" w:rsidP="00D65357">
            <w:pPr>
              <w:pStyle w:val="3-"/>
              <w:rPr>
                <w:color w:val="00B050"/>
              </w:rPr>
            </w:pPr>
            <w:r>
              <w:rPr>
                <w:color w:val="00B050"/>
              </w:rPr>
              <w:t xml:space="preserve">//                                                  </w:t>
            </w:r>
            <w:r w:rsidR="00D65357" w:rsidRPr="00D65357">
              <w:rPr>
                <w:rFonts w:hint="eastAsia"/>
                <w:color w:val="00B050"/>
              </w:rPr>
              <w:t>//条件成立時：Assertion failed! _Order2 != memory_order_release</w:t>
            </w:r>
          </w:p>
          <w:p w14:paraId="093C0B9E" w14:textId="77777777" w:rsidR="00BC126A" w:rsidRDefault="00D65357" w:rsidP="00D65357">
            <w:pPr>
              <w:pStyle w:val="3-"/>
              <w:rPr>
                <w:color w:val="00B050"/>
              </w:rPr>
            </w:pPr>
            <w:r w:rsidRPr="00D65357">
              <w:rPr>
                <w:rFonts w:hint="eastAsia"/>
                <w:color w:val="00B050"/>
              </w:rPr>
              <w:t>////v = o.compare_exchange_weak(v, 7, std::memory_order_acq_rel, std::memory_order_acq_rel);</w:t>
            </w:r>
          </w:p>
          <w:p w14:paraId="7DE64A61" w14:textId="24E65D33" w:rsidR="00D65357" w:rsidRPr="00D65357" w:rsidRDefault="00BC126A" w:rsidP="00D65357">
            <w:pPr>
              <w:pStyle w:val="3-"/>
              <w:rPr>
                <w:color w:val="00B050"/>
              </w:rPr>
            </w:pPr>
            <w:r>
              <w:rPr>
                <w:color w:val="00B050"/>
              </w:rPr>
              <w:t xml:space="preserve">//                                                  </w:t>
            </w:r>
            <w:r w:rsidR="00D65357" w:rsidRPr="00D65357">
              <w:rPr>
                <w:rFonts w:hint="eastAsia"/>
                <w:color w:val="00B050"/>
              </w:rPr>
              <w:t>//条件成立時：Assertion failed! _Order2 != memory_order_acq_rel</w:t>
            </w:r>
          </w:p>
          <w:p w14:paraId="06C07470" w14:textId="2F34C588" w:rsidR="00D65357" w:rsidRPr="00D65357" w:rsidRDefault="00D65357" w:rsidP="00D65357">
            <w:pPr>
              <w:pStyle w:val="3-"/>
              <w:rPr>
                <w:color w:val="00B050"/>
              </w:rPr>
            </w:pPr>
            <w:r w:rsidRPr="00D65357">
              <w:rPr>
                <w:rFonts w:hint="eastAsia"/>
                <w:color w:val="00B050"/>
              </w:rPr>
              <w:t>//v = o.compare_exchange_weak(v, 7, std::memory_order_seq_cst, std::memory_order_seq_cst);//条件成立時：OK</w:t>
            </w:r>
          </w:p>
          <w:p w14:paraId="203F9048" w14:textId="4D69D9A0" w:rsidR="00D65357" w:rsidRPr="00D65357" w:rsidRDefault="00D65357" w:rsidP="00D65357">
            <w:pPr>
              <w:pStyle w:val="3-"/>
              <w:rPr>
                <w:color w:val="00B050"/>
              </w:rPr>
            </w:pPr>
            <w:r w:rsidRPr="00D65357">
              <w:rPr>
                <w:rFonts w:hint="eastAsia"/>
                <w:color w:val="00B050"/>
              </w:rPr>
              <w:t>//v = o.compare_exchange_weak(v, 8, std::memory_order_relaxed, std::memory_order_relaxed);//条件不成立時：OK</w:t>
            </w:r>
          </w:p>
          <w:p w14:paraId="418ED859" w14:textId="2504EA66" w:rsidR="00D65357" w:rsidRPr="00D65357" w:rsidRDefault="00D65357" w:rsidP="00D65357">
            <w:pPr>
              <w:pStyle w:val="3-"/>
              <w:rPr>
                <w:color w:val="00B050"/>
              </w:rPr>
            </w:pPr>
            <w:r w:rsidRPr="00D65357">
              <w:rPr>
                <w:rFonts w:hint="eastAsia"/>
                <w:color w:val="00B050"/>
              </w:rPr>
              <w:t>//v = o.compare_exchange_weak(v, 8, std::memory_order_consume, std::memory_order_consume);//条件不成立時：OK</w:t>
            </w:r>
          </w:p>
          <w:p w14:paraId="200E9F08" w14:textId="04A55A75" w:rsidR="00D65357" w:rsidRPr="00D65357" w:rsidRDefault="00D65357" w:rsidP="00D65357">
            <w:pPr>
              <w:pStyle w:val="3-"/>
              <w:rPr>
                <w:color w:val="00B050"/>
              </w:rPr>
            </w:pPr>
            <w:r w:rsidRPr="00D65357">
              <w:rPr>
                <w:rFonts w:hint="eastAsia"/>
                <w:color w:val="00B050"/>
              </w:rPr>
              <w:t>//v = o.compare_exchange_weak(v, 8, std::memory_order_acquire, std::memory_order_acquire);//条件不成立時：OK</w:t>
            </w:r>
          </w:p>
          <w:p w14:paraId="34922952" w14:textId="77777777" w:rsidR="00BC126A" w:rsidRDefault="00D65357" w:rsidP="00D65357">
            <w:pPr>
              <w:pStyle w:val="3-"/>
              <w:rPr>
                <w:color w:val="00B050"/>
              </w:rPr>
            </w:pPr>
            <w:r w:rsidRPr="00D65357">
              <w:rPr>
                <w:rFonts w:hint="eastAsia"/>
                <w:color w:val="00B050"/>
              </w:rPr>
              <w:t>////v = o.compare_exchange_weak(v, 8, std::memory_order_release, std::memory_order_release);</w:t>
            </w:r>
          </w:p>
          <w:p w14:paraId="6BF7C16E" w14:textId="34BA6F21" w:rsidR="00D65357" w:rsidRPr="00D65357" w:rsidRDefault="00BC126A" w:rsidP="00D65357">
            <w:pPr>
              <w:pStyle w:val="3-"/>
              <w:rPr>
                <w:color w:val="00B050"/>
              </w:rPr>
            </w:pPr>
            <w:r>
              <w:rPr>
                <w:color w:val="00B050"/>
              </w:rPr>
              <w:t xml:space="preserve">//                                                  </w:t>
            </w:r>
            <w:r w:rsidR="00D65357" w:rsidRPr="00D65357">
              <w:rPr>
                <w:rFonts w:hint="eastAsia"/>
                <w:color w:val="00B050"/>
              </w:rPr>
              <w:t>//条件不成立時：Assertion failed! _Order2 != memory_order_release</w:t>
            </w:r>
          </w:p>
          <w:p w14:paraId="6F46098C" w14:textId="77777777" w:rsidR="00BC126A" w:rsidRDefault="00D65357" w:rsidP="00D65357">
            <w:pPr>
              <w:pStyle w:val="3-"/>
              <w:rPr>
                <w:color w:val="00B050"/>
              </w:rPr>
            </w:pPr>
            <w:r w:rsidRPr="00D65357">
              <w:rPr>
                <w:rFonts w:hint="eastAsia"/>
                <w:color w:val="00B050"/>
              </w:rPr>
              <w:t>////v = o.compare_exchange_weak(v, 8, std::memory_order_acq_rel, std::memory_order_acq_rel);</w:t>
            </w:r>
          </w:p>
          <w:p w14:paraId="1AC49CC3" w14:textId="46B3CC87" w:rsidR="00D65357" w:rsidRPr="00D65357" w:rsidRDefault="00BC126A" w:rsidP="00D65357">
            <w:pPr>
              <w:pStyle w:val="3-"/>
              <w:rPr>
                <w:color w:val="00B050"/>
              </w:rPr>
            </w:pPr>
            <w:r>
              <w:rPr>
                <w:color w:val="00B050"/>
              </w:rPr>
              <w:t xml:space="preserve">//                                                  </w:t>
            </w:r>
            <w:r w:rsidR="00D65357" w:rsidRPr="00D65357">
              <w:rPr>
                <w:rFonts w:hint="eastAsia"/>
                <w:color w:val="00B050"/>
              </w:rPr>
              <w:t>//条件不成立時：Assertion failed! _Order2 != memory_order_acq_rel</w:t>
            </w:r>
          </w:p>
          <w:p w14:paraId="03BEABCD" w14:textId="0D228372" w:rsidR="00D65357" w:rsidRPr="00D65357" w:rsidRDefault="00D65357" w:rsidP="00D65357">
            <w:pPr>
              <w:pStyle w:val="3-"/>
              <w:rPr>
                <w:color w:val="00B050"/>
              </w:rPr>
            </w:pPr>
            <w:r w:rsidRPr="00D65357">
              <w:rPr>
                <w:rFonts w:hint="eastAsia"/>
                <w:color w:val="00B050"/>
              </w:rPr>
              <w:t>//v = o.compare_exchange_weak(v, 8, std::memory_order_seq_cst, std::memory_order_seq_cst);//条件不成立時：OK</w:t>
            </w:r>
          </w:p>
          <w:p w14:paraId="44D18B79" w14:textId="77777777" w:rsidR="00D65357" w:rsidRPr="00BC126A" w:rsidRDefault="00D65357" w:rsidP="00D65357">
            <w:pPr>
              <w:pStyle w:val="3-"/>
              <w:rPr>
                <w:color w:val="00B050"/>
              </w:rPr>
            </w:pPr>
          </w:p>
          <w:p w14:paraId="35E07D0B" w14:textId="3E5AA894" w:rsidR="00D65357" w:rsidRPr="00D65357" w:rsidRDefault="00D65357" w:rsidP="00D65357">
            <w:pPr>
              <w:pStyle w:val="3-"/>
              <w:rPr>
                <w:color w:val="00B050"/>
              </w:rPr>
            </w:pPr>
            <w:r w:rsidRPr="00D65357">
              <w:rPr>
                <w:rFonts w:hint="eastAsia"/>
                <w:color w:val="00B050"/>
              </w:rPr>
              <w:t>//【メモリ更新と読み込みの順序性保証】</w:t>
            </w:r>
          </w:p>
          <w:p w14:paraId="0029F1E8" w14:textId="5986DC0C" w:rsidR="00D65357" w:rsidRPr="00D65357" w:rsidRDefault="00D65357" w:rsidP="00D65357">
            <w:pPr>
              <w:pStyle w:val="3-"/>
              <w:rPr>
                <w:color w:val="00B050"/>
              </w:rPr>
            </w:pPr>
            <w:r w:rsidRPr="00D65357">
              <w:rPr>
                <w:rFonts w:hint="eastAsia"/>
                <w:color w:val="00B050"/>
              </w:rPr>
              <w:t>//CPUのメモリバリアを使うかどうか？</w:t>
            </w:r>
          </w:p>
          <w:p w14:paraId="6431FBC4" w14:textId="5F01564C" w:rsidR="00D65357" w:rsidRPr="00D65357" w:rsidRDefault="00D65357" w:rsidP="00D65357">
            <w:pPr>
              <w:pStyle w:val="3-"/>
              <w:rPr>
                <w:color w:val="00B050"/>
              </w:rPr>
            </w:pPr>
            <w:r w:rsidRPr="00D65357">
              <w:rPr>
                <w:rFonts w:hint="eastAsia"/>
                <w:color w:val="00B050"/>
              </w:rPr>
              <w:t>//（例）下記のような処理で、スレッドＢは変数 b をチェックしているにもか関わらず、</w:t>
            </w:r>
          </w:p>
          <w:p w14:paraId="6C9467AB" w14:textId="48D73603" w:rsidR="00D65357" w:rsidRPr="00D65357" w:rsidRDefault="00D65357" w:rsidP="00D65357">
            <w:pPr>
              <w:pStyle w:val="3-"/>
              <w:rPr>
                <w:color w:val="00B050"/>
              </w:rPr>
            </w:pPr>
            <w:r w:rsidRPr="00D65357">
              <w:rPr>
                <w:rFonts w:hint="eastAsia"/>
                <w:color w:val="00B050"/>
              </w:rPr>
              <w:t>//      先に更新されたはずの変数 a の値が 12 と表示されないようなことが起こりえる。</w:t>
            </w:r>
          </w:p>
          <w:p w14:paraId="1459EEB4" w14:textId="0F12A2D6" w:rsidR="00D65357" w:rsidRPr="00D65357" w:rsidRDefault="00D65357" w:rsidP="00D65357">
            <w:pPr>
              <w:pStyle w:val="3-"/>
              <w:rPr>
                <w:color w:val="00B050"/>
              </w:rPr>
            </w:pPr>
            <w:r w:rsidRPr="00D65357">
              <w:rPr>
                <w:rFonts w:hint="eastAsia"/>
                <w:color w:val="00B050"/>
              </w:rPr>
              <w:t>//      これは、CPUにメモリバリア命令が出されて順序性を保証しないと、CPUの最適化により、</w:t>
            </w:r>
          </w:p>
          <w:p w14:paraId="5927324D" w14:textId="232426B0" w:rsidR="00D65357" w:rsidRPr="00D65357" w:rsidRDefault="00D65357" w:rsidP="00D65357">
            <w:pPr>
              <w:pStyle w:val="3-"/>
              <w:rPr>
                <w:color w:val="00B050"/>
              </w:rPr>
            </w:pPr>
            <w:r w:rsidRPr="00D65357">
              <w:rPr>
                <w:rFonts w:hint="eastAsia"/>
                <w:color w:val="00B050"/>
              </w:rPr>
              <w:t>//      更新の順序が入れ替わることがあるため。（「アウト・オブ・オーダー実行」と呼ばれる最適化）</w:t>
            </w:r>
          </w:p>
          <w:p w14:paraId="4FC195AE" w14:textId="16C2B049" w:rsidR="00D65357" w:rsidRPr="00D65357" w:rsidRDefault="00D65357" w:rsidP="00D65357">
            <w:pPr>
              <w:pStyle w:val="3-"/>
              <w:rPr>
                <w:color w:val="00B050"/>
              </w:rPr>
            </w:pPr>
            <w:r w:rsidRPr="00D65357">
              <w:rPr>
                <w:rFonts w:hint="eastAsia"/>
                <w:color w:val="00B050"/>
              </w:rPr>
              <w:t>//[グローバル変数]</w:t>
            </w:r>
          </w:p>
          <w:p w14:paraId="509808A8" w14:textId="0CEBCFE7" w:rsidR="00D65357" w:rsidRPr="00D65357" w:rsidRDefault="00D65357" w:rsidP="00D65357">
            <w:pPr>
              <w:pStyle w:val="3-"/>
              <w:rPr>
                <w:color w:val="00B050"/>
              </w:rPr>
            </w:pPr>
            <w:r w:rsidRPr="00D65357">
              <w:rPr>
                <w:color w:val="00B050"/>
              </w:rPr>
              <w:t>//volatile bool flg_a;</w:t>
            </w:r>
          </w:p>
          <w:p w14:paraId="7390E3B4" w14:textId="6B6FBC31" w:rsidR="00D65357" w:rsidRPr="00D65357" w:rsidRDefault="00D65357" w:rsidP="00D65357">
            <w:pPr>
              <w:pStyle w:val="3-"/>
              <w:rPr>
                <w:color w:val="00B050"/>
              </w:rPr>
            </w:pPr>
            <w:r w:rsidRPr="00D65357">
              <w:rPr>
                <w:color w:val="00B050"/>
              </w:rPr>
              <w:t>//volatile bool flg_b;</w:t>
            </w:r>
          </w:p>
          <w:p w14:paraId="187C65F5" w14:textId="648A608F" w:rsidR="00D65357" w:rsidRPr="00D65357" w:rsidRDefault="00D65357" w:rsidP="00D65357">
            <w:pPr>
              <w:pStyle w:val="3-"/>
              <w:rPr>
                <w:color w:val="00B050"/>
              </w:rPr>
            </w:pPr>
            <w:r w:rsidRPr="00D65357">
              <w:rPr>
                <w:color w:val="00B050"/>
              </w:rPr>
              <w:t>//volatile int val_a;</w:t>
            </w:r>
          </w:p>
          <w:p w14:paraId="77601B54" w14:textId="01FB119F" w:rsidR="00D65357" w:rsidRPr="00D65357" w:rsidRDefault="00D65357" w:rsidP="00D65357">
            <w:pPr>
              <w:pStyle w:val="3-"/>
              <w:rPr>
                <w:color w:val="00B050"/>
              </w:rPr>
            </w:pPr>
            <w:r w:rsidRPr="00D65357">
              <w:rPr>
                <w:color w:val="00B050"/>
              </w:rPr>
              <w:t>//volatile int val_b;</w:t>
            </w:r>
          </w:p>
          <w:p w14:paraId="3D054F9D" w14:textId="3A36AD57" w:rsidR="00D65357" w:rsidRPr="00D65357" w:rsidRDefault="00D65357" w:rsidP="00D65357">
            <w:pPr>
              <w:pStyle w:val="3-"/>
              <w:rPr>
                <w:color w:val="00B050"/>
              </w:rPr>
            </w:pPr>
            <w:r w:rsidRPr="00D65357">
              <w:rPr>
                <w:rFonts w:hint="eastAsia"/>
                <w:color w:val="00B050"/>
              </w:rPr>
              <w:t>//[スレッドA]</w:t>
            </w:r>
          </w:p>
          <w:p w14:paraId="0FCC1BAC" w14:textId="6801B35A" w:rsidR="00D65357" w:rsidRPr="00D65357" w:rsidRDefault="00D65357" w:rsidP="00D65357">
            <w:pPr>
              <w:pStyle w:val="3-"/>
              <w:rPr>
                <w:color w:val="00B050"/>
              </w:rPr>
            </w:pPr>
            <w:r w:rsidRPr="00D65357">
              <w:rPr>
                <w:color w:val="00B050"/>
              </w:rPr>
              <w:t>//val_a = 123;</w:t>
            </w:r>
          </w:p>
          <w:p w14:paraId="244E3C99" w14:textId="6E649221" w:rsidR="00D65357" w:rsidRPr="00D65357" w:rsidRDefault="00D65357" w:rsidP="00D65357">
            <w:pPr>
              <w:pStyle w:val="3-"/>
              <w:rPr>
                <w:color w:val="00B050"/>
              </w:rPr>
            </w:pPr>
            <w:r w:rsidRPr="00D65357">
              <w:rPr>
                <w:color w:val="00B050"/>
              </w:rPr>
              <w:t>//flg_a = true;</w:t>
            </w:r>
          </w:p>
          <w:p w14:paraId="68778C60" w14:textId="6D5F05B9" w:rsidR="00D65357" w:rsidRPr="00D65357" w:rsidRDefault="00D65357" w:rsidP="00D65357">
            <w:pPr>
              <w:pStyle w:val="3-"/>
              <w:rPr>
                <w:color w:val="00B050"/>
              </w:rPr>
            </w:pPr>
            <w:r w:rsidRPr="00D65357">
              <w:rPr>
                <w:color w:val="00B050"/>
              </w:rPr>
              <w:t>//if(flg_b)</w:t>
            </w:r>
          </w:p>
          <w:p w14:paraId="4D513410" w14:textId="33801BF3" w:rsidR="00D65357" w:rsidRPr="00D65357" w:rsidRDefault="00D65357" w:rsidP="00D65357">
            <w:pPr>
              <w:pStyle w:val="3-"/>
              <w:rPr>
                <w:color w:val="00B050"/>
              </w:rPr>
            </w:pPr>
            <w:r w:rsidRPr="00D65357">
              <w:rPr>
                <w:color w:val="00B050"/>
              </w:rPr>
              <w:t>//    std::cout &lt;&lt; val_b;</w:t>
            </w:r>
          </w:p>
          <w:p w14:paraId="3F4726F3" w14:textId="6915C4A5" w:rsidR="00D65357" w:rsidRPr="00D65357" w:rsidRDefault="00D65357" w:rsidP="00D65357">
            <w:pPr>
              <w:pStyle w:val="3-"/>
              <w:rPr>
                <w:color w:val="00B050"/>
              </w:rPr>
            </w:pPr>
            <w:r w:rsidRPr="00D65357">
              <w:rPr>
                <w:rFonts w:hint="eastAsia"/>
                <w:color w:val="00B050"/>
              </w:rPr>
              <w:t>//[スレッドB]</w:t>
            </w:r>
          </w:p>
          <w:p w14:paraId="27AE09A7" w14:textId="283C280E" w:rsidR="00D65357" w:rsidRPr="00D65357" w:rsidRDefault="00D65357" w:rsidP="00D65357">
            <w:pPr>
              <w:pStyle w:val="3-"/>
              <w:rPr>
                <w:color w:val="00B050"/>
              </w:rPr>
            </w:pPr>
            <w:r w:rsidRPr="00D65357">
              <w:rPr>
                <w:color w:val="00B050"/>
              </w:rPr>
              <w:lastRenderedPageBreak/>
              <w:t>//val_b = 789;</w:t>
            </w:r>
          </w:p>
          <w:p w14:paraId="5AB5092F" w14:textId="6625ACF1" w:rsidR="00D65357" w:rsidRPr="00D65357" w:rsidRDefault="00D65357" w:rsidP="00D65357">
            <w:pPr>
              <w:pStyle w:val="3-"/>
              <w:rPr>
                <w:color w:val="00B050"/>
              </w:rPr>
            </w:pPr>
            <w:r w:rsidRPr="00D65357">
              <w:rPr>
                <w:color w:val="00B050"/>
              </w:rPr>
              <w:t>//flg_b = true;</w:t>
            </w:r>
          </w:p>
          <w:p w14:paraId="6E2E2EC8" w14:textId="3381963F" w:rsidR="00D65357" w:rsidRPr="00D65357" w:rsidRDefault="00D65357" w:rsidP="00D65357">
            <w:pPr>
              <w:pStyle w:val="3-"/>
              <w:rPr>
                <w:color w:val="00B050"/>
              </w:rPr>
            </w:pPr>
            <w:r w:rsidRPr="00D65357">
              <w:rPr>
                <w:color w:val="00B050"/>
              </w:rPr>
              <w:t>//if(flg_a)</w:t>
            </w:r>
          </w:p>
          <w:p w14:paraId="7CC59F45" w14:textId="20350F14" w:rsidR="00D65357" w:rsidRPr="00D65357" w:rsidRDefault="00D65357" w:rsidP="00D65357">
            <w:pPr>
              <w:pStyle w:val="3-"/>
              <w:rPr>
                <w:color w:val="00B050"/>
              </w:rPr>
            </w:pPr>
            <w:r w:rsidRPr="00D65357">
              <w:rPr>
                <w:color w:val="00B050"/>
              </w:rPr>
              <w:t>//    std::cout &lt;&lt; val_a;</w:t>
            </w:r>
          </w:p>
          <w:p w14:paraId="447C1A92" w14:textId="138B9EE1" w:rsidR="00D65357" w:rsidRPr="00D65357" w:rsidRDefault="00D65357" w:rsidP="00D65357">
            <w:pPr>
              <w:pStyle w:val="3-"/>
              <w:rPr>
                <w:color w:val="00B050"/>
              </w:rPr>
            </w:pPr>
            <w:r w:rsidRPr="00D65357">
              <w:rPr>
                <w:rFonts w:hint="eastAsia"/>
                <w:color w:val="00B050"/>
              </w:rPr>
              <w:t>//※この問題は、必要な箇所で必要なメモリバリアを明示することで対処できる</w:t>
            </w:r>
          </w:p>
          <w:p w14:paraId="68141A4B" w14:textId="3630F9F9" w:rsidR="00D65357" w:rsidRPr="00D65357" w:rsidRDefault="00D65357" w:rsidP="00D65357">
            <w:pPr>
              <w:pStyle w:val="3-"/>
              <w:rPr>
                <w:color w:val="00B050"/>
              </w:rPr>
            </w:pPr>
            <w:r w:rsidRPr="00D65357">
              <w:rPr>
                <w:rFonts w:hint="eastAsia"/>
                <w:color w:val="00B050"/>
              </w:rPr>
              <w:t>//[グローバル変数]</w:t>
            </w:r>
          </w:p>
          <w:p w14:paraId="6641A57B" w14:textId="0426D407" w:rsidR="00D65357" w:rsidRPr="00D65357" w:rsidRDefault="00D65357" w:rsidP="00D65357">
            <w:pPr>
              <w:pStyle w:val="3-"/>
              <w:rPr>
                <w:color w:val="00B050"/>
              </w:rPr>
            </w:pPr>
            <w:r w:rsidRPr="00D65357">
              <w:rPr>
                <w:color w:val="00B050"/>
              </w:rPr>
              <w:t>//std::atmic&lt;bool&gt; flg_a;</w:t>
            </w:r>
          </w:p>
          <w:p w14:paraId="7F7651A5" w14:textId="141B132E" w:rsidR="00D65357" w:rsidRPr="00D65357" w:rsidRDefault="00D65357" w:rsidP="00D65357">
            <w:pPr>
              <w:pStyle w:val="3-"/>
              <w:rPr>
                <w:color w:val="00B050"/>
              </w:rPr>
            </w:pPr>
            <w:r w:rsidRPr="00D65357">
              <w:rPr>
                <w:color w:val="00B050"/>
              </w:rPr>
              <w:t>//std::atmic&lt;bool&gt; flg_b;</w:t>
            </w:r>
          </w:p>
          <w:p w14:paraId="792731B5" w14:textId="2C215F77" w:rsidR="00D65357" w:rsidRPr="00D65357" w:rsidRDefault="00D65357" w:rsidP="00D65357">
            <w:pPr>
              <w:pStyle w:val="3-"/>
              <w:rPr>
                <w:color w:val="00B050"/>
              </w:rPr>
            </w:pPr>
            <w:r w:rsidRPr="00D65357">
              <w:rPr>
                <w:color w:val="00B050"/>
              </w:rPr>
              <w:t>//volatile int val_a;</w:t>
            </w:r>
          </w:p>
          <w:p w14:paraId="6FAAD5E0" w14:textId="65491EEB" w:rsidR="00D65357" w:rsidRPr="00D65357" w:rsidRDefault="00D65357" w:rsidP="00D65357">
            <w:pPr>
              <w:pStyle w:val="3-"/>
              <w:rPr>
                <w:color w:val="00B050"/>
              </w:rPr>
            </w:pPr>
            <w:r w:rsidRPr="00D65357">
              <w:rPr>
                <w:color w:val="00B050"/>
              </w:rPr>
              <w:t>//volatile int val_b;</w:t>
            </w:r>
          </w:p>
          <w:p w14:paraId="07DBEC96" w14:textId="525796D7" w:rsidR="00D65357" w:rsidRPr="00D65357" w:rsidRDefault="00D65357" w:rsidP="00D65357">
            <w:pPr>
              <w:pStyle w:val="3-"/>
              <w:rPr>
                <w:color w:val="00B050"/>
              </w:rPr>
            </w:pPr>
            <w:r w:rsidRPr="00D65357">
              <w:rPr>
                <w:rFonts w:hint="eastAsia"/>
                <w:color w:val="00B050"/>
              </w:rPr>
              <w:t>//[スレッドA]</w:t>
            </w:r>
          </w:p>
          <w:p w14:paraId="1B0FF3DC" w14:textId="0F02B3AA" w:rsidR="00D65357" w:rsidRPr="00D65357" w:rsidRDefault="00D65357" w:rsidP="00D65357">
            <w:pPr>
              <w:pStyle w:val="3-"/>
              <w:rPr>
                <w:color w:val="00B050"/>
              </w:rPr>
            </w:pPr>
            <w:r w:rsidRPr="00D65357">
              <w:rPr>
                <w:color w:val="00B050"/>
              </w:rPr>
              <w:t>//val_a = 123;</w:t>
            </w:r>
          </w:p>
          <w:p w14:paraId="4E0B0FB2" w14:textId="6B34BDC2" w:rsidR="00D65357" w:rsidRPr="00D65357" w:rsidRDefault="00D65357" w:rsidP="00D65357">
            <w:pPr>
              <w:pStyle w:val="3-"/>
              <w:rPr>
                <w:color w:val="00B050"/>
              </w:rPr>
            </w:pPr>
            <w:r w:rsidRPr="00D65357">
              <w:rPr>
                <w:color w:val="00B050"/>
              </w:rPr>
              <w:t>//flg_a.store(true, std::memory_order_release);</w:t>
            </w:r>
          </w:p>
          <w:p w14:paraId="1965F22A" w14:textId="775BBC19" w:rsidR="00D65357" w:rsidRPr="00D65357" w:rsidRDefault="00D65357" w:rsidP="00D65357">
            <w:pPr>
              <w:pStyle w:val="3-"/>
              <w:rPr>
                <w:color w:val="00B050"/>
              </w:rPr>
            </w:pPr>
            <w:r w:rsidRPr="00D65357">
              <w:rPr>
                <w:color w:val="00B050"/>
              </w:rPr>
              <w:t>//if(flg_b.load(std::memory_order_acquire))</w:t>
            </w:r>
          </w:p>
          <w:p w14:paraId="7707E835" w14:textId="65FE1DC7" w:rsidR="00D65357" w:rsidRPr="00D65357" w:rsidRDefault="00D65357" w:rsidP="00D65357">
            <w:pPr>
              <w:pStyle w:val="3-"/>
              <w:rPr>
                <w:color w:val="00B050"/>
              </w:rPr>
            </w:pPr>
            <w:r w:rsidRPr="00D65357">
              <w:rPr>
                <w:color w:val="00B050"/>
              </w:rPr>
              <w:t>//    std::cout &lt;&lt; val_b;</w:t>
            </w:r>
          </w:p>
          <w:p w14:paraId="056426E1" w14:textId="0AB5F824" w:rsidR="00D65357" w:rsidRPr="00D65357" w:rsidRDefault="00D65357" w:rsidP="00D65357">
            <w:pPr>
              <w:pStyle w:val="3-"/>
              <w:rPr>
                <w:color w:val="00B050"/>
              </w:rPr>
            </w:pPr>
            <w:r w:rsidRPr="00D65357">
              <w:rPr>
                <w:rFonts w:hint="eastAsia"/>
                <w:color w:val="00B050"/>
              </w:rPr>
              <w:t>//[スレッドB]</w:t>
            </w:r>
          </w:p>
          <w:p w14:paraId="6E342F52" w14:textId="4E7D9D22" w:rsidR="00D65357" w:rsidRPr="00D65357" w:rsidRDefault="00D65357" w:rsidP="00D65357">
            <w:pPr>
              <w:pStyle w:val="3-"/>
              <w:rPr>
                <w:color w:val="00B050"/>
              </w:rPr>
            </w:pPr>
            <w:r w:rsidRPr="00D65357">
              <w:rPr>
                <w:color w:val="00B050"/>
              </w:rPr>
              <w:t>//val_b = 789;</w:t>
            </w:r>
          </w:p>
          <w:p w14:paraId="630855B9" w14:textId="7693588D" w:rsidR="00D65357" w:rsidRPr="00D65357" w:rsidRDefault="00D65357" w:rsidP="00D65357">
            <w:pPr>
              <w:pStyle w:val="3-"/>
              <w:rPr>
                <w:color w:val="00B050"/>
              </w:rPr>
            </w:pPr>
            <w:r w:rsidRPr="00D65357">
              <w:rPr>
                <w:color w:val="00B050"/>
              </w:rPr>
              <w:t>//flg_b.store(true, std::memory_order_release );</w:t>
            </w:r>
          </w:p>
          <w:p w14:paraId="51CD7AA4" w14:textId="0AB6F14C" w:rsidR="00D65357" w:rsidRPr="00D65357" w:rsidRDefault="00D65357" w:rsidP="00D65357">
            <w:pPr>
              <w:pStyle w:val="3-"/>
              <w:rPr>
                <w:color w:val="00B050"/>
              </w:rPr>
            </w:pPr>
            <w:r w:rsidRPr="00D65357">
              <w:rPr>
                <w:color w:val="00B050"/>
              </w:rPr>
              <w:t>//if(flg_a.load(std::memory_order_acquire))</w:t>
            </w:r>
          </w:p>
          <w:p w14:paraId="52E6B6A6" w14:textId="4B59F3F5" w:rsidR="00D65357" w:rsidRPr="00D65357" w:rsidRDefault="00D65357" w:rsidP="00D65357">
            <w:pPr>
              <w:pStyle w:val="3-"/>
              <w:rPr>
                <w:color w:val="00B050"/>
              </w:rPr>
            </w:pPr>
            <w:r w:rsidRPr="00D65357">
              <w:rPr>
                <w:color w:val="00B050"/>
              </w:rPr>
              <w:t>//    std::cout &lt;&lt; val_a;</w:t>
            </w:r>
          </w:p>
          <w:p w14:paraId="77F9ECAC" w14:textId="77777777" w:rsidR="00D65357" w:rsidRPr="00D65357" w:rsidRDefault="00D65357" w:rsidP="00D65357">
            <w:pPr>
              <w:pStyle w:val="3-"/>
              <w:rPr>
                <w:color w:val="00B050"/>
              </w:rPr>
            </w:pPr>
          </w:p>
          <w:p w14:paraId="49F971AD" w14:textId="441ACB7A" w:rsidR="00D65357" w:rsidRPr="00D65357" w:rsidRDefault="00D65357" w:rsidP="00D65357">
            <w:pPr>
              <w:pStyle w:val="3-"/>
              <w:rPr>
                <w:color w:val="00B050"/>
              </w:rPr>
            </w:pPr>
            <w:r w:rsidRPr="00D65357">
              <w:rPr>
                <w:color w:val="00B050"/>
              </w:rPr>
              <w:t>//http://msdn.microsoft.com/ja-jp/library/hh874684.aspx</w:t>
            </w:r>
          </w:p>
          <w:p w14:paraId="018AE8F8" w14:textId="2A8C9419" w:rsidR="00D65357" w:rsidRPr="00D65357" w:rsidRDefault="00D65357" w:rsidP="00D65357">
            <w:pPr>
              <w:pStyle w:val="3-"/>
              <w:rPr>
                <w:color w:val="00B050"/>
              </w:rPr>
            </w:pPr>
            <w:r w:rsidRPr="00D65357">
              <w:rPr>
                <w:color w:val="00B050"/>
              </w:rPr>
              <w:t>//template&lt;class Ty&gt;</w:t>
            </w:r>
          </w:p>
          <w:p w14:paraId="491833E1" w14:textId="57507E57" w:rsidR="00D65357" w:rsidRPr="00D65357" w:rsidRDefault="00D65357" w:rsidP="00D65357">
            <w:pPr>
              <w:pStyle w:val="3-"/>
              <w:rPr>
                <w:color w:val="00B050"/>
              </w:rPr>
            </w:pPr>
            <w:r w:rsidRPr="00D65357">
              <w:rPr>
                <w:color w:val="00B050"/>
              </w:rPr>
              <w:t>//bool std::atomic::compare_exchange_***(Ty&amp; Expected, Ty NewValue, std::memory_order SuccessOrder, std::memory_order FailureOrder) _NOEXCEPT;</w:t>
            </w:r>
          </w:p>
          <w:p w14:paraId="408B2B03" w14:textId="5FF6252C" w:rsidR="00D65357" w:rsidRPr="00D65357" w:rsidRDefault="00D65357" w:rsidP="00D65357">
            <w:pPr>
              <w:pStyle w:val="3-"/>
              <w:rPr>
                <w:color w:val="00B050"/>
              </w:rPr>
            </w:pPr>
            <w:r w:rsidRPr="00D65357">
              <w:rPr>
                <w:rFonts w:hint="eastAsia"/>
                <w:color w:val="00B050"/>
              </w:rPr>
              <w:t xml:space="preserve">//・std::atomic::compare_exchange_weak()   ... *this  で弱いアトミックの比較および交換操作を実行します。 </w:t>
            </w:r>
          </w:p>
          <w:p w14:paraId="35FDE317" w14:textId="5ACA99FE" w:rsidR="00D65357" w:rsidRPr="00D65357" w:rsidRDefault="00D65357" w:rsidP="00D65357">
            <w:pPr>
              <w:pStyle w:val="3-"/>
              <w:rPr>
                <w:color w:val="00B050"/>
              </w:rPr>
            </w:pPr>
            <w:r w:rsidRPr="00D65357">
              <w:rPr>
                <w:rFonts w:hint="eastAsia"/>
                <w:color w:val="00B050"/>
              </w:rPr>
              <w:t xml:space="preserve">//・std::atomic::compare_exchange_strong() ... *this  に対してアトミックの比較および交換の操作を実行します。 </w:t>
            </w:r>
          </w:p>
          <w:p w14:paraId="67FDAA64" w14:textId="4C97345A" w:rsidR="00D65357" w:rsidRPr="00D65357" w:rsidRDefault="00D65357" w:rsidP="00D65357">
            <w:pPr>
              <w:pStyle w:val="3-"/>
              <w:rPr>
                <w:color w:val="00B050"/>
              </w:rPr>
            </w:pPr>
            <w:r w:rsidRPr="00D65357">
              <w:rPr>
                <w:rFonts w:hint="eastAsia"/>
                <w:color w:val="00B050"/>
              </w:rPr>
              <w:t>//【共通】</w:t>
            </w:r>
          </w:p>
          <w:p w14:paraId="097EB1A5" w14:textId="05948B90" w:rsidR="00D65357" w:rsidRPr="00D65357" w:rsidRDefault="00D65357" w:rsidP="00D65357">
            <w:pPr>
              <w:pStyle w:val="3-"/>
              <w:rPr>
                <w:color w:val="00B050"/>
              </w:rPr>
            </w:pPr>
            <w:r w:rsidRPr="00D65357">
              <w:rPr>
                <w:rFonts w:hint="eastAsia"/>
                <w:color w:val="00B050"/>
              </w:rPr>
              <w:t>//    このアトミックの比較および交換の操作では、*this に格納されている値と Expected を比較します。</w:t>
            </w:r>
          </w:p>
          <w:p w14:paraId="5C71CF52" w14:textId="35ECAB0D" w:rsidR="00D65357" w:rsidRPr="00D65357" w:rsidRDefault="00D65357" w:rsidP="00D65357">
            <w:pPr>
              <w:pStyle w:val="3-"/>
              <w:rPr>
                <w:color w:val="00B050"/>
              </w:rPr>
            </w:pPr>
            <w:r w:rsidRPr="00D65357">
              <w:rPr>
                <w:rFonts w:hint="eastAsia"/>
                <w:color w:val="00B050"/>
              </w:rPr>
              <w:t>//    値が等しい場合、操作は read-modify-write 操作を使用して、</w:t>
            </w:r>
          </w:p>
          <w:p w14:paraId="152B6877" w14:textId="452F01C9" w:rsidR="00D65357" w:rsidRPr="00D65357" w:rsidRDefault="00D65357" w:rsidP="00D65357">
            <w:pPr>
              <w:pStyle w:val="3-"/>
              <w:rPr>
                <w:color w:val="00B050"/>
              </w:rPr>
            </w:pPr>
            <w:r w:rsidRPr="00D65357">
              <w:rPr>
                <w:rFonts w:hint="eastAsia"/>
                <w:color w:val="00B050"/>
              </w:rPr>
              <w:t>//    SuccessOrder によって指定されたメモリ順序制約を適用して、</w:t>
            </w:r>
          </w:p>
          <w:p w14:paraId="3D535162" w14:textId="20F471C7" w:rsidR="00D65357" w:rsidRPr="00D65357" w:rsidRDefault="00D65357" w:rsidP="00D65357">
            <w:pPr>
              <w:pStyle w:val="3-"/>
              <w:rPr>
                <w:color w:val="00B050"/>
              </w:rPr>
            </w:pPr>
            <w:r w:rsidRPr="00D65357">
              <w:rPr>
                <w:rFonts w:hint="eastAsia"/>
                <w:color w:val="00B050"/>
              </w:rPr>
              <w:t>//    *this に格納された値を NewValue と置き換えます。</w:t>
            </w:r>
          </w:p>
          <w:p w14:paraId="4065E043" w14:textId="251DF95E" w:rsidR="00D65357" w:rsidRPr="00D65357" w:rsidRDefault="00D65357" w:rsidP="00D65357">
            <w:pPr>
              <w:pStyle w:val="3-"/>
              <w:rPr>
                <w:color w:val="00B050"/>
              </w:rPr>
            </w:pPr>
            <w:r w:rsidRPr="00D65357">
              <w:rPr>
                <w:rFonts w:hint="eastAsia"/>
                <w:color w:val="00B050"/>
              </w:rPr>
              <w:t>//    値が等しくない場合、操作は *this に格納されている値を使用して Expected を置き換え、</w:t>
            </w:r>
          </w:p>
          <w:p w14:paraId="1F594501" w14:textId="675FDF6A" w:rsidR="00D65357" w:rsidRPr="00D65357" w:rsidRDefault="00D65357" w:rsidP="00D65357">
            <w:pPr>
              <w:pStyle w:val="3-"/>
              <w:rPr>
                <w:color w:val="00B050"/>
              </w:rPr>
            </w:pPr>
            <w:r w:rsidRPr="00D65357">
              <w:rPr>
                <w:rFonts w:hint="eastAsia"/>
                <w:color w:val="00B050"/>
              </w:rPr>
              <w:t xml:space="preserve">//    FailureOrder によって指定されたメモリ順序制約を適用します。 </w:t>
            </w:r>
          </w:p>
          <w:p w14:paraId="3EB908F6" w14:textId="4BBF5E22" w:rsidR="00D65357" w:rsidRPr="00D65357" w:rsidRDefault="00D65357" w:rsidP="00D65357">
            <w:pPr>
              <w:pStyle w:val="3-"/>
              <w:rPr>
                <w:color w:val="00B050"/>
              </w:rPr>
            </w:pPr>
            <w:r w:rsidRPr="00D65357">
              <w:rPr>
                <w:color w:val="00B050"/>
              </w:rPr>
              <w:t>//</w:t>
            </w:r>
          </w:p>
          <w:p w14:paraId="5B9997C9" w14:textId="040A302F" w:rsidR="00D65357" w:rsidRPr="00D65357" w:rsidRDefault="00D65357" w:rsidP="00D65357">
            <w:pPr>
              <w:pStyle w:val="3-"/>
              <w:rPr>
                <w:color w:val="00B050"/>
              </w:rPr>
            </w:pPr>
            <w:r w:rsidRPr="00D65357">
              <w:rPr>
                <w:rFonts w:hint="eastAsia"/>
                <w:color w:val="00B050"/>
              </w:rPr>
              <w:t>//    2 番目の memory_order がないオーバーロードは、SuccessOrder の値に基づく暗黙の FailureOrder を使用します。</w:t>
            </w:r>
          </w:p>
          <w:p w14:paraId="2E60F2BB" w14:textId="0AE67874" w:rsidR="00D65357" w:rsidRPr="00D65357" w:rsidRDefault="00D65357" w:rsidP="00D65357">
            <w:pPr>
              <w:pStyle w:val="3-"/>
              <w:rPr>
                <w:color w:val="00B050"/>
              </w:rPr>
            </w:pPr>
            <w:r w:rsidRPr="00D65357">
              <w:rPr>
                <w:rFonts w:hint="eastAsia"/>
                <w:color w:val="00B050"/>
              </w:rPr>
              <w:t>//    SuccessOrder が memory_order_acq_rel の場合、FailureOrder は memory_order_acquire です。</w:t>
            </w:r>
          </w:p>
          <w:p w14:paraId="584CBB4F" w14:textId="4B835440" w:rsidR="00D65357" w:rsidRPr="00D65357" w:rsidRDefault="00D65357" w:rsidP="00D65357">
            <w:pPr>
              <w:pStyle w:val="3-"/>
              <w:rPr>
                <w:color w:val="00B050"/>
              </w:rPr>
            </w:pPr>
            <w:r w:rsidRPr="00D65357">
              <w:rPr>
                <w:rFonts w:hint="eastAsia"/>
                <w:color w:val="00B050"/>
              </w:rPr>
              <w:t>//    SuccessOrder が memory_order_release の場合、FailureOrder は memory_order_relaxed です。</w:t>
            </w:r>
          </w:p>
          <w:p w14:paraId="12BABB91" w14:textId="7D277B88" w:rsidR="00D65357" w:rsidRPr="00D65357" w:rsidRDefault="00D65357" w:rsidP="00D65357">
            <w:pPr>
              <w:pStyle w:val="3-"/>
              <w:rPr>
                <w:color w:val="00B050"/>
              </w:rPr>
            </w:pPr>
            <w:r w:rsidRPr="00D65357">
              <w:rPr>
                <w:rFonts w:hint="eastAsia"/>
                <w:color w:val="00B050"/>
              </w:rPr>
              <w:t>//    他のすべての場合、FailureOrder は SuccessOrder と等しくなります。</w:t>
            </w:r>
          </w:p>
          <w:p w14:paraId="20BA5270" w14:textId="5E666D17" w:rsidR="00D65357" w:rsidRPr="00D65357" w:rsidRDefault="00D65357" w:rsidP="00D65357">
            <w:pPr>
              <w:pStyle w:val="3-"/>
              <w:rPr>
                <w:color w:val="00B050"/>
              </w:rPr>
            </w:pPr>
            <w:r w:rsidRPr="00D65357">
              <w:rPr>
                <w:color w:val="00B050"/>
              </w:rPr>
              <w:t>//</w:t>
            </w:r>
          </w:p>
          <w:p w14:paraId="26F96556" w14:textId="63C86790" w:rsidR="00D65357" w:rsidRPr="00D65357" w:rsidRDefault="00D65357" w:rsidP="00D65357">
            <w:pPr>
              <w:pStyle w:val="3-"/>
              <w:rPr>
                <w:color w:val="00B050"/>
              </w:rPr>
            </w:pPr>
            <w:r w:rsidRPr="00D65357">
              <w:rPr>
                <w:rFonts w:hint="eastAsia"/>
                <w:color w:val="00B050"/>
              </w:rPr>
              <w:t>//    2 つの memory_order パラメーターを受け取るオーバーロードの場合、</w:t>
            </w:r>
          </w:p>
          <w:p w14:paraId="48B15521" w14:textId="43961892" w:rsidR="00D65357" w:rsidRPr="00D65357" w:rsidRDefault="00D65357" w:rsidP="00D65357">
            <w:pPr>
              <w:pStyle w:val="3-"/>
              <w:rPr>
                <w:color w:val="00B050"/>
              </w:rPr>
            </w:pPr>
            <w:r w:rsidRPr="00D65357">
              <w:rPr>
                <w:rFonts w:hint="eastAsia"/>
                <w:color w:val="00B050"/>
              </w:rPr>
              <w:t>//    FailureOrder の値は memory_order_release または memory_order_acq_rel ではない必要があり、</w:t>
            </w:r>
          </w:p>
          <w:p w14:paraId="561BB85E" w14:textId="4E19ACE1" w:rsidR="00D65357" w:rsidRPr="00D65357" w:rsidRDefault="00D65357" w:rsidP="00D65357">
            <w:pPr>
              <w:pStyle w:val="3-"/>
              <w:rPr>
                <w:color w:val="00B050"/>
              </w:rPr>
            </w:pPr>
            <w:r w:rsidRPr="00D65357">
              <w:rPr>
                <w:rFonts w:hint="eastAsia"/>
                <w:color w:val="00B050"/>
              </w:rPr>
              <w:t>//    かつ SuccessOrder の値よりも強い値ではない必要があります。</w:t>
            </w:r>
          </w:p>
          <w:p w14:paraId="007CBEC7" w14:textId="57B01E2E" w:rsidR="00D65357" w:rsidRPr="00D65357" w:rsidRDefault="00D65357" w:rsidP="00D65357">
            <w:pPr>
              <w:pStyle w:val="3-"/>
              <w:rPr>
                <w:color w:val="00B050"/>
              </w:rPr>
            </w:pPr>
            <w:r w:rsidRPr="00D65357">
              <w:rPr>
                <w:color w:val="00B050"/>
              </w:rPr>
              <w:t>//</w:t>
            </w:r>
          </w:p>
          <w:p w14:paraId="4CAF767D" w14:textId="1DB38018" w:rsidR="00D65357" w:rsidRPr="00D65357" w:rsidRDefault="00D65357" w:rsidP="00D65357">
            <w:pPr>
              <w:pStyle w:val="3-"/>
              <w:rPr>
                <w:color w:val="00B050"/>
              </w:rPr>
            </w:pPr>
            <w:r w:rsidRPr="00D65357">
              <w:rPr>
                <w:rFonts w:hint="eastAsia"/>
                <w:color w:val="00B050"/>
              </w:rPr>
              <w:t>//【compare_exchange_weak() のみの解説】</w:t>
            </w:r>
          </w:p>
          <w:p w14:paraId="02617AF9" w14:textId="57766295" w:rsidR="00D65357" w:rsidRPr="00D65357" w:rsidRDefault="00D65357" w:rsidP="00D65357">
            <w:pPr>
              <w:pStyle w:val="3-"/>
              <w:rPr>
                <w:color w:val="00B050"/>
              </w:rPr>
            </w:pPr>
            <w:r w:rsidRPr="00D65357">
              <w:rPr>
                <w:rFonts w:hint="eastAsia"/>
                <w:color w:val="00B050"/>
              </w:rPr>
              <w:t>//    比較された値が同一の場合、弱いアトミック比較および交換操作は交換を実行します。</w:t>
            </w:r>
          </w:p>
          <w:p w14:paraId="70B74E10" w14:textId="6E594BD0" w:rsidR="00D65357" w:rsidRPr="00D65357" w:rsidRDefault="00D65357" w:rsidP="00D65357">
            <w:pPr>
              <w:pStyle w:val="3-"/>
              <w:rPr>
                <w:color w:val="00B050"/>
              </w:rPr>
            </w:pPr>
            <w:r w:rsidRPr="00D65357">
              <w:rPr>
                <w:rFonts w:hint="eastAsia"/>
                <w:color w:val="00B050"/>
              </w:rPr>
              <w:t>//    値が同じでない場合、操作による交換の実行は保証されません。</w:t>
            </w:r>
          </w:p>
          <w:p w14:paraId="433AB114" w14:textId="3639299D" w:rsidR="00D65357" w:rsidRPr="00D65357" w:rsidRDefault="00D65357" w:rsidP="00D65357">
            <w:pPr>
              <w:pStyle w:val="3-"/>
              <w:rPr>
                <w:color w:val="00B050"/>
              </w:rPr>
            </w:pPr>
            <w:r w:rsidRPr="00D65357">
              <w:rPr>
                <w:color w:val="00B050"/>
              </w:rPr>
              <w:t>//</w:t>
            </w:r>
          </w:p>
          <w:p w14:paraId="3DA82103" w14:textId="5D376DCC" w:rsidR="00D65357" w:rsidRPr="00D65357" w:rsidRDefault="00D65357" w:rsidP="00D65357">
            <w:pPr>
              <w:pStyle w:val="3-"/>
              <w:rPr>
                <w:color w:val="00B050"/>
              </w:rPr>
            </w:pPr>
            <w:r w:rsidRPr="00D65357">
              <w:rPr>
                <w:rFonts w:hint="eastAsia"/>
                <w:color w:val="00B050"/>
              </w:rPr>
              <w:t>//【メソッドの使い分け】  http://d.hatena.ne.jp/yohhoy/20120725/p1</w:t>
            </w:r>
          </w:p>
          <w:p w14:paraId="76073446" w14:textId="33ACEDDE" w:rsidR="00D65357" w:rsidRPr="00D65357" w:rsidRDefault="00D65357" w:rsidP="00D65357">
            <w:pPr>
              <w:pStyle w:val="3-"/>
              <w:rPr>
                <w:color w:val="00B050"/>
              </w:rPr>
            </w:pPr>
            <w:r w:rsidRPr="00D65357">
              <w:rPr>
                <w:rFonts w:hint="eastAsia"/>
                <w:color w:val="00B050"/>
              </w:rPr>
              <w:t>//・アルゴリズム上、CAS操作をループで括る必要があれば compare_exchange_weak を利用する。</w:t>
            </w:r>
          </w:p>
          <w:p w14:paraId="0D6D4683" w14:textId="15CF65E8" w:rsidR="00D65357" w:rsidRPr="00D65357" w:rsidRDefault="00D65357" w:rsidP="00D65357">
            <w:pPr>
              <w:pStyle w:val="3-"/>
              <w:rPr>
                <w:color w:val="00B050"/>
              </w:rPr>
            </w:pPr>
            <w:r w:rsidRPr="00D65357">
              <w:rPr>
                <w:rFonts w:hint="eastAsia"/>
                <w:color w:val="00B050"/>
              </w:rPr>
              <w:t>//　（例：一般的なLock-Freeアルゴリズム実装など）</w:t>
            </w:r>
          </w:p>
          <w:p w14:paraId="3436C46A" w14:textId="048F349A" w:rsidR="00D65357" w:rsidRPr="00D65357" w:rsidRDefault="00D65357" w:rsidP="00D65357">
            <w:pPr>
              <w:pStyle w:val="3-"/>
              <w:rPr>
                <w:color w:val="00B050"/>
              </w:rPr>
            </w:pPr>
            <w:r w:rsidRPr="00D65357">
              <w:rPr>
                <w:rFonts w:hint="eastAsia"/>
                <w:color w:val="00B050"/>
              </w:rPr>
              <w:t>//・アルゴリズム上の制約が無く、かつspurious failureを許容しない場合は compare_exchange_strong を利用する。</w:t>
            </w:r>
          </w:p>
          <w:p w14:paraId="3419F285" w14:textId="5612AEA7" w:rsidR="00D65357" w:rsidRPr="00D65357" w:rsidRDefault="00D65357" w:rsidP="00D65357">
            <w:pPr>
              <w:pStyle w:val="3-"/>
              <w:rPr>
                <w:color w:val="00B050"/>
              </w:rPr>
            </w:pPr>
            <w:r w:rsidRPr="00D65357">
              <w:rPr>
                <w:rFonts w:hint="eastAsia"/>
                <w:color w:val="00B050"/>
              </w:rPr>
              <w:t>//　（例：pthread spinlock相当のtrylock操作実装 * 2）</w:t>
            </w:r>
          </w:p>
          <w:p w14:paraId="6279B440" w14:textId="6669E3D1" w:rsidR="00D65357" w:rsidRPr="00D65357" w:rsidRDefault="00D65357" w:rsidP="00D65357">
            <w:pPr>
              <w:pStyle w:val="3-"/>
              <w:rPr>
                <w:color w:val="00B050"/>
              </w:rPr>
            </w:pPr>
            <w:r w:rsidRPr="00D65357">
              <w:rPr>
                <w:rFonts w:hint="eastAsia"/>
                <w:color w:val="00B050"/>
              </w:rPr>
              <w:t>//【メソッドの使い分け要約】</w:t>
            </w:r>
          </w:p>
          <w:p w14:paraId="7204F694" w14:textId="22A92C1B" w:rsidR="00D65357" w:rsidRPr="00D65357" w:rsidRDefault="00D65357" w:rsidP="00D65357">
            <w:pPr>
              <w:pStyle w:val="3-"/>
              <w:rPr>
                <w:color w:val="00B050"/>
              </w:rPr>
            </w:pPr>
            <w:r w:rsidRPr="00D65357">
              <w:rPr>
                <w:rFonts w:hint="eastAsia"/>
                <w:color w:val="00B050"/>
              </w:rPr>
              <w:t>//・ループ処理は compare_exchange_weak でOK。</w:t>
            </w:r>
          </w:p>
          <w:p w14:paraId="43748B38" w14:textId="73914194" w:rsidR="00D65357" w:rsidRPr="00D65357" w:rsidRDefault="00D65357" w:rsidP="00D65357">
            <w:pPr>
              <w:pStyle w:val="3-"/>
              <w:rPr>
                <w:color w:val="00B050"/>
              </w:rPr>
            </w:pPr>
            <w:r w:rsidRPr="00D65357">
              <w:rPr>
                <w:rFonts w:hint="eastAsia"/>
                <w:color w:val="00B050"/>
              </w:rPr>
              <w:t>//・ループ処理以外の（交換の取りこぼしがあってはならない）場面では compare_exchange_strong を使用。</w:t>
            </w:r>
          </w:p>
          <w:p w14:paraId="690DBC22" w14:textId="5A34956A" w:rsidR="00D65357" w:rsidRPr="00D65357" w:rsidRDefault="00D65357" w:rsidP="00D65357">
            <w:pPr>
              <w:pStyle w:val="3-"/>
              <w:rPr>
                <w:color w:val="00B050"/>
              </w:rPr>
            </w:pPr>
            <w:r w:rsidRPr="00D65357">
              <w:rPr>
                <w:rFonts w:hint="eastAsia"/>
                <w:color w:val="00B050"/>
              </w:rPr>
              <w:t>//【SuccessOrderとFailureOrderの使い分け要約】</w:t>
            </w:r>
          </w:p>
          <w:p w14:paraId="4EF7478E" w14:textId="032262DA" w:rsidR="00D65357" w:rsidRPr="00D65357" w:rsidRDefault="00D65357" w:rsidP="00D65357">
            <w:pPr>
              <w:pStyle w:val="3-"/>
              <w:rPr>
                <w:color w:val="00B050"/>
              </w:rPr>
            </w:pPr>
            <w:r w:rsidRPr="00D65357">
              <w:rPr>
                <w:rFonts w:hint="eastAsia"/>
                <w:color w:val="00B050"/>
              </w:rPr>
              <w:t>//・SuccessOrderは、条件成立時の *this ← NewValue に用いられる。「読み書き可能」なメモリオーダーである必要がある。</w:t>
            </w:r>
          </w:p>
          <w:p w14:paraId="5C7875D1" w14:textId="658A7059" w:rsidR="00D65357" w:rsidRPr="00DD51B6" w:rsidRDefault="00D65357" w:rsidP="00D65357">
            <w:pPr>
              <w:pStyle w:val="3-"/>
            </w:pPr>
            <w:r w:rsidRPr="00D65357">
              <w:rPr>
                <w:rFonts w:hint="eastAsia"/>
                <w:color w:val="00B050"/>
              </w:rPr>
              <w:t>//・FailureOrderは、条件不成立時の Expected ← *this に用いられる。「書き込み可能」なメモリオーダーである必要がある。</w:t>
            </w:r>
          </w:p>
        </w:tc>
      </w:tr>
    </w:tbl>
    <w:p w14:paraId="60EA1E3C" w14:textId="77EFBE23" w:rsidR="0036070F" w:rsidRDefault="0036070F" w:rsidP="0036070F">
      <w:pPr>
        <w:pStyle w:val="2"/>
      </w:pPr>
      <w:bookmarkStart w:id="142" w:name="_Toc379778052"/>
      <w:r>
        <w:rPr>
          <w:rFonts w:hint="eastAsia"/>
        </w:rPr>
        <w:lastRenderedPageBreak/>
        <w:t>C</w:t>
      </w:r>
      <w:r>
        <w:t>all Once</w:t>
      </w:r>
      <w:bookmarkEnd w:id="142"/>
      <w:r w:rsidR="00A45D66">
        <w:fldChar w:fldCharType="begin"/>
      </w:r>
      <w:r w:rsidR="00A45D66">
        <w:instrText xml:space="preserve"> XE "</w:instrText>
      </w:r>
      <w:r w:rsidR="00A45D66">
        <w:rPr>
          <w:rFonts w:hint="eastAsia"/>
        </w:rPr>
        <w:instrText>CallOnce</w:instrText>
      </w:r>
      <w:r w:rsidR="00A45D66">
        <w:instrText>" \y “</w:instrText>
      </w:r>
      <w:r w:rsidR="00A45D66">
        <w:rPr>
          <w:rFonts w:hint="eastAsia"/>
        </w:rPr>
        <w:instrText>CallOnce</w:instrText>
      </w:r>
      <w:r w:rsidR="00A45D66">
        <w:instrText xml:space="preserve">” </w:instrText>
      </w:r>
      <w:r w:rsidR="00A45D66">
        <w:fldChar w:fldCharType="end"/>
      </w:r>
    </w:p>
    <w:p w14:paraId="7FB673DE" w14:textId="5BE06771" w:rsidR="00831B2B" w:rsidRDefault="00831B2B" w:rsidP="006852C6">
      <w:pPr>
        <w:pStyle w:val="a9"/>
        <w:ind w:firstLine="283"/>
      </w:pPr>
      <w:r>
        <w:t>「</w:t>
      </w:r>
      <w:r>
        <w:t>Call Once</w:t>
      </w:r>
      <w:r>
        <w:t>」（コール・ワンス）により、</w:t>
      </w:r>
      <w:r w:rsidR="006852C6">
        <w:t>多数のスレッド</w:t>
      </w:r>
      <w:r>
        <w:t>を</w:t>
      </w:r>
      <w:r w:rsidR="006852C6">
        <w:t>実行</w:t>
      </w:r>
      <w:r>
        <w:t>した際に、</w:t>
      </w:r>
      <w:r w:rsidR="006852C6">
        <w:t>最初の</w:t>
      </w:r>
      <w:r w:rsidR="006852C6">
        <w:t>1</w:t>
      </w:r>
      <w:r w:rsidR="006852C6">
        <w:t>回だけ</w:t>
      </w:r>
      <w:r>
        <w:t>実行したい処理を設定することができる。</w:t>
      </w:r>
    </w:p>
    <w:p w14:paraId="3DFFEB00" w14:textId="366283C4" w:rsidR="006852C6" w:rsidRDefault="00831B2B" w:rsidP="006852C6">
      <w:pPr>
        <w:pStyle w:val="a9"/>
        <w:ind w:firstLine="283"/>
      </w:pPr>
      <w:r>
        <w:t>初期化処理に有用であるため、いつインスタンス化されるかわからない「シングルトンパターン」に応用されたりしている。</w:t>
      </w:r>
    </w:p>
    <w:p w14:paraId="7C65BDE8" w14:textId="74886122" w:rsidR="00831B2B" w:rsidRPr="006852C6" w:rsidRDefault="00831B2B" w:rsidP="006852C6">
      <w:pPr>
        <w:pStyle w:val="a9"/>
        <w:ind w:firstLine="283"/>
      </w:pPr>
      <w:r>
        <w:t>CallOnce</w:t>
      </w:r>
      <w:r>
        <w:t>を活用したスレッドセーフなシングルトンパターンについては、別紙の「</w:t>
      </w:r>
      <w:r w:rsidRPr="00831B2B">
        <w:rPr>
          <w:rFonts w:hint="eastAsia"/>
        </w:rPr>
        <w:t>効率化と安全性のためのロック制御</w:t>
      </w:r>
      <w:r>
        <w:t>」にて詳述する。</w:t>
      </w:r>
    </w:p>
    <w:p w14:paraId="1096CEDF" w14:textId="4518BDEC" w:rsidR="0036070F" w:rsidRDefault="00DF7C5C" w:rsidP="0036070F">
      <w:pPr>
        <w:pStyle w:val="3"/>
      </w:pPr>
      <w:bookmarkStart w:id="143" w:name="_Toc379778053"/>
      <w:r>
        <w:t>P</w:t>
      </w:r>
      <w:r>
        <w:rPr>
          <w:rFonts w:hint="eastAsia"/>
        </w:rPr>
        <w:t>OSIX</w:t>
      </w:r>
      <w:r>
        <w:rPr>
          <w:rFonts w:hint="eastAsia"/>
        </w:rPr>
        <w:t>スレッド</w:t>
      </w:r>
      <w:r w:rsidR="00831B2B">
        <w:t>ライブラリ</w:t>
      </w:r>
      <w:r w:rsidR="0036070F">
        <w:rPr>
          <w:rFonts w:hint="eastAsia"/>
        </w:rPr>
        <w:t>版</w:t>
      </w:r>
      <w:bookmarkEnd w:id="143"/>
      <w:r w:rsidR="00A45D66">
        <w:fldChar w:fldCharType="begin"/>
      </w:r>
      <w:r w:rsidR="00A45D66">
        <w:instrText xml:space="preserve"> XE "CallOnce:POSIX</w:instrText>
      </w:r>
      <w:r w:rsidR="00A45D66">
        <w:rPr>
          <w:rFonts w:hint="eastAsia"/>
        </w:rPr>
        <w:instrText>スレッドライブラリ版</w:instrText>
      </w:r>
      <w:r w:rsidR="00A45D66">
        <w:instrText>" \y “</w:instrText>
      </w:r>
      <w:r w:rsidR="00A45D66">
        <w:rPr>
          <w:rFonts w:hint="eastAsia"/>
        </w:rPr>
        <w:instrText>CallOnce:POSIX</w:instrText>
      </w:r>
      <w:r w:rsidR="00A45D66">
        <w:rPr>
          <w:rFonts w:hint="eastAsia"/>
        </w:rPr>
        <w:instrText>すれっどらいぶらりばん</w:instrText>
      </w:r>
      <w:r w:rsidR="00A45D66">
        <w:instrText xml:space="preserve">” </w:instrText>
      </w:r>
      <w:r w:rsidR="00A45D66">
        <w:fldChar w:fldCharType="end"/>
      </w:r>
    </w:p>
    <w:p w14:paraId="048B0A25" w14:textId="54F270F1" w:rsidR="0036070F" w:rsidRDefault="00DF7C5C" w:rsidP="0036070F">
      <w:pPr>
        <w:pStyle w:val="aa"/>
        <w:ind w:left="447" w:firstLine="283"/>
      </w:pPr>
      <w:r>
        <w:rPr>
          <w:rFonts w:hint="eastAsia"/>
        </w:rPr>
        <w:t>POSIX</w:t>
      </w:r>
      <w:r>
        <w:rPr>
          <w:rFonts w:hint="eastAsia"/>
        </w:rPr>
        <w:t>スレッド</w:t>
      </w:r>
      <w:r w:rsidR="0036070F">
        <w:rPr>
          <w:rFonts w:hint="eastAsia"/>
        </w:rPr>
        <w:t>ライブラリ</w:t>
      </w:r>
      <w:r w:rsidR="00831B2B">
        <w:rPr>
          <w:rFonts w:hint="eastAsia"/>
        </w:rPr>
        <w:t>版の</w:t>
      </w:r>
      <w:r w:rsidR="00831B2B">
        <w:rPr>
          <w:rFonts w:hint="eastAsia"/>
        </w:rPr>
        <w:t>CallOnce</w:t>
      </w:r>
      <w:r w:rsidR="0036070F">
        <w:rPr>
          <w:rFonts w:hint="eastAsia"/>
        </w:rPr>
        <w:t>。</w:t>
      </w:r>
    </w:p>
    <w:p w14:paraId="134D7049" w14:textId="44D2D11B" w:rsidR="004B42D8" w:rsidRDefault="00DF7C5C" w:rsidP="004B42D8">
      <w:pPr>
        <w:pStyle w:val="aa"/>
        <w:keepNext/>
        <w:widowControl/>
        <w:spacing w:beforeLines="50" w:before="180"/>
        <w:ind w:leftChars="203" w:left="447" w:hangingChars="10" w:hanging="21"/>
      </w:pPr>
      <w:r>
        <w:rPr>
          <w:rFonts w:hint="eastAsia"/>
        </w:rPr>
        <w:t>POSIX</w:t>
      </w:r>
      <w:r>
        <w:rPr>
          <w:rFonts w:hint="eastAsia"/>
        </w:rPr>
        <w:t>スレッド</w:t>
      </w:r>
      <w:r w:rsidR="00831B2B">
        <w:rPr>
          <w:rFonts w:hint="eastAsia"/>
        </w:rPr>
        <w:t>ライブラリ版の</w:t>
      </w:r>
      <w:r w:rsidR="00831B2B">
        <w:rPr>
          <w:rFonts w:hint="eastAsia"/>
        </w:rPr>
        <w:t>CallOnce</w:t>
      </w:r>
      <w:r w:rsidR="00831B2B">
        <w:rPr>
          <w:rFonts w:hint="eastAsia"/>
        </w:rPr>
        <w:t>のサンプル</w:t>
      </w:r>
      <w:r w:rsidR="004B42D8">
        <w:rPr>
          <w:rFonts w:hint="eastAsia"/>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141334A5" w14:textId="77777777" w:rsidTr="000A1665">
        <w:tc>
          <w:tcPr>
            <w:tcW w:w="8494" w:type="dxa"/>
          </w:tcPr>
          <w:p w14:paraId="4BD2DFC7" w14:textId="77777777" w:rsidR="00BE3E5A" w:rsidRDefault="00BE3E5A" w:rsidP="00BE3E5A">
            <w:pPr>
              <w:pStyle w:val="3-"/>
            </w:pPr>
            <w:r>
              <w:t>#include &lt;stdio.h&gt;</w:t>
            </w:r>
          </w:p>
          <w:p w14:paraId="73DFC289" w14:textId="77777777" w:rsidR="00BE3E5A" w:rsidRDefault="00BE3E5A" w:rsidP="00BE3E5A">
            <w:pPr>
              <w:pStyle w:val="3-"/>
            </w:pPr>
            <w:r>
              <w:t>#include &lt;stdlib.h&gt;</w:t>
            </w:r>
          </w:p>
          <w:p w14:paraId="6A36FB87" w14:textId="77777777" w:rsidR="00BE3E5A" w:rsidRDefault="00BE3E5A" w:rsidP="00BE3E5A">
            <w:pPr>
              <w:pStyle w:val="3-"/>
            </w:pPr>
          </w:p>
          <w:p w14:paraId="5A5C4A53" w14:textId="77777777" w:rsidR="00BE3E5A" w:rsidRPr="008302A3" w:rsidRDefault="00BE3E5A" w:rsidP="00BE3E5A">
            <w:pPr>
              <w:pStyle w:val="3-"/>
              <w:rPr>
                <w:color w:val="FF0000"/>
              </w:rPr>
            </w:pPr>
            <w:r w:rsidRPr="008302A3">
              <w:rPr>
                <w:color w:val="FF0000"/>
              </w:rPr>
              <w:t>#include &lt;pthread.h&gt;</w:t>
            </w:r>
          </w:p>
          <w:p w14:paraId="219C3BA7" w14:textId="77777777" w:rsidR="00BE3E5A" w:rsidRDefault="00BE3E5A" w:rsidP="00BE3E5A">
            <w:pPr>
              <w:pStyle w:val="3-"/>
            </w:pPr>
            <w:r>
              <w:t>#include &lt;unistd.h&gt;</w:t>
            </w:r>
          </w:p>
          <w:p w14:paraId="01A945EC" w14:textId="77777777" w:rsidR="00BE3E5A" w:rsidRDefault="00BE3E5A" w:rsidP="00BE3E5A">
            <w:pPr>
              <w:pStyle w:val="3-"/>
            </w:pPr>
          </w:p>
          <w:p w14:paraId="55EC1073" w14:textId="77777777" w:rsidR="00BE3E5A" w:rsidRPr="008302A3" w:rsidRDefault="00BE3E5A" w:rsidP="00BE3E5A">
            <w:pPr>
              <w:pStyle w:val="3-"/>
              <w:rPr>
                <w:color w:val="00B050"/>
              </w:rPr>
            </w:pPr>
            <w:r w:rsidRPr="008302A3">
              <w:rPr>
                <w:rFonts w:hint="eastAsia"/>
                <w:color w:val="00B050"/>
              </w:rPr>
              <w:t>//CallOnce制御用変数</w:t>
            </w:r>
          </w:p>
          <w:p w14:paraId="5C4001F0" w14:textId="77777777" w:rsidR="00BE3E5A" w:rsidRPr="008302A3" w:rsidRDefault="00BE3E5A" w:rsidP="00BE3E5A">
            <w:pPr>
              <w:pStyle w:val="3-"/>
              <w:rPr>
                <w:color w:val="FF0000"/>
              </w:rPr>
            </w:pPr>
            <w:r w:rsidRPr="008302A3">
              <w:rPr>
                <w:color w:val="FF0000"/>
              </w:rPr>
              <w:t>pthread_once_t s_onceFlag = PTHREAD_ONCE_INIT;</w:t>
            </w:r>
          </w:p>
          <w:p w14:paraId="1E974AA7" w14:textId="77777777" w:rsidR="00BE3E5A" w:rsidRDefault="00BE3E5A" w:rsidP="00BE3E5A">
            <w:pPr>
              <w:pStyle w:val="3-"/>
            </w:pPr>
          </w:p>
          <w:p w14:paraId="2D17A2D0" w14:textId="77777777" w:rsidR="00BE3E5A" w:rsidRPr="008302A3" w:rsidRDefault="00BE3E5A" w:rsidP="00BE3E5A">
            <w:pPr>
              <w:pStyle w:val="3-"/>
              <w:rPr>
                <w:color w:val="00B050"/>
              </w:rPr>
            </w:pPr>
            <w:r w:rsidRPr="008302A3">
              <w:rPr>
                <w:rFonts w:hint="eastAsia"/>
                <w:color w:val="00B050"/>
              </w:rPr>
              <w:t>//CallOnce処理関数</w:t>
            </w:r>
          </w:p>
          <w:p w14:paraId="7ECDDD9A" w14:textId="77777777" w:rsidR="00BE3E5A" w:rsidRPr="008302A3" w:rsidRDefault="00BE3E5A" w:rsidP="00BE3E5A">
            <w:pPr>
              <w:pStyle w:val="3-"/>
              <w:rPr>
                <w:color w:val="FF0000"/>
              </w:rPr>
            </w:pPr>
            <w:r w:rsidRPr="008302A3">
              <w:rPr>
                <w:color w:val="FF0000"/>
              </w:rPr>
              <w:t>void callOnceFunc()</w:t>
            </w:r>
          </w:p>
          <w:p w14:paraId="3ABB4732" w14:textId="77777777" w:rsidR="00BE3E5A" w:rsidRDefault="00BE3E5A" w:rsidP="00BE3E5A">
            <w:pPr>
              <w:pStyle w:val="3-"/>
            </w:pPr>
            <w:r>
              <w:t>{</w:t>
            </w:r>
          </w:p>
          <w:p w14:paraId="3DA71285" w14:textId="77777777" w:rsidR="00BE3E5A" w:rsidRDefault="00BE3E5A" w:rsidP="00BE3E5A">
            <w:pPr>
              <w:pStyle w:val="3-"/>
            </w:pPr>
            <w:r>
              <w:rPr>
                <w:rFonts w:hint="eastAsia"/>
              </w:rPr>
              <w:tab/>
            </w:r>
            <w:r w:rsidRPr="008302A3">
              <w:rPr>
                <w:rFonts w:hint="eastAsia"/>
                <w:color w:val="00B050"/>
              </w:rPr>
              <w:t>//CallOnce処理開始</w:t>
            </w:r>
          </w:p>
          <w:p w14:paraId="4D7E4B7C" w14:textId="77777777" w:rsidR="00BE3E5A" w:rsidRDefault="00BE3E5A" w:rsidP="00BE3E5A">
            <w:pPr>
              <w:pStyle w:val="3-"/>
            </w:pPr>
            <w:r>
              <w:rPr>
                <w:rFonts w:hint="eastAsia"/>
              </w:rPr>
              <w:tab/>
              <w:t>printf("CallOnce処理：初期化中...\n");</w:t>
            </w:r>
          </w:p>
          <w:p w14:paraId="0122C5B8" w14:textId="77777777" w:rsidR="00BE3E5A" w:rsidRDefault="00BE3E5A" w:rsidP="00BE3E5A">
            <w:pPr>
              <w:pStyle w:val="3-"/>
            </w:pPr>
            <w:r>
              <w:tab/>
              <w:t>fflush(stdout);</w:t>
            </w:r>
          </w:p>
          <w:p w14:paraId="2E07C603" w14:textId="77777777" w:rsidR="00BE3E5A" w:rsidRDefault="00BE3E5A" w:rsidP="00BE3E5A">
            <w:pPr>
              <w:pStyle w:val="3-"/>
            </w:pPr>
          </w:p>
          <w:p w14:paraId="7B443455" w14:textId="77777777" w:rsidR="00BE3E5A" w:rsidRDefault="00BE3E5A" w:rsidP="00BE3E5A">
            <w:pPr>
              <w:pStyle w:val="3-"/>
            </w:pPr>
            <w:r>
              <w:rPr>
                <w:rFonts w:hint="eastAsia"/>
              </w:rPr>
              <w:tab/>
            </w:r>
            <w:r w:rsidRPr="008302A3">
              <w:rPr>
                <w:rFonts w:hint="eastAsia"/>
                <w:color w:val="00B050"/>
              </w:rPr>
              <w:t>//1秒スリープ</w:t>
            </w:r>
          </w:p>
          <w:p w14:paraId="0298A505" w14:textId="77777777" w:rsidR="00BE3E5A" w:rsidRDefault="00BE3E5A" w:rsidP="00BE3E5A">
            <w:pPr>
              <w:pStyle w:val="3-"/>
            </w:pPr>
            <w:r>
              <w:tab/>
              <w:t>sleep(1);</w:t>
            </w:r>
          </w:p>
          <w:p w14:paraId="34FF5D8D" w14:textId="77777777" w:rsidR="00BE3E5A" w:rsidRDefault="00BE3E5A" w:rsidP="00BE3E5A">
            <w:pPr>
              <w:pStyle w:val="3-"/>
            </w:pPr>
          </w:p>
          <w:p w14:paraId="43B4AE8F" w14:textId="77777777" w:rsidR="00BE3E5A" w:rsidRDefault="00BE3E5A" w:rsidP="00BE3E5A">
            <w:pPr>
              <w:pStyle w:val="3-"/>
            </w:pPr>
            <w:r>
              <w:rPr>
                <w:rFonts w:hint="eastAsia"/>
              </w:rPr>
              <w:tab/>
            </w:r>
            <w:r w:rsidRPr="008302A3">
              <w:rPr>
                <w:rFonts w:hint="eastAsia"/>
                <w:color w:val="00B050"/>
              </w:rPr>
              <w:t>//CallOnce処理終了</w:t>
            </w:r>
          </w:p>
          <w:p w14:paraId="0599879C" w14:textId="77777777" w:rsidR="00BE3E5A" w:rsidRDefault="00BE3E5A" w:rsidP="00BE3E5A">
            <w:pPr>
              <w:pStyle w:val="3-"/>
            </w:pPr>
            <w:r>
              <w:rPr>
                <w:rFonts w:hint="eastAsia"/>
              </w:rPr>
              <w:tab/>
              <w:t>printf("CallOnce処理：終了\n");</w:t>
            </w:r>
          </w:p>
          <w:p w14:paraId="6DF40F1C" w14:textId="77777777" w:rsidR="00BE3E5A" w:rsidRDefault="00BE3E5A" w:rsidP="00BE3E5A">
            <w:pPr>
              <w:pStyle w:val="3-"/>
            </w:pPr>
            <w:r>
              <w:tab/>
              <w:t>fflush(stdout);</w:t>
            </w:r>
          </w:p>
          <w:p w14:paraId="46F4A227" w14:textId="77777777" w:rsidR="00BE3E5A" w:rsidRDefault="00BE3E5A" w:rsidP="00BE3E5A">
            <w:pPr>
              <w:pStyle w:val="3-"/>
            </w:pPr>
            <w:r>
              <w:t>}</w:t>
            </w:r>
          </w:p>
          <w:p w14:paraId="31FD8B1C" w14:textId="77777777" w:rsidR="00BE3E5A" w:rsidRDefault="00BE3E5A" w:rsidP="00BE3E5A">
            <w:pPr>
              <w:pStyle w:val="3-"/>
            </w:pPr>
          </w:p>
          <w:p w14:paraId="66CE7BF3" w14:textId="77777777" w:rsidR="00BE3E5A" w:rsidRPr="008302A3" w:rsidRDefault="00BE3E5A" w:rsidP="00BE3E5A">
            <w:pPr>
              <w:pStyle w:val="3-"/>
              <w:rPr>
                <w:color w:val="00B050"/>
              </w:rPr>
            </w:pPr>
            <w:r w:rsidRPr="008302A3">
              <w:rPr>
                <w:rFonts w:hint="eastAsia"/>
                <w:color w:val="00B050"/>
              </w:rPr>
              <w:t>//スレッド</w:t>
            </w:r>
          </w:p>
          <w:p w14:paraId="1A75FDC2" w14:textId="77777777" w:rsidR="00BE3E5A" w:rsidRDefault="00BE3E5A" w:rsidP="00BE3E5A">
            <w:pPr>
              <w:pStyle w:val="3-"/>
            </w:pPr>
            <w:r>
              <w:t>void* threadFunc(void* param_p)</w:t>
            </w:r>
          </w:p>
          <w:p w14:paraId="3B94C535" w14:textId="77777777" w:rsidR="00BE3E5A" w:rsidRDefault="00BE3E5A" w:rsidP="00BE3E5A">
            <w:pPr>
              <w:pStyle w:val="3-"/>
            </w:pPr>
            <w:r>
              <w:t>{</w:t>
            </w:r>
          </w:p>
          <w:p w14:paraId="555E51E7" w14:textId="77777777" w:rsidR="00BE3E5A" w:rsidRDefault="00BE3E5A" w:rsidP="00BE3E5A">
            <w:pPr>
              <w:pStyle w:val="3-"/>
            </w:pPr>
            <w:r>
              <w:rPr>
                <w:rFonts w:hint="eastAsia"/>
              </w:rPr>
              <w:tab/>
            </w:r>
            <w:r w:rsidRPr="008302A3">
              <w:rPr>
                <w:rFonts w:hint="eastAsia"/>
                <w:color w:val="00B050"/>
              </w:rPr>
              <w:t>//パラメータ受け取り</w:t>
            </w:r>
          </w:p>
          <w:p w14:paraId="1E78E7FB" w14:textId="77777777" w:rsidR="00BE3E5A" w:rsidRDefault="00BE3E5A" w:rsidP="00BE3E5A">
            <w:pPr>
              <w:pStyle w:val="3-"/>
            </w:pPr>
            <w:r>
              <w:tab/>
              <w:t>const char* name = static_cast&lt;const char*&gt;(param_p);</w:t>
            </w:r>
          </w:p>
          <w:p w14:paraId="1F685297" w14:textId="77777777" w:rsidR="00BE3E5A" w:rsidRDefault="00BE3E5A" w:rsidP="00BE3E5A">
            <w:pPr>
              <w:pStyle w:val="3-"/>
            </w:pPr>
          </w:p>
          <w:p w14:paraId="00352C7F" w14:textId="77777777" w:rsidR="00BE3E5A" w:rsidRDefault="00BE3E5A" w:rsidP="00BE3E5A">
            <w:pPr>
              <w:pStyle w:val="3-"/>
            </w:pPr>
            <w:r>
              <w:rPr>
                <w:rFonts w:hint="eastAsia"/>
              </w:rPr>
              <w:tab/>
            </w:r>
            <w:r w:rsidRPr="008302A3">
              <w:rPr>
                <w:rFonts w:hint="eastAsia"/>
                <w:color w:val="00B050"/>
              </w:rPr>
              <w:t>//開始</w:t>
            </w:r>
          </w:p>
          <w:p w14:paraId="12F8BC1C" w14:textId="77777777" w:rsidR="00BE3E5A" w:rsidRDefault="00BE3E5A" w:rsidP="00BE3E5A">
            <w:pPr>
              <w:pStyle w:val="3-"/>
            </w:pPr>
            <w:r>
              <w:tab/>
              <w:t>printf("- begin:%s -\n", name);</w:t>
            </w:r>
          </w:p>
          <w:p w14:paraId="6B554BF2" w14:textId="77777777" w:rsidR="00BE3E5A" w:rsidRDefault="00BE3E5A" w:rsidP="00BE3E5A">
            <w:pPr>
              <w:pStyle w:val="3-"/>
            </w:pPr>
            <w:r>
              <w:tab/>
              <w:t>fflush(stdout);</w:t>
            </w:r>
          </w:p>
          <w:p w14:paraId="424F7FF3" w14:textId="77777777" w:rsidR="00BE3E5A" w:rsidRDefault="00BE3E5A" w:rsidP="00BE3E5A">
            <w:pPr>
              <w:pStyle w:val="3-"/>
            </w:pPr>
          </w:p>
          <w:p w14:paraId="7EEC750D" w14:textId="77777777" w:rsidR="00BE3E5A" w:rsidRPr="008302A3" w:rsidRDefault="00BE3E5A" w:rsidP="00BE3E5A">
            <w:pPr>
              <w:pStyle w:val="3-"/>
              <w:rPr>
                <w:color w:val="00B050"/>
              </w:rPr>
            </w:pPr>
            <w:r>
              <w:rPr>
                <w:rFonts w:hint="eastAsia"/>
              </w:rPr>
              <w:tab/>
            </w:r>
            <w:r w:rsidRPr="008302A3">
              <w:rPr>
                <w:rFonts w:hint="eastAsia"/>
                <w:color w:val="00B050"/>
              </w:rPr>
              <w:t>//CallOnce処理</w:t>
            </w:r>
          </w:p>
          <w:p w14:paraId="50536384" w14:textId="77777777" w:rsidR="00BE3E5A" w:rsidRPr="008302A3" w:rsidRDefault="00BE3E5A" w:rsidP="00BE3E5A">
            <w:pPr>
              <w:pStyle w:val="3-"/>
              <w:rPr>
                <w:color w:val="FF0000"/>
              </w:rPr>
            </w:pPr>
            <w:r>
              <w:tab/>
            </w:r>
            <w:r w:rsidRPr="008302A3">
              <w:rPr>
                <w:color w:val="FF0000"/>
              </w:rPr>
              <w:t>pthread_once(&amp;s_onceFlag, callOnceFunc);</w:t>
            </w:r>
          </w:p>
          <w:p w14:paraId="2A1D9918" w14:textId="77777777" w:rsidR="00BE3E5A" w:rsidRDefault="00BE3E5A" w:rsidP="00BE3E5A">
            <w:pPr>
              <w:pStyle w:val="3-"/>
            </w:pPr>
          </w:p>
          <w:p w14:paraId="4C86F4E6" w14:textId="77777777" w:rsidR="00BE3E5A" w:rsidRDefault="00BE3E5A" w:rsidP="00BE3E5A">
            <w:pPr>
              <w:pStyle w:val="3-"/>
            </w:pPr>
            <w:r>
              <w:rPr>
                <w:rFonts w:hint="eastAsia"/>
              </w:rPr>
              <w:tab/>
            </w:r>
            <w:r w:rsidRPr="008302A3">
              <w:rPr>
                <w:rFonts w:hint="eastAsia"/>
                <w:color w:val="00B050"/>
              </w:rPr>
              <w:t>//終了</w:t>
            </w:r>
          </w:p>
          <w:p w14:paraId="706E0AD2" w14:textId="77777777" w:rsidR="00BE3E5A" w:rsidRDefault="00BE3E5A" w:rsidP="00BE3E5A">
            <w:pPr>
              <w:pStyle w:val="3-"/>
            </w:pPr>
            <w:r>
              <w:tab/>
              <w:t>printf("- end:%s -\n", name);</w:t>
            </w:r>
          </w:p>
          <w:p w14:paraId="48A21060" w14:textId="77777777" w:rsidR="00BE3E5A" w:rsidRDefault="00BE3E5A" w:rsidP="00BE3E5A">
            <w:pPr>
              <w:pStyle w:val="3-"/>
            </w:pPr>
            <w:r>
              <w:tab/>
              <w:t>fflush(stdout);</w:t>
            </w:r>
          </w:p>
          <w:p w14:paraId="0C5B16E8" w14:textId="77777777" w:rsidR="00BE3E5A" w:rsidRDefault="00BE3E5A" w:rsidP="00BE3E5A">
            <w:pPr>
              <w:pStyle w:val="3-"/>
            </w:pPr>
            <w:r>
              <w:tab/>
              <w:t>return 0;</w:t>
            </w:r>
          </w:p>
          <w:p w14:paraId="1D8A8891" w14:textId="77777777" w:rsidR="00BE3E5A" w:rsidRDefault="00BE3E5A" w:rsidP="00BE3E5A">
            <w:pPr>
              <w:pStyle w:val="3-"/>
            </w:pPr>
            <w:r>
              <w:t>}</w:t>
            </w:r>
          </w:p>
          <w:p w14:paraId="66A5E4B0" w14:textId="77777777" w:rsidR="00BE3E5A" w:rsidRDefault="00BE3E5A" w:rsidP="00BE3E5A">
            <w:pPr>
              <w:pStyle w:val="3-"/>
            </w:pPr>
          </w:p>
          <w:p w14:paraId="05430EC1" w14:textId="77777777" w:rsidR="00BE3E5A" w:rsidRPr="008302A3" w:rsidRDefault="00BE3E5A" w:rsidP="00BE3E5A">
            <w:pPr>
              <w:pStyle w:val="3-"/>
              <w:rPr>
                <w:color w:val="00B050"/>
              </w:rPr>
            </w:pPr>
            <w:r w:rsidRPr="008302A3">
              <w:rPr>
                <w:rFonts w:hint="eastAsia"/>
                <w:color w:val="00B050"/>
              </w:rPr>
              <w:t>//テスト</w:t>
            </w:r>
          </w:p>
          <w:p w14:paraId="7899BB48" w14:textId="77777777" w:rsidR="00BE3E5A" w:rsidRDefault="00BE3E5A" w:rsidP="00BE3E5A">
            <w:pPr>
              <w:pStyle w:val="3-"/>
            </w:pPr>
            <w:r>
              <w:t>int main(const int argc, const char* argv[])</w:t>
            </w:r>
          </w:p>
          <w:p w14:paraId="3CB2A9B3" w14:textId="77777777" w:rsidR="00BE3E5A" w:rsidRDefault="00BE3E5A" w:rsidP="00BE3E5A">
            <w:pPr>
              <w:pStyle w:val="3-"/>
            </w:pPr>
            <w:r>
              <w:t>{</w:t>
            </w:r>
          </w:p>
          <w:p w14:paraId="2D250B46" w14:textId="77777777" w:rsidR="00BE3E5A" w:rsidRDefault="00BE3E5A" w:rsidP="00BE3E5A">
            <w:pPr>
              <w:pStyle w:val="3-"/>
            </w:pPr>
            <w:r>
              <w:rPr>
                <w:rFonts w:hint="eastAsia"/>
              </w:rPr>
              <w:tab/>
            </w:r>
            <w:r w:rsidRPr="008302A3">
              <w:rPr>
                <w:rFonts w:hint="eastAsia"/>
                <w:color w:val="00B050"/>
              </w:rPr>
              <w:t>//スレッド作成</w:t>
            </w:r>
          </w:p>
          <w:p w14:paraId="012E4EB5" w14:textId="77777777" w:rsidR="00BE3E5A" w:rsidRDefault="00BE3E5A" w:rsidP="00BE3E5A">
            <w:pPr>
              <w:pStyle w:val="3-"/>
            </w:pPr>
            <w:r>
              <w:tab/>
              <w:t>static const int THREAD_NUM = 3;</w:t>
            </w:r>
          </w:p>
          <w:p w14:paraId="688E13CC" w14:textId="77777777" w:rsidR="00BE3E5A" w:rsidRDefault="00BE3E5A" w:rsidP="00BE3E5A">
            <w:pPr>
              <w:pStyle w:val="3-"/>
            </w:pPr>
            <w:r>
              <w:tab/>
              <w:t>pthread_t pth[THREAD_NUM];</w:t>
            </w:r>
          </w:p>
          <w:p w14:paraId="2D9A7318" w14:textId="77777777" w:rsidR="00BE3E5A" w:rsidRDefault="00BE3E5A" w:rsidP="00BE3E5A">
            <w:pPr>
              <w:pStyle w:val="3-"/>
            </w:pPr>
            <w:r>
              <w:tab/>
              <w:t>{</w:t>
            </w:r>
          </w:p>
          <w:p w14:paraId="193E39EF" w14:textId="77777777" w:rsidR="00BE3E5A" w:rsidRDefault="00BE3E5A" w:rsidP="00BE3E5A">
            <w:pPr>
              <w:pStyle w:val="3-"/>
            </w:pPr>
            <w:r>
              <w:tab/>
            </w:r>
            <w:r>
              <w:tab/>
              <w:t>pthread_attr_t attr;</w:t>
            </w:r>
          </w:p>
          <w:p w14:paraId="034153FA" w14:textId="77777777" w:rsidR="00BE3E5A" w:rsidRDefault="00BE3E5A" w:rsidP="00BE3E5A">
            <w:pPr>
              <w:pStyle w:val="3-"/>
            </w:pPr>
            <w:r>
              <w:tab/>
            </w:r>
            <w:r>
              <w:tab/>
              <w:t>pthread_attr_init(&amp;attr);</w:t>
            </w:r>
          </w:p>
          <w:p w14:paraId="7C3F629A" w14:textId="77777777" w:rsidR="00BE3E5A" w:rsidRDefault="00BE3E5A" w:rsidP="00BE3E5A">
            <w:pPr>
              <w:pStyle w:val="3-"/>
            </w:pPr>
            <w:r>
              <w:rPr>
                <w:rFonts w:hint="eastAsia"/>
              </w:rPr>
              <w:tab/>
            </w:r>
            <w:r>
              <w:rPr>
                <w:rFonts w:hint="eastAsia"/>
              </w:rPr>
              <w:tab/>
              <w:t>pthread_attr_setstacksize(&amp;attr, 1024);</w:t>
            </w:r>
            <w:r w:rsidRPr="008302A3">
              <w:rPr>
                <w:rFonts w:hint="eastAsia"/>
                <w:color w:val="00B050"/>
              </w:rPr>
              <w:t>//スタックサイズ指定</w:t>
            </w:r>
          </w:p>
          <w:p w14:paraId="26B6A469" w14:textId="77777777" w:rsidR="00BE3E5A" w:rsidRDefault="00BE3E5A" w:rsidP="00BE3E5A">
            <w:pPr>
              <w:pStyle w:val="3-"/>
            </w:pPr>
            <w:r>
              <w:rPr>
                <w:rFonts w:hint="eastAsia"/>
              </w:rPr>
              <w:tab/>
            </w:r>
            <w:r>
              <w:rPr>
                <w:rFonts w:hint="eastAsia"/>
              </w:rPr>
              <w:tab/>
              <w:t>pthread_create(&amp;pth[0], &amp;attr, threadFunc, (void*)"太郎");</w:t>
            </w:r>
          </w:p>
          <w:p w14:paraId="47CE214B" w14:textId="77777777" w:rsidR="00BE3E5A" w:rsidRDefault="00BE3E5A" w:rsidP="00BE3E5A">
            <w:pPr>
              <w:pStyle w:val="3-"/>
            </w:pPr>
            <w:r>
              <w:rPr>
                <w:rFonts w:hint="eastAsia"/>
              </w:rPr>
              <w:tab/>
            </w:r>
            <w:r>
              <w:rPr>
                <w:rFonts w:hint="eastAsia"/>
              </w:rPr>
              <w:tab/>
              <w:t>pthread_create(&amp;pth[1], &amp;attr, threadFunc, (void*)"次郎");</w:t>
            </w:r>
          </w:p>
          <w:p w14:paraId="49E00938" w14:textId="77777777" w:rsidR="00BE3E5A" w:rsidRDefault="00BE3E5A" w:rsidP="00BE3E5A">
            <w:pPr>
              <w:pStyle w:val="3-"/>
            </w:pPr>
            <w:r>
              <w:rPr>
                <w:rFonts w:hint="eastAsia"/>
              </w:rPr>
              <w:tab/>
            </w:r>
            <w:r>
              <w:rPr>
                <w:rFonts w:hint="eastAsia"/>
              </w:rPr>
              <w:tab/>
              <w:t>pthread_create(&amp;pth[2], &amp;attr, threadFunc, (void*)"三郎");</w:t>
            </w:r>
          </w:p>
          <w:p w14:paraId="32CE946B" w14:textId="77777777" w:rsidR="00BE3E5A" w:rsidRDefault="00BE3E5A" w:rsidP="00BE3E5A">
            <w:pPr>
              <w:pStyle w:val="3-"/>
            </w:pPr>
            <w:r>
              <w:tab/>
              <w:t>}</w:t>
            </w:r>
          </w:p>
          <w:p w14:paraId="3A209600" w14:textId="77777777" w:rsidR="00BE3E5A" w:rsidRDefault="00BE3E5A" w:rsidP="00BE3E5A">
            <w:pPr>
              <w:pStyle w:val="3-"/>
            </w:pPr>
            <w:r>
              <w:tab/>
            </w:r>
          </w:p>
          <w:p w14:paraId="0F2762A2" w14:textId="77777777" w:rsidR="00BE3E5A" w:rsidRPr="008302A3" w:rsidRDefault="00BE3E5A" w:rsidP="00BE3E5A">
            <w:pPr>
              <w:pStyle w:val="3-"/>
              <w:rPr>
                <w:color w:val="00B050"/>
              </w:rPr>
            </w:pPr>
            <w:r>
              <w:rPr>
                <w:rFonts w:hint="eastAsia"/>
              </w:rPr>
              <w:tab/>
            </w:r>
            <w:r w:rsidRPr="008302A3">
              <w:rPr>
                <w:rFonts w:hint="eastAsia"/>
                <w:color w:val="00B050"/>
              </w:rPr>
              <w:t>//スレッド終了待ち</w:t>
            </w:r>
          </w:p>
          <w:p w14:paraId="74FF9227" w14:textId="77777777" w:rsidR="00BE3E5A" w:rsidRDefault="00BE3E5A" w:rsidP="00BE3E5A">
            <w:pPr>
              <w:pStyle w:val="3-"/>
            </w:pPr>
            <w:r>
              <w:tab/>
              <w:t>for(int i = 0; i &lt; THREAD_NUM; ++i)</w:t>
            </w:r>
          </w:p>
          <w:p w14:paraId="0B96CFF1" w14:textId="77777777" w:rsidR="00BE3E5A" w:rsidRDefault="00BE3E5A" w:rsidP="00BE3E5A">
            <w:pPr>
              <w:pStyle w:val="3-"/>
            </w:pPr>
            <w:r>
              <w:tab/>
              <w:t>{</w:t>
            </w:r>
          </w:p>
          <w:p w14:paraId="33B40813" w14:textId="77777777" w:rsidR="00BE3E5A" w:rsidRDefault="00BE3E5A" w:rsidP="00BE3E5A">
            <w:pPr>
              <w:pStyle w:val="3-"/>
            </w:pPr>
            <w:r>
              <w:tab/>
            </w:r>
            <w:r>
              <w:tab/>
              <w:t>pthread_join(pth[i], NULL);</w:t>
            </w:r>
          </w:p>
          <w:p w14:paraId="1CA68B3C" w14:textId="77777777" w:rsidR="00BE3E5A" w:rsidRDefault="00BE3E5A" w:rsidP="00BE3E5A">
            <w:pPr>
              <w:pStyle w:val="3-"/>
            </w:pPr>
            <w:r>
              <w:tab/>
              <w:t>}</w:t>
            </w:r>
          </w:p>
          <w:p w14:paraId="3C383777" w14:textId="77777777" w:rsidR="00BE3E5A" w:rsidRDefault="00BE3E5A" w:rsidP="00BE3E5A">
            <w:pPr>
              <w:pStyle w:val="3-"/>
            </w:pPr>
            <w:r>
              <w:tab/>
            </w:r>
          </w:p>
          <w:p w14:paraId="53B4B2AF" w14:textId="77777777" w:rsidR="00BE3E5A" w:rsidRDefault="00BE3E5A" w:rsidP="00BE3E5A">
            <w:pPr>
              <w:pStyle w:val="3-"/>
            </w:pPr>
            <w:r>
              <w:tab/>
              <w:t>return EXIT_SUCCESS;</w:t>
            </w:r>
          </w:p>
          <w:p w14:paraId="552F566B" w14:textId="38AEADE9" w:rsidR="0036070F" w:rsidRPr="00DE3BF2" w:rsidRDefault="00BE3E5A" w:rsidP="00BE3E5A">
            <w:pPr>
              <w:pStyle w:val="3-"/>
            </w:pPr>
            <w:r>
              <w:t>}</w:t>
            </w:r>
          </w:p>
        </w:tc>
      </w:tr>
    </w:tbl>
    <w:p w14:paraId="3FD75564" w14:textId="77777777" w:rsidR="0036070F" w:rsidRPr="00DE3BF2" w:rsidRDefault="0036070F"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17686518" w14:textId="77777777" w:rsidTr="000A1665">
        <w:tc>
          <w:tcPr>
            <w:tcW w:w="8494" w:type="dxa"/>
          </w:tcPr>
          <w:p w14:paraId="485090A7" w14:textId="77777777" w:rsidR="00BE3E5A" w:rsidRPr="00BE3E5A" w:rsidRDefault="00BE3E5A" w:rsidP="00BE3E5A">
            <w:pPr>
              <w:pStyle w:val="3-"/>
              <w:rPr>
                <w:color w:val="auto"/>
              </w:rPr>
            </w:pPr>
            <w:r w:rsidRPr="00BE3E5A">
              <w:rPr>
                <w:rFonts w:hint="eastAsia"/>
                <w:color w:val="auto"/>
              </w:rPr>
              <w:t>- begin:太郎 -</w:t>
            </w:r>
          </w:p>
          <w:p w14:paraId="55CA2B69" w14:textId="40FBCFAE" w:rsidR="00BE3E5A" w:rsidRPr="00BE3E5A" w:rsidRDefault="00BE3E5A" w:rsidP="00BE3E5A">
            <w:pPr>
              <w:pStyle w:val="3-"/>
              <w:rPr>
                <w:color w:val="auto"/>
              </w:rPr>
            </w:pPr>
            <w:r w:rsidRPr="00BE3E5A">
              <w:rPr>
                <w:rFonts w:hint="eastAsia"/>
                <w:color w:val="auto"/>
              </w:rPr>
              <w:t>CallOnce処理：初期化中...</w:t>
            </w:r>
            <w:r w:rsidR="008302A3">
              <w:rPr>
                <w:color w:val="auto"/>
              </w:rPr>
              <w:tab/>
            </w:r>
            <w:r w:rsidR="008302A3" w:rsidRPr="008302A3">
              <w:rPr>
                <w:color w:val="FF0000"/>
              </w:rPr>
              <w:t>←3つスレッドを起動したが、CallOnce関数は最初の</w:t>
            </w:r>
            <w:r w:rsidR="008302A3">
              <w:rPr>
                <w:color w:val="FF0000"/>
              </w:rPr>
              <w:t>スレッド</w:t>
            </w:r>
            <w:r w:rsidR="008302A3" w:rsidRPr="008302A3">
              <w:rPr>
                <w:color w:val="FF0000"/>
              </w:rPr>
              <w:t>だけが</w:t>
            </w:r>
            <w:r w:rsidR="008302A3">
              <w:rPr>
                <w:color w:val="FF0000"/>
              </w:rPr>
              <w:t>実行している</w:t>
            </w:r>
          </w:p>
          <w:p w14:paraId="47F045B1" w14:textId="77777777" w:rsidR="00BE3E5A" w:rsidRPr="00BE3E5A" w:rsidRDefault="00BE3E5A" w:rsidP="00BE3E5A">
            <w:pPr>
              <w:pStyle w:val="3-"/>
              <w:rPr>
                <w:color w:val="auto"/>
              </w:rPr>
            </w:pPr>
            <w:r w:rsidRPr="00BE3E5A">
              <w:rPr>
                <w:rFonts w:hint="eastAsia"/>
                <w:color w:val="auto"/>
              </w:rPr>
              <w:t>- begin:次郎 -</w:t>
            </w:r>
          </w:p>
          <w:p w14:paraId="67AE7C60" w14:textId="77777777" w:rsidR="00BE3E5A" w:rsidRPr="00BE3E5A" w:rsidRDefault="00BE3E5A" w:rsidP="00BE3E5A">
            <w:pPr>
              <w:pStyle w:val="3-"/>
              <w:rPr>
                <w:color w:val="auto"/>
              </w:rPr>
            </w:pPr>
            <w:r w:rsidRPr="00BE3E5A">
              <w:rPr>
                <w:rFonts w:hint="eastAsia"/>
                <w:color w:val="auto"/>
              </w:rPr>
              <w:t>- begin:三郎 -</w:t>
            </w:r>
          </w:p>
          <w:p w14:paraId="2BE6705A" w14:textId="0376BD0C" w:rsidR="00BE3E5A" w:rsidRPr="00BE3E5A" w:rsidRDefault="00BE3E5A" w:rsidP="00BE3E5A">
            <w:pPr>
              <w:pStyle w:val="3-"/>
              <w:rPr>
                <w:color w:val="auto"/>
              </w:rPr>
            </w:pPr>
            <w:r w:rsidRPr="00BE3E5A">
              <w:rPr>
                <w:rFonts w:hint="eastAsia"/>
                <w:color w:val="auto"/>
              </w:rPr>
              <w:t>CallOnce処理：終了</w:t>
            </w:r>
            <w:r w:rsidR="008302A3">
              <w:rPr>
                <w:color w:val="auto"/>
              </w:rPr>
              <w:tab/>
            </w:r>
            <w:r w:rsidR="008302A3">
              <w:rPr>
                <w:color w:val="auto"/>
              </w:rPr>
              <w:tab/>
            </w:r>
            <w:r w:rsidR="008302A3" w:rsidRPr="008302A3">
              <w:rPr>
                <w:color w:val="FF0000"/>
              </w:rPr>
              <w:t>←CallOnce関数完了まで、全てのスレッドがブロックされており、</w:t>
            </w:r>
          </w:p>
          <w:p w14:paraId="427101BD" w14:textId="4AF5B201" w:rsidR="00BE3E5A" w:rsidRPr="008302A3" w:rsidRDefault="00BE3E5A" w:rsidP="00BE3E5A">
            <w:pPr>
              <w:pStyle w:val="3-"/>
              <w:rPr>
                <w:color w:val="FF0000"/>
              </w:rPr>
            </w:pPr>
            <w:r w:rsidRPr="00BE3E5A">
              <w:rPr>
                <w:rFonts w:hint="eastAsia"/>
                <w:color w:val="auto"/>
              </w:rPr>
              <w:t>- end:太郎 -</w:t>
            </w:r>
            <w:r w:rsidR="008302A3">
              <w:rPr>
                <w:color w:val="auto"/>
              </w:rPr>
              <w:tab/>
            </w:r>
            <w:r w:rsidR="008302A3">
              <w:rPr>
                <w:color w:val="auto"/>
              </w:rPr>
              <w:tab/>
            </w:r>
            <w:r w:rsidR="008302A3">
              <w:rPr>
                <w:color w:val="auto"/>
              </w:rPr>
              <w:tab/>
              <w:t xml:space="preserve">　</w:t>
            </w:r>
            <w:r w:rsidR="008302A3" w:rsidRPr="008302A3">
              <w:rPr>
                <w:color w:val="FF0000"/>
              </w:rPr>
              <w:t>完了後</w:t>
            </w:r>
            <w:r w:rsidR="008302A3">
              <w:rPr>
                <w:color w:val="FF0000"/>
              </w:rPr>
              <w:t>は</w:t>
            </w:r>
            <w:r w:rsidR="008302A3" w:rsidRPr="008302A3">
              <w:rPr>
                <w:color w:val="FF0000"/>
              </w:rPr>
              <w:t>一斉に</w:t>
            </w:r>
            <w:r w:rsidR="008302A3">
              <w:rPr>
                <w:color w:val="FF0000"/>
              </w:rPr>
              <w:t>動き出している</w:t>
            </w:r>
          </w:p>
          <w:p w14:paraId="045C8FB9" w14:textId="77777777" w:rsidR="00BE3E5A" w:rsidRPr="00BE3E5A" w:rsidRDefault="00BE3E5A" w:rsidP="00BE3E5A">
            <w:pPr>
              <w:pStyle w:val="3-"/>
              <w:rPr>
                <w:color w:val="auto"/>
              </w:rPr>
            </w:pPr>
            <w:r w:rsidRPr="00BE3E5A">
              <w:rPr>
                <w:rFonts w:hint="eastAsia"/>
                <w:color w:val="auto"/>
              </w:rPr>
              <w:t>- end:次郎 -</w:t>
            </w:r>
          </w:p>
          <w:p w14:paraId="42F3A0B0" w14:textId="6E025A6F" w:rsidR="0036070F" w:rsidRPr="00DD51B6" w:rsidRDefault="00BE3E5A" w:rsidP="00BE3E5A">
            <w:pPr>
              <w:pStyle w:val="3-"/>
              <w:tabs>
                <w:tab w:val="clear" w:pos="400"/>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clear" w:pos="6281"/>
                <w:tab w:val="clear" w:pos="6730"/>
                <w:tab w:val="clear" w:pos="7122"/>
                <w:tab w:val="clear" w:pos="7582"/>
                <w:tab w:val="clear" w:pos="7986"/>
              </w:tabs>
            </w:pPr>
            <w:r w:rsidRPr="00BE3E5A">
              <w:rPr>
                <w:rFonts w:hint="eastAsia"/>
                <w:color w:val="auto"/>
              </w:rPr>
              <w:t>- end:三郎 -</w:t>
            </w:r>
          </w:p>
        </w:tc>
      </w:tr>
    </w:tbl>
    <w:p w14:paraId="1AFB0570" w14:textId="37A2817B" w:rsidR="0036070F" w:rsidRDefault="0036070F" w:rsidP="0036070F">
      <w:pPr>
        <w:pStyle w:val="3"/>
      </w:pPr>
      <w:bookmarkStart w:id="144" w:name="_Toc379778054"/>
      <w:r>
        <w:t>C++11</w:t>
      </w:r>
      <w:r>
        <w:rPr>
          <w:rFonts w:hint="eastAsia"/>
        </w:rPr>
        <w:t>版</w:t>
      </w:r>
      <w:bookmarkEnd w:id="144"/>
      <w:r w:rsidR="00A45D66">
        <w:fldChar w:fldCharType="begin"/>
      </w:r>
      <w:r w:rsidR="00A45D66">
        <w:instrText xml:space="preserve"> XE "CallOnce:</w:instrText>
      </w:r>
      <w:r w:rsidR="00A45D66">
        <w:rPr>
          <w:rFonts w:hint="eastAsia"/>
        </w:rPr>
        <w:instrText>C++11</w:instrText>
      </w:r>
      <w:r w:rsidR="00A45D66">
        <w:rPr>
          <w:rFonts w:hint="eastAsia"/>
        </w:rPr>
        <w:instrText>版</w:instrText>
      </w:r>
      <w:r w:rsidR="00A45D66">
        <w:instrText>" \y “</w:instrText>
      </w:r>
      <w:r w:rsidR="00A45D66">
        <w:rPr>
          <w:rFonts w:hint="eastAsia"/>
        </w:rPr>
        <w:instrText>CallOnce:C++11</w:instrText>
      </w:r>
      <w:r w:rsidR="00A45D66">
        <w:rPr>
          <w:rFonts w:hint="eastAsia"/>
        </w:rPr>
        <w:instrText>ばん</w:instrText>
      </w:r>
      <w:r w:rsidR="00A45D66">
        <w:instrText xml:space="preserve">” </w:instrText>
      </w:r>
      <w:r w:rsidR="00A45D66">
        <w:fldChar w:fldCharType="end"/>
      </w:r>
    </w:p>
    <w:p w14:paraId="75437A37" w14:textId="77777777" w:rsidR="00BE3E5A" w:rsidRDefault="00831B2B" w:rsidP="00831B2B">
      <w:pPr>
        <w:pStyle w:val="aa"/>
        <w:ind w:left="447" w:firstLine="283"/>
      </w:pPr>
      <w:r>
        <w:t>C++11</w:t>
      </w:r>
      <w:r>
        <w:rPr>
          <w:rFonts w:hint="eastAsia"/>
        </w:rPr>
        <w:t>版の</w:t>
      </w:r>
      <w:r>
        <w:rPr>
          <w:rFonts w:hint="eastAsia"/>
        </w:rPr>
        <w:t>CallOnce</w:t>
      </w:r>
      <w:r>
        <w:rPr>
          <w:rFonts w:hint="eastAsia"/>
        </w:rPr>
        <w:t>。内部的にはミューテックスで排他制御している。</w:t>
      </w:r>
    </w:p>
    <w:p w14:paraId="6BDAC3D2" w14:textId="3FBB60F3" w:rsidR="00831B2B" w:rsidRDefault="00831B2B" w:rsidP="00831B2B">
      <w:pPr>
        <w:pStyle w:val="aa"/>
        <w:ind w:left="447" w:firstLine="283"/>
      </w:pPr>
      <w:r>
        <w:rPr>
          <w:rFonts w:hint="eastAsia"/>
        </w:rPr>
        <w:t>通常関数の呼び出しだけではなく、関数オブジェクトやラムダ式にも使えるため、関数スコープの</w:t>
      </w:r>
      <w:r>
        <w:rPr>
          <w:rFonts w:hint="eastAsia"/>
        </w:rPr>
        <w:t>static</w:t>
      </w:r>
      <w:r>
        <w:rPr>
          <w:rFonts w:hint="eastAsia"/>
        </w:rPr>
        <w:t>変数の初期化</w:t>
      </w:r>
      <w:r w:rsidR="00BE3E5A">
        <w:rPr>
          <w:rFonts w:hint="eastAsia"/>
        </w:rPr>
        <w:t>などに</w:t>
      </w:r>
      <w:r>
        <w:rPr>
          <w:rFonts w:hint="eastAsia"/>
        </w:rPr>
        <w:t>も安全に活用できる。</w:t>
      </w:r>
    </w:p>
    <w:p w14:paraId="42974201" w14:textId="7D976AE8" w:rsidR="00831B2B" w:rsidRDefault="00831B2B" w:rsidP="00831B2B">
      <w:pPr>
        <w:pStyle w:val="aa"/>
        <w:keepNext/>
        <w:widowControl/>
        <w:spacing w:beforeLines="50" w:before="180"/>
        <w:ind w:leftChars="203" w:left="447" w:hangingChars="10" w:hanging="21"/>
      </w:pPr>
      <w:r>
        <w:t>C++11</w:t>
      </w:r>
      <w:r>
        <w:rPr>
          <w:rFonts w:hint="eastAsia"/>
        </w:rPr>
        <w:t>版の</w:t>
      </w:r>
      <w:r>
        <w:rPr>
          <w:rFonts w:hint="eastAsia"/>
        </w:rPr>
        <w:t>CallOnce</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31B2B" w14:paraId="0FD4685C" w14:textId="77777777" w:rsidTr="00E079DA">
        <w:tc>
          <w:tcPr>
            <w:tcW w:w="8494" w:type="dxa"/>
          </w:tcPr>
          <w:p w14:paraId="2269C3DD" w14:textId="77777777" w:rsidR="00BE3E5A" w:rsidRDefault="00BE3E5A" w:rsidP="00BE3E5A">
            <w:pPr>
              <w:pStyle w:val="3-"/>
            </w:pPr>
            <w:r>
              <w:t>#include &lt;stdio.h&gt;</w:t>
            </w:r>
          </w:p>
          <w:p w14:paraId="4E8BB127" w14:textId="77777777" w:rsidR="00BE3E5A" w:rsidRDefault="00BE3E5A" w:rsidP="00BE3E5A">
            <w:pPr>
              <w:pStyle w:val="3-"/>
            </w:pPr>
            <w:r>
              <w:t>#include &lt;stdlib.h&gt;</w:t>
            </w:r>
          </w:p>
          <w:p w14:paraId="60180407" w14:textId="77777777" w:rsidR="00BE3E5A" w:rsidRDefault="00BE3E5A" w:rsidP="00BE3E5A">
            <w:pPr>
              <w:pStyle w:val="3-"/>
            </w:pPr>
          </w:p>
          <w:p w14:paraId="145F58BD" w14:textId="77777777" w:rsidR="00BE3E5A" w:rsidRPr="008302A3" w:rsidRDefault="00BE3E5A" w:rsidP="00BE3E5A">
            <w:pPr>
              <w:pStyle w:val="3-"/>
              <w:rPr>
                <w:color w:val="FF0000"/>
              </w:rPr>
            </w:pPr>
            <w:r w:rsidRPr="008302A3">
              <w:rPr>
                <w:color w:val="FF0000"/>
              </w:rPr>
              <w:t>#include &lt;thread&gt;</w:t>
            </w:r>
          </w:p>
          <w:p w14:paraId="28DBF61F" w14:textId="77777777" w:rsidR="00BE3E5A" w:rsidRDefault="00BE3E5A" w:rsidP="00BE3E5A">
            <w:pPr>
              <w:pStyle w:val="3-"/>
            </w:pPr>
            <w:r>
              <w:t>#include &lt;mutex&gt;</w:t>
            </w:r>
          </w:p>
          <w:p w14:paraId="197DC43A" w14:textId="77777777" w:rsidR="00BE3E5A" w:rsidRDefault="00BE3E5A" w:rsidP="00BE3E5A">
            <w:pPr>
              <w:pStyle w:val="3-"/>
            </w:pPr>
          </w:p>
          <w:p w14:paraId="08DDAB0F" w14:textId="77777777" w:rsidR="00BE3E5A" w:rsidRPr="008302A3" w:rsidRDefault="00BE3E5A" w:rsidP="00BE3E5A">
            <w:pPr>
              <w:pStyle w:val="3-"/>
              <w:rPr>
                <w:color w:val="00B050"/>
              </w:rPr>
            </w:pPr>
            <w:r>
              <w:rPr>
                <w:rFonts w:hint="eastAsia"/>
              </w:rPr>
              <w:t xml:space="preserve">#include &lt;chrono&gt; </w:t>
            </w:r>
            <w:r w:rsidRPr="008302A3">
              <w:rPr>
                <w:rFonts w:hint="eastAsia"/>
                <w:color w:val="00B050"/>
              </w:rPr>
              <w:t>//時間計測用</w:t>
            </w:r>
          </w:p>
          <w:p w14:paraId="3AF80497" w14:textId="77777777" w:rsidR="00BE3E5A" w:rsidRDefault="00BE3E5A" w:rsidP="00BE3E5A">
            <w:pPr>
              <w:pStyle w:val="3-"/>
            </w:pPr>
          </w:p>
          <w:p w14:paraId="57D4D9CA" w14:textId="77777777" w:rsidR="00BE3E5A" w:rsidRPr="008302A3" w:rsidRDefault="00BE3E5A" w:rsidP="00BE3E5A">
            <w:pPr>
              <w:pStyle w:val="3-"/>
              <w:rPr>
                <w:color w:val="00B050"/>
              </w:rPr>
            </w:pPr>
            <w:r w:rsidRPr="008302A3">
              <w:rPr>
                <w:rFonts w:hint="eastAsia"/>
                <w:color w:val="00B050"/>
              </w:rPr>
              <w:t>//スレッド</w:t>
            </w:r>
          </w:p>
          <w:p w14:paraId="1BB3F86C" w14:textId="77777777" w:rsidR="00BE3E5A" w:rsidRDefault="00BE3E5A" w:rsidP="00BE3E5A">
            <w:pPr>
              <w:pStyle w:val="3-"/>
            </w:pPr>
            <w:r>
              <w:t>void threadFunc(const char* name)</w:t>
            </w:r>
          </w:p>
          <w:p w14:paraId="624DF923" w14:textId="77777777" w:rsidR="00BE3E5A" w:rsidRDefault="00BE3E5A" w:rsidP="00BE3E5A">
            <w:pPr>
              <w:pStyle w:val="3-"/>
            </w:pPr>
            <w:r>
              <w:t>{</w:t>
            </w:r>
          </w:p>
          <w:p w14:paraId="645B8C81" w14:textId="77777777" w:rsidR="00BE3E5A" w:rsidRPr="008302A3" w:rsidRDefault="00BE3E5A" w:rsidP="00BE3E5A">
            <w:pPr>
              <w:pStyle w:val="3-"/>
              <w:rPr>
                <w:color w:val="00B050"/>
              </w:rPr>
            </w:pPr>
            <w:r>
              <w:rPr>
                <w:rFonts w:hint="eastAsia"/>
              </w:rPr>
              <w:tab/>
            </w:r>
            <w:r w:rsidRPr="008302A3">
              <w:rPr>
                <w:rFonts w:hint="eastAsia"/>
                <w:color w:val="00B050"/>
              </w:rPr>
              <w:t>//開始</w:t>
            </w:r>
          </w:p>
          <w:p w14:paraId="272A1412" w14:textId="77777777" w:rsidR="00BE3E5A" w:rsidRDefault="00BE3E5A" w:rsidP="00BE3E5A">
            <w:pPr>
              <w:pStyle w:val="3-"/>
            </w:pPr>
            <w:r>
              <w:tab/>
              <w:t>printf("- begin:%s -\n", name);</w:t>
            </w:r>
          </w:p>
          <w:p w14:paraId="1450BCE6" w14:textId="77777777" w:rsidR="00BE3E5A" w:rsidRDefault="00BE3E5A" w:rsidP="00BE3E5A">
            <w:pPr>
              <w:pStyle w:val="3-"/>
            </w:pPr>
            <w:r>
              <w:tab/>
              <w:t>fflush(stdout);</w:t>
            </w:r>
          </w:p>
          <w:p w14:paraId="786B8C88" w14:textId="77777777" w:rsidR="00BE3E5A" w:rsidRDefault="00BE3E5A" w:rsidP="00BE3E5A">
            <w:pPr>
              <w:pStyle w:val="3-"/>
            </w:pPr>
          </w:p>
          <w:p w14:paraId="50FB3A76" w14:textId="77777777" w:rsidR="00BE3E5A" w:rsidRPr="008302A3" w:rsidRDefault="00BE3E5A" w:rsidP="00BE3E5A">
            <w:pPr>
              <w:pStyle w:val="3-"/>
              <w:rPr>
                <w:color w:val="00B050"/>
              </w:rPr>
            </w:pPr>
            <w:r>
              <w:rPr>
                <w:rFonts w:hint="eastAsia"/>
              </w:rPr>
              <w:tab/>
            </w:r>
            <w:r w:rsidRPr="008302A3">
              <w:rPr>
                <w:rFonts w:hint="eastAsia"/>
                <w:color w:val="00B050"/>
              </w:rPr>
              <w:t>//CallOnce制御用変数</w:t>
            </w:r>
          </w:p>
          <w:p w14:paraId="50FEA0DA" w14:textId="77777777" w:rsidR="00BE3E5A" w:rsidRPr="008302A3" w:rsidRDefault="00BE3E5A" w:rsidP="00BE3E5A">
            <w:pPr>
              <w:pStyle w:val="3-"/>
              <w:rPr>
                <w:color w:val="FF0000"/>
              </w:rPr>
            </w:pPr>
            <w:r>
              <w:tab/>
            </w:r>
            <w:r w:rsidRPr="008302A3">
              <w:rPr>
                <w:color w:val="FF0000"/>
              </w:rPr>
              <w:t>static std::once_flag s_onceFlag;</w:t>
            </w:r>
          </w:p>
          <w:p w14:paraId="536D98D2" w14:textId="77777777" w:rsidR="00BE3E5A" w:rsidRDefault="00BE3E5A" w:rsidP="00BE3E5A">
            <w:pPr>
              <w:pStyle w:val="3-"/>
            </w:pPr>
            <w:r>
              <w:tab/>
            </w:r>
          </w:p>
          <w:p w14:paraId="2E8C9106" w14:textId="77777777" w:rsidR="00BE3E5A" w:rsidRDefault="00BE3E5A" w:rsidP="00BE3E5A">
            <w:pPr>
              <w:pStyle w:val="3-"/>
            </w:pPr>
            <w:r>
              <w:rPr>
                <w:rFonts w:hint="eastAsia"/>
              </w:rPr>
              <w:lastRenderedPageBreak/>
              <w:tab/>
            </w:r>
            <w:r w:rsidRPr="008302A3">
              <w:rPr>
                <w:rFonts w:hint="eastAsia"/>
                <w:color w:val="00B050"/>
              </w:rPr>
              <w:t>//CallOnce処理</w:t>
            </w:r>
          </w:p>
          <w:p w14:paraId="61A459C3" w14:textId="77777777" w:rsidR="00BE3E5A" w:rsidRPr="008302A3" w:rsidRDefault="00BE3E5A" w:rsidP="00BE3E5A">
            <w:pPr>
              <w:pStyle w:val="3-"/>
              <w:rPr>
                <w:color w:val="FF0000"/>
              </w:rPr>
            </w:pPr>
            <w:r>
              <w:tab/>
            </w:r>
            <w:r w:rsidRPr="008302A3">
              <w:rPr>
                <w:color w:val="FF0000"/>
              </w:rPr>
              <w:t>std::call_once(s_onceFlag, [&amp;name]()</w:t>
            </w:r>
          </w:p>
          <w:p w14:paraId="79146BB9" w14:textId="77777777" w:rsidR="00BE3E5A" w:rsidRPr="008302A3" w:rsidRDefault="00BE3E5A" w:rsidP="00BE3E5A">
            <w:pPr>
              <w:pStyle w:val="3-"/>
              <w:rPr>
                <w:color w:val="FF0000"/>
              </w:rPr>
            </w:pPr>
            <w:r w:rsidRPr="008302A3">
              <w:rPr>
                <w:color w:val="FF0000"/>
              </w:rPr>
              <w:tab/>
            </w:r>
            <w:r w:rsidRPr="008302A3">
              <w:rPr>
                <w:color w:val="FF0000"/>
              </w:rPr>
              <w:tab/>
              <w:t>{</w:t>
            </w:r>
          </w:p>
          <w:p w14:paraId="1F7588E7" w14:textId="77777777" w:rsidR="00BE3E5A" w:rsidRPr="008302A3" w:rsidRDefault="00BE3E5A" w:rsidP="00BE3E5A">
            <w:pPr>
              <w:pStyle w:val="3-"/>
              <w:rPr>
                <w:color w:val="00B050"/>
              </w:rPr>
            </w:pPr>
            <w:r>
              <w:rPr>
                <w:rFonts w:hint="eastAsia"/>
              </w:rPr>
              <w:tab/>
            </w:r>
            <w:r>
              <w:rPr>
                <w:rFonts w:hint="eastAsia"/>
              </w:rPr>
              <w:tab/>
            </w:r>
            <w:r>
              <w:rPr>
                <w:rFonts w:hint="eastAsia"/>
              </w:rPr>
              <w:tab/>
            </w:r>
            <w:r w:rsidRPr="008302A3">
              <w:rPr>
                <w:rFonts w:hint="eastAsia"/>
                <w:color w:val="00B050"/>
              </w:rPr>
              <w:t>//ラムダ式で直接記述</w:t>
            </w:r>
          </w:p>
          <w:p w14:paraId="7B11C095" w14:textId="77777777" w:rsidR="00BE3E5A" w:rsidRPr="008302A3" w:rsidRDefault="00BE3E5A" w:rsidP="00BE3E5A">
            <w:pPr>
              <w:pStyle w:val="3-"/>
              <w:rPr>
                <w:color w:val="00B050"/>
              </w:rPr>
            </w:pPr>
            <w:r w:rsidRPr="008302A3">
              <w:rPr>
                <w:color w:val="00B050"/>
              </w:rPr>
              <w:tab/>
            </w:r>
            <w:r w:rsidRPr="008302A3">
              <w:rPr>
                <w:color w:val="00B050"/>
              </w:rPr>
              <w:tab/>
            </w:r>
            <w:r w:rsidRPr="008302A3">
              <w:rPr>
                <w:color w:val="00B050"/>
              </w:rPr>
              <w:tab/>
            </w:r>
          </w:p>
          <w:p w14:paraId="73161CF2" w14:textId="77777777" w:rsidR="00BE3E5A" w:rsidRPr="008302A3" w:rsidRDefault="00BE3E5A" w:rsidP="00BE3E5A">
            <w:pPr>
              <w:pStyle w:val="3-"/>
              <w:rPr>
                <w:color w:val="00B050"/>
              </w:rPr>
            </w:pPr>
            <w:r w:rsidRPr="008302A3">
              <w:rPr>
                <w:rFonts w:hint="eastAsia"/>
                <w:color w:val="00B050"/>
              </w:rPr>
              <w:tab/>
            </w:r>
            <w:r w:rsidRPr="008302A3">
              <w:rPr>
                <w:rFonts w:hint="eastAsia"/>
                <w:color w:val="00B050"/>
              </w:rPr>
              <w:tab/>
            </w:r>
            <w:r w:rsidRPr="008302A3">
              <w:rPr>
                <w:rFonts w:hint="eastAsia"/>
                <w:color w:val="00B050"/>
              </w:rPr>
              <w:tab/>
              <w:t>//CallOnce処理開始</w:t>
            </w:r>
          </w:p>
          <w:p w14:paraId="326163D4" w14:textId="77777777" w:rsidR="00BE3E5A" w:rsidRDefault="00BE3E5A" w:rsidP="00BE3E5A">
            <w:pPr>
              <w:pStyle w:val="3-"/>
            </w:pPr>
            <w:r>
              <w:rPr>
                <w:rFonts w:hint="eastAsia"/>
              </w:rPr>
              <w:tab/>
            </w:r>
            <w:r>
              <w:rPr>
                <w:rFonts w:hint="eastAsia"/>
              </w:rPr>
              <w:tab/>
            </w:r>
            <w:r>
              <w:rPr>
                <w:rFonts w:hint="eastAsia"/>
              </w:rPr>
              <w:tab/>
              <w:t>printf("CallOnce処理：初期化中(by %s)...\n", name);</w:t>
            </w:r>
          </w:p>
          <w:p w14:paraId="5D3F95DA" w14:textId="77777777" w:rsidR="00BE3E5A" w:rsidRDefault="00BE3E5A" w:rsidP="00BE3E5A">
            <w:pPr>
              <w:pStyle w:val="3-"/>
            </w:pPr>
            <w:r>
              <w:tab/>
            </w:r>
            <w:r>
              <w:tab/>
            </w:r>
            <w:r>
              <w:tab/>
              <w:t>fflush(stdout);</w:t>
            </w:r>
          </w:p>
          <w:p w14:paraId="6B64C43A" w14:textId="77777777" w:rsidR="00BE3E5A" w:rsidRDefault="00BE3E5A" w:rsidP="00BE3E5A">
            <w:pPr>
              <w:pStyle w:val="3-"/>
            </w:pPr>
          </w:p>
          <w:p w14:paraId="13C8E4D3" w14:textId="77777777" w:rsidR="00BE3E5A" w:rsidRPr="008302A3" w:rsidRDefault="00BE3E5A" w:rsidP="00BE3E5A">
            <w:pPr>
              <w:pStyle w:val="3-"/>
              <w:rPr>
                <w:color w:val="00B050"/>
              </w:rPr>
            </w:pPr>
            <w:r>
              <w:rPr>
                <w:rFonts w:hint="eastAsia"/>
              </w:rPr>
              <w:tab/>
            </w:r>
            <w:r>
              <w:rPr>
                <w:rFonts w:hint="eastAsia"/>
              </w:rPr>
              <w:tab/>
            </w:r>
            <w:r>
              <w:rPr>
                <w:rFonts w:hint="eastAsia"/>
              </w:rPr>
              <w:tab/>
            </w:r>
            <w:r w:rsidRPr="008302A3">
              <w:rPr>
                <w:rFonts w:hint="eastAsia"/>
                <w:color w:val="00B050"/>
              </w:rPr>
              <w:t>//1秒スリープ</w:t>
            </w:r>
          </w:p>
          <w:p w14:paraId="1CFF40F4" w14:textId="77777777" w:rsidR="00BE3E5A" w:rsidRDefault="00BE3E5A" w:rsidP="00BE3E5A">
            <w:pPr>
              <w:pStyle w:val="3-"/>
            </w:pPr>
            <w:r>
              <w:tab/>
            </w:r>
            <w:r>
              <w:tab/>
            </w:r>
            <w:r>
              <w:tab/>
              <w:t>std::this_thread::sleep_for(std::chrono::seconds(1));</w:t>
            </w:r>
          </w:p>
          <w:p w14:paraId="076BA35E" w14:textId="77777777" w:rsidR="00BE3E5A" w:rsidRDefault="00BE3E5A" w:rsidP="00BE3E5A">
            <w:pPr>
              <w:pStyle w:val="3-"/>
            </w:pPr>
          </w:p>
          <w:p w14:paraId="4766EEA4" w14:textId="77777777" w:rsidR="00BE3E5A" w:rsidRDefault="00BE3E5A" w:rsidP="00BE3E5A">
            <w:pPr>
              <w:pStyle w:val="3-"/>
            </w:pPr>
            <w:r>
              <w:rPr>
                <w:rFonts w:hint="eastAsia"/>
              </w:rPr>
              <w:tab/>
            </w:r>
            <w:r>
              <w:rPr>
                <w:rFonts w:hint="eastAsia"/>
              </w:rPr>
              <w:tab/>
            </w:r>
            <w:r>
              <w:rPr>
                <w:rFonts w:hint="eastAsia"/>
              </w:rPr>
              <w:tab/>
            </w:r>
            <w:r w:rsidRPr="008302A3">
              <w:rPr>
                <w:rFonts w:hint="eastAsia"/>
                <w:color w:val="00B050"/>
              </w:rPr>
              <w:t>//CallOnce処理終了</w:t>
            </w:r>
          </w:p>
          <w:p w14:paraId="52DDEAD6" w14:textId="77777777" w:rsidR="00BE3E5A" w:rsidRDefault="00BE3E5A" w:rsidP="00BE3E5A">
            <w:pPr>
              <w:pStyle w:val="3-"/>
            </w:pPr>
            <w:r>
              <w:rPr>
                <w:rFonts w:hint="eastAsia"/>
              </w:rPr>
              <w:tab/>
            </w:r>
            <w:r>
              <w:rPr>
                <w:rFonts w:hint="eastAsia"/>
              </w:rPr>
              <w:tab/>
            </w:r>
            <w:r>
              <w:rPr>
                <w:rFonts w:hint="eastAsia"/>
              </w:rPr>
              <w:tab/>
              <w:t>printf("CallOnce処理：終了\n");</w:t>
            </w:r>
          </w:p>
          <w:p w14:paraId="2686E4BE" w14:textId="77777777" w:rsidR="00BE3E5A" w:rsidRDefault="00BE3E5A" w:rsidP="00BE3E5A">
            <w:pPr>
              <w:pStyle w:val="3-"/>
            </w:pPr>
            <w:r>
              <w:tab/>
            </w:r>
            <w:r>
              <w:tab/>
            </w:r>
            <w:r>
              <w:tab/>
              <w:t>fflush(stdout);</w:t>
            </w:r>
          </w:p>
          <w:p w14:paraId="20020E10" w14:textId="77777777" w:rsidR="00BE3E5A" w:rsidRPr="008302A3" w:rsidRDefault="00BE3E5A" w:rsidP="00BE3E5A">
            <w:pPr>
              <w:pStyle w:val="3-"/>
              <w:rPr>
                <w:color w:val="FF0000"/>
              </w:rPr>
            </w:pPr>
            <w:r>
              <w:tab/>
            </w:r>
            <w:r>
              <w:tab/>
            </w:r>
            <w:r w:rsidRPr="008302A3">
              <w:rPr>
                <w:color w:val="FF0000"/>
              </w:rPr>
              <w:t>}</w:t>
            </w:r>
          </w:p>
          <w:p w14:paraId="09E248C4" w14:textId="77777777" w:rsidR="00BE3E5A" w:rsidRPr="008302A3" w:rsidRDefault="00BE3E5A" w:rsidP="00BE3E5A">
            <w:pPr>
              <w:pStyle w:val="3-"/>
              <w:rPr>
                <w:color w:val="FF0000"/>
              </w:rPr>
            </w:pPr>
            <w:r w:rsidRPr="008302A3">
              <w:rPr>
                <w:color w:val="FF0000"/>
              </w:rPr>
              <w:tab/>
              <w:t>);</w:t>
            </w:r>
          </w:p>
          <w:p w14:paraId="490E4F95" w14:textId="77777777" w:rsidR="00BE3E5A" w:rsidRDefault="00BE3E5A" w:rsidP="00BE3E5A">
            <w:pPr>
              <w:pStyle w:val="3-"/>
            </w:pPr>
          </w:p>
          <w:p w14:paraId="450FF2CD" w14:textId="77777777" w:rsidR="00BE3E5A" w:rsidRDefault="00BE3E5A" w:rsidP="00BE3E5A">
            <w:pPr>
              <w:pStyle w:val="3-"/>
            </w:pPr>
            <w:r>
              <w:rPr>
                <w:rFonts w:hint="eastAsia"/>
              </w:rPr>
              <w:tab/>
            </w:r>
            <w:r w:rsidRPr="008302A3">
              <w:rPr>
                <w:rFonts w:hint="eastAsia"/>
                <w:color w:val="00B050"/>
              </w:rPr>
              <w:t>//終了</w:t>
            </w:r>
          </w:p>
          <w:p w14:paraId="0FE27CFD" w14:textId="77777777" w:rsidR="00BE3E5A" w:rsidRDefault="00BE3E5A" w:rsidP="00BE3E5A">
            <w:pPr>
              <w:pStyle w:val="3-"/>
            </w:pPr>
            <w:r>
              <w:tab/>
              <w:t>printf("- end:%s -\n", name);</w:t>
            </w:r>
          </w:p>
          <w:p w14:paraId="7EE1B991" w14:textId="77777777" w:rsidR="00BE3E5A" w:rsidRDefault="00BE3E5A" w:rsidP="00BE3E5A">
            <w:pPr>
              <w:pStyle w:val="3-"/>
            </w:pPr>
            <w:r>
              <w:tab/>
              <w:t>fflush(stdout);</w:t>
            </w:r>
          </w:p>
          <w:p w14:paraId="3498F0B4" w14:textId="77777777" w:rsidR="00BE3E5A" w:rsidRDefault="00BE3E5A" w:rsidP="00BE3E5A">
            <w:pPr>
              <w:pStyle w:val="3-"/>
            </w:pPr>
            <w:r>
              <w:t>}</w:t>
            </w:r>
          </w:p>
          <w:p w14:paraId="6A56FB23" w14:textId="77777777" w:rsidR="00BE3E5A" w:rsidRDefault="00BE3E5A" w:rsidP="00BE3E5A">
            <w:pPr>
              <w:pStyle w:val="3-"/>
            </w:pPr>
          </w:p>
          <w:p w14:paraId="25ED4E13" w14:textId="77777777" w:rsidR="00BE3E5A" w:rsidRPr="008302A3" w:rsidRDefault="00BE3E5A" w:rsidP="00BE3E5A">
            <w:pPr>
              <w:pStyle w:val="3-"/>
              <w:rPr>
                <w:color w:val="00B050"/>
              </w:rPr>
            </w:pPr>
            <w:r w:rsidRPr="008302A3">
              <w:rPr>
                <w:rFonts w:hint="eastAsia"/>
                <w:color w:val="00B050"/>
              </w:rPr>
              <w:t>//テスト</w:t>
            </w:r>
          </w:p>
          <w:p w14:paraId="1BD8F902" w14:textId="77777777" w:rsidR="00BE3E5A" w:rsidRDefault="00BE3E5A" w:rsidP="00BE3E5A">
            <w:pPr>
              <w:pStyle w:val="3-"/>
            </w:pPr>
            <w:r>
              <w:t>int main(const int argc, const char* argv[])</w:t>
            </w:r>
          </w:p>
          <w:p w14:paraId="6DD58DDA" w14:textId="77777777" w:rsidR="00BE3E5A" w:rsidRDefault="00BE3E5A" w:rsidP="00BE3E5A">
            <w:pPr>
              <w:pStyle w:val="3-"/>
            </w:pPr>
            <w:r>
              <w:t>{</w:t>
            </w:r>
          </w:p>
          <w:p w14:paraId="34AFD304" w14:textId="77777777" w:rsidR="00BE3E5A" w:rsidRPr="008302A3" w:rsidRDefault="00BE3E5A" w:rsidP="00BE3E5A">
            <w:pPr>
              <w:pStyle w:val="3-"/>
              <w:rPr>
                <w:color w:val="00B050"/>
              </w:rPr>
            </w:pPr>
            <w:r>
              <w:rPr>
                <w:rFonts w:hint="eastAsia"/>
              </w:rPr>
              <w:tab/>
            </w:r>
            <w:r w:rsidRPr="008302A3">
              <w:rPr>
                <w:rFonts w:hint="eastAsia"/>
                <w:color w:val="00B050"/>
              </w:rPr>
              <w:t>//スレッド作成</w:t>
            </w:r>
          </w:p>
          <w:p w14:paraId="583F0CCE" w14:textId="77777777" w:rsidR="00BE3E5A" w:rsidRDefault="00BE3E5A" w:rsidP="00BE3E5A">
            <w:pPr>
              <w:pStyle w:val="3-"/>
            </w:pPr>
            <w:r>
              <w:rPr>
                <w:rFonts w:hint="eastAsia"/>
              </w:rPr>
              <w:tab/>
              <w:t>std::thread thread_obj1 = std::thread(threadFunc, "太郎");</w:t>
            </w:r>
          </w:p>
          <w:p w14:paraId="05DB1833" w14:textId="77777777" w:rsidR="00BE3E5A" w:rsidRDefault="00BE3E5A" w:rsidP="00BE3E5A">
            <w:pPr>
              <w:pStyle w:val="3-"/>
            </w:pPr>
            <w:r>
              <w:rPr>
                <w:rFonts w:hint="eastAsia"/>
              </w:rPr>
              <w:tab/>
              <w:t>std::thread thread_obj2 = std::thread(threadFunc, "次郎");</w:t>
            </w:r>
          </w:p>
          <w:p w14:paraId="413C1C71" w14:textId="77777777" w:rsidR="00BE3E5A" w:rsidRDefault="00BE3E5A" w:rsidP="00BE3E5A">
            <w:pPr>
              <w:pStyle w:val="3-"/>
            </w:pPr>
            <w:r>
              <w:rPr>
                <w:rFonts w:hint="eastAsia"/>
              </w:rPr>
              <w:tab/>
              <w:t>std::thread thread_obj3 = std::thread(threadFunc, "三郎");</w:t>
            </w:r>
          </w:p>
          <w:p w14:paraId="3A1BF291" w14:textId="77777777" w:rsidR="00BE3E5A" w:rsidRDefault="00BE3E5A" w:rsidP="00BE3E5A">
            <w:pPr>
              <w:pStyle w:val="3-"/>
            </w:pPr>
            <w:r>
              <w:tab/>
            </w:r>
          </w:p>
          <w:p w14:paraId="5D358482" w14:textId="77777777" w:rsidR="00BE3E5A" w:rsidRDefault="00BE3E5A" w:rsidP="00BE3E5A">
            <w:pPr>
              <w:pStyle w:val="3-"/>
            </w:pPr>
            <w:r>
              <w:rPr>
                <w:rFonts w:hint="eastAsia"/>
              </w:rPr>
              <w:tab/>
            </w:r>
            <w:r w:rsidRPr="008302A3">
              <w:rPr>
                <w:rFonts w:hint="eastAsia"/>
                <w:color w:val="00B050"/>
              </w:rPr>
              <w:t>//スレッド終了待ち</w:t>
            </w:r>
          </w:p>
          <w:p w14:paraId="69295547" w14:textId="77777777" w:rsidR="00BE3E5A" w:rsidRDefault="00BE3E5A" w:rsidP="00BE3E5A">
            <w:pPr>
              <w:pStyle w:val="3-"/>
            </w:pPr>
            <w:r>
              <w:tab/>
              <w:t>thread_obj1.join();</w:t>
            </w:r>
          </w:p>
          <w:p w14:paraId="71B96DC4" w14:textId="77777777" w:rsidR="00BE3E5A" w:rsidRDefault="00BE3E5A" w:rsidP="00BE3E5A">
            <w:pPr>
              <w:pStyle w:val="3-"/>
            </w:pPr>
            <w:r>
              <w:tab/>
              <w:t>thread_obj2.join();</w:t>
            </w:r>
          </w:p>
          <w:p w14:paraId="71B4E466" w14:textId="77777777" w:rsidR="00BE3E5A" w:rsidRDefault="00BE3E5A" w:rsidP="00BE3E5A">
            <w:pPr>
              <w:pStyle w:val="3-"/>
            </w:pPr>
            <w:r>
              <w:tab/>
              <w:t>thread_obj3.join();</w:t>
            </w:r>
          </w:p>
          <w:p w14:paraId="43AB01FC" w14:textId="77777777" w:rsidR="00BE3E5A" w:rsidRDefault="00BE3E5A" w:rsidP="00BE3E5A">
            <w:pPr>
              <w:pStyle w:val="3-"/>
            </w:pPr>
          </w:p>
          <w:p w14:paraId="1277EDCD" w14:textId="77777777" w:rsidR="00BE3E5A" w:rsidRDefault="00BE3E5A" w:rsidP="00BE3E5A">
            <w:pPr>
              <w:pStyle w:val="3-"/>
            </w:pPr>
            <w:r>
              <w:tab/>
              <w:t>return EXIT_SUCCESS;</w:t>
            </w:r>
          </w:p>
          <w:p w14:paraId="3FCBFDCD" w14:textId="617D8E60" w:rsidR="00831B2B" w:rsidRPr="00DE3BF2" w:rsidRDefault="00BE3E5A" w:rsidP="00BE3E5A">
            <w:pPr>
              <w:pStyle w:val="3-"/>
            </w:pPr>
            <w:r>
              <w:t>}</w:t>
            </w:r>
          </w:p>
        </w:tc>
      </w:tr>
    </w:tbl>
    <w:p w14:paraId="62B43E74" w14:textId="77777777" w:rsidR="00831B2B" w:rsidRPr="00DE3BF2" w:rsidRDefault="00831B2B" w:rsidP="00831B2B">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31B2B" w14:paraId="462EE0DD" w14:textId="77777777" w:rsidTr="00E079DA">
        <w:tc>
          <w:tcPr>
            <w:tcW w:w="8494" w:type="dxa"/>
          </w:tcPr>
          <w:p w14:paraId="3F4D35BE" w14:textId="77777777" w:rsidR="00BE3E5A" w:rsidRPr="00BE3E5A" w:rsidRDefault="00BE3E5A" w:rsidP="00BE3E5A">
            <w:pPr>
              <w:pStyle w:val="3-"/>
              <w:rPr>
                <w:color w:val="auto"/>
              </w:rPr>
            </w:pPr>
            <w:r w:rsidRPr="00BE3E5A">
              <w:rPr>
                <w:rFonts w:hint="eastAsia"/>
                <w:color w:val="auto"/>
              </w:rPr>
              <w:t>- begin:太郎 -</w:t>
            </w:r>
          </w:p>
          <w:p w14:paraId="10137FC9" w14:textId="5689F259" w:rsidR="00BE3E5A" w:rsidRPr="00BE3E5A" w:rsidRDefault="00BE3E5A" w:rsidP="00BE3E5A">
            <w:pPr>
              <w:pStyle w:val="3-"/>
              <w:rPr>
                <w:color w:val="auto"/>
              </w:rPr>
            </w:pPr>
            <w:r w:rsidRPr="00BE3E5A">
              <w:rPr>
                <w:rFonts w:hint="eastAsia"/>
                <w:color w:val="auto"/>
              </w:rPr>
              <w:t>CallOnce処理：初期化中(by 太郎)...</w:t>
            </w:r>
            <w:r w:rsidR="008302A3">
              <w:rPr>
                <w:color w:val="auto"/>
              </w:rPr>
              <w:t xml:space="preserve"> </w:t>
            </w:r>
            <w:r w:rsidR="008302A3">
              <w:rPr>
                <w:color w:val="auto"/>
              </w:rPr>
              <w:tab/>
            </w:r>
            <w:r w:rsidR="008302A3" w:rsidRPr="008302A3">
              <w:rPr>
                <w:color w:val="FF0000"/>
              </w:rPr>
              <w:t>←3つスレッドを起動したが、CallOnce関数は最初の</w:t>
            </w:r>
            <w:r w:rsidR="008302A3">
              <w:rPr>
                <w:color w:val="FF0000"/>
              </w:rPr>
              <w:t>スレッド</w:t>
            </w:r>
            <w:r w:rsidR="008302A3" w:rsidRPr="008302A3">
              <w:rPr>
                <w:color w:val="FF0000"/>
              </w:rPr>
              <w:t>だけが</w:t>
            </w:r>
            <w:r w:rsidR="008302A3">
              <w:rPr>
                <w:color w:val="FF0000"/>
              </w:rPr>
              <w:t>実行している</w:t>
            </w:r>
          </w:p>
          <w:p w14:paraId="5719F99E" w14:textId="2F7F17CE" w:rsidR="00BE3E5A" w:rsidRPr="0045113B" w:rsidRDefault="00BE3E5A" w:rsidP="0045113B">
            <w:pPr>
              <w:pStyle w:val="3-"/>
              <w:tabs>
                <w:tab w:val="clear" w:pos="2543"/>
                <w:tab w:val="left" w:pos="2690"/>
              </w:tabs>
              <w:rPr>
                <w:color w:val="FF0000"/>
              </w:rPr>
            </w:pPr>
            <w:r w:rsidRPr="00BE3E5A">
              <w:rPr>
                <w:rFonts w:hint="eastAsia"/>
                <w:color w:val="auto"/>
              </w:rPr>
              <w:t>- begin:次郎 -</w:t>
            </w:r>
            <w:r w:rsidR="0045113B">
              <w:rPr>
                <w:color w:val="auto"/>
              </w:rPr>
              <w:tab/>
            </w:r>
            <w:r w:rsidR="0045113B">
              <w:rPr>
                <w:color w:val="auto"/>
              </w:rPr>
              <w:tab/>
            </w:r>
            <w:r w:rsidR="0045113B">
              <w:rPr>
                <w:color w:val="auto"/>
              </w:rPr>
              <w:tab/>
            </w:r>
            <w:r w:rsidR="0045113B">
              <w:rPr>
                <w:color w:val="auto"/>
              </w:rPr>
              <w:tab/>
            </w:r>
            <w:r w:rsidR="00DF7C5C">
              <w:rPr>
                <w:color w:val="FF0000"/>
              </w:rPr>
              <w:t>※POSIX</w:t>
            </w:r>
            <w:r w:rsidR="0045113B" w:rsidRPr="0045113B">
              <w:rPr>
                <w:color w:val="FF0000"/>
              </w:rPr>
              <w:t>版と異なり、CallOnce処理にパラメータを渡すことができている</w:t>
            </w:r>
          </w:p>
          <w:p w14:paraId="1A89F3B3" w14:textId="77777777" w:rsidR="00BE3E5A" w:rsidRPr="00BE3E5A" w:rsidRDefault="00BE3E5A" w:rsidP="00BE3E5A">
            <w:pPr>
              <w:pStyle w:val="3-"/>
              <w:rPr>
                <w:color w:val="auto"/>
              </w:rPr>
            </w:pPr>
            <w:r w:rsidRPr="00BE3E5A">
              <w:rPr>
                <w:rFonts w:hint="eastAsia"/>
                <w:color w:val="auto"/>
              </w:rPr>
              <w:t>- begin:三郎 -</w:t>
            </w:r>
          </w:p>
          <w:p w14:paraId="3956D093" w14:textId="77777777" w:rsidR="00BE3E5A" w:rsidRPr="00BE3E5A" w:rsidRDefault="00BE3E5A" w:rsidP="00BE3E5A">
            <w:pPr>
              <w:pStyle w:val="3-"/>
              <w:rPr>
                <w:color w:val="auto"/>
              </w:rPr>
            </w:pPr>
            <w:r w:rsidRPr="00BE3E5A">
              <w:rPr>
                <w:rFonts w:hint="eastAsia"/>
                <w:color w:val="auto"/>
              </w:rPr>
              <w:t>CallOnce処理：終了</w:t>
            </w:r>
          </w:p>
          <w:p w14:paraId="528C7A3B" w14:textId="3F48D8BE" w:rsidR="00BE3E5A" w:rsidRPr="00BE3E5A" w:rsidRDefault="00BE3E5A" w:rsidP="00BE3E5A">
            <w:pPr>
              <w:pStyle w:val="3-"/>
              <w:rPr>
                <w:color w:val="auto"/>
              </w:rPr>
            </w:pPr>
            <w:r w:rsidRPr="00BE3E5A">
              <w:rPr>
                <w:rFonts w:hint="eastAsia"/>
                <w:color w:val="auto"/>
              </w:rPr>
              <w:t>- end:太郎 -</w:t>
            </w:r>
            <w:r w:rsidR="0045113B">
              <w:rPr>
                <w:color w:val="auto"/>
              </w:rPr>
              <w:tab/>
            </w:r>
            <w:r w:rsidR="0045113B">
              <w:rPr>
                <w:color w:val="auto"/>
              </w:rPr>
              <w:tab/>
            </w:r>
            <w:r w:rsidR="0045113B">
              <w:rPr>
                <w:color w:val="auto"/>
              </w:rPr>
              <w:tab/>
            </w:r>
            <w:r w:rsidR="0045113B">
              <w:rPr>
                <w:color w:val="auto"/>
              </w:rPr>
              <w:tab/>
            </w:r>
            <w:r w:rsidR="0045113B" w:rsidRPr="008302A3">
              <w:rPr>
                <w:color w:val="FF0000"/>
              </w:rPr>
              <w:t>←CallOnce関数完了まで、全てのスレッドがブロックされており、</w:t>
            </w:r>
          </w:p>
          <w:p w14:paraId="6285FAAB" w14:textId="77777777" w:rsidR="0045113B" w:rsidRPr="008302A3" w:rsidRDefault="00BE3E5A" w:rsidP="0045113B">
            <w:pPr>
              <w:pStyle w:val="3-"/>
              <w:rPr>
                <w:color w:val="FF0000"/>
              </w:rPr>
            </w:pPr>
            <w:r w:rsidRPr="00BE3E5A">
              <w:rPr>
                <w:rFonts w:hint="eastAsia"/>
                <w:color w:val="auto"/>
              </w:rPr>
              <w:t>- end:三郎 -</w:t>
            </w:r>
            <w:r w:rsidR="0045113B">
              <w:rPr>
                <w:color w:val="auto"/>
              </w:rPr>
              <w:tab/>
            </w:r>
            <w:r w:rsidR="0045113B">
              <w:rPr>
                <w:color w:val="auto"/>
              </w:rPr>
              <w:tab/>
            </w:r>
            <w:r w:rsidR="0045113B">
              <w:rPr>
                <w:color w:val="auto"/>
              </w:rPr>
              <w:tab/>
            </w:r>
            <w:r w:rsidR="0045113B">
              <w:rPr>
                <w:color w:val="auto"/>
              </w:rPr>
              <w:tab/>
              <w:t xml:space="preserve">　</w:t>
            </w:r>
            <w:r w:rsidR="0045113B" w:rsidRPr="008302A3">
              <w:rPr>
                <w:color w:val="FF0000"/>
              </w:rPr>
              <w:t>完了後</w:t>
            </w:r>
            <w:r w:rsidR="0045113B">
              <w:rPr>
                <w:color w:val="FF0000"/>
              </w:rPr>
              <w:t>は</w:t>
            </w:r>
            <w:r w:rsidR="0045113B" w:rsidRPr="008302A3">
              <w:rPr>
                <w:color w:val="FF0000"/>
              </w:rPr>
              <w:t>一斉に</w:t>
            </w:r>
            <w:r w:rsidR="0045113B">
              <w:rPr>
                <w:color w:val="FF0000"/>
              </w:rPr>
              <w:t>動き出している</w:t>
            </w:r>
          </w:p>
          <w:p w14:paraId="37CCC859" w14:textId="39F7DF6F" w:rsidR="00831B2B" w:rsidRPr="00DD51B6" w:rsidRDefault="00BE3E5A" w:rsidP="00BE3E5A">
            <w:pPr>
              <w:pStyle w:val="3-"/>
            </w:pPr>
            <w:r w:rsidRPr="00BE3E5A">
              <w:rPr>
                <w:rFonts w:hint="eastAsia"/>
                <w:color w:val="auto"/>
              </w:rPr>
              <w:t>- end:次郎 -</w:t>
            </w:r>
          </w:p>
        </w:tc>
      </w:tr>
    </w:tbl>
    <w:p w14:paraId="3AD1C3F2" w14:textId="77777777" w:rsidR="00C11DFE" w:rsidRDefault="00C11DFE" w:rsidP="00C11DFE">
      <w:pPr>
        <w:pStyle w:val="3"/>
      </w:pPr>
      <w:bookmarkStart w:id="145" w:name="_Toc379778055"/>
      <w:r>
        <w:t>Windows SDK for Windows Vista</w:t>
      </w:r>
      <w:r>
        <w:rPr>
          <w:rFonts w:hint="eastAsia"/>
        </w:rPr>
        <w:t>版</w:t>
      </w:r>
      <w:bookmarkEnd w:id="145"/>
      <w:r>
        <w:fldChar w:fldCharType="begin"/>
      </w:r>
      <w:r>
        <w:instrText xml:space="preserve"> XE "</w:instrText>
      </w:r>
      <w:r>
        <w:rPr>
          <w:rFonts w:hint="eastAsia"/>
        </w:rPr>
        <w:instrText>条件変数</w:instrText>
      </w:r>
      <w:r>
        <w:rPr>
          <w:rFonts w:hint="eastAsia"/>
        </w:rPr>
        <w:instrText>:C++11</w:instrText>
      </w:r>
      <w:r>
        <w:rPr>
          <w:rFonts w:hint="eastAsia"/>
        </w:rPr>
        <w:instrText>版</w:instrText>
      </w:r>
      <w:r>
        <w:instrText>" \y “</w:instrText>
      </w:r>
      <w:r>
        <w:rPr>
          <w:rFonts w:hint="eastAsia"/>
        </w:rPr>
        <w:instrText>じょうけんへんすう</w:instrText>
      </w:r>
      <w:r>
        <w:rPr>
          <w:rFonts w:hint="eastAsia"/>
        </w:rPr>
        <w:instrText>:C++11</w:instrText>
      </w:r>
      <w:r>
        <w:rPr>
          <w:rFonts w:hint="eastAsia"/>
        </w:rPr>
        <w:instrText>ばん</w:instrText>
      </w:r>
      <w:r>
        <w:instrText xml:space="preserve">” </w:instrText>
      </w:r>
      <w:r>
        <w:fldChar w:fldCharType="end"/>
      </w:r>
    </w:p>
    <w:p w14:paraId="1C56EB64" w14:textId="5A435B66" w:rsidR="00C11DFE" w:rsidRDefault="00C11DFE" w:rsidP="00C11DFE">
      <w:pPr>
        <w:pStyle w:val="aa"/>
        <w:ind w:left="447" w:firstLine="283"/>
      </w:pPr>
      <w:r>
        <w:rPr>
          <w:rFonts w:hint="eastAsia"/>
        </w:rPr>
        <w:t xml:space="preserve">Windows Vista </w:t>
      </w:r>
      <w:r>
        <w:rPr>
          <w:rFonts w:hint="eastAsia"/>
        </w:rPr>
        <w:t>以降には、「</w:t>
      </w:r>
      <w:r w:rsidRPr="00C11DFE">
        <w:t>one-time initialization</w:t>
      </w:r>
      <w:r>
        <w:rPr>
          <w:rFonts w:hint="eastAsia"/>
        </w:rPr>
        <w:t>」という</w:t>
      </w:r>
      <w:r>
        <w:rPr>
          <w:rFonts w:hint="eastAsia"/>
        </w:rPr>
        <w:t>Call Once</w:t>
      </w:r>
      <w:r w:rsidR="008C6909">
        <w:rPr>
          <w:rFonts w:hint="eastAsia"/>
        </w:rPr>
        <w:t>の仕組み</w:t>
      </w:r>
      <w:r>
        <w:rPr>
          <w:rFonts w:hint="eastAsia"/>
        </w:rPr>
        <w:t>が追加されている。</w:t>
      </w:r>
    </w:p>
    <w:p w14:paraId="45EECD63" w14:textId="136CF771" w:rsidR="008C6909" w:rsidRDefault="008C6909" w:rsidP="008C6909">
      <w:pPr>
        <w:pStyle w:val="aa"/>
        <w:ind w:left="447" w:firstLine="283"/>
        <w:rPr>
          <w:rFonts w:hint="eastAsia"/>
        </w:rPr>
      </w:pPr>
      <w:r>
        <w:rPr>
          <w:rFonts w:hint="eastAsia"/>
        </w:rPr>
        <w:t>「</w:t>
      </w:r>
      <w:r w:rsidRPr="008C6909">
        <w:rPr>
          <w:rFonts w:ascii="ＭＳ ゴシック" w:hAnsi="ＭＳ ゴシック"/>
          <w:color w:val="0070C0"/>
        </w:rPr>
        <w:t>InitOnceInitialize</w:t>
      </w:r>
      <w:r w:rsidRPr="00C11DFE">
        <w:rPr>
          <w:rFonts w:ascii="ＭＳ ゴシック" w:hAnsi="ＭＳ ゴシック"/>
          <w:color w:val="0070C0"/>
        </w:rPr>
        <w:t>()</w:t>
      </w:r>
      <w:r>
        <w:rPr>
          <w:rFonts w:hint="eastAsia"/>
        </w:rPr>
        <w:t>」関数</w:t>
      </w:r>
      <w:r>
        <w:rPr>
          <w:rFonts w:hint="eastAsia"/>
        </w:rPr>
        <w:t>、</w:t>
      </w:r>
      <w:r>
        <w:rPr>
          <w:rFonts w:hint="eastAsia"/>
        </w:rPr>
        <w:t>「</w:t>
      </w:r>
      <w:r w:rsidRPr="008C6909">
        <w:rPr>
          <w:rFonts w:ascii="ＭＳ ゴシック" w:hAnsi="ＭＳ ゴシック"/>
          <w:color w:val="0070C0"/>
        </w:rPr>
        <w:t>InitOnceExecuteOnce</w:t>
      </w:r>
      <w:r w:rsidRPr="00C11DFE">
        <w:rPr>
          <w:rFonts w:ascii="ＭＳ ゴシック" w:hAnsi="ＭＳ ゴシック"/>
          <w:color w:val="0070C0"/>
        </w:rPr>
        <w:t>()</w:t>
      </w:r>
      <w:r>
        <w:rPr>
          <w:rFonts w:hint="eastAsia"/>
        </w:rPr>
        <w:t>」関数</w:t>
      </w:r>
      <w:r>
        <w:rPr>
          <w:rFonts w:hint="eastAsia"/>
        </w:rPr>
        <w:t>、</w:t>
      </w:r>
      <w:r>
        <w:rPr>
          <w:rFonts w:hint="eastAsia"/>
        </w:rPr>
        <w:t>「</w:t>
      </w:r>
      <w:r w:rsidRPr="008C6909">
        <w:rPr>
          <w:rFonts w:ascii="ＭＳ ゴシック" w:hAnsi="ＭＳ ゴシック"/>
          <w:color w:val="0070C0"/>
        </w:rPr>
        <w:t>InitOnceCallback</w:t>
      </w:r>
      <w:r w:rsidRPr="00C11DFE">
        <w:rPr>
          <w:rFonts w:ascii="ＭＳ ゴシック" w:hAnsi="ＭＳ ゴシック"/>
          <w:color w:val="0070C0"/>
        </w:rPr>
        <w:t>()</w:t>
      </w:r>
      <w:r>
        <w:rPr>
          <w:rFonts w:hint="eastAsia"/>
        </w:rPr>
        <w:t>」関数が追加されている。</w:t>
      </w:r>
    </w:p>
    <w:p w14:paraId="754A2E58" w14:textId="77777777" w:rsidR="008C6909" w:rsidRPr="00C11DFE" w:rsidRDefault="008C6909" w:rsidP="008C6909">
      <w:pPr>
        <w:pStyle w:val="aa"/>
        <w:ind w:left="447" w:firstLine="283"/>
        <w:rPr>
          <w:rFonts w:hint="eastAsia"/>
        </w:rPr>
      </w:pPr>
      <w:r>
        <w:t>サンプルプログラムは省略。</w:t>
      </w:r>
    </w:p>
    <w:p w14:paraId="2B85EE62" w14:textId="4BAE2116" w:rsidR="00C72090" w:rsidRDefault="00C72090" w:rsidP="00C72090">
      <w:pPr>
        <w:pStyle w:val="2"/>
      </w:pPr>
      <w:bookmarkStart w:id="146" w:name="_Toc379778056"/>
      <w:r>
        <w:rPr>
          <w:rFonts w:hint="eastAsia"/>
        </w:rPr>
        <w:lastRenderedPageBreak/>
        <w:t>先物</w:t>
      </w:r>
      <w:r w:rsidR="004C1DDC">
        <w:rPr>
          <w:rFonts w:hint="eastAsia"/>
        </w:rPr>
        <w:t>（</w:t>
      </w:r>
      <w:r w:rsidR="004C1DDC">
        <w:rPr>
          <w:rFonts w:hint="eastAsia"/>
        </w:rPr>
        <w:t xml:space="preserve">promise </w:t>
      </w:r>
      <w:r w:rsidR="004C1DDC">
        <w:rPr>
          <w:rFonts w:hint="eastAsia"/>
        </w:rPr>
        <w:t>と</w:t>
      </w:r>
      <w:r w:rsidR="004C1DDC">
        <w:rPr>
          <w:rFonts w:hint="eastAsia"/>
        </w:rPr>
        <w:t xml:space="preserve"> future</w:t>
      </w:r>
      <w:r w:rsidR="004C1DDC">
        <w:rPr>
          <w:rFonts w:hint="eastAsia"/>
        </w:rPr>
        <w:t>）</w:t>
      </w:r>
      <w:bookmarkEnd w:id="146"/>
      <w:r w:rsidR="00A45D66">
        <w:fldChar w:fldCharType="begin"/>
      </w:r>
      <w:r w:rsidR="00A45D66">
        <w:instrText xml:space="preserve"> XE "</w:instrText>
      </w:r>
      <w:r w:rsidR="00A45D66">
        <w:rPr>
          <w:rFonts w:hint="eastAsia"/>
        </w:rPr>
        <w:instrText>先物</w:instrText>
      </w:r>
      <w:r w:rsidR="00A45D66">
        <w:instrText>" \y “</w:instrText>
      </w:r>
      <w:r w:rsidR="00A45D66">
        <w:rPr>
          <w:rFonts w:hint="eastAsia"/>
        </w:rPr>
        <w:instrText>さきもの</w:instrText>
      </w:r>
      <w:r w:rsidR="00A45D66">
        <w:instrText xml:space="preserve">” </w:instrText>
      </w:r>
      <w:r w:rsidR="00A45D66">
        <w:fldChar w:fldCharType="end"/>
      </w:r>
    </w:p>
    <w:p w14:paraId="4BA11C43" w14:textId="5B888512" w:rsidR="004C1DDC" w:rsidRPr="004C1DDC" w:rsidRDefault="004C1DDC" w:rsidP="004C1DDC">
      <w:pPr>
        <w:pStyle w:val="a9"/>
        <w:ind w:firstLine="283"/>
      </w:pPr>
      <w:r>
        <w:rPr>
          <w:rFonts w:hint="eastAsia"/>
        </w:rPr>
        <w:t>結果を</w:t>
      </w:r>
      <w:r>
        <w:t>格納する予定の変数を先に</w:t>
      </w:r>
      <w:r>
        <w:rPr>
          <w:rFonts w:hint="eastAsia"/>
        </w:rPr>
        <w:t>別スレッドに</w:t>
      </w:r>
      <w:r>
        <w:t>渡し、</w:t>
      </w:r>
      <w:r>
        <w:rPr>
          <w:rFonts w:hint="eastAsia"/>
        </w:rPr>
        <w:t>結果が</w:t>
      </w:r>
      <w:r>
        <w:t>出た時点で</w:t>
      </w:r>
      <w:r>
        <w:rPr>
          <w:rFonts w:hint="eastAsia"/>
        </w:rPr>
        <w:t>その</w:t>
      </w:r>
      <w:r>
        <w:t>スレッド</w:t>
      </w:r>
      <w:r>
        <w:rPr>
          <w:rFonts w:hint="eastAsia"/>
        </w:rPr>
        <w:t>側でも</w:t>
      </w:r>
      <w:r>
        <w:t>参照可能になる</w:t>
      </w:r>
      <w:r>
        <w:rPr>
          <w:rFonts w:hint="eastAsia"/>
        </w:rPr>
        <w:t>変数を</w:t>
      </w:r>
      <w:r>
        <w:t>扱う事ができる。</w:t>
      </w:r>
    </w:p>
    <w:p w14:paraId="4C16E07F" w14:textId="6E4D1A42" w:rsidR="00C72090" w:rsidRDefault="00C72090" w:rsidP="00C72090">
      <w:pPr>
        <w:pStyle w:val="3"/>
      </w:pPr>
      <w:bookmarkStart w:id="147" w:name="_Toc379778057"/>
      <w:r>
        <w:t>C++11</w:t>
      </w:r>
      <w:r>
        <w:rPr>
          <w:rFonts w:hint="eastAsia"/>
        </w:rPr>
        <w:t>版</w:t>
      </w:r>
      <w:bookmarkEnd w:id="147"/>
      <w:r w:rsidR="00A45D66">
        <w:fldChar w:fldCharType="begin"/>
      </w:r>
      <w:r w:rsidR="00A45D66">
        <w:instrText xml:space="preserve"> XE "</w:instrText>
      </w:r>
      <w:r w:rsidR="00A45D66">
        <w:rPr>
          <w:rFonts w:hint="eastAsia"/>
        </w:rPr>
        <w:instrText>先物</w:instrText>
      </w:r>
      <w:r w:rsidR="00A45D66">
        <w:rPr>
          <w:rFonts w:hint="eastAsia"/>
        </w:rPr>
        <w:instrText>:C++11</w:instrText>
      </w:r>
      <w:r w:rsidR="00A45D66">
        <w:rPr>
          <w:rFonts w:hint="eastAsia"/>
        </w:rPr>
        <w:instrText>版</w:instrText>
      </w:r>
      <w:r w:rsidR="00A45D66">
        <w:instrText>" \y “</w:instrText>
      </w:r>
      <w:r w:rsidR="00A45D66">
        <w:rPr>
          <w:rFonts w:hint="eastAsia"/>
        </w:rPr>
        <w:instrText>さきもの</w:instrText>
      </w:r>
      <w:r w:rsidR="00A45D66">
        <w:rPr>
          <w:rFonts w:hint="eastAsia"/>
        </w:rPr>
        <w:instrText>:C++11</w:instrText>
      </w:r>
      <w:r w:rsidR="00A45D66">
        <w:rPr>
          <w:rFonts w:hint="eastAsia"/>
        </w:rPr>
        <w:instrText>ばん</w:instrText>
      </w:r>
      <w:r w:rsidR="00A45D66">
        <w:instrText xml:space="preserve">” </w:instrText>
      </w:r>
      <w:r w:rsidR="00A45D66">
        <w:fldChar w:fldCharType="end"/>
      </w:r>
    </w:p>
    <w:p w14:paraId="2AFF3D06" w14:textId="77777777" w:rsidR="004C1DDC" w:rsidRDefault="004C1DDC" w:rsidP="004C1DDC">
      <w:pPr>
        <w:pStyle w:val="aa"/>
        <w:ind w:left="447" w:firstLine="283"/>
      </w:pPr>
      <w:r>
        <w:t>C++11</w:t>
      </w:r>
      <w:r>
        <w:rPr>
          <w:rFonts w:hint="eastAsia"/>
        </w:rPr>
        <w:t>版の先物。</w:t>
      </w:r>
    </w:p>
    <w:p w14:paraId="6947BA5F" w14:textId="77777777" w:rsidR="004C1DDC" w:rsidRDefault="004C1DDC" w:rsidP="004C1DDC">
      <w:pPr>
        <w:pStyle w:val="aa"/>
        <w:ind w:left="447" w:firstLine="283"/>
      </w:pPr>
      <w:r>
        <w:rPr>
          <w:rFonts w:hint="eastAsia"/>
        </w:rPr>
        <w:t>前述の</w:t>
      </w:r>
      <w:r>
        <w:t>「</w:t>
      </w:r>
      <w:r>
        <w:t>C++11</w:t>
      </w:r>
      <w:r>
        <w:t>の非同期関数」</w:t>
      </w:r>
      <w:r>
        <w:rPr>
          <w:rFonts w:hint="eastAsia"/>
        </w:rPr>
        <w:t>で</w:t>
      </w:r>
      <w:r>
        <w:t>紹介した</w:t>
      </w:r>
      <w:r>
        <w:rPr>
          <w:rFonts w:hint="eastAsia"/>
        </w:rPr>
        <w:t>「</w:t>
      </w:r>
      <w:r w:rsidRPr="004C1DDC">
        <w:rPr>
          <w:rFonts w:ascii="ＭＳ ゴシック" w:hAnsi="ＭＳ ゴシック" w:hint="eastAsia"/>
          <w:color w:val="0070C0"/>
        </w:rPr>
        <w:t>std::future&lt;&gt;</w:t>
      </w:r>
      <w:r>
        <w:rPr>
          <w:rFonts w:hint="eastAsia"/>
        </w:rPr>
        <w:t>」</w:t>
      </w:r>
      <w:r>
        <w:t>を用いる。</w:t>
      </w:r>
    </w:p>
    <w:p w14:paraId="436C4FC0" w14:textId="4A5E7FCE" w:rsidR="004C1DDC" w:rsidRDefault="004C1DDC" w:rsidP="004C1DDC">
      <w:pPr>
        <w:pStyle w:val="aa"/>
        <w:ind w:left="447" w:firstLine="283"/>
      </w:pPr>
      <w:r>
        <w:t>モニター処理の一種として活用できる。</w:t>
      </w:r>
    </w:p>
    <w:p w14:paraId="2BCC5D3C" w14:textId="104ABF31" w:rsidR="004C1DDC" w:rsidRDefault="004C1DDC" w:rsidP="004C1DDC">
      <w:pPr>
        <w:pStyle w:val="aa"/>
        <w:keepNext/>
        <w:widowControl/>
        <w:spacing w:beforeLines="50" w:before="180"/>
        <w:ind w:leftChars="203" w:left="447" w:hangingChars="10" w:hanging="21"/>
      </w:pPr>
      <w:r>
        <w:t>C++11</w:t>
      </w:r>
      <w:r>
        <w:rPr>
          <w:rFonts w:hint="eastAsia"/>
        </w:rPr>
        <w:t>版の先物のサンプル：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72090" w14:paraId="0D05DDA3" w14:textId="77777777" w:rsidTr="00F302CC">
        <w:tc>
          <w:tcPr>
            <w:tcW w:w="8494" w:type="dxa"/>
          </w:tcPr>
          <w:p w14:paraId="3E860207" w14:textId="77777777" w:rsidR="004C1DDC" w:rsidRDefault="004C1DDC" w:rsidP="004C1DDC">
            <w:pPr>
              <w:pStyle w:val="3-"/>
            </w:pPr>
            <w:r>
              <w:t>#include &lt;stdio.h&gt;</w:t>
            </w:r>
          </w:p>
          <w:p w14:paraId="36088F4D" w14:textId="77777777" w:rsidR="004C1DDC" w:rsidRDefault="004C1DDC" w:rsidP="004C1DDC">
            <w:pPr>
              <w:pStyle w:val="3-"/>
            </w:pPr>
            <w:r>
              <w:t>#include &lt;stdlib.h&gt;</w:t>
            </w:r>
          </w:p>
          <w:p w14:paraId="016E3EC4" w14:textId="77777777" w:rsidR="004C1DDC" w:rsidRDefault="004C1DDC" w:rsidP="004C1DDC">
            <w:pPr>
              <w:pStyle w:val="3-"/>
            </w:pPr>
          </w:p>
          <w:p w14:paraId="7D6A84BF" w14:textId="77777777" w:rsidR="004C1DDC" w:rsidRPr="0045113B" w:rsidRDefault="004C1DDC" w:rsidP="004C1DDC">
            <w:pPr>
              <w:pStyle w:val="3-"/>
              <w:rPr>
                <w:color w:val="FF0000"/>
              </w:rPr>
            </w:pPr>
            <w:r w:rsidRPr="0045113B">
              <w:rPr>
                <w:color w:val="FF0000"/>
              </w:rPr>
              <w:t>#include &lt;future&gt;</w:t>
            </w:r>
          </w:p>
          <w:p w14:paraId="7A737F48" w14:textId="77777777" w:rsidR="004C1DDC" w:rsidRDefault="004C1DDC" w:rsidP="004C1DDC">
            <w:pPr>
              <w:pStyle w:val="3-"/>
            </w:pPr>
            <w:r>
              <w:t>#include &lt;thread&gt;</w:t>
            </w:r>
          </w:p>
          <w:p w14:paraId="05E44327" w14:textId="77777777" w:rsidR="0045113B" w:rsidRDefault="0045113B" w:rsidP="0045113B">
            <w:pPr>
              <w:pStyle w:val="3-"/>
            </w:pPr>
          </w:p>
          <w:p w14:paraId="20F0D5FC" w14:textId="77777777" w:rsidR="0045113B" w:rsidRPr="008302A3" w:rsidRDefault="0045113B" w:rsidP="0045113B">
            <w:pPr>
              <w:pStyle w:val="3-"/>
              <w:rPr>
                <w:color w:val="00B050"/>
              </w:rPr>
            </w:pPr>
            <w:r>
              <w:rPr>
                <w:rFonts w:hint="eastAsia"/>
              </w:rPr>
              <w:t xml:space="preserve">#include &lt;chrono&gt; </w:t>
            </w:r>
            <w:r w:rsidRPr="008302A3">
              <w:rPr>
                <w:rFonts w:hint="eastAsia"/>
                <w:color w:val="00B050"/>
              </w:rPr>
              <w:t>//時間計測用</w:t>
            </w:r>
          </w:p>
          <w:p w14:paraId="24637D39" w14:textId="77777777" w:rsidR="004C1DDC" w:rsidRDefault="004C1DDC" w:rsidP="004C1DDC">
            <w:pPr>
              <w:pStyle w:val="3-"/>
            </w:pPr>
          </w:p>
          <w:p w14:paraId="17C7C1A3" w14:textId="77777777" w:rsidR="004C1DDC" w:rsidRPr="0045113B" w:rsidRDefault="004C1DDC" w:rsidP="004C1DDC">
            <w:pPr>
              <w:pStyle w:val="3-"/>
              <w:rPr>
                <w:color w:val="00B050"/>
              </w:rPr>
            </w:pPr>
            <w:r w:rsidRPr="0045113B">
              <w:rPr>
                <w:rFonts w:hint="eastAsia"/>
                <w:color w:val="00B050"/>
              </w:rPr>
              <w:t>//結果表示スレッド</w:t>
            </w:r>
          </w:p>
          <w:p w14:paraId="655C3A18" w14:textId="77777777" w:rsidR="004C1DDC" w:rsidRDefault="004C1DDC" w:rsidP="004C1DDC">
            <w:pPr>
              <w:pStyle w:val="3-"/>
            </w:pPr>
            <w:r>
              <w:t xml:space="preserve">void threadFunc(const char* name, </w:t>
            </w:r>
            <w:r w:rsidRPr="0045113B">
              <w:rPr>
                <w:color w:val="FF0000"/>
              </w:rPr>
              <w:t>std::shared_future&lt;int&gt; value</w:t>
            </w:r>
            <w:r>
              <w:t>)</w:t>
            </w:r>
          </w:p>
          <w:p w14:paraId="1E2D872F" w14:textId="77777777" w:rsidR="004C1DDC" w:rsidRDefault="004C1DDC" w:rsidP="004C1DDC">
            <w:pPr>
              <w:pStyle w:val="3-"/>
            </w:pPr>
            <w:r>
              <w:t>{</w:t>
            </w:r>
          </w:p>
          <w:p w14:paraId="53A7CF18" w14:textId="77777777" w:rsidR="004C1DDC" w:rsidRDefault="004C1DDC" w:rsidP="004C1DDC">
            <w:pPr>
              <w:pStyle w:val="3-"/>
            </w:pPr>
            <w:r>
              <w:tab/>
              <w:t>printf("%s: [BEFORE]\n", name);</w:t>
            </w:r>
          </w:p>
          <w:p w14:paraId="67C0AE53" w14:textId="77777777" w:rsidR="004C1DDC" w:rsidRDefault="004C1DDC" w:rsidP="004C1DDC">
            <w:pPr>
              <w:pStyle w:val="3-"/>
            </w:pPr>
            <w:r>
              <w:tab/>
              <w:t>fflush(stdout);</w:t>
            </w:r>
          </w:p>
          <w:p w14:paraId="65EC817D" w14:textId="77777777" w:rsidR="004C1DDC" w:rsidRDefault="004C1DDC" w:rsidP="004C1DDC">
            <w:pPr>
              <w:pStyle w:val="3-"/>
            </w:pPr>
          </w:p>
          <w:p w14:paraId="3D30825C" w14:textId="77777777" w:rsidR="004C1DDC" w:rsidRDefault="004C1DDC" w:rsidP="004C1DDC">
            <w:pPr>
              <w:pStyle w:val="3-"/>
            </w:pPr>
            <w:r>
              <w:rPr>
                <w:rFonts w:hint="eastAsia"/>
              </w:rPr>
              <w:tab/>
              <w:t xml:space="preserve">printf("%s: [AFTER] value=%d\n", name, </w:t>
            </w:r>
            <w:r w:rsidRPr="0045113B">
              <w:rPr>
                <w:rFonts w:hint="eastAsia"/>
                <w:color w:val="FF0000"/>
              </w:rPr>
              <w:t>value.get()</w:t>
            </w:r>
            <w:r>
              <w:rPr>
                <w:rFonts w:hint="eastAsia"/>
              </w:rPr>
              <w:t>);</w:t>
            </w:r>
            <w:r w:rsidRPr="0045113B">
              <w:rPr>
                <w:rFonts w:hint="eastAsia"/>
                <w:color w:val="00B050"/>
              </w:rPr>
              <w:t>//future::get() は、結果が格納されるまで処理がブロックされる</w:t>
            </w:r>
          </w:p>
          <w:p w14:paraId="0905D71F" w14:textId="77777777" w:rsidR="004C1DDC" w:rsidRDefault="004C1DDC" w:rsidP="004C1DDC">
            <w:pPr>
              <w:pStyle w:val="3-"/>
            </w:pPr>
            <w:r>
              <w:tab/>
              <w:t>fflush(stdout);</w:t>
            </w:r>
          </w:p>
          <w:p w14:paraId="401A6F9E" w14:textId="77777777" w:rsidR="004C1DDC" w:rsidRDefault="004C1DDC" w:rsidP="004C1DDC">
            <w:pPr>
              <w:pStyle w:val="3-"/>
            </w:pPr>
            <w:r>
              <w:t>}</w:t>
            </w:r>
          </w:p>
          <w:p w14:paraId="667B6C16" w14:textId="77777777" w:rsidR="004C1DDC" w:rsidRDefault="004C1DDC" w:rsidP="004C1DDC">
            <w:pPr>
              <w:pStyle w:val="3-"/>
            </w:pPr>
          </w:p>
          <w:p w14:paraId="27EE7610" w14:textId="77777777" w:rsidR="004C1DDC" w:rsidRPr="0045113B" w:rsidRDefault="004C1DDC" w:rsidP="004C1DDC">
            <w:pPr>
              <w:pStyle w:val="3-"/>
              <w:rPr>
                <w:color w:val="00B050"/>
              </w:rPr>
            </w:pPr>
            <w:r w:rsidRPr="0045113B">
              <w:rPr>
                <w:rFonts w:hint="eastAsia"/>
                <w:color w:val="00B050"/>
              </w:rPr>
              <w:t>//テスト</w:t>
            </w:r>
          </w:p>
          <w:p w14:paraId="02341723" w14:textId="77777777" w:rsidR="004C1DDC" w:rsidRDefault="004C1DDC" w:rsidP="004C1DDC">
            <w:pPr>
              <w:pStyle w:val="3-"/>
            </w:pPr>
            <w:r>
              <w:t>int main(const int argc, const char* argv)</w:t>
            </w:r>
          </w:p>
          <w:p w14:paraId="23684C98" w14:textId="77777777" w:rsidR="004C1DDC" w:rsidRDefault="004C1DDC" w:rsidP="004C1DDC">
            <w:pPr>
              <w:pStyle w:val="3-"/>
            </w:pPr>
            <w:r>
              <w:t>{</w:t>
            </w:r>
          </w:p>
          <w:p w14:paraId="734F2382" w14:textId="77777777" w:rsidR="004C1DDC" w:rsidRDefault="004C1DDC" w:rsidP="004C1DDC">
            <w:pPr>
              <w:pStyle w:val="3-"/>
            </w:pPr>
            <w:r>
              <w:rPr>
                <w:rFonts w:hint="eastAsia"/>
              </w:rPr>
              <w:tab/>
            </w:r>
            <w:r w:rsidRPr="0045113B">
              <w:rPr>
                <w:rFonts w:hint="eastAsia"/>
                <w:color w:val="00B050"/>
              </w:rPr>
              <w:t>//処理開始</w:t>
            </w:r>
          </w:p>
          <w:p w14:paraId="3E121D39" w14:textId="77777777" w:rsidR="004C1DDC" w:rsidRDefault="004C1DDC" w:rsidP="004C1DDC">
            <w:pPr>
              <w:pStyle w:val="3-"/>
            </w:pPr>
            <w:r>
              <w:tab/>
              <w:t>printf("main: [START]\n");</w:t>
            </w:r>
          </w:p>
          <w:p w14:paraId="57F7FC3B" w14:textId="77777777" w:rsidR="004C1DDC" w:rsidRDefault="004C1DDC" w:rsidP="004C1DDC">
            <w:pPr>
              <w:pStyle w:val="3-"/>
            </w:pPr>
            <w:r>
              <w:tab/>
              <w:t>fflush(stdout);</w:t>
            </w:r>
          </w:p>
          <w:p w14:paraId="5F944C2F" w14:textId="77777777" w:rsidR="004C1DDC" w:rsidRDefault="004C1DDC" w:rsidP="004C1DDC">
            <w:pPr>
              <w:pStyle w:val="3-"/>
            </w:pPr>
          </w:p>
          <w:p w14:paraId="573B7E5D" w14:textId="77777777" w:rsidR="004C1DDC" w:rsidRPr="0045113B" w:rsidRDefault="004C1DDC" w:rsidP="004C1DDC">
            <w:pPr>
              <w:pStyle w:val="3-"/>
              <w:rPr>
                <w:color w:val="00B050"/>
              </w:rPr>
            </w:pPr>
            <w:r>
              <w:rPr>
                <w:rFonts w:hint="eastAsia"/>
              </w:rPr>
              <w:tab/>
            </w:r>
            <w:r w:rsidRPr="0045113B">
              <w:rPr>
                <w:rFonts w:hint="eastAsia"/>
                <w:color w:val="00B050"/>
              </w:rPr>
              <w:t>//先物変数の用意</w:t>
            </w:r>
          </w:p>
          <w:p w14:paraId="206BA714" w14:textId="77777777" w:rsidR="004C1DDC" w:rsidRPr="0045113B" w:rsidRDefault="004C1DDC" w:rsidP="004C1DDC">
            <w:pPr>
              <w:pStyle w:val="3-"/>
              <w:rPr>
                <w:color w:val="00B050"/>
              </w:rPr>
            </w:pPr>
            <w:r w:rsidRPr="0045113B">
              <w:rPr>
                <w:rFonts w:hint="eastAsia"/>
                <w:color w:val="00B050"/>
              </w:rPr>
              <w:tab/>
              <w:t>//※後で値を格納する変数</w:t>
            </w:r>
          </w:p>
          <w:p w14:paraId="5CF57651" w14:textId="77777777" w:rsidR="004C1DDC" w:rsidRDefault="004C1DDC" w:rsidP="004C1DDC">
            <w:pPr>
              <w:pStyle w:val="3-"/>
            </w:pPr>
            <w:r>
              <w:tab/>
            </w:r>
            <w:r w:rsidRPr="0045113B">
              <w:rPr>
                <w:color w:val="FF0000"/>
              </w:rPr>
              <w:t>std::promise&lt;int&gt; p_val;</w:t>
            </w:r>
          </w:p>
          <w:p w14:paraId="4FC8E947" w14:textId="77777777" w:rsidR="004C1DDC" w:rsidRDefault="004C1DDC" w:rsidP="004C1DDC">
            <w:pPr>
              <w:pStyle w:val="3-"/>
            </w:pPr>
          </w:p>
          <w:p w14:paraId="69AA1930" w14:textId="77777777" w:rsidR="004C1DDC" w:rsidRPr="0045113B" w:rsidRDefault="004C1DDC" w:rsidP="004C1DDC">
            <w:pPr>
              <w:pStyle w:val="3-"/>
              <w:rPr>
                <w:color w:val="00B050"/>
              </w:rPr>
            </w:pPr>
            <w:r>
              <w:rPr>
                <w:rFonts w:hint="eastAsia"/>
              </w:rPr>
              <w:tab/>
            </w:r>
            <w:r w:rsidRPr="0045113B">
              <w:rPr>
                <w:rFonts w:hint="eastAsia"/>
                <w:color w:val="00B050"/>
              </w:rPr>
              <w:t>//結果待機オブジェクトを用意</w:t>
            </w:r>
          </w:p>
          <w:p w14:paraId="3D9542D2" w14:textId="77777777" w:rsidR="004C1DDC" w:rsidRPr="0045113B" w:rsidRDefault="004C1DDC" w:rsidP="004C1DDC">
            <w:pPr>
              <w:pStyle w:val="3-"/>
              <w:rPr>
                <w:color w:val="00B050"/>
              </w:rPr>
            </w:pPr>
            <w:r w:rsidRPr="0045113B">
              <w:rPr>
                <w:rFonts w:hint="eastAsia"/>
                <w:color w:val="00B050"/>
              </w:rPr>
              <w:tab/>
              <w:t>//※先物変数や非同期関数の結果を待機するオブジェクト。</w:t>
            </w:r>
          </w:p>
          <w:p w14:paraId="223139D9" w14:textId="77777777" w:rsidR="004C1DDC" w:rsidRDefault="004C1DDC" w:rsidP="004C1DDC">
            <w:pPr>
              <w:pStyle w:val="3-"/>
            </w:pPr>
            <w:r>
              <w:rPr>
                <w:rFonts w:hint="eastAsia"/>
              </w:rPr>
              <w:tab/>
            </w:r>
            <w:r w:rsidRPr="0045113B">
              <w:rPr>
                <w:rFonts w:hint="eastAsia"/>
                <w:color w:val="00B050"/>
              </w:rPr>
              <w:t>//※結果を受け取る側がスレッドの場合、shared_futureクラスを使用。</w:t>
            </w:r>
          </w:p>
          <w:p w14:paraId="5584FF37" w14:textId="77777777" w:rsidR="004C1DDC" w:rsidRDefault="004C1DDC" w:rsidP="004C1DDC">
            <w:pPr>
              <w:pStyle w:val="3-"/>
            </w:pPr>
            <w:r>
              <w:tab/>
            </w:r>
            <w:r w:rsidRPr="0045113B">
              <w:rPr>
                <w:color w:val="FF0000"/>
              </w:rPr>
              <w:t>std::shared_future&lt;int&gt; f_val = p_val.get_future().share();</w:t>
            </w:r>
          </w:p>
          <w:p w14:paraId="6A3FC276" w14:textId="77777777" w:rsidR="004C1DDC" w:rsidRDefault="004C1DDC" w:rsidP="004C1DDC">
            <w:pPr>
              <w:pStyle w:val="3-"/>
            </w:pPr>
          </w:p>
          <w:p w14:paraId="2B140EC5" w14:textId="77777777" w:rsidR="004C1DDC" w:rsidRPr="0045113B" w:rsidRDefault="004C1DDC" w:rsidP="004C1DDC">
            <w:pPr>
              <w:pStyle w:val="3-"/>
              <w:rPr>
                <w:color w:val="00B050"/>
              </w:rPr>
            </w:pPr>
            <w:r>
              <w:rPr>
                <w:rFonts w:hint="eastAsia"/>
              </w:rPr>
              <w:tab/>
            </w:r>
            <w:r w:rsidRPr="0045113B">
              <w:rPr>
                <w:rFonts w:hint="eastAsia"/>
                <w:color w:val="00B050"/>
              </w:rPr>
              <w:t>//スレッド生成</w:t>
            </w:r>
          </w:p>
          <w:p w14:paraId="3B87769B" w14:textId="77777777" w:rsidR="004C1DDC" w:rsidRDefault="004C1DDC" w:rsidP="004C1DDC">
            <w:pPr>
              <w:pStyle w:val="3-"/>
            </w:pPr>
            <w:r>
              <w:rPr>
                <w:rFonts w:hint="eastAsia"/>
              </w:rPr>
              <w:tab/>
              <w:t>static const char* names[] = { "太郎", "次郎", "三郎" };</w:t>
            </w:r>
          </w:p>
          <w:p w14:paraId="56DDE662" w14:textId="15DC6519" w:rsidR="004C1DDC" w:rsidRDefault="004C1DDC" w:rsidP="004C1DDC">
            <w:pPr>
              <w:pStyle w:val="3-"/>
            </w:pPr>
            <w:r>
              <w:tab/>
            </w:r>
            <w:r w:rsidR="0045113B" w:rsidRPr="0045113B">
              <w:t>for(auto name : names)</w:t>
            </w:r>
          </w:p>
          <w:p w14:paraId="19DC21C9" w14:textId="431F1B17" w:rsidR="004C1DDC" w:rsidRDefault="004C1DDC" w:rsidP="004C1DDC">
            <w:pPr>
              <w:pStyle w:val="3-"/>
            </w:pPr>
            <w:r>
              <w:tab/>
              <w:t>{</w:t>
            </w:r>
          </w:p>
          <w:p w14:paraId="2D08C9E1" w14:textId="1B5F253D" w:rsidR="004C1DDC" w:rsidRDefault="004C1DDC" w:rsidP="004C1DDC">
            <w:pPr>
              <w:pStyle w:val="3-"/>
            </w:pPr>
            <w:r>
              <w:rPr>
                <w:rFonts w:hint="eastAsia"/>
              </w:rPr>
              <w:tab/>
            </w:r>
            <w:r>
              <w:rPr>
                <w:rFonts w:hint="eastAsia"/>
              </w:rPr>
              <w:tab/>
            </w:r>
            <w:r w:rsidRPr="0045113B">
              <w:rPr>
                <w:rFonts w:hint="eastAsia"/>
                <w:color w:val="00B050"/>
              </w:rPr>
              <w:t>//スレッド生成</w:t>
            </w:r>
          </w:p>
          <w:p w14:paraId="45357682" w14:textId="2C244D82" w:rsidR="004C1DDC" w:rsidRDefault="004C1DDC" w:rsidP="004C1DDC">
            <w:pPr>
              <w:pStyle w:val="3-"/>
            </w:pPr>
            <w:r>
              <w:tab/>
            </w:r>
            <w:r>
              <w:tab/>
              <w:t xml:space="preserve">std::thread th = std::thread(threadFunc, name, </w:t>
            </w:r>
            <w:r w:rsidRPr="0045113B">
              <w:rPr>
                <w:color w:val="FF0000"/>
              </w:rPr>
              <w:t>f_val</w:t>
            </w:r>
            <w:r>
              <w:t>);</w:t>
            </w:r>
          </w:p>
          <w:p w14:paraId="2F1034CA" w14:textId="07BE3E7C" w:rsidR="004C1DDC" w:rsidRDefault="004C1DDC" w:rsidP="004C1DDC">
            <w:pPr>
              <w:pStyle w:val="3-"/>
            </w:pPr>
            <w:r>
              <w:tab/>
            </w:r>
            <w:r>
              <w:tab/>
            </w:r>
          </w:p>
          <w:p w14:paraId="1BC601E0" w14:textId="286FCEC0" w:rsidR="004C1DDC" w:rsidRDefault="004C1DDC" w:rsidP="004C1DDC">
            <w:pPr>
              <w:pStyle w:val="3-"/>
            </w:pPr>
            <w:r>
              <w:rPr>
                <w:rFonts w:hint="eastAsia"/>
              </w:rPr>
              <w:tab/>
            </w:r>
            <w:r>
              <w:rPr>
                <w:rFonts w:hint="eastAsia"/>
              </w:rPr>
              <w:tab/>
            </w:r>
            <w:r w:rsidRPr="0045113B">
              <w:rPr>
                <w:rFonts w:hint="eastAsia"/>
                <w:color w:val="00B050"/>
              </w:rPr>
              <w:t>//スレッドの完了を待たないので、切り離しておく</w:t>
            </w:r>
          </w:p>
          <w:p w14:paraId="1642B5B6" w14:textId="645B5BF6" w:rsidR="004C1DDC" w:rsidRDefault="004C1DDC" w:rsidP="004C1DDC">
            <w:pPr>
              <w:pStyle w:val="3-"/>
            </w:pPr>
            <w:r>
              <w:tab/>
            </w:r>
            <w:r>
              <w:tab/>
              <w:t>th.detach();</w:t>
            </w:r>
          </w:p>
          <w:p w14:paraId="1841B799" w14:textId="1FE3DFC2" w:rsidR="004C1DDC" w:rsidRDefault="004C1DDC" w:rsidP="004C1DDC">
            <w:pPr>
              <w:pStyle w:val="3-"/>
            </w:pPr>
            <w:r>
              <w:tab/>
              <w:t>}</w:t>
            </w:r>
          </w:p>
          <w:p w14:paraId="5C99BA97" w14:textId="77777777" w:rsidR="004C1DDC" w:rsidRDefault="004C1DDC" w:rsidP="004C1DDC">
            <w:pPr>
              <w:pStyle w:val="3-"/>
            </w:pPr>
          </w:p>
          <w:p w14:paraId="10981876" w14:textId="77777777" w:rsidR="004C1DDC" w:rsidRPr="0045113B" w:rsidRDefault="004C1DDC" w:rsidP="004C1DDC">
            <w:pPr>
              <w:pStyle w:val="3-"/>
              <w:rPr>
                <w:color w:val="00B050"/>
              </w:rPr>
            </w:pPr>
            <w:r>
              <w:rPr>
                <w:rFonts w:hint="eastAsia"/>
              </w:rPr>
              <w:tab/>
            </w:r>
            <w:r w:rsidRPr="0045113B">
              <w:rPr>
                <w:rFonts w:hint="eastAsia"/>
                <w:color w:val="00B050"/>
              </w:rPr>
              <w:t>//1秒スリープ</w:t>
            </w:r>
          </w:p>
          <w:p w14:paraId="35EF2608" w14:textId="77777777" w:rsidR="004C1DDC" w:rsidRDefault="004C1DDC" w:rsidP="004C1DDC">
            <w:pPr>
              <w:pStyle w:val="3-"/>
            </w:pPr>
            <w:r>
              <w:lastRenderedPageBreak/>
              <w:tab/>
              <w:t>printf("main: [sleep ...]\n");</w:t>
            </w:r>
          </w:p>
          <w:p w14:paraId="3292DF78" w14:textId="77777777" w:rsidR="004C1DDC" w:rsidRDefault="004C1DDC" w:rsidP="004C1DDC">
            <w:pPr>
              <w:pStyle w:val="3-"/>
            </w:pPr>
            <w:r>
              <w:tab/>
              <w:t>fflush(stdout);</w:t>
            </w:r>
          </w:p>
          <w:p w14:paraId="4793BAE9" w14:textId="77777777" w:rsidR="004C1DDC" w:rsidRDefault="004C1DDC" w:rsidP="004C1DDC">
            <w:pPr>
              <w:pStyle w:val="3-"/>
            </w:pPr>
            <w:r>
              <w:tab/>
              <w:t>std::this_thread::sleep_for(std::chrono::seconds(1));</w:t>
            </w:r>
          </w:p>
          <w:p w14:paraId="09765EF4" w14:textId="77777777" w:rsidR="004C1DDC" w:rsidRDefault="004C1DDC" w:rsidP="004C1DDC">
            <w:pPr>
              <w:pStyle w:val="3-"/>
            </w:pPr>
          </w:p>
          <w:p w14:paraId="1D25761B" w14:textId="77777777" w:rsidR="004C1DDC" w:rsidRPr="0045113B" w:rsidRDefault="004C1DDC" w:rsidP="004C1DDC">
            <w:pPr>
              <w:pStyle w:val="3-"/>
              <w:rPr>
                <w:color w:val="00B050"/>
              </w:rPr>
            </w:pPr>
            <w:r>
              <w:rPr>
                <w:rFonts w:hint="eastAsia"/>
              </w:rPr>
              <w:tab/>
            </w:r>
            <w:r w:rsidRPr="0045113B">
              <w:rPr>
                <w:rFonts w:hint="eastAsia"/>
                <w:color w:val="00B050"/>
              </w:rPr>
              <w:t>//値を格納</w:t>
            </w:r>
          </w:p>
          <w:p w14:paraId="4130BDE1" w14:textId="77777777" w:rsidR="004C1DDC" w:rsidRPr="0045113B" w:rsidRDefault="004C1DDC" w:rsidP="004C1DDC">
            <w:pPr>
              <w:pStyle w:val="3-"/>
              <w:rPr>
                <w:color w:val="00B050"/>
              </w:rPr>
            </w:pPr>
            <w:r>
              <w:rPr>
                <w:rFonts w:hint="eastAsia"/>
              </w:rPr>
              <w:tab/>
            </w:r>
            <w:r w:rsidRPr="0045113B">
              <w:rPr>
                <w:rFonts w:hint="eastAsia"/>
                <w:color w:val="00B050"/>
              </w:rPr>
              <w:t>//※この時、スレッド側の future::get() が反応する</w:t>
            </w:r>
          </w:p>
          <w:p w14:paraId="05F132F0" w14:textId="77777777" w:rsidR="004C1DDC" w:rsidRDefault="004C1DDC" w:rsidP="004C1DDC">
            <w:pPr>
              <w:pStyle w:val="3-"/>
            </w:pPr>
            <w:r>
              <w:tab/>
              <w:t>printf("main: [set_value()]\n");</w:t>
            </w:r>
          </w:p>
          <w:p w14:paraId="113BDEA2" w14:textId="77777777" w:rsidR="004C1DDC" w:rsidRDefault="004C1DDC" w:rsidP="004C1DDC">
            <w:pPr>
              <w:pStyle w:val="3-"/>
            </w:pPr>
            <w:r>
              <w:tab/>
              <w:t>fflush(stdout);</w:t>
            </w:r>
          </w:p>
          <w:p w14:paraId="40D89E3B" w14:textId="77777777" w:rsidR="004C1DDC" w:rsidRPr="0045113B" w:rsidRDefault="004C1DDC" w:rsidP="004C1DDC">
            <w:pPr>
              <w:pStyle w:val="3-"/>
              <w:rPr>
                <w:color w:val="FF0000"/>
              </w:rPr>
            </w:pPr>
            <w:r>
              <w:tab/>
            </w:r>
            <w:r w:rsidRPr="0045113B">
              <w:rPr>
                <w:color w:val="FF0000"/>
              </w:rPr>
              <w:t>p_val.set_value(123);</w:t>
            </w:r>
          </w:p>
          <w:p w14:paraId="513B0BCF" w14:textId="77777777" w:rsidR="004C1DDC" w:rsidRDefault="004C1DDC" w:rsidP="004C1DDC">
            <w:pPr>
              <w:pStyle w:val="3-"/>
            </w:pPr>
          </w:p>
          <w:p w14:paraId="6140DDE3" w14:textId="77777777" w:rsidR="004C1DDC" w:rsidRPr="0045113B" w:rsidRDefault="004C1DDC" w:rsidP="004C1DDC">
            <w:pPr>
              <w:pStyle w:val="3-"/>
              <w:rPr>
                <w:color w:val="00B050"/>
              </w:rPr>
            </w:pPr>
            <w:r>
              <w:rPr>
                <w:rFonts w:hint="eastAsia"/>
              </w:rPr>
              <w:tab/>
            </w:r>
            <w:r w:rsidRPr="0045113B">
              <w:rPr>
                <w:rFonts w:hint="eastAsia"/>
                <w:color w:val="00B050"/>
              </w:rPr>
              <w:t>//1ミリ秒スリープ</w:t>
            </w:r>
          </w:p>
          <w:p w14:paraId="108D3791" w14:textId="77777777" w:rsidR="004C1DDC" w:rsidRDefault="004C1DDC" w:rsidP="004C1DDC">
            <w:pPr>
              <w:pStyle w:val="3-"/>
            </w:pPr>
            <w:r>
              <w:tab/>
              <w:t>std::this_thread::sleep_for(std::chrono::milliseconds(1));</w:t>
            </w:r>
          </w:p>
          <w:p w14:paraId="149970F2" w14:textId="77777777" w:rsidR="004C1DDC" w:rsidRDefault="004C1DDC" w:rsidP="004C1DDC">
            <w:pPr>
              <w:pStyle w:val="3-"/>
            </w:pPr>
          </w:p>
          <w:p w14:paraId="5D8EC163" w14:textId="77777777" w:rsidR="004C1DDC" w:rsidRDefault="004C1DDC" w:rsidP="004C1DDC">
            <w:pPr>
              <w:pStyle w:val="3-"/>
            </w:pPr>
            <w:r>
              <w:rPr>
                <w:rFonts w:hint="eastAsia"/>
              </w:rPr>
              <w:tab/>
            </w:r>
            <w:r w:rsidRPr="0045113B">
              <w:rPr>
                <w:rFonts w:hint="eastAsia"/>
                <w:color w:val="00B050"/>
              </w:rPr>
              <w:t>//処理終了</w:t>
            </w:r>
          </w:p>
          <w:p w14:paraId="489DEC20" w14:textId="77777777" w:rsidR="004C1DDC" w:rsidRDefault="004C1DDC" w:rsidP="004C1DDC">
            <w:pPr>
              <w:pStyle w:val="3-"/>
            </w:pPr>
            <w:r>
              <w:tab/>
              <w:t>printf("main: [END]\n");</w:t>
            </w:r>
          </w:p>
          <w:p w14:paraId="6D785672" w14:textId="77777777" w:rsidR="004C1DDC" w:rsidRDefault="004C1DDC" w:rsidP="004C1DDC">
            <w:pPr>
              <w:pStyle w:val="3-"/>
            </w:pPr>
            <w:r>
              <w:tab/>
              <w:t>fflush(stdout);</w:t>
            </w:r>
          </w:p>
          <w:p w14:paraId="3C9956EA" w14:textId="77777777" w:rsidR="004C1DDC" w:rsidRDefault="004C1DDC" w:rsidP="004C1DDC">
            <w:pPr>
              <w:pStyle w:val="3-"/>
            </w:pPr>
            <w:r>
              <w:tab/>
            </w:r>
          </w:p>
          <w:p w14:paraId="61A82074" w14:textId="77777777" w:rsidR="004C1DDC" w:rsidRDefault="004C1DDC" w:rsidP="004C1DDC">
            <w:pPr>
              <w:pStyle w:val="3-"/>
            </w:pPr>
            <w:r>
              <w:tab/>
              <w:t>return EXIT_SUCCESS;</w:t>
            </w:r>
          </w:p>
          <w:p w14:paraId="4E361D10" w14:textId="73C9DC60" w:rsidR="00C72090" w:rsidRPr="00DE3BF2" w:rsidRDefault="004C1DDC" w:rsidP="004C1DDC">
            <w:pPr>
              <w:pStyle w:val="3-"/>
            </w:pPr>
            <w:r>
              <w:t>}</w:t>
            </w:r>
          </w:p>
        </w:tc>
      </w:tr>
    </w:tbl>
    <w:p w14:paraId="35145C21" w14:textId="77777777" w:rsidR="00C72090" w:rsidRPr="00DE3BF2" w:rsidRDefault="00C72090" w:rsidP="00C72090">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72090" w14:paraId="6D2957A2" w14:textId="77777777" w:rsidTr="00F302CC">
        <w:tc>
          <w:tcPr>
            <w:tcW w:w="8494" w:type="dxa"/>
          </w:tcPr>
          <w:p w14:paraId="1D2512BE" w14:textId="77777777" w:rsidR="004C1DDC" w:rsidRPr="004C1DDC" w:rsidRDefault="004C1DDC" w:rsidP="004C1DDC">
            <w:pPr>
              <w:pStyle w:val="3-"/>
              <w:rPr>
                <w:color w:val="auto"/>
              </w:rPr>
            </w:pPr>
            <w:r w:rsidRPr="004C1DDC">
              <w:rPr>
                <w:color w:val="auto"/>
              </w:rPr>
              <w:t>main: [START]</w:t>
            </w:r>
          </w:p>
          <w:p w14:paraId="324CCE67" w14:textId="77777777" w:rsidR="004C1DDC" w:rsidRPr="004C1DDC" w:rsidRDefault="004C1DDC" w:rsidP="004C1DDC">
            <w:pPr>
              <w:pStyle w:val="3-"/>
              <w:rPr>
                <w:color w:val="auto"/>
              </w:rPr>
            </w:pPr>
            <w:r w:rsidRPr="004C1DDC">
              <w:rPr>
                <w:rFonts w:hint="eastAsia"/>
                <w:color w:val="auto"/>
              </w:rPr>
              <w:t>太郎: [BEFORE]</w:t>
            </w:r>
          </w:p>
          <w:p w14:paraId="479714EB" w14:textId="77777777" w:rsidR="004C1DDC" w:rsidRPr="004C1DDC" w:rsidRDefault="004C1DDC" w:rsidP="004C1DDC">
            <w:pPr>
              <w:pStyle w:val="3-"/>
              <w:rPr>
                <w:color w:val="auto"/>
              </w:rPr>
            </w:pPr>
            <w:r w:rsidRPr="004C1DDC">
              <w:rPr>
                <w:rFonts w:hint="eastAsia"/>
                <w:color w:val="auto"/>
              </w:rPr>
              <w:t>次郎: [BEFORE]</w:t>
            </w:r>
          </w:p>
          <w:p w14:paraId="0A0A4A80" w14:textId="77777777" w:rsidR="004C1DDC" w:rsidRPr="004C1DDC" w:rsidRDefault="004C1DDC" w:rsidP="004C1DDC">
            <w:pPr>
              <w:pStyle w:val="3-"/>
              <w:rPr>
                <w:color w:val="auto"/>
              </w:rPr>
            </w:pPr>
            <w:r w:rsidRPr="004C1DDC">
              <w:rPr>
                <w:rFonts w:hint="eastAsia"/>
                <w:color w:val="auto"/>
              </w:rPr>
              <w:t>三郎: [BEFORE]</w:t>
            </w:r>
          </w:p>
          <w:p w14:paraId="47D8BCC8" w14:textId="7240349B" w:rsidR="004C1DDC" w:rsidRPr="004C1DDC" w:rsidRDefault="004C1DDC" w:rsidP="004C1DDC">
            <w:pPr>
              <w:pStyle w:val="3-"/>
              <w:rPr>
                <w:color w:val="auto"/>
              </w:rPr>
            </w:pPr>
            <w:r w:rsidRPr="004C1DDC">
              <w:rPr>
                <w:color w:val="auto"/>
              </w:rPr>
              <w:t>main: [sleep ...]</w:t>
            </w:r>
            <w:r w:rsidR="0045113B">
              <w:rPr>
                <w:color w:val="auto"/>
              </w:rPr>
              <w:tab/>
            </w:r>
            <w:r w:rsidR="0045113B">
              <w:rPr>
                <w:color w:val="auto"/>
              </w:rPr>
              <w:tab/>
            </w:r>
            <w:r w:rsidR="0045113B" w:rsidRPr="0045113B">
              <w:rPr>
                <w:color w:val="FF0000"/>
              </w:rPr>
              <w:t>←メインループで</w:t>
            </w:r>
            <w:r w:rsidR="0045113B" w:rsidRPr="0045113B">
              <w:rPr>
                <w:rFonts w:hint="eastAsia"/>
                <w:color w:val="FF0000"/>
              </w:rPr>
              <w:t>1秒のスリープ（この間スレッドは3つともブロックされた状態）</w:t>
            </w:r>
          </w:p>
          <w:p w14:paraId="60CF2BE8" w14:textId="77777777" w:rsidR="004C1DDC" w:rsidRPr="004C1DDC" w:rsidRDefault="004C1DDC" w:rsidP="004C1DDC">
            <w:pPr>
              <w:pStyle w:val="3-"/>
              <w:rPr>
                <w:color w:val="auto"/>
              </w:rPr>
            </w:pPr>
            <w:r w:rsidRPr="004C1DDC">
              <w:rPr>
                <w:color w:val="auto"/>
              </w:rPr>
              <w:t>main: [set_value()]</w:t>
            </w:r>
          </w:p>
          <w:p w14:paraId="06D448AA" w14:textId="6780472C" w:rsidR="004C1DDC" w:rsidRPr="004C1DDC" w:rsidRDefault="004C1DDC" w:rsidP="004C1DDC">
            <w:pPr>
              <w:pStyle w:val="3-"/>
              <w:rPr>
                <w:color w:val="auto"/>
              </w:rPr>
            </w:pPr>
            <w:r w:rsidRPr="004C1DDC">
              <w:rPr>
                <w:rFonts w:hint="eastAsia"/>
                <w:color w:val="auto"/>
              </w:rPr>
              <w:t>三郎: [AFTER] value=123</w:t>
            </w:r>
            <w:r w:rsidR="0045113B" w:rsidRPr="0045113B">
              <w:rPr>
                <w:color w:val="FF0000"/>
              </w:rPr>
              <w:tab/>
              <w:t>←</w:t>
            </w:r>
            <w:r w:rsidR="0045113B">
              <w:rPr>
                <w:color w:val="FF0000"/>
              </w:rPr>
              <w:t>メインル</w:t>
            </w:r>
            <w:r w:rsidR="0045113B" w:rsidRPr="0045113B">
              <w:rPr>
                <w:color w:val="FF0000"/>
              </w:rPr>
              <w:t>ープで先物変数に値を格納すると、スレッドが一斉に動き出す</w:t>
            </w:r>
          </w:p>
          <w:p w14:paraId="18F44C05" w14:textId="77777777" w:rsidR="004C1DDC" w:rsidRPr="004C1DDC" w:rsidRDefault="004C1DDC" w:rsidP="004C1DDC">
            <w:pPr>
              <w:pStyle w:val="3-"/>
              <w:rPr>
                <w:color w:val="auto"/>
              </w:rPr>
            </w:pPr>
            <w:r w:rsidRPr="004C1DDC">
              <w:rPr>
                <w:rFonts w:hint="eastAsia"/>
                <w:color w:val="auto"/>
              </w:rPr>
              <w:t>次郎: [AFTER] value=123</w:t>
            </w:r>
          </w:p>
          <w:p w14:paraId="6F152060" w14:textId="77777777" w:rsidR="004C1DDC" w:rsidRPr="004C1DDC" w:rsidRDefault="004C1DDC" w:rsidP="004C1DDC">
            <w:pPr>
              <w:pStyle w:val="3-"/>
              <w:rPr>
                <w:color w:val="auto"/>
              </w:rPr>
            </w:pPr>
            <w:r w:rsidRPr="004C1DDC">
              <w:rPr>
                <w:rFonts w:hint="eastAsia"/>
                <w:color w:val="auto"/>
              </w:rPr>
              <w:t>太郎: [AFTER] value=123</w:t>
            </w:r>
          </w:p>
          <w:p w14:paraId="691F3461" w14:textId="1887E46F" w:rsidR="00C72090" w:rsidRPr="00DD51B6" w:rsidRDefault="004C1DDC" w:rsidP="004C1DDC">
            <w:pPr>
              <w:pStyle w:val="3-"/>
            </w:pPr>
            <w:r w:rsidRPr="004C1DDC">
              <w:rPr>
                <w:color w:val="auto"/>
              </w:rPr>
              <w:t>main: [END]</w:t>
            </w:r>
          </w:p>
        </w:tc>
      </w:tr>
    </w:tbl>
    <w:p w14:paraId="267F1548" w14:textId="32472D6F" w:rsidR="0036070F" w:rsidRDefault="0036070F" w:rsidP="0036070F">
      <w:pPr>
        <w:pStyle w:val="2"/>
      </w:pPr>
      <w:bookmarkStart w:id="148" w:name="_Toc379778058"/>
      <w:r>
        <w:rPr>
          <w:rFonts w:hint="eastAsia"/>
        </w:rPr>
        <w:t>割り込み：シグナル</w:t>
      </w:r>
      <w:bookmarkEnd w:id="148"/>
      <w:r w:rsidR="00A45D66">
        <w:fldChar w:fldCharType="begin"/>
      </w:r>
      <w:r w:rsidR="00A45D66">
        <w:instrText xml:space="preserve"> XE "</w:instrText>
      </w:r>
      <w:r w:rsidR="00A45D66">
        <w:rPr>
          <w:rFonts w:hint="eastAsia"/>
        </w:rPr>
        <w:instrText>シグナル</w:instrText>
      </w:r>
      <w:r w:rsidR="00A45D66">
        <w:instrText>" \y “</w:instrText>
      </w:r>
      <w:r w:rsidR="00A45D66">
        <w:rPr>
          <w:rFonts w:hint="eastAsia"/>
        </w:rPr>
        <w:instrText>しぐなる</w:instrText>
      </w:r>
      <w:r w:rsidR="00A45D66">
        <w:instrText xml:space="preserve">” </w:instrText>
      </w:r>
      <w:r w:rsidR="00A45D66">
        <w:fldChar w:fldCharType="end"/>
      </w:r>
    </w:p>
    <w:p w14:paraId="24599BD8" w14:textId="433F8E83" w:rsidR="004C1DDC" w:rsidRDefault="004C1DDC" w:rsidP="004C1DDC">
      <w:pPr>
        <w:pStyle w:val="a9"/>
        <w:ind w:firstLine="283"/>
      </w:pPr>
      <w:r>
        <w:t>最後に</w:t>
      </w:r>
      <w:r>
        <w:rPr>
          <w:rFonts w:hint="eastAsia"/>
        </w:rPr>
        <w:t>Unix</w:t>
      </w:r>
      <w:r>
        <w:rPr>
          <w:rFonts w:hint="eastAsia"/>
        </w:rPr>
        <w:t>特有の「シグナル」を説明する。</w:t>
      </w:r>
    </w:p>
    <w:p w14:paraId="784B048A" w14:textId="535E24D6" w:rsidR="004C1DDC" w:rsidRDefault="004C1DDC" w:rsidP="004C1DDC">
      <w:pPr>
        <w:pStyle w:val="a9"/>
        <w:ind w:firstLine="283"/>
      </w:pPr>
      <w:r>
        <w:t>シグナルは基本的に割り込み処理である。例えば、</w:t>
      </w:r>
      <w:r>
        <w:rPr>
          <w:rFonts w:hint="eastAsia"/>
        </w:rPr>
        <w:t>[Ctrl]+[C]</w:t>
      </w:r>
      <w:r>
        <w:rPr>
          <w:rFonts w:hint="eastAsia"/>
        </w:rPr>
        <w:t>キーを押すと、プロセスに対して割り込みシグナル（</w:t>
      </w:r>
      <w:r>
        <w:rPr>
          <w:rFonts w:hint="eastAsia"/>
        </w:rPr>
        <w:t>SIGINT</w:t>
      </w:r>
      <w:r>
        <w:rPr>
          <w:rFonts w:hint="eastAsia"/>
        </w:rPr>
        <w:t>）が発行され、プログラムが中断される。</w:t>
      </w:r>
    </w:p>
    <w:p w14:paraId="5DB80FB0" w14:textId="5F387857" w:rsidR="004C1DDC" w:rsidRDefault="004C1DDC" w:rsidP="004C1DDC">
      <w:pPr>
        <w:pStyle w:val="a9"/>
        <w:ind w:firstLine="283"/>
      </w:pPr>
      <w:r>
        <w:t>この時、プログラム中に</w:t>
      </w:r>
      <w:r>
        <w:rPr>
          <w:rFonts w:hint="eastAsia"/>
        </w:rPr>
        <w:t>SIGINT</w:t>
      </w:r>
      <w:r>
        <w:rPr>
          <w:rFonts w:hint="eastAsia"/>
        </w:rPr>
        <w:t>の割り込みハンドラ（関数）が設定されていると、割り込み発生時にハンドラ関数が呼び出され、中断を回避して独自の処理を行うことができる。</w:t>
      </w:r>
    </w:p>
    <w:p w14:paraId="62819CF6" w14:textId="48EA9B2D" w:rsidR="0032355E" w:rsidRDefault="0032355E" w:rsidP="004C1DDC">
      <w:pPr>
        <w:pStyle w:val="a9"/>
        <w:ind w:firstLine="283"/>
      </w:pPr>
      <w:r>
        <w:t>この仕組みを利用して、プログラム中で任意のタイミングでシグナルを発行し、ハンドラ</w:t>
      </w:r>
      <w:r w:rsidR="00E301B6">
        <w:t>関数</w:t>
      </w:r>
      <w:r>
        <w:t>に処理をリレーするプログラミング手法を使うことができる。</w:t>
      </w:r>
    </w:p>
    <w:p w14:paraId="65A693EE" w14:textId="35FE85E6" w:rsidR="0032355E" w:rsidRDefault="004C1DDC" w:rsidP="0032355E">
      <w:pPr>
        <w:pStyle w:val="a9"/>
        <w:spacing w:beforeLines="50" w:before="180"/>
        <w:ind w:firstLine="283"/>
      </w:pPr>
      <w:r>
        <w:t>割り込み発生時</w:t>
      </w:r>
      <w:r w:rsidR="0032355E">
        <w:t>は、</w:t>
      </w:r>
      <w:r>
        <w:t>スレッドの切り替えと同様のコンテキストスイッチが発生するが、</w:t>
      </w:r>
      <w:r w:rsidR="0032355E">
        <w:t>専用のスレッドではなく、あくまでも割り込みであるため、その時動作中のスレッドのスタックが使用される。</w:t>
      </w:r>
    </w:p>
    <w:p w14:paraId="4EC24911" w14:textId="5EDF34D8" w:rsidR="004C1DDC" w:rsidRDefault="0032355E" w:rsidP="004C1DDC">
      <w:pPr>
        <w:pStyle w:val="a9"/>
        <w:ind w:firstLine="283"/>
      </w:pPr>
      <w:r>
        <w:t>割り込み処理中は、</w:t>
      </w:r>
      <w:r>
        <w:rPr>
          <w:rFonts w:hint="eastAsia"/>
        </w:rPr>
        <w:t xml:space="preserve"> malloc </w:t>
      </w:r>
      <w:r>
        <w:rPr>
          <w:rFonts w:hint="eastAsia"/>
        </w:rPr>
        <w:t>や</w:t>
      </w:r>
      <w:r>
        <w:rPr>
          <w:rFonts w:hint="eastAsia"/>
        </w:rPr>
        <w:t xml:space="preserve"> printf </w:t>
      </w:r>
      <w:r>
        <w:rPr>
          <w:rFonts w:hint="eastAsia"/>
        </w:rPr>
        <w:t>などの「非割り込みセーフな関数」を使えないといった制約もある。</w:t>
      </w:r>
    </w:p>
    <w:p w14:paraId="31FEADA9" w14:textId="77777777" w:rsidR="00AD6682" w:rsidRDefault="002A01F2" w:rsidP="002A01F2">
      <w:pPr>
        <w:pStyle w:val="a9"/>
        <w:spacing w:beforeLines="50" w:before="180"/>
        <w:ind w:firstLine="283"/>
      </w:pPr>
      <w:r>
        <w:t>シグナルは、割り込みだけではなく、</w:t>
      </w:r>
      <w:r>
        <w:rPr>
          <w:rFonts w:hint="eastAsia"/>
        </w:rPr>
        <w:t>Windows</w:t>
      </w:r>
      <w:r>
        <w:rPr>
          <w:rFonts w:hint="eastAsia"/>
        </w:rPr>
        <w:t>のウインドウメッセージのような通知に用いることもできる。</w:t>
      </w:r>
    </w:p>
    <w:p w14:paraId="26ACC579" w14:textId="1246D2DD" w:rsidR="002A01F2" w:rsidRDefault="00AD6682" w:rsidP="002A01F2">
      <w:pPr>
        <w:pStyle w:val="a9"/>
        <w:spacing w:beforeLines="50" w:before="180"/>
        <w:ind w:firstLine="283"/>
      </w:pPr>
      <w:r>
        <w:rPr>
          <w:rFonts w:hint="eastAsia"/>
        </w:rPr>
        <w:lastRenderedPageBreak/>
        <w:t>「同期シグナル</w:t>
      </w:r>
      <w:r w:rsidR="00F12475">
        <w:fldChar w:fldCharType="begin"/>
      </w:r>
      <w:r w:rsidR="00F12475">
        <w:instrText xml:space="preserve"> XE "</w:instrText>
      </w:r>
      <w:r w:rsidR="00F12475">
        <w:rPr>
          <w:rFonts w:hint="eastAsia"/>
        </w:rPr>
        <w:instrText>シグナル</w:instrText>
      </w:r>
      <w:r w:rsidR="00F12475">
        <w:rPr>
          <w:rFonts w:hint="eastAsia"/>
        </w:rPr>
        <w:instrText>:</w:instrText>
      </w:r>
      <w:r w:rsidR="00F12475">
        <w:rPr>
          <w:rFonts w:hint="eastAsia"/>
        </w:rPr>
        <w:instrText>同期シグナル</w:instrText>
      </w:r>
      <w:r w:rsidR="00F12475">
        <w:instrText>" \y “</w:instrText>
      </w:r>
      <w:r w:rsidR="00F12475">
        <w:rPr>
          <w:rFonts w:hint="eastAsia"/>
        </w:rPr>
        <w:instrText>しぐなる：どうきしぐなる</w:instrText>
      </w:r>
      <w:r w:rsidR="00F12475">
        <w:instrText xml:space="preserve">” </w:instrText>
      </w:r>
      <w:r w:rsidR="00F12475">
        <w:fldChar w:fldCharType="end"/>
      </w:r>
      <w:r>
        <w:rPr>
          <w:rFonts w:hint="eastAsia"/>
        </w:rPr>
        <w:t>」と呼ばれる手法で、スレッドにシグナルをキューイングして、ループ処理で一つずつ処理することができる。この場合、「非割り込みセーフな関数」の制約は受けない。</w:t>
      </w:r>
    </w:p>
    <w:p w14:paraId="70D773D7" w14:textId="6E07DBFC" w:rsidR="0032355E" w:rsidRDefault="0032355E" w:rsidP="004C1DDC">
      <w:pPr>
        <w:pStyle w:val="a9"/>
        <w:ind w:firstLine="283"/>
      </w:pPr>
      <w:r>
        <w:t>この仕組みをスレッド間の通知処理に利用して同期を取ることができる。</w:t>
      </w:r>
    </w:p>
    <w:p w14:paraId="3E8F4D48" w14:textId="6FEAC229" w:rsidR="0032355E" w:rsidRPr="004C1DDC" w:rsidRDefault="00AD6682" w:rsidP="00AD6682">
      <w:pPr>
        <w:pStyle w:val="a9"/>
        <w:spacing w:beforeLines="50" w:before="180"/>
        <w:ind w:firstLine="283"/>
      </w:pPr>
      <w:r>
        <w:t>シグナルハンドラにせよ、同期シグナルにせよ</w:t>
      </w:r>
      <w:r w:rsidR="0032355E">
        <w:t>、本来</w:t>
      </w:r>
      <w:r w:rsidR="0032355E">
        <w:t>OS</w:t>
      </w:r>
      <w:r w:rsidR="0032355E">
        <w:t>がプロセスの制御のために使用している仕組みなので、</w:t>
      </w:r>
      <w:r w:rsidR="0032355E">
        <w:t>OS</w:t>
      </w:r>
      <w:r>
        <w:t>の影響を強く受け、自由度が少ないことには注意が必要。</w:t>
      </w:r>
    </w:p>
    <w:p w14:paraId="74603C27" w14:textId="740BFFE0" w:rsidR="0036070F" w:rsidRDefault="00DF7C5C" w:rsidP="0036070F">
      <w:pPr>
        <w:pStyle w:val="3"/>
      </w:pPr>
      <w:bookmarkStart w:id="149" w:name="_Toc379778059"/>
      <w:r>
        <w:t>POSIX</w:t>
      </w:r>
      <w:r w:rsidR="0036070F">
        <w:rPr>
          <w:rFonts w:hint="eastAsia"/>
        </w:rPr>
        <w:t>版</w:t>
      </w:r>
      <w:bookmarkEnd w:id="149"/>
      <w:r w:rsidR="00F12475">
        <w:fldChar w:fldCharType="begin"/>
      </w:r>
      <w:r w:rsidR="00F12475">
        <w:instrText xml:space="preserve"> XE "</w:instrText>
      </w:r>
      <w:r w:rsidR="00F12475">
        <w:rPr>
          <w:rFonts w:hint="eastAsia"/>
        </w:rPr>
        <w:instrText>シグナル</w:instrText>
      </w:r>
      <w:r w:rsidR="00F12475">
        <w:rPr>
          <w:rFonts w:hint="eastAsia"/>
        </w:rPr>
        <w:instrText>:</w:instrText>
      </w:r>
      <w:r w:rsidR="00F12475">
        <w:instrText>POSIX</w:instrText>
      </w:r>
      <w:r w:rsidR="00F12475">
        <w:rPr>
          <w:rFonts w:hint="eastAsia"/>
        </w:rPr>
        <w:instrText>版</w:instrText>
      </w:r>
      <w:r w:rsidR="00F12475">
        <w:instrText>" \y “</w:instrText>
      </w:r>
      <w:r w:rsidR="00F12475">
        <w:rPr>
          <w:rFonts w:hint="eastAsia"/>
        </w:rPr>
        <w:instrText>しぐなる</w:instrText>
      </w:r>
      <w:r w:rsidR="00F12475">
        <w:rPr>
          <w:rFonts w:hint="eastAsia"/>
        </w:rPr>
        <w:instrText>:POSIX</w:instrText>
      </w:r>
      <w:r w:rsidR="00F12475">
        <w:rPr>
          <w:rFonts w:hint="eastAsia"/>
        </w:rPr>
        <w:instrText>ばん</w:instrText>
      </w:r>
      <w:r w:rsidR="00F12475">
        <w:instrText xml:space="preserve">” </w:instrText>
      </w:r>
      <w:r w:rsidR="00F12475">
        <w:fldChar w:fldCharType="end"/>
      </w:r>
    </w:p>
    <w:p w14:paraId="5FBFB788" w14:textId="4AADDBB1" w:rsidR="0032355E" w:rsidRDefault="00DF7C5C" w:rsidP="0032355E">
      <w:pPr>
        <w:pStyle w:val="aa"/>
        <w:ind w:left="447" w:firstLine="283"/>
      </w:pPr>
      <w:r>
        <w:t>P</w:t>
      </w:r>
      <w:r>
        <w:rPr>
          <w:rFonts w:hint="eastAsia"/>
        </w:rPr>
        <w:t>OSIX</w:t>
      </w:r>
      <w:r w:rsidR="0032355E">
        <w:rPr>
          <w:rFonts w:hint="eastAsia"/>
        </w:rPr>
        <w:t>版のシグナル。</w:t>
      </w:r>
    </w:p>
    <w:p w14:paraId="1C278553" w14:textId="6D43E661" w:rsidR="00AD6682" w:rsidRDefault="00AD6682" w:rsidP="0032355E">
      <w:pPr>
        <w:pStyle w:val="aa"/>
        <w:ind w:left="447" w:firstLine="283"/>
      </w:pPr>
      <w:r>
        <w:t>シグナルハンドラと、スレッドを用いた同期シグナルの両方のサンプルとしている。</w:t>
      </w:r>
    </w:p>
    <w:p w14:paraId="700D4AED" w14:textId="0420705D" w:rsidR="00317699" w:rsidRDefault="00317699" w:rsidP="0032355E">
      <w:pPr>
        <w:pStyle w:val="aa"/>
        <w:ind w:left="447" w:firstLine="283"/>
      </w:pPr>
      <w:r>
        <w:t>アラームシグナルを利用し、</w:t>
      </w:r>
      <w:r>
        <w:t>1</w:t>
      </w:r>
      <w:r>
        <w:t>秒ごとに定期起動する割り込み処理</w:t>
      </w:r>
      <w:r w:rsidR="00AD6682">
        <w:t>も</w:t>
      </w:r>
      <w:r>
        <w:t>実装している。</w:t>
      </w:r>
    </w:p>
    <w:p w14:paraId="298BB285" w14:textId="1B75D4FD" w:rsidR="0032355E" w:rsidRDefault="00AD6682" w:rsidP="0032355E">
      <w:pPr>
        <w:pStyle w:val="aa"/>
        <w:ind w:left="447" w:firstLine="283"/>
      </w:pPr>
      <w:r>
        <w:rPr>
          <w:rFonts w:hint="eastAsia"/>
        </w:rPr>
        <w:t>なお、</w:t>
      </w:r>
      <w:r w:rsidR="0032355E">
        <w:rPr>
          <w:rFonts w:hint="eastAsia"/>
        </w:rPr>
        <w:t>L</w:t>
      </w:r>
      <w:r w:rsidR="0032355E">
        <w:t>inux</w:t>
      </w:r>
      <w:r w:rsidR="0032355E">
        <w:t>と</w:t>
      </w:r>
      <w:r w:rsidR="0032355E">
        <w:rPr>
          <w:rFonts w:hint="eastAsia"/>
        </w:rPr>
        <w:t>Cygwin</w:t>
      </w:r>
      <w:r w:rsidR="0032355E">
        <w:rPr>
          <w:rFonts w:hint="eastAsia"/>
        </w:rPr>
        <w:t>で大きく挙動が異なったため、両方の結果を記載しておく。</w:t>
      </w:r>
    </w:p>
    <w:p w14:paraId="6F4C686A" w14:textId="60362FFC" w:rsidR="0032355E" w:rsidRDefault="0032355E" w:rsidP="0032355E">
      <w:pPr>
        <w:pStyle w:val="aa"/>
        <w:keepNext/>
        <w:widowControl/>
        <w:spacing w:beforeLines="50" w:before="180"/>
        <w:ind w:leftChars="203" w:left="447" w:hangingChars="10" w:hanging="21"/>
      </w:pPr>
      <w:r>
        <w:t>P</w:t>
      </w:r>
      <w:r w:rsidR="00DF7C5C">
        <w:rPr>
          <w:rFonts w:hint="eastAsia"/>
        </w:rPr>
        <w:t>OSIX</w:t>
      </w:r>
      <w:r>
        <w:rPr>
          <w:rFonts w:hint="eastAsia"/>
        </w:rPr>
        <w:t>版のシグナルのサンプル：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7EBF657" w14:textId="77777777" w:rsidTr="000A1665">
        <w:tc>
          <w:tcPr>
            <w:tcW w:w="8494" w:type="dxa"/>
          </w:tcPr>
          <w:p w14:paraId="65EABCCC" w14:textId="77777777" w:rsidR="00751F67" w:rsidRDefault="00751F67" w:rsidP="00751F67">
            <w:pPr>
              <w:pStyle w:val="3-"/>
            </w:pPr>
            <w:r>
              <w:t>#include &lt;stdio.h&gt;</w:t>
            </w:r>
          </w:p>
          <w:p w14:paraId="7959DA30" w14:textId="77777777" w:rsidR="00751F67" w:rsidRDefault="00751F67" w:rsidP="00751F67">
            <w:pPr>
              <w:pStyle w:val="3-"/>
            </w:pPr>
            <w:r>
              <w:t>#include &lt;stdlib.h&gt;</w:t>
            </w:r>
          </w:p>
          <w:p w14:paraId="07145BDA" w14:textId="77777777" w:rsidR="00751F67" w:rsidRDefault="00751F67" w:rsidP="00751F67">
            <w:pPr>
              <w:pStyle w:val="3-"/>
            </w:pPr>
            <w:r>
              <w:t>#include &lt;memory.h&gt;</w:t>
            </w:r>
          </w:p>
          <w:p w14:paraId="331469C7" w14:textId="77777777" w:rsidR="00751F67" w:rsidRDefault="00751F67" w:rsidP="00751F67">
            <w:pPr>
              <w:pStyle w:val="3-"/>
            </w:pPr>
          </w:p>
          <w:p w14:paraId="312AB7E2" w14:textId="77777777" w:rsidR="00751F67" w:rsidRDefault="00751F67" w:rsidP="00751F67">
            <w:pPr>
              <w:pStyle w:val="3-"/>
            </w:pPr>
            <w:r>
              <w:t>#include &lt;pthread.h&gt;</w:t>
            </w:r>
          </w:p>
          <w:p w14:paraId="4EDD229B" w14:textId="77777777" w:rsidR="00751F67" w:rsidRDefault="00751F67" w:rsidP="00751F67">
            <w:pPr>
              <w:pStyle w:val="3-"/>
            </w:pPr>
            <w:r>
              <w:t>#include &lt;unistd.h&gt;</w:t>
            </w:r>
          </w:p>
          <w:p w14:paraId="1485756B" w14:textId="77777777" w:rsidR="00751F67" w:rsidRDefault="00751F67" w:rsidP="00751F67">
            <w:pPr>
              <w:pStyle w:val="3-"/>
            </w:pPr>
          </w:p>
          <w:p w14:paraId="5EF64CEE" w14:textId="77777777" w:rsidR="00751F67" w:rsidRPr="0045113B" w:rsidRDefault="00751F67" w:rsidP="00751F67">
            <w:pPr>
              <w:pStyle w:val="3-"/>
              <w:rPr>
                <w:color w:val="FF0000"/>
              </w:rPr>
            </w:pPr>
            <w:r w:rsidRPr="0045113B">
              <w:rPr>
                <w:color w:val="FF0000"/>
              </w:rPr>
              <w:t>#include &lt;signal.h&gt;</w:t>
            </w:r>
          </w:p>
          <w:p w14:paraId="29F2361B" w14:textId="77777777" w:rsidR="00751F67" w:rsidRDefault="00751F67" w:rsidP="00751F67">
            <w:pPr>
              <w:pStyle w:val="3-"/>
            </w:pPr>
          </w:p>
          <w:p w14:paraId="4C127603" w14:textId="77777777" w:rsidR="00751F67" w:rsidRPr="0045113B" w:rsidRDefault="00751F67" w:rsidP="00751F67">
            <w:pPr>
              <w:pStyle w:val="3-"/>
              <w:rPr>
                <w:color w:val="00B050"/>
              </w:rPr>
            </w:pPr>
            <w:r>
              <w:rPr>
                <w:rFonts w:hint="eastAsia"/>
              </w:rPr>
              <w:t xml:space="preserve">#include &lt;sys/time.h&gt; </w:t>
            </w:r>
            <w:r w:rsidRPr="0045113B">
              <w:rPr>
                <w:rFonts w:hint="eastAsia"/>
                <w:color w:val="00B050"/>
              </w:rPr>
              <w:t>//時間計測用</w:t>
            </w:r>
          </w:p>
          <w:p w14:paraId="7B462083" w14:textId="77777777" w:rsidR="00751F67" w:rsidRDefault="00751F67" w:rsidP="00751F67">
            <w:pPr>
              <w:pStyle w:val="3-"/>
            </w:pPr>
          </w:p>
          <w:p w14:paraId="4C5A301C" w14:textId="77777777" w:rsidR="00751F67" w:rsidRPr="0045113B" w:rsidRDefault="00751F67" w:rsidP="00751F67">
            <w:pPr>
              <w:pStyle w:val="3-"/>
              <w:rPr>
                <w:color w:val="00B050"/>
              </w:rPr>
            </w:pPr>
            <w:r w:rsidRPr="0045113B">
              <w:rPr>
                <w:rFonts w:hint="eastAsia"/>
                <w:color w:val="00B050"/>
              </w:rPr>
              <w:t>//共有データ</w:t>
            </w:r>
          </w:p>
          <w:p w14:paraId="3AF47904" w14:textId="77777777" w:rsidR="00751F67" w:rsidRDefault="00751F67" w:rsidP="00751F67">
            <w:pPr>
              <w:pStyle w:val="3-"/>
            </w:pPr>
            <w:r>
              <w:t>static int s_commonData = 0;</w:t>
            </w:r>
          </w:p>
          <w:p w14:paraId="4FD355EF" w14:textId="77777777" w:rsidR="00751F67" w:rsidRDefault="00751F67" w:rsidP="00751F67">
            <w:pPr>
              <w:pStyle w:val="3-"/>
            </w:pPr>
          </w:p>
          <w:p w14:paraId="79949699" w14:textId="77777777" w:rsidR="00751F67" w:rsidRPr="0045113B" w:rsidRDefault="00751F67" w:rsidP="00751F67">
            <w:pPr>
              <w:pStyle w:val="3-"/>
              <w:rPr>
                <w:color w:val="00B050"/>
              </w:rPr>
            </w:pPr>
            <w:r w:rsidRPr="0045113B">
              <w:rPr>
                <w:rFonts w:hint="eastAsia"/>
                <w:color w:val="00B050"/>
              </w:rPr>
              <w:t>//スレッド固有データ</w:t>
            </w:r>
          </w:p>
          <w:p w14:paraId="5462778C" w14:textId="77777777" w:rsidR="00751F67" w:rsidRDefault="00751F67" w:rsidP="00751F67">
            <w:pPr>
              <w:pStyle w:val="3-"/>
            </w:pPr>
            <w:r>
              <w:t>__thread int s_tlsData = 0;</w:t>
            </w:r>
          </w:p>
          <w:p w14:paraId="60911B63" w14:textId="77777777" w:rsidR="00751F67" w:rsidRDefault="00751F67" w:rsidP="00751F67">
            <w:pPr>
              <w:pStyle w:val="3-"/>
            </w:pPr>
          </w:p>
          <w:p w14:paraId="39D48386" w14:textId="77777777" w:rsidR="00751F67" w:rsidRPr="0045113B" w:rsidRDefault="00751F67" w:rsidP="00751F67">
            <w:pPr>
              <w:pStyle w:val="3-"/>
              <w:rPr>
                <w:color w:val="00B050"/>
              </w:rPr>
            </w:pPr>
            <w:r w:rsidRPr="0045113B">
              <w:rPr>
                <w:rFonts w:hint="eastAsia"/>
                <w:color w:val="00B050"/>
              </w:rPr>
              <w:t>//スレッド情報</w:t>
            </w:r>
          </w:p>
          <w:p w14:paraId="28C68E5D" w14:textId="77777777" w:rsidR="00751F67" w:rsidRDefault="00751F67" w:rsidP="00751F67">
            <w:pPr>
              <w:pStyle w:val="3-"/>
            </w:pPr>
            <w:r>
              <w:t>pthread_t s_threadWathc;</w:t>
            </w:r>
          </w:p>
          <w:p w14:paraId="645041BA" w14:textId="77777777" w:rsidR="00751F67" w:rsidRDefault="00751F67" w:rsidP="00751F67">
            <w:pPr>
              <w:pStyle w:val="3-"/>
            </w:pPr>
            <w:r>
              <w:t>pthread_t s_threadSyncSignal;</w:t>
            </w:r>
          </w:p>
          <w:p w14:paraId="75F66265" w14:textId="77777777" w:rsidR="00751F67" w:rsidRDefault="00751F67" w:rsidP="00751F67">
            <w:pPr>
              <w:pStyle w:val="3-"/>
            </w:pPr>
          </w:p>
          <w:p w14:paraId="0829B721" w14:textId="77777777" w:rsidR="00751F67" w:rsidRPr="0045113B" w:rsidRDefault="00751F67" w:rsidP="00751F67">
            <w:pPr>
              <w:pStyle w:val="3-"/>
              <w:rPr>
                <w:color w:val="00B050"/>
              </w:rPr>
            </w:pPr>
            <w:r w:rsidRPr="0045113B">
              <w:rPr>
                <w:rFonts w:hint="eastAsia"/>
                <w:color w:val="00B050"/>
              </w:rPr>
              <w:t>//受信シグナルバッファ（シグナルハンドラ内処理用）</w:t>
            </w:r>
          </w:p>
          <w:p w14:paraId="436318F9" w14:textId="77777777" w:rsidR="00751F67" w:rsidRPr="0045113B" w:rsidRDefault="00751F67" w:rsidP="00751F67">
            <w:pPr>
              <w:pStyle w:val="3-"/>
              <w:rPr>
                <w:color w:val="00B050"/>
              </w:rPr>
            </w:pPr>
            <w:r w:rsidRPr="0045113B">
              <w:rPr>
                <w:rFonts w:hint="eastAsia"/>
                <w:color w:val="00B050"/>
              </w:rPr>
              <w:t>//※シグナルハンドラ内では「非同期安全な関数」以外使用できない。malloc や prnitf もNG。</w:t>
            </w:r>
          </w:p>
          <w:p w14:paraId="4BC1D3D6" w14:textId="77777777" w:rsidR="00751F67" w:rsidRPr="0045113B" w:rsidRDefault="00751F67" w:rsidP="00751F67">
            <w:pPr>
              <w:pStyle w:val="3-"/>
              <w:rPr>
                <w:color w:val="00B050"/>
              </w:rPr>
            </w:pPr>
            <w:r w:rsidRPr="0045113B">
              <w:rPr>
                <w:rFonts w:hint="eastAsia"/>
                <w:color w:val="00B050"/>
              </w:rPr>
              <w:t>//　そのため、シグナルハンドラで受信したシグナルをプールし、</w:t>
            </w:r>
          </w:p>
          <w:p w14:paraId="65E8883D" w14:textId="77777777" w:rsidR="00751F67" w:rsidRDefault="00751F67" w:rsidP="00751F67">
            <w:pPr>
              <w:pStyle w:val="3-"/>
              <w:rPr>
                <w:color w:val="00B050"/>
              </w:rPr>
            </w:pPr>
            <w:r w:rsidRPr="0045113B">
              <w:rPr>
                <w:rFonts w:hint="eastAsia"/>
                <w:color w:val="00B050"/>
              </w:rPr>
              <w:t>//　専用の処理スレッドに受け渡すようにする。</w:t>
            </w:r>
          </w:p>
          <w:p w14:paraId="4ACEB661" w14:textId="77777777" w:rsidR="00F135D6" w:rsidRPr="00F135D6" w:rsidRDefault="00F135D6" w:rsidP="00751F67">
            <w:pPr>
              <w:pStyle w:val="3-"/>
              <w:rPr>
                <w:color w:val="FF0000"/>
              </w:rPr>
            </w:pPr>
            <w:r w:rsidRPr="00F135D6">
              <w:rPr>
                <w:rFonts w:hint="eastAsia"/>
                <w:color w:val="FF0000"/>
              </w:rPr>
              <w:t>//※サンプルとしてややこしく見えるが、「受信シグナルバッファ</w:t>
            </w:r>
            <w:r w:rsidRPr="00F135D6">
              <w:rPr>
                <w:color w:val="FF0000"/>
              </w:rPr>
              <w:t>」は、</w:t>
            </w:r>
          </w:p>
          <w:p w14:paraId="26511D2C" w14:textId="2A8C77A3" w:rsidR="00F135D6" w:rsidRPr="00F135D6" w:rsidRDefault="00F135D6" w:rsidP="00751F67">
            <w:pPr>
              <w:pStyle w:val="3-"/>
              <w:rPr>
                <w:color w:val="FF0000"/>
              </w:rPr>
            </w:pPr>
            <w:r w:rsidRPr="00F135D6">
              <w:rPr>
                <w:color w:val="FF0000"/>
              </w:rPr>
              <w:t xml:space="preserve">//　</w:t>
            </w:r>
            <w:r w:rsidRPr="00F135D6">
              <w:rPr>
                <w:rFonts w:hint="eastAsia"/>
                <w:color w:val="FF0000"/>
              </w:rPr>
              <w:t>あくまでも受信したシグナルを画面に表示するために作った仕組みであり、</w:t>
            </w:r>
          </w:p>
          <w:p w14:paraId="02A30B62" w14:textId="6E906310" w:rsidR="00F135D6" w:rsidRPr="00F135D6" w:rsidRDefault="00F135D6" w:rsidP="00751F67">
            <w:pPr>
              <w:pStyle w:val="3-"/>
              <w:rPr>
                <w:color w:val="FF0000"/>
              </w:rPr>
            </w:pPr>
            <w:r w:rsidRPr="00F135D6">
              <w:rPr>
                <w:rFonts w:hint="eastAsia"/>
                <w:color w:val="FF0000"/>
              </w:rPr>
              <w:t>//　シグナルハンドラーや同期シグナル</w:t>
            </w:r>
            <w:r>
              <w:rPr>
                <w:rFonts w:hint="eastAsia"/>
                <w:color w:val="FF0000"/>
              </w:rPr>
              <w:t>を扱う</w:t>
            </w:r>
            <w:r w:rsidRPr="00F135D6">
              <w:rPr>
                <w:rFonts w:hint="eastAsia"/>
                <w:color w:val="FF0000"/>
              </w:rPr>
              <w:t>ために必須の処理ではない</w:t>
            </w:r>
          </w:p>
          <w:p w14:paraId="24BF81A6" w14:textId="77777777" w:rsidR="00751F67" w:rsidRDefault="00751F67" w:rsidP="00751F67">
            <w:pPr>
              <w:pStyle w:val="3-"/>
            </w:pPr>
            <w:r>
              <w:t>struct SIG_INFO</w:t>
            </w:r>
          </w:p>
          <w:p w14:paraId="61DD8FF3" w14:textId="77777777" w:rsidR="00751F67" w:rsidRDefault="00751F67" w:rsidP="00751F67">
            <w:pPr>
              <w:pStyle w:val="3-"/>
            </w:pPr>
            <w:r>
              <w:t>{</w:t>
            </w:r>
          </w:p>
          <w:p w14:paraId="0BE84488" w14:textId="77777777" w:rsidR="00751F67" w:rsidRDefault="00751F67" w:rsidP="00751F67">
            <w:pPr>
              <w:pStyle w:val="3-"/>
            </w:pPr>
            <w:r>
              <w:tab/>
              <w:t>int sig;</w:t>
            </w:r>
          </w:p>
          <w:p w14:paraId="6899D46B" w14:textId="77777777" w:rsidR="00751F67" w:rsidRDefault="00751F67" w:rsidP="00751F67">
            <w:pPr>
              <w:pStyle w:val="3-"/>
            </w:pPr>
            <w:r>
              <w:tab/>
              <w:t>pthread_t pth;</w:t>
            </w:r>
          </w:p>
          <w:p w14:paraId="707703DB" w14:textId="77777777" w:rsidR="00751F67" w:rsidRDefault="00751F67" w:rsidP="00751F67">
            <w:pPr>
              <w:pStyle w:val="3-"/>
            </w:pPr>
            <w:r>
              <w:tab/>
              <w:t>int tls;</w:t>
            </w:r>
          </w:p>
          <w:p w14:paraId="20DBD37C" w14:textId="77777777" w:rsidR="00751F67" w:rsidRDefault="00751F67" w:rsidP="00751F67">
            <w:pPr>
              <w:pStyle w:val="3-"/>
            </w:pPr>
            <w:r>
              <w:tab/>
              <w:t>SIG_INFO&amp; operator =(const SIG_INFO&amp; o)</w:t>
            </w:r>
          </w:p>
          <w:p w14:paraId="2C4CF751" w14:textId="77777777" w:rsidR="00751F67" w:rsidRDefault="00751F67" w:rsidP="00751F67">
            <w:pPr>
              <w:pStyle w:val="3-"/>
            </w:pPr>
            <w:r>
              <w:tab/>
              <w:t>{</w:t>
            </w:r>
          </w:p>
          <w:p w14:paraId="1FB8ABE7" w14:textId="77777777" w:rsidR="00751F67" w:rsidRDefault="00751F67" w:rsidP="00751F67">
            <w:pPr>
              <w:pStyle w:val="3-"/>
            </w:pPr>
            <w:r>
              <w:tab/>
            </w:r>
            <w:r>
              <w:tab/>
              <w:t>memcpy(this, &amp;o, sizeof(*this));</w:t>
            </w:r>
          </w:p>
          <w:p w14:paraId="0AA78FB8" w14:textId="77777777" w:rsidR="00751F67" w:rsidRDefault="00751F67" w:rsidP="00751F67">
            <w:pPr>
              <w:pStyle w:val="3-"/>
            </w:pPr>
            <w:r>
              <w:tab/>
            </w:r>
            <w:r>
              <w:tab/>
              <w:t>return *this;</w:t>
            </w:r>
          </w:p>
          <w:p w14:paraId="59412E4E" w14:textId="77777777" w:rsidR="00751F67" w:rsidRDefault="00751F67" w:rsidP="00751F67">
            <w:pPr>
              <w:pStyle w:val="3-"/>
            </w:pPr>
            <w:r>
              <w:tab/>
              <w:t>}</w:t>
            </w:r>
          </w:p>
          <w:p w14:paraId="349A4379" w14:textId="77777777" w:rsidR="00751F67" w:rsidRDefault="00751F67" w:rsidP="00751F67">
            <w:pPr>
              <w:pStyle w:val="3-"/>
            </w:pPr>
            <w:r>
              <w:t>};</w:t>
            </w:r>
          </w:p>
          <w:p w14:paraId="1D1B4A55" w14:textId="77777777" w:rsidR="00751F67" w:rsidRPr="0045113B" w:rsidRDefault="00751F67" w:rsidP="00751F67">
            <w:pPr>
              <w:pStyle w:val="3-"/>
              <w:rPr>
                <w:color w:val="00B050"/>
              </w:rPr>
            </w:pPr>
            <w:r>
              <w:rPr>
                <w:rFonts w:hint="eastAsia"/>
              </w:rPr>
              <w:lastRenderedPageBreak/>
              <w:t xml:space="preserve">static const int SIGNAL_RCV_MAX = 5;      </w:t>
            </w:r>
            <w:r w:rsidRPr="0045113B">
              <w:rPr>
                <w:rFonts w:hint="eastAsia"/>
                <w:color w:val="00B050"/>
              </w:rPr>
              <w:t>//最大受信シグナル数</w:t>
            </w:r>
          </w:p>
          <w:p w14:paraId="3AFF5C65" w14:textId="77777777" w:rsidR="00751F67" w:rsidRDefault="00751F67" w:rsidP="00751F67">
            <w:pPr>
              <w:pStyle w:val="3-"/>
            </w:pPr>
            <w:r>
              <w:rPr>
                <w:rFonts w:hint="eastAsia"/>
              </w:rPr>
              <w:t xml:space="preserve">static volatile int s_sigBuffCnt = 0;    </w:t>
            </w:r>
            <w:r w:rsidRPr="0045113B">
              <w:rPr>
                <w:rFonts w:hint="eastAsia"/>
                <w:color w:val="00B050"/>
              </w:rPr>
              <w:t xml:space="preserve"> //受信シグナル数</w:t>
            </w:r>
          </w:p>
          <w:p w14:paraId="71886D66" w14:textId="77777777" w:rsidR="00751F67" w:rsidRDefault="00751F67" w:rsidP="00751F67">
            <w:pPr>
              <w:pStyle w:val="3-"/>
            </w:pPr>
            <w:r>
              <w:rPr>
                <w:rFonts w:hint="eastAsia"/>
              </w:rPr>
              <w:t>static SIG_INFO s_sigBuff[SIGNAL_RCV_MAX];</w:t>
            </w:r>
            <w:r w:rsidRPr="0045113B">
              <w:rPr>
                <w:rFonts w:hint="eastAsia"/>
                <w:color w:val="00B050"/>
              </w:rPr>
              <w:t>//受信シグナルバッファ</w:t>
            </w:r>
          </w:p>
          <w:p w14:paraId="19D9D2AD" w14:textId="77777777" w:rsidR="00751F67" w:rsidRPr="0045113B" w:rsidRDefault="00751F67" w:rsidP="00751F67">
            <w:pPr>
              <w:pStyle w:val="3-"/>
              <w:rPr>
                <w:color w:val="00B050"/>
              </w:rPr>
            </w:pPr>
            <w:r>
              <w:rPr>
                <w:rFonts w:hint="eastAsia"/>
              </w:rPr>
              <w:t xml:space="preserve">static pthread_cond_t s_sigBuffC = PTHREAD_COND_INITIALIZER;  </w:t>
            </w:r>
            <w:r w:rsidRPr="0045113B">
              <w:rPr>
                <w:rFonts w:hint="eastAsia"/>
                <w:color w:val="00B050"/>
              </w:rPr>
              <w:t>//受信シグナルバッファ用条件変数</w:t>
            </w:r>
          </w:p>
          <w:p w14:paraId="5473EA9F" w14:textId="77777777" w:rsidR="00751F67" w:rsidRPr="0045113B" w:rsidRDefault="00751F67" w:rsidP="00751F67">
            <w:pPr>
              <w:pStyle w:val="3-"/>
              <w:rPr>
                <w:color w:val="00B050"/>
              </w:rPr>
            </w:pPr>
            <w:r>
              <w:rPr>
                <w:rFonts w:hint="eastAsia"/>
              </w:rPr>
              <w:t>static pthread_mutex_t s_sigBuffM = PTHREAD_MUTEX_INITIALIZER;</w:t>
            </w:r>
            <w:r w:rsidRPr="0045113B">
              <w:rPr>
                <w:rFonts w:hint="eastAsia"/>
                <w:color w:val="00B050"/>
              </w:rPr>
              <w:t>//受信シグナルバッファ用ミューテックス</w:t>
            </w:r>
          </w:p>
          <w:p w14:paraId="7DFCC34E" w14:textId="77777777" w:rsidR="00751F67" w:rsidRDefault="00751F67" w:rsidP="00751F67">
            <w:pPr>
              <w:pStyle w:val="3-"/>
            </w:pPr>
          </w:p>
          <w:p w14:paraId="64DD769A" w14:textId="77777777" w:rsidR="00751F67" w:rsidRPr="0045113B" w:rsidRDefault="00751F67" w:rsidP="00751F67">
            <w:pPr>
              <w:pStyle w:val="3-"/>
              <w:rPr>
                <w:color w:val="00B050"/>
              </w:rPr>
            </w:pPr>
            <w:r w:rsidRPr="0045113B">
              <w:rPr>
                <w:rFonts w:hint="eastAsia"/>
                <w:color w:val="00B050"/>
              </w:rPr>
              <w:t>//同期シグナル用のシグナルマスク</w:t>
            </w:r>
          </w:p>
          <w:p w14:paraId="1F1BE81C" w14:textId="77777777" w:rsidR="00751F67" w:rsidRDefault="00751F67" w:rsidP="00751F67">
            <w:pPr>
              <w:pStyle w:val="3-"/>
            </w:pPr>
            <w:r w:rsidRPr="0045113B">
              <w:rPr>
                <w:color w:val="FF0000"/>
              </w:rPr>
              <w:t>static sigset_t s_sigSet;</w:t>
            </w:r>
          </w:p>
          <w:p w14:paraId="0CA43ECF" w14:textId="77777777" w:rsidR="00751F67" w:rsidRDefault="00751F67" w:rsidP="00751F67">
            <w:pPr>
              <w:pStyle w:val="3-"/>
            </w:pPr>
          </w:p>
          <w:p w14:paraId="140A4D5D" w14:textId="77777777" w:rsidR="00751F67" w:rsidRPr="0045113B" w:rsidRDefault="00751F67" w:rsidP="00751F67">
            <w:pPr>
              <w:pStyle w:val="3-"/>
              <w:rPr>
                <w:color w:val="00B050"/>
              </w:rPr>
            </w:pPr>
            <w:r w:rsidRPr="0045113B">
              <w:rPr>
                <w:rFonts w:hint="eastAsia"/>
                <w:color w:val="00B050"/>
              </w:rPr>
              <w:t>//シグナル受信バッファ登録</w:t>
            </w:r>
          </w:p>
          <w:p w14:paraId="6A46AB2B" w14:textId="77777777" w:rsidR="00751F67" w:rsidRDefault="00751F67" w:rsidP="00751F67">
            <w:pPr>
              <w:pStyle w:val="3-"/>
            </w:pPr>
            <w:r>
              <w:t>bool pushSigBuff(SIG_INFO&amp; info)</w:t>
            </w:r>
          </w:p>
          <w:p w14:paraId="34218E47" w14:textId="77777777" w:rsidR="00751F67" w:rsidRDefault="00751F67" w:rsidP="00751F67">
            <w:pPr>
              <w:pStyle w:val="3-"/>
            </w:pPr>
            <w:r>
              <w:t>{</w:t>
            </w:r>
          </w:p>
          <w:p w14:paraId="065C04BA" w14:textId="77777777" w:rsidR="00751F67" w:rsidRDefault="00751F67" w:rsidP="00751F67">
            <w:pPr>
              <w:pStyle w:val="3-"/>
            </w:pPr>
            <w:r>
              <w:tab/>
              <w:t>bool result = false;</w:t>
            </w:r>
          </w:p>
          <w:p w14:paraId="132DF943" w14:textId="77777777" w:rsidR="00751F67" w:rsidRDefault="00751F67" w:rsidP="00751F67">
            <w:pPr>
              <w:pStyle w:val="3-"/>
            </w:pPr>
            <w:r>
              <w:tab/>
              <w:t>pthread_mutex_lock(&amp;s_sigBuffM);</w:t>
            </w:r>
          </w:p>
          <w:p w14:paraId="65C040D3" w14:textId="77777777" w:rsidR="00751F67" w:rsidRDefault="00751F67" w:rsidP="00751F67">
            <w:pPr>
              <w:pStyle w:val="3-"/>
            </w:pPr>
            <w:r>
              <w:tab/>
              <w:t>if(s_sigBuffCnt &lt; SIGNAL_RCV_MAX)</w:t>
            </w:r>
          </w:p>
          <w:p w14:paraId="1B83D56B" w14:textId="77777777" w:rsidR="00751F67" w:rsidRDefault="00751F67" w:rsidP="00751F67">
            <w:pPr>
              <w:pStyle w:val="3-"/>
            </w:pPr>
            <w:r>
              <w:tab/>
              <w:t>{</w:t>
            </w:r>
          </w:p>
          <w:p w14:paraId="2B9F1987" w14:textId="77777777" w:rsidR="00751F67" w:rsidRDefault="00751F67" w:rsidP="00751F67">
            <w:pPr>
              <w:pStyle w:val="3-"/>
            </w:pPr>
            <w:r>
              <w:tab/>
            </w:r>
            <w:r>
              <w:tab/>
              <w:t>s_sigBuff[s_sigBuffCnt++] = info;</w:t>
            </w:r>
          </w:p>
          <w:p w14:paraId="11A3179A" w14:textId="77777777" w:rsidR="00751F67" w:rsidRDefault="00751F67" w:rsidP="00751F67">
            <w:pPr>
              <w:pStyle w:val="3-"/>
            </w:pPr>
            <w:r>
              <w:tab/>
            </w:r>
            <w:r>
              <w:tab/>
              <w:t>pthread_cond_signal(&amp;s_sigBuffC);</w:t>
            </w:r>
          </w:p>
          <w:p w14:paraId="38CD3454" w14:textId="77777777" w:rsidR="00751F67" w:rsidRDefault="00751F67" w:rsidP="00751F67">
            <w:pPr>
              <w:pStyle w:val="3-"/>
            </w:pPr>
            <w:r>
              <w:tab/>
            </w:r>
            <w:r>
              <w:tab/>
              <w:t>result = true;</w:t>
            </w:r>
          </w:p>
          <w:p w14:paraId="335D5C00" w14:textId="77777777" w:rsidR="00751F67" w:rsidRDefault="00751F67" w:rsidP="00751F67">
            <w:pPr>
              <w:pStyle w:val="3-"/>
            </w:pPr>
            <w:r>
              <w:tab/>
              <w:t>}</w:t>
            </w:r>
          </w:p>
          <w:p w14:paraId="1F9F2B8B" w14:textId="77777777" w:rsidR="00751F67" w:rsidRDefault="00751F67" w:rsidP="00751F67">
            <w:pPr>
              <w:pStyle w:val="3-"/>
            </w:pPr>
            <w:r>
              <w:tab/>
              <w:t>pthread_mutex_unlock(&amp;s_sigBuffM);</w:t>
            </w:r>
          </w:p>
          <w:p w14:paraId="3856282C" w14:textId="77777777" w:rsidR="00751F67" w:rsidRDefault="00751F67" w:rsidP="00751F67">
            <w:pPr>
              <w:pStyle w:val="3-"/>
            </w:pPr>
            <w:r>
              <w:tab/>
              <w:t>return result;</w:t>
            </w:r>
          </w:p>
          <w:p w14:paraId="5C4FEE0F" w14:textId="77777777" w:rsidR="00751F67" w:rsidRDefault="00751F67" w:rsidP="00751F67">
            <w:pPr>
              <w:pStyle w:val="3-"/>
            </w:pPr>
            <w:r>
              <w:t>}</w:t>
            </w:r>
          </w:p>
          <w:p w14:paraId="016C99A2" w14:textId="77777777" w:rsidR="00751F67" w:rsidRPr="0045113B" w:rsidRDefault="00751F67" w:rsidP="00751F67">
            <w:pPr>
              <w:pStyle w:val="3-"/>
              <w:rPr>
                <w:color w:val="00B050"/>
              </w:rPr>
            </w:pPr>
            <w:r w:rsidRPr="0045113B">
              <w:rPr>
                <w:rFonts w:hint="eastAsia"/>
                <w:color w:val="00B050"/>
              </w:rPr>
              <w:t>//シグナル受信バッファ取り出し</w:t>
            </w:r>
          </w:p>
          <w:p w14:paraId="3E4E89B5" w14:textId="77777777" w:rsidR="00751F67" w:rsidRDefault="00751F67" w:rsidP="00751F67">
            <w:pPr>
              <w:pStyle w:val="3-"/>
            </w:pPr>
            <w:r>
              <w:t>SIG_INFO popSigBuff(bool is_lock = true)</w:t>
            </w:r>
          </w:p>
          <w:p w14:paraId="6605C4E3" w14:textId="77777777" w:rsidR="00751F67" w:rsidRDefault="00751F67" w:rsidP="00751F67">
            <w:pPr>
              <w:pStyle w:val="3-"/>
            </w:pPr>
            <w:r>
              <w:t>{</w:t>
            </w:r>
          </w:p>
          <w:p w14:paraId="065F1F7F" w14:textId="77777777" w:rsidR="00751F67" w:rsidRDefault="00751F67" w:rsidP="00751F67">
            <w:pPr>
              <w:pStyle w:val="3-"/>
            </w:pPr>
            <w:r>
              <w:tab/>
              <w:t>SIG_INFO info = {-1, 0, 0};</w:t>
            </w:r>
          </w:p>
          <w:p w14:paraId="0A47F540" w14:textId="77777777" w:rsidR="00751F67" w:rsidRDefault="00751F67" w:rsidP="00751F67">
            <w:pPr>
              <w:pStyle w:val="3-"/>
            </w:pPr>
            <w:r>
              <w:tab/>
              <w:t>if(is_lock)</w:t>
            </w:r>
          </w:p>
          <w:p w14:paraId="05984EE0" w14:textId="77777777" w:rsidR="00751F67" w:rsidRDefault="00751F67" w:rsidP="00751F67">
            <w:pPr>
              <w:pStyle w:val="3-"/>
            </w:pPr>
            <w:r>
              <w:tab/>
            </w:r>
            <w:r>
              <w:tab/>
              <w:t>pthread_mutex_lock(&amp;s_sigBuffM);</w:t>
            </w:r>
          </w:p>
          <w:p w14:paraId="3F16AAD0" w14:textId="77777777" w:rsidR="00751F67" w:rsidRDefault="00751F67" w:rsidP="00751F67">
            <w:pPr>
              <w:pStyle w:val="3-"/>
            </w:pPr>
            <w:r>
              <w:tab/>
              <w:t>if(s_sigBuffCnt &gt; 0)</w:t>
            </w:r>
          </w:p>
          <w:p w14:paraId="63A3B352" w14:textId="77777777" w:rsidR="00751F67" w:rsidRDefault="00751F67" w:rsidP="00751F67">
            <w:pPr>
              <w:pStyle w:val="3-"/>
            </w:pPr>
            <w:r>
              <w:tab/>
              <w:t>{</w:t>
            </w:r>
          </w:p>
          <w:p w14:paraId="1A232EC0" w14:textId="77777777" w:rsidR="00751F67" w:rsidRDefault="00751F67" w:rsidP="00751F67">
            <w:pPr>
              <w:pStyle w:val="3-"/>
            </w:pPr>
            <w:r>
              <w:tab/>
            </w:r>
            <w:r>
              <w:tab/>
              <w:t>info = s_sigBuff[0];</w:t>
            </w:r>
          </w:p>
          <w:p w14:paraId="52C54D0C" w14:textId="77777777" w:rsidR="00751F67" w:rsidRDefault="00751F67" w:rsidP="00751F67">
            <w:pPr>
              <w:pStyle w:val="3-"/>
            </w:pPr>
            <w:r>
              <w:tab/>
            </w:r>
            <w:r>
              <w:tab/>
              <w:t>--s_sigBuffCnt;</w:t>
            </w:r>
          </w:p>
          <w:p w14:paraId="7629A244" w14:textId="77777777" w:rsidR="00751F67" w:rsidRDefault="00751F67" w:rsidP="00751F67">
            <w:pPr>
              <w:pStyle w:val="3-"/>
            </w:pPr>
            <w:r>
              <w:tab/>
            </w:r>
            <w:r>
              <w:tab/>
              <w:t>for(int i = 0; i &lt; s_sigBuffCnt; ++i)</w:t>
            </w:r>
          </w:p>
          <w:p w14:paraId="364313E6" w14:textId="77777777" w:rsidR="00751F67" w:rsidRDefault="00751F67" w:rsidP="00751F67">
            <w:pPr>
              <w:pStyle w:val="3-"/>
            </w:pPr>
            <w:r>
              <w:tab/>
            </w:r>
            <w:r>
              <w:tab/>
              <w:t>{</w:t>
            </w:r>
          </w:p>
          <w:p w14:paraId="465F2882" w14:textId="77777777" w:rsidR="00751F67" w:rsidRDefault="00751F67" w:rsidP="00751F67">
            <w:pPr>
              <w:pStyle w:val="3-"/>
            </w:pPr>
            <w:r>
              <w:tab/>
            </w:r>
            <w:r>
              <w:tab/>
            </w:r>
            <w:r>
              <w:tab/>
              <w:t>s_sigBuff[i] = s_sigBuff[i + 1];</w:t>
            </w:r>
          </w:p>
          <w:p w14:paraId="4BA1E7C8" w14:textId="77777777" w:rsidR="00751F67" w:rsidRDefault="00751F67" w:rsidP="00751F67">
            <w:pPr>
              <w:pStyle w:val="3-"/>
            </w:pPr>
            <w:r>
              <w:tab/>
            </w:r>
            <w:r>
              <w:tab/>
              <w:t>}</w:t>
            </w:r>
          </w:p>
          <w:p w14:paraId="1D45B45B" w14:textId="77777777" w:rsidR="00751F67" w:rsidRDefault="00751F67" w:rsidP="00751F67">
            <w:pPr>
              <w:pStyle w:val="3-"/>
            </w:pPr>
            <w:r>
              <w:tab/>
              <w:t>}</w:t>
            </w:r>
          </w:p>
          <w:p w14:paraId="1624D297" w14:textId="77777777" w:rsidR="00751F67" w:rsidRDefault="00751F67" w:rsidP="00751F67">
            <w:pPr>
              <w:pStyle w:val="3-"/>
            </w:pPr>
            <w:r>
              <w:tab/>
              <w:t>if(is_lock)</w:t>
            </w:r>
          </w:p>
          <w:p w14:paraId="1DAFA1EE" w14:textId="77777777" w:rsidR="00751F67" w:rsidRDefault="00751F67" w:rsidP="00751F67">
            <w:pPr>
              <w:pStyle w:val="3-"/>
            </w:pPr>
            <w:r>
              <w:tab/>
            </w:r>
            <w:r>
              <w:tab/>
              <w:t>pthread_mutex_unlock(&amp;s_sigBuffM);</w:t>
            </w:r>
          </w:p>
          <w:p w14:paraId="75E3EE57" w14:textId="77777777" w:rsidR="00751F67" w:rsidRDefault="00751F67" w:rsidP="00751F67">
            <w:pPr>
              <w:pStyle w:val="3-"/>
            </w:pPr>
            <w:r>
              <w:tab/>
              <w:t>return info;</w:t>
            </w:r>
          </w:p>
          <w:p w14:paraId="443B795D" w14:textId="77777777" w:rsidR="00751F67" w:rsidRDefault="00751F67" w:rsidP="00751F67">
            <w:pPr>
              <w:pStyle w:val="3-"/>
            </w:pPr>
            <w:r>
              <w:t>}</w:t>
            </w:r>
          </w:p>
          <w:p w14:paraId="38ABC512" w14:textId="77777777" w:rsidR="00751F67" w:rsidRPr="0045113B" w:rsidRDefault="00751F67" w:rsidP="00751F67">
            <w:pPr>
              <w:pStyle w:val="3-"/>
              <w:rPr>
                <w:color w:val="00B050"/>
              </w:rPr>
            </w:pPr>
            <w:r w:rsidRPr="0045113B">
              <w:rPr>
                <w:rFonts w:hint="eastAsia"/>
                <w:color w:val="00B050"/>
              </w:rPr>
              <w:t>//シグナル受信待ち受け</w:t>
            </w:r>
          </w:p>
          <w:p w14:paraId="30B406AD" w14:textId="77777777" w:rsidR="00751F67" w:rsidRDefault="00751F67" w:rsidP="00751F67">
            <w:pPr>
              <w:pStyle w:val="3-"/>
            </w:pPr>
            <w:r>
              <w:t>SIG_INFO watchSigBuff()</w:t>
            </w:r>
          </w:p>
          <w:p w14:paraId="0570EB1A" w14:textId="77777777" w:rsidR="00751F67" w:rsidRDefault="00751F67" w:rsidP="00751F67">
            <w:pPr>
              <w:pStyle w:val="3-"/>
            </w:pPr>
            <w:r>
              <w:t>{</w:t>
            </w:r>
          </w:p>
          <w:p w14:paraId="57F7E629" w14:textId="77777777" w:rsidR="00751F67" w:rsidRPr="0045113B" w:rsidRDefault="00751F67" w:rsidP="00751F67">
            <w:pPr>
              <w:pStyle w:val="3-"/>
              <w:rPr>
                <w:color w:val="00B050"/>
              </w:rPr>
            </w:pPr>
            <w:r>
              <w:rPr>
                <w:rFonts w:hint="eastAsia"/>
              </w:rPr>
              <w:tab/>
            </w:r>
            <w:r w:rsidRPr="0045113B">
              <w:rPr>
                <w:rFonts w:hint="eastAsia"/>
                <w:color w:val="00B050"/>
              </w:rPr>
              <w:t>//シグナル受信バッファへの登録待ち</w:t>
            </w:r>
          </w:p>
          <w:p w14:paraId="5C45A90E" w14:textId="77777777" w:rsidR="00751F67" w:rsidRDefault="00751F67" w:rsidP="00751F67">
            <w:pPr>
              <w:pStyle w:val="3-"/>
            </w:pPr>
            <w:r>
              <w:tab/>
              <w:t>pthread_mutex_lock(&amp;s_sigBuffM);</w:t>
            </w:r>
          </w:p>
          <w:p w14:paraId="77736915" w14:textId="77777777" w:rsidR="00751F67" w:rsidRDefault="00751F67" w:rsidP="00751F67">
            <w:pPr>
              <w:pStyle w:val="3-"/>
            </w:pPr>
            <w:r>
              <w:tab/>
              <w:t>while (s_sigBuffCnt == 0)</w:t>
            </w:r>
          </w:p>
          <w:p w14:paraId="21933328" w14:textId="77777777" w:rsidR="00751F67" w:rsidRDefault="00751F67" w:rsidP="00751F67">
            <w:pPr>
              <w:pStyle w:val="3-"/>
            </w:pPr>
            <w:r>
              <w:tab/>
            </w:r>
            <w:r>
              <w:tab/>
              <w:t>pthread_cond_wait(&amp;s_sigBuffC, &amp;s_sigBuffM);</w:t>
            </w:r>
          </w:p>
          <w:p w14:paraId="271E47FF" w14:textId="77777777" w:rsidR="00751F67" w:rsidRDefault="00751F67" w:rsidP="00751F67">
            <w:pPr>
              <w:pStyle w:val="3-"/>
            </w:pPr>
            <w:r>
              <w:tab/>
              <w:t>SIG_INFO info = popSigBuff(false);</w:t>
            </w:r>
          </w:p>
          <w:p w14:paraId="4FBCB988" w14:textId="77777777" w:rsidR="00751F67" w:rsidRDefault="00751F67" w:rsidP="00751F67">
            <w:pPr>
              <w:pStyle w:val="3-"/>
            </w:pPr>
            <w:r>
              <w:tab/>
              <w:t>pthread_mutex_unlock(&amp;s_sigBuffM);</w:t>
            </w:r>
          </w:p>
          <w:p w14:paraId="16268394" w14:textId="77777777" w:rsidR="00751F67" w:rsidRDefault="00751F67" w:rsidP="00751F67">
            <w:pPr>
              <w:pStyle w:val="3-"/>
            </w:pPr>
            <w:r>
              <w:tab/>
              <w:t>return info;</w:t>
            </w:r>
          </w:p>
          <w:p w14:paraId="5E929131" w14:textId="77777777" w:rsidR="00751F67" w:rsidRDefault="00751F67" w:rsidP="00751F67">
            <w:pPr>
              <w:pStyle w:val="3-"/>
            </w:pPr>
            <w:r>
              <w:t>}</w:t>
            </w:r>
          </w:p>
          <w:p w14:paraId="37D8E921" w14:textId="77777777" w:rsidR="00751F67" w:rsidRDefault="00751F67" w:rsidP="00751F67">
            <w:pPr>
              <w:pStyle w:val="3-"/>
            </w:pPr>
          </w:p>
          <w:p w14:paraId="17747926" w14:textId="77777777" w:rsidR="00751F67" w:rsidRPr="0045113B" w:rsidRDefault="00751F67" w:rsidP="00751F67">
            <w:pPr>
              <w:pStyle w:val="3-"/>
              <w:rPr>
                <w:color w:val="00B050"/>
              </w:rPr>
            </w:pPr>
            <w:r w:rsidRPr="0045113B">
              <w:rPr>
                <w:rFonts w:hint="eastAsia"/>
                <w:color w:val="00B050"/>
              </w:rPr>
              <w:t>//シグナル名取得</w:t>
            </w:r>
          </w:p>
          <w:p w14:paraId="6A585854" w14:textId="77777777" w:rsidR="00751F67" w:rsidRDefault="00751F67" w:rsidP="00751F67">
            <w:pPr>
              <w:pStyle w:val="3-"/>
            </w:pPr>
            <w:r>
              <w:t>const char* getSigName(int sig)</w:t>
            </w:r>
          </w:p>
          <w:p w14:paraId="5A419130" w14:textId="77777777" w:rsidR="00751F67" w:rsidRDefault="00751F67" w:rsidP="00751F67">
            <w:pPr>
              <w:pStyle w:val="3-"/>
            </w:pPr>
            <w:r>
              <w:t>{</w:t>
            </w:r>
          </w:p>
          <w:p w14:paraId="206BD640" w14:textId="77777777" w:rsidR="00751F67" w:rsidRDefault="00751F67" w:rsidP="00751F67">
            <w:pPr>
              <w:pStyle w:val="3-"/>
            </w:pPr>
            <w:r>
              <w:t>#define CASE_TO_STR(x) case x: return #x; break</w:t>
            </w:r>
          </w:p>
          <w:p w14:paraId="640719BC" w14:textId="77777777" w:rsidR="00751F67" w:rsidRDefault="00751F67" w:rsidP="00751F67">
            <w:pPr>
              <w:pStyle w:val="3-"/>
            </w:pPr>
            <w:r>
              <w:tab/>
              <w:t>switch(sig)</w:t>
            </w:r>
          </w:p>
          <w:p w14:paraId="7F731BE2" w14:textId="77777777" w:rsidR="00751F67" w:rsidRDefault="00751F67" w:rsidP="00751F67">
            <w:pPr>
              <w:pStyle w:val="3-"/>
            </w:pPr>
            <w:r>
              <w:tab/>
              <w:t>{</w:t>
            </w:r>
          </w:p>
          <w:p w14:paraId="7E019E17" w14:textId="77777777" w:rsidR="00751F67" w:rsidRDefault="00751F67" w:rsidP="00751F67">
            <w:pPr>
              <w:pStyle w:val="3-"/>
            </w:pPr>
            <w:r>
              <w:tab/>
              <w:t>CASE_TO_STR(SIGINT);</w:t>
            </w:r>
          </w:p>
          <w:p w14:paraId="1F1AD543" w14:textId="77777777" w:rsidR="00751F67" w:rsidRDefault="00751F67" w:rsidP="00751F67">
            <w:pPr>
              <w:pStyle w:val="3-"/>
            </w:pPr>
            <w:r>
              <w:tab/>
              <w:t>CASE_TO_STR(SIGTSTP);</w:t>
            </w:r>
          </w:p>
          <w:p w14:paraId="63743D62" w14:textId="77777777" w:rsidR="00751F67" w:rsidRDefault="00751F67" w:rsidP="00751F67">
            <w:pPr>
              <w:pStyle w:val="3-"/>
            </w:pPr>
            <w:r>
              <w:tab/>
              <w:t>CASE_TO_STR(SIGCONT);</w:t>
            </w:r>
          </w:p>
          <w:p w14:paraId="7D63D4D4" w14:textId="77777777" w:rsidR="00751F67" w:rsidRDefault="00751F67" w:rsidP="00751F67">
            <w:pPr>
              <w:pStyle w:val="3-"/>
            </w:pPr>
            <w:r>
              <w:tab/>
              <w:t>CASE_TO_STR(SIGQUIT);</w:t>
            </w:r>
          </w:p>
          <w:p w14:paraId="79E8CF5C" w14:textId="77777777" w:rsidR="00751F67" w:rsidRDefault="00751F67" w:rsidP="00751F67">
            <w:pPr>
              <w:pStyle w:val="3-"/>
            </w:pPr>
            <w:r>
              <w:tab/>
              <w:t>CASE_TO_STR(SIGTRAP);</w:t>
            </w:r>
          </w:p>
          <w:p w14:paraId="7367F07C" w14:textId="77777777" w:rsidR="00751F67" w:rsidRDefault="00751F67" w:rsidP="00751F67">
            <w:pPr>
              <w:pStyle w:val="3-"/>
            </w:pPr>
            <w:r>
              <w:lastRenderedPageBreak/>
              <w:tab/>
              <w:t>CASE_TO_STR(SIGUSR1);</w:t>
            </w:r>
          </w:p>
          <w:p w14:paraId="7581ACD2" w14:textId="77777777" w:rsidR="00751F67" w:rsidRDefault="00751F67" w:rsidP="00751F67">
            <w:pPr>
              <w:pStyle w:val="3-"/>
            </w:pPr>
            <w:r>
              <w:tab/>
              <w:t>CASE_TO_STR(SIGUSR2);</w:t>
            </w:r>
          </w:p>
          <w:p w14:paraId="0ACFE429" w14:textId="77777777" w:rsidR="00751F67" w:rsidRDefault="00751F67" w:rsidP="00751F67">
            <w:pPr>
              <w:pStyle w:val="3-"/>
            </w:pPr>
            <w:r>
              <w:tab/>
              <w:t>CASE_TO_STR(SIGALRM);</w:t>
            </w:r>
          </w:p>
          <w:p w14:paraId="6470B3B6" w14:textId="77777777" w:rsidR="00751F67" w:rsidRDefault="00751F67" w:rsidP="00751F67">
            <w:pPr>
              <w:pStyle w:val="3-"/>
            </w:pPr>
            <w:r>
              <w:tab/>
              <w:t>}</w:t>
            </w:r>
          </w:p>
          <w:p w14:paraId="52AB3D82" w14:textId="77777777" w:rsidR="00751F67" w:rsidRDefault="00751F67" w:rsidP="00751F67">
            <w:pPr>
              <w:pStyle w:val="3-"/>
            </w:pPr>
            <w:r>
              <w:t>#undef  CASE_TO_STR</w:t>
            </w:r>
          </w:p>
          <w:p w14:paraId="0E638FC1" w14:textId="77777777" w:rsidR="00751F67" w:rsidRDefault="00751F67" w:rsidP="00751F67">
            <w:pPr>
              <w:pStyle w:val="3-"/>
            </w:pPr>
            <w:r>
              <w:tab/>
              <w:t>static char unknown[32];</w:t>
            </w:r>
          </w:p>
          <w:p w14:paraId="1C8E8554" w14:textId="77777777" w:rsidR="00751F67" w:rsidRDefault="00751F67" w:rsidP="00751F67">
            <w:pPr>
              <w:pStyle w:val="3-"/>
            </w:pPr>
            <w:r>
              <w:tab/>
              <w:t>sprintf(unknown, "(unknown:%d)", sig);</w:t>
            </w:r>
          </w:p>
          <w:p w14:paraId="229DB36C" w14:textId="77777777" w:rsidR="00751F67" w:rsidRDefault="00751F67" w:rsidP="00751F67">
            <w:pPr>
              <w:pStyle w:val="3-"/>
            </w:pPr>
            <w:r>
              <w:tab/>
              <w:t>return unknown;</w:t>
            </w:r>
          </w:p>
          <w:p w14:paraId="16F8E9CA" w14:textId="77777777" w:rsidR="00751F67" w:rsidRDefault="00751F67" w:rsidP="00751F67">
            <w:pPr>
              <w:pStyle w:val="3-"/>
            </w:pPr>
            <w:r>
              <w:t>}</w:t>
            </w:r>
          </w:p>
          <w:p w14:paraId="662D9CA8" w14:textId="77777777" w:rsidR="00751F67" w:rsidRDefault="00751F67" w:rsidP="00751F67">
            <w:pPr>
              <w:pStyle w:val="3-"/>
            </w:pPr>
          </w:p>
          <w:p w14:paraId="7EDFD4A9" w14:textId="77777777" w:rsidR="00751F67" w:rsidRPr="0045113B" w:rsidRDefault="00751F67" w:rsidP="00751F67">
            <w:pPr>
              <w:pStyle w:val="3-"/>
              <w:rPr>
                <w:color w:val="00B050"/>
              </w:rPr>
            </w:pPr>
            <w:r w:rsidRPr="0045113B">
              <w:rPr>
                <w:rFonts w:hint="eastAsia"/>
                <w:color w:val="00B050"/>
              </w:rPr>
              <w:t>//シグナル情報作成</w:t>
            </w:r>
          </w:p>
          <w:p w14:paraId="6BEE4C5B" w14:textId="77777777" w:rsidR="00751F67" w:rsidRDefault="00751F67" w:rsidP="00751F67">
            <w:pPr>
              <w:pStyle w:val="3-"/>
            </w:pPr>
            <w:r>
              <w:t>SIG_INFO makeSigInfo(int sig)</w:t>
            </w:r>
          </w:p>
          <w:p w14:paraId="2FF42DBB" w14:textId="77777777" w:rsidR="00751F67" w:rsidRDefault="00751F67" w:rsidP="00751F67">
            <w:pPr>
              <w:pStyle w:val="3-"/>
            </w:pPr>
            <w:r>
              <w:t>{</w:t>
            </w:r>
          </w:p>
          <w:p w14:paraId="458B1D59" w14:textId="77777777" w:rsidR="00751F67" w:rsidRDefault="00751F67" w:rsidP="00751F67">
            <w:pPr>
              <w:pStyle w:val="3-"/>
            </w:pPr>
            <w:r>
              <w:tab/>
              <w:t>SIG_INFO info = {sig, pthread_self(), s_tlsData};</w:t>
            </w:r>
          </w:p>
          <w:p w14:paraId="04F1C4F0" w14:textId="77777777" w:rsidR="00751F67" w:rsidRDefault="00751F67" w:rsidP="00751F67">
            <w:pPr>
              <w:pStyle w:val="3-"/>
            </w:pPr>
            <w:r>
              <w:tab/>
              <w:t>return info;</w:t>
            </w:r>
          </w:p>
          <w:p w14:paraId="4A1CEA5A" w14:textId="77777777" w:rsidR="00751F67" w:rsidRDefault="00751F67" w:rsidP="00751F67">
            <w:pPr>
              <w:pStyle w:val="3-"/>
            </w:pPr>
            <w:r>
              <w:t>}</w:t>
            </w:r>
          </w:p>
          <w:p w14:paraId="52575D41" w14:textId="77777777" w:rsidR="00751F67" w:rsidRDefault="00751F67" w:rsidP="00751F67">
            <w:pPr>
              <w:pStyle w:val="3-"/>
            </w:pPr>
          </w:p>
          <w:p w14:paraId="7CA1694A" w14:textId="77777777" w:rsidR="00751F67" w:rsidRDefault="00751F67" w:rsidP="00751F67">
            <w:pPr>
              <w:pStyle w:val="3-"/>
            </w:pPr>
            <w:r w:rsidRPr="0045113B">
              <w:rPr>
                <w:rFonts w:hint="eastAsia"/>
                <w:color w:val="00B050"/>
              </w:rPr>
              <w:t>//シグナル情報表示</w:t>
            </w:r>
          </w:p>
          <w:p w14:paraId="5751448D" w14:textId="77777777" w:rsidR="00751F67" w:rsidRDefault="00751F67" w:rsidP="00751F67">
            <w:pPr>
              <w:pStyle w:val="3-"/>
            </w:pPr>
            <w:r>
              <w:t>void printSigInfo(SIG_INFO&amp; info)</w:t>
            </w:r>
          </w:p>
          <w:p w14:paraId="63BFBB0C" w14:textId="77777777" w:rsidR="00751F67" w:rsidRDefault="00751F67" w:rsidP="00751F67">
            <w:pPr>
              <w:pStyle w:val="3-"/>
            </w:pPr>
            <w:r>
              <w:t>{</w:t>
            </w:r>
          </w:p>
          <w:p w14:paraId="4D77B5CB" w14:textId="77777777" w:rsidR="00751F67" w:rsidRDefault="00751F67" w:rsidP="00751F67">
            <w:pPr>
              <w:pStyle w:val="3-"/>
            </w:pPr>
            <w:r>
              <w:tab/>
              <w:t>printf("[%s] (thread=%x) tls=%d\n", getSigName(info.sig), info.pth, info.tls);</w:t>
            </w:r>
          </w:p>
          <w:p w14:paraId="0485FEF2" w14:textId="77777777" w:rsidR="00751F67" w:rsidRDefault="00751F67" w:rsidP="00751F67">
            <w:pPr>
              <w:pStyle w:val="3-"/>
            </w:pPr>
            <w:r>
              <w:tab/>
              <w:t>fflush(stdout);</w:t>
            </w:r>
          </w:p>
          <w:p w14:paraId="2392475B" w14:textId="77777777" w:rsidR="00751F67" w:rsidRDefault="00751F67" w:rsidP="00751F67">
            <w:pPr>
              <w:pStyle w:val="3-"/>
            </w:pPr>
            <w:r>
              <w:t>}</w:t>
            </w:r>
          </w:p>
          <w:p w14:paraId="3DC845CD" w14:textId="77777777" w:rsidR="00751F67" w:rsidRDefault="00751F67" w:rsidP="00751F67">
            <w:pPr>
              <w:pStyle w:val="3-"/>
            </w:pPr>
            <w:r>
              <w:t>void printSigInfo(int sig)</w:t>
            </w:r>
          </w:p>
          <w:p w14:paraId="472A97D9" w14:textId="77777777" w:rsidR="00751F67" w:rsidRDefault="00751F67" w:rsidP="00751F67">
            <w:pPr>
              <w:pStyle w:val="3-"/>
            </w:pPr>
            <w:r>
              <w:t>{</w:t>
            </w:r>
          </w:p>
          <w:p w14:paraId="48103985" w14:textId="77777777" w:rsidR="00751F67" w:rsidRDefault="00751F67" w:rsidP="00751F67">
            <w:pPr>
              <w:pStyle w:val="3-"/>
            </w:pPr>
            <w:r>
              <w:tab/>
              <w:t>SIG_INFO info = makeSigInfo(sig);</w:t>
            </w:r>
          </w:p>
          <w:p w14:paraId="317B8D6B" w14:textId="77777777" w:rsidR="00751F67" w:rsidRDefault="00751F67" w:rsidP="00751F67">
            <w:pPr>
              <w:pStyle w:val="3-"/>
            </w:pPr>
            <w:r>
              <w:tab/>
              <w:t>printSigInfo(info);</w:t>
            </w:r>
          </w:p>
          <w:p w14:paraId="6BECFD23" w14:textId="77777777" w:rsidR="00751F67" w:rsidRDefault="00751F67" w:rsidP="00751F67">
            <w:pPr>
              <w:pStyle w:val="3-"/>
            </w:pPr>
            <w:r>
              <w:t>}</w:t>
            </w:r>
          </w:p>
          <w:p w14:paraId="7DB81B8D" w14:textId="77777777" w:rsidR="00751F67" w:rsidRDefault="00751F67" w:rsidP="00751F67">
            <w:pPr>
              <w:pStyle w:val="3-"/>
            </w:pPr>
          </w:p>
          <w:p w14:paraId="1B05E989" w14:textId="77777777" w:rsidR="00751F67" w:rsidRPr="0045113B" w:rsidRDefault="00751F67" w:rsidP="00751F67">
            <w:pPr>
              <w:pStyle w:val="3-"/>
              <w:rPr>
                <w:color w:val="00B050"/>
              </w:rPr>
            </w:pPr>
            <w:r w:rsidRPr="0045113B">
              <w:rPr>
                <w:rFonts w:hint="eastAsia"/>
                <w:color w:val="00B050"/>
              </w:rPr>
              <w:t>//汎用シグナルハンドラ関数（スレッドではない）</w:t>
            </w:r>
          </w:p>
          <w:p w14:paraId="4CDCE33E" w14:textId="77777777" w:rsidR="00751F67" w:rsidRPr="0045113B" w:rsidRDefault="00751F67" w:rsidP="00751F67">
            <w:pPr>
              <w:pStyle w:val="3-"/>
              <w:rPr>
                <w:color w:val="00B050"/>
              </w:rPr>
            </w:pPr>
            <w:r w:rsidRPr="0045113B">
              <w:rPr>
                <w:rFonts w:hint="eastAsia"/>
                <w:color w:val="00B050"/>
              </w:rPr>
              <w:t>//※シグナルハンドラは「プロセス」に対するシグナルをハンドリングする関数</w:t>
            </w:r>
          </w:p>
          <w:p w14:paraId="51069D63" w14:textId="77777777" w:rsidR="00751F67" w:rsidRPr="0045113B" w:rsidRDefault="00751F67" w:rsidP="00751F67">
            <w:pPr>
              <w:pStyle w:val="3-"/>
              <w:rPr>
                <w:color w:val="FF0000"/>
              </w:rPr>
            </w:pPr>
            <w:r w:rsidRPr="0045113B">
              <w:rPr>
                <w:color w:val="FF0000"/>
              </w:rPr>
              <w:t>void signalHandler(int sig)</w:t>
            </w:r>
          </w:p>
          <w:p w14:paraId="05D0ACF8" w14:textId="77777777" w:rsidR="00751F67" w:rsidRDefault="00751F67" w:rsidP="00751F67">
            <w:pPr>
              <w:pStyle w:val="3-"/>
            </w:pPr>
            <w:r>
              <w:t>{</w:t>
            </w:r>
          </w:p>
          <w:p w14:paraId="31885CF1" w14:textId="77777777" w:rsidR="00751F67" w:rsidRDefault="00751F67" w:rsidP="00751F67">
            <w:pPr>
              <w:pStyle w:val="3-"/>
            </w:pPr>
            <w:r>
              <w:tab/>
              <w:t>SIG_INFO info = makeSigInfo(sig);</w:t>
            </w:r>
          </w:p>
          <w:p w14:paraId="576261E4" w14:textId="77777777" w:rsidR="00751F67" w:rsidRDefault="00751F67" w:rsidP="00751F67">
            <w:pPr>
              <w:pStyle w:val="3-"/>
            </w:pPr>
            <w:r>
              <w:tab/>
              <w:t>pushSigBuff(info);</w:t>
            </w:r>
          </w:p>
          <w:p w14:paraId="74524795" w14:textId="77777777" w:rsidR="00751F67" w:rsidRDefault="00751F67" w:rsidP="00751F67">
            <w:pPr>
              <w:pStyle w:val="3-"/>
            </w:pPr>
            <w:r>
              <w:t>}</w:t>
            </w:r>
          </w:p>
          <w:p w14:paraId="13912494" w14:textId="77777777" w:rsidR="00751F67" w:rsidRDefault="00751F67" w:rsidP="00751F67">
            <w:pPr>
              <w:pStyle w:val="3-"/>
            </w:pPr>
          </w:p>
          <w:p w14:paraId="42350893" w14:textId="77777777" w:rsidR="00751F67" w:rsidRPr="0045113B" w:rsidRDefault="00751F67" w:rsidP="00751F67">
            <w:pPr>
              <w:pStyle w:val="3-"/>
              <w:rPr>
                <w:color w:val="00B050"/>
              </w:rPr>
            </w:pPr>
            <w:r w:rsidRPr="0045113B">
              <w:rPr>
                <w:rFonts w:hint="eastAsia"/>
                <w:color w:val="00B050"/>
              </w:rPr>
              <w:t>//アラーム用シグナルハンドラ関数</w:t>
            </w:r>
          </w:p>
          <w:p w14:paraId="0796BBD5" w14:textId="77777777" w:rsidR="00751F67" w:rsidRPr="0045113B" w:rsidRDefault="00751F67" w:rsidP="00751F67">
            <w:pPr>
              <w:pStyle w:val="3-"/>
              <w:rPr>
                <w:color w:val="FF0000"/>
              </w:rPr>
            </w:pPr>
            <w:r w:rsidRPr="0045113B">
              <w:rPr>
                <w:color w:val="FF0000"/>
              </w:rPr>
              <w:t>void alarmFunc(int sig)</w:t>
            </w:r>
          </w:p>
          <w:p w14:paraId="3CB09858" w14:textId="77777777" w:rsidR="00751F67" w:rsidRDefault="00751F67" w:rsidP="00751F67">
            <w:pPr>
              <w:pStyle w:val="3-"/>
            </w:pPr>
            <w:r>
              <w:t>{</w:t>
            </w:r>
          </w:p>
          <w:p w14:paraId="5DD14A20" w14:textId="77777777" w:rsidR="00751F67" w:rsidRDefault="00751F67" w:rsidP="00751F67">
            <w:pPr>
              <w:pStyle w:val="3-"/>
            </w:pPr>
            <w:r>
              <w:tab/>
              <w:t>if(s_tlsData++ &lt; 10)</w:t>
            </w:r>
          </w:p>
          <w:p w14:paraId="41158584" w14:textId="77777777" w:rsidR="00751F67" w:rsidRDefault="00751F67" w:rsidP="00751F67">
            <w:pPr>
              <w:pStyle w:val="3-"/>
            </w:pPr>
            <w:r>
              <w:tab/>
              <w:t>{</w:t>
            </w:r>
          </w:p>
          <w:p w14:paraId="71AFF543" w14:textId="669F6D50"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w:t>
            </w:r>
            <w:r w:rsidR="00F135D6">
              <w:rPr>
                <w:rFonts w:hint="eastAsia"/>
                <w:color w:val="00B050"/>
              </w:rPr>
              <w:t>汎用シグナルハンドラにシグナルを送る</w:t>
            </w:r>
          </w:p>
          <w:p w14:paraId="06610327" w14:textId="77777777" w:rsidR="00751F67" w:rsidRDefault="00751F67" w:rsidP="00751F67">
            <w:pPr>
              <w:pStyle w:val="3-"/>
            </w:pPr>
            <w:r>
              <w:tab/>
            </w:r>
            <w:r>
              <w:tab/>
              <w:t>signalHandler(sig);</w:t>
            </w:r>
          </w:p>
          <w:p w14:paraId="52C2B3BA" w14:textId="77777777" w:rsidR="00751F67" w:rsidRDefault="00751F67" w:rsidP="00751F67">
            <w:pPr>
              <w:pStyle w:val="3-"/>
            </w:pPr>
            <w:r>
              <w:tab/>
            </w:r>
            <w:r>
              <w:tab/>
            </w:r>
          </w:p>
          <w:p w14:paraId="1275C821" w14:textId="77777777"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//1秒後に再アラーム</w:t>
            </w:r>
          </w:p>
          <w:p w14:paraId="4B8B607F" w14:textId="77777777" w:rsidR="00751F67" w:rsidRPr="0045113B" w:rsidRDefault="00751F67" w:rsidP="00751F67">
            <w:pPr>
              <w:pStyle w:val="3-"/>
              <w:rPr>
                <w:color w:val="FF0000"/>
              </w:rPr>
            </w:pPr>
            <w:r>
              <w:tab/>
            </w:r>
            <w:r>
              <w:tab/>
            </w:r>
            <w:r w:rsidRPr="0045113B">
              <w:rPr>
                <w:color w:val="FF0000"/>
              </w:rPr>
              <w:t>alarm(1);</w:t>
            </w:r>
          </w:p>
          <w:p w14:paraId="3D01BF0E" w14:textId="77777777" w:rsidR="00751F67" w:rsidRDefault="00751F67" w:rsidP="00751F67">
            <w:pPr>
              <w:pStyle w:val="3-"/>
            </w:pPr>
            <w:r>
              <w:tab/>
              <w:t>}</w:t>
            </w:r>
          </w:p>
          <w:p w14:paraId="070B4A8A" w14:textId="77777777" w:rsidR="00751F67" w:rsidRDefault="00751F67" w:rsidP="00751F67">
            <w:pPr>
              <w:pStyle w:val="3-"/>
            </w:pPr>
            <w:r>
              <w:tab/>
              <w:t>else</w:t>
            </w:r>
          </w:p>
          <w:p w14:paraId="57374A6D" w14:textId="77777777" w:rsidR="00751F67" w:rsidRDefault="00751F67" w:rsidP="00751F67">
            <w:pPr>
              <w:pStyle w:val="3-"/>
            </w:pPr>
            <w:r>
              <w:tab/>
              <w:t>{</w:t>
            </w:r>
          </w:p>
          <w:p w14:paraId="7F2F1D92" w14:textId="31374948"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//規定回数アラームを発行したら終了する</w:t>
            </w:r>
            <w:r w:rsidR="0045113B">
              <w:rPr>
                <w:rFonts w:hint="eastAsia"/>
                <w:color w:val="00B050"/>
              </w:rPr>
              <w:t>（再アラームしない）</w:t>
            </w:r>
          </w:p>
          <w:p w14:paraId="4D8E7268" w14:textId="77777777" w:rsidR="00751F67" w:rsidRDefault="00751F67" w:rsidP="00751F67">
            <w:pPr>
              <w:pStyle w:val="3-"/>
            </w:pPr>
            <w:r>
              <w:tab/>
            </w:r>
            <w:r>
              <w:tab/>
            </w:r>
          </w:p>
          <w:p w14:paraId="6CC7F019" w14:textId="2281E827"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//汎用シグナルハンドラ</w:t>
            </w:r>
            <w:r w:rsidR="00F135D6">
              <w:rPr>
                <w:rFonts w:hint="eastAsia"/>
                <w:color w:val="00B050"/>
              </w:rPr>
              <w:t>に</w:t>
            </w:r>
            <w:r w:rsidRPr="0045113B">
              <w:rPr>
                <w:rFonts w:hint="eastAsia"/>
                <w:color w:val="00B050"/>
              </w:rPr>
              <w:t>SIGINT（割り込み：CTRL + C</w:t>
            </w:r>
            <w:r w:rsidR="00F135D6">
              <w:rPr>
                <w:rFonts w:hint="eastAsia"/>
                <w:color w:val="00B050"/>
              </w:rPr>
              <w:t>）を送る</w:t>
            </w:r>
          </w:p>
          <w:p w14:paraId="4D52D3A3" w14:textId="77777777" w:rsidR="00751F67" w:rsidRDefault="00751F67" w:rsidP="00751F67">
            <w:pPr>
              <w:pStyle w:val="3-"/>
            </w:pPr>
            <w:r>
              <w:tab/>
            </w:r>
            <w:r>
              <w:tab/>
            </w:r>
            <w:r w:rsidRPr="0045113B">
              <w:rPr>
                <w:color w:val="FF0000"/>
              </w:rPr>
              <w:t>signalHandler(SIGINT);</w:t>
            </w:r>
          </w:p>
          <w:p w14:paraId="7D8DE50F" w14:textId="77777777" w:rsidR="00751F67" w:rsidRDefault="00751F67" w:rsidP="00751F67">
            <w:pPr>
              <w:pStyle w:val="3-"/>
            </w:pPr>
            <w:r>
              <w:tab/>
              <w:t>}</w:t>
            </w:r>
          </w:p>
          <w:p w14:paraId="47997047" w14:textId="77777777" w:rsidR="00751F67" w:rsidRDefault="00751F67" w:rsidP="00751F67">
            <w:pPr>
              <w:pStyle w:val="3-"/>
            </w:pPr>
            <w:r>
              <w:t>}</w:t>
            </w:r>
          </w:p>
          <w:p w14:paraId="64752922" w14:textId="77777777" w:rsidR="00751F67" w:rsidRDefault="00751F67" w:rsidP="00751F67">
            <w:pPr>
              <w:pStyle w:val="3-"/>
            </w:pPr>
          </w:p>
          <w:p w14:paraId="7DB7F948" w14:textId="77777777" w:rsidR="00751F67" w:rsidRPr="00F135D6" w:rsidRDefault="00751F67" w:rsidP="00751F67">
            <w:pPr>
              <w:pStyle w:val="3-"/>
              <w:rPr>
                <w:color w:val="00B050"/>
              </w:rPr>
            </w:pPr>
            <w:r w:rsidRPr="00F135D6">
              <w:rPr>
                <w:rFonts w:hint="eastAsia"/>
                <w:color w:val="00B050"/>
              </w:rPr>
              <w:t>//同期シグナルを送信</w:t>
            </w:r>
          </w:p>
          <w:p w14:paraId="15E329A2" w14:textId="77777777" w:rsidR="00751F67" w:rsidRDefault="00751F67" w:rsidP="00751F67">
            <w:pPr>
              <w:pStyle w:val="3-"/>
            </w:pPr>
            <w:r>
              <w:t>void sendSyncSignal(int sig)</w:t>
            </w:r>
          </w:p>
          <w:p w14:paraId="46C0E3AC" w14:textId="77777777" w:rsidR="00751F67" w:rsidRDefault="00751F67" w:rsidP="00751F67">
            <w:pPr>
              <w:pStyle w:val="3-"/>
            </w:pPr>
            <w:r>
              <w:t>{</w:t>
            </w:r>
          </w:p>
          <w:p w14:paraId="70EB23AF" w14:textId="77777777" w:rsidR="00751F67" w:rsidRDefault="00751F67" w:rsidP="00751F67">
            <w:pPr>
              <w:pStyle w:val="3-"/>
            </w:pPr>
            <w:r>
              <w:rPr>
                <w:rFonts w:hint="eastAsia"/>
              </w:rPr>
              <w:tab/>
            </w:r>
            <w:r w:rsidRPr="00F135D6">
              <w:rPr>
                <w:rFonts w:hint="eastAsia"/>
                <w:color w:val="00B050"/>
              </w:rPr>
              <w:t>//同期シグナルスレッドが受け付け可能なシグナルを送信</w:t>
            </w:r>
          </w:p>
          <w:p w14:paraId="07C4E77D" w14:textId="77777777" w:rsidR="00751F67" w:rsidRDefault="00751F67" w:rsidP="00751F67">
            <w:pPr>
              <w:pStyle w:val="3-"/>
            </w:pPr>
            <w:r>
              <w:tab/>
              <w:t>if(sigismember(&amp;s_sigSet, sig))</w:t>
            </w:r>
          </w:p>
          <w:p w14:paraId="27F16414" w14:textId="77777777" w:rsidR="00751F67" w:rsidRDefault="00751F67" w:rsidP="00751F67">
            <w:pPr>
              <w:pStyle w:val="3-"/>
            </w:pPr>
            <w:r>
              <w:tab/>
              <w:t>{</w:t>
            </w:r>
          </w:p>
          <w:p w14:paraId="7299198C" w14:textId="77777777" w:rsidR="00751F67" w:rsidRDefault="00751F67" w:rsidP="00751F67">
            <w:pPr>
              <w:pStyle w:val="3-"/>
            </w:pPr>
            <w:r>
              <w:tab/>
            </w:r>
            <w:r>
              <w:tab/>
              <w:t>printf("sendSyncSignal:[%s] (thread=%x) tls=%d\n", getSigName(sig), pthread_self(), s_tlsData);</w:t>
            </w:r>
          </w:p>
          <w:p w14:paraId="7675F83B" w14:textId="77777777" w:rsidR="00751F67" w:rsidRDefault="00751F67" w:rsidP="00751F67">
            <w:pPr>
              <w:pStyle w:val="3-"/>
            </w:pPr>
            <w:r>
              <w:tab/>
            </w:r>
            <w:r>
              <w:tab/>
              <w:t>fflush(stdout);</w:t>
            </w:r>
          </w:p>
          <w:p w14:paraId="26C0F0B0" w14:textId="77777777" w:rsidR="00751F67" w:rsidRDefault="00751F67" w:rsidP="00751F67">
            <w:pPr>
              <w:pStyle w:val="3-"/>
            </w:pPr>
            <w:r>
              <w:lastRenderedPageBreak/>
              <w:tab/>
            </w:r>
            <w:r>
              <w:tab/>
            </w:r>
          </w:p>
          <w:p w14:paraId="52DE5026" w14:textId="218E0F56"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w:t>
            </w:r>
            <w:r w:rsidR="00F135D6">
              <w:rPr>
                <w:rFonts w:hint="eastAsia"/>
                <w:color w:val="00B050"/>
              </w:rPr>
              <w:t>スレッドに</w:t>
            </w:r>
            <w:r w:rsidRPr="00F135D6">
              <w:rPr>
                <w:rFonts w:hint="eastAsia"/>
                <w:color w:val="00B050"/>
              </w:rPr>
              <w:t>シグナル</w:t>
            </w:r>
            <w:r w:rsidR="00F135D6">
              <w:rPr>
                <w:rFonts w:hint="eastAsia"/>
                <w:color w:val="00B050"/>
              </w:rPr>
              <w:t>を</w:t>
            </w:r>
            <w:r w:rsidRPr="00F135D6">
              <w:rPr>
                <w:rFonts w:hint="eastAsia"/>
                <w:color w:val="00B050"/>
              </w:rPr>
              <w:t>送信</w:t>
            </w:r>
          </w:p>
          <w:p w14:paraId="35B5B532" w14:textId="77777777" w:rsidR="00751F67" w:rsidRDefault="00751F67" w:rsidP="00751F67">
            <w:pPr>
              <w:pStyle w:val="3-"/>
            </w:pPr>
            <w:r>
              <w:tab/>
            </w:r>
            <w:r>
              <w:tab/>
            </w:r>
            <w:r w:rsidRPr="00F135D6">
              <w:rPr>
                <w:color w:val="FF0000"/>
              </w:rPr>
              <w:t>pthread_kill(s_threadSyncSignal, sig);</w:t>
            </w:r>
          </w:p>
          <w:p w14:paraId="16F50E84" w14:textId="77777777" w:rsidR="00751F67" w:rsidRDefault="00751F67" w:rsidP="00751F67">
            <w:pPr>
              <w:pStyle w:val="3-"/>
            </w:pPr>
            <w:r>
              <w:tab/>
              <w:t>}</w:t>
            </w:r>
          </w:p>
          <w:p w14:paraId="523A9F24" w14:textId="77777777" w:rsidR="00751F67" w:rsidRDefault="00751F67" w:rsidP="00751F67">
            <w:pPr>
              <w:pStyle w:val="3-"/>
            </w:pPr>
            <w:r>
              <w:t>}</w:t>
            </w:r>
          </w:p>
          <w:p w14:paraId="2DF802F8" w14:textId="77777777" w:rsidR="00751F67" w:rsidRDefault="00751F67" w:rsidP="00751F67">
            <w:pPr>
              <w:pStyle w:val="3-"/>
            </w:pPr>
          </w:p>
          <w:p w14:paraId="1E96A43C" w14:textId="77777777" w:rsidR="00751F67" w:rsidRDefault="00751F67" w:rsidP="00751F67">
            <w:pPr>
              <w:pStyle w:val="3-"/>
            </w:pPr>
            <w:r w:rsidRPr="00F135D6">
              <w:rPr>
                <w:rFonts w:hint="eastAsia"/>
                <w:color w:val="00B050"/>
              </w:rPr>
              <w:t>//非同期シグナル受信バッファ監視スレッド</w:t>
            </w:r>
          </w:p>
          <w:p w14:paraId="142757DC" w14:textId="77777777" w:rsidR="00751F67" w:rsidRDefault="00751F67" w:rsidP="00751F67">
            <w:pPr>
              <w:pStyle w:val="3-"/>
            </w:pPr>
            <w:r>
              <w:t>void* threadFuncWatch(void* param_p)</w:t>
            </w:r>
          </w:p>
          <w:p w14:paraId="44624007" w14:textId="77777777" w:rsidR="00751F67" w:rsidRDefault="00751F67" w:rsidP="00751F67">
            <w:pPr>
              <w:pStyle w:val="3-"/>
            </w:pPr>
            <w:r>
              <w:t>{</w:t>
            </w:r>
          </w:p>
          <w:p w14:paraId="083F33B9" w14:textId="77777777" w:rsidR="00751F67" w:rsidRPr="00F135D6" w:rsidRDefault="00751F67" w:rsidP="00751F67">
            <w:pPr>
              <w:pStyle w:val="3-"/>
              <w:rPr>
                <w:color w:val="00B050"/>
              </w:rPr>
            </w:pPr>
            <w:r>
              <w:rPr>
                <w:rFonts w:hint="eastAsia"/>
              </w:rPr>
              <w:tab/>
            </w:r>
            <w:r w:rsidRPr="00F135D6">
              <w:rPr>
                <w:rFonts w:hint="eastAsia"/>
                <w:color w:val="00B050"/>
              </w:rPr>
              <w:t>//開始</w:t>
            </w:r>
          </w:p>
          <w:p w14:paraId="7BAFF840" w14:textId="77777777" w:rsidR="00751F67" w:rsidRDefault="00751F67" w:rsidP="00751F67">
            <w:pPr>
              <w:pStyle w:val="3-"/>
            </w:pPr>
            <w:r>
              <w:tab/>
              <w:t>printf("- begin:threadFuncWatch(%x) -\n", pthread_self());</w:t>
            </w:r>
          </w:p>
          <w:p w14:paraId="28D3AA5C" w14:textId="77777777" w:rsidR="00751F67" w:rsidRDefault="00751F67" w:rsidP="00751F67">
            <w:pPr>
              <w:pStyle w:val="3-"/>
            </w:pPr>
            <w:r>
              <w:tab/>
              <w:t>fflush(stdout);</w:t>
            </w:r>
          </w:p>
          <w:p w14:paraId="5B3B4FAE" w14:textId="77777777" w:rsidR="00751F67" w:rsidRDefault="00751F67" w:rsidP="00751F67">
            <w:pPr>
              <w:pStyle w:val="3-"/>
            </w:pPr>
            <w:r>
              <w:tab/>
            </w:r>
          </w:p>
          <w:p w14:paraId="0D6CB243" w14:textId="77777777" w:rsidR="00751F67" w:rsidRDefault="00751F67" w:rsidP="00751F67">
            <w:pPr>
              <w:pStyle w:val="3-"/>
            </w:pPr>
            <w:r>
              <w:rPr>
                <w:rFonts w:hint="eastAsia"/>
              </w:rPr>
              <w:tab/>
            </w:r>
            <w:r w:rsidRPr="00F135D6">
              <w:rPr>
                <w:rFonts w:hint="eastAsia"/>
                <w:color w:val="00B050"/>
              </w:rPr>
              <w:t>//非同期シグナルバッファ受信処理</w:t>
            </w:r>
          </w:p>
          <w:p w14:paraId="1DFF64F9" w14:textId="77777777" w:rsidR="00751F67" w:rsidRDefault="00751F67" w:rsidP="00751F67">
            <w:pPr>
              <w:pStyle w:val="3-"/>
            </w:pPr>
            <w:r>
              <w:tab/>
              <w:t>while(1)</w:t>
            </w:r>
          </w:p>
          <w:p w14:paraId="69D15383" w14:textId="77777777" w:rsidR="00751F67" w:rsidRDefault="00751F67" w:rsidP="00751F67">
            <w:pPr>
              <w:pStyle w:val="3-"/>
            </w:pPr>
            <w:r>
              <w:tab/>
              <w:t>{</w:t>
            </w:r>
          </w:p>
          <w:p w14:paraId="1E7DA521" w14:textId="77777777" w:rsidR="00751F67" w:rsidRDefault="00751F67" w:rsidP="00751F67">
            <w:pPr>
              <w:pStyle w:val="3-"/>
            </w:pPr>
            <w:r>
              <w:rPr>
                <w:rFonts w:hint="eastAsia"/>
              </w:rPr>
              <w:tab/>
            </w:r>
            <w:r>
              <w:rPr>
                <w:rFonts w:hint="eastAsia"/>
              </w:rPr>
              <w:tab/>
            </w:r>
            <w:r w:rsidRPr="00F135D6">
              <w:rPr>
                <w:rFonts w:hint="eastAsia"/>
                <w:color w:val="00B050"/>
              </w:rPr>
              <w:t>//受信バッファが溜まるまで待機</w:t>
            </w:r>
          </w:p>
          <w:p w14:paraId="5534A2FA" w14:textId="77777777" w:rsidR="00751F67" w:rsidRDefault="00751F67" w:rsidP="00751F67">
            <w:pPr>
              <w:pStyle w:val="3-"/>
            </w:pPr>
            <w:r>
              <w:tab/>
            </w:r>
            <w:r>
              <w:tab/>
            </w:r>
            <w:r w:rsidRPr="00F135D6">
              <w:rPr>
                <w:color w:val="00B050"/>
              </w:rPr>
              <w:t>SIG_INFO info = watchSigBuff();</w:t>
            </w:r>
          </w:p>
          <w:p w14:paraId="5F5D2F4E" w14:textId="77777777" w:rsidR="00751F67" w:rsidRDefault="00751F67" w:rsidP="00751F67">
            <w:pPr>
              <w:pStyle w:val="3-"/>
            </w:pPr>
            <w:r>
              <w:tab/>
            </w:r>
            <w:r>
              <w:tab/>
            </w:r>
          </w:p>
          <w:p w14:paraId="14EC9F0D" w14:textId="77777777" w:rsidR="00751F67" w:rsidRDefault="00751F67" w:rsidP="00751F67">
            <w:pPr>
              <w:pStyle w:val="3-"/>
            </w:pPr>
            <w:r>
              <w:rPr>
                <w:rFonts w:hint="eastAsia"/>
              </w:rPr>
              <w:tab/>
            </w:r>
            <w:r>
              <w:rPr>
                <w:rFonts w:hint="eastAsia"/>
              </w:rPr>
              <w:tab/>
            </w:r>
            <w:r w:rsidRPr="00F135D6">
              <w:rPr>
                <w:rFonts w:hint="eastAsia"/>
                <w:color w:val="00B050"/>
              </w:rPr>
              <w:t>//受信したシグナルを表示</w:t>
            </w:r>
          </w:p>
          <w:p w14:paraId="549E75C9" w14:textId="77777777" w:rsidR="00751F67" w:rsidRDefault="00751F67" w:rsidP="00751F67">
            <w:pPr>
              <w:pStyle w:val="3-"/>
            </w:pPr>
            <w:r>
              <w:tab/>
            </w:r>
            <w:r>
              <w:tab/>
              <w:t>printSigInfo(info);</w:t>
            </w:r>
          </w:p>
          <w:p w14:paraId="5E198579" w14:textId="77777777" w:rsidR="00751F67" w:rsidRDefault="00751F67" w:rsidP="00751F67">
            <w:pPr>
              <w:pStyle w:val="3-"/>
            </w:pPr>
            <w:r>
              <w:tab/>
            </w:r>
            <w:r>
              <w:tab/>
            </w:r>
          </w:p>
          <w:p w14:paraId="14224A8D" w14:textId="77777777" w:rsidR="00751F67" w:rsidRDefault="00751F67" w:rsidP="00751F67">
            <w:pPr>
              <w:pStyle w:val="3-"/>
            </w:pPr>
            <w:r>
              <w:rPr>
                <w:rFonts w:hint="eastAsia"/>
              </w:rPr>
              <w:tab/>
            </w:r>
            <w:r>
              <w:rPr>
                <w:rFonts w:hint="eastAsia"/>
              </w:rPr>
              <w:tab/>
            </w:r>
            <w:r w:rsidRPr="00F135D6">
              <w:rPr>
                <w:rFonts w:hint="eastAsia"/>
                <w:color w:val="00B050"/>
              </w:rPr>
              <w:t>//シグナルをリレーする</w:t>
            </w:r>
          </w:p>
          <w:p w14:paraId="0292C3AA" w14:textId="77777777" w:rsidR="00751F67" w:rsidRDefault="00751F67" w:rsidP="00751F67">
            <w:pPr>
              <w:pStyle w:val="3-"/>
            </w:pPr>
            <w:r>
              <w:tab/>
            </w:r>
            <w:r>
              <w:tab/>
              <w:t>sendSyncSignal(info.sig);</w:t>
            </w:r>
          </w:p>
          <w:p w14:paraId="53690C53" w14:textId="77777777" w:rsidR="00751F67" w:rsidRDefault="00751F67" w:rsidP="00751F67">
            <w:pPr>
              <w:pStyle w:val="3-"/>
            </w:pPr>
            <w:r>
              <w:tab/>
            </w:r>
            <w:r>
              <w:tab/>
            </w:r>
          </w:p>
          <w:p w14:paraId="000AB582" w14:textId="77777777" w:rsidR="00751F67" w:rsidRDefault="00751F67" w:rsidP="00751F67">
            <w:pPr>
              <w:pStyle w:val="3-"/>
            </w:pPr>
            <w:r>
              <w:rPr>
                <w:rFonts w:hint="eastAsia"/>
              </w:rPr>
              <w:tab/>
            </w:r>
            <w:r>
              <w:rPr>
                <w:rFonts w:hint="eastAsia"/>
              </w:rPr>
              <w:tab/>
            </w:r>
            <w:r w:rsidRPr="00F135D6">
              <w:rPr>
                <w:rFonts w:hint="eastAsia"/>
                <w:color w:val="00B050"/>
              </w:rPr>
              <w:t>//シグナルがSIGINTなら終了</w:t>
            </w:r>
          </w:p>
          <w:p w14:paraId="35E1EF2E" w14:textId="77777777" w:rsidR="00751F67" w:rsidRDefault="00751F67" w:rsidP="00751F67">
            <w:pPr>
              <w:pStyle w:val="3-"/>
            </w:pPr>
            <w:r>
              <w:tab/>
            </w:r>
            <w:r>
              <w:tab/>
              <w:t>if(info.sig == SIGINT)</w:t>
            </w:r>
          </w:p>
          <w:p w14:paraId="37A17EF8" w14:textId="77777777" w:rsidR="00751F67" w:rsidRDefault="00751F67" w:rsidP="00751F67">
            <w:pPr>
              <w:pStyle w:val="3-"/>
            </w:pPr>
            <w:r>
              <w:tab/>
            </w:r>
            <w:r>
              <w:tab/>
              <w:t>{</w:t>
            </w:r>
          </w:p>
          <w:p w14:paraId="4990CD9B" w14:textId="77777777" w:rsidR="00751F67" w:rsidRDefault="00751F67" w:rsidP="00751F67">
            <w:pPr>
              <w:pStyle w:val="3-"/>
            </w:pPr>
            <w:r>
              <w:rPr>
                <w:rFonts w:hint="eastAsia"/>
              </w:rPr>
              <w:tab/>
            </w:r>
            <w:r>
              <w:rPr>
                <w:rFonts w:hint="eastAsia"/>
              </w:rPr>
              <w:tab/>
            </w:r>
            <w:r>
              <w:rPr>
                <w:rFonts w:hint="eastAsia"/>
              </w:rPr>
              <w:tab/>
            </w:r>
            <w:r w:rsidRPr="00F135D6">
              <w:rPr>
                <w:rFonts w:hint="eastAsia"/>
                <w:color w:val="00B050"/>
              </w:rPr>
              <w:t>//同期シグナルに SIGTRAP を送って終了をうながす</w:t>
            </w:r>
          </w:p>
          <w:p w14:paraId="532C8129" w14:textId="77777777" w:rsidR="00751F67" w:rsidRDefault="00751F67" w:rsidP="00751F67">
            <w:pPr>
              <w:pStyle w:val="3-"/>
            </w:pPr>
            <w:r>
              <w:tab/>
            </w:r>
            <w:r>
              <w:tab/>
            </w:r>
            <w:r>
              <w:tab/>
              <w:t>sendSyncSignal(SIGTRAP);</w:t>
            </w:r>
          </w:p>
          <w:p w14:paraId="6D63D12B" w14:textId="77777777" w:rsidR="00751F67" w:rsidRDefault="00751F67" w:rsidP="00751F67">
            <w:pPr>
              <w:pStyle w:val="3-"/>
            </w:pPr>
            <w:r>
              <w:tab/>
            </w:r>
            <w:r>
              <w:tab/>
            </w:r>
            <w:r>
              <w:tab/>
              <w:t>break;</w:t>
            </w:r>
          </w:p>
          <w:p w14:paraId="295C3F35" w14:textId="77777777" w:rsidR="00751F67" w:rsidRDefault="00751F67" w:rsidP="00751F67">
            <w:pPr>
              <w:pStyle w:val="3-"/>
            </w:pPr>
            <w:r>
              <w:tab/>
            </w:r>
            <w:r>
              <w:tab/>
              <w:t>}</w:t>
            </w:r>
          </w:p>
          <w:p w14:paraId="52F18CF9" w14:textId="77777777" w:rsidR="00751F67" w:rsidRDefault="00751F67" w:rsidP="00751F67">
            <w:pPr>
              <w:pStyle w:val="3-"/>
            </w:pPr>
            <w:r>
              <w:tab/>
              <w:t>}</w:t>
            </w:r>
          </w:p>
          <w:p w14:paraId="17BA198E" w14:textId="77777777" w:rsidR="00751F67" w:rsidRDefault="00751F67" w:rsidP="00751F67">
            <w:pPr>
              <w:pStyle w:val="3-"/>
            </w:pPr>
            <w:r>
              <w:tab/>
            </w:r>
          </w:p>
          <w:p w14:paraId="5973220B" w14:textId="77777777" w:rsidR="00751F67" w:rsidRPr="00F135D6" w:rsidRDefault="00751F67" w:rsidP="00751F67">
            <w:pPr>
              <w:pStyle w:val="3-"/>
              <w:rPr>
                <w:color w:val="00B050"/>
              </w:rPr>
            </w:pPr>
            <w:r>
              <w:rPr>
                <w:rFonts w:hint="eastAsia"/>
              </w:rPr>
              <w:tab/>
            </w:r>
            <w:r w:rsidRPr="00F135D6">
              <w:rPr>
                <w:rFonts w:hint="eastAsia"/>
                <w:color w:val="00B050"/>
              </w:rPr>
              <w:t>//若干スリープ</w:t>
            </w:r>
          </w:p>
          <w:p w14:paraId="30EDE873" w14:textId="77777777" w:rsidR="00751F67" w:rsidRDefault="00751F67" w:rsidP="00751F67">
            <w:pPr>
              <w:pStyle w:val="3-"/>
            </w:pPr>
            <w:r>
              <w:tab/>
              <w:t>sleep(1);</w:t>
            </w:r>
          </w:p>
          <w:p w14:paraId="31FB3F32" w14:textId="77777777" w:rsidR="00751F67" w:rsidRDefault="00751F67" w:rsidP="00751F67">
            <w:pPr>
              <w:pStyle w:val="3-"/>
            </w:pPr>
            <w:r>
              <w:tab/>
            </w:r>
          </w:p>
          <w:p w14:paraId="0EB43C94" w14:textId="77777777" w:rsidR="00751F67" w:rsidRPr="00F135D6" w:rsidRDefault="00751F67" w:rsidP="00751F67">
            <w:pPr>
              <w:pStyle w:val="3-"/>
              <w:rPr>
                <w:color w:val="00B050"/>
              </w:rPr>
            </w:pPr>
            <w:r>
              <w:rPr>
                <w:rFonts w:hint="eastAsia"/>
              </w:rPr>
              <w:tab/>
            </w:r>
            <w:r w:rsidRPr="00F135D6">
              <w:rPr>
                <w:rFonts w:hint="eastAsia"/>
                <w:color w:val="00B050"/>
              </w:rPr>
              <w:t>//終了</w:t>
            </w:r>
          </w:p>
          <w:p w14:paraId="3384C452" w14:textId="77777777" w:rsidR="00751F67" w:rsidRDefault="00751F67" w:rsidP="00751F67">
            <w:pPr>
              <w:pStyle w:val="3-"/>
            </w:pPr>
            <w:r>
              <w:tab/>
              <w:t>printf("- end:threadFuncWatch(%x) -\n", pthread_self());</w:t>
            </w:r>
          </w:p>
          <w:p w14:paraId="076C4D5E" w14:textId="77777777" w:rsidR="00751F67" w:rsidRDefault="00751F67" w:rsidP="00751F67">
            <w:pPr>
              <w:pStyle w:val="3-"/>
            </w:pPr>
            <w:r>
              <w:tab/>
              <w:t>fflush(stdout);</w:t>
            </w:r>
          </w:p>
          <w:p w14:paraId="60E0BEE0" w14:textId="77777777" w:rsidR="00751F67" w:rsidRDefault="00751F67" w:rsidP="00751F67">
            <w:pPr>
              <w:pStyle w:val="3-"/>
            </w:pPr>
            <w:r>
              <w:tab/>
              <w:t>return 0;</w:t>
            </w:r>
          </w:p>
          <w:p w14:paraId="29078C44" w14:textId="77777777" w:rsidR="00751F67" w:rsidRDefault="00751F67" w:rsidP="00751F67">
            <w:pPr>
              <w:pStyle w:val="3-"/>
            </w:pPr>
            <w:r>
              <w:t>}</w:t>
            </w:r>
          </w:p>
          <w:p w14:paraId="219CCDF8" w14:textId="77777777" w:rsidR="00751F67" w:rsidRDefault="00751F67" w:rsidP="00751F67">
            <w:pPr>
              <w:pStyle w:val="3-"/>
            </w:pPr>
          </w:p>
          <w:p w14:paraId="17965E97" w14:textId="77777777" w:rsidR="00751F67" w:rsidRPr="00F135D6" w:rsidRDefault="00751F67" w:rsidP="00751F67">
            <w:pPr>
              <w:pStyle w:val="3-"/>
              <w:rPr>
                <w:color w:val="00B050"/>
              </w:rPr>
            </w:pPr>
            <w:r w:rsidRPr="00F135D6">
              <w:rPr>
                <w:rFonts w:hint="eastAsia"/>
                <w:color w:val="00B050"/>
              </w:rPr>
              <w:t>//同期シグナルスレッド</w:t>
            </w:r>
          </w:p>
          <w:p w14:paraId="7EB782DF" w14:textId="77777777" w:rsidR="00751F67" w:rsidRPr="00F135D6" w:rsidRDefault="00751F67" w:rsidP="00751F67">
            <w:pPr>
              <w:pStyle w:val="3-"/>
              <w:rPr>
                <w:color w:val="FF0000"/>
              </w:rPr>
            </w:pPr>
            <w:r w:rsidRPr="00F135D6">
              <w:rPr>
                <w:color w:val="FF0000"/>
              </w:rPr>
              <w:t>void* threadFuncSyncSignal(void* param_p)</w:t>
            </w:r>
          </w:p>
          <w:p w14:paraId="612491CE" w14:textId="77777777" w:rsidR="00751F67" w:rsidRDefault="00751F67" w:rsidP="00751F67">
            <w:pPr>
              <w:pStyle w:val="3-"/>
            </w:pPr>
            <w:r>
              <w:t>{</w:t>
            </w:r>
          </w:p>
          <w:p w14:paraId="52FA8226" w14:textId="77777777" w:rsidR="00751F67" w:rsidRDefault="00751F67" w:rsidP="00751F67">
            <w:pPr>
              <w:pStyle w:val="3-"/>
            </w:pPr>
            <w:r>
              <w:rPr>
                <w:rFonts w:hint="eastAsia"/>
              </w:rPr>
              <w:tab/>
            </w:r>
            <w:r w:rsidRPr="00F135D6">
              <w:rPr>
                <w:rFonts w:hint="eastAsia"/>
                <w:color w:val="00B050"/>
              </w:rPr>
              <w:t>//開始</w:t>
            </w:r>
          </w:p>
          <w:p w14:paraId="6F5FBE60" w14:textId="77777777" w:rsidR="00751F67" w:rsidRDefault="00751F67" w:rsidP="00751F67">
            <w:pPr>
              <w:pStyle w:val="3-"/>
            </w:pPr>
            <w:r>
              <w:tab/>
              <w:t>printf("- begin:threadFuncSyncSignal(%x) -\n", pthread_self());</w:t>
            </w:r>
          </w:p>
          <w:p w14:paraId="47174928" w14:textId="77777777" w:rsidR="00751F67" w:rsidRDefault="00751F67" w:rsidP="00751F67">
            <w:pPr>
              <w:pStyle w:val="3-"/>
            </w:pPr>
            <w:r>
              <w:tab/>
              <w:t>fflush(stdout);</w:t>
            </w:r>
          </w:p>
          <w:p w14:paraId="635E6D1A" w14:textId="77777777" w:rsidR="00751F67" w:rsidRDefault="00751F67" w:rsidP="00751F67">
            <w:pPr>
              <w:pStyle w:val="3-"/>
            </w:pPr>
            <w:r>
              <w:tab/>
            </w:r>
          </w:p>
          <w:p w14:paraId="388C7C07" w14:textId="77777777" w:rsidR="00751F67" w:rsidRPr="00F135D6" w:rsidRDefault="00751F67" w:rsidP="00751F67">
            <w:pPr>
              <w:pStyle w:val="3-"/>
              <w:rPr>
                <w:color w:val="00B050"/>
              </w:rPr>
            </w:pPr>
            <w:r>
              <w:rPr>
                <w:rFonts w:hint="eastAsia"/>
              </w:rPr>
              <w:tab/>
            </w:r>
            <w:r w:rsidRPr="00F135D6">
              <w:rPr>
                <w:rFonts w:hint="eastAsia"/>
                <w:color w:val="00B050"/>
              </w:rPr>
              <w:t>//joinせずにスレッドを終了させるために、スレッドをデタッチする</w:t>
            </w:r>
          </w:p>
          <w:p w14:paraId="007EDC82" w14:textId="77777777" w:rsidR="00751F67" w:rsidRPr="00F135D6" w:rsidRDefault="00751F67" w:rsidP="00751F67">
            <w:pPr>
              <w:pStyle w:val="3-"/>
              <w:rPr>
                <w:color w:val="00B050"/>
              </w:rPr>
            </w:pPr>
            <w:r w:rsidRPr="00F135D6">
              <w:rPr>
                <w:rFonts w:hint="eastAsia"/>
                <w:color w:val="00B050"/>
              </w:rPr>
              <w:tab/>
              <w:t>//※スレッド生成時に最初からデタッチ状態の属性を与えることも可能。</w:t>
            </w:r>
          </w:p>
          <w:p w14:paraId="1DDE110A" w14:textId="77777777" w:rsidR="00751F67" w:rsidRDefault="00751F67" w:rsidP="00751F67">
            <w:pPr>
              <w:pStyle w:val="3-"/>
            </w:pPr>
            <w:r>
              <w:tab/>
              <w:t>pthread_detach(pthread_self());</w:t>
            </w:r>
          </w:p>
          <w:p w14:paraId="6B406DBF" w14:textId="77777777" w:rsidR="00751F67" w:rsidRDefault="00751F67" w:rsidP="00751F67">
            <w:pPr>
              <w:pStyle w:val="3-"/>
            </w:pPr>
            <w:r>
              <w:tab/>
            </w:r>
          </w:p>
          <w:p w14:paraId="21BF17CF" w14:textId="77777777" w:rsidR="00751F67" w:rsidRPr="00F135D6" w:rsidRDefault="00751F67" w:rsidP="00751F67">
            <w:pPr>
              <w:pStyle w:val="3-"/>
              <w:rPr>
                <w:color w:val="00B050"/>
              </w:rPr>
            </w:pPr>
            <w:r>
              <w:rPr>
                <w:rFonts w:hint="eastAsia"/>
              </w:rPr>
              <w:tab/>
            </w:r>
            <w:r w:rsidRPr="00F135D6">
              <w:rPr>
                <w:rFonts w:hint="eastAsia"/>
                <w:color w:val="00B050"/>
              </w:rPr>
              <w:t>//シグナルマスクをセット</w:t>
            </w:r>
          </w:p>
          <w:p w14:paraId="3B013325" w14:textId="77777777" w:rsidR="00751F67" w:rsidRDefault="00751F67" w:rsidP="00751F67">
            <w:pPr>
              <w:pStyle w:val="3-"/>
            </w:pPr>
            <w:r>
              <w:tab/>
            </w:r>
            <w:r w:rsidRPr="00F135D6">
              <w:rPr>
                <w:color w:val="FF0000"/>
              </w:rPr>
              <w:t>pthread_sigmask(SIG_BLOCK, &amp;s_sigSet, NULL);</w:t>
            </w:r>
          </w:p>
          <w:p w14:paraId="3813EF34" w14:textId="77777777" w:rsidR="00751F67" w:rsidRPr="00F135D6" w:rsidRDefault="00751F67" w:rsidP="00751F67">
            <w:pPr>
              <w:pStyle w:val="3-"/>
              <w:rPr>
                <w:color w:val="00B050"/>
              </w:rPr>
            </w:pPr>
            <w:r>
              <w:rPr>
                <w:rFonts w:hint="eastAsia"/>
              </w:rPr>
              <w:tab/>
            </w:r>
            <w:r w:rsidRPr="00F135D6">
              <w:rPr>
                <w:rFonts w:hint="eastAsia"/>
                <w:color w:val="00B050"/>
              </w:rPr>
              <w:t>//※これにより、ここで設定したシグナルは、このスレッドに</w:t>
            </w:r>
          </w:p>
          <w:p w14:paraId="6FCC72C8" w14:textId="77777777" w:rsidR="00751F67" w:rsidRPr="00F135D6" w:rsidRDefault="00751F67" w:rsidP="00751F67">
            <w:pPr>
              <w:pStyle w:val="3-"/>
              <w:rPr>
                <w:color w:val="00B050"/>
              </w:rPr>
            </w:pPr>
            <w:r w:rsidRPr="00F135D6">
              <w:rPr>
                <w:rFonts w:hint="eastAsia"/>
                <w:color w:val="00B050"/>
              </w:rPr>
              <w:tab/>
              <w:t>//　キューイングされるようになり、sigwait() で取り出せるようになる。</w:t>
            </w:r>
          </w:p>
          <w:p w14:paraId="115C5B25" w14:textId="77777777" w:rsidR="00751F67" w:rsidRPr="00F135D6" w:rsidRDefault="00751F67" w:rsidP="00751F67">
            <w:pPr>
              <w:pStyle w:val="3-"/>
              <w:rPr>
                <w:color w:val="FF0000"/>
              </w:rPr>
            </w:pPr>
            <w:r w:rsidRPr="00F135D6">
              <w:rPr>
                <w:rFonts w:hint="eastAsia"/>
                <w:color w:val="00B050"/>
              </w:rPr>
              <w:tab/>
            </w:r>
            <w:r w:rsidRPr="00F135D6">
              <w:rPr>
                <w:rFonts w:hint="eastAsia"/>
                <w:color w:val="FF0000"/>
              </w:rPr>
              <w:t>//【Linuxの挙動】</w:t>
            </w:r>
          </w:p>
          <w:p w14:paraId="1F2150EB" w14:textId="77777777" w:rsidR="00751F67" w:rsidRPr="00F135D6" w:rsidRDefault="00751F67" w:rsidP="00751F67">
            <w:pPr>
              <w:pStyle w:val="3-"/>
              <w:rPr>
                <w:color w:val="FF0000"/>
              </w:rPr>
            </w:pPr>
            <w:r w:rsidRPr="00F135D6">
              <w:rPr>
                <w:rFonts w:hint="eastAsia"/>
                <w:color w:val="FF0000"/>
              </w:rPr>
              <w:tab/>
              <w:t>//※プロセスに対するシグナルには反応しない。</w:t>
            </w:r>
          </w:p>
          <w:p w14:paraId="5C29FCDE" w14:textId="77777777" w:rsidR="00751F67" w:rsidRPr="00F135D6" w:rsidRDefault="00751F67" w:rsidP="00751F67">
            <w:pPr>
              <w:pStyle w:val="3-"/>
              <w:rPr>
                <w:color w:val="FF0000"/>
              </w:rPr>
            </w:pPr>
            <w:r w:rsidRPr="00F135D6">
              <w:rPr>
                <w:rFonts w:hint="eastAsia"/>
                <w:color w:val="FF0000"/>
              </w:rPr>
              <w:tab/>
              <w:t>//【Cygwinの挙動】</w:t>
            </w:r>
          </w:p>
          <w:p w14:paraId="51D6C503" w14:textId="77777777" w:rsidR="00751F67" w:rsidRPr="00F135D6" w:rsidRDefault="00751F67" w:rsidP="00751F67">
            <w:pPr>
              <w:pStyle w:val="3-"/>
              <w:rPr>
                <w:color w:val="FF0000"/>
              </w:rPr>
            </w:pPr>
            <w:r w:rsidRPr="00F135D6">
              <w:rPr>
                <w:rFonts w:hint="eastAsia"/>
                <w:color w:val="FF0000"/>
              </w:rPr>
              <w:tab/>
              <w:t>//※プロセスに対するシグナルに反応する。</w:t>
            </w:r>
          </w:p>
          <w:p w14:paraId="3750E14D" w14:textId="6B4FEE9A" w:rsidR="00751F67" w:rsidRPr="00F135D6" w:rsidRDefault="00751F67" w:rsidP="00751F67">
            <w:pPr>
              <w:pStyle w:val="3-"/>
              <w:rPr>
                <w:color w:val="FF0000"/>
              </w:rPr>
            </w:pPr>
            <w:r w:rsidRPr="00F135D6">
              <w:rPr>
                <w:rFonts w:hint="eastAsia"/>
                <w:color w:val="FF0000"/>
              </w:rPr>
              <w:tab/>
              <w:t>//　先に同じシグナルに対するシグナルハンドラが設定されていても、</w:t>
            </w:r>
          </w:p>
          <w:p w14:paraId="34E01F50" w14:textId="77777777" w:rsidR="00751F67" w:rsidRPr="00F135D6" w:rsidRDefault="00751F67" w:rsidP="00751F67">
            <w:pPr>
              <w:pStyle w:val="3-"/>
              <w:rPr>
                <w:color w:val="FF0000"/>
              </w:rPr>
            </w:pPr>
            <w:r w:rsidRPr="00F135D6">
              <w:rPr>
                <w:rFonts w:hint="eastAsia"/>
                <w:color w:val="FF0000"/>
              </w:rPr>
              <w:tab/>
              <w:t>//　こちらが優先される。（両方は反応しない）</w:t>
            </w:r>
          </w:p>
          <w:p w14:paraId="151E1FD3" w14:textId="77777777" w:rsidR="00751F67" w:rsidRDefault="00751F67" w:rsidP="00751F67">
            <w:pPr>
              <w:pStyle w:val="3-"/>
            </w:pPr>
            <w:r>
              <w:tab/>
            </w:r>
          </w:p>
          <w:p w14:paraId="3FB79A60" w14:textId="77777777" w:rsidR="00751F67" w:rsidRDefault="00751F67" w:rsidP="00751F67">
            <w:pPr>
              <w:pStyle w:val="3-"/>
            </w:pPr>
            <w:r>
              <w:rPr>
                <w:rFonts w:hint="eastAsia"/>
              </w:rPr>
              <w:lastRenderedPageBreak/>
              <w:tab/>
            </w:r>
            <w:r w:rsidRPr="00F135D6">
              <w:rPr>
                <w:rFonts w:hint="eastAsia"/>
                <w:color w:val="00B050"/>
              </w:rPr>
              <w:t>//同期シグナル処理</w:t>
            </w:r>
          </w:p>
          <w:p w14:paraId="01AA1B9D" w14:textId="77777777" w:rsidR="00751F67" w:rsidRDefault="00751F67" w:rsidP="00751F67">
            <w:pPr>
              <w:pStyle w:val="3-"/>
            </w:pPr>
            <w:r>
              <w:tab/>
              <w:t>while(1)</w:t>
            </w:r>
          </w:p>
          <w:p w14:paraId="75F1F521" w14:textId="77777777" w:rsidR="00751F67" w:rsidRDefault="00751F67" w:rsidP="00751F67">
            <w:pPr>
              <w:pStyle w:val="3-"/>
            </w:pPr>
            <w:r>
              <w:tab/>
              <w:t>{</w:t>
            </w:r>
          </w:p>
          <w:p w14:paraId="5E55DB70" w14:textId="77777777"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//シグナル受信待ち</w:t>
            </w:r>
          </w:p>
          <w:p w14:paraId="1ED04503" w14:textId="77777777" w:rsidR="00751F67" w:rsidRPr="00F135D6" w:rsidRDefault="00751F67" w:rsidP="00751F67">
            <w:pPr>
              <w:pStyle w:val="3-"/>
              <w:rPr>
                <w:color w:val="FF0000"/>
              </w:rPr>
            </w:pPr>
            <w:r w:rsidRPr="00F135D6">
              <w:rPr>
                <w:rFonts w:hint="eastAsia"/>
                <w:color w:val="00B050"/>
              </w:rPr>
              <w:tab/>
            </w:r>
            <w:r w:rsidRPr="00F135D6">
              <w:rPr>
                <w:rFonts w:hint="eastAsia"/>
                <w:color w:val="00B050"/>
              </w:rPr>
              <w:tab/>
            </w:r>
            <w:r w:rsidRPr="00F135D6">
              <w:rPr>
                <w:rFonts w:hint="eastAsia"/>
                <w:color w:val="FF0000"/>
              </w:rPr>
              <w:t>//【Linuxの挙動】</w:t>
            </w:r>
          </w:p>
          <w:p w14:paraId="36F43817"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//※マスク対象シグナル以外のシグナルが直接送られてくると</w:t>
            </w:r>
          </w:p>
          <w:p w14:paraId="5218A671"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　普通に受信するものの、キューから削除されず復帰できない。</w:t>
            </w:r>
          </w:p>
          <w:p w14:paraId="16B61FF5"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//【Cygwinの挙動】</w:t>
            </w:r>
          </w:p>
          <w:p w14:paraId="63F4CADA"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//※マスク対象シグナル以外のシグナルが直接送られてくると</w:t>
            </w:r>
          </w:p>
          <w:p w14:paraId="4116E6A9"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　sigwait() がエラーを返す。</w:t>
            </w:r>
          </w:p>
          <w:p w14:paraId="269BB697"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　キューから削除されないので、復帰できない。</w:t>
            </w:r>
          </w:p>
          <w:p w14:paraId="3EB8867D" w14:textId="77777777" w:rsidR="00751F67" w:rsidRDefault="00751F67" w:rsidP="00751F67">
            <w:pPr>
              <w:pStyle w:val="3-"/>
            </w:pPr>
            <w:r>
              <w:tab/>
            </w:r>
            <w:r>
              <w:tab/>
              <w:t>int sig;</w:t>
            </w:r>
          </w:p>
          <w:p w14:paraId="480C35C3" w14:textId="77777777" w:rsidR="00751F67" w:rsidRDefault="00751F67" w:rsidP="00751F67">
            <w:pPr>
              <w:pStyle w:val="3-"/>
            </w:pPr>
            <w:r>
              <w:tab/>
            </w:r>
            <w:r>
              <w:tab/>
              <w:t>if(</w:t>
            </w:r>
            <w:r w:rsidRPr="00F135D6">
              <w:rPr>
                <w:color w:val="FF0000"/>
              </w:rPr>
              <w:t>sigwait(&amp;s_sigSet, &amp;sig)</w:t>
            </w:r>
            <w:r>
              <w:t xml:space="preserve"> != 0)</w:t>
            </w:r>
          </w:p>
          <w:p w14:paraId="17775734" w14:textId="77777777" w:rsidR="00751F67" w:rsidRDefault="00751F67" w:rsidP="00751F67">
            <w:pPr>
              <w:pStyle w:val="3-"/>
            </w:pPr>
            <w:r>
              <w:tab/>
            </w:r>
            <w:r>
              <w:tab/>
              <w:t>{</w:t>
            </w:r>
          </w:p>
          <w:p w14:paraId="585925CE" w14:textId="77777777" w:rsidR="00751F67" w:rsidRDefault="00751F67" w:rsidP="00751F67">
            <w:pPr>
              <w:pStyle w:val="3-"/>
            </w:pPr>
            <w:r>
              <w:tab/>
            </w:r>
            <w:r>
              <w:tab/>
            </w:r>
            <w:r>
              <w:tab/>
              <w:t>fprintf(stderr, "sigwait() failed.\n");</w:t>
            </w:r>
          </w:p>
          <w:p w14:paraId="6F0C275A" w14:textId="77777777" w:rsidR="00751F67" w:rsidRDefault="00751F67" w:rsidP="00751F67">
            <w:pPr>
              <w:pStyle w:val="3-"/>
            </w:pPr>
            <w:r>
              <w:tab/>
            </w:r>
            <w:r>
              <w:tab/>
            </w:r>
            <w:r>
              <w:tab/>
              <w:t>fflush(stderr);</w:t>
            </w:r>
          </w:p>
          <w:p w14:paraId="404E8787" w14:textId="77777777" w:rsidR="00751F67" w:rsidRDefault="00751F67" w:rsidP="00751F67">
            <w:pPr>
              <w:pStyle w:val="3-"/>
            </w:pPr>
            <w:r>
              <w:tab/>
            </w:r>
            <w:r>
              <w:tab/>
            </w:r>
            <w:r>
              <w:tab/>
              <w:t>break;</w:t>
            </w:r>
          </w:p>
          <w:p w14:paraId="1FB22C2C" w14:textId="77777777" w:rsidR="00751F67" w:rsidRDefault="00751F67" w:rsidP="00751F67">
            <w:pPr>
              <w:pStyle w:val="3-"/>
            </w:pPr>
            <w:r>
              <w:tab/>
            </w:r>
            <w:r>
              <w:tab/>
              <w:t>}</w:t>
            </w:r>
          </w:p>
          <w:p w14:paraId="11555D91" w14:textId="77777777" w:rsidR="00751F67" w:rsidRDefault="00751F67" w:rsidP="00751F67">
            <w:pPr>
              <w:pStyle w:val="3-"/>
            </w:pPr>
            <w:r>
              <w:tab/>
            </w:r>
            <w:r>
              <w:tab/>
            </w:r>
          </w:p>
          <w:p w14:paraId="12F34564" w14:textId="77777777"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//カウンターを進める</w:t>
            </w:r>
          </w:p>
          <w:p w14:paraId="19B9CC45" w14:textId="77777777" w:rsidR="00751F67" w:rsidRDefault="00751F67" w:rsidP="00751F67">
            <w:pPr>
              <w:pStyle w:val="3-"/>
            </w:pPr>
            <w:r>
              <w:tab/>
            </w:r>
            <w:r>
              <w:tab/>
              <w:t>++s_tlsData;</w:t>
            </w:r>
          </w:p>
          <w:p w14:paraId="07DE3CBA" w14:textId="77777777" w:rsidR="00751F67" w:rsidRDefault="00751F67" w:rsidP="00751F67">
            <w:pPr>
              <w:pStyle w:val="3-"/>
            </w:pPr>
            <w:r>
              <w:tab/>
            </w:r>
            <w:r>
              <w:tab/>
            </w:r>
          </w:p>
          <w:p w14:paraId="73CC4DE2" w14:textId="77777777"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//シグナル表示</w:t>
            </w:r>
          </w:p>
          <w:p w14:paraId="7FD4DEA5" w14:textId="77777777" w:rsidR="00751F67" w:rsidRDefault="00751F67" w:rsidP="00751F67">
            <w:pPr>
              <w:pStyle w:val="3-"/>
            </w:pPr>
            <w:r>
              <w:tab/>
            </w:r>
            <w:r>
              <w:tab/>
              <w:t>printSigInfo(sig);</w:t>
            </w:r>
          </w:p>
          <w:p w14:paraId="246E5069" w14:textId="77777777" w:rsidR="00751F67" w:rsidRDefault="00751F67" w:rsidP="00751F67">
            <w:pPr>
              <w:pStyle w:val="3-"/>
            </w:pPr>
            <w:r>
              <w:tab/>
            </w:r>
            <w:r>
              <w:tab/>
            </w:r>
          </w:p>
          <w:p w14:paraId="370F9859" w14:textId="77777777" w:rsidR="00751F67" w:rsidRDefault="00751F67" w:rsidP="00751F67">
            <w:pPr>
              <w:pStyle w:val="3-"/>
            </w:pPr>
            <w:r>
              <w:rPr>
                <w:rFonts w:hint="eastAsia"/>
              </w:rPr>
              <w:tab/>
            </w:r>
            <w:r>
              <w:rPr>
                <w:rFonts w:hint="eastAsia"/>
              </w:rPr>
              <w:tab/>
            </w:r>
            <w:r w:rsidRPr="00F135D6">
              <w:rPr>
                <w:rFonts w:hint="eastAsia"/>
                <w:color w:val="00B050"/>
              </w:rPr>
              <w:t>//シグナルがSIGINTもしくはSIGTRAPなら終了</w:t>
            </w:r>
          </w:p>
          <w:p w14:paraId="6C545DC1" w14:textId="77777777" w:rsidR="00751F67" w:rsidRDefault="00751F67" w:rsidP="00751F67">
            <w:pPr>
              <w:pStyle w:val="3-"/>
            </w:pPr>
            <w:r>
              <w:tab/>
            </w:r>
            <w:r>
              <w:tab/>
              <w:t>if(sig == SIGINT || sig == SIGTRAP)</w:t>
            </w:r>
          </w:p>
          <w:p w14:paraId="7B9DA3A1" w14:textId="77777777" w:rsidR="00751F67" w:rsidRDefault="00751F67" w:rsidP="00751F67">
            <w:pPr>
              <w:pStyle w:val="3-"/>
            </w:pPr>
            <w:r>
              <w:tab/>
            </w:r>
            <w:r>
              <w:tab/>
            </w:r>
            <w:r>
              <w:tab/>
              <w:t>break;</w:t>
            </w:r>
          </w:p>
          <w:p w14:paraId="699B54B1" w14:textId="77777777" w:rsidR="00751F67" w:rsidRDefault="00751F67" w:rsidP="00751F67">
            <w:pPr>
              <w:pStyle w:val="3-"/>
            </w:pPr>
            <w:r>
              <w:tab/>
              <w:t>}</w:t>
            </w:r>
          </w:p>
          <w:p w14:paraId="070CF839" w14:textId="77777777" w:rsidR="00751F67" w:rsidRDefault="00751F67" w:rsidP="00751F67">
            <w:pPr>
              <w:pStyle w:val="3-"/>
            </w:pPr>
            <w:r>
              <w:tab/>
            </w:r>
          </w:p>
          <w:p w14:paraId="179B6818" w14:textId="77777777" w:rsidR="00751F67" w:rsidRPr="00F135D6" w:rsidRDefault="00751F67" w:rsidP="00751F67">
            <w:pPr>
              <w:pStyle w:val="3-"/>
              <w:rPr>
                <w:color w:val="00B050"/>
              </w:rPr>
            </w:pPr>
            <w:r>
              <w:rPr>
                <w:rFonts w:hint="eastAsia"/>
              </w:rPr>
              <w:tab/>
            </w:r>
            <w:r w:rsidRPr="00F135D6">
              <w:rPr>
                <w:rFonts w:hint="eastAsia"/>
                <w:color w:val="00B050"/>
              </w:rPr>
              <w:t>//終了</w:t>
            </w:r>
          </w:p>
          <w:p w14:paraId="3FF51BD6" w14:textId="77777777" w:rsidR="00751F67" w:rsidRDefault="00751F67" w:rsidP="00751F67">
            <w:pPr>
              <w:pStyle w:val="3-"/>
            </w:pPr>
            <w:r>
              <w:tab/>
              <w:t>printf("- end:threadFuncSyncSignal(%x) -\n", pthread_self());</w:t>
            </w:r>
          </w:p>
          <w:p w14:paraId="3939C6A5" w14:textId="77777777" w:rsidR="00751F67" w:rsidRDefault="00751F67" w:rsidP="00751F67">
            <w:pPr>
              <w:pStyle w:val="3-"/>
            </w:pPr>
            <w:r>
              <w:tab/>
              <w:t>fflush(stdout);</w:t>
            </w:r>
          </w:p>
          <w:p w14:paraId="788682FA" w14:textId="77777777" w:rsidR="00751F67" w:rsidRDefault="00751F67" w:rsidP="00751F67">
            <w:pPr>
              <w:pStyle w:val="3-"/>
            </w:pPr>
            <w:r>
              <w:tab/>
              <w:t>return 0;</w:t>
            </w:r>
          </w:p>
          <w:p w14:paraId="5B5BA542" w14:textId="77777777" w:rsidR="00751F67" w:rsidRDefault="00751F67" w:rsidP="00751F67">
            <w:pPr>
              <w:pStyle w:val="3-"/>
            </w:pPr>
            <w:r>
              <w:t>}</w:t>
            </w:r>
          </w:p>
          <w:p w14:paraId="65DFB94E" w14:textId="77777777" w:rsidR="00751F67" w:rsidRDefault="00751F67" w:rsidP="00751F67">
            <w:pPr>
              <w:pStyle w:val="3-"/>
            </w:pPr>
          </w:p>
          <w:p w14:paraId="52D4C77E" w14:textId="77777777" w:rsidR="00751F67" w:rsidRPr="00F135D6" w:rsidRDefault="00751F67" w:rsidP="00751F67">
            <w:pPr>
              <w:pStyle w:val="3-"/>
              <w:rPr>
                <w:color w:val="00B050"/>
              </w:rPr>
            </w:pPr>
            <w:r w:rsidRPr="00F135D6">
              <w:rPr>
                <w:rFonts w:hint="eastAsia"/>
                <w:color w:val="00B050"/>
              </w:rPr>
              <w:t>//テスト</w:t>
            </w:r>
          </w:p>
          <w:p w14:paraId="47F604AA" w14:textId="77777777" w:rsidR="00751F67" w:rsidRDefault="00751F67" w:rsidP="00751F67">
            <w:pPr>
              <w:pStyle w:val="3-"/>
            </w:pPr>
            <w:r>
              <w:t>int main(const int argc, const char* argv[])</w:t>
            </w:r>
          </w:p>
          <w:p w14:paraId="441DCA12" w14:textId="77777777" w:rsidR="00751F67" w:rsidRDefault="00751F67" w:rsidP="00751F67">
            <w:pPr>
              <w:pStyle w:val="3-"/>
            </w:pPr>
            <w:r>
              <w:t>{</w:t>
            </w:r>
          </w:p>
          <w:p w14:paraId="45DDE5FC" w14:textId="77777777" w:rsidR="00751F67" w:rsidRPr="00F135D6" w:rsidRDefault="00751F67" w:rsidP="00751F67">
            <w:pPr>
              <w:pStyle w:val="3-"/>
              <w:rPr>
                <w:color w:val="00B050"/>
              </w:rPr>
            </w:pPr>
            <w:r>
              <w:rPr>
                <w:rFonts w:hint="eastAsia"/>
              </w:rPr>
              <w:tab/>
            </w:r>
            <w:r w:rsidRPr="00F135D6">
              <w:rPr>
                <w:rFonts w:hint="eastAsia"/>
                <w:color w:val="00B050"/>
              </w:rPr>
              <w:t>//開始</w:t>
            </w:r>
          </w:p>
          <w:p w14:paraId="6CCCDF64" w14:textId="77777777" w:rsidR="00751F67" w:rsidRDefault="00751F67" w:rsidP="00751F67">
            <w:pPr>
              <w:pStyle w:val="3-"/>
            </w:pPr>
            <w:r>
              <w:tab/>
              <w:t>printf("- begin:main(%x) -\n", pthread_self());</w:t>
            </w:r>
          </w:p>
          <w:p w14:paraId="0AA30049" w14:textId="77777777" w:rsidR="00751F67" w:rsidRDefault="00751F67" w:rsidP="00751F67">
            <w:pPr>
              <w:pStyle w:val="3-"/>
            </w:pPr>
            <w:r>
              <w:tab/>
              <w:t>fflush(stdout);</w:t>
            </w:r>
          </w:p>
          <w:p w14:paraId="2A4E94DD" w14:textId="77777777" w:rsidR="00751F67" w:rsidRDefault="00751F67" w:rsidP="00751F67">
            <w:pPr>
              <w:pStyle w:val="3-"/>
            </w:pPr>
            <w:r>
              <w:tab/>
            </w:r>
          </w:p>
          <w:p w14:paraId="23B1996F" w14:textId="4985FE7D" w:rsidR="00751F67" w:rsidRDefault="00751F67" w:rsidP="00751F67">
            <w:pPr>
              <w:pStyle w:val="3-"/>
            </w:pPr>
            <w:r>
              <w:rPr>
                <w:rFonts w:hint="eastAsia"/>
              </w:rPr>
              <w:tab/>
            </w:r>
            <w:r w:rsidRPr="00F135D6">
              <w:rPr>
                <w:rFonts w:hint="eastAsia"/>
                <w:color w:val="00B050"/>
              </w:rPr>
              <w:t>//同期シグナル</w:t>
            </w:r>
            <w:r w:rsidR="00F135D6">
              <w:rPr>
                <w:rFonts w:hint="eastAsia"/>
                <w:color w:val="00B050"/>
              </w:rPr>
              <w:t>（スレッド）</w:t>
            </w:r>
            <w:r w:rsidRPr="00F135D6">
              <w:rPr>
                <w:rFonts w:hint="eastAsia"/>
                <w:color w:val="00B050"/>
              </w:rPr>
              <w:t>用のシグナルマスク作成</w:t>
            </w:r>
          </w:p>
          <w:p w14:paraId="6F58052C" w14:textId="77777777" w:rsidR="00751F67" w:rsidRPr="00F135D6" w:rsidRDefault="00751F67" w:rsidP="00751F67">
            <w:pPr>
              <w:pStyle w:val="3-"/>
              <w:rPr>
                <w:color w:val="FF0000"/>
              </w:rPr>
            </w:pPr>
            <w:r>
              <w:tab/>
            </w:r>
            <w:r w:rsidRPr="00F135D6">
              <w:rPr>
                <w:color w:val="FF0000"/>
              </w:rPr>
              <w:t>sigemptyset(&amp;s_sigSet);</w:t>
            </w:r>
          </w:p>
          <w:p w14:paraId="1ECB5EA0"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sigaddset(&amp;s_sigSet, SIGINT); //割り込み（CTRL + C）</w:t>
            </w:r>
          </w:p>
          <w:p w14:paraId="7AF9DA7E"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SIGQUIT);</w:t>
            </w:r>
            <w:r w:rsidRPr="00F135D6">
              <w:rPr>
                <w:rFonts w:hint="eastAsia"/>
                <w:color w:val="00B050"/>
              </w:rPr>
              <w:t>//終了とコアダンプ（CTRL + \）</w:t>
            </w:r>
          </w:p>
          <w:p w14:paraId="5E4000B8"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SIGCONT);</w:t>
            </w:r>
            <w:r w:rsidRPr="00F135D6">
              <w:rPr>
                <w:rFonts w:hint="eastAsia"/>
                <w:color w:val="00B050"/>
              </w:rPr>
              <w:t>//停止していれば再開</w:t>
            </w:r>
          </w:p>
          <w:p w14:paraId="586870E1"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SIGTSTP);</w:t>
            </w:r>
            <w:r w:rsidRPr="00F135D6">
              <w:rPr>
                <w:rFonts w:hint="eastAsia"/>
                <w:color w:val="00B050"/>
              </w:rPr>
              <w:t>//端末からの中断シグナル（CTRL + Z）</w:t>
            </w:r>
          </w:p>
          <w:p w14:paraId="39BF4001"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SIGTRAP);</w:t>
            </w:r>
            <w:r w:rsidRPr="00F135D6">
              <w:rPr>
                <w:rFonts w:hint="eastAsia"/>
                <w:color w:val="00B050"/>
              </w:rPr>
              <w:t>//トレース/ブレークポイントによるトラップ</w:t>
            </w:r>
          </w:p>
          <w:p w14:paraId="79073F26"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sigaddset(&amp;s_sigSet, SIGUSR1);//ユーザー定義シグナル 1</w:t>
            </w:r>
          </w:p>
          <w:p w14:paraId="260E9E60"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SIGUSR2);</w:t>
            </w:r>
            <w:r w:rsidRPr="00F135D6">
              <w:rPr>
                <w:rFonts w:hint="eastAsia"/>
                <w:color w:val="00B050"/>
              </w:rPr>
              <w:t>//ユーザー定義シグナル 2</w:t>
            </w:r>
          </w:p>
          <w:p w14:paraId="19DE8F3C" w14:textId="77777777" w:rsidR="00751F67" w:rsidRDefault="00751F67" w:rsidP="00751F67">
            <w:pPr>
              <w:pStyle w:val="3-"/>
            </w:pPr>
            <w:r>
              <w:tab/>
            </w:r>
          </w:p>
          <w:p w14:paraId="0A29B9C8" w14:textId="77777777" w:rsidR="00751F67" w:rsidRDefault="00751F67" w:rsidP="00751F67">
            <w:pPr>
              <w:pStyle w:val="3-"/>
            </w:pPr>
            <w:r>
              <w:rPr>
                <w:rFonts w:hint="eastAsia"/>
              </w:rPr>
              <w:tab/>
            </w:r>
            <w:r w:rsidRPr="00F135D6">
              <w:rPr>
                <w:rFonts w:hint="eastAsia"/>
                <w:color w:val="00B050"/>
              </w:rPr>
              <w:t>//スレッド作成</w:t>
            </w:r>
          </w:p>
          <w:p w14:paraId="7DC8DDFB" w14:textId="77777777" w:rsidR="00751F67" w:rsidRDefault="00751F67" w:rsidP="00751F67">
            <w:pPr>
              <w:pStyle w:val="3-"/>
            </w:pPr>
            <w:r>
              <w:tab/>
              <w:t>static const int THREAD_NUM = 1;</w:t>
            </w:r>
          </w:p>
          <w:p w14:paraId="1DF8EC75" w14:textId="77777777" w:rsidR="00751F67" w:rsidRDefault="00751F67" w:rsidP="00751F67">
            <w:pPr>
              <w:pStyle w:val="3-"/>
            </w:pPr>
            <w:r>
              <w:tab/>
              <w:t>pthread_t pth[THREAD_NUM];</w:t>
            </w:r>
          </w:p>
          <w:p w14:paraId="71940B29" w14:textId="77777777" w:rsidR="00751F67" w:rsidRDefault="00751F67" w:rsidP="00751F67">
            <w:pPr>
              <w:pStyle w:val="3-"/>
            </w:pPr>
            <w:r>
              <w:tab/>
              <w:t>{</w:t>
            </w:r>
          </w:p>
          <w:p w14:paraId="577D08BF" w14:textId="77777777" w:rsidR="00751F67" w:rsidRDefault="00751F67" w:rsidP="00751F67">
            <w:pPr>
              <w:pStyle w:val="3-"/>
            </w:pPr>
            <w:r>
              <w:tab/>
            </w:r>
            <w:r>
              <w:tab/>
              <w:t>pthread_attr_t attr;</w:t>
            </w:r>
          </w:p>
          <w:p w14:paraId="72C5741B" w14:textId="77777777" w:rsidR="00751F67" w:rsidRDefault="00751F67" w:rsidP="00751F67">
            <w:pPr>
              <w:pStyle w:val="3-"/>
            </w:pPr>
            <w:r>
              <w:tab/>
            </w:r>
            <w:r>
              <w:tab/>
              <w:t>pthread_attr_init(&amp;attr);</w:t>
            </w:r>
          </w:p>
          <w:p w14:paraId="1C041F28" w14:textId="77777777" w:rsidR="00751F67" w:rsidRPr="00F135D6" w:rsidRDefault="00751F67" w:rsidP="00751F67">
            <w:pPr>
              <w:pStyle w:val="3-"/>
              <w:rPr>
                <w:color w:val="00B050"/>
              </w:rPr>
            </w:pPr>
            <w:r>
              <w:rPr>
                <w:rFonts w:hint="eastAsia"/>
              </w:rPr>
              <w:tab/>
            </w:r>
            <w:r>
              <w:rPr>
                <w:rFonts w:hint="eastAsia"/>
              </w:rPr>
              <w:tab/>
              <w:t>pthread_attr_setstacksize(&amp;attr, 1024);</w:t>
            </w:r>
            <w:r w:rsidRPr="00F135D6">
              <w:rPr>
                <w:rFonts w:hint="eastAsia"/>
                <w:color w:val="00B050"/>
              </w:rPr>
              <w:t>//スタックサイズ指定</w:t>
            </w:r>
          </w:p>
          <w:p w14:paraId="652BF202" w14:textId="77777777" w:rsidR="00751F67" w:rsidRDefault="00751F67" w:rsidP="00751F67">
            <w:pPr>
              <w:pStyle w:val="3-"/>
            </w:pPr>
            <w:r>
              <w:rPr>
                <w:rFonts w:hint="eastAsia"/>
              </w:rPr>
              <w:tab/>
            </w:r>
            <w:r>
              <w:rPr>
                <w:rFonts w:hint="eastAsia"/>
              </w:rPr>
              <w:tab/>
              <w:t>pthread_create(</w:t>
            </w:r>
            <w:r w:rsidRPr="00F135D6">
              <w:rPr>
                <w:rFonts w:hint="eastAsia"/>
              </w:rPr>
              <w:t>&amp;s_threadSyncSignal</w:t>
            </w:r>
            <w:r>
              <w:rPr>
                <w:rFonts w:hint="eastAsia"/>
              </w:rPr>
              <w:t>, &amp;attr,</w:t>
            </w:r>
            <w:r w:rsidRPr="00F135D6">
              <w:rPr>
                <w:rFonts w:hint="eastAsia"/>
                <w:color w:val="FF0000"/>
              </w:rPr>
              <w:t xml:space="preserve"> threadFuncSyncSignal</w:t>
            </w:r>
            <w:r>
              <w:rPr>
                <w:rFonts w:hint="eastAsia"/>
              </w:rPr>
              <w:t>, NULL);</w:t>
            </w:r>
            <w:r w:rsidRPr="00F135D6">
              <w:rPr>
                <w:rFonts w:hint="eastAsia"/>
                <w:color w:val="00B050"/>
              </w:rPr>
              <w:t>//同期シグナルスレッド</w:t>
            </w:r>
          </w:p>
          <w:p w14:paraId="61F02492" w14:textId="77777777" w:rsidR="00751F67" w:rsidRDefault="00751F67" w:rsidP="00751F67">
            <w:pPr>
              <w:pStyle w:val="3-"/>
            </w:pPr>
            <w:r>
              <w:rPr>
                <w:rFonts w:hint="eastAsia"/>
              </w:rPr>
              <w:tab/>
            </w:r>
            <w:r>
              <w:rPr>
                <w:rFonts w:hint="eastAsia"/>
              </w:rPr>
              <w:tab/>
              <w:t xml:space="preserve">pthread_create(&amp;s_threadWathc, &amp;attr, threadFuncWatch, NULL);  </w:t>
            </w:r>
            <w:r w:rsidRPr="00F135D6">
              <w:rPr>
                <w:rFonts w:hint="eastAsia"/>
                <w:color w:val="00B050"/>
              </w:rPr>
              <w:t>//非同期シグナル受信バッファ監視スレッド</w:t>
            </w:r>
          </w:p>
          <w:p w14:paraId="54B7D9D1" w14:textId="77777777" w:rsidR="00751F67" w:rsidRDefault="00751F67" w:rsidP="00751F67">
            <w:pPr>
              <w:pStyle w:val="3-"/>
            </w:pPr>
            <w:r>
              <w:tab/>
              <w:t>}</w:t>
            </w:r>
          </w:p>
          <w:p w14:paraId="2C2C0C88" w14:textId="77777777" w:rsidR="00751F67" w:rsidRDefault="00751F67" w:rsidP="00751F67">
            <w:pPr>
              <w:pStyle w:val="3-"/>
            </w:pPr>
            <w:r>
              <w:tab/>
            </w:r>
          </w:p>
          <w:p w14:paraId="30E97C92" w14:textId="77777777" w:rsidR="00751F67" w:rsidRDefault="00751F67" w:rsidP="00751F67">
            <w:pPr>
              <w:pStyle w:val="3-"/>
            </w:pPr>
            <w:r>
              <w:rPr>
                <w:rFonts w:hint="eastAsia"/>
              </w:rPr>
              <w:tab/>
            </w:r>
            <w:r w:rsidRPr="00F135D6">
              <w:rPr>
                <w:rFonts w:hint="eastAsia"/>
                <w:color w:val="00B050"/>
              </w:rPr>
              <w:t>//シグナルハンドラを登録　※非同期シグナル処理</w:t>
            </w:r>
          </w:p>
          <w:p w14:paraId="085CCB9A" w14:textId="77777777" w:rsidR="00751F67" w:rsidRPr="00F135D6" w:rsidRDefault="00751F67" w:rsidP="00751F67">
            <w:pPr>
              <w:pStyle w:val="3-"/>
              <w:rPr>
                <w:color w:val="00B050"/>
              </w:rPr>
            </w:pPr>
            <w:r>
              <w:rPr>
                <w:rFonts w:hint="eastAsia"/>
              </w:rPr>
              <w:lastRenderedPageBreak/>
              <w:tab/>
            </w:r>
            <w:r w:rsidRPr="00F135D6">
              <w:rPr>
                <w:rFonts w:hint="eastAsia"/>
                <w:color w:val="FF0000"/>
              </w:rPr>
              <w:t>signal(SIGINT,  signalHandler);</w:t>
            </w:r>
            <w:r w:rsidRPr="00F135D6">
              <w:rPr>
                <w:rFonts w:hint="eastAsia"/>
                <w:color w:val="00B050"/>
              </w:rPr>
              <w:t>//割り込み（CTRL + C）</w:t>
            </w:r>
          </w:p>
          <w:p w14:paraId="6AFB8F43"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signal(SIGQUIT, signalHandler);</w:t>
            </w:r>
            <w:r w:rsidRPr="00F135D6">
              <w:rPr>
                <w:rFonts w:hint="eastAsia"/>
                <w:color w:val="00B050"/>
              </w:rPr>
              <w:t>//終了とコアダンプ（CTRL + \）</w:t>
            </w:r>
          </w:p>
          <w:p w14:paraId="4FB3DFA5"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signal(SIGCONT, signalHandler);</w:t>
            </w:r>
            <w:r w:rsidRPr="00F135D6">
              <w:rPr>
                <w:rFonts w:hint="eastAsia"/>
                <w:color w:val="00B050"/>
              </w:rPr>
              <w:t>//停止していれば再開</w:t>
            </w:r>
          </w:p>
          <w:p w14:paraId="4297A2C5"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signal(SIGTSTP, signalHandler);</w:t>
            </w:r>
            <w:r w:rsidRPr="00F135D6">
              <w:rPr>
                <w:rFonts w:hint="eastAsia"/>
                <w:color w:val="00B050"/>
              </w:rPr>
              <w:t>//端末からの中断シグナル（CTRL + Z）</w:t>
            </w:r>
          </w:p>
          <w:p w14:paraId="4E4C33A3"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signal(SIGTRAP, signalHandler);//トレース/ブレークポイントによるトラップ</w:t>
            </w:r>
          </w:p>
          <w:p w14:paraId="5C65C669"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signal(SIGUSR1, signalHandler);</w:t>
            </w:r>
            <w:r w:rsidRPr="00F135D6">
              <w:rPr>
                <w:rFonts w:hint="eastAsia"/>
                <w:color w:val="00B050"/>
              </w:rPr>
              <w:t>//ユーザー定義シグナル 1</w:t>
            </w:r>
          </w:p>
          <w:p w14:paraId="47798DF3"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signal(SIGUSR2, signalHandler);//ユーザー定義シグナル 2</w:t>
            </w:r>
          </w:p>
          <w:p w14:paraId="1D477B05" w14:textId="77777777" w:rsidR="00751F67" w:rsidRDefault="00751F67" w:rsidP="00751F67">
            <w:pPr>
              <w:pStyle w:val="3-"/>
            </w:pPr>
            <w:r>
              <w:tab/>
            </w:r>
          </w:p>
          <w:p w14:paraId="5A473D31" w14:textId="77777777" w:rsidR="00751F67" w:rsidRDefault="00751F67" w:rsidP="00751F67">
            <w:pPr>
              <w:pStyle w:val="3-"/>
            </w:pPr>
            <w:r>
              <w:rPr>
                <w:rFonts w:hint="eastAsia"/>
              </w:rPr>
              <w:tab/>
            </w:r>
            <w:r w:rsidRPr="00F135D6">
              <w:rPr>
                <w:rFonts w:hint="eastAsia"/>
                <w:color w:val="00B050"/>
              </w:rPr>
              <w:t>//アラーム用のシグナルハンドラを登録　※非同期シグナル処理</w:t>
            </w:r>
          </w:p>
          <w:p w14:paraId="7A035A7D" w14:textId="77777777" w:rsidR="00751F67" w:rsidRDefault="00751F67" w:rsidP="00751F67">
            <w:pPr>
              <w:pStyle w:val="3-"/>
            </w:pPr>
            <w:r>
              <w:tab/>
            </w:r>
            <w:r w:rsidRPr="00F135D6">
              <w:rPr>
                <w:color w:val="FF0000"/>
              </w:rPr>
              <w:t>signal(SIGALRM, alarmFunc);</w:t>
            </w:r>
          </w:p>
          <w:p w14:paraId="6DB35782" w14:textId="77777777" w:rsidR="00751F67" w:rsidRDefault="00751F67" w:rsidP="00751F67">
            <w:pPr>
              <w:pStyle w:val="3-"/>
            </w:pPr>
            <w:r>
              <w:tab/>
            </w:r>
          </w:p>
          <w:p w14:paraId="1430F7DC" w14:textId="77777777" w:rsidR="00751F67" w:rsidRPr="00F135D6" w:rsidRDefault="00751F67" w:rsidP="00751F67">
            <w:pPr>
              <w:pStyle w:val="3-"/>
              <w:rPr>
                <w:color w:val="00B050"/>
              </w:rPr>
            </w:pPr>
            <w:r>
              <w:rPr>
                <w:rFonts w:hint="eastAsia"/>
              </w:rPr>
              <w:tab/>
            </w:r>
            <w:r w:rsidRPr="00F135D6">
              <w:rPr>
                <w:rFonts w:hint="eastAsia"/>
                <w:color w:val="00B050"/>
              </w:rPr>
              <w:t>//1秒後にアラーム</w:t>
            </w:r>
          </w:p>
          <w:p w14:paraId="35A18079" w14:textId="77777777" w:rsidR="00751F67" w:rsidRPr="00F135D6" w:rsidRDefault="00751F67" w:rsidP="00751F67">
            <w:pPr>
              <w:pStyle w:val="3-"/>
              <w:rPr>
                <w:color w:val="00B050"/>
              </w:rPr>
            </w:pPr>
            <w:r w:rsidRPr="00F135D6">
              <w:rPr>
                <w:rFonts w:hint="eastAsia"/>
                <w:color w:val="00B050"/>
              </w:rPr>
              <w:tab/>
              <w:t>//※アラームとスリープを同時に使用すると、sleepが効かないので注意！</w:t>
            </w:r>
          </w:p>
          <w:p w14:paraId="0FCA7BB9" w14:textId="77777777" w:rsidR="00751F67" w:rsidRPr="00F135D6" w:rsidRDefault="00751F67" w:rsidP="00751F67">
            <w:pPr>
              <w:pStyle w:val="3-"/>
              <w:rPr>
                <w:color w:val="FF0000"/>
              </w:rPr>
            </w:pPr>
            <w:r>
              <w:tab/>
            </w:r>
            <w:r w:rsidRPr="00F135D6">
              <w:rPr>
                <w:color w:val="FF0000"/>
              </w:rPr>
              <w:t>alarm(1);</w:t>
            </w:r>
          </w:p>
          <w:p w14:paraId="65F932E9" w14:textId="77777777" w:rsidR="00751F67" w:rsidRDefault="00751F67" w:rsidP="00751F67">
            <w:pPr>
              <w:pStyle w:val="3-"/>
            </w:pPr>
            <w:r>
              <w:tab/>
            </w:r>
          </w:p>
          <w:p w14:paraId="2422F228" w14:textId="77777777" w:rsidR="00751F67" w:rsidRDefault="00751F67" w:rsidP="00751F67">
            <w:pPr>
              <w:pStyle w:val="3-"/>
            </w:pPr>
            <w:r>
              <w:rPr>
                <w:rFonts w:hint="eastAsia"/>
              </w:rPr>
              <w:tab/>
            </w:r>
            <w:r w:rsidRPr="00F135D6">
              <w:rPr>
                <w:rFonts w:hint="eastAsia"/>
                <w:color w:val="00B050"/>
              </w:rPr>
              <w:t>//スレッド終了待ち</w:t>
            </w:r>
          </w:p>
          <w:p w14:paraId="6BB0B661" w14:textId="77777777" w:rsidR="00751F67" w:rsidRDefault="00751F67" w:rsidP="00751F67">
            <w:pPr>
              <w:pStyle w:val="3-"/>
            </w:pPr>
            <w:r>
              <w:tab/>
              <w:t>pthread_join(s_threadWathc, NULL);</w:t>
            </w:r>
          </w:p>
          <w:p w14:paraId="3E4C9BDE" w14:textId="18FD8DF9" w:rsidR="00F135D6" w:rsidRPr="00F135D6" w:rsidRDefault="00F135D6" w:rsidP="00751F67">
            <w:pPr>
              <w:pStyle w:val="3-"/>
              <w:rPr>
                <w:color w:val="00B050"/>
              </w:rPr>
            </w:pPr>
            <w:r>
              <w:tab/>
            </w:r>
            <w:r w:rsidRPr="00F135D6">
              <w:rPr>
                <w:color w:val="00B050"/>
              </w:rPr>
              <w:t>//※同期シグナルスレッド</w:t>
            </w:r>
            <w:r w:rsidRPr="00F135D6">
              <w:rPr>
                <w:rFonts w:hint="eastAsia"/>
                <w:color w:val="00B050"/>
              </w:rPr>
              <w:t>はデタッチしているので終了待ちしない</w:t>
            </w:r>
          </w:p>
          <w:p w14:paraId="75519CDF" w14:textId="77777777" w:rsidR="00751F67" w:rsidRDefault="00751F67" w:rsidP="00751F67">
            <w:pPr>
              <w:pStyle w:val="3-"/>
            </w:pPr>
            <w:r>
              <w:tab/>
            </w:r>
          </w:p>
          <w:p w14:paraId="56FC1E1B" w14:textId="77777777" w:rsidR="00751F67" w:rsidRDefault="00751F67" w:rsidP="00751F67">
            <w:pPr>
              <w:pStyle w:val="3-"/>
            </w:pPr>
            <w:r>
              <w:rPr>
                <w:rFonts w:hint="eastAsia"/>
              </w:rPr>
              <w:tab/>
            </w:r>
            <w:r w:rsidRPr="00F135D6">
              <w:rPr>
                <w:rFonts w:hint="eastAsia"/>
                <w:color w:val="00B050"/>
              </w:rPr>
              <w:t>//終了</w:t>
            </w:r>
          </w:p>
          <w:p w14:paraId="211BDED5" w14:textId="77777777" w:rsidR="00751F67" w:rsidRDefault="00751F67" w:rsidP="00751F67">
            <w:pPr>
              <w:pStyle w:val="3-"/>
            </w:pPr>
            <w:r>
              <w:tab/>
              <w:t>printf("- end:main(%x) -\n", pthread_self());</w:t>
            </w:r>
          </w:p>
          <w:p w14:paraId="45404FDE" w14:textId="77777777" w:rsidR="00751F67" w:rsidRDefault="00751F67" w:rsidP="00751F67">
            <w:pPr>
              <w:pStyle w:val="3-"/>
            </w:pPr>
            <w:r>
              <w:tab/>
              <w:t>fflush(stdout);</w:t>
            </w:r>
          </w:p>
          <w:p w14:paraId="4F44E438" w14:textId="77777777" w:rsidR="00751F67" w:rsidRDefault="00751F67" w:rsidP="00751F67">
            <w:pPr>
              <w:pStyle w:val="3-"/>
            </w:pPr>
            <w:r>
              <w:tab/>
              <w:t>return EXIT_SUCCESS;</w:t>
            </w:r>
          </w:p>
          <w:p w14:paraId="1EF5D4A8" w14:textId="1DBD0857" w:rsidR="0036070F" w:rsidRPr="00DE3BF2" w:rsidRDefault="00751F67" w:rsidP="00751F67">
            <w:pPr>
              <w:pStyle w:val="3-"/>
            </w:pPr>
            <w:r>
              <w:t>}</w:t>
            </w:r>
          </w:p>
        </w:tc>
      </w:tr>
    </w:tbl>
    <w:p w14:paraId="54D24F2D" w14:textId="4F1EEA3F" w:rsidR="00317699" w:rsidRDefault="00317699" w:rsidP="00317699">
      <w:pPr>
        <w:pStyle w:val="aa"/>
        <w:keepNext/>
        <w:widowControl/>
        <w:spacing w:beforeLines="50" w:before="180"/>
        <w:ind w:leftChars="203" w:left="447" w:hangingChars="10" w:hanging="21"/>
      </w:pPr>
      <w:r>
        <w:lastRenderedPageBreak/>
        <w:t>実行用のシェルスクリプト</w:t>
      </w:r>
      <w:r>
        <w:rPr>
          <w:rFonts w:hint="eastAsia"/>
        </w:rPr>
        <w:t>：※</w:t>
      </w:r>
      <w:r>
        <w:t>外部からのシグナル発行</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17699" w14:paraId="46362264" w14:textId="77777777" w:rsidTr="00E079DA">
        <w:tc>
          <w:tcPr>
            <w:tcW w:w="8494" w:type="dxa"/>
          </w:tcPr>
          <w:p w14:paraId="54E53E02" w14:textId="5486F30C" w:rsidR="00317699" w:rsidRPr="00317699" w:rsidRDefault="00317699" w:rsidP="00317699">
            <w:pPr>
              <w:pStyle w:val="3-"/>
            </w:pPr>
            <w:r w:rsidRPr="00317699">
              <w:t>./signal &amp;</w:t>
            </w:r>
            <w:r w:rsidR="00557C82">
              <w:tab/>
            </w:r>
            <w:r w:rsidR="00557C82">
              <w:tab/>
            </w:r>
            <w:r w:rsidR="00557C82" w:rsidRPr="00557C82">
              <w:rPr>
                <w:color w:val="FF0000"/>
              </w:rPr>
              <w:t>←プログラムを実行（プロセスを生成）</w:t>
            </w:r>
          </w:p>
          <w:p w14:paraId="7988C0DE" w14:textId="77777777" w:rsidR="00317699" w:rsidRPr="00317699" w:rsidRDefault="00317699" w:rsidP="00317699">
            <w:pPr>
              <w:pStyle w:val="3-"/>
            </w:pPr>
            <w:r w:rsidRPr="00317699">
              <w:t>sleep 1</w:t>
            </w:r>
          </w:p>
          <w:p w14:paraId="0E5C054E" w14:textId="36502BD5" w:rsidR="00317699" w:rsidRPr="00557C82" w:rsidRDefault="00317699" w:rsidP="00317699">
            <w:pPr>
              <w:pStyle w:val="3-"/>
              <w:rPr>
                <w:color w:val="FF0000"/>
              </w:rPr>
            </w:pPr>
            <w:r w:rsidRPr="00317699">
              <w:t>kill -USR1 %1</w:t>
            </w:r>
            <w:r w:rsidR="00557C82">
              <w:tab/>
            </w:r>
            <w:r w:rsidR="00557C82" w:rsidRPr="00557C82">
              <w:rPr>
                <w:color w:val="FF0000"/>
              </w:rPr>
              <w:t>←1秒後に</w:t>
            </w:r>
            <w:r w:rsidR="00557C82" w:rsidRPr="00557C82">
              <w:rPr>
                <w:rFonts w:hint="eastAsia"/>
                <w:color w:val="FF0000"/>
              </w:rPr>
              <w:t>SIGUSR1 シグナルをプロセスに送信</w:t>
            </w:r>
          </w:p>
          <w:p w14:paraId="7B44302A" w14:textId="77777777" w:rsidR="00317699" w:rsidRPr="00F135D6" w:rsidRDefault="00317699" w:rsidP="00317699">
            <w:pPr>
              <w:pStyle w:val="3-"/>
              <w:rPr>
                <w:color w:val="00B050"/>
              </w:rPr>
            </w:pPr>
            <w:r w:rsidRPr="00F135D6">
              <w:rPr>
                <w:rFonts w:hint="eastAsia"/>
                <w:color w:val="00B050"/>
              </w:rPr>
              <w:t>#この処理をLinuxで実行するとプログラムが停止する</w:t>
            </w:r>
          </w:p>
          <w:p w14:paraId="01F8A942" w14:textId="77777777" w:rsidR="00317699" w:rsidRPr="00F135D6" w:rsidRDefault="00317699" w:rsidP="00317699">
            <w:pPr>
              <w:pStyle w:val="3-"/>
              <w:rPr>
                <w:color w:val="00B050"/>
              </w:rPr>
            </w:pPr>
            <w:r w:rsidRPr="00F135D6">
              <w:rPr>
                <w:color w:val="00B050"/>
              </w:rPr>
              <w:t>#sleep 1</w:t>
            </w:r>
          </w:p>
          <w:p w14:paraId="3B81EEF7" w14:textId="2D21D40D" w:rsidR="00317699" w:rsidRPr="00557C82" w:rsidRDefault="00317699" w:rsidP="00317699">
            <w:pPr>
              <w:pStyle w:val="3-"/>
              <w:rPr>
                <w:color w:val="FF0000"/>
              </w:rPr>
            </w:pPr>
            <w:r w:rsidRPr="00F135D6">
              <w:rPr>
                <w:color w:val="00B050"/>
              </w:rPr>
              <w:t>#kill -USR2 %1</w:t>
            </w:r>
            <w:r w:rsidR="00557C82">
              <w:tab/>
            </w:r>
            <w:r w:rsidR="00557C82" w:rsidRPr="00557C82">
              <w:rPr>
                <w:color w:val="FF0000"/>
              </w:rPr>
              <w:t>←1秒後に</w:t>
            </w:r>
            <w:r w:rsidR="00557C82" w:rsidRPr="00557C82">
              <w:rPr>
                <w:rFonts w:hint="eastAsia"/>
                <w:color w:val="FF0000"/>
              </w:rPr>
              <w:t>SIGUSR</w:t>
            </w:r>
            <w:r w:rsidR="00557C82" w:rsidRPr="00557C82">
              <w:rPr>
                <w:color w:val="FF0000"/>
              </w:rPr>
              <w:t>2</w:t>
            </w:r>
            <w:r w:rsidR="00557C82" w:rsidRPr="00557C82">
              <w:rPr>
                <w:rFonts w:hint="eastAsia"/>
                <w:color w:val="FF0000"/>
              </w:rPr>
              <w:t xml:space="preserve"> シグナルをプロセスに送信</w:t>
            </w:r>
          </w:p>
          <w:p w14:paraId="02B95719" w14:textId="77777777" w:rsidR="00317699" w:rsidRPr="00317699" w:rsidRDefault="00317699" w:rsidP="00317699">
            <w:pPr>
              <w:pStyle w:val="3-"/>
            </w:pPr>
            <w:r w:rsidRPr="00317699">
              <w:t>sleep 1</w:t>
            </w:r>
          </w:p>
          <w:p w14:paraId="1B4F0AA3" w14:textId="7C5732D5" w:rsidR="00317699" w:rsidRPr="00557C82" w:rsidRDefault="00317699" w:rsidP="00317699">
            <w:pPr>
              <w:pStyle w:val="3-"/>
              <w:rPr>
                <w:color w:val="FF0000"/>
              </w:rPr>
            </w:pPr>
            <w:r w:rsidRPr="00317699">
              <w:t>kill -TSTP %1</w:t>
            </w:r>
            <w:r w:rsidR="00557C82">
              <w:tab/>
            </w:r>
            <w:r w:rsidR="00557C82" w:rsidRPr="00557C82">
              <w:rPr>
                <w:color w:val="FF0000"/>
              </w:rPr>
              <w:t>←1秒後に</w:t>
            </w:r>
            <w:r w:rsidR="00557C82" w:rsidRPr="00557C82">
              <w:rPr>
                <w:rFonts w:hint="eastAsia"/>
                <w:color w:val="FF0000"/>
              </w:rPr>
              <w:t>SIG</w:t>
            </w:r>
            <w:r w:rsidR="00557C82" w:rsidRPr="00557C82">
              <w:rPr>
                <w:color w:val="FF0000"/>
              </w:rPr>
              <w:t>TSTP</w:t>
            </w:r>
            <w:r w:rsidR="00557C82" w:rsidRPr="00557C82">
              <w:rPr>
                <w:rFonts w:hint="eastAsia"/>
                <w:color w:val="FF0000"/>
              </w:rPr>
              <w:t xml:space="preserve"> シグナルをプロセスに送信</w:t>
            </w:r>
          </w:p>
          <w:p w14:paraId="4257DDAB" w14:textId="77777777" w:rsidR="00317699" w:rsidRPr="00317699" w:rsidRDefault="00317699" w:rsidP="00317699">
            <w:pPr>
              <w:pStyle w:val="3-"/>
            </w:pPr>
            <w:r w:rsidRPr="00317699">
              <w:t>sleep 1</w:t>
            </w:r>
          </w:p>
          <w:p w14:paraId="3FDFBA6B" w14:textId="1E79312D" w:rsidR="00317699" w:rsidRPr="00317699" w:rsidRDefault="00317699" w:rsidP="00317699">
            <w:pPr>
              <w:pStyle w:val="3-"/>
            </w:pPr>
            <w:r w:rsidRPr="00317699">
              <w:t>kill -CONT %1</w:t>
            </w:r>
            <w:r w:rsidR="00557C82">
              <w:tab/>
            </w:r>
            <w:r w:rsidR="00557C82" w:rsidRPr="00557C82">
              <w:rPr>
                <w:color w:val="FF0000"/>
              </w:rPr>
              <w:t>←1秒後に</w:t>
            </w:r>
            <w:r w:rsidR="00557C82" w:rsidRPr="00557C82">
              <w:rPr>
                <w:rFonts w:hint="eastAsia"/>
                <w:color w:val="FF0000"/>
              </w:rPr>
              <w:t>SIGCONT シグナルをプロセスに送信</w:t>
            </w:r>
          </w:p>
          <w:p w14:paraId="04FF77C9" w14:textId="77777777" w:rsidR="00317699" w:rsidRPr="00317699" w:rsidRDefault="00317699" w:rsidP="00317699">
            <w:pPr>
              <w:pStyle w:val="3-"/>
            </w:pPr>
            <w:r w:rsidRPr="00317699">
              <w:t>sleep 1</w:t>
            </w:r>
          </w:p>
          <w:p w14:paraId="57A3167C" w14:textId="4982B57C" w:rsidR="00317699" w:rsidRPr="00557C82" w:rsidRDefault="00317699" w:rsidP="00317699">
            <w:pPr>
              <w:pStyle w:val="3-"/>
              <w:rPr>
                <w:color w:val="FF0000"/>
              </w:rPr>
            </w:pPr>
            <w:r w:rsidRPr="00317699">
              <w:t>kill -QUIT %1</w:t>
            </w:r>
            <w:r w:rsidR="00557C82">
              <w:tab/>
            </w:r>
            <w:r w:rsidR="00557C82" w:rsidRPr="00557C82">
              <w:rPr>
                <w:color w:val="FF0000"/>
              </w:rPr>
              <w:t>←1秒後に</w:t>
            </w:r>
            <w:r w:rsidR="00557C82" w:rsidRPr="00557C82">
              <w:rPr>
                <w:rFonts w:hint="eastAsia"/>
                <w:color w:val="FF0000"/>
              </w:rPr>
              <w:t>SIGQUIT シグナルをプロセスに送信</w:t>
            </w:r>
          </w:p>
          <w:p w14:paraId="26A2834B" w14:textId="77777777" w:rsidR="00317699" w:rsidRPr="00F135D6" w:rsidRDefault="00317699" w:rsidP="00317699">
            <w:pPr>
              <w:pStyle w:val="3-"/>
              <w:rPr>
                <w:color w:val="00B050"/>
              </w:rPr>
            </w:pPr>
            <w:r w:rsidRPr="00F135D6">
              <w:rPr>
                <w:rFonts w:hint="eastAsia"/>
                <w:color w:val="00B050"/>
              </w:rPr>
              <w:t>#この処理をLinuxで実行するとプログラムが停止する</w:t>
            </w:r>
          </w:p>
          <w:p w14:paraId="43938B78" w14:textId="7481814E" w:rsidR="00317699" w:rsidRPr="00F135D6" w:rsidRDefault="00317699" w:rsidP="00317699">
            <w:pPr>
              <w:pStyle w:val="3-"/>
              <w:rPr>
                <w:color w:val="00B050"/>
              </w:rPr>
            </w:pPr>
            <w:r w:rsidRPr="00F135D6">
              <w:rPr>
                <w:rFonts w:hint="eastAsia"/>
                <w:color w:val="00B050"/>
              </w:rPr>
              <w:t>#Cygwinで実行すると同期シグナルハンドラスレッドのみが停止する</w:t>
            </w:r>
          </w:p>
          <w:p w14:paraId="0E5A4F6A" w14:textId="77777777" w:rsidR="00317699" w:rsidRPr="00F135D6" w:rsidRDefault="00317699" w:rsidP="00317699">
            <w:pPr>
              <w:pStyle w:val="3-"/>
              <w:rPr>
                <w:color w:val="00B050"/>
              </w:rPr>
            </w:pPr>
            <w:r w:rsidRPr="00F135D6">
              <w:rPr>
                <w:color w:val="00B050"/>
              </w:rPr>
              <w:t>#sleep 1</w:t>
            </w:r>
          </w:p>
          <w:p w14:paraId="39A560A9" w14:textId="11C31DBD" w:rsidR="00317699" w:rsidRPr="00557C82" w:rsidRDefault="00317699" w:rsidP="00317699">
            <w:pPr>
              <w:pStyle w:val="3-"/>
              <w:rPr>
                <w:color w:val="FF0000"/>
              </w:rPr>
            </w:pPr>
            <w:r w:rsidRPr="00F135D6">
              <w:rPr>
                <w:color w:val="00B050"/>
              </w:rPr>
              <w:t>#kill -TRAP %1</w:t>
            </w:r>
            <w:r w:rsidR="00557C82">
              <w:tab/>
            </w:r>
            <w:r w:rsidR="00557C82" w:rsidRPr="00557C82">
              <w:rPr>
                <w:color w:val="FF0000"/>
              </w:rPr>
              <w:t>←1秒後に</w:t>
            </w:r>
            <w:r w:rsidR="00557C82" w:rsidRPr="00557C82">
              <w:rPr>
                <w:rFonts w:hint="eastAsia"/>
                <w:color w:val="FF0000"/>
              </w:rPr>
              <w:t>SIGTRAP シグナルをプロセスに送信</w:t>
            </w:r>
          </w:p>
          <w:p w14:paraId="187A145B" w14:textId="77777777" w:rsidR="00317699" w:rsidRPr="00317699" w:rsidRDefault="00317699" w:rsidP="00317699">
            <w:pPr>
              <w:pStyle w:val="3-"/>
            </w:pPr>
            <w:r w:rsidRPr="00317699">
              <w:t>sleep 1</w:t>
            </w:r>
          </w:p>
          <w:p w14:paraId="146372C1" w14:textId="6F51E485" w:rsidR="00317699" w:rsidRPr="00DE3BF2" w:rsidRDefault="00317699" w:rsidP="00317699">
            <w:pPr>
              <w:pStyle w:val="3-"/>
            </w:pPr>
            <w:r w:rsidRPr="00317699">
              <w:t>kill -INT %1</w:t>
            </w:r>
            <w:r w:rsidR="00557C82">
              <w:tab/>
            </w:r>
            <w:r w:rsidR="00557C82" w:rsidRPr="00557C82">
              <w:rPr>
                <w:color w:val="FF0000"/>
              </w:rPr>
              <w:t>←1秒後に</w:t>
            </w:r>
            <w:r w:rsidR="00557C82" w:rsidRPr="00557C82">
              <w:rPr>
                <w:rFonts w:hint="eastAsia"/>
                <w:color w:val="FF0000"/>
              </w:rPr>
              <w:t>SIGUINT シグナルをプロセスに送信</w:t>
            </w:r>
          </w:p>
        </w:tc>
      </w:tr>
    </w:tbl>
    <w:p w14:paraId="1256421F" w14:textId="10E1D1DC" w:rsidR="0036070F" w:rsidRPr="00DE3BF2" w:rsidRDefault="0036070F" w:rsidP="0036070F">
      <w:pPr>
        <w:pStyle w:val="aa"/>
        <w:ind w:left="447" w:firstLine="283"/>
        <w:rPr>
          <w:color w:val="FF0000"/>
        </w:rPr>
      </w:pPr>
      <w:r w:rsidRPr="00DE3BF2">
        <w:rPr>
          <w:rFonts w:hint="eastAsia"/>
          <w:color w:val="FF0000"/>
        </w:rPr>
        <w:t>↓（実行結果</w:t>
      </w:r>
      <w:r w:rsidR="0032355E">
        <w:rPr>
          <w:rFonts w:hint="eastAsia"/>
          <w:color w:val="FF0000"/>
        </w:rPr>
        <w:t>：</w:t>
      </w:r>
      <w:r w:rsidR="0032355E">
        <w:rPr>
          <w:rFonts w:hint="eastAsia"/>
          <w:color w:val="FF0000"/>
        </w:rPr>
        <w:t>Linux</w:t>
      </w:r>
      <w:r w:rsidRPr="00DE3BF2">
        <w:rPr>
          <w:rFonts w:hint="eastAsia"/>
          <w:color w:val="FF0000"/>
        </w:rPr>
        <w:t>）</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866D265" w14:textId="77777777" w:rsidTr="000A1665">
        <w:tc>
          <w:tcPr>
            <w:tcW w:w="8494" w:type="dxa"/>
          </w:tcPr>
          <w:p w14:paraId="4E23CA83" w14:textId="15F0CE71" w:rsidR="00317699" w:rsidRPr="00317699" w:rsidRDefault="00317699" w:rsidP="00317699">
            <w:pPr>
              <w:pStyle w:val="3-"/>
              <w:rPr>
                <w:color w:val="auto"/>
              </w:rPr>
            </w:pPr>
            <w:r w:rsidRPr="00317699">
              <w:rPr>
                <w:color w:val="auto"/>
              </w:rPr>
              <w:t>- begin:main(</w:t>
            </w:r>
            <w:r w:rsidRPr="00557C82">
              <w:t>2dce1720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開始</w:t>
            </w:r>
          </w:p>
          <w:p w14:paraId="4E1CD93B" w14:textId="7CF2DC85" w:rsidR="00317699" w:rsidRPr="00317699" w:rsidRDefault="00317699" w:rsidP="00317699">
            <w:pPr>
              <w:pStyle w:val="3-"/>
              <w:rPr>
                <w:color w:val="auto"/>
              </w:rPr>
            </w:pPr>
            <w:r w:rsidRPr="00317699">
              <w:rPr>
                <w:color w:val="auto"/>
              </w:rPr>
              <w:t>- begin:threadFuncSyncSignal(</w:t>
            </w:r>
            <w:r w:rsidRPr="00557C82">
              <w:rPr>
                <w:color w:val="C45911" w:themeColor="accent2" w:themeShade="BF"/>
              </w:rPr>
              <w:t>2dcdf700</w:t>
            </w:r>
            <w:r w:rsidRPr="00317699">
              <w:rPr>
                <w:color w:val="auto"/>
              </w:rPr>
              <w:t>) -</w:t>
            </w:r>
            <w:r w:rsidR="00557C82">
              <w:rPr>
                <w:color w:val="auto"/>
              </w:rPr>
              <w:tab/>
            </w:r>
            <w:r w:rsidR="00557C82">
              <w:rPr>
                <w:color w:val="auto"/>
              </w:rPr>
              <w:tab/>
            </w:r>
            <w:r w:rsidR="00557C82">
              <w:rPr>
                <w:color w:val="auto"/>
              </w:rPr>
              <w:tab/>
            </w:r>
            <w:r w:rsidR="00557C82" w:rsidRPr="00557C82">
              <w:rPr>
                <w:color w:val="FF0000"/>
              </w:rPr>
              <w:t>←</w:t>
            </w:r>
            <w:r w:rsidR="00557C82" w:rsidRPr="00557C82">
              <w:rPr>
                <w:color w:val="C45911" w:themeColor="accent2" w:themeShade="BF"/>
              </w:rPr>
              <w:t>同期シグナルスレッド</w:t>
            </w:r>
            <w:r w:rsidR="00557C82" w:rsidRPr="00557C82">
              <w:rPr>
                <w:color w:val="FF0000"/>
              </w:rPr>
              <w:t>開始</w:t>
            </w:r>
          </w:p>
          <w:p w14:paraId="43C69DE0" w14:textId="1239C3B4" w:rsidR="00317699" w:rsidRPr="00317699" w:rsidRDefault="00317699" w:rsidP="00317699">
            <w:pPr>
              <w:pStyle w:val="3-"/>
              <w:rPr>
                <w:color w:val="auto"/>
              </w:rPr>
            </w:pPr>
            <w:r w:rsidRPr="00317699">
              <w:rPr>
                <w:color w:val="auto"/>
              </w:rPr>
              <w:t>- begin:threadFuncWatch(</w:t>
            </w:r>
            <w:r w:rsidRPr="00557C82">
              <w:rPr>
                <w:color w:val="00B050"/>
              </w:rPr>
              <w:t>2d2de700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rPr>
                <w:color w:val="00B050"/>
              </w:rPr>
              <w:t>シグナル受信バッファ監視スレッド</w:t>
            </w:r>
            <w:r w:rsidR="00557C82" w:rsidRPr="00557C82">
              <w:rPr>
                <w:color w:val="FF0000"/>
              </w:rPr>
              <w:t>開始</w:t>
            </w:r>
          </w:p>
          <w:p w14:paraId="35A3745D" w14:textId="22D7C594" w:rsidR="00317699" w:rsidRDefault="00317699" w:rsidP="00317699">
            <w:pPr>
              <w:pStyle w:val="3-"/>
              <w:rPr>
                <w:color w:val="FF0000"/>
              </w:rPr>
            </w:pPr>
            <w:r w:rsidRPr="00317699">
              <w:rPr>
                <w:color w:val="auto"/>
              </w:rPr>
              <w:t>[</w:t>
            </w:r>
            <w:r w:rsidRPr="00F91651">
              <w:rPr>
                <w:color w:val="BF8F00" w:themeColor="accent4" w:themeShade="BF"/>
              </w:rPr>
              <w:t>SIGUSR1</w:t>
            </w:r>
            <w:r w:rsidRPr="00317699">
              <w:rPr>
                <w:color w:val="auto"/>
              </w:rPr>
              <w:t>] (thread=</w:t>
            </w:r>
            <w:r w:rsidRPr="00557C82">
              <w:t>2dce1720</w:t>
            </w:r>
            <w:r w:rsidRPr="00317699">
              <w:rPr>
                <w:color w:val="auto"/>
              </w:rPr>
              <w:t>) tls=0</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でシグナルハンドラが起動：</w:t>
            </w:r>
            <w:r w:rsidR="00557C82" w:rsidRPr="00F91651">
              <w:rPr>
                <w:rFonts w:hint="eastAsia"/>
                <w:color w:val="BF8F00" w:themeColor="accent4" w:themeShade="BF"/>
              </w:rPr>
              <w:t>SIGUSR1</w:t>
            </w:r>
            <w:r w:rsidR="00557C82" w:rsidRPr="00557C82">
              <w:rPr>
                <w:rFonts w:hint="eastAsia"/>
                <w:color w:val="FF0000"/>
              </w:rPr>
              <w:t>受信</w:t>
            </w:r>
          </w:p>
          <w:p w14:paraId="529527E3" w14:textId="60BD8926" w:rsidR="00F91651" w:rsidRPr="00317699" w:rsidRDefault="00F91651" w:rsidP="00F91651">
            <w:pPr>
              <w:pStyle w:val="3-"/>
              <w:tabs>
                <w:tab w:val="clear" w:pos="3758"/>
                <w:tab w:val="left" w:pos="3905"/>
              </w:tabs>
              <w:rPr>
                <w:color w:val="auto"/>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873F40">
              <w:rPr>
                <w:color w:val="808080" w:themeColor="background1" w:themeShade="80"/>
              </w:rPr>
              <w:t>（</w:t>
            </w:r>
            <w:r w:rsidRPr="00873F40">
              <w:rPr>
                <w:color w:val="C45911" w:themeColor="accent2" w:themeShade="BF"/>
              </w:rPr>
              <w:t>同期シグナルスレッド</w:t>
            </w:r>
            <w:r w:rsidRPr="00873F40">
              <w:rPr>
                <w:color w:val="808080" w:themeColor="background1" w:themeShade="80"/>
              </w:rPr>
              <w:t>が対応しないシグナル）</w:t>
            </w:r>
          </w:p>
          <w:p w14:paraId="5AB3F364" w14:textId="1805FB91" w:rsidR="00317699" w:rsidRPr="00317699" w:rsidRDefault="00317699" w:rsidP="00317699">
            <w:pPr>
              <w:pStyle w:val="3-"/>
              <w:rPr>
                <w:color w:val="auto"/>
              </w:rPr>
            </w:pPr>
            <w:r w:rsidRPr="00317699">
              <w:rPr>
                <w:color w:val="auto"/>
              </w:rPr>
              <w:t>[SIGALRM] (thread=</w:t>
            </w:r>
            <w:r w:rsidRPr="00557C82">
              <w:t>2dce1720</w:t>
            </w:r>
            <w:r w:rsidRPr="00317699">
              <w:rPr>
                <w:color w:val="auto"/>
              </w:rPr>
              <w:t>) tls=1</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でアラームが起動</w:t>
            </w:r>
          </w:p>
          <w:p w14:paraId="448D3AD7" w14:textId="05A99F6E" w:rsidR="00317699" w:rsidRPr="00557C82" w:rsidRDefault="00317699" w:rsidP="00317699">
            <w:pPr>
              <w:pStyle w:val="3-"/>
              <w:rPr>
                <w:color w:val="FF0000"/>
              </w:rPr>
            </w:pPr>
            <w:r w:rsidRPr="00317699">
              <w:rPr>
                <w:color w:val="auto"/>
              </w:rPr>
              <w:t>[SIGALRM] (thread=</w:t>
            </w:r>
            <w:r w:rsidRPr="00557C82">
              <w:t>2dce1720</w:t>
            </w:r>
            <w:r w:rsidRPr="00317699">
              <w:rPr>
                <w:color w:val="auto"/>
              </w:rPr>
              <w:t>) tls=2</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でアラームが起動</w:t>
            </w:r>
          </w:p>
          <w:p w14:paraId="79171914" w14:textId="44D9FAA3" w:rsidR="00317699" w:rsidRPr="00317699" w:rsidRDefault="00317699" w:rsidP="00317699">
            <w:pPr>
              <w:pStyle w:val="3-"/>
              <w:rPr>
                <w:color w:val="auto"/>
              </w:rPr>
            </w:pPr>
            <w:r w:rsidRPr="00317699">
              <w:rPr>
                <w:color w:val="auto"/>
              </w:rPr>
              <w:t>[</w:t>
            </w:r>
            <w:r w:rsidRPr="00F91651">
              <w:rPr>
                <w:color w:val="BF8F00" w:themeColor="accent4" w:themeShade="BF"/>
              </w:rPr>
              <w:t>SIGTSTP</w:t>
            </w:r>
            <w:r w:rsidRPr="00317699">
              <w:rPr>
                <w:color w:val="auto"/>
              </w:rPr>
              <w:t>] (thread=</w:t>
            </w:r>
            <w:r w:rsidRPr="00557C82">
              <w:t>2dce1720</w:t>
            </w:r>
            <w:r w:rsidRPr="00317699">
              <w:rPr>
                <w:color w:val="auto"/>
              </w:rPr>
              <w:t>) tls=2</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でシグナルハンドラが起動：</w:t>
            </w:r>
            <w:r w:rsidR="00557C82" w:rsidRPr="00F91651">
              <w:rPr>
                <w:rFonts w:hint="eastAsia"/>
                <w:color w:val="BF8F00" w:themeColor="accent4" w:themeShade="BF"/>
              </w:rPr>
              <w:t>SIGTSTP</w:t>
            </w:r>
            <w:r w:rsidR="00557C82" w:rsidRPr="00557C82">
              <w:rPr>
                <w:rFonts w:hint="eastAsia"/>
                <w:color w:val="FF0000"/>
              </w:rPr>
              <w:t>受信</w:t>
            </w:r>
          </w:p>
          <w:p w14:paraId="11F81E76" w14:textId="77777777" w:rsidR="00557C82" w:rsidRDefault="00317699" w:rsidP="00317699">
            <w:pPr>
              <w:pStyle w:val="3-"/>
              <w:rPr>
                <w:color w:val="auto"/>
              </w:rPr>
            </w:pPr>
            <w:r w:rsidRPr="00317699">
              <w:rPr>
                <w:color w:val="auto"/>
              </w:rPr>
              <w:t>sendSyncSignal:[</w:t>
            </w:r>
            <w:r w:rsidRPr="00F91651">
              <w:rPr>
                <w:color w:val="BF8F00" w:themeColor="accent4" w:themeShade="BF"/>
              </w:rPr>
              <w:t>SIGTSTP</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557C82" w:rsidRPr="00557C82">
              <w:rPr>
                <w:color w:val="FF0000"/>
              </w:rPr>
              <w:t>←</w:t>
            </w:r>
            <w:r w:rsidR="00557C82" w:rsidRPr="00557C82">
              <w:rPr>
                <w:color w:val="00B050"/>
              </w:rPr>
              <w:t>シグナル受信バッファ監視スレッド</w:t>
            </w:r>
            <w:r w:rsidR="00557C82" w:rsidRPr="00557C82">
              <w:rPr>
                <w:color w:val="FF0000"/>
              </w:rPr>
              <w:t>から、</w:t>
            </w:r>
          </w:p>
          <w:p w14:paraId="143575D0" w14:textId="15735E7B" w:rsidR="00317699" w:rsidRPr="00557C82" w:rsidRDefault="00317699" w:rsidP="00317699">
            <w:pPr>
              <w:pStyle w:val="3-"/>
              <w:rPr>
                <w:color w:val="FF0000"/>
              </w:rPr>
            </w:pPr>
            <w:r w:rsidRPr="00317699">
              <w:rPr>
                <w:color w:val="auto"/>
              </w:rPr>
              <w:t>[</w:t>
            </w:r>
            <w:r w:rsidRPr="00F91651">
              <w:rPr>
                <w:color w:val="BF8F00" w:themeColor="accent4" w:themeShade="BF"/>
              </w:rPr>
              <w:t>SIGTSTP</w:t>
            </w:r>
            <w:r w:rsidRPr="00317699">
              <w:rPr>
                <w:color w:val="auto"/>
              </w:rPr>
              <w:t>] (thread=</w:t>
            </w:r>
            <w:r w:rsidRPr="00557C82">
              <w:rPr>
                <w:color w:val="C45911" w:themeColor="accent2" w:themeShade="BF"/>
              </w:rPr>
              <w:t>2dcdf700</w:t>
            </w:r>
            <w:r w:rsidRPr="00317699">
              <w:rPr>
                <w:color w:val="auto"/>
              </w:rPr>
              <w:t>) tls=1</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Pr>
                <w:color w:val="auto"/>
              </w:rPr>
              <w:t xml:space="preserve">　</w:t>
            </w:r>
            <w:r w:rsidR="00557C82" w:rsidRPr="00557C82">
              <w:rPr>
                <w:color w:val="C45911" w:themeColor="accent2" w:themeShade="BF"/>
              </w:rPr>
              <w:t>同期シグナルスレッド</w:t>
            </w:r>
            <w:r w:rsidR="00557C82" w:rsidRPr="00557C82">
              <w:rPr>
                <w:color w:val="FF0000"/>
              </w:rPr>
              <w:t>に</w:t>
            </w:r>
            <w:r w:rsidR="00F91651">
              <w:rPr>
                <w:rFonts w:hint="eastAsia"/>
                <w:color w:val="FF0000"/>
              </w:rPr>
              <w:t xml:space="preserve"> </w:t>
            </w:r>
            <w:r w:rsidR="00557C82" w:rsidRPr="00F91651">
              <w:rPr>
                <w:color w:val="BF8F00" w:themeColor="accent4" w:themeShade="BF"/>
              </w:rPr>
              <w:t>SIGTSTP</w:t>
            </w:r>
            <w:r w:rsidR="00F91651" w:rsidRPr="00F91651">
              <w:rPr>
                <w:color w:val="BF8F00" w:themeColor="accent4" w:themeShade="BF"/>
              </w:rPr>
              <w:t xml:space="preserve"> </w:t>
            </w:r>
            <w:r w:rsidR="00557C82" w:rsidRPr="00557C82">
              <w:rPr>
                <w:color w:val="FF0000"/>
              </w:rPr>
              <w:t>をリレー</w:t>
            </w:r>
          </w:p>
          <w:p w14:paraId="61F571CB" w14:textId="42B029D3" w:rsidR="00317699" w:rsidRPr="00317699" w:rsidRDefault="00317699" w:rsidP="00317699">
            <w:pPr>
              <w:pStyle w:val="3-"/>
              <w:rPr>
                <w:color w:val="auto"/>
              </w:rPr>
            </w:pPr>
            <w:r w:rsidRPr="00317699">
              <w:rPr>
                <w:color w:val="auto"/>
              </w:rPr>
              <w:t>[SIGALRM] (thread=</w:t>
            </w:r>
            <w:r w:rsidRPr="00557C82">
              <w:t>2dce1720</w:t>
            </w:r>
            <w:r w:rsidRPr="00317699">
              <w:rPr>
                <w:color w:val="auto"/>
              </w:rPr>
              <w:t>) tls=3</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でアラームが起動</w:t>
            </w:r>
          </w:p>
          <w:p w14:paraId="12EC8237" w14:textId="4AC45674" w:rsidR="00F91651" w:rsidRDefault="00317699" w:rsidP="00317699">
            <w:pPr>
              <w:pStyle w:val="3-"/>
              <w:rPr>
                <w:color w:val="FF0000"/>
              </w:rPr>
            </w:pPr>
            <w:r w:rsidRPr="00317699">
              <w:rPr>
                <w:color w:val="auto"/>
              </w:rPr>
              <w:t>[</w:t>
            </w:r>
            <w:r w:rsidRPr="00F91651">
              <w:rPr>
                <w:color w:val="BF8F00" w:themeColor="accent4" w:themeShade="BF"/>
              </w:rPr>
              <w:t>SIGCONT</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でシグナルハンドラが起動：</w:t>
            </w:r>
          </w:p>
          <w:p w14:paraId="201B72A8" w14:textId="3E749C58" w:rsidR="00317699" w:rsidRPr="00317699" w:rsidRDefault="00F91651" w:rsidP="00F91651">
            <w:pPr>
              <w:pStyle w:val="3-"/>
              <w:tabs>
                <w:tab w:val="clear" w:pos="3758"/>
                <w:tab w:val="left" w:pos="3905"/>
              </w:tabs>
              <w:rPr>
                <w:color w:val="auto"/>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F91651">
              <w:rPr>
                <w:rFonts w:hint="eastAsia"/>
                <w:color w:val="BF8F00" w:themeColor="accent4" w:themeShade="BF"/>
              </w:rPr>
              <w:t>SIG</w:t>
            </w:r>
            <w:r w:rsidRPr="00F91651">
              <w:rPr>
                <w:color w:val="BF8F00" w:themeColor="accent4" w:themeShade="BF"/>
              </w:rPr>
              <w:t>CONT</w:t>
            </w:r>
            <w:r w:rsidRPr="00557C82">
              <w:rPr>
                <w:rFonts w:hint="eastAsia"/>
                <w:color w:val="FF0000"/>
              </w:rPr>
              <w:t>受信</w:t>
            </w:r>
          </w:p>
          <w:p w14:paraId="580A5ED0" w14:textId="6C075100" w:rsidR="00317699" w:rsidRPr="00317699" w:rsidRDefault="00317699" w:rsidP="00317699">
            <w:pPr>
              <w:pStyle w:val="3-"/>
              <w:rPr>
                <w:color w:val="auto"/>
              </w:rPr>
            </w:pPr>
            <w:r w:rsidRPr="00317699">
              <w:rPr>
                <w:color w:val="auto"/>
              </w:rPr>
              <w:t>sendSyncSignal:[</w:t>
            </w:r>
            <w:r w:rsidRPr="00F91651">
              <w:rPr>
                <w:color w:val="BF8F00" w:themeColor="accent4" w:themeShade="BF"/>
              </w:rPr>
              <w:t>SIGCONT</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から、</w:t>
            </w:r>
          </w:p>
          <w:p w14:paraId="20E42BDA" w14:textId="05D8FC8D" w:rsidR="00317699" w:rsidRPr="00F91651" w:rsidRDefault="00317699" w:rsidP="00317699">
            <w:pPr>
              <w:pStyle w:val="3-"/>
              <w:rPr>
                <w:color w:val="FF0000"/>
              </w:rPr>
            </w:pPr>
            <w:r w:rsidRPr="00317699">
              <w:rPr>
                <w:color w:val="auto"/>
              </w:rPr>
              <w:t>[</w:t>
            </w:r>
            <w:r w:rsidRPr="00F91651">
              <w:rPr>
                <w:color w:val="BF8F00" w:themeColor="accent4" w:themeShade="BF"/>
              </w:rPr>
              <w:t>SIGCONT</w:t>
            </w:r>
            <w:r w:rsidRPr="00317699">
              <w:rPr>
                <w:color w:val="auto"/>
              </w:rPr>
              <w:t>] (thread=</w:t>
            </w:r>
            <w:r w:rsidRPr="00557C82">
              <w:rPr>
                <w:color w:val="C45911" w:themeColor="accent2" w:themeShade="BF"/>
              </w:rPr>
              <w:t>2dcdf700</w:t>
            </w:r>
            <w:r w:rsidRPr="00317699">
              <w:rPr>
                <w:color w:val="auto"/>
              </w:rPr>
              <w:t>) tls=2</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Pr>
                <w:color w:val="auto"/>
              </w:rPr>
              <w:t xml:space="preserve">　</w:t>
            </w:r>
            <w:r w:rsidR="00F91651" w:rsidRPr="00557C82">
              <w:rPr>
                <w:color w:val="C45911" w:themeColor="accent2" w:themeShade="BF"/>
              </w:rPr>
              <w:t>同期シグナルスレッド</w:t>
            </w:r>
            <w:r w:rsidR="00F91651" w:rsidRPr="00557C82">
              <w:rPr>
                <w:color w:val="FF0000"/>
              </w:rPr>
              <w:t>に</w:t>
            </w:r>
            <w:r w:rsidR="00F91651">
              <w:rPr>
                <w:rFonts w:hint="eastAsia"/>
                <w:color w:val="FF0000"/>
              </w:rPr>
              <w:t xml:space="preserve"> </w:t>
            </w:r>
            <w:r w:rsidR="00F91651" w:rsidRPr="00F91651">
              <w:rPr>
                <w:color w:val="BF8F00" w:themeColor="accent4" w:themeShade="BF"/>
              </w:rPr>
              <w:t>SIGCONT</w:t>
            </w:r>
            <w:r w:rsidR="00F91651">
              <w:rPr>
                <w:color w:val="FF0000"/>
              </w:rPr>
              <w:t xml:space="preserve"> </w:t>
            </w:r>
            <w:r w:rsidR="00F91651" w:rsidRPr="00557C82">
              <w:rPr>
                <w:color w:val="FF0000"/>
              </w:rPr>
              <w:t>をリレー</w:t>
            </w:r>
          </w:p>
          <w:p w14:paraId="6C731F50" w14:textId="7B416A00" w:rsidR="00317699" w:rsidRPr="00317699" w:rsidRDefault="00317699" w:rsidP="00317699">
            <w:pPr>
              <w:pStyle w:val="3-"/>
              <w:rPr>
                <w:color w:val="auto"/>
              </w:rPr>
            </w:pPr>
            <w:r w:rsidRPr="00317699">
              <w:rPr>
                <w:color w:val="auto"/>
              </w:rPr>
              <w:t>[SIGALRM] (thread=</w:t>
            </w:r>
            <w:r w:rsidRPr="00557C82">
              <w:t>2dce1720</w:t>
            </w:r>
            <w:r w:rsidRPr="00317699">
              <w:rPr>
                <w:color w:val="auto"/>
              </w:rPr>
              <w:t>) tls=4</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でアラームが起動</w:t>
            </w:r>
          </w:p>
          <w:p w14:paraId="4BEB86D3" w14:textId="0FC105F7" w:rsidR="00F91651" w:rsidRPr="00317699" w:rsidRDefault="00317699" w:rsidP="00F91651">
            <w:pPr>
              <w:pStyle w:val="3-"/>
              <w:rPr>
                <w:color w:val="auto"/>
              </w:rPr>
            </w:pPr>
            <w:r w:rsidRPr="00317699">
              <w:rPr>
                <w:color w:val="auto"/>
              </w:rPr>
              <w:t>[</w:t>
            </w:r>
            <w:r w:rsidRPr="00F91651">
              <w:rPr>
                <w:color w:val="BF8F00" w:themeColor="accent4" w:themeShade="BF"/>
              </w:rPr>
              <w:t>SIGQUIT</w:t>
            </w:r>
            <w:r w:rsidRPr="00317699">
              <w:rPr>
                <w:color w:val="auto"/>
              </w:rPr>
              <w:t>] (thread=</w:t>
            </w:r>
            <w:r w:rsidRPr="00557C82">
              <w:t>2dce1720</w:t>
            </w:r>
            <w:r w:rsidRPr="00317699">
              <w:rPr>
                <w:color w:val="auto"/>
              </w:rPr>
              <w:t>) tls=4</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でシグナルハンドラが起動：</w:t>
            </w:r>
            <w:r w:rsidR="00F91651" w:rsidRPr="00F91651">
              <w:rPr>
                <w:rFonts w:hint="eastAsia"/>
                <w:color w:val="BF8F00" w:themeColor="accent4" w:themeShade="BF"/>
              </w:rPr>
              <w:t>SIG</w:t>
            </w:r>
            <w:r w:rsidR="00F91651" w:rsidRPr="00F91651">
              <w:rPr>
                <w:color w:val="BF8F00" w:themeColor="accent4" w:themeShade="BF"/>
              </w:rPr>
              <w:t>QUIT</w:t>
            </w:r>
            <w:r w:rsidR="00F91651" w:rsidRPr="00557C82">
              <w:rPr>
                <w:rFonts w:hint="eastAsia"/>
                <w:color w:val="FF0000"/>
              </w:rPr>
              <w:t>受信</w:t>
            </w:r>
          </w:p>
          <w:p w14:paraId="6A396DE7" w14:textId="53C11358" w:rsidR="00317699" w:rsidRPr="00317699" w:rsidRDefault="00317699" w:rsidP="00317699">
            <w:pPr>
              <w:pStyle w:val="3-"/>
              <w:rPr>
                <w:color w:val="auto"/>
              </w:rPr>
            </w:pPr>
            <w:r w:rsidRPr="00317699">
              <w:rPr>
                <w:color w:val="auto"/>
              </w:rPr>
              <w:t>sendSyncSignal:[</w:t>
            </w:r>
            <w:r w:rsidRPr="00F91651">
              <w:rPr>
                <w:color w:val="BF8F00" w:themeColor="accent4" w:themeShade="BF"/>
              </w:rPr>
              <w:t>SIGQUIT</w:t>
            </w:r>
            <w:r w:rsidRPr="00317699">
              <w:rPr>
                <w:color w:val="auto"/>
              </w:rPr>
              <w:t>] (thread=</w:t>
            </w:r>
            <w:r w:rsidRPr="00557C82">
              <w:rPr>
                <w:color w:val="00B050"/>
              </w:rPr>
              <w:t>2d2de700</w:t>
            </w:r>
            <w:r w:rsidRPr="00317699">
              <w:rPr>
                <w:color w:val="auto"/>
              </w:rPr>
              <w:t>) tls=0</w:t>
            </w:r>
            <w:r w:rsidR="00557C82">
              <w:rPr>
                <w:color w:val="auto"/>
              </w:rPr>
              <w:tab/>
            </w:r>
            <w:r w:rsidR="00F91651">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から、</w:t>
            </w:r>
          </w:p>
          <w:p w14:paraId="72F39B1B" w14:textId="439EFF8F" w:rsidR="00F91651" w:rsidRPr="00557C82" w:rsidRDefault="00317699" w:rsidP="00F91651">
            <w:pPr>
              <w:pStyle w:val="3-"/>
              <w:rPr>
                <w:color w:val="FF0000"/>
              </w:rPr>
            </w:pPr>
            <w:r w:rsidRPr="00317699">
              <w:rPr>
                <w:color w:val="auto"/>
              </w:rPr>
              <w:lastRenderedPageBreak/>
              <w:t>[</w:t>
            </w:r>
            <w:r w:rsidRPr="00F91651">
              <w:rPr>
                <w:color w:val="BF8F00" w:themeColor="accent4" w:themeShade="BF"/>
              </w:rPr>
              <w:t>SIGQUIT</w:t>
            </w:r>
            <w:r w:rsidRPr="00317699">
              <w:rPr>
                <w:color w:val="auto"/>
              </w:rPr>
              <w:t>] (thread=</w:t>
            </w:r>
            <w:r w:rsidRPr="00557C82">
              <w:rPr>
                <w:color w:val="C45911" w:themeColor="accent2" w:themeShade="BF"/>
              </w:rPr>
              <w:t>2dcdf700</w:t>
            </w:r>
            <w:r w:rsidRPr="00317699">
              <w:rPr>
                <w:color w:val="auto"/>
              </w:rPr>
              <w:t>) tls=3</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Pr>
                <w:color w:val="auto"/>
              </w:rPr>
              <w:t xml:space="preserve">　</w:t>
            </w:r>
            <w:r w:rsidR="00F91651" w:rsidRPr="00557C82">
              <w:rPr>
                <w:color w:val="C45911" w:themeColor="accent2" w:themeShade="BF"/>
              </w:rPr>
              <w:t>同期シグナルスレッド</w:t>
            </w:r>
            <w:r w:rsidR="00F91651" w:rsidRPr="00557C82">
              <w:rPr>
                <w:color w:val="FF0000"/>
              </w:rPr>
              <w:t>に</w:t>
            </w:r>
            <w:r w:rsidR="00F91651">
              <w:rPr>
                <w:rFonts w:hint="eastAsia"/>
                <w:color w:val="FF0000"/>
              </w:rPr>
              <w:t xml:space="preserve"> </w:t>
            </w:r>
            <w:r w:rsidR="00F91651" w:rsidRPr="00F91651">
              <w:rPr>
                <w:color w:val="BF8F00" w:themeColor="accent4" w:themeShade="BF"/>
              </w:rPr>
              <w:t>SIGQUIT</w:t>
            </w:r>
            <w:r w:rsidR="00F91651">
              <w:rPr>
                <w:color w:val="FF0000"/>
              </w:rPr>
              <w:t xml:space="preserve"> </w:t>
            </w:r>
            <w:r w:rsidR="00F91651" w:rsidRPr="00557C82">
              <w:rPr>
                <w:color w:val="FF0000"/>
              </w:rPr>
              <w:t>をリレー</w:t>
            </w:r>
          </w:p>
          <w:p w14:paraId="2825C2B1" w14:textId="178C86DA" w:rsidR="00317699" w:rsidRPr="00317699" w:rsidRDefault="00317699" w:rsidP="00317699">
            <w:pPr>
              <w:pStyle w:val="3-"/>
              <w:rPr>
                <w:color w:val="auto"/>
              </w:rPr>
            </w:pPr>
            <w:r w:rsidRPr="00317699">
              <w:rPr>
                <w:color w:val="auto"/>
              </w:rPr>
              <w:t>[SIGALRM] (thread=</w:t>
            </w:r>
            <w:r w:rsidRPr="00557C82">
              <w:t>2dce1720</w:t>
            </w:r>
            <w:r w:rsidRPr="00317699">
              <w:rPr>
                <w:color w:val="auto"/>
              </w:rPr>
              <w:t>) tls=5</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でアラームが起動</w:t>
            </w:r>
          </w:p>
          <w:p w14:paraId="4BAAC66F" w14:textId="11DD6728" w:rsidR="00317699" w:rsidRPr="00317699" w:rsidRDefault="00317699" w:rsidP="00317699">
            <w:pPr>
              <w:pStyle w:val="3-"/>
              <w:rPr>
                <w:color w:val="auto"/>
              </w:rPr>
            </w:pPr>
            <w:r w:rsidRPr="00317699">
              <w:rPr>
                <w:color w:val="auto"/>
              </w:rPr>
              <w:t>[</w:t>
            </w:r>
            <w:r w:rsidRPr="00F91651">
              <w:rPr>
                <w:color w:val="BF8F00" w:themeColor="accent4" w:themeShade="BF"/>
              </w:rPr>
              <w:t>SIGINT</w:t>
            </w:r>
            <w:r w:rsidRPr="00317699">
              <w:rPr>
                <w:color w:val="auto"/>
              </w:rPr>
              <w:t>] (thread=</w:t>
            </w:r>
            <w:r w:rsidRPr="00557C82">
              <w:t>2dce1720</w:t>
            </w:r>
            <w:r w:rsidRPr="00317699">
              <w:rPr>
                <w:color w:val="auto"/>
              </w:rPr>
              <w:t>) tls=5</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でシグナルハンドラが起動：</w:t>
            </w:r>
            <w:r w:rsidR="00F91651" w:rsidRPr="00F91651">
              <w:rPr>
                <w:rFonts w:hint="eastAsia"/>
                <w:color w:val="BF8F00" w:themeColor="accent4" w:themeShade="BF"/>
              </w:rPr>
              <w:t>SIG</w:t>
            </w:r>
            <w:r w:rsidR="00F91651">
              <w:rPr>
                <w:color w:val="BF8F00" w:themeColor="accent4" w:themeShade="BF"/>
              </w:rPr>
              <w:t>INT</w:t>
            </w:r>
            <w:r w:rsidR="00F91651" w:rsidRPr="00557C82">
              <w:rPr>
                <w:rFonts w:hint="eastAsia"/>
                <w:color w:val="FF0000"/>
              </w:rPr>
              <w:t>受信</w:t>
            </w:r>
          </w:p>
          <w:p w14:paraId="7311AF2A" w14:textId="77777777" w:rsidR="00F91651" w:rsidRPr="00317699" w:rsidRDefault="00317699" w:rsidP="00F91651">
            <w:pPr>
              <w:pStyle w:val="3-"/>
              <w:rPr>
                <w:color w:val="auto"/>
              </w:rPr>
            </w:pPr>
            <w:r w:rsidRPr="00317699">
              <w:rPr>
                <w:color w:val="auto"/>
              </w:rPr>
              <w:t>sendSyncSignal:[</w:t>
            </w:r>
            <w:r w:rsidRPr="00F91651">
              <w:rPr>
                <w:color w:val="BF8F00" w:themeColor="accent4" w:themeShade="BF"/>
              </w:rPr>
              <w:t>SIGTRAP</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から、</w:t>
            </w:r>
          </w:p>
          <w:p w14:paraId="63353920" w14:textId="0008DB22" w:rsidR="00317699" w:rsidRPr="00317699" w:rsidRDefault="00317699" w:rsidP="00317699">
            <w:pPr>
              <w:pStyle w:val="3-"/>
              <w:rPr>
                <w:color w:val="auto"/>
              </w:rPr>
            </w:pPr>
            <w:r w:rsidRPr="00317699">
              <w:rPr>
                <w:color w:val="auto"/>
              </w:rPr>
              <w:t>[</w:t>
            </w:r>
            <w:r w:rsidRPr="00F91651">
              <w:rPr>
                <w:color w:val="BF8F00" w:themeColor="accent4" w:themeShade="BF"/>
              </w:rPr>
              <w:t>SIG</w:t>
            </w:r>
            <w:r w:rsidR="00F91651" w:rsidRPr="00F91651">
              <w:rPr>
                <w:color w:val="BF8F00" w:themeColor="accent4" w:themeShade="BF"/>
              </w:rPr>
              <w:t>TRAP</w:t>
            </w:r>
            <w:r w:rsidRPr="00317699">
              <w:rPr>
                <w:color w:val="auto"/>
              </w:rPr>
              <w:t>] (thread=</w:t>
            </w:r>
            <w:r w:rsidRPr="00557C82">
              <w:rPr>
                <w:color w:val="C45911" w:themeColor="accent2" w:themeShade="BF"/>
              </w:rPr>
              <w:t>2dcdf700</w:t>
            </w:r>
            <w:r w:rsidRPr="00317699">
              <w:rPr>
                <w:color w:val="auto"/>
              </w:rPr>
              <w:t>) tls=4</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Pr>
                <w:color w:val="auto"/>
              </w:rPr>
              <w:t xml:space="preserve">　</w:t>
            </w:r>
            <w:r w:rsidR="00F91651" w:rsidRPr="00557C82">
              <w:rPr>
                <w:color w:val="C45911" w:themeColor="accent2" w:themeShade="BF"/>
              </w:rPr>
              <w:t>同期シグナルスレッド</w:t>
            </w:r>
            <w:r w:rsidR="00F91651" w:rsidRPr="00557C82">
              <w:rPr>
                <w:color w:val="FF0000"/>
              </w:rPr>
              <w:t>に</w:t>
            </w:r>
            <w:r w:rsidR="00F91651">
              <w:rPr>
                <w:rFonts w:hint="eastAsia"/>
                <w:color w:val="FF0000"/>
              </w:rPr>
              <w:t xml:space="preserve"> </w:t>
            </w:r>
            <w:r w:rsidR="00F91651" w:rsidRPr="00F91651">
              <w:rPr>
                <w:color w:val="BF8F00" w:themeColor="accent4" w:themeShade="BF"/>
              </w:rPr>
              <w:t>SIG</w:t>
            </w:r>
            <w:r w:rsidR="00F91651">
              <w:rPr>
                <w:color w:val="BF8F00" w:themeColor="accent4" w:themeShade="BF"/>
              </w:rPr>
              <w:t xml:space="preserve">TRAP </w:t>
            </w:r>
            <w:r w:rsidR="00F91651" w:rsidRPr="00F91651">
              <w:rPr>
                <w:color w:val="FF0000"/>
              </w:rPr>
              <w:t>として</w:t>
            </w:r>
            <w:r w:rsidR="00F91651" w:rsidRPr="00557C82">
              <w:rPr>
                <w:color w:val="FF0000"/>
              </w:rPr>
              <w:t>をリレー</w:t>
            </w:r>
          </w:p>
          <w:p w14:paraId="0BDD5FCA" w14:textId="2AB4316E" w:rsidR="00317699" w:rsidRPr="00317699" w:rsidRDefault="00317699" w:rsidP="00317699">
            <w:pPr>
              <w:pStyle w:val="3-"/>
              <w:rPr>
                <w:color w:val="auto"/>
              </w:rPr>
            </w:pPr>
            <w:r w:rsidRPr="00317699">
              <w:rPr>
                <w:color w:val="auto"/>
              </w:rPr>
              <w:t>- end:threadFuncSyncSignal(</w:t>
            </w:r>
            <w:r w:rsidRPr="00557C82">
              <w:rPr>
                <w:color w:val="C45911" w:themeColor="accent2" w:themeShade="BF"/>
              </w:rPr>
              <w:t>2dcdf700</w:t>
            </w:r>
            <w:r w:rsidRPr="00557C82">
              <w:rPr>
                <w:color w:val="auto"/>
              </w:rPr>
              <w:t>)</w:t>
            </w:r>
            <w:r w:rsidRPr="00317699">
              <w:rPr>
                <w:color w:val="auto"/>
              </w:rPr>
              <w:t xml:space="preserve"> -</w:t>
            </w:r>
            <w:r w:rsidR="00557C82">
              <w:rPr>
                <w:color w:val="auto"/>
              </w:rPr>
              <w:tab/>
            </w:r>
            <w:r w:rsidR="00557C82">
              <w:rPr>
                <w:color w:val="auto"/>
              </w:rPr>
              <w:tab/>
            </w:r>
            <w:r w:rsidR="00557C82">
              <w:rPr>
                <w:color w:val="auto"/>
              </w:rPr>
              <w:tab/>
            </w:r>
            <w:r w:rsidR="00557C82" w:rsidRPr="00F91651">
              <w:rPr>
                <w:color w:val="FF0000"/>
              </w:rPr>
              <w:t>←</w:t>
            </w:r>
            <w:r w:rsidR="00557C82" w:rsidRPr="00557C82">
              <w:rPr>
                <w:color w:val="C45911" w:themeColor="accent2" w:themeShade="BF"/>
              </w:rPr>
              <w:t>同期シグナルスレッド</w:t>
            </w:r>
            <w:r w:rsidR="00557C82" w:rsidRPr="00F91651">
              <w:rPr>
                <w:color w:val="FF0000"/>
              </w:rPr>
              <w:t>終了</w:t>
            </w:r>
          </w:p>
          <w:p w14:paraId="46B06FB8" w14:textId="2761E206" w:rsidR="00317699" w:rsidRPr="00F91651" w:rsidRDefault="00317699" w:rsidP="00317699">
            <w:pPr>
              <w:pStyle w:val="3-"/>
              <w:rPr>
                <w:color w:val="FF0000"/>
              </w:rPr>
            </w:pPr>
            <w:r w:rsidRPr="00317699">
              <w:rPr>
                <w:color w:val="auto"/>
              </w:rPr>
              <w:t>- end:threadFuncWatch(</w:t>
            </w:r>
            <w:r w:rsidRPr="00557C82">
              <w:rPr>
                <w:color w:val="00B050"/>
              </w:rPr>
              <w:t>2d2de700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sidRPr="00F91651">
              <w:rPr>
                <w:color w:val="FF0000"/>
              </w:rPr>
              <w:t>←</w:t>
            </w:r>
            <w:r w:rsidR="00557C82" w:rsidRPr="00557C82">
              <w:rPr>
                <w:color w:val="00B050"/>
              </w:rPr>
              <w:t>シグナル受信バッファ監視スレッド</w:t>
            </w:r>
            <w:r w:rsidR="00557C82" w:rsidRPr="00F91651">
              <w:rPr>
                <w:color w:val="FF0000"/>
              </w:rPr>
              <w:t>終了</w:t>
            </w:r>
          </w:p>
          <w:p w14:paraId="123362ED" w14:textId="415F0BD2" w:rsidR="0036070F" w:rsidRPr="00DD51B6" w:rsidRDefault="00317699" w:rsidP="00317699">
            <w:pPr>
              <w:pStyle w:val="3-"/>
            </w:pPr>
            <w:r w:rsidRPr="00317699">
              <w:rPr>
                <w:color w:val="auto"/>
              </w:rPr>
              <w:t>- end:main(</w:t>
            </w:r>
            <w:r w:rsidRPr="00557C82">
              <w:t>2dce1720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sidRPr="00F91651">
              <w:rPr>
                <w:color w:val="FF0000"/>
              </w:rPr>
              <w:t>←</w:t>
            </w:r>
            <w:r w:rsidR="00557C82" w:rsidRPr="00557C82">
              <w:t>メインスレッド</w:t>
            </w:r>
            <w:r w:rsidR="00557C82" w:rsidRPr="00F91651">
              <w:rPr>
                <w:rFonts w:hint="eastAsia"/>
                <w:color w:val="FF0000"/>
              </w:rPr>
              <w:t>終了</w:t>
            </w:r>
          </w:p>
        </w:tc>
      </w:tr>
    </w:tbl>
    <w:p w14:paraId="54A4D55F" w14:textId="3A645609" w:rsidR="0032355E" w:rsidRPr="00DE3BF2" w:rsidRDefault="0032355E" w:rsidP="0032355E">
      <w:pPr>
        <w:pStyle w:val="aa"/>
        <w:ind w:left="447" w:firstLine="283"/>
        <w:rPr>
          <w:color w:val="FF0000"/>
        </w:rPr>
      </w:pPr>
      <w:r w:rsidRPr="00DE3BF2">
        <w:rPr>
          <w:rFonts w:hint="eastAsia"/>
          <w:color w:val="FF0000"/>
        </w:rPr>
        <w:lastRenderedPageBreak/>
        <w:t>↓（実行結果</w:t>
      </w:r>
      <w:r>
        <w:rPr>
          <w:rFonts w:hint="eastAsia"/>
          <w:color w:val="FF0000"/>
        </w:rPr>
        <w:t>：</w:t>
      </w:r>
      <w:r>
        <w:rPr>
          <w:rFonts w:hint="eastAsia"/>
          <w:color w:val="FF0000"/>
        </w:rPr>
        <w:t>Cygwin</w:t>
      </w:r>
      <w:r w:rsidRPr="00DE3BF2">
        <w:rPr>
          <w:rFonts w:hint="eastAsia"/>
          <w:color w:val="FF0000"/>
        </w:rPr>
        <w:t>）</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2355E" w14:paraId="0ABF0AEC" w14:textId="77777777" w:rsidTr="00E079DA">
        <w:tc>
          <w:tcPr>
            <w:tcW w:w="8494" w:type="dxa"/>
          </w:tcPr>
          <w:p w14:paraId="54ABDB06" w14:textId="77777777" w:rsidR="00F91651" w:rsidRPr="00317699" w:rsidRDefault="00317699" w:rsidP="00F91651">
            <w:pPr>
              <w:pStyle w:val="3-"/>
              <w:rPr>
                <w:color w:val="auto"/>
              </w:rPr>
            </w:pPr>
            <w:r w:rsidRPr="00317699">
              <w:rPr>
                <w:color w:val="auto"/>
              </w:rPr>
              <w:t>- begin:main(</w:t>
            </w:r>
            <w:r w:rsidRPr="00F91651">
              <w:t>80000038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sidRPr="00557C82">
              <w:rPr>
                <w:color w:val="FF0000"/>
              </w:rPr>
              <w:t>←</w:t>
            </w:r>
            <w:r w:rsidR="00F91651" w:rsidRPr="00557C82">
              <w:t>メインスレッド</w:t>
            </w:r>
            <w:r w:rsidR="00F91651" w:rsidRPr="00557C82">
              <w:rPr>
                <w:color w:val="FF0000"/>
              </w:rPr>
              <w:t>開始</w:t>
            </w:r>
          </w:p>
          <w:p w14:paraId="5D6193C5" w14:textId="31C12BF2" w:rsidR="00317699" w:rsidRPr="00317699" w:rsidRDefault="00317699" w:rsidP="00317699">
            <w:pPr>
              <w:pStyle w:val="3-"/>
              <w:rPr>
                <w:color w:val="auto"/>
              </w:rPr>
            </w:pPr>
            <w:r w:rsidRPr="00317699">
              <w:rPr>
                <w:color w:val="auto"/>
              </w:rPr>
              <w:t>- begin:threadFuncSyncSignal(</w:t>
            </w:r>
            <w:r w:rsidRPr="00F91651">
              <w:rPr>
                <w:color w:val="C45911" w:themeColor="accent2" w:themeShade="BF"/>
              </w:rPr>
              <w:t>80048308</w:t>
            </w:r>
            <w:r w:rsidRPr="00317699">
              <w:rPr>
                <w:color w:val="auto"/>
              </w:rPr>
              <w:t>) -</w:t>
            </w:r>
            <w:r w:rsidR="00F91651">
              <w:rPr>
                <w:color w:val="auto"/>
              </w:rPr>
              <w:tab/>
            </w:r>
            <w:r w:rsidR="00F91651">
              <w:rPr>
                <w:color w:val="auto"/>
              </w:rPr>
              <w:tab/>
            </w:r>
            <w:r w:rsidR="00F91651">
              <w:rPr>
                <w:color w:val="auto"/>
              </w:rPr>
              <w:tab/>
            </w:r>
            <w:r w:rsidR="00F91651" w:rsidRPr="00557C82">
              <w:rPr>
                <w:color w:val="FF0000"/>
              </w:rPr>
              <w:t>←</w:t>
            </w:r>
            <w:r w:rsidR="00F91651" w:rsidRPr="00557C82">
              <w:rPr>
                <w:color w:val="C45911" w:themeColor="accent2" w:themeShade="BF"/>
              </w:rPr>
              <w:t>同期シグナルスレッド</w:t>
            </w:r>
            <w:r w:rsidR="00F91651" w:rsidRPr="00557C82">
              <w:rPr>
                <w:color w:val="FF0000"/>
              </w:rPr>
              <w:t>開始</w:t>
            </w:r>
          </w:p>
          <w:p w14:paraId="036ECA75" w14:textId="651B3BE3" w:rsidR="00317699" w:rsidRPr="00317699" w:rsidRDefault="00317699" w:rsidP="00317699">
            <w:pPr>
              <w:pStyle w:val="3-"/>
              <w:rPr>
                <w:color w:val="auto"/>
              </w:rPr>
            </w:pPr>
            <w:r w:rsidRPr="00317699">
              <w:rPr>
                <w:color w:val="auto"/>
              </w:rPr>
              <w:t>- begin:threadFuncWatch(</w:t>
            </w:r>
            <w:r w:rsidRPr="00873F40">
              <w:rPr>
                <w:color w:val="00B050"/>
              </w:rPr>
              <w:t>80048398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sidRPr="00F91651">
              <w:rPr>
                <w:color w:val="FF0000"/>
              </w:rPr>
              <w:t>←</w:t>
            </w:r>
            <w:r w:rsidR="00F91651" w:rsidRPr="00557C82">
              <w:rPr>
                <w:color w:val="00B050"/>
              </w:rPr>
              <w:t>シグナル受信バッファ監視スレッド</w:t>
            </w:r>
            <w:r w:rsidR="00F91651" w:rsidRPr="00F91651">
              <w:rPr>
                <w:color w:val="FF0000"/>
              </w:rPr>
              <w:t>終了</w:t>
            </w:r>
          </w:p>
          <w:p w14:paraId="4C598E78" w14:textId="6EF09E98" w:rsidR="00317699" w:rsidRPr="00317699" w:rsidRDefault="00317699" w:rsidP="00317699">
            <w:pPr>
              <w:pStyle w:val="3-"/>
              <w:rPr>
                <w:color w:val="auto"/>
              </w:rPr>
            </w:pPr>
            <w:r w:rsidRPr="00317699">
              <w:rPr>
                <w:color w:val="auto"/>
              </w:rPr>
              <w:t>[SIGALRM] (thread=</w:t>
            </w:r>
            <w:r w:rsidRPr="00F91651">
              <w:t>80000038</w:t>
            </w:r>
            <w:r w:rsidRPr="00317699">
              <w:rPr>
                <w:color w:val="auto"/>
              </w:rPr>
              <w:t>) tls=1</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22BB72A1" w14:textId="58BE0FF7" w:rsidR="00317699" w:rsidRPr="00317699" w:rsidRDefault="00317699" w:rsidP="00317699">
            <w:pPr>
              <w:pStyle w:val="3-"/>
              <w:rPr>
                <w:color w:val="auto"/>
              </w:rPr>
            </w:pPr>
            <w:r w:rsidRPr="00317699">
              <w:rPr>
                <w:color w:val="auto"/>
              </w:rPr>
              <w:t>[</w:t>
            </w:r>
            <w:r w:rsidRPr="00873F40">
              <w:rPr>
                <w:color w:val="BF8F00" w:themeColor="accent4" w:themeShade="BF"/>
              </w:rPr>
              <w:t>SIGUSR1</w:t>
            </w:r>
            <w:r w:rsidRPr="00317699">
              <w:rPr>
                <w:color w:val="auto"/>
              </w:rPr>
              <w:t>] (thread=</w:t>
            </w:r>
            <w:r w:rsidRPr="00F91651">
              <w:t>80000038</w:t>
            </w:r>
            <w:r w:rsidRPr="00317699">
              <w:rPr>
                <w:color w:val="auto"/>
              </w:rPr>
              <w:t>) tls=1</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でシグナルハンドラが起動：</w:t>
            </w:r>
            <w:r w:rsidR="00873F40" w:rsidRPr="00F91651">
              <w:rPr>
                <w:rFonts w:hint="eastAsia"/>
                <w:color w:val="BF8F00" w:themeColor="accent4" w:themeShade="BF"/>
              </w:rPr>
              <w:t>SIGUSR1</w:t>
            </w:r>
            <w:r w:rsidR="00873F40" w:rsidRPr="00557C82">
              <w:rPr>
                <w:rFonts w:hint="eastAsia"/>
                <w:color w:val="FF0000"/>
              </w:rPr>
              <w:t>受信</w:t>
            </w:r>
          </w:p>
          <w:p w14:paraId="44822897" w14:textId="77777777" w:rsidR="00873F40" w:rsidRPr="00873F40" w:rsidRDefault="00873F40" w:rsidP="00873F40">
            <w:pPr>
              <w:pStyle w:val="3-"/>
              <w:tabs>
                <w:tab w:val="clear" w:pos="3758"/>
                <w:tab w:val="left" w:pos="3905"/>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873F40">
              <w:rPr>
                <w:color w:val="808080" w:themeColor="background1" w:themeShade="80"/>
              </w:rPr>
              <w:t>（</w:t>
            </w:r>
            <w:r w:rsidRPr="00873F40">
              <w:rPr>
                <w:color w:val="C45911" w:themeColor="accent2" w:themeShade="BF"/>
              </w:rPr>
              <w:t>同期シグナルスレッド</w:t>
            </w:r>
            <w:r w:rsidRPr="00873F40">
              <w:rPr>
                <w:color w:val="808080" w:themeColor="background1" w:themeShade="80"/>
              </w:rPr>
              <w:t>が対応しないシグナル）</w:t>
            </w:r>
          </w:p>
          <w:p w14:paraId="0C294696" w14:textId="77195EBA" w:rsidR="00317699" w:rsidRPr="00317699" w:rsidRDefault="00317699" w:rsidP="00873F40">
            <w:pPr>
              <w:pStyle w:val="3-"/>
              <w:rPr>
                <w:color w:val="auto"/>
              </w:rPr>
            </w:pPr>
            <w:r w:rsidRPr="00317699">
              <w:rPr>
                <w:color w:val="auto"/>
              </w:rPr>
              <w:t>[SIGALRM] (thread=</w:t>
            </w:r>
            <w:r w:rsidRPr="00F91651">
              <w:t>80000038</w:t>
            </w:r>
            <w:r w:rsidRPr="00317699">
              <w:rPr>
                <w:color w:val="auto"/>
              </w:rPr>
              <w:t>) tls=2</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26858F88" w14:textId="69002863" w:rsidR="00317699" w:rsidRDefault="00317699" w:rsidP="00317699">
            <w:pPr>
              <w:pStyle w:val="3-"/>
              <w:rPr>
                <w:color w:val="FF0000"/>
              </w:rPr>
            </w:pPr>
            <w:r w:rsidRPr="00317699">
              <w:rPr>
                <w:color w:val="auto"/>
              </w:rPr>
              <w:t>[</w:t>
            </w:r>
            <w:r w:rsidRPr="00873F40">
              <w:rPr>
                <w:color w:val="BF8F00" w:themeColor="accent4" w:themeShade="BF"/>
              </w:rPr>
              <w:t>SIGUSR2</w:t>
            </w:r>
            <w:r w:rsidRPr="00317699">
              <w:rPr>
                <w:color w:val="auto"/>
              </w:rPr>
              <w:t>] (thread=</w:t>
            </w:r>
            <w:r w:rsidRPr="00F91651">
              <w:rPr>
                <w:color w:val="C45911" w:themeColor="accent2" w:themeShade="BF"/>
              </w:rPr>
              <w:t>80048308</w:t>
            </w:r>
            <w:r w:rsidRPr="00317699">
              <w:rPr>
                <w:color w:val="auto"/>
              </w:rPr>
              <w:t>) tls=1</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sidRPr="00F91651">
              <w:rPr>
                <w:rFonts w:hint="eastAsia"/>
                <w:color w:val="BF8F00" w:themeColor="accent4" w:themeShade="BF"/>
              </w:rPr>
              <w:t>SIGUS</w:t>
            </w:r>
            <w:r w:rsidR="00873F40">
              <w:rPr>
                <w:color w:val="BF8F00" w:themeColor="accent4" w:themeShade="BF"/>
              </w:rPr>
              <w:t>R2</w:t>
            </w:r>
          </w:p>
          <w:p w14:paraId="403192F3" w14:textId="6241D614" w:rsidR="00873F40" w:rsidRPr="00873F40" w:rsidRDefault="00873F40" w:rsidP="00873F40">
            <w:pPr>
              <w:pStyle w:val="3-"/>
              <w:tabs>
                <w:tab w:val="clear" w:pos="3758"/>
                <w:tab w:val="left" w:pos="3905"/>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873F40">
              <w:rPr>
                <w:color w:val="808080" w:themeColor="background1" w:themeShade="80"/>
              </w:rPr>
              <w:t>（シグナルハンドラが対応しないシグナル）</w:t>
            </w:r>
          </w:p>
          <w:p w14:paraId="6CE0203B" w14:textId="405CCC5F" w:rsidR="00317699" w:rsidRPr="00317699" w:rsidRDefault="00317699" w:rsidP="00317699">
            <w:pPr>
              <w:pStyle w:val="3-"/>
              <w:rPr>
                <w:color w:val="auto"/>
              </w:rPr>
            </w:pPr>
            <w:r w:rsidRPr="00317699">
              <w:rPr>
                <w:color w:val="auto"/>
              </w:rPr>
              <w:t>[SIGALRM] (thread=</w:t>
            </w:r>
            <w:r w:rsidRPr="00F91651">
              <w:t>80000038</w:t>
            </w:r>
            <w:r w:rsidRPr="00317699">
              <w:rPr>
                <w:color w:val="auto"/>
              </w:rPr>
              <w:t>) tls=3</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6D4170BD" w14:textId="41CC4A19" w:rsidR="00317699" w:rsidRPr="00317699" w:rsidRDefault="00317699" w:rsidP="00317699">
            <w:pPr>
              <w:pStyle w:val="3-"/>
              <w:rPr>
                <w:color w:val="auto"/>
              </w:rPr>
            </w:pPr>
            <w:r w:rsidRPr="00317699">
              <w:rPr>
                <w:color w:val="auto"/>
              </w:rPr>
              <w:t>[</w:t>
            </w:r>
            <w:r w:rsidRPr="00873F40">
              <w:rPr>
                <w:color w:val="BF8F00" w:themeColor="accent4" w:themeShade="BF"/>
              </w:rPr>
              <w:t>SIGTSTP</w:t>
            </w:r>
            <w:r w:rsidRPr="00317699">
              <w:rPr>
                <w:color w:val="auto"/>
              </w:rPr>
              <w:t>] (thread=</w:t>
            </w:r>
            <w:r w:rsidRPr="00F91651">
              <w:rPr>
                <w:color w:val="C45911" w:themeColor="accent2" w:themeShade="BF"/>
              </w:rPr>
              <w:t>80048308</w:t>
            </w:r>
            <w:r w:rsidRPr="00317699">
              <w:rPr>
                <w:color w:val="auto"/>
              </w:rPr>
              <w:t>) tls=2</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sidRPr="00F91651">
              <w:rPr>
                <w:rFonts w:hint="eastAsia"/>
                <w:color w:val="BF8F00" w:themeColor="accent4" w:themeShade="BF"/>
              </w:rPr>
              <w:t>SIGUS</w:t>
            </w:r>
            <w:r w:rsidR="00873F40">
              <w:rPr>
                <w:color w:val="BF8F00" w:themeColor="accent4" w:themeShade="BF"/>
              </w:rPr>
              <w:t>R2</w:t>
            </w:r>
          </w:p>
          <w:p w14:paraId="35A9BE67" w14:textId="4487DAF4" w:rsidR="00873F40" w:rsidRPr="00873F40" w:rsidRDefault="00873F40" w:rsidP="00873F40">
            <w:pPr>
              <w:pStyle w:val="3-"/>
              <w:tabs>
                <w:tab w:val="clear" w:pos="3758"/>
                <w:tab w:val="left" w:pos="3719"/>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873F40">
              <w:rPr>
                <w:color w:val="808080" w:themeColor="background1" w:themeShade="80"/>
              </w:rPr>
              <w:t>（シグナルハンドラも登録されていたが、同期シグナル優先で</w:t>
            </w:r>
          </w:p>
          <w:p w14:paraId="6E07A4A9" w14:textId="1FC71232" w:rsidR="00873F40" w:rsidRPr="00873F40" w:rsidRDefault="00873F40" w:rsidP="00873F40">
            <w:pPr>
              <w:pStyle w:val="3-"/>
              <w:tabs>
                <w:tab w:val="clear" w:pos="3758"/>
                <w:tab w:val="left" w:pos="3719"/>
              </w:tabs>
              <w:rPr>
                <w:color w:val="808080" w:themeColor="background1" w:themeShade="80"/>
              </w:rPr>
            </w:pP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t xml:space="preserve">　　反応していない</w:t>
            </w:r>
            <w:r w:rsidRPr="00873F40">
              <w:rPr>
                <w:rFonts w:hint="eastAsia"/>
                <w:color w:val="808080" w:themeColor="background1" w:themeShade="80"/>
              </w:rPr>
              <w:t>か、先にスレッドが処理してしまった</w:t>
            </w:r>
            <w:r w:rsidRPr="00873F40">
              <w:rPr>
                <w:color w:val="808080" w:themeColor="background1" w:themeShade="80"/>
              </w:rPr>
              <w:t>）</w:t>
            </w:r>
          </w:p>
          <w:p w14:paraId="028F05DD" w14:textId="3D9D9AAA" w:rsidR="00317699" w:rsidRPr="00317699" w:rsidRDefault="00317699" w:rsidP="00873F40">
            <w:pPr>
              <w:pStyle w:val="3-"/>
              <w:rPr>
                <w:color w:val="auto"/>
              </w:rPr>
            </w:pPr>
            <w:r w:rsidRPr="00317699">
              <w:rPr>
                <w:color w:val="auto"/>
              </w:rPr>
              <w:t>[SIGALRM] (thread=</w:t>
            </w:r>
            <w:r w:rsidRPr="00F91651">
              <w:t>80000038</w:t>
            </w:r>
            <w:r w:rsidRPr="00317699">
              <w:rPr>
                <w:color w:val="auto"/>
              </w:rPr>
              <w:t>) tls=4</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7A329161" w14:textId="0EF7431C" w:rsidR="00873F40" w:rsidRPr="00317699" w:rsidRDefault="00317699" w:rsidP="00873F40">
            <w:pPr>
              <w:pStyle w:val="3-"/>
              <w:rPr>
                <w:color w:val="auto"/>
              </w:rPr>
            </w:pPr>
            <w:r w:rsidRPr="00317699">
              <w:rPr>
                <w:color w:val="auto"/>
              </w:rPr>
              <w:t>[</w:t>
            </w:r>
            <w:r w:rsidRPr="00873F40">
              <w:rPr>
                <w:color w:val="BF8F00" w:themeColor="accent4" w:themeShade="BF"/>
              </w:rPr>
              <w:t>SIGCONT</w:t>
            </w:r>
            <w:r w:rsidRPr="00317699">
              <w:rPr>
                <w:color w:val="auto"/>
              </w:rPr>
              <w:t>] (thread=</w:t>
            </w:r>
            <w:r w:rsidRPr="00F91651">
              <w:rPr>
                <w:color w:val="C45911" w:themeColor="accent2" w:themeShade="BF"/>
              </w:rPr>
              <w:t>80048308</w:t>
            </w:r>
            <w:r w:rsidRPr="00317699">
              <w:rPr>
                <w:color w:val="auto"/>
              </w:rPr>
              <w:t>) tls=3</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Pr>
                <w:rFonts w:hint="eastAsia"/>
                <w:color w:val="BF8F00" w:themeColor="accent4" w:themeShade="BF"/>
              </w:rPr>
              <w:t>SIGCONT</w:t>
            </w:r>
          </w:p>
          <w:p w14:paraId="766D4738" w14:textId="77777777" w:rsidR="00873F40" w:rsidRPr="00873F40" w:rsidRDefault="00873F40" w:rsidP="00873F40">
            <w:pPr>
              <w:pStyle w:val="3-"/>
              <w:tabs>
                <w:tab w:val="clear" w:pos="3758"/>
                <w:tab w:val="left" w:pos="3719"/>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873F40">
              <w:rPr>
                <w:color w:val="808080" w:themeColor="background1" w:themeShade="80"/>
              </w:rPr>
              <w:t>（シグナルハンドラも登録されていたが、同期シグナル優先で</w:t>
            </w:r>
          </w:p>
          <w:p w14:paraId="59523264" w14:textId="77777777" w:rsidR="00873F40" w:rsidRPr="00873F40" w:rsidRDefault="00873F40" w:rsidP="00873F40">
            <w:pPr>
              <w:pStyle w:val="3-"/>
              <w:tabs>
                <w:tab w:val="clear" w:pos="3758"/>
                <w:tab w:val="left" w:pos="3719"/>
              </w:tabs>
              <w:rPr>
                <w:color w:val="808080" w:themeColor="background1" w:themeShade="80"/>
              </w:rPr>
            </w:pP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t xml:space="preserve">　　反応していない</w:t>
            </w:r>
            <w:r w:rsidRPr="00873F40">
              <w:rPr>
                <w:rFonts w:hint="eastAsia"/>
                <w:color w:val="808080" w:themeColor="background1" w:themeShade="80"/>
              </w:rPr>
              <w:t>か、先にスレッドが処理してしまった</w:t>
            </w:r>
            <w:r w:rsidRPr="00873F40">
              <w:rPr>
                <w:color w:val="808080" w:themeColor="background1" w:themeShade="80"/>
              </w:rPr>
              <w:t>）</w:t>
            </w:r>
          </w:p>
          <w:p w14:paraId="1C2160E5" w14:textId="41641AB1" w:rsidR="00317699" w:rsidRPr="00317699" w:rsidRDefault="00873F40" w:rsidP="00873F40">
            <w:pPr>
              <w:pStyle w:val="3-"/>
              <w:rPr>
                <w:color w:val="auto"/>
              </w:rPr>
            </w:pPr>
            <w:r w:rsidRPr="00317699">
              <w:rPr>
                <w:color w:val="auto"/>
              </w:rPr>
              <w:t xml:space="preserve"> </w:t>
            </w:r>
            <w:r w:rsidR="00317699" w:rsidRPr="00317699">
              <w:rPr>
                <w:color w:val="auto"/>
              </w:rPr>
              <w:t>[SIGALRM] (thread=</w:t>
            </w:r>
            <w:r w:rsidR="00317699" w:rsidRPr="00F91651">
              <w:t>80000038</w:t>
            </w:r>
            <w:r w:rsidR="00317699" w:rsidRPr="00317699">
              <w:rPr>
                <w:color w:val="auto"/>
              </w:rPr>
              <w:t>) tls=5</w:t>
            </w:r>
            <w:r>
              <w:rPr>
                <w:color w:val="auto"/>
              </w:rPr>
              <w:tab/>
            </w:r>
            <w:r>
              <w:rPr>
                <w:color w:val="auto"/>
              </w:rPr>
              <w:tab/>
            </w:r>
            <w:r>
              <w:rPr>
                <w:color w:val="auto"/>
              </w:rPr>
              <w:tab/>
            </w:r>
            <w:r>
              <w:rPr>
                <w:color w:val="auto"/>
              </w:rPr>
              <w:tab/>
            </w:r>
            <w:r w:rsidRPr="00557C82">
              <w:rPr>
                <w:color w:val="FF0000"/>
              </w:rPr>
              <w:t>←</w:t>
            </w:r>
            <w:r w:rsidRPr="00557C82">
              <w:t>メインスレッド</w:t>
            </w:r>
            <w:r w:rsidRPr="00557C82">
              <w:rPr>
                <w:color w:val="FF0000"/>
              </w:rPr>
              <w:t>でアラームが起動</w:t>
            </w:r>
          </w:p>
          <w:p w14:paraId="478EFAEC" w14:textId="0AC6920F" w:rsidR="00317699" w:rsidRPr="00317699" w:rsidRDefault="00317699" w:rsidP="00317699">
            <w:pPr>
              <w:pStyle w:val="3-"/>
              <w:rPr>
                <w:color w:val="auto"/>
              </w:rPr>
            </w:pPr>
            <w:r w:rsidRPr="00317699">
              <w:rPr>
                <w:color w:val="auto"/>
              </w:rPr>
              <w:t>[</w:t>
            </w:r>
            <w:r w:rsidRPr="00873F40">
              <w:rPr>
                <w:color w:val="BF8F00" w:themeColor="accent4" w:themeShade="BF"/>
              </w:rPr>
              <w:t>SIGQUIT</w:t>
            </w:r>
            <w:r w:rsidRPr="00317699">
              <w:rPr>
                <w:color w:val="auto"/>
              </w:rPr>
              <w:t>] (thread=</w:t>
            </w:r>
            <w:r w:rsidRPr="00F91651">
              <w:rPr>
                <w:color w:val="C45911" w:themeColor="accent2" w:themeShade="BF"/>
              </w:rPr>
              <w:t>80048308</w:t>
            </w:r>
            <w:r w:rsidRPr="00317699">
              <w:rPr>
                <w:color w:val="auto"/>
              </w:rPr>
              <w:t>) tls=4</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Pr>
                <w:rFonts w:hint="eastAsia"/>
                <w:color w:val="BF8F00" w:themeColor="accent4" w:themeShade="BF"/>
              </w:rPr>
              <w:t>SIGQUIT</w:t>
            </w:r>
          </w:p>
          <w:p w14:paraId="47BC7C28" w14:textId="77777777" w:rsidR="00873F40" w:rsidRPr="00873F40" w:rsidRDefault="00873F40" w:rsidP="00873F40">
            <w:pPr>
              <w:pStyle w:val="3-"/>
              <w:tabs>
                <w:tab w:val="clear" w:pos="3758"/>
                <w:tab w:val="left" w:pos="3719"/>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873F40">
              <w:rPr>
                <w:color w:val="808080" w:themeColor="background1" w:themeShade="80"/>
              </w:rPr>
              <w:t>（シグナルハンドラも登録されていたが、同期シグナル優先で</w:t>
            </w:r>
          </w:p>
          <w:p w14:paraId="24F3D563" w14:textId="77777777" w:rsidR="00873F40" w:rsidRPr="00873F40" w:rsidRDefault="00873F40" w:rsidP="00873F40">
            <w:pPr>
              <w:pStyle w:val="3-"/>
              <w:tabs>
                <w:tab w:val="clear" w:pos="3758"/>
                <w:tab w:val="left" w:pos="3719"/>
              </w:tabs>
              <w:rPr>
                <w:color w:val="808080" w:themeColor="background1" w:themeShade="80"/>
              </w:rPr>
            </w:pP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t xml:space="preserve">　　反応していない</w:t>
            </w:r>
            <w:r w:rsidRPr="00873F40">
              <w:rPr>
                <w:rFonts w:hint="eastAsia"/>
                <w:color w:val="808080" w:themeColor="background1" w:themeShade="80"/>
              </w:rPr>
              <w:t>か、先にスレッドが処理してしまった</w:t>
            </w:r>
            <w:r w:rsidRPr="00873F40">
              <w:rPr>
                <w:color w:val="808080" w:themeColor="background1" w:themeShade="80"/>
              </w:rPr>
              <w:t>）</w:t>
            </w:r>
          </w:p>
          <w:p w14:paraId="533CFF62" w14:textId="394DFC0D" w:rsidR="00317699" w:rsidRPr="00317699" w:rsidRDefault="00873F40" w:rsidP="00873F40">
            <w:pPr>
              <w:pStyle w:val="3-"/>
              <w:rPr>
                <w:color w:val="auto"/>
              </w:rPr>
            </w:pPr>
            <w:r w:rsidRPr="00317699">
              <w:rPr>
                <w:color w:val="auto"/>
              </w:rPr>
              <w:t xml:space="preserve"> </w:t>
            </w:r>
            <w:r w:rsidR="00317699" w:rsidRPr="00317699">
              <w:rPr>
                <w:color w:val="auto"/>
              </w:rPr>
              <w:t>[SIGALRM] (thread=</w:t>
            </w:r>
            <w:r w:rsidR="00317699" w:rsidRPr="00F91651">
              <w:t>80000038</w:t>
            </w:r>
            <w:r w:rsidR="00317699" w:rsidRPr="00317699">
              <w:rPr>
                <w:color w:val="auto"/>
              </w:rPr>
              <w:t>) tls=6</w:t>
            </w:r>
            <w:r>
              <w:rPr>
                <w:color w:val="auto"/>
              </w:rPr>
              <w:tab/>
            </w:r>
            <w:r>
              <w:rPr>
                <w:color w:val="auto"/>
              </w:rPr>
              <w:tab/>
            </w:r>
            <w:r>
              <w:rPr>
                <w:color w:val="auto"/>
              </w:rPr>
              <w:tab/>
            </w:r>
            <w:r>
              <w:rPr>
                <w:color w:val="auto"/>
              </w:rPr>
              <w:tab/>
            </w:r>
            <w:r w:rsidRPr="00557C82">
              <w:rPr>
                <w:color w:val="FF0000"/>
              </w:rPr>
              <w:t>←</w:t>
            </w:r>
            <w:r w:rsidRPr="00557C82">
              <w:t>メインスレッド</w:t>
            </w:r>
            <w:r w:rsidRPr="00557C82">
              <w:rPr>
                <w:color w:val="FF0000"/>
              </w:rPr>
              <w:t>でアラームが起動</w:t>
            </w:r>
          </w:p>
          <w:p w14:paraId="661E2FA9" w14:textId="362C3846" w:rsidR="00317699" w:rsidRPr="00317699" w:rsidRDefault="00317699" w:rsidP="00317699">
            <w:pPr>
              <w:pStyle w:val="3-"/>
              <w:rPr>
                <w:color w:val="auto"/>
              </w:rPr>
            </w:pPr>
            <w:r w:rsidRPr="00317699">
              <w:rPr>
                <w:color w:val="auto"/>
              </w:rPr>
              <w:t>[</w:t>
            </w:r>
            <w:r w:rsidRPr="00873F40">
              <w:rPr>
                <w:color w:val="BF8F00" w:themeColor="accent4" w:themeShade="BF"/>
              </w:rPr>
              <w:t>SIGINT</w:t>
            </w:r>
            <w:r w:rsidRPr="00317699">
              <w:rPr>
                <w:color w:val="auto"/>
              </w:rPr>
              <w:t>] (thread=</w:t>
            </w:r>
            <w:r w:rsidRPr="00F91651">
              <w:t>80000038</w:t>
            </w:r>
            <w:r w:rsidRPr="00317699">
              <w:rPr>
                <w:color w:val="auto"/>
              </w:rPr>
              <w:t>) tls=6</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でシグナルハンドラが起動：</w:t>
            </w:r>
            <w:r w:rsidR="00873F40" w:rsidRPr="00F91651">
              <w:rPr>
                <w:rFonts w:hint="eastAsia"/>
                <w:color w:val="BF8F00" w:themeColor="accent4" w:themeShade="BF"/>
              </w:rPr>
              <w:t>SIG</w:t>
            </w:r>
            <w:r w:rsidR="00873F40">
              <w:rPr>
                <w:rFonts w:hint="eastAsia"/>
                <w:color w:val="BF8F00" w:themeColor="accent4" w:themeShade="BF"/>
              </w:rPr>
              <w:t>INT</w:t>
            </w:r>
            <w:r w:rsidR="00873F40" w:rsidRPr="00557C82">
              <w:rPr>
                <w:rFonts w:hint="eastAsia"/>
                <w:color w:val="FF0000"/>
              </w:rPr>
              <w:t>受信</w:t>
            </w:r>
          </w:p>
          <w:p w14:paraId="2F17572A" w14:textId="4F146904" w:rsidR="00317699" w:rsidRPr="00317699" w:rsidRDefault="00317699" w:rsidP="00317699">
            <w:pPr>
              <w:pStyle w:val="3-"/>
              <w:rPr>
                <w:color w:val="auto"/>
              </w:rPr>
            </w:pPr>
            <w:r w:rsidRPr="00317699">
              <w:rPr>
                <w:color w:val="auto"/>
              </w:rPr>
              <w:t>sendSyncSignal:[SIGTRAP] (thread=</w:t>
            </w:r>
            <w:r w:rsidRPr="00873F40">
              <w:rPr>
                <w:color w:val="00B050"/>
              </w:rPr>
              <w:t>80048398</w:t>
            </w:r>
            <w:r w:rsidRPr="00317699">
              <w:rPr>
                <w:color w:val="auto"/>
              </w:rPr>
              <w:t>) tls=0</w:t>
            </w:r>
            <w:r w:rsidR="00873F40">
              <w:rPr>
                <w:color w:val="auto"/>
              </w:rPr>
              <w:tab/>
            </w:r>
            <w:r w:rsidR="00873F40">
              <w:rPr>
                <w:color w:val="auto"/>
              </w:rPr>
              <w:tab/>
            </w:r>
            <w:r w:rsidR="00873F40" w:rsidRPr="00557C82">
              <w:rPr>
                <w:color w:val="FF0000"/>
              </w:rPr>
              <w:t>←</w:t>
            </w:r>
            <w:r w:rsidR="00873F40" w:rsidRPr="00557C82">
              <w:rPr>
                <w:color w:val="00B050"/>
              </w:rPr>
              <w:t>シグナル受信バッファ監視スレッド</w:t>
            </w:r>
            <w:r w:rsidR="00873F40" w:rsidRPr="00557C82">
              <w:rPr>
                <w:color w:val="FF0000"/>
              </w:rPr>
              <w:t>から、</w:t>
            </w:r>
          </w:p>
          <w:p w14:paraId="2D77A7E5" w14:textId="62341854" w:rsidR="00317699" w:rsidRPr="00317699" w:rsidRDefault="00317699" w:rsidP="00317699">
            <w:pPr>
              <w:pStyle w:val="3-"/>
              <w:rPr>
                <w:color w:val="auto"/>
              </w:rPr>
            </w:pPr>
            <w:r w:rsidRPr="00317699">
              <w:rPr>
                <w:color w:val="auto"/>
              </w:rPr>
              <w:t>[</w:t>
            </w:r>
            <w:r w:rsidRPr="00873F40">
              <w:rPr>
                <w:color w:val="BF8F00" w:themeColor="accent4" w:themeShade="BF"/>
              </w:rPr>
              <w:t>SIGTRAP</w:t>
            </w:r>
            <w:r w:rsidRPr="00317699">
              <w:rPr>
                <w:color w:val="auto"/>
              </w:rPr>
              <w:t>] (thread=</w:t>
            </w:r>
            <w:r w:rsidRPr="00873F40">
              <w:rPr>
                <w:color w:val="C45911" w:themeColor="accent2" w:themeShade="BF"/>
              </w:rPr>
              <w:t>80048308</w:t>
            </w:r>
            <w:r w:rsidRPr="00317699">
              <w:rPr>
                <w:color w:val="auto"/>
              </w:rPr>
              <w:t>) tls=5</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Pr>
                <w:color w:val="auto"/>
              </w:rPr>
              <w:t xml:space="preserve">　</w:t>
            </w:r>
            <w:r w:rsidR="00873F40" w:rsidRPr="00557C82">
              <w:rPr>
                <w:color w:val="C45911" w:themeColor="accent2" w:themeShade="BF"/>
              </w:rPr>
              <w:t>同期シグナルスレッド</w:t>
            </w:r>
            <w:r w:rsidR="00873F40" w:rsidRPr="00557C82">
              <w:rPr>
                <w:color w:val="FF0000"/>
              </w:rPr>
              <w:t>に</w:t>
            </w:r>
            <w:r w:rsidR="00873F40">
              <w:rPr>
                <w:rFonts w:hint="eastAsia"/>
                <w:color w:val="FF0000"/>
              </w:rPr>
              <w:t xml:space="preserve"> </w:t>
            </w:r>
            <w:r w:rsidR="00873F40" w:rsidRPr="00F91651">
              <w:rPr>
                <w:color w:val="BF8F00" w:themeColor="accent4" w:themeShade="BF"/>
              </w:rPr>
              <w:t>SIG</w:t>
            </w:r>
            <w:r w:rsidR="00873F40">
              <w:rPr>
                <w:color w:val="BF8F00" w:themeColor="accent4" w:themeShade="BF"/>
              </w:rPr>
              <w:t xml:space="preserve">TRAP </w:t>
            </w:r>
            <w:r w:rsidR="00873F40" w:rsidRPr="00F91651">
              <w:rPr>
                <w:color w:val="FF0000"/>
              </w:rPr>
              <w:t>として</w:t>
            </w:r>
            <w:r w:rsidR="00873F40" w:rsidRPr="00557C82">
              <w:rPr>
                <w:color w:val="FF0000"/>
              </w:rPr>
              <w:t>をリレー</w:t>
            </w:r>
          </w:p>
          <w:p w14:paraId="6270DA86" w14:textId="6DB10FD3" w:rsidR="00317699" w:rsidRPr="00317699" w:rsidRDefault="00317699" w:rsidP="00317699">
            <w:pPr>
              <w:pStyle w:val="3-"/>
              <w:rPr>
                <w:color w:val="auto"/>
              </w:rPr>
            </w:pPr>
            <w:r w:rsidRPr="00317699">
              <w:rPr>
                <w:color w:val="auto"/>
              </w:rPr>
              <w:t>- end:threadFuncSyncSignal(</w:t>
            </w:r>
            <w:r w:rsidRPr="00873F40">
              <w:rPr>
                <w:color w:val="C45911" w:themeColor="accent2" w:themeShade="BF"/>
              </w:rPr>
              <w:t>80048308</w:t>
            </w:r>
            <w:r w:rsidRPr="00317699">
              <w:rPr>
                <w:color w:val="auto"/>
              </w:rPr>
              <w:t>) -</w:t>
            </w:r>
            <w:r w:rsidR="00F91651">
              <w:rPr>
                <w:color w:val="auto"/>
              </w:rPr>
              <w:tab/>
            </w:r>
            <w:r w:rsidR="00F91651">
              <w:rPr>
                <w:color w:val="auto"/>
              </w:rPr>
              <w:tab/>
            </w:r>
            <w:r w:rsidR="00F91651">
              <w:rPr>
                <w:color w:val="auto"/>
              </w:rPr>
              <w:tab/>
            </w:r>
            <w:r w:rsidR="00F91651" w:rsidRPr="00F91651">
              <w:rPr>
                <w:color w:val="FF0000"/>
              </w:rPr>
              <w:t>←</w:t>
            </w:r>
            <w:r w:rsidR="00F91651" w:rsidRPr="00557C82">
              <w:rPr>
                <w:color w:val="C45911" w:themeColor="accent2" w:themeShade="BF"/>
              </w:rPr>
              <w:t>同期シグナルスレッド</w:t>
            </w:r>
            <w:r w:rsidR="00F91651" w:rsidRPr="00F91651">
              <w:rPr>
                <w:color w:val="FF0000"/>
              </w:rPr>
              <w:t>終了</w:t>
            </w:r>
          </w:p>
          <w:p w14:paraId="1E7C3AD2" w14:textId="3267ADB6" w:rsidR="00317699" w:rsidRPr="00317699" w:rsidRDefault="00317699" w:rsidP="00317699">
            <w:pPr>
              <w:pStyle w:val="3-"/>
              <w:rPr>
                <w:color w:val="auto"/>
              </w:rPr>
            </w:pPr>
            <w:r w:rsidRPr="00317699">
              <w:rPr>
                <w:color w:val="auto"/>
              </w:rPr>
              <w:t>- end:threadFuncWatch(</w:t>
            </w:r>
            <w:r w:rsidRPr="00873F40">
              <w:rPr>
                <w:color w:val="00B050"/>
              </w:rPr>
              <w:t>80048398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sidRPr="00F91651">
              <w:rPr>
                <w:color w:val="FF0000"/>
              </w:rPr>
              <w:t>←</w:t>
            </w:r>
            <w:r w:rsidR="00F91651" w:rsidRPr="00557C82">
              <w:rPr>
                <w:color w:val="00B050"/>
              </w:rPr>
              <w:t>シグナル受信バッファ監視スレッド</w:t>
            </w:r>
            <w:r w:rsidR="00F91651" w:rsidRPr="00F91651">
              <w:rPr>
                <w:color w:val="FF0000"/>
              </w:rPr>
              <w:t>終了</w:t>
            </w:r>
          </w:p>
          <w:p w14:paraId="529A7673" w14:textId="30B47E48" w:rsidR="0032355E" w:rsidRPr="00DD51B6" w:rsidRDefault="00317699" w:rsidP="00317699">
            <w:pPr>
              <w:pStyle w:val="3-"/>
            </w:pPr>
            <w:r w:rsidRPr="00317699">
              <w:rPr>
                <w:color w:val="auto"/>
              </w:rPr>
              <w:t>- end:main(</w:t>
            </w:r>
            <w:r w:rsidRPr="00F91651">
              <w:t>80000038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sidRPr="00F91651">
              <w:rPr>
                <w:color w:val="FF0000"/>
              </w:rPr>
              <w:t>←</w:t>
            </w:r>
            <w:r w:rsidR="00F91651" w:rsidRPr="00557C82">
              <w:t>メインスレッド</w:t>
            </w:r>
            <w:r w:rsidR="00F91651" w:rsidRPr="00F91651">
              <w:rPr>
                <w:rFonts w:hint="eastAsia"/>
                <w:color w:val="FF0000"/>
              </w:rPr>
              <w:t>終了</w:t>
            </w:r>
          </w:p>
        </w:tc>
      </w:tr>
    </w:tbl>
    <w:p w14:paraId="04901843" w14:textId="54804F61" w:rsidR="00E079DA" w:rsidRDefault="00E079DA" w:rsidP="00E079DA">
      <w:pPr>
        <w:pStyle w:val="3"/>
      </w:pPr>
      <w:bookmarkStart w:id="150" w:name="_Toc379778060"/>
      <w:r>
        <w:rPr>
          <w:rFonts w:hint="eastAsia"/>
        </w:rPr>
        <w:t>【用語解説】</w:t>
      </w:r>
      <w:r>
        <w:t>リエントラント</w:t>
      </w:r>
      <w:bookmarkEnd w:id="150"/>
      <w:r w:rsidR="00F12475">
        <w:fldChar w:fldCharType="begin"/>
      </w:r>
      <w:r w:rsidR="00F12475">
        <w:instrText xml:space="preserve"> XE "</w:instrText>
      </w:r>
      <w:r w:rsidR="00F12475">
        <w:rPr>
          <w:rFonts w:hint="eastAsia"/>
        </w:rPr>
        <w:instrText>リエントラント</w:instrText>
      </w:r>
      <w:r w:rsidR="00F12475">
        <w:instrText>" \y “</w:instrText>
      </w:r>
      <w:r w:rsidR="00F12475">
        <w:rPr>
          <w:rFonts w:hint="eastAsia"/>
        </w:rPr>
        <w:instrText>りえんとらんと</w:instrText>
      </w:r>
      <w:r w:rsidR="00F12475">
        <w:instrText xml:space="preserve">” </w:instrText>
      </w:r>
      <w:r w:rsidR="00F12475">
        <w:fldChar w:fldCharType="end"/>
      </w:r>
    </w:p>
    <w:p w14:paraId="29942C3C" w14:textId="3713D284" w:rsidR="00E079DA" w:rsidRDefault="00E079DA" w:rsidP="00E079DA">
      <w:pPr>
        <w:pStyle w:val="aa"/>
        <w:ind w:left="447" w:firstLine="283"/>
      </w:pPr>
      <w:r>
        <w:rPr>
          <w:rFonts w:hint="eastAsia"/>
        </w:rPr>
        <w:t>「リエントラント」（</w:t>
      </w:r>
      <w:r>
        <w:rPr>
          <w:rFonts w:hint="eastAsia"/>
        </w:rPr>
        <w:t>reentrant</w:t>
      </w:r>
      <w:r>
        <w:rPr>
          <w:rFonts w:hint="eastAsia"/>
        </w:rPr>
        <w:t>）とは「再入可能」という意味である。</w:t>
      </w:r>
    </w:p>
    <w:p w14:paraId="1D0A9F66" w14:textId="7C19AE5F" w:rsidR="00E079DA" w:rsidRDefault="00E079DA" w:rsidP="00E079DA">
      <w:pPr>
        <w:pStyle w:val="aa"/>
        <w:ind w:left="447" w:firstLine="283"/>
      </w:pPr>
      <w:r>
        <w:rPr>
          <w:rFonts w:hint="eastAsia"/>
        </w:rPr>
        <w:t>割り込み処理後に元の処理に戻っても</w:t>
      </w:r>
      <w:r w:rsidR="00E301B6">
        <w:rPr>
          <w:rFonts w:hint="eastAsia"/>
        </w:rPr>
        <w:t>問題を起こさない「割り込みセーフ</w:t>
      </w:r>
      <w:r w:rsidR="00E301B6">
        <w:t>」な</w:t>
      </w:r>
      <w:r w:rsidR="00E301B6">
        <w:rPr>
          <w:rFonts w:hint="eastAsia"/>
        </w:rPr>
        <w:t>プログラムの意味である。</w:t>
      </w:r>
    </w:p>
    <w:p w14:paraId="20904A68" w14:textId="6E612CA5" w:rsidR="00E301B6" w:rsidRDefault="00E301B6" w:rsidP="00E301B6">
      <w:pPr>
        <w:pStyle w:val="aa"/>
        <w:spacing w:beforeLines="50" w:before="180"/>
        <w:ind w:left="447" w:firstLine="283"/>
      </w:pPr>
      <w:r>
        <w:t>マルチスレッド環境下で、メインスレッド以外のスレッドで実行しても問題のないプログラム</w:t>
      </w:r>
      <w:r w:rsidR="00140341">
        <w:t>のこと</w:t>
      </w:r>
      <w:r>
        <w:t>を「スレッドセーフ」と呼ぶ。それに対して、割り込み処理で実行しても問題のないプログラム</w:t>
      </w:r>
      <w:r w:rsidR="00140341">
        <w:t>のことを</w:t>
      </w:r>
      <w:r>
        <w:t>「リエントラント」と呼ぶ。</w:t>
      </w:r>
    </w:p>
    <w:p w14:paraId="6497E06D" w14:textId="2DE545E4" w:rsidR="00140341" w:rsidRDefault="00140341" w:rsidP="00E301B6">
      <w:pPr>
        <w:pStyle w:val="aa"/>
        <w:spacing w:beforeLines="50" w:before="180"/>
        <w:ind w:left="447" w:firstLine="283"/>
      </w:pPr>
      <w:r>
        <w:t>メモリ確保やファイルアクセスなどの「非割り込みセーフ」な処理や、他の処理が使用するグローバル変数を更新するような処理があると「リエントラント」な処理ではなくなる。</w:t>
      </w:r>
    </w:p>
    <w:p w14:paraId="20FA9A6C" w14:textId="457E475D" w:rsidR="00140341" w:rsidRDefault="00140341" w:rsidP="00E301B6">
      <w:pPr>
        <w:pStyle w:val="aa"/>
        <w:spacing w:beforeLines="50" w:before="180"/>
        <w:ind w:left="447" w:firstLine="283"/>
      </w:pPr>
      <w:r>
        <w:t>なお、「リエントラント」の定義は、シングルスレッドプログラミング環境が起源である。</w:t>
      </w:r>
    </w:p>
    <w:p w14:paraId="4FB7166A" w14:textId="22FB420E" w:rsidR="002A01F2" w:rsidRDefault="002A01F2" w:rsidP="00140341">
      <w:pPr>
        <w:pStyle w:val="aa"/>
        <w:spacing w:beforeLines="50" w:before="180"/>
        <w:ind w:left="447" w:firstLine="283"/>
      </w:pPr>
      <w:r>
        <w:lastRenderedPageBreak/>
        <w:t>処理中に</w:t>
      </w:r>
      <w:r w:rsidR="00140341">
        <w:t>ロックを行うスレッドセーフな処理も、リエントラントにはならないので注意が必要である。</w:t>
      </w:r>
    </w:p>
    <w:p w14:paraId="5CEB5A9C" w14:textId="2D353E86" w:rsidR="00140341" w:rsidRDefault="002A01F2" w:rsidP="002A01F2">
      <w:pPr>
        <w:pStyle w:val="aa"/>
        <w:ind w:left="447" w:firstLine="283"/>
      </w:pPr>
      <w:r>
        <w:t>ロック中のスレッドで割り込みが発生して、その割り込み処理の中でスレッドセーフな処理を呼び出し、またロックを取得しようとするとデッドロックが起きてしまう。スレッドセーフでかつリエントラントな処理とするには、ロックの前後でさらに割り込みの禁止／許可を行う必要も</w:t>
      </w:r>
      <w:r w:rsidR="00AD6682">
        <w:t>ある。</w:t>
      </w:r>
    </w:p>
    <w:p w14:paraId="7907E48D" w14:textId="10676AAC" w:rsidR="002A01F2" w:rsidRDefault="002A01F2" w:rsidP="002A01F2">
      <w:pPr>
        <w:pStyle w:val="aa"/>
        <w:spacing w:beforeLines="50" w:before="180"/>
        <w:ind w:left="447" w:firstLine="283"/>
      </w:pPr>
      <w:r>
        <w:t>割り込みは旧来からの技術ではあるが、非常に扱いにくい。</w:t>
      </w:r>
      <w:r>
        <w:t>OS</w:t>
      </w:r>
      <w:r>
        <w:t>の内部などでは頻繁に活用されているものの、よほど効果的な場面</w:t>
      </w:r>
      <w:r w:rsidR="00AD6682">
        <w:t>でもない限りは安易に用いないほうが良い。マルチスレッドが最適な状態になるように注力するためにも、リエントラントな処理は不要な状態が望ましい。</w:t>
      </w:r>
    </w:p>
    <w:p w14:paraId="51734687" w14:textId="5CC80ED6" w:rsidR="00E27A02" w:rsidRDefault="00E27A02" w:rsidP="00E27A02">
      <w:pPr>
        <w:pStyle w:val="1"/>
      </w:pPr>
      <w:bookmarkStart w:id="151" w:name="_Toc379778061"/>
      <w:r>
        <w:rPr>
          <w:rFonts w:hint="eastAsia"/>
        </w:rPr>
        <w:t>マルチスレッドで起こ</w:t>
      </w:r>
      <w:r w:rsidR="00394B92">
        <w:rPr>
          <w:rFonts w:hint="eastAsia"/>
        </w:rPr>
        <w:t>り得る</w:t>
      </w:r>
      <w:r>
        <w:rPr>
          <w:rFonts w:hint="eastAsia"/>
        </w:rPr>
        <w:t>問題</w:t>
      </w:r>
      <w:r w:rsidR="003F1DF2">
        <w:rPr>
          <w:rFonts w:hint="eastAsia"/>
        </w:rPr>
        <w:t>②</w:t>
      </w:r>
      <w:bookmarkEnd w:id="151"/>
    </w:p>
    <w:p w14:paraId="7255C0DC" w14:textId="1C132B57" w:rsidR="004C540B" w:rsidRDefault="004C540B" w:rsidP="00FB0614">
      <w:pPr>
        <w:pStyle w:val="a8"/>
        <w:keepNext/>
        <w:keepLines/>
        <w:widowControl/>
        <w:ind w:firstLine="283"/>
      </w:pPr>
      <w:r>
        <w:t>ここまで</w:t>
      </w:r>
      <w:r w:rsidR="004114D3">
        <w:t>は</w:t>
      </w:r>
      <w:r>
        <w:t>、同期の不備によって起こる問題と、それを解決する同期の手法を説明した。</w:t>
      </w:r>
    </w:p>
    <w:p w14:paraId="2AA2A89B" w14:textId="68CA5FE8" w:rsidR="004C540B" w:rsidRPr="004C540B" w:rsidRDefault="004C540B" w:rsidP="00FB0614">
      <w:pPr>
        <w:pStyle w:val="a8"/>
        <w:keepNext/>
        <w:keepLines/>
        <w:widowControl/>
        <w:ind w:firstLine="283"/>
      </w:pPr>
      <w:r>
        <w:t>ここからは、その同期によって起こる問題を説明する。</w:t>
      </w:r>
    </w:p>
    <w:p w14:paraId="010334C1" w14:textId="0323C0B8" w:rsidR="00E27A02" w:rsidRDefault="00E27A02" w:rsidP="00E27A02">
      <w:pPr>
        <w:pStyle w:val="2"/>
      </w:pPr>
      <w:bookmarkStart w:id="152" w:name="_Toc379778062"/>
      <w:r>
        <w:rPr>
          <w:rFonts w:hint="eastAsia"/>
        </w:rPr>
        <w:t>デッドロック</w:t>
      </w:r>
      <w:bookmarkEnd w:id="152"/>
      <w:r w:rsidR="00F12475">
        <w:fldChar w:fldCharType="begin"/>
      </w:r>
      <w:r w:rsidR="00F12475">
        <w:instrText xml:space="preserve"> XE "</w:instrText>
      </w:r>
      <w:r w:rsidR="00F12475">
        <w:rPr>
          <w:rFonts w:hint="eastAsia"/>
        </w:rPr>
        <w:instrText>デッドロック</w:instrText>
      </w:r>
      <w:r w:rsidR="00F12475">
        <w:instrText>" \y “</w:instrText>
      </w:r>
      <w:r w:rsidR="00F12475">
        <w:rPr>
          <w:rFonts w:hint="eastAsia"/>
        </w:rPr>
        <w:instrText>でっどろっく</w:instrText>
      </w:r>
      <w:r w:rsidR="00F12475">
        <w:instrText xml:space="preserve">” </w:instrText>
      </w:r>
      <w:r w:rsidR="00F12475">
        <w:fldChar w:fldCharType="end"/>
      </w:r>
    </w:p>
    <w:p w14:paraId="26727615" w14:textId="19BADA38" w:rsidR="004114D3" w:rsidRDefault="004114D3" w:rsidP="00E27A02">
      <w:pPr>
        <w:pStyle w:val="a9"/>
        <w:ind w:firstLine="283"/>
      </w:pPr>
      <w:r>
        <w:t>「デッドロック」とは、その名の通り「死んだロック」のこと。解放される見込みがないロックのことである。</w:t>
      </w:r>
    </w:p>
    <w:p w14:paraId="5D254A7A" w14:textId="1DEC6412" w:rsidR="004C540B" w:rsidRDefault="004114D3" w:rsidP="00E27A02">
      <w:pPr>
        <w:pStyle w:val="a9"/>
        <w:ind w:firstLine="283"/>
      </w:pPr>
      <w:r>
        <w:t>デッドロックは</w:t>
      </w:r>
      <w:r w:rsidR="004C540B">
        <w:t>マルチスレッドプログラミングで</w:t>
      </w:r>
      <w:r>
        <w:t>最も</w:t>
      </w:r>
      <w:r w:rsidR="004C540B">
        <w:t>典型的な問題</w:t>
      </w:r>
      <w:r>
        <w:t>の一つ</w:t>
      </w:r>
      <w:r w:rsidR="004C540B">
        <w:t>。</w:t>
      </w:r>
    </w:p>
    <w:p w14:paraId="1893AE42" w14:textId="6AD2535D" w:rsidR="00E27A02" w:rsidRDefault="004114D3" w:rsidP="00E27A02">
      <w:pPr>
        <w:pStyle w:val="3"/>
      </w:pPr>
      <w:bookmarkStart w:id="153" w:name="_Toc379778063"/>
      <w:r>
        <w:rPr>
          <w:rFonts w:hint="eastAsia"/>
        </w:rPr>
        <w:lastRenderedPageBreak/>
        <w:t>【問題】</w:t>
      </w:r>
      <w:r w:rsidR="00E27A02">
        <w:rPr>
          <w:rFonts w:hint="eastAsia"/>
        </w:rPr>
        <w:t>相互ロック</w:t>
      </w:r>
      <w:bookmarkEnd w:id="153"/>
    </w:p>
    <w:p w14:paraId="7490EC05" w14:textId="66DF7BF3" w:rsidR="00E27A02" w:rsidRDefault="004114D3" w:rsidP="004114D3">
      <w:pPr>
        <w:pStyle w:val="aa"/>
        <w:keepNext/>
        <w:widowControl/>
        <w:ind w:left="447" w:firstLine="283"/>
      </w:pPr>
      <w:r>
        <w:t>二つのロックを用いてスレッドが互いにロック</w:t>
      </w:r>
      <w:r w:rsidR="007C0D7F">
        <w:t>を取得</w:t>
      </w:r>
      <w:r>
        <w:t>し合うことで、スレッドが動かなくなってしまう問題である。</w:t>
      </w:r>
    </w:p>
    <w:p w14:paraId="10C7CC9A" w14:textId="2E04BB6F" w:rsidR="004114D3" w:rsidRDefault="0010236F" w:rsidP="00E27A02">
      <w:pPr>
        <w:pStyle w:val="aa"/>
        <w:ind w:left="447" w:firstLine="283"/>
      </w:pPr>
      <w:r>
        <w:object w:dxaOrig="6691" w:dyaOrig="5851" w14:anchorId="3E312E44">
          <v:shape id="_x0000_i1040" type="#_x0000_t75" style="width:283.4pt;height:247.7pt;mso-position-vertical:absolute" o:ole="">
            <v:imagedata r:id="rId50" o:title=""/>
          </v:shape>
          <o:OLEObject Type="Embed" ProgID="Visio.Drawing.15" ShapeID="_x0000_i1040" DrawAspect="Content" ObjectID="_1453519962" r:id="rId51"/>
        </w:object>
      </w:r>
    </w:p>
    <w:p w14:paraId="2F2F6FF1" w14:textId="0D5ACC5B" w:rsidR="004114D3" w:rsidRDefault="004114D3" w:rsidP="004114D3">
      <w:pPr>
        <w:pStyle w:val="3"/>
      </w:pPr>
      <w:bookmarkStart w:id="154" w:name="_Toc379778064"/>
      <w:r>
        <w:rPr>
          <w:rFonts w:hint="eastAsia"/>
        </w:rPr>
        <w:t>【解決策】相互ロック</w:t>
      </w:r>
      <w:bookmarkEnd w:id="154"/>
    </w:p>
    <w:p w14:paraId="49E64226" w14:textId="79389D32" w:rsidR="004114D3" w:rsidRDefault="00086303" w:rsidP="00086303">
      <w:pPr>
        <w:pStyle w:val="aa"/>
        <w:keepNext/>
        <w:keepLines/>
        <w:widowControl/>
        <w:ind w:left="447" w:firstLine="283"/>
      </w:pPr>
      <w:r>
        <w:t>上記の例ではっきりとした問題なのは、ロック取得の順序が二つの処理で異なっていることである</w:t>
      </w:r>
      <w:r w:rsidR="004114D3">
        <w:t>。</w:t>
      </w:r>
    </w:p>
    <w:p w14:paraId="398879FD" w14:textId="544C3923" w:rsidR="00086303" w:rsidRDefault="00086303" w:rsidP="00086303">
      <w:pPr>
        <w:pStyle w:val="affff8"/>
        <w:keepNext/>
        <w:keepLines/>
        <w:widowControl/>
      </w:pPr>
      <w:r>
        <w:rPr>
          <w:rFonts w:hint="eastAsia"/>
        </w:rPr>
        <w:t>スレッド</w:t>
      </w:r>
      <w:r>
        <w:rPr>
          <w:rFonts w:hint="eastAsia"/>
        </w:rPr>
        <w:t>A</w:t>
      </w:r>
      <w:r>
        <w:t xml:space="preserve"> </w:t>
      </w:r>
      <w:r>
        <w:tab/>
      </w:r>
      <w:r>
        <w:tab/>
      </w:r>
      <w:r w:rsidRPr="0097489B">
        <w:rPr>
          <w:rFonts w:hint="eastAsia"/>
          <w:color w:val="FF0000"/>
        </w:rPr>
        <w:t>①</w:t>
      </w:r>
      <w:r>
        <w:rPr>
          <w:rFonts w:hint="eastAsia"/>
        </w:rPr>
        <w:t xml:space="preserve">のロック取得　</w:t>
      </w:r>
      <w:r w:rsidRPr="0097489B">
        <w:rPr>
          <w:rFonts w:hint="eastAsia"/>
          <w:color w:val="FF0000"/>
        </w:rPr>
        <w:t>→</w:t>
      </w:r>
      <w:r>
        <w:rPr>
          <w:rFonts w:hint="eastAsia"/>
        </w:rPr>
        <w:t xml:space="preserve">　</w:t>
      </w:r>
      <w:r w:rsidRPr="0097489B">
        <w:rPr>
          <w:rFonts w:hint="eastAsia"/>
          <w:color w:val="FF0000"/>
        </w:rPr>
        <w:t>②</w:t>
      </w:r>
      <w:r>
        <w:rPr>
          <w:rFonts w:hint="eastAsia"/>
        </w:rPr>
        <w:t>のロックを取得　の処理順序</w:t>
      </w:r>
    </w:p>
    <w:p w14:paraId="21E1C1FB" w14:textId="6141F827" w:rsidR="00086303" w:rsidRDefault="00086303" w:rsidP="00086303">
      <w:pPr>
        <w:pStyle w:val="affff8"/>
        <w:keepNext/>
        <w:keepLines/>
        <w:widowControl/>
      </w:pPr>
      <w:r>
        <w:rPr>
          <w:rFonts w:hint="eastAsia"/>
        </w:rPr>
        <w:t>スレッド</w:t>
      </w:r>
      <w:r>
        <w:rPr>
          <w:rFonts w:hint="eastAsia"/>
        </w:rPr>
        <w:t>B</w:t>
      </w:r>
      <w:r>
        <w:t xml:space="preserve"> </w:t>
      </w:r>
      <w:r>
        <w:tab/>
      </w:r>
      <w:r>
        <w:tab/>
      </w:r>
      <w:r w:rsidRPr="0097489B">
        <w:rPr>
          <w:rFonts w:hint="eastAsia"/>
          <w:color w:val="FF0000"/>
        </w:rPr>
        <w:t>②</w:t>
      </w:r>
      <w:r>
        <w:rPr>
          <w:rFonts w:hint="eastAsia"/>
        </w:rPr>
        <w:t xml:space="preserve">のロック取得　</w:t>
      </w:r>
      <w:r w:rsidRPr="0097489B">
        <w:rPr>
          <w:rFonts w:hint="eastAsia"/>
          <w:color w:val="FF0000"/>
        </w:rPr>
        <w:t>→</w:t>
      </w:r>
      <w:r>
        <w:rPr>
          <w:rFonts w:hint="eastAsia"/>
        </w:rPr>
        <w:t xml:space="preserve">　</w:t>
      </w:r>
      <w:r w:rsidRPr="0097489B">
        <w:rPr>
          <w:rFonts w:hint="eastAsia"/>
          <w:color w:val="FF0000"/>
        </w:rPr>
        <w:t>①</w:t>
      </w:r>
      <w:r>
        <w:rPr>
          <w:rFonts w:hint="eastAsia"/>
        </w:rPr>
        <w:t>のロックを取得　の処理順序</w:t>
      </w:r>
    </w:p>
    <w:p w14:paraId="71CFA2AA" w14:textId="31E93DA6" w:rsidR="00086303" w:rsidRDefault="00086303" w:rsidP="00086303">
      <w:pPr>
        <w:pStyle w:val="aa"/>
        <w:spacing w:beforeLines="50" w:before="180"/>
        <w:ind w:left="447" w:firstLine="283"/>
      </w:pPr>
      <w:r>
        <w:t>このように、ロック取得の順序が異なる処理が混在するのが典型的なデッドロックのパターンである。</w:t>
      </w:r>
    </w:p>
    <w:p w14:paraId="1B95C36F" w14:textId="2E7806A1" w:rsidR="00086303" w:rsidRDefault="00086303" w:rsidP="00086303">
      <w:pPr>
        <w:pStyle w:val="aa"/>
        <w:keepNext/>
        <w:widowControl/>
        <w:spacing w:beforeLines="50" w:before="180"/>
        <w:ind w:left="447" w:firstLine="283"/>
      </w:pPr>
      <w:r>
        <w:t>主な解決策は下記の通り。</w:t>
      </w:r>
    </w:p>
    <w:p w14:paraId="4DA3233B" w14:textId="64DB486F" w:rsidR="00086303" w:rsidRDefault="008B15B4" w:rsidP="00086303">
      <w:pPr>
        <w:pStyle w:val="a1"/>
      </w:pPr>
      <w:r>
        <w:rPr>
          <w:rFonts w:hint="eastAsia"/>
        </w:rPr>
        <w:t>【原則】</w:t>
      </w:r>
      <w:r w:rsidR="00086303">
        <w:rPr>
          <w:rFonts w:hint="eastAsia"/>
        </w:rPr>
        <w:t>ロック取得の順序を全ての処理で統一する。</w:t>
      </w:r>
    </w:p>
    <w:p w14:paraId="74A1A92F" w14:textId="48BCF64F" w:rsidR="00086303" w:rsidRDefault="0097489B" w:rsidP="00086303">
      <w:pPr>
        <w:pStyle w:val="a1"/>
      </w:pPr>
      <w:r>
        <w:t>【可能なら】</w:t>
      </w:r>
      <w:r w:rsidR="00086303">
        <w:t>複数のロック取得を同時に行わない。</w:t>
      </w:r>
      <w:r>
        <w:t>（それが可能かよく検討する）</w:t>
      </w:r>
    </w:p>
    <w:p w14:paraId="63858EC4" w14:textId="61670D9D" w:rsidR="00086303" w:rsidRDefault="00086303" w:rsidP="00086303">
      <w:pPr>
        <w:pStyle w:val="a1"/>
      </w:pPr>
      <w:r>
        <w:t>【可能なら】ロックオブジェクトを一つに統一する。</w:t>
      </w:r>
      <w:r w:rsidR="0097489B">
        <w:t>（</w:t>
      </w:r>
      <w:r>
        <w:t>それが可能かよく検討する</w:t>
      </w:r>
      <w:r w:rsidR="0097489B">
        <w:t>）</w:t>
      </w:r>
    </w:p>
    <w:p w14:paraId="39CC7996" w14:textId="51F344E8" w:rsidR="008B15B4" w:rsidRDefault="008B15B4" w:rsidP="008B15B4">
      <w:pPr>
        <w:pStyle w:val="a1"/>
      </w:pPr>
      <w:r>
        <w:t>【望ましくない解決策】ロック取得のタイムアウトやトライロック処理をつかってエラー処理する。</w:t>
      </w:r>
      <w:r w:rsidRPr="008B15B4">
        <w:rPr>
          <w:color w:val="FF0000"/>
        </w:rPr>
        <w:t>（その後のつじつまあわせに要注意）</w:t>
      </w:r>
    </w:p>
    <w:p w14:paraId="363CDF0D" w14:textId="77777777" w:rsidR="0097489B" w:rsidRPr="0097489B" w:rsidRDefault="0010236F" w:rsidP="0010236F">
      <w:pPr>
        <w:pStyle w:val="a1"/>
        <w:keepNext/>
        <w:widowControl/>
      </w:pPr>
      <w:r w:rsidRPr="0097489B">
        <w:rPr>
          <w:color w:val="FF0000"/>
        </w:rPr>
        <w:lastRenderedPageBreak/>
        <w:t>【</w:t>
      </w:r>
      <w:r w:rsidR="0097489B">
        <w:rPr>
          <w:color w:val="FF0000"/>
        </w:rPr>
        <w:t>最悪のケース：</w:t>
      </w:r>
      <w:r w:rsidR="00086303" w:rsidRPr="0097489B">
        <w:rPr>
          <w:color w:val="FF0000"/>
        </w:rPr>
        <w:t>共通処理を</w:t>
      </w:r>
      <w:r w:rsidRPr="0097489B">
        <w:rPr>
          <w:color w:val="FF0000"/>
        </w:rPr>
        <w:t>利用</w:t>
      </w:r>
      <w:r w:rsidR="00086303" w:rsidRPr="0097489B">
        <w:rPr>
          <w:color w:val="FF0000"/>
        </w:rPr>
        <w:t>する都合などから、どうしても</w:t>
      </w:r>
      <w:r w:rsidR="0097489B">
        <w:rPr>
          <w:color w:val="FF0000"/>
        </w:rPr>
        <w:t>順不同で</w:t>
      </w:r>
      <w:r w:rsidR="00086303" w:rsidRPr="0097489B">
        <w:rPr>
          <w:color w:val="FF0000"/>
        </w:rPr>
        <w:t>複数のロック取得が必要な場合</w:t>
      </w:r>
      <w:r w:rsidRPr="0097489B">
        <w:rPr>
          <w:color w:val="FF0000"/>
        </w:rPr>
        <w:t>】</w:t>
      </w:r>
    </w:p>
    <w:p w14:paraId="1C5B4639" w14:textId="5845CBAA" w:rsidR="00086303" w:rsidRDefault="0010236F" w:rsidP="0097489B">
      <w:pPr>
        <w:pStyle w:val="a1"/>
        <w:keepNext/>
        <w:widowControl/>
        <w:numPr>
          <w:ilvl w:val="0"/>
          <w:numId w:val="0"/>
        </w:numPr>
        <w:ind w:left="851"/>
      </w:pPr>
      <w:r>
        <w:t>必要なアトミック操作の範囲をよく考え直し、処理全体を包括する大きなロックをさらに追加する。</w:t>
      </w:r>
      <w:r w:rsidR="0097489B" w:rsidRPr="0097489B">
        <w:rPr>
          <w:color w:val="FF0000"/>
        </w:rPr>
        <w:t>（パフォーマンスの劣化も招くため、望ましくない解決策）</w:t>
      </w:r>
    </w:p>
    <w:p w14:paraId="30C621B1" w14:textId="1B05C453" w:rsidR="0010236F" w:rsidRDefault="0010236F" w:rsidP="0010236F">
      <w:pPr>
        <w:pStyle w:val="a"/>
        <w:keepNext/>
        <w:widowControl/>
        <w:ind w:left="998" w:hanging="255"/>
      </w:pPr>
      <w:r>
        <w:t>上記の例の場合、さらに「</w:t>
      </w:r>
      <w:r w:rsidR="0097489B">
        <w:t>ミューテックス</w:t>
      </w:r>
      <w:r>
        <w:rPr>
          <w:rFonts w:hint="eastAsia"/>
        </w:rPr>
        <w:t>③」を追加し、スレッド</w:t>
      </w:r>
      <w:r>
        <w:rPr>
          <w:rFonts w:hint="eastAsia"/>
        </w:rPr>
        <w:t>A</w:t>
      </w:r>
      <w:r>
        <w:rPr>
          <w:rFonts w:hint="eastAsia"/>
        </w:rPr>
        <w:t>もスレッド</w:t>
      </w:r>
      <w:r>
        <w:rPr>
          <w:rFonts w:hint="eastAsia"/>
        </w:rPr>
        <w:t>B</w:t>
      </w:r>
      <w:r>
        <w:rPr>
          <w:rFonts w:hint="eastAsia"/>
        </w:rPr>
        <w:t>も、一連の処理全体を</w:t>
      </w:r>
      <w:r w:rsidR="0097489B">
        <w:rPr>
          <w:rFonts w:hint="eastAsia"/>
        </w:rPr>
        <w:t>ミューテックス</w:t>
      </w:r>
      <w:r>
        <w:rPr>
          <w:rFonts w:hint="eastAsia"/>
        </w:rPr>
        <w:t>③でロックする。</w:t>
      </w:r>
    </w:p>
    <w:p w14:paraId="06976DA4" w14:textId="462F1B73" w:rsidR="0010236F" w:rsidRDefault="007C0D7F" w:rsidP="0010236F">
      <w:pPr>
        <w:pStyle w:val="a"/>
        <w:numPr>
          <w:ilvl w:val="0"/>
          <w:numId w:val="0"/>
        </w:numPr>
        <w:ind w:left="999"/>
      </w:pPr>
      <w:r>
        <w:object w:dxaOrig="8536" w:dyaOrig="5116" w14:anchorId="5C8476BB">
          <v:shape id="_x0000_i1041" type="#_x0000_t75" style="width:340.4pt;height:203.9pt;mso-position-vertical:absolute" o:ole="">
            <v:imagedata r:id="rId52" o:title=""/>
          </v:shape>
          <o:OLEObject Type="Embed" ProgID="Visio.Drawing.15" ShapeID="_x0000_i1041" DrawAspect="Content" ObjectID="_1453519963" r:id="rId53"/>
        </w:object>
      </w:r>
    </w:p>
    <w:p w14:paraId="0754D0E3" w14:textId="75E78390" w:rsidR="00086303" w:rsidRDefault="00086303" w:rsidP="00086303">
      <w:pPr>
        <w:pStyle w:val="a1"/>
      </w:pPr>
      <w:r>
        <w:rPr>
          <w:rFonts w:hint="eastAsia"/>
        </w:rPr>
        <w:t>【</w:t>
      </w:r>
      <w:r w:rsidR="00DF7C5C">
        <w:rPr>
          <w:rFonts w:hint="eastAsia"/>
        </w:rPr>
        <w:t>POSIX</w:t>
      </w:r>
      <w:r w:rsidR="00DF7C5C">
        <w:rPr>
          <w:rFonts w:hint="eastAsia"/>
        </w:rPr>
        <w:t>スレッド</w:t>
      </w:r>
      <w:r>
        <w:rPr>
          <w:rFonts w:hint="eastAsia"/>
        </w:rPr>
        <w:t>ライブラリ版】デッドロック検出属性付きのミューテックスを使用する。ただし、これは動作の重いデバッグ用。</w:t>
      </w:r>
    </w:p>
    <w:p w14:paraId="76BB780B" w14:textId="4D93FDCF" w:rsidR="00E27A02" w:rsidRDefault="004114D3" w:rsidP="00E27A02">
      <w:pPr>
        <w:pStyle w:val="3"/>
      </w:pPr>
      <w:bookmarkStart w:id="155" w:name="_Toc379778065"/>
      <w:r>
        <w:rPr>
          <w:rFonts w:hint="eastAsia"/>
        </w:rPr>
        <w:lastRenderedPageBreak/>
        <w:t>【問題】</w:t>
      </w:r>
      <w:r w:rsidR="00285B30">
        <w:rPr>
          <w:rFonts w:hint="eastAsia"/>
        </w:rPr>
        <w:t>再帰</w:t>
      </w:r>
      <w:r w:rsidR="00E27A02">
        <w:rPr>
          <w:rFonts w:hint="eastAsia"/>
        </w:rPr>
        <w:t>ロック</w:t>
      </w:r>
      <w:bookmarkEnd w:id="155"/>
      <w:r w:rsidR="00F12475">
        <w:fldChar w:fldCharType="begin"/>
      </w:r>
      <w:r w:rsidR="00F12475">
        <w:instrText xml:space="preserve"> XE "</w:instrText>
      </w:r>
      <w:r w:rsidR="00F12475">
        <w:rPr>
          <w:rFonts w:hint="eastAsia"/>
        </w:rPr>
        <w:instrText>再帰ロック</w:instrText>
      </w:r>
      <w:r w:rsidR="00F12475">
        <w:instrText>" \y “</w:instrText>
      </w:r>
      <w:r w:rsidR="00F12475">
        <w:rPr>
          <w:rFonts w:hint="eastAsia"/>
        </w:rPr>
        <w:instrText>さいきろっく</w:instrText>
      </w:r>
      <w:r w:rsidR="00F12475">
        <w:instrText xml:space="preserve">” </w:instrText>
      </w:r>
      <w:r w:rsidR="00F12475">
        <w:fldChar w:fldCharType="end"/>
      </w:r>
    </w:p>
    <w:p w14:paraId="720A3F5A" w14:textId="3AD6E9FE" w:rsidR="007C0D7F" w:rsidRDefault="007C0D7F" w:rsidP="007C0D7F">
      <w:pPr>
        <w:pStyle w:val="aa"/>
        <w:keepNext/>
        <w:widowControl/>
        <w:ind w:left="447" w:firstLine="283"/>
      </w:pPr>
      <w:r>
        <w:t>一つのスレッドが</w:t>
      </w:r>
      <w:r>
        <w:t>2</w:t>
      </w:r>
      <w:r>
        <w:t>回ロックを取得しようとすることで、スレッドが動かなくなってしまう問題である。</w:t>
      </w:r>
    </w:p>
    <w:p w14:paraId="461667CD" w14:textId="0FA72D32" w:rsidR="008B15B4" w:rsidRDefault="008B15B4" w:rsidP="007C0D7F">
      <w:pPr>
        <w:pStyle w:val="aa"/>
        <w:keepNext/>
        <w:widowControl/>
        <w:ind w:left="447" w:firstLine="283"/>
      </w:pPr>
      <w:r>
        <w:t>再帰ロックに対しては、各同期処理で挙動が異なっている。前述の「様々な同期手法」の一覧には、それぞれがどのような再帰ロックの挙動となっているかをまとめている。</w:t>
      </w:r>
    </w:p>
    <w:p w14:paraId="10F9447F" w14:textId="7A362D4E" w:rsidR="00E27A02" w:rsidRPr="007C0D7F" w:rsidRDefault="008B15B4" w:rsidP="00E27A02">
      <w:pPr>
        <w:pStyle w:val="aa"/>
        <w:ind w:left="447" w:firstLine="283"/>
      </w:pPr>
      <w:r>
        <w:object w:dxaOrig="5296" w:dyaOrig="4501" w14:anchorId="4E967016">
          <v:shape id="_x0000_i1042" type="#_x0000_t75" style="width:226.95pt;height:192.4pt" o:ole="">
            <v:imagedata r:id="rId54" o:title=""/>
          </v:shape>
          <o:OLEObject Type="Embed" ProgID="Visio.Drawing.15" ShapeID="_x0000_i1042" DrawAspect="Content" ObjectID="_1453519964" r:id="rId55"/>
        </w:object>
      </w:r>
    </w:p>
    <w:p w14:paraId="36334777" w14:textId="22A6AB10" w:rsidR="004114D3" w:rsidRDefault="004114D3" w:rsidP="004114D3">
      <w:pPr>
        <w:pStyle w:val="3"/>
      </w:pPr>
      <w:bookmarkStart w:id="156" w:name="_Toc379778066"/>
      <w:r>
        <w:rPr>
          <w:rFonts w:hint="eastAsia"/>
        </w:rPr>
        <w:t>【解決策】再帰ロック</w:t>
      </w:r>
      <w:bookmarkEnd w:id="156"/>
    </w:p>
    <w:p w14:paraId="77548AF6" w14:textId="77777777" w:rsidR="008B15B4" w:rsidRDefault="008B15B4" w:rsidP="008B15B4">
      <w:pPr>
        <w:pStyle w:val="aa"/>
        <w:keepNext/>
        <w:widowControl/>
        <w:spacing w:beforeLines="50" w:before="180"/>
        <w:ind w:left="447" w:firstLine="283"/>
      </w:pPr>
      <w:r>
        <w:t>主な解決策は下記の通り。</w:t>
      </w:r>
    </w:p>
    <w:p w14:paraId="0164099D" w14:textId="5C5F93F5" w:rsidR="008B15B4" w:rsidRDefault="008B15B4" w:rsidP="008B15B4">
      <w:pPr>
        <w:pStyle w:val="a1"/>
      </w:pPr>
      <w:r>
        <w:rPr>
          <w:rFonts w:hint="eastAsia"/>
        </w:rPr>
        <w:t>【原則】再帰的なロック取得をしないようにする。</w:t>
      </w:r>
    </w:p>
    <w:p w14:paraId="602FCFD1" w14:textId="77777777" w:rsidR="008B15B4" w:rsidRDefault="008B15B4" w:rsidP="008B15B4">
      <w:pPr>
        <w:pStyle w:val="a1"/>
        <w:keepNext/>
        <w:widowControl/>
      </w:pPr>
      <w:r>
        <w:t>【望ましくない解決策】ロック取得のタイムアウトやトライロック処理をつかってエラー処理する。</w:t>
      </w:r>
    </w:p>
    <w:p w14:paraId="36A8680D" w14:textId="3A88A1DB" w:rsidR="008B15B4" w:rsidRPr="008B15B4" w:rsidRDefault="008B15B4" w:rsidP="008B15B4">
      <w:pPr>
        <w:pStyle w:val="a"/>
        <w:rPr>
          <w:color w:val="FF0000"/>
        </w:rPr>
      </w:pPr>
      <w:r w:rsidRPr="008B15B4">
        <w:rPr>
          <w:color w:val="FF0000"/>
        </w:rPr>
        <w:t>その後のつじつまあわせに要注意。</w:t>
      </w:r>
      <w:r>
        <w:t>例えば、「トライロックでロックを取得できなかった場合は再帰ロックとみなして処理を行えるものとする」とした場合、その内側の処理でロックを解放した時点で、外側の処理が残っていてもロックが解放されてしまう。</w:t>
      </w:r>
      <w:r w:rsidRPr="008B15B4">
        <w:rPr>
          <w:color w:val="FF0000"/>
        </w:rPr>
        <w:t>特に、</w:t>
      </w:r>
      <w:r w:rsidRPr="008B15B4">
        <w:rPr>
          <w:color w:val="FF0000"/>
        </w:rPr>
        <w:t>Windows</w:t>
      </w:r>
      <w:r w:rsidRPr="008B15B4">
        <w:rPr>
          <w:color w:val="FF0000"/>
        </w:rPr>
        <w:t>版のミューテックスは再帰ロックを無視</w:t>
      </w:r>
      <w:r>
        <w:rPr>
          <w:color w:val="FF0000"/>
        </w:rPr>
        <w:t>するので、</w:t>
      </w:r>
      <w:r w:rsidRPr="008B15B4">
        <w:rPr>
          <w:color w:val="FF0000"/>
        </w:rPr>
        <w:t>デフォルトでこの</w:t>
      </w:r>
      <w:r>
        <w:rPr>
          <w:color w:val="FF0000"/>
        </w:rPr>
        <w:t>ような</w:t>
      </w:r>
      <w:r w:rsidRPr="008B15B4">
        <w:rPr>
          <w:color w:val="FF0000"/>
        </w:rPr>
        <w:t>挙動となる</w:t>
      </w:r>
      <w:r>
        <w:rPr>
          <w:color w:val="FF0000"/>
        </w:rPr>
        <w:t>ことに</w:t>
      </w:r>
      <w:r w:rsidRPr="008B15B4">
        <w:rPr>
          <w:color w:val="FF0000"/>
        </w:rPr>
        <w:t>要注意。</w:t>
      </w:r>
    </w:p>
    <w:p w14:paraId="3970C7A9" w14:textId="3E2E5CE2" w:rsidR="008B15B4" w:rsidRDefault="008B15B4" w:rsidP="008B15B4">
      <w:pPr>
        <w:pStyle w:val="a1"/>
        <w:keepNext/>
        <w:widowControl/>
      </w:pPr>
      <w:r w:rsidRPr="005D6DF0">
        <w:rPr>
          <w:color w:val="FF0000"/>
        </w:rPr>
        <w:t>【よく考えて用いる</w:t>
      </w:r>
      <w:r w:rsidR="005D6DF0" w:rsidRPr="005D6DF0">
        <w:rPr>
          <w:color w:val="FF0000"/>
        </w:rPr>
        <w:t>べき</w:t>
      </w:r>
      <w:r w:rsidRPr="005D6DF0">
        <w:rPr>
          <w:color w:val="FF0000"/>
        </w:rPr>
        <w:t>解決策】</w:t>
      </w:r>
      <w:r>
        <w:t>再帰ロック有効なロック手法を用いる。</w:t>
      </w:r>
    </w:p>
    <w:p w14:paraId="2482C91B" w14:textId="5ACFE7C6" w:rsidR="008B15B4" w:rsidRDefault="00DF7C5C" w:rsidP="008B15B4">
      <w:pPr>
        <w:pStyle w:val="a"/>
      </w:pPr>
      <w:r>
        <w:t>P</w:t>
      </w:r>
      <w:r>
        <w:rPr>
          <w:rFonts w:hint="eastAsia"/>
        </w:rPr>
        <w:t>OSIX</w:t>
      </w:r>
      <w:r>
        <w:rPr>
          <w:rFonts w:hint="eastAsia"/>
        </w:rPr>
        <w:t>スレッド</w:t>
      </w:r>
      <w:r w:rsidR="005D6DF0">
        <w:t>ライブラリ版ミューテックス＋再帰属性、</w:t>
      </w:r>
      <w:r w:rsidR="005D6DF0">
        <w:t>Win32API</w:t>
      </w:r>
      <w:r w:rsidR="005D6DF0">
        <w:t>のクリティカルセクション、</w:t>
      </w:r>
      <w:r w:rsidR="005D6DF0">
        <w:t>C++11</w:t>
      </w:r>
      <w:r w:rsidR="005D6DF0">
        <w:t>版の再帰ミューテックスなどが</w:t>
      </w:r>
      <w:r w:rsidR="005D6DF0">
        <w:rPr>
          <w:rFonts w:hint="eastAsia"/>
        </w:rPr>
        <w:t>対応している。</w:t>
      </w:r>
    </w:p>
    <w:p w14:paraId="4823D5B1" w14:textId="663CCA65" w:rsidR="005D6DF0" w:rsidRDefault="0047522A" w:rsidP="005D6DF0">
      <w:pPr>
        <w:pStyle w:val="2"/>
      </w:pPr>
      <w:bookmarkStart w:id="157" w:name="_Toc379778067"/>
      <w:r>
        <w:lastRenderedPageBreak/>
        <w:t>【モニターの問題】通知の取りこぼし</w:t>
      </w:r>
      <w:bookmarkEnd w:id="157"/>
    </w:p>
    <w:p w14:paraId="21C9D213" w14:textId="232E950A" w:rsidR="005D6DF0" w:rsidRDefault="0047522A" w:rsidP="00E2788D">
      <w:pPr>
        <w:pStyle w:val="a9"/>
        <w:keepNext/>
        <w:widowControl/>
        <w:ind w:firstLine="283"/>
      </w:pPr>
      <w:r>
        <w:t>条件変数やイベントなどの「モニター」を使用する場合、適切に使用しないと、通知を取りこぼしてデッドロックと同じ状態に陥ることがある。</w:t>
      </w:r>
    </w:p>
    <w:p w14:paraId="4D18530F" w14:textId="1BC663A5" w:rsidR="0047522A" w:rsidRPr="0047522A" w:rsidRDefault="003D357F" w:rsidP="005D6DF0">
      <w:pPr>
        <w:pStyle w:val="a9"/>
        <w:ind w:firstLine="283"/>
      </w:pPr>
      <w:r>
        <w:object w:dxaOrig="6691" w:dyaOrig="5956" w14:anchorId="682C13B3">
          <v:shape id="_x0000_i1043" type="#_x0000_t75" style="width:283.4pt;height:252.3pt;mso-position-horizontal:absolute" o:ole="">
            <v:imagedata r:id="rId56" o:title=""/>
          </v:shape>
          <o:OLEObject Type="Embed" ProgID="Visio.Drawing.15" ShapeID="_x0000_i1043" DrawAspect="Content" ObjectID="_1453519965" r:id="rId57"/>
        </w:object>
      </w:r>
    </w:p>
    <w:p w14:paraId="7F365A42" w14:textId="1E4797DC" w:rsidR="001B21A9" w:rsidRDefault="001B21A9" w:rsidP="001B21A9">
      <w:pPr>
        <w:pStyle w:val="3"/>
      </w:pPr>
      <w:bookmarkStart w:id="158" w:name="_Toc379778068"/>
      <w:r>
        <w:rPr>
          <w:rFonts w:hint="eastAsia"/>
        </w:rPr>
        <w:t>解決策</w:t>
      </w:r>
      <w:bookmarkEnd w:id="158"/>
    </w:p>
    <w:p w14:paraId="63319D5F" w14:textId="77777777" w:rsidR="001B21A9" w:rsidRDefault="001B21A9" w:rsidP="001B21A9">
      <w:pPr>
        <w:pStyle w:val="aa"/>
        <w:keepNext/>
        <w:widowControl/>
        <w:spacing w:beforeLines="50" w:before="180"/>
        <w:ind w:left="447" w:firstLine="283"/>
      </w:pPr>
      <w:r>
        <w:t>主な解決策は下記の通り。</w:t>
      </w:r>
    </w:p>
    <w:p w14:paraId="016F280C" w14:textId="3888F1B7" w:rsidR="001B21A9" w:rsidRDefault="001B21A9" w:rsidP="001B21A9">
      <w:pPr>
        <w:pStyle w:val="a1"/>
      </w:pPr>
      <w:r>
        <w:rPr>
          <w:rFonts w:hint="eastAsia"/>
        </w:rPr>
        <w:t>【原則】条件変数を適切に使用し、待機前に通知があった</w:t>
      </w:r>
      <w:r w:rsidR="00F70B5C">
        <w:rPr>
          <w:rFonts w:hint="eastAsia"/>
        </w:rPr>
        <w:t>と判断したら、</w:t>
      </w:r>
      <w:r>
        <w:rPr>
          <w:rFonts w:hint="eastAsia"/>
        </w:rPr>
        <w:t>待機処理を行わない。</w:t>
      </w:r>
    </w:p>
    <w:p w14:paraId="78ADD3C4" w14:textId="2D3B568C" w:rsidR="00F70B5C" w:rsidRDefault="001B21A9" w:rsidP="00F70B5C">
      <w:pPr>
        <w:pStyle w:val="a1"/>
        <w:keepNext/>
        <w:widowControl/>
      </w:pPr>
      <w:r>
        <w:rPr>
          <w:rFonts w:hint="eastAsia"/>
        </w:rPr>
        <w:t>【</w:t>
      </w:r>
      <w:r>
        <w:rPr>
          <w:rFonts w:hint="eastAsia"/>
        </w:rPr>
        <w:t>Windows</w:t>
      </w:r>
      <w:r>
        <w:rPr>
          <w:rFonts w:hint="eastAsia"/>
        </w:rPr>
        <w:t>の場合】</w:t>
      </w:r>
      <w:r>
        <w:rPr>
          <w:rFonts w:hint="eastAsia"/>
        </w:rPr>
        <w:t>Win32API</w:t>
      </w:r>
      <w:r>
        <w:rPr>
          <w:rFonts w:hint="eastAsia"/>
        </w:rPr>
        <w:t>の「イベント」は、待機前に通知（「シグナル状態」と呼ぶ）があったら、シグナル状態が継続して、その後の待機が即座に完了するのでこの問題は起こらない。</w:t>
      </w:r>
      <w:r w:rsidR="00F70B5C">
        <w:rPr>
          <w:rFonts w:hint="eastAsia"/>
        </w:rPr>
        <w:t>ただし、</w:t>
      </w:r>
      <w:r w:rsidR="00F70B5C">
        <w:rPr>
          <w:rFonts w:hint="eastAsia"/>
        </w:rPr>
        <w:t>Windows</w:t>
      </w:r>
      <w:r w:rsidR="00F70B5C">
        <w:rPr>
          <w:rFonts w:hint="eastAsia"/>
        </w:rPr>
        <w:t>イベントには注意点も多い。</w:t>
      </w:r>
    </w:p>
    <w:p w14:paraId="326476C7" w14:textId="5D5D7F2C" w:rsidR="00F70B5C" w:rsidRDefault="001B21A9" w:rsidP="00F70B5C">
      <w:pPr>
        <w:pStyle w:val="a"/>
      </w:pPr>
      <w:r>
        <w:rPr>
          <w:rFonts w:hint="eastAsia"/>
        </w:rPr>
        <w:t>「シグナル状態」</w:t>
      </w:r>
      <w:r w:rsidR="00F70B5C">
        <w:rPr>
          <w:rFonts w:hint="eastAsia"/>
        </w:rPr>
        <w:t>（通知状態）</w:t>
      </w:r>
      <w:r>
        <w:rPr>
          <w:rFonts w:hint="eastAsia"/>
        </w:rPr>
        <w:t>と「非シグナル状態」</w:t>
      </w:r>
      <w:r w:rsidR="00F70B5C">
        <w:rPr>
          <w:rFonts w:hint="eastAsia"/>
        </w:rPr>
        <w:t>（リセット状態）</w:t>
      </w:r>
      <w:r>
        <w:rPr>
          <w:rFonts w:hint="eastAsia"/>
        </w:rPr>
        <w:t>という単純なフラグしか扱えないので、かなり融通が利かない</w:t>
      </w:r>
      <w:r w:rsidR="00F70B5C">
        <w:rPr>
          <w:rFonts w:hint="eastAsia"/>
        </w:rPr>
        <w:t>。モニター処理では、２ステップ以上のステートを扱いたいことも多いが、イベントで扱えるのは１ステップの状態通知のみ</w:t>
      </w:r>
      <w:r>
        <w:rPr>
          <w:rFonts w:hint="eastAsia"/>
        </w:rPr>
        <w:t>。</w:t>
      </w:r>
    </w:p>
    <w:p w14:paraId="571026AD" w14:textId="58B3311E" w:rsidR="00F70B5C" w:rsidRDefault="00F70B5C" w:rsidP="00F70B5C">
      <w:pPr>
        <w:pStyle w:val="a"/>
      </w:pPr>
      <w:r>
        <w:rPr>
          <w:rFonts w:hint="eastAsia"/>
        </w:rPr>
        <w:t>Windows</w:t>
      </w:r>
      <w:r>
        <w:rPr>
          <w:rFonts w:hint="eastAsia"/>
        </w:rPr>
        <w:t>イベントは、シグナル状態（通知）に反応して待機が解除されると、自動的に非シグナル状態（リセット）になる。この動作を自動で行わせず、手動操作にするオプションがあるが、通知側の処理間隔が十分長い場合以外はかなり危険。通知を受けてから手動リセットまでの間に次の通知が来ると、それを取り下げることになってしまう。</w:t>
      </w:r>
      <w:r w:rsidRPr="003D357F">
        <w:rPr>
          <w:rFonts w:hint="eastAsia"/>
          <w:color w:val="FF0000"/>
        </w:rPr>
        <w:t>手動リセットは使用禁止にすべき。</w:t>
      </w:r>
    </w:p>
    <w:p w14:paraId="068F3019" w14:textId="7CF8277F" w:rsidR="001B21A9" w:rsidRDefault="001B21A9" w:rsidP="00F70B5C">
      <w:pPr>
        <w:pStyle w:val="a"/>
      </w:pPr>
      <w:r w:rsidRPr="00F70B5C">
        <w:rPr>
          <w:rFonts w:hint="eastAsia"/>
          <w:color w:val="FF0000"/>
        </w:rPr>
        <w:t>待機中のスレッド全てにシグナル状態を通知する「</w:t>
      </w:r>
      <w:r w:rsidRPr="00F70B5C">
        <w:rPr>
          <w:rFonts w:hint="eastAsia"/>
          <w:color w:val="FF0000"/>
        </w:rPr>
        <w:t>Pulse</w:t>
      </w:r>
      <w:r w:rsidRPr="00F70B5C">
        <w:rPr>
          <w:color w:val="FF0000"/>
        </w:rPr>
        <w:t>Event</w:t>
      </w:r>
      <w:r w:rsidRPr="00F70B5C">
        <w:rPr>
          <w:rFonts w:hint="eastAsia"/>
          <w:color w:val="FF0000"/>
        </w:rPr>
        <w:t>」というメソッドを用いた場</w:t>
      </w:r>
      <w:r w:rsidRPr="00F70B5C">
        <w:rPr>
          <w:rFonts w:hint="eastAsia"/>
          <w:color w:val="FF0000"/>
        </w:rPr>
        <w:lastRenderedPageBreak/>
        <w:t>合、条件変数と同じくその時待機中のスレッドしか反応しないので要注意。「</w:t>
      </w:r>
      <w:r w:rsidRPr="00F70B5C">
        <w:rPr>
          <w:rFonts w:hint="eastAsia"/>
          <w:color w:val="FF0000"/>
        </w:rPr>
        <w:t>PulseEvent</w:t>
      </w:r>
      <w:r w:rsidRPr="00F70B5C">
        <w:rPr>
          <w:rFonts w:hint="eastAsia"/>
          <w:color w:val="FF0000"/>
        </w:rPr>
        <w:t>」は使用禁止にした方が賢明。</w:t>
      </w:r>
    </w:p>
    <w:p w14:paraId="6A24A589" w14:textId="4570352C" w:rsidR="001B21A9" w:rsidRDefault="001B21A9" w:rsidP="001B21A9">
      <w:pPr>
        <w:pStyle w:val="a1"/>
        <w:keepNext/>
        <w:widowControl/>
      </w:pPr>
      <w:r>
        <w:rPr>
          <w:rFonts w:hint="eastAsia"/>
        </w:rPr>
        <w:t>【代替策】アトミック操作（インターロック操作）を使用してモニターする。</w:t>
      </w:r>
    </w:p>
    <w:p w14:paraId="7AC682EC" w14:textId="52AA4062" w:rsidR="001B21A9" w:rsidRDefault="001B21A9" w:rsidP="001B21A9">
      <w:pPr>
        <w:pStyle w:val="a"/>
      </w:pPr>
      <w:r>
        <w:rPr>
          <w:rFonts w:hint="eastAsia"/>
        </w:rPr>
        <w:t>待機時間が長いと分かっている処理なら、モニター処理ループ中に毎ループスリープを入れる。あまり長めのスリープにすると、</w:t>
      </w:r>
      <w:r w:rsidR="00F70B5C">
        <w:rPr>
          <w:rFonts w:hint="eastAsia"/>
        </w:rPr>
        <w:t>通知に対して反応が遅れるので要注意。</w:t>
      </w:r>
    </w:p>
    <w:p w14:paraId="0A33DBAC" w14:textId="1878F08F" w:rsidR="003D357F" w:rsidRDefault="003D357F" w:rsidP="001B21A9">
      <w:pPr>
        <w:pStyle w:val="a"/>
      </w:pPr>
      <w:r>
        <w:rPr>
          <w:rFonts w:hint="eastAsia"/>
        </w:rPr>
        <w:t>特にマルチコア環境で、かつ、モニターする処理時間が極めて短いとわかっている時は（例えば</w:t>
      </w:r>
      <w:r>
        <w:rPr>
          <w:rFonts w:hint="eastAsia"/>
        </w:rPr>
        <w:t>0.1</w:t>
      </w:r>
      <w:r>
        <w:rPr>
          <w:rFonts w:hint="eastAsia"/>
        </w:rPr>
        <w:t>ミリ秒未満）、条件変数よりも効果的な選択となる。</w:t>
      </w:r>
    </w:p>
    <w:p w14:paraId="45C57169" w14:textId="0E33CAED" w:rsidR="00E27A02" w:rsidRDefault="00E27A02" w:rsidP="00E27A02">
      <w:pPr>
        <w:pStyle w:val="2"/>
      </w:pPr>
      <w:bookmarkStart w:id="159" w:name="_Toc379778069"/>
      <w:r>
        <w:rPr>
          <w:rFonts w:hint="eastAsia"/>
        </w:rPr>
        <w:t>低速化</w:t>
      </w:r>
      <w:bookmarkEnd w:id="159"/>
    </w:p>
    <w:p w14:paraId="429CA89A" w14:textId="2D2BDA4F" w:rsidR="00E27A02" w:rsidRDefault="00502241" w:rsidP="00502241">
      <w:pPr>
        <w:pStyle w:val="a9"/>
        <w:keepNext/>
        <w:widowControl/>
        <w:ind w:firstLine="283"/>
      </w:pPr>
      <w:r>
        <w:rPr>
          <w:rFonts w:hint="eastAsia"/>
        </w:rPr>
        <w:t>マルチスレッドプログラミングにおいて、深く考えずにコーディングしていると深刻な低速化を招く。主な問題の事例を示す。</w:t>
      </w:r>
    </w:p>
    <w:p w14:paraId="677D3FF4" w14:textId="71881CDD" w:rsidR="00502241" w:rsidRDefault="00050DCD" w:rsidP="009F730F">
      <w:pPr>
        <w:pStyle w:val="a1"/>
        <w:keepNext/>
        <w:widowControl/>
        <w:spacing w:beforeLines="50" w:before="180"/>
      </w:pPr>
      <w:r>
        <w:rPr>
          <w:rFonts w:hint="eastAsia"/>
        </w:rPr>
        <w:t>【問題】</w:t>
      </w:r>
      <w:r w:rsidR="00502241">
        <w:rPr>
          <w:rFonts w:hint="eastAsia"/>
        </w:rPr>
        <w:t>多すぎるスレッド</w:t>
      </w:r>
    </w:p>
    <w:p w14:paraId="5C8933F8" w14:textId="77777777" w:rsidR="00502241" w:rsidRDefault="00502241" w:rsidP="00502241">
      <w:pPr>
        <w:pStyle w:val="a"/>
      </w:pPr>
      <w:r>
        <w:rPr>
          <w:rFonts w:hint="eastAsia"/>
        </w:rPr>
        <w:t>大量のスレッドを作っても高速化するわけではない。</w:t>
      </w:r>
    </w:p>
    <w:p w14:paraId="413109B7" w14:textId="169B9FC4" w:rsidR="00502241" w:rsidRDefault="00502241" w:rsidP="00502241">
      <w:pPr>
        <w:pStyle w:val="a"/>
      </w:pPr>
      <w:r>
        <w:rPr>
          <w:rFonts w:hint="eastAsia"/>
        </w:rPr>
        <w:t>むしろ、コンテキストスイッチの機会が増えて低速化する。</w:t>
      </w:r>
    </w:p>
    <w:p w14:paraId="71B09E70" w14:textId="4EE13381" w:rsidR="00050DCD" w:rsidRDefault="00050DCD" w:rsidP="00502241">
      <w:pPr>
        <w:pStyle w:val="a"/>
      </w:pPr>
      <w:r>
        <w:rPr>
          <w:rFonts w:hint="eastAsia"/>
        </w:rPr>
        <w:t>スレッドの生成自体も多少時間がかかる。</w:t>
      </w:r>
    </w:p>
    <w:p w14:paraId="712E7008" w14:textId="5F2CC4BF" w:rsidR="00502241" w:rsidRDefault="00050DCD" w:rsidP="009F730F">
      <w:pPr>
        <w:pStyle w:val="a1"/>
        <w:keepNext/>
        <w:widowControl/>
        <w:spacing w:beforeLines="50" w:before="180"/>
      </w:pPr>
      <w:r>
        <w:rPr>
          <w:rFonts w:hint="eastAsia"/>
        </w:rPr>
        <w:t>【問題】</w:t>
      </w:r>
      <w:r w:rsidR="00502241">
        <w:rPr>
          <w:rFonts w:hint="eastAsia"/>
        </w:rPr>
        <w:t>過剰なロック</w:t>
      </w:r>
    </w:p>
    <w:p w14:paraId="163F5F55" w14:textId="77777777" w:rsidR="00502241" w:rsidRDefault="00502241" w:rsidP="00502241">
      <w:pPr>
        <w:pStyle w:val="a"/>
      </w:pPr>
      <w:r>
        <w:rPr>
          <w:rFonts w:hint="eastAsia"/>
        </w:rPr>
        <w:t>データの不整合を恐れて、とにかくロックしすぎる。</w:t>
      </w:r>
    </w:p>
    <w:p w14:paraId="1A71654B" w14:textId="0749B883" w:rsidR="00502241" w:rsidRDefault="00502241" w:rsidP="00502241">
      <w:pPr>
        <w:pStyle w:val="a"/>
      </w:pPr>
      <w:r>
        <w:rPr>
          <w:rFonts w:hint="eastAsia"/>
        </w:rPr>
        <w:t>待機なしでロックを取得するだけでも、それなりの処理時間がかかる。</w:t>
      </w:r>
    </w:p>
    <w:p w14:paraId="20B09E6E" w14:textId="1CA40F0D" w:rsidR="00CA290E" w:rsidRDefault="00CA290E" w:rsidP="00CA290E">
      <w:pPr>
        <w:pStyle w:val="a1"/>
        <w:keepNext/>
        <w:widowControl/>
        <w:spacing w:beforeLines="50" w:before="180"/>
      </w:pPr>
      <w:r>
        <w:rPr>
          <w:rFonts w:hint="eastAsia"/>
        </w:rPr>
        <w:t>【問題】過剰な</w:t>
      </w:r>
      <w:r>
        <w:rPr>
          <w:rFonts w:hint="eastAsia"/>
        </w:rPr>
        <w:t>volatile</w:t>
      </w:r>
      <w:r>
        <w:rPr>
          <w:rFonts w:hint="eastAsia"/>
        </w:rPr>
        <w:t>型修飾子、アトミック型</w:t>
      </w:r>
    </w:p>
    <w:p w14:paraId="32BA9F7A" w14:textId="65D34FE4" w:rsidR="00CA290E" w:rsidRDefault="00CA290E" w:rsidP="00CA290E">
      <w:pPr>
        <w:pStyle w:val="a"/>
      </w:pPr>
      <w:r>
        <w:t>v</w:t>
      </w:r>
      <w:r>
        <w:rPr>
          <w:rFonts w:hint="eastAsia"/>
        </w:rPr>
        <w:t>olatile</w:t>
      </w:r>
      <w:r>
        <w:rPr>
          <w:rFonts w:hint="eastAsia"/>
        </w:rPr>
        <w:t>型修飾子、アトミック型を使いすぎて、コンパイラ・</w:t>
      </w:r>
      <w:r>
        <w:rPr>
          <w:rFonts w:hint="eastAsia"/>
        </w:rPr>
        <w:t>CPU</w:t>
      </w:r>
      <w:r>
        <w:rPr>
          <w:rFonts w:hint="eastAsia"/>
        </w:rPr>
        <w:t>の最適化が働かずに処理効率が悪い。</w:t>
      </w:r>
    </w:p>
    <w:p w14:paraId="10B58B64" w14:textId="77777777" w:rsidR="00502241" w:rsidRDefault="00502241" w:rsidP="00502241">
      <w:pPr>
        <w:pStyle w:val="3"/>
      </w:pPr>
      <w:bookmarkStart w:id="160" w:name="_Toc379778070"/>
      <w:r>
        <w:rPr>
          <w:rFonts w:hint="eastAsia"/>
        </w:rPr>
        <w:t>解決策</w:t>
      </w:r>
      <w:bookmarkEnd w:id="160"/>
    </w:p>
    <w:p w14:paraId="1FB1351A" w14:textId="77777777" w:rsidR="00502241" w:rsidRDefault="00502241" w:rsidP="00502241">
      <w:pPr>
        <w:pStyle w:val="aa"/>
        <w:keepNext/>
        <w:widowControl/>
        <w:spacing w:beforeLines="50" w:before="180"/>
        <w:ind w:left="447" w:firstLine="283"/>
      </w:pPr>
      <w:r>
        <w:t>主な解決策は下記の通り。</w:t>
      </w:r>
    </w:p>
    <w:p w14:paraId="15CD28F3" w14:textId="05B754BF" w:rsidR="00502241" w:rsidRDefault="00050DCD" w:rsidP="009F730F">
      <w:pPr>
        <w:pStyle w:val="a1"/>
        <w:keepNext/>
        <w:widowControl/>
        <w:spacing w:beforeLines="50" w:before="180"/>
      </w:pPr>
      <w:r>
        <w:rPr>
          <w:rFonts w:hint="eastAsia"/>
        </w:rPr>
        <w:t>【解決策】</w:t>
      </w:r>
      <w:r w:rsidR="00502241">
        <w:rPr>
          <w:rFonts w:hint="eastAsia"/>
        </w:rPr>
        <w:t>多すぎるスレッド</w:t>
      </w:r>
    </w:p>
    <w:p w14:paraId="3E4A51E7" w14:textId="34A8218C" w:rsidR="00050DCD" w:rsidRDefault="00050DCD" w:rsidP="00050DCD">
      <w:pPr>
        <w:pStyle w:val="a"/>
      </w:pPr>
      <w:r>
        <w:rPr>
          <w:rFonts w:hint="eastAsia"/>
        </w:rPr>
        <w:t>並行処理の必要がないものまでスレッド化しない。</w:t>
      </w:r>
    </w:p>
    <w:p w14:paraId="7AA8F19F" w14:textId="45CE2796" w:rsidR="00050DCD" w:rsidRDefault="00050DCD" w:rsidP="00050DCD">
      <w:pPr>
        <w:pStyle w:val="a"/>
      </w:pPr>
      <w:r>
        <w:rPr>
          <w:rFonts w:hint="eastAsia"/>
        </w:rPr>
        <w:t>SPURS</w:t>
      </w:r>
      <w:r>
        <w:rPr>
          <w:rFonts w:hint="eastAsia"/>
        </w:rPr>
        <w:t>のようなジョブキューイング方式のシステムを作成し、並行処理の要求を待機させることが出来るようにし、対象ハードウェアに合わせて並行処理の数を制限する。</w:t>
      </w:r>
    </w:p>
    <w:p w14:paraId="7AA8B94E" w14:textId="2DB2134A" w:rsidR="00502241" w:rsidRDefault="00050DCD" w:rsidP="00502241">
      <w:pPr>
        <w:pStyle w:val="a"/>
      </w:pPr>
      <w:r>
        <w:rPr>
          <w:rFonts w:hint="eastAsia"/>
        </w:rPr>
        <w:t>【あまりよくない案】スレッドはとりあえず大量に作り、同時稼働数をセマフォで制限する。スレッドを大量生成することによるメモリの問題はあるが、手っ取り早い解決策には使える。</w:t>
      </w:r>
    </w:p>
    <w:p w14:paraId="046723F3" w14:textId="22379D27" w:rsidR="00502241" w:rsidRDefault="00050DCD" w:rsidP="009F730F">
      <w:pPr>
        <w:pStyle w:val="a1"/>
        <w:keepNext/>
        <w:widowControl/>
        <w:spacing w:beforeLines="50" w:before="180"/>
      </w:pPr>
      <w:r>
        <w:rPr>
          <w:rFonts w:hint="eastAsia"/>
        </w:rPr>
        <w:t>【解決策】</w:t>
      </w:r>
      <w:r w:rsidR="00502241">
        <w:rPr>
          <w:rFonts w:hint="eastAsia"/>
        </w:rPr>
        <w:t>過剰なロック</w:t>
      </w:r>
    </w:p>
    <w:p w14:paraId="54D42034" w14:textId="0B856BEC" w:rsidR="00050DCD" w:rsidRDefault="00050DCD" w:rsidP="00502241">
      <w:pPr>
        <w:pStyle w:val="a"/>
      </w:pPr>
      <w:r>
        <w:t>可能な限りロックフリーな処理にする。</w:t>
      </w:r>
    </w:p>
    <w:p w14:paraId="03DAE52B" w14:textId="60A6DF25" w:rsidR="00502241" w:rsidRDefault="00050DCD" w:rsidP="00502241">
      <w:pPr>
        <w:pStyle w:val="a"/>
      </w:pPr>
      <w:r>
        <w:lastRenderedPageBreak/>
        <w:t>ロックフリーな処理のためには、メモリバリアの考慮が不可欠なので、</w:t>
      </w:r>
      <w:r>
        <w:rPr>
          <w:rFonts w:hint="eastAsia"/>
        </w:rPr>
        <w:t>volatile</w:t>
      </w:r>
      <w:r>
        <w:rPr>
          <w:rFonts w:hint="eastAsia"/>
        </w:rPr>
        <w:t>型</w:t>
      </w:r>
      <w:r w:rsidR="00CA290E">
        <w:rPr>
          <w:rFonts w:hint="eastAsia"/>
        </w:rPr>
        <w:t>修飾子</w:t>
      </w:r>
      <w:r>
        <w:rPr>
          <w:rFonts w:hint="eastAsia"/>
        </w:rPr>
        <w:t>やアトミック型を適切に利用する。</w:t>
      </w:r>
    </w:p>
    <w:p w14:paraId="42E5169B" w14:textId="150C3A61" w:rsidR="00050DCD" w:rsidRDefault="00050DCD" w:rsidP="00502241">
      <w:pPr>
        <w:pStyle w:val="a"/>
      </w:pPr>
      <w:r>
        <w:t>スレッド間で共有するデータを完全に把握する。</w:t>
      </w:r>
    </w:p>
    <w:p w14:paraId="7F964576" w14:textId="60599160" w:rsidR="00502241" w:rsidRDefault="00D54300" w:rsidP="00502241">
      <w:pPr>
        <w:pStyle w:val="a"/>
      </w:pPr>
      <w:r>
        <w:t>配列処理可能なハードウェアか、待機処理が長いかなどを考慮し、ミューテックス、クリティカルセクション、スピンロック、リードライトロックを使い分ける。</w:t>
      </w:r>
    </w:p>
    <w:p w14:paraId="2E12419F" w14:textId="36CA15F8" w:rsidR="00CA290E" w:rsidRDefault="00CA290E" w:rsidP="00CA290E">
      <w:pPr>
        <w:pStyle w:val="a1"/>
        <w:keepNext/>
        <w:widowControl/>
        <w:spacing w:beforeLines="50" w:before="180"/>
      </w:pPr>
      <w:r>
        <w:rPr>
          <w:rFonts w:hint="eastAsia"/>
        </w:rPr>
        <w:t>【解決策】過剰な</w:t>
      </w:r>
      <w:r>
        <w:rPr>
          <w:rFonts w:hint="eastAsia"/>
        </w:rPr>
        <w:t>volatile</w:t>
      </w:r>
      <w:r>
        <w:rPr>
          <w:rFonts w:hint="eastAsia"/>
        </w:rPr>
        <w:t>型修飾子、アトミック型</w:t>
      </w:r>
    </w:p>
    <w:p w14:paraId="3DEA2E1E" w14:textId="1BB5AB81" w:rsidR="00CA290E" w:rsidRDefault="009E053F" w:rsidP="00CA290E">
      <w:pPr>
        <w:pStyle w:val="a"/>
      </w:pPr>
      <w:r>
        <w:t>v</w:t>
      </w:r>
      <w:r w:rsidR="00CA290E">
        <w:rPr>
          <w:rFonts w:hint="eastAsia"/>
        </w:rPr>
        <w:t>olatile</w:t>
      </w:r>
      <w:r w:rsidR="00CA290E">
        <w:rPr>
          <w:rFonts w:hint="eastAsia"/>
        </w:rPr>
        <w:t>型修飾子、アトミック型は、必要最小限に留める。</w:t>
      </w:r>
    </w:p>
    <w:p w14:paraId="78ED219D" w14:textId="3C2F84B0" w:rsidR="009E053F" w:rsidRDefault="009E053F" w:rsidP="00CA290E">
      <w:pPr>
        <w:pStyle w:val="a"/>
      </w:pPr>
      <w:r>
        <w:t>処理が長い場合、</w:t>
      </w:r>
      <w:r>
        <w:t>volatile</w:t>
      </w:r>
      <w:r>
        <w:t>型修飾子やアトミック型の変数をそのまま演算せず、一旦ローカル変数にコピーして処理し、最後に書き戻す。これにより、最適化の恩恵を受けつつ、不整合をなくす。</w:t>
      </w:r>
    </w:p>
    <w:p w14:paraId="1ADE96B4" w14:textId="67D9431C" w:rsidR="00502241" w:rsidRDefault="00502241" w:rsidP="00502241">
      <w:pPr>
        <w:pStyle w:val="2"/>
      </w:pPr>
      <w:bookmarkStart w:id="161" w:name="_Toc379778071"/>
      <w:r>
        <w:rPr>
          <w:rFonts w:hint="eastAsia"/>
        </w:rPr>
        <w:t>メモリ不足</w:t>
      </w:r>
      <w:bookmarkEnd w:id="161"/>
    </w:p>
    <w:p w14:paraId="0F30F1EE" w14:textId="4AE75C7F" w:rsidR="00D54300" w:rsidRDefault="00D54300" w:rsidP="00502241">
      <w:pPr>
        <w:pStyle w:val="a9"/>
        <w:ind w:firstLine="283"/>
      </w:pPr>
      <w:r>
        <w:rPr>
          <w:rFonts w:hint="eastAsia"/>
        </w:rPr>
        <w:t>スレッドや同期オブジェクトが多いと、それだけメモリも多く消費し、あまりに大すぎるとメモリ不足も引き起こす。</w:t>
      </w:r>
    </w:p>
    <w:p w14:paraId="14F07320" w14:textId="09748595" w:rsidR="00502241" w:rsidRPr="00D54300" w:rsidRDefault="00D54300" w:rsidP="00502241">
      <w:pPr>
        <w:pStyle w:val="a9"/>
        <w:ind w:firstLine="283"/>
        <w:rPr>
          <w:rFonts w:ascii="ＭＳ ゴシック" w:hAnsi="ＭＳ ゴシック"/>
        </w:rPr>
      </w:pPr>
      <w:r>
        <w:rPr>
          <w:rFonts w:hint="eastAsia"/>
        </w:rPr>
        <w:t>特にスレッドは一つ当たり数</w:t>
      </w:r>
      <w:r>
        <w:rPr>
          <w:rFonts w:hint="eastAsia"/>
        </w:rPr>
        <w:t>KB</w:t>
      </w:r>
      <w:r>
        <w:rPr>
          <w:rFonts w:hint="eastAsia"/>
        </w:rPr>
        <w:t>～数</w:t>
      </w:r>
      <w:r>
        <w:rPr>
          <w:rFonts w:hint="eastAsia"/>
        </w:rPr>
        <w:t>MB</w:t>
      </w:r>
      <w:r>
        <w:rPr>
          <w:rFonts w:hint="eastAsia"/>
        </w:rPr>
        <w:t>のメモリをスタック領域として使用するため、</w:t>
      </w:r>
      <w:r w:rsidRPr="00D54300">
        <w:rPr>
          <w:rFonts w:ascii="ＭＳ ゴシック" w:hAnsi="ＭＳ ゴシック" w:hint="eastAsia"/>
        </w:rPr>
        <w:t>注意が必要。</w:t>
      </w:r>
    </w:p>
    <w:p w14:paraId="563569F3" w14:textId="753DA234" w:rsidR="00D54300" w:rsidRPr="00D54300" w:rsidRDefault="00D54300" w:rsidP="00D54300">
      <w:pPr>
        <w:pStyle w:val="a9"/>
        <w:spacing w:beforeLines="50" w:before="180"/>
        <w:ind w:left="283" w:hangingChars="135" w:hanging="283"/>
        <w:rPr>
          <w:rFonts w:ascii="ＭＳ ゴシック" w:hAnsi="ＭＳ ゴシック"/>
          <w:color w:val="808080" w:themeColor="background1" w:themeShade="80"/>
        </w:rPr>
      </w:pPr>
      <w:r w:rsidRPr="00D54300">
        <w:rPr>
          <w:rFonts w:ascii="ＭＳ ゴシック" w:hAnsi="ＭＳ ゴシック" w:cs="ＭＳ 明朝"/>
          <w:color w:val="808080" w:themeColor="background1" w:themeShade="80"/>
        </w:rPr>
        <w:t>※</w:t>
      </w:r>
      <w:r w:rsidRPr="00D54300">
        <w:rPr>
          <w:rFonts w:ascii="ＭＳ ゴシック" w:hAnsi="ＭＳ ゴシック" w:cs="ＭＳ 明朝"/>
          <w:color w:val="808080" w:themeColor="background1" w:themeShade="80"/>
        </w:rPr>
        <w:tab/>
        <w:t>【正確性に欠ける情報】スレッドのスタック領域のサイズは、必要に応じて自動拡張される仕組みのものもある。これは恐らく</w:t>
      </w:r>
      <w:r w:rsidRPr="00D54300">
        <w:rPr>
          <w:rFonts w:ascii="ＭＳ ゴシック" w:hAnsi="ＭＳ ゴシック" w:cs="ＭＳ 明朝" w:hint="eastAsia"/>
          <w:color w:val="808080" w:themeColor="background1" w:themeShade="80"/>
        </w:rPr>
        <w:t>1MBなどの割と大きな単位で行われるものと思われる</w:t>
      </w:r>
      <w:r>
        <w:rPr>
          <w:rFonts w:ascii="ＭＳ ゴシック" w:hAnsi="ＭＳ ゴシック" w:cs="ＭＳ 明朝" w:hint="eastAsia"/>
          <w:color w:val="808080" w:themeColor="background1" w:themeShade="80"/>
        </w:rPr>
        <w:t>。</w:t>
      </w:r>
      <w:r w:rsidRPr="00D54300">
        <w:rPr>
          <w:rFonts w:ascii="ＭＳ ゴシック" w:hAnsi="ＭＳ ゴシック" w:cs="ＭＳ 明朝" w:hint="eastAsia"/>
          <w:color w:val="808080" w:themeColor="background1" w:themeShade="80"/>
        </w:rPr>
        <w:t>仮想メモリアドレスの仕組みを利用すると動的なメモリ拡張が可能になるが、それは割と大きなさいずでしかできないはず。</w:t>
      </w:r>
      <w:r>
        <w:rPr>
          <w:rFonts w:ascii="ＭＳ ゴシック" w:hAnsi="ＭＳ ゴシック" w:cs="ＭＳ 明朝" w:hint="eastAsia"/>
          <w:color w:val="808080" w:themeColor="background1" w:themeShade="80"/>
        </w:rPr>
        <w:t>ゲームプログラミングで使用するスタックは、全て明示的にサイズを指定した方が無難。4KBもあれば十分な処理も多い。</w:t>
      </w:r>
    </w:p>
    <w:p w14:paraId="769A6CB4" w14:textId="77777777" w:rsidR="00733CD3" w:rsidRDefault="00D54300" w:rsidP="00733CD3">
      <w:pPr>
        <w:pStyle w:val="a9"/>
        <w:spacing w:beforeLines="50" w:before="180"/>
        <w:ind w:firstLine="283"/>
      </w:pPr>
      <w:r>
        <w:rPr>
          <w:rFonts w:hint="eastAsia"/>
        </w:rPr>
        <w:t>スレッド生成時の指定により、スレッドに応じてスタック領域のサイズが異なるため、</w:t>
      </w:r>
      <w:r w:rsidR="00733CD3">
        <w:rPr>
          <w:rFonts w:hint="eastAsia"/>
        </w:rPr>
        <w:t>大きなローカル変数を使用する関数を呼び出すとハングする可能性がある</w:t>
      </w:r>
      <w:r>
        <w:rPr>
          <w:rFonts w:hint="eastAsia"/>
        </w:rPr>
        <w:t>。</w:t>
      </w:r>
    </w:p>
    <w:p w14:paraId="716E361B" w14:textId="75372B01" w:rsidR="00D54300" w:rsidRDefault="00733CD3" w:rsidP="00733CD3">
      <w:pPr>
        <w:pStyle w:val="a9"/>
        <w:ind w:firstLine="283"/>
      </w:pPr>
      <w:r>
        <w:rPr>
          <w:rFonts w:hint="eastAsia"/>
        </w:rPr>
        <w:t>開発プロジェクト内で、「非スレッドセーフな共通関数」を明確にしておくことが重要。</w:t>
      </w:r>
    </w:p>
    <w:p w14:paraId="1FA0C9BB" w14:textId="7BFE5F03" w:rsidR="00E27A02" w:rsidRDefault="00E27A02" w:rsidP="00E27A02">
      <w:pPr>
        <w:pStyle w:val="2"/>
      </w:pPr>
      <w:bookmarkStart w:id="162" w:name="_Toc379778072"/>
      <w:r>
        <w:rPr>
          <w:rFonts w:hint="eastAsia"/>
        </w:rPr>
        <w:t>ゾンビスレッド</w:t>
      </w:r>
      <w:r w:rsidR="005D6DF0">
        <w:rPr>
          <w:rFonts w:hint="eastAsia"/>
        </w:rPr>
        <w:t>（リソースの枯渇）</w:t>
      </w:r>
      <w:bookmarkEnd w:id="162"/>
    </w:p>
    <w:p w14:paraId="7667DB1B" w14:textId="0AB49BC9" w:rsidR="00E27A02" w:rsidRDefault="00733CD3" w:rsidP="00E27A02">
      <w:pPr>
        <w:pStyle w:val="a9"/>
        <w:ind w:firstLine="283"/>
      </w:pPr>
      <w:r>
        <w:t>スレッドは適切な終了処理が必要である。それを行わないと、終了したはずのスレッドが残り続けてリソースの枯渇を招く。</w:t>
      </w:r>
    </w:p>
    <w:p w14:paraId="4088EFB6" w14:textId="1BFDE053" w:rsidR="00733CD3" w:rsidRDefault="00733CD3" w:rsidP="009F730F">
      <w:pPr>
        <w:pStyle w:val="a9"/>
        <w:keepNext/>
        <w:widowControl/>
        <w:spacing w:beforeLines="50" w:before="180"/>
        <w:ind w:firstLineChars="0" w:firstLine="0"/>
      </w:pPr>
      <w:r>
        <w:t>【スレッドの終了を待つ場合</w:t>
      </w:r>
      <w:r>
        <w:rPr>
          <w:rFonts w:hint="eastAsia"/>
        </w:rPr>
        <w:t>】</w:t>
      </w:r>
    </w:p>
    <w:p w14:paraId="75938619" w14:textId="4BE096A7" w:rsidR="00733CD3" w:rsidRDefault="00733CD3" w:rsidP="00C029DF">
      <w:pPr>
        <w:pStyle w:val="affff4"/>
      </w:pPr>
      <w:r>
        <w:rPr>
          <w:rFonts w:hint="eastAsia"/>
        </w:rPr>
        <w:t xml:space="preserve">Windows </w:t>
      </w:r>
      <w:r>
        <w:tab/>
      </w:r>
      <w:r>
        <w:tab/>
        <w:t>_beginthread</w:t>
      </w:r>
      <w:r>
        <w:rPr>
          <w:rFonts w:hint="eastAsia"/>
        </w:rPr>
        <w:t>(</w:t>
      </w:r>
      <w:r>
        <w:t>)</w:t>
      </w:r>
      <w:r w:rsidR="009F730F">
        <w:t>もしくは</w:t>
      </w:r>
      <w:r w:rsidR="009F730F">
        <w:rPr>
          <w:rFonts w:hint="eastAsia"/>
        </w:rPr>
        <w:t>_beginthreadex()</w:t>
      </w:r>
      <w:r>
        <w:t>から</w:t>
      </w:r>
      <w:r>
        <w:rPr>
          <w:rFonts w:hint="eastAsia"/>
        </w:rPr>
        <w:t>返されたハンドルを</w:t>
      </w:r>
      <w:r w:rsidR="00C029DF">
        <w:rPr>
          <w:rFonts w:hint="eastAsia"/>
        </w:rPr>
        <w:t>使用して、</w:t>
      </w:r>
      <w:r>
        <w:rPr>
          <w:rFonts w:hint="eastAsia"/>
        </w:rPr>
        <w:t xml:space="preserve"> WaitForSingleObject() </w:t>
      </w:r>
      <w:r>
        <w:rPr>
          <w:rFonts w:hint="eastAsia"/>
        </w:rPr>
        <w:t>もしくは</w:t>
      </w:r>
      <w:r>
        <w:rPr>
          <w:rFonts w:hint="eastAsia"/>
        </w:rPr>
        <w:t xml:space="preserve"> WaitForMultipleObjects() </w:t>
      </w:r>
      <w:r>
        <w:rPr>
          <w:rFonts w:hint="eastAsia"/>
        </w:rPr>
        <w:t>関数で待ち、その後、</w:t>
      </w:r>
      <w:r>
        <w:rPr>
          <w:rFonts w:hint="eastAsia"/>
        </w:rPr>
        <w:lastRenderedPageBreak/>
        <w:t xml:space="preserve">CloseHandle() </w:t>
      </w:r>
      <w:r>
        <w:rPr>
          <w:rFonts w:hint="eastAsia"/>
        </w:rPr>
        <w:t>で</w:t>
      </w:r>
      <w:r w:rsidR="00C029DF">
        <w:rPr>
          <w:rFonts w:hint="eastAsia"/>
        </w:rPr>
        <w:t>ハンドルを</w:t>
      </w:r>
      <w:r>
        <w:rPr>
          <w:rFonts w:hint="eastAsia"/>
        </w:rPr>
        <w:t>クローズする。</w:t>
      </w:r>
      <w:r w:rsidR="00C029DF">
        <w:rPr>
          <w:rFonts w:hint="eastAsia"/>
        </w:rPr>
        <w:t xml:space="preserve">CreateThread() </w:t>
      </w:r>
      <w:r w:rsidR="00C029DF">
        <w:rPr>
          <w:rFonts w:hint="eastAsia"/>
        </w:rPr>
        <w:t>でスレッドを生成した場合も同様。</w:t>
      </w:r>
    </w:p>
    <w:p w14:paraId="47E1885F" w14:textId="1E9F7110" w:rsidR="00733CD3" w:rsidRDefault="00DF7C5C" w:rsidP="00C029DF">
      <w:pPr>
        <w:pStyle w:val="affff4"/>
      </w:pPr>
      <w:r>
        <w:rPr>
          <w:rFonts w:hint="eastAsia"/>
        </w:rPr>
        <w:t>POSIX</w:t>
      </w:r>
      <w:r w:rsidR="00733CD3">
        <w:rPr>
          <w:rFonts w:hint="eastAsia"/>
        </w:rPr>
        <w:t xml:space="preserve"> </w:t>
      </w:r>
      <w:r w:rsidR="00733CD3">
        <w:rPr>
          <w:rFonts w:hint="eastAsia"/>
        </w:rPr>
        <w:tab/>
      </w:r>
      <w:r w:rsidR="00733CD3">
        <w:tab/>
      </w:r>
      <w:r w:rsidR="00C029DF">
        <w:t xml:space="preserve">pthread_create() </w:t>
      </w:r>
      <w:r w:rsidR="00C029DF">
        <w:t>から返されたスレッド識別子を使用して、</w:t>
      </w:r>
      <w:r w:rsidR="00C029DF">
        <w:t>pthread_join()</w:t>
      </w:r>
      <w:r w:rsidR="00C029DF">
        <w:rPr>
          <w:rFonts w:hint="eastAsia"/>
        </w:rPr>
        <w:t xml:space="preserve"> </w:t>
      </w:r>
      <w:r w:rsidR="00C029DF">
        <w:rPr>
          <w:rFonts w:hint="eastAsia"/>
        </w:rPr>
        <w:t>で待機する。</w:t>
      </w:r>
    </w:p>
    <w:p w14:paraId="6A31A1B2" w14:textId="28A35FC3" w:rsidR="00C029DF" w:rsidRPr="006B75BB" w:rsidRDefault="00C029DF" w:rsidP="00C029DF">
      <w:pPr>
        <w:pStyle w:val="affff4"/>
      </w:pPr>
      <w:r>
        <w:rPr>
          <w:rFonts w:hint="eastAsia"/>
        </w:rPr>
        <w:t xml:space="preserve">C++11 </w:t>
      </w:r>
      <w:r>
        <w:rPr>
          <w:rFonts w:hint="eastAsia"/>
        </w:rPr>
        <w:tab/>
      </w:r>
      <w:r>
        <w:rPr>
          <w:rFonts w:hint="eastAsia"/>
        </w:rPr>
        <w:tab/>
        <w:t>std::thread</w:t>
      </w:r>
      <w:r>
        <w:rPr>
          <w:rFonts w:hint="eastAsia"/>
        </w:rPr>
        <w:t>クラスのインスタンス生成でスレッドを生成し、</w:t>
      </w:r>
      <w:r>
        <w:rPr>
          <w:rFonts w:hint="eastAsia"/>
        </w:rPr>
        <w:t xml:space="preserve">.join() </w:t>
      </w:r>
      <w:r>
        <w:rPr>
          <w:rFonts w:hint="eastAsia"/>
        </w:rPr>
        <w:t>メソッドで待機する。</w:t>
      </w:r>
    </w:p>
    <w:p w14:paraId="29A9CBCE" w14:textId="7C47D522" w:rsidR="00C029DF" w:rsidRDefault="00C029DF" w:rsidP="009F730F">
      <w:pPr>
        <w:pStyle w:val="a9"/>
        <w:keepNext/>
        <w:widowControl/>
        <w:spacing w:beforeLines="50" w:before="180"/>
        <w:ind w:firstLineChars="0" w:firstLine="0"/>
      </w:pPr>
      <w:r>
        <w:t>【スレッドの終了を待たない場合</w:t>
      </w:r>
      <w:r>
        <w:rPr>
          <w:rFonts w:hint="eastAsia"/>
        </w:rPr>
        <w:t>】</w:t>
      </w:r>
    </w:p>
    <w:p w14:paraId="71FC6431" w14:textId="41D54FEC" w:rsidR="00C029DF" w:rsidRDefault="00C029DF" w:rsidP="00C029DF">
      <w:pPr>
        <w:pStyle w:val="affff4"/>
      </w:pPr>
      <w:r>
        <w:rPr>
          <w:rFonts w:hint="eastAsia"/>
        </w:rPr>
        <w:t xml:space="preserve">Windows </w:t>
      </w:r>
      <w:r>
        <w:tab/>
      </w:r>
      <w:r>
        <w:tab/>
      </w:r>
      <w:r w:rsidR="009F730F">
        <w:t>スレッド側の処理で、処理終了時に</w:t>
      </w:r>
      <w:r w:rsidR="009F730F">
        <w:rPr>
          <w:rFonts w:hint="eastAsia"/>
        </w:rPr>
        <w:t xml:space="preserve"> _endthread() </w:t>
      </w:r>
      <w:r w:rsidR="009F730F">
        <w:rPr>
          <w:rFonts w:hint="eastAsia"/>
        </w:rPr>
        <w:t>もしくは、</w:t>
      </w:r>
      <w:r w:rsidR="009F730F">
        <w:rPr>
          <w:rFonts w:hint="eastAsia"/>
        </w:rPr>
        <w:t xml:space="preserve">_endthreadex() </w:t>
      </w:r>
      <w:r w:rsidR="009F730F">
        <w:rPr>
          <w:rFonts w:hint="eastAsia"/>
        </w:rPr>
        <w:t>を実行する。スレッドを生成した側では</w:t>
      </w:r>
      <w:r>
        <w:rPr>
          <w:rFonts w:hint="eastAsia"/>
        </w:rPr>
        <w:t xml:space="preserve">CloseHandle() </w:t>
      </w:r>
      <w:r w:rsidR="009F730F">
        <w:rPr>
          <w:rFonts w:hint="eastAsia"/>
        </w:rPr>
        <w:t>しない。なお、この場合も</w:t>
      </w:r>
      <w:r w:rsidR="009F730F">
        <w:rPr>
          <w:rFonts w:hint="eastAsia"/>
        </w:rPr>
        <w:t xml:space="preserve"> WaoitFor***() </w:t>
      </w:r>
      <w:r w:rsidR="009F730F">
        <w:rPr>
          <w:rFonts w:hint="eastAsia"/>
        </w:rPr>
        <w:t>で待機可能。</w:t>
      </w:r>
    </w:p>
    <w:p w14:paraId="7A9C9B24" w14:textId="5454AC45" w:rsidR="00C029DF" w:rsidRDefault="00C029DF" w:rsidP="00C029DF">
      <w:pPr>
        <w:pStyle w:val="affff4"/>
      </w:pPr>
      <w:r>
        <w:rPr>
          <w:rFonts w:hint="eastAsia"/>
        </w:rPr>
        <w:t>P</w:t>
      </w:r>
      <w:r w:rsidR="00DF7C5C">
        <w:t>OSIX</w:t>
      </w:r>
      <w:r>
        <w:rPr>
          <w:rFonts w:hint="eastAsia"/>
        </w:rPr>
        <w:t xml:space="preserve"> </w:t>
      </w:r>
      <w:r>
        <w:rPr>
          <w:rFonts w:hint="eastAsia"/>
        </w:rPr>
        <w:tab/>
      </w:r>
      <w:r>
        <w:tab/>
        <w:t xml:space="preserve">pthread_create() </w:t>
      </w:r>
      <w:r>
        <w:t>から返されたスレッド識別子を使用して、</w:t>
      </w:r>
      <w:r>
        <w:t>pthread_</w:t>
      </w:r>
      <w:r w:rsidR="009F730F">
        <w:t>detach</w:t>
      </w:r>
      <w:r>
        <w:t>()</w:t>
      </w:r>
      <w:r>
        <w:rPr>
          <w:rFonts w:hint="eastAsia"/>
        </w:rPr>
        <w:t xml:space="preserve"> </w:t>
      </w:r>
      <w:r>
        <w:rPr>
          <w:rFonts w:hint="eastAsia"/>
        </w:rPr>
        <w:t>で</w:t>
      </w:r>
      <w:r w:rsidR="009F730F">
        <w:rPr>
          <w:rFonts w:hint="eastAsia"/>
        </w:rPr>
        <w:t>待機（</w:t>
      </w:r>
      <w:r w:rsidR="009F730F">
        <w:rPr>
          <w:rFonts w:hint="eastAsia"/>
        </w:rPr>
        <w:t>join</w:t>
      </w:r>
      <w:r w:rsidR="009F730F">
        <w:rPr>
          <w:rFonts w:hint="eastAsia"/>
        </w:rPr>
        <w:t>）しないことを表明する</w:t>
      </w:r>
      <w:r>
        <w:rPr>
          <w:rFonts w:hint="eastAsia"/>
        </w:rPr>
        <w:t>。</w:t>
      </w:r>
    </w:p>
    <w:p w14:paraId="64F8B148" w14:textId="79E50D4A" w:rsidR="00C029DF" w:rsidRPr="006B75BB" w:rsidRDefault="00C029DF" w:rsidP="00C029DF">
      <w:pPr>
        <w:pStyle w:val="affff4"/>
      </w:pPr>
      <w:r>
        <w:rPr>
          <w:rFonts w:hint="eastAsia"/>
        </w:rPr>
        <w:t xml:space="preserve">C++11 </w:t>
      </w:r>
      <w:r>
        <w:rPr>
          <w:rFonts w:hint="eastAsia"/>
        </w:rPr>
        <w:tab/>
      </w:r>
      <w:r>
        <w:rPr>
          <w:rFonts w:hint="eastAsia"/>
        </w:rPr>
        <w:tab/>
        <w:t>std::thread</w:t>
      </w:r>
      <w:r>
        <w:rPr>
          <w:rFonts w:hint="eastAsia"/>
        </w:rPr>
        <w:t>クラスのインスタンス生成でスレッドを生成し、</w:t>
      </w:r>
      <w:r>
        <w:rPr>
          <w:rFonts w:hint="eastAsia"/>
        </w:rPr>
        <w:t>.</w:t>
      </w:r>
      <w:r w:rsidR="009F730F">
        <w:t>detach</w:t>
      </w:r>
      <w:r>
        <w:rPr>
          <w:rFonts w:hint="eastAsia"/>
        </w:rPr>
        <w:t xml:space="preserve">() </w:t>
      </w:r>
      <w:r>
        <w:rPr>
          <w:rFonts w:hint="eastAsia"/>
        </w:rPr>
        <w:t>メソッドで待機</w:t>
      </w:r>
      <w:r w:rsidR="009F730F">
        <w:rPr>
          <w:rFonts w:hint="eastAsia"/>
        </w:rPr>
        <w:t>（</w:t>
      </w:r>
      <w:r w:rsidR="009F730F">
        <w:rPr>
          <w:rFonts w:hint="eastAsia"/>
        </w:rPr>
        <w:t>join</w:t>
      </w:r>
      <w:r w:rsidR="009F730F">
        <w:rPr>
          <w:rFonts w:hint="eastAsia"/>
        </w:rPr>
        <w:t>）しないことを表明する</w:t>
      </w:r>
      <w:r>
        <w:rPr>
          <w:rFonts w:hint="eastAsia"/>
        </w:rPr>
        <w:t>。</w:t>
      </w:r>
    </w:p>
    <w:p w14:paraId="68CD62D0" w14:textId="41A62A6F" w:rsidR="006B75BB" w:rsidRDefault="006B75BB" w:rsidP="006B75BB">
      <w:pPr>
        <w:pStyle w:val="1"/>
      </w:pPr>
      <w:bookmarkStart w:id="163" w:name="_Toc379778073"/>
      <w:r>
        <w:rPr>
          <w:rFonts w:hint="eastAsia"/>
        </w:rPr>
        <w:t>様々なデータ</w:t>
      </w:r>
      <w:r w:rsidR="002E6E2A">
        <w:rPr>
          <w:rFonts w:hint="eastAsia"/>
        </w:rPr>
        <w:t>共有</w:t>
      </w:r>
      <w:r>
        <w:rPr>
          <w:rFonts w:hint="eastAsia"/>
        </w:rPr>
        <w:t>手法</w:t>
      </w:r>
      <w:bookmarkEnd w:id="163"/>
    </w:p>
    <w:p w14:paraId="195989DB" w14:textId="6064B07C" w:rsidR="002E07EC" w:rsidRPr="002E07EC" w:rsidRDefault="002E07EC" w:rsidP="002E07EC">
      <w:pPr>
        <w:pStyle w:val="a8"/>
        <w:ind w:firstLine="283"/>
      </w:pPr>
      <w:r>
        <w:rPr>
          <w:rFonts w:hint="eastAsia"/>
        </w:rPr>
        <w:t>スレッド間でのデータ共有の手法について説明する。</w:t>
      </w:r>
    </w:p>
    <w:p w14:paraId="0B4EDEF7" w14:textId="5B5640EB" w:rsidR="00337462" w:rsidRDefault="002E07EC" w:rsidP="00337462">
      <w:pPr>
        <w:pStyle w:val="2"/>
      </w:pPr>
      <w:bookmarkStart w:id="164" w:name="_Toc379778074"/>
      <w:r>
        <w:t>v</w:t>
      </w:r>
      <w:r w:rsidR="00337462">
        <w:rPr>
          <w:rFonts w:hint="eastAsia"/>
        </w:rPr>
        <w:t>olatile</w:t>
      </w:r>
      <w:r w:rsidR="00337462">
        <w:rPr>
          <w:rFonts w:hint="eastAsia"/>
        </w:rPr>
        <w:t>型</w:t>
      </w:r>
      <w:r w:rsidR="00CA290E">
        <w:rPr>
          <w:rFonts w:hint="eastAsia"/>
        </w:rPr>
        <w:t>修飾子</w:t>
      </w:r>
      <w:r w:rsidR="009E053F">
        <w:rPr>
          <w:rFonts w:hint="eastAsia"/>
        </w:rPr>
        <w:t>、アトミック型</w:t>
      </w:r>
      <w:r>
        <w:rPr>
          <w:rFonts w:hint="eastAsia"/>
        </w:rPr>
        <w:t>の使いどころ</w:t>
      </w:r>
      <w:bookmarkEnd w:id="164"/>
    </w:p>
    <w:p w14:paraId="6BCC5F87" w14:textId="71BE9832" w:rsidR="00337462" w:rsidRDefault="002E07EC" w:rsidP="00337462">
      <w:pPr>
        <w:pStyle w:val="a9"/>
        <w:ind w:firstLine="283"/>
      </w:pPr>
      <w:r>
        <w:rPr>
          <w:rFonts w:hint="eastAsia"/>
        </w:rPr>
        <w:t>ここまでに何度か説明してきたように、スレッド間で情報の共有を確実にするには、</w:t>
      </w:r>
      <w:r>
        <w:rPr>
          <w:rFonts w:hint="eastAsia"/>
        </w:rPr>
        <w:t xml:space="preserve"> volatile </w:t>
      </w:r>
      <w:r w:rsidR="00CA290E">
        <w:rPr>
          <w:rFonts w:hint="eastAsia"/>
        </w:rPr>
        <w:t>型</w:t>
      </w:r>
      <w:r w:rsidR="009E053F">
        <w:rPr>
          <w:rFonts w:hint="eastAsia"/>
        </w:rPr>
        <w:t>修飾子付き変数やアトミック型を使うのが</w:t>
      </w:r>
      <w:r w:rsidR="00CA290E">
        <w:rPr>
          <w:rFonts w:hint="eastAsia"/>
        </w:rPr>
        <w:t>確実である。</w:t>
      </w:r>
    </w:p>
    <w:p w14:paraId="30292336" w14:textId="18054E31" w:rsidR="009E053F" w:rsidRDefault="00CA290E" w:rsidP="00337462">
      <w:pPr>
        <w:pStyle w:val="a9"/>
        <w:ind w:firstLine="283"/>
      </w:pPr>
      <w:r>
        <w:t>しかし、</w:t>
      </w:r>
      <w:r w:rsidR="009E053F" w:rsidRPr="00A20978">
        <w:rPr>
          <w:color w:val="FF0000"/>
        </w:rPr>
        <w:t>これによってコンパイラの最適化や</w:t>
      </w:r>
      <w:r w:rsidR="009E053F" w:rsidRPr="00A20978">
        <w:rPr>
          <w:color w:val="FF0000"/>
        </w:rPr>
        <w:t>CPU</w:t>
      </w:r>
      <w:r w:rsidR="009E053F" w:rsidRPr="00A20978">
        <w:rPr>
          <w:color w:val="FF0000"/>
        </w:rPr>
        <w:t>の最適化の恩恵を受けることができず、パフォーマンスが劣化する。そのため、できる限り使わない</w:t>
      </w:r>
      <w:r w:rsidR="00A20978">
        <w:rPr>
          <w:color w:val="FF0000"/>
        </w:rPr>
        <w:t>ようにした</w:t>
      </w:r>
      <w:r w:rsidR="009E053F" w:rsidRPr="00A20978">
        <w:rPr>
          <w:color w:val="FF0000"/>
        </w:rPr>
        <w:t>方が良い。</w:t>
      </w:r>
    </w:p>
    <w:p w14:paraId="1243375F" w14:textId="77F59BAD" w:rsidR="009E053F" w:rsidRDefault="009E053F" w:rsidP="001A484A">
      <w:pPr>
        <w:pStyle w:val="a9"/>
        <w:spacing w:beforeLines="50" w:before="180"/>
        <w:ind w:firstLine="283"/>
      </w:pPr>
      <w:r>
        <w:t>では、何をもってその使いどころとする</w:t>
      </w:r>
      <w:r w:rsidR="00A20978">
        <w:t>の</w:t>
      </w:r>
      <w:r>
        <w:t>か？以下にその条件をまとめる。</w:t>
      </w:r>
    </w:p>
    <w:p w14:paraId="595B97E0" w14:textId="77777777" w:rsidR="001A484A" w:rsidRDefault="001A484A" w:rsidP="001A484A">
      <w:pPr>
        <w:pStyle w:val="a9"/>
        <w:ind w:firstLine="283"/>
      </w:pPr>
      <w:r>
        <w:t>なお、以下に示す内容は、本書でこれまでに各所で説明した内容と重複する。重要な内容であるため、改めてここにまとめ直す。</w:t>
      </w:r>
    </w:p>
    <w:p w14:paraId="1D752B68" w14:textId="147E59BA" w:rsidR="001A484A" w:rsidRDefault="001A484A" w:rsidP="001A484A">
      <w:pPr>
        <w:pStyle w:val="a9"/>
        <w:ind w:firstLine="283"/>
      </w:pPr>
      <w:r>
        <w:t>以下はあくまでもまとめ直しであるため、前述の内容のほうが、詳しい解説</w:t>
      </w:r>
      <w:r w:rsidR="005A38EF">
        <w:t>となっており、用語の解説も省いている。</w:t>
      </w:r>
    </w:p>
    <w:p w14:paraId="5093C6EF" w14:textId="4C28D28A" w:rsidR="009E053F" w:rsidRDefault="009E053F" w:rsidP="00125A8F">
      <w:pPr>
        <w:pStyle w:val="3"/>
      </w:pPr>
      <w:bookmarkStart w:id="165" w:name="_Toc379778075"/>
      <w:r>
        <w:rPr>
          <w:rFonts w:hint="eastAsia"/>
        </w:rPr>
        <w:lastRenderedPageBreak/>
        <w:t>volatile</w:t>
      </w:r>
      <w:r w:rsidR="00125A8F">
        <w:rPr>
          <w:rFonts w:hint="eastAsia"/>
        </w:rPr>
        <w:t>型修飾子の使いどころ</w:t>
      </w:r>
      <w:bookmarkEnd w:id="165"/>
      <w:r w:rsidR="00F12475">
        <w:fldChar w:fldCharType="begin"/>
      </w:r>
      <w:r w:rsidR="00F12475">
        <w:instrText xml:space="preserve"> XE "</w:instrText>
      </w:r>
      <w:r w:rsidR="00F12475">
        <w:rPr>
          <w:rFonts w:hint="eastAsia"/>
        </w:rPr>
        <w:instrText>v</w:instrText>
      </w:r>
      <w:r w:rsidR="00F12475">
        <w:instrText>olatile</w:instrText>
      </w:r>
      <w:r w:rsidR="00F12475">
        <w:rPr>
          <w:rFonts w:hint="eastAsia"/>
        </w:rPr>
        <w:instrText>型修飾子</w:instrText>
      </w:r>
      <w:r w:rsidR="00F12475">
        <w:instrText>" \y “</w:instrText>
      </w:r>
      <w:r w:rsidR="00F12475">
        <w:rPr>
          <w:rFonts w:hint="eastAsia"/>
        </w:rPr>
        <w:instrText>v</w:instrText>
      </w:r>
      <w:r w:rsidR="00F12475">
        <w:instrText>olatile</w:instrText>
      </w:r>
      <w:r w:rsidR="00F12475">
        <w:rPr>
          <w:rFonts w:hint="eastAsia"/>
        </w:rPr>
        <w:instrText>かたしゅうしょくし</w:instrText>
      </w:r>
      <w:r w:rsidR="00F12475">
        <w:instrText xml:space="preserve">” </w:instrText>
      </w:r>
      <w:r w:rsidR="00F12475">
        <w:fldChar w:fldCharType="end"/>
      </w:r>
    </w:p>
    <w:p w14:paraId="312B76FD" w14:textId="128E08D1" w:rsidR="00500C4B" w:rsidRDefault="00500C4B" w:rsidP="000A6D0B">
      <w:pPr>
        <w:pStyle w:val="affff6"/>
        <w:keepNext/>
        <w:widowControl/>
        <w:ind w:left="447" w:hanging="298"/>
      </w:pPr>
      <w:r>
        <w:t>パフォーマンスを犠牲にしてでも安全性を保証したい箇所に用いる。</w:t>
      </w:r>
    </w:p>
    <w:p w14:paraId="5FBB0C63" w14:textId="5672D301" w:rsidR="009E053F" w:rsidRDefault="00A56DAD" w:rsidP="000A6D0B">
      <w:pPr>
        <w:pStyle w:val="affff6"/>
        <w:keepNext/>
        <w:widowControl/>
        <w:ind w:left="447" w:hanging="298"/>
      </w:pPr>
      <w:r>
        <w:t>一つの関数の処理の途中</w:t>
      </w:r>
      <w:r w:rsidR="009E053F">
        <w:t>で、別スレッドによる値の変更が期待されるもの。</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A6D0B" w14:paraId="5AEBB851" w14:textId="77777777" w:rsidTr="000A6D0B">
        <w:tc>
          <w:tcPr>
            <w:tcW w:w="8079" w:type="dxa"/>
          </w:tcPr>
          <w:p w14:paraId="0C61B20D" w14:textId="58474D28" w:rsidR="00F22B0F" w:rsidRPr="00F22B0F" w:rsidRDefault="00351E63" w:rsidP="000A6D0B">
            <w:pPr>
              <w:pStyle w:val="2-"/>
              <w:rPr>
                <w:color w:val="00B050"/>
              </w:rPr>
            </w:pPr>
            <w:r w:rsidRPr="00351E63">
              <w:rPr>
                <w:color w:val="FF0000"/>
              </w:rPr>
              <w:t xml:space="preserve">volatile </w:t>
            </w:r>
            <w:r>
              <w:t xml:space="preserve">int </w:t>
            </w:r>
            <w:r w:rsidR="00F22B0F">
              <w:t xml:space="preserve">global_a; </w:t>
            </w:r>
            <w:r w:rsidR="00F22B0F" w:rsidRPr="00F22B0F">
              <w:rPr>
                <w:color w:val="00B050"/>
              </w:rPr>
              <w:t>//グローバル変数</w:t>
            </w:r>
          </w:p>
          <w:p w14:paraId="1AF84D5B" w14:textId="77777777" w:rsidR="00F22B0F" w:rsidRDefault="00F22B0F" w:rsidP="000A6D0B">
            <w:pPr>
              <w:pStyle w:val="2-"/>
            </w:pPr>
          </w:p>
          <w:p w14:paraId="09657E70" w14:textId="567325FC" w:rsidR="00F22B0F" w:rsidRPr="00F22B0F" w:rsidRDefault="00F22B0F" w:rsidP="000A6D0B">
            <w:pPr>
              <w:pStyle w:val="2-"/>
              <w:rPr>
                <w:color w:val="00B050"/>
              </w:rPr>
            </w:pPr>
            <w:r w:rsidRPr="00F22B0F">
              <w:rPr>
                <w:rFonts w:hint="eastAsia"/>
                <w:color w:val="00B050"/>
              </w:rPr>
              <w:t>//関数</w:t>
            </w:r>
          </w:p>
          <w:p w14:paraId="20429D6D" w14:textId="051F8B1C" w:rsidR="000A6D0B" w:rsidRDefault="000A6D0B" w:rsidP="000A6D0B">
            <w:pPr>
              <w:pStyle w:val="2-"/>
            </w:pPr>
            <w:r>
              <w:t>v</w:t>
            </w:r>
            <w:r>
              <w:rPr>
                <w:rFonts w:hint="eastAsia"/>
              </w:rPr>
              <w:t xml:space="preserve">oid </w:t>
            </w:r>
            <w:r>
              <w:t>func()</w:t>
            </w:r>
          </w:p>
          <w:p w14:paraId="6D136770" w14:textId="77777777" w:rsidR="000A6D0B" w:rsidRDefault="000A6D0B" w:rsidP="000A6D0B">
            <w:pPr>
              <w:pStyle w:val="2-"/>
            </w:pPr>
            <w:r>
              <w:t>{</w:t>
            </w:r>
          </w:p>
          <w:p w14:paraId="7070E8D0" w14:textId="36A0684D" w:rsidR="00351E63" w:rsidRDefault="00351E63" w:rsidP="00351E63">
            <w:pPr>
              <w:pStyle w:val="2-"/>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6DD210BA" w14:textId="457AB12F" w:rsidR="000A6D0B" w:rsidRDefault="000A6D0B" w:rsidP="000A6D0B">
            <w:pPr>
              <w:pStyle w:val="2-"/>
            </w:pPr>
            <w:r>
              <w:tab/>
              <w:t>if(global_x == 0)</w:t>
            </w:r>
            <w:r>
              <w:tab/>
            </w:r>
            <w:r>
              <w:tab/>
            </w:r>
            <w:r w:rsidRPr="000A6D0B">
              <w:rPr>
                <w:color w:val="FF0000"/>
              </w:rPr>
              <w:t>←参照</w:t>
            </w:r>
            <w:r w:rsidRPr="000A6D0B">
              <w:rPr>
                <w:rFonts w:hint="eastAsia"/>
                <w:color w:val="FF0000"/>
              </w:rPr>
              <w:t>①</w:t>
            </w:r>
          </w:p>
          <w:p w14:paraId="79F3F736" w14:textId="37A970BF" w:rsidR="000A6D0B" w:rsidRDefault="000A6D0B" w:rsidP="000A6D0B">
            <w:pPr>
              <w:pStyle w:val="2-"/>
            </w:pPr>
            <w:r>
              <w:tab/>
              <w:t>{</w:t>
            </w:r>
          </w:p>
          <w:p w14:paraId="67BAD238" w14:textId="62518EA3" w:rsidR="000A6D0B" w:rsidRDefault="000A6D0B" w:rsidP="000A6D0B">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7A5729E6" w14:textId="02737682" w:rsidR="000A6D0B" w:rsidRDefault="000A6D0B" w:rsidP="000A6D0B">
            <w:pPr>
              <w:pStyle w:val="2-"/>
            </w:pPr>
            <w:r>
              <w:tab/>
              <w:t>}</w:t>
            </w:r>
          </w:p>
          <w:p w14:paraId="590EED89" w14:textId="45B09692" w:rsidR="000A6D0B" w:rsidRDefault="000A6D0B" w:rsidP="000A6D0B">
            <w:pPr>
              <w:pStyle w:val="2-"/>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228D3E33" w14:textId="7E63D973" w:rsidR="000A6D0B" w:rsidRDefault="000A6D0B" w:rsidP="000A6D0B">
            <w:pPr>
              <w:pStyle w:val="2-"/>
            </w:pPr>
            <w:r>
              <w:tab/>
            </w:r>
            <w:r w:rsidR="00C315A1">
              <w:t>i</w:t>
            </w:r>
            <w:r>
              <w:t>f(global_x == 1)</w:t>
            </w:r>
            <w:r>
              <w:tab/>
            </w:r>
            <w:r>
              <w:tab/>
            </w:r>
            <w:r w:rsidRPr="000A6D0B">
              <w:rPr>
                <w:color w:val="FF0000"/>
              </w:rPr>
              <w:t>←参照</w:t>
            </w:r>
            <w:r w:rsidRPr="000A6D0B">
              <w:rPr>
                <w:rFonts w:hint="eastAsia"/>
                <w:color w:val="FF0000"/>
              </w:rPr>
              <w:t>②</w:t>
            </w:r>
          </w:p>
          <w:p w14:paraId="22960B81" w14:textId="5EEAE2F4" w:rsidR="000A6D0B" w:rsidRDefault="000A6D0B" w:rsidP="000A6D0B">
            <w:pPr>
              <w:pStyle w:val="2-"/>
            </w:pPr>
            <w:r>
              <w:tab/>
              <w:t>{</w:t>
            </w:r>
          </w:p>
          <w:p w14:paraId="030C9CFC" w14:textId="0437301E" w:rsidR="000A6D0B" w:rsidRDefault="000A6D0B" w:rsidP="000A6D0B">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543DA61F" w14:textId="0D0E4ADF" w:rsidR="000A6D0B" w:rsidRDefault="000A6D0B" w:rsidP="000A6D0B">
            <w:pPr>
              <w:pStyle w:val="2-"/>
            </w:pPr>
            <w:r>
              <w:tab/>
            </w:r>
            <w:r>
              <w:tab/>
              <w:t>global_x = 2;</w:t>
            </w:r>
            <w:r>
              <w:tab/>
            </w:r>
            <w:r w:rsidRPr="000A6D0B">
              <w:rPr>
                <w:color w:val="FF0000"/>
              </w:rPr>
              <w:t>←更新</w:t>
            </w:r>
            <w:r w:rsidR="00C315A1">
              <w:rPr>
                <w:rFonts w:hint="eastAsia"/>
                <w:color w:val="FF0000"/>
              </w:rPr>
              <w:t>①</w:t>
            </w:r>
          </w:p>
          <w:p w14:paraId="7411902A" w14:textId="5811E78A" w:rsidR="000A6D0B" w:rsidRDefault="000A6D0B" w:rsidP="000A6D0B">
            <w:pPr>
              <w:pStyle w:val="2-"/>
            </w:pPr>
            <w:r>
              <w:tab/>
              <w:t>}</w:t>
            </w:r>
          </w:p>
          <w:p w14:paraId="3870CDD6" w14:textId="77777777" w:rsidR="000A6D0B" w:rsidRDefault="000A6D0B" w:rsidP="000A6D0B">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63959AF4" w14:textId="206BECE9" w:rsidR="000A6D0B" w:rsidRDefault="000A6D0B" w:rsidP="000A6D0B">
            <w:pPr>
              <w:pStyle w:val="2-"/>
            </w:pPr>
            <w:r>
              <w:tab/>
              <w:t>while(global_x == 2){}</w:t>
            </w:r>
            <w:r>
              <w:tab/>
            </w:r>
            <w:r w:rsidRPr="000A6D0B">
              <w:rPr>
                <w:color w:val="FF0000"/>
              </w:rPr>
              <w:t>←参照</w:t>
            </w:r>
            <w:r>
              <w:rPr>
                <w:rFonts w:hint="eastAsia"/>
                <w:color w:val="FF0000"/>
              </w:rPr>
              <w:t>③</w:t>
            </w:r>
          </w:p>
          <w:p w14:paraId="059184C0" w14:textId="0CED9131" w:rsidR="00C315A1" w:rsidRDefault="00C315A1" w:rsidP="00C315A1">
            <w:pPr>
              <w:pStyle w:val="2-"/>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3A9E8009" w14:textId="751A7180" w:rsidR="00C315A1" w:rsidRDefault="00C315A1" w:rsidP="00C315A1">
            <w:pPr>
              <w:pStyle w:val="2-"/>
            </w:pPr>
            <w:r>
              <w:tab/>
              <w:t xml:space="preserve">global_x </w:t>
            </w:r>
            <w:r>
              <w:rPr>
                <w:rFonts w:hint="eastAsia"/>
              </w:rPr>
              <w:t>++</w:t>
            </w:r>
            <w:r>
              <w:t>;</w:t>
            </w:r>
            <w:r>
              <w:tab/>
            </w:r>
            <w:r>
              <w:tab/>
            </w:r>
            <w:r>
              <w:tab/>
            </w:r>
            <w:r w:rsidRPr="000A6D0B">
              <w:rPr>
                <w:color w:val="FF0000"/>
              </w:rPr>
              <w:t>←更新</w:t>
            </w:r>
            <w:r>
              <w:rPr>
                <w:rFonts w:hint="eastAsia"/>
                <w:color w:val="FF0000"/>
              </w:rPr>
              <w:t>②</w:t>
            </w:r>
          </w:p>
          <w:p w14:paraId="289594F2" w14:textId="77777777" w:rsidR="00351E63" w:rsidRDefault="00351E63" w:rsidP="00351E6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1AAF8771" w14:textId="2E14C4E3" w:rsidR="000A6D0B" w:rsidRDefault="000A6D0B" w:rsidP="000A6D0B">
            <w:pPr>
              <w:pStyle w:val="2-"/>
            </w:pPr>
            <w:r>
              <w:t>}</w:t>
            </w:r>
          </w:p>
        </w:tc>
      </w:tr>
    </w:tbl>
    <w:p w14:paraId="23AD9021" w14:textId="77777777" w:rsidR="00987EAA" w:rsidRDefault="000A6D0B" w:rsidP="00987EAA">
      <w:pPr>
        <w:pStyle w:val="a"/>
      </w:pPr>
      <w:r>
        <w:rPr>
          <w:rFonts w:hint="eastAsia"/>
        </w:rPr>
        <w:t>「参照①」と「参照②」の</w:t>
      </w:r>
      <w:r w:rsidR="00987EAA">
        <w:rPr>
          <w:rFonts w:hint="eastAsia"/>
        </w:rPr>
        <w:t>間で、</w:t>
      </w:r>
      <w:r>
        <w:rPr>
          <w:rFonts w:hint="eastAsia"/>
        </w:rPr>
        <w:t>他のスレッドがグローバル変数</w:t>
      </w:r>
      <w:r>
        <w:rPr>
          <w:rFonts w:hint="eastAsia"/>
        </w:rPr>
        <w:t xml:space="preserve"> global_x </w:t>
      </w:r>
      <w:r>
        <w:rPr>
          <w:rFonts w:hint="eastAsia"/>
        </w:rPr>
        <w:t>を更新する可能性が期待されるなら、</w:t>
      </w:r>
      <w:r>
        <w:rPr>
          <w:rFonts w:hint="eastAsia"/>
        </w:rPr>
        <w:t xml:space="preserve">global_s </w:t>
      </w:r>
      <w:r>
        <w:rPr>
          <w:rFonts w:hint="eastAsia"/>
        </w:rPr>
        <w:t>に</w:t>
      </w:r>
      <w:r>
        <w:rPr>
          <w:rFonts w:hint="eastAsia"/>
        </w:rPr>
        <w:t xml:space="preserve"> volatile </w:t>
      </w:r>
      <w:r>
        <w:rPr>
          <w:rFonts w:hint="eastAsia"/>
        </w:rPr>
        <w:t>型修飾子を付けるべき</w:t>
      </w:r>
      <w:r w:rsidR="00987EAA">
        <w:rPr>
          <w:rFonts w:hint="eastAsia"/>
        </w:rPr>
        <w:t>。</w:t>
      </w:r>
    </w:p>
    <w:p w14:paraId="789DE8B1" w14:textId="5A85E2A1" w:rsidR="000A6D0B" w:rsidRDefault="000A6D0B" w:rsidP="00987EAA">
      <w:pPr>
        <w:pStyle w:val="a"/>
      </w:pPr>
      <w:r>
        <w:rPr>
          <w:rFonts w:hint="eastAsia"/>
        </w:rPr>
        <w:t>その可能性がない、もしくは、それを無視して良いのであれば、</w:t>
      </w:r>
      <w:r>
        <w:rPr>
          <w:rFonts w:hint="eastAsia"/>
        </w:rPr>
        <w:t xml:space="preserve">volatile </w:t>
      </w:r>
      <w:r>
        <w:rPr>
          <w:rFonts w:hint="eastAsia"/>
        </w:rPr>
        <w:t>型修飾子は</w:t>
      </w:r>
      <w:r w:rsidR="00C315A1">
        <w:rPr>
          <w:rFonts w:hint="eastAsia"/>
        </w:rPr>
        <w:t>不要である</w:t>
      </w:r>
      <w:r>
        <w:rPr>
          <w:rFonts w:hint="eastAsia"/>
        </w:rPr>
        <w:t>。</w:t>
      </w:r>
    </w:p>
    <w:p w14:paraId="3955B94D" w14:textId="31307726" w:rsidR="000A6D0B" w:rsidRDefault="00C315A1" w:rsidP="00987EAA">
      <w:pPr>
        <w:pStyle w:val="a"/>
      </w:pPr>
      <w:r>
        <w:rPr>
          <w:rFonts w:hint="eastAsia"/>
        </w:rPr>
        <w:t>「参照③」については、見た目には一つの処理だが、ループ処理中の変化が期待されるので、このような処理がある場合は、</w:t>
      </w:r>
      <w:r>
        <w:rPr>
          <w:rFonts w:hint="eastAsia"/>
        </w:rPr>
        <w:t>volatile</w:t>
      </w:r>
      <w:r>
        <w:rPr>
          <w:rFonts w:hint="eastAsia"/>
        </w:rPr>
        <w:t>型修飾子を必要とする。</w:t>
      </w:r>
    </w:p>
    <w:p w14:paraId="09F06C6D" w14:textId="557934E9" w:rsidR="00987EAA" w:rsidRDefault="00C315A1" w:rsidP="00987EAA">
      <w:pPr>
        <w:pStyle w:val="a"/>
      </w:pPr>
      <w:r>
        <w:t>「更新</w:t>
      </w:r>
      <w:r>
        <w:rPr>
          <w:rFonts w:hint="eastAsia"/>
        </w:rPr>
        <w:t>①」</w:t>
      </w:r>
      <w:r>
        <w:t>については</w:t>
      </w:r>
      <w:r>
        <w:rPr>
          <w:rFonts w:hint="eastAsia"/>
        </w:rPr>
        <w:t xml:space="preserve"> volatile </w:t>
      </w:r>
      <w:r>
        <w:rPr>
          <w:rFonts w:hint="eastAsia"/>
        </w:rPr>
        <w:t>型修飾子の有無に依らず、値が更新されるので気にする必要はな</w:t>
      </w:r>
      <w:r w:rsidR="00987EAA">
        <w:rPr>
          <w:rFonts w:hint="eastAsia"/>
        </w:rPr>
        <w:t>い</w:t>
      </w:r>
      <w:r>
        <w:rPr>
          <w:rFonts w:hint="eastAsia"/>
        </w:rPr>
        <w:t>。</w:t>
      </w:r>
    </w:p>
    <w:p w14:paraId="2B57AC1F" w14:textId="06701AA6" w:rsidR="00C315A1" w:rsidRDefault="00C315A1" w:rsidP="00987EAA">
      <w:pPr>
        <w:pStyle w:val="a"/>
      </w:pPr>
      <w:r>
        <w:rPr>
          <w:rFonts w:hint="eastAsia"/>
        </w:rPr>
        <w:t>「更新②」は参照を含んだ更新処理なので、</w:t>
      </w:r>
      <w:r w:rsidR="00626DA2">
        <w:rPr>
          <w:rFonts w:hint="eastAsia"/>
        </w:rPr>
        <w:t>やはり直近の参照処理との間に他のスレッドが値を更新することが期待されるなら、</w:t>
      </w:r>
      <w:r w:rsidR="00626DA2">
        <w:rPr>
          <w:rFonts w:hint="eastAsia"/>
        </w:rPr>
        <w:t>volatile</w:t>
      </w:r>
      <w:r w:rsidR="00626DA2">
        <w:rPr>
          <w:rFonts w:hint="eastAsia"/>
        </w:rPr>
        <w:t>型修飾子が必要。</w:t>
      </w:r>
    </w:p>
    <w:p w14:paraId="44630D6C" w14:textId="6A02C833" w:rsidR="00A56DAD" w:rsidRPr="00C315A1" w:rsidRDefault="00A56DAD" w:rsidP="00987EAA">
      <w:pPr>
        <w:pStyle w:val="a"/>
      </w:pPr>
      <w:r>
        <w:t>要するに、コンパイラの最適化によって、メモリの再参照が省略される可能性があることが問題なので、</w:t>
      </w:r>
      <w:r w:rsidR="00CD678E" w:rsidRPr="00CD678E">
        <w:rPr>
          <w:color w:val="FF0000"/>
        </w:rPr>
        <w:t>関数の途中で変数の値が変化することがない、もしくは、それが問題にならない限りは、</w:t>
      </w:r>
      <w:r w:rsidR="00CD678E" w:rsidRPr="00CD678E">
        <w:rPr>
          <w:rFonts w:hint="eastAsia"/>
          <w:color w:val="FF0000"/>
        </w:rPr>
        <w:t>volatiile</w:t>
      </w:r>
      <w:r w:rsidR="00CD678E" w:rsidRPr="00CD678E">
        <w:rPr>
          <w:rFonts w:hint="eastAsia"/>
          <w:color w:val="FF0000"/>
        </w:rPr>
        <w:t>型修飾子は必要ない。</w:t>
      </w:r>
    </w:p>
    <w:p w14:paraId="2FCD4EBE" w14:textId="77777777" w:rsidR="00A56DAD" w:rsidRDefault="00A56DAD" w:rsidP="00987EAA">
      <w:pPr>
        <w:pStyle w:val="affff6"/>
        <w:keepNext/>
        <w:widowControl/>
        <w:ind w:left="447" w:hanging="298"/>
      </w:pPr>
      <w:r>
        <w:t>使いどころのポイントは以上が全て。</w:t>
      </w:r>
    </w:p>
    <w:p w14:paraId="0B816F2E" w14:textId="5DE9B530" w:rsidR="00987EAA" w:rsidRDefault="00500C4B" w:rsidP="00987EAA">
      <w:pPr>
        <w:pStyle w:val="affff6"/>
        <w:keepNext/>
        <w:widowControl/>
        <w:ind w:left="447" w:hanging="298"/>
      </w:pPr>
      <w:r>
        <w:t>v</w:t>
      </w:r>
      <w:r>
        <w:rPr>
          <w:rFonts w:hint="eastAsia"/>
        </w:rPr>
        <w:t>olatile</w:t>
      </w:r>
      <w:r>
        <w:rPr>
          <w:rFonts w:hint="eastAsia"/>
        </w:rPr>
        <w:t>型修飾子の</w:t>
      </w:r>
      <w:r w:rsidR="00A56DAD">
        <w:t>回避策としては、</w:t>
      </w:r>
      <w:r w:rsidR="00987EAA">
        <w:t>グローバル変数の値が更新される前の処理と、更新された後の処理で、関数を切り分けるなら、なるべくそう</w:t>
      </w:r>
      <w:r w:rsidR="00A56DAD">
        <w:t>したほうがよい</w:t>
      </w:r>
      <w:r w:rsidR="00987EAA">
        <w:t>。その場合、</w:t>
      </w:r>
      <w:r w:rsidR="00F22B0F">
        <w:rPr>
          <w:rFonts w:hint="eastAsia"/>
        </w:rPr>
        <w:t>（</w:t>
      </w:r>
      <w:r w:rsidR="00987EAA">
        <w:t>その</w:t>
      </w:r>
      <w:r w:rsidR="00F22B0F">
        <w:t>一連の</w:t>
      </w:r>
      <w:r w:rsidR="00987EAA">
        <w:t>処理に関しては</w:t>
      </w:r>
      <w:r w:rsidR="00F22B0F">
        <w:rPr>
          <w:rFonts w:hint="eastAsia"/>
        </w:rPr>
        <w:t>）</w:t>
      </w:r>
      <w:r w:rsidR="00987EAA">
        <w:rPr>
          <w:rFonts w:hint="eastAsia"/>
        </w:rPr>
        <w:t>volatile</w:t>
      </w:r>
      <w:r w:rsidR="00987EAA">
        <w:rPr>
          <w:rFonts w:hint="eastAsia"/>
        </w:rPr>
        <w:t>型修飾子は</w:t>
      </w:r>
      <w:r w:rsidR="00F22B0F">
        <w:rPr>
          <w:rFonts w:hint="eastAsia"/>
        </w:rPr>
        <w:t>必要ない</w:t>
      </w:r>
      <w:r w:rsidR="00987EAA">
        <w:rPr>
          <w:rFonts w:hint="eastAsia"/>
        </w:rPr>
        <w:t>。</w:t>
      </w:r>
    </w:p>
    <w:p w14:paraId="68CAAB8C" w14:textId="4299B1C6" w:rsidR="000A6D0B" w:rsidRDefault="00987EAA" w:rsidP="00987EAA">
      <w:pPr>
        <w:pStyle w:val="a"/>
      </w:pPr>
      <w:r>
        <w:t>コードの可読性の観点からも</w:t>
      </w:r>
      <w:r w:rsidR="00F22B0F">
        <w:t>、</w:t>
      </w:r>
      <w:r>
        <w:t>そのような構造化は望ましい。</w:t>
      </w:r>
    </w:p>
    <w:p w14:paraId="4C9C5EE9" w14:textId="02DF1CDD" w:rsidR="00A56DAD" w:rsidRDefault="00A56DAD" w:rsidP="00987EAA">
      <w:pPr>
        <w:pStyle w:val="a"/>
      </w:pPr>
      <w:r>
        <w:t>inline</w:t>
      </w:r>
      <w:r>
        <w:t>関数の場合は最適化される可能性があるので、その限りではない。</w:t>
      </w:r>
    </w:p>
    <w:p w14:paraId="5A3EE044" w14:textId="67E2F48C" w:rsidR="00CD678E" w:rsidRDefault="00125A8F" w:rsidP="00125A8F">
      <w:pPr>
        <w:pStyle w:val="3"/>
      </w:pPr>
      <w:bookmarkStart w:id="166" w:name="_Toc379778076"/>
      <w:r>
        <w:rPr>
          <w:rFonts w:hint="eastAsia"/>
        </w:rPr>
        <w:lastRenderedPageBreak/>
        <w:t>アトミック型の使いどころ</w:t>
      </w:r>
      <w:bookmarkEnd w:id="166"/>
      <w:r w:rsidR="00F12475">
        <w:fldChar w:fldCharType="begin"/>
      </w:r>
      <w:r w:rsidR="00F12475">
        <w:instrText xml:space="preserve"> XE "</w:instrText>
      </w:r>
      <w:r w:rsidR="00F12475">
        <w:rPr>
          <w:rFonts w:hint="eastAsia"/>
        </w:rPr>
        <w:instrText>アトミック型</w:instrText>
      </w:r>
      <w:r w:rsidR="00F12475">
        <w:instrText>" \y “</w:instrText>
      </w:r>
      <w:r w:rsidR="00F12475">
        <w:rPr>
          <w:rFonts w:hint="eastAsia"/>
        </w:rPr>
        <w:instrText>あとみっくがた</w:instrText>
      </w:r>
      <w:r w:rsidR="00F12475">
        <w:instrText xml:space="preserve">” </w:instrText>
      </w:r>
      <w:r w:rsidR="00F12475">
        <w:fldChar w:fldCharType="end"/>
      </w:r>
    </w:p>
    <w:p w14:paraId="69722C82" w14:textId="005266B0" w:rsidR="00500C4B" w:rsidRDefault="00500C4B" w:rsidP="00500C4B">
      <w:pPr>
        <w:pStyle w:val="affff6"/>
        <w:keepNext/>
        <w:widowControl/>
        <w:ind w:left="447" w:hanging="298"/>
      </w:pPr>
      <w:r>
        <w:t>基本的には、ミューテックスなどの</w:t>
      </w:r>
      <w:r w:rsidR="003172F7">
        <w:t>ロック機構</w:t>
      </w:r>
      <w:r>
        <w:t>を用いずに</w:t>
      </w:r>
      <w:r w:rsidR="003172F7">
        <w:t>、</w:t>
      </w:r>
      <w:r>
        <w:t>アトミック操作</w:t>
      </w:r>
      <w:r w:rsidR="00351E63">
        <w:t>（不可分操作）</w:t>
      </w:r>
      <w:r>
        <w:t>を保証し、良好なパフォーマンスを得たい場合に使用する。</w:t>
      </w:r>
    </w:p>
    <w:p w14:paraId="780B7777" w14:textId="6444007C" w:rsidR="00351E63" w:rsidRDefault="00351E63" w:rsidP="00351E63">
      <w:pPr>
        <w:pStyle w:val="a"/>
      </w:pPr>
      <w:r>
        <w:t>当然、アトミック操作は、値をチェックして交換するだけなどのような、一回の</w:t>
      </w:r>
      <w:r>
        <w:rPr>
          <w:rFonts w:hint="eastAsia"/>
        </w:rPr>
        <w:t>操作で完結するものに限られる。</w:t>
      </w:r>
    </w:p>
    <w:p w14:paraId="28BA8B82" w14:textId="6B828ACE" w:rsidR="00351E63" w:rsidRDefault="00351E63" w:rsidP="00351E63">
      <w:pPr>
        <w:pStyle w:val="a"/>
      </w:pPr>
      <w:r>
        <w:t>二つ以上の計算を要するような処理のアトミック性を保証するには、ミューテックスなどのロック機構を用いなければならない。</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351E63" w14:paraId="44E5BB2D" w14:textId="77777777" w:rsidTr="003104B3">
        <w:tc>
          <w:tcPr>
            <w:tcW w:w="8079" w:type="dxa"/>
          </w:tcPr>
          <w:p w14:paraId="57473A50" w14:textId="0B332EAC" w:rsidR="00351E63" w:rsidRPr="00351E63" w:rsidRDefault="00351E63" w:rsidP="00351E63">
            <w:pPr>
              <w:pStyle w:val="3-"/>
              <w:rPr>
                <w:color w:val="FF0000"/>
              </w:rPr>
            </w:pPr>
            <w:r w:rsidRPr="00351E63">
              <w:rPr>
                <w:color w:val="FF0000"/>
              </w:rPr>
              <w:t>std::atomic&lt;int&gt;</w:t>
            </w:r>
            <w:r>
              <w:t xml:space="preserve"> global_a; </w:t>
            </w:r>
            <w:r w:rsidRPr="00F22B0F">
              <w:rPr>
                <w:color w:val="00B050"/>
              </w:rPr>
              <w:t>//グローバル変数</w:t>
            </w:r>
          </w:p>
          <w:p w14:paraId="6294F483" w14:textId="77777777" w:rsidR="00351E63" w:rsidRDefault="00351E63" w:rsidP="003104B3">
            <w:pPr>
              <w:pStyle w:val="2-"/>
            </w:pPr>
          </w:p>
          <w:p w14:paraId="0775438C" w14:textId="77777777" w:rsidR="00351E63" w:rsidRPr="00F22B0F" w:rsidRDefault="00351E63" w:rsidP="003104B3">
            <w:pPr>
              <w:pStyle w:val="2-"/>
              <w:rPr>
                <w:color w:val="00B050"/>
              </w:rPr>
            </w:pPr>
            <w:r w:rsidRPr="00F22B0F">
              <w:rPr>
                <w:rFonts w:hint="eastAsia"/>
                <w:color w:val="00B050"/>
              </w:rPr>
              <w:t>//関数</w:t>
            </w:r>
          </w:p>
          <w:p w14:paraId="38AD124C" w14:textId="77777777" w:rsidR="00351E63" w:rsidRDefault="00351E63" w:rsidP="003104B3">
            <w:pPr>
              <w:pStyle w:val="2-"/>
            </w:pPr>
            <w:r>
              <w:t>v</w:t>
            </w:r>
            <w:r>
              <w:rPr>
                <w:rFonts w:hint="eastAsia"/>
              </w:rPr>
              <w:t xml:space="preserve">oid </w:t>
            </w:r>
            <w:r>
              <w:t>func()</w:t>
            </w:r>
          </w:p>
          <w:p w14:paraId="62A3CF8A" w14:textId="77777777" w:rsidR="00351E63" w:rsidRDefault="00351E63" w:rsidP="003104B3">
            <w:pPr>
              <w:pStyle w:val="2-"/>
            </w:pPr>
            <w:r>
              <w:t>{</w:t>
            </w:r>
          </w:p>
          <w:p w14:paraId="3F18B063" w14:textId="2332D57F" w:rsidR="00351E63" w:rsidRDefault="00351E63" w:rsidP="00351E63">
            <w:pPr>
              <w:pStyle w:val="3-"/>
            </w:pPr>
            <w:r>
              <w:tab/>
              <w:t>int prev = 1;</w:t>
            </w:r>
          </w:p>
          <w:p w14:paraId="3133A38D" w14:textId="2A189C09" w:rsidR="00351E63" w:rsidRDefault="00351E63" w:rsidP="00351E63">
            <w:pPr>
              <w:pStyle w:val="3-"/>
            </w:pPr>
            <w:r>
              <w:tab/>
              <w:t>if(global_a.compare_exchange_weak(prev, 2))</w:t>
            </w:r>
            <w:r w:rsidRPr="000A6D0B">
              <w:rPr>
                <w:color w:val="FF0000"/>
              </w:rPr>
              <w:t xml:space="preserve"> ←</w:t>
            </w:r>
            <w:r>
              <w:rPr>
                <w:color w:val="FF0000"/>
              </w:rPr>
              <w:t>比較＆交換処理</w:t>
            </w:r>
          </w:p>
          <w:p w14:paraId="462DB95C" w14:textId="77777777" w:rsidR="00351E63" w:rsidRDefault="00351E63" w:rsidP="003104B3">
            <w:pPr>
              <w:pStyle w:val="2-"/>
            </w:pPr>
            <w:r>
              <w:tab/>
              <w:t>{</w:t>
            </w:r>
          </w:p>
          <w:p w14:paraId="19A75E9F" w14:textId="0E1F1A81" w:rsidR="00351E63" w:rsidRDefault="00351E63" w:rsidP="003104B3">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tc>
      </w:tr>
    </w:tbl>
    <w:p w14:paraId="2232ECF8" w14:textId="7A0F9F8A" w:rsidR="003172F7" w:rsidRDefault="003172F7" w:rsidP="00351E63">
      <w:pPr>
        <w:pStyle w:val="a"/>
      </w:pPr>
      <w:r>
        <w:rPr>
          <w:rFonts w:hint="eastAsia"/>
        </w:rPr>
        <w:t>この「比較＆交換処理」は、「値が</w:t>
      </w:r>
      <w:r>
        <w:rPr>
          <w:rFonts w:hint="eastAsia"/>
        </w:rPr>
        <w:t>1</w:t>
      </w:r>
      <w:r>
        <w:rPr>
          <w:rFonts w:hint="eastAsia"/>
        </w:rPr>
        <w:t>なら</w:t>
      </w:r>
      <w:r>
        <w:rPr>
          <w:rFonts w:hint="eastAsia"/>
        </w:rPr>
        <w:t>2</w:t>
      </w:r>
      <w:r>
        <w:rPr>
          <w:rFonts w:hint="eastAsia"/>
        </w:rPr>
        <w:t>に更新して</w:t>
      </w:r>
      <w:r>
        <w:rPr>
          <w:rFonts w:hint="eastAsia"/>
        </w:rPr>
        <w:t>if</w:t>
      </w:r>
      <w:r>
        <w:rPr>
          <w:rFonts w:hint="eastAsia"/>
        </w:rPr>
        <w:t>文の処理ブロックに入る」という処理。その途中で他のスレッドに割り込まれることがないことを保証する。</w:t>
      </w:r>
    </w:p>
    <w:p w14:paraId="3C4A76C7" w14:textId="61719EE2" w:rsidR="00351E63" w:rsidRDefault="003172F7" w:rsidP="00351E63">
      <w:pPr>
        <w:pStyle w:val="a"/>
      </w:pPr>
      <w:r>
        <w:rPr>
          <w:rFonts w:hint="eastAsia"/>
        </w:rPr>
        <w:t>仮にこの「比較＆交換処理」がアトミック操作を保証しない場合（かつ、この処理が複数のスレッドで同時に稼働している場合）、複数のスレッドが同時に</w:t>
      </w:r>
      <w:r>
        <w:rPr>
          <w:rFonts w:hint="eastAsia"/>
        </w:rPr>
        <w:t>if</w:t>
      </w:r>
      <w:r>
        <w:rPr>
          <w:rFonts w:hint="eastAsia"/>
        </w:rPr>
        <w:t>文のブロックに入り込む可能性がある。アトミック操作を保証している場合、そのようなことは起こらない。</w:t>
      </w:r>
    </w:p>
    <w:p w14:paraId="1B4D1F01" w14:textId="20468470" w:rsidR="003172F7" w:rsidRDefault="003172F7" w:rsidP="00351E63">
      <w:pPr>
        <w:pStyle w:val="a"/>
      </w:pPr>
      <w:r>
        <w:t>このような処理は、ロックを用いずにスレッド間の同期を保証するため、「ロックフリー」な処理と呼ばれ、マルチスレッド環境で良好なパフォーマンスを得ることができる。</w:t>
      </w:r>
    </w:p>
    <w:p w14:paraId="5328920F" w14:textId="1F3973CF" w:rsidR="0014669A" w:rsidRDefault="00234A26" w:rsidP="0014669A">
      <w:pPr>
        <w:pStyle w:val="affff6"/>
        <w:keepNext/>
        <w:widowControl/>
        <w:ind w:left="447" w:hanging="298"/>
      </w:pPr>
      <w:r>
        <w:t>別スレッドによる変数の更新を監視し、同時に更新された他の変数の値も間違いなく参照したい場合。（ミューテックスなどを用いず、ロックフリーな処理として実現したい場合）</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3104B3" w14:paraId="73681AAB" w14:textId="77777777" w:rsidTr="003104B3">
        <w:tc>
          <w:tcPr>
            <w:tcW w:w="8079" w:type="dxa"/>
          </w:tcPr>
          <w:p w14:paraId="00F6F410" w14:textId="0FAA3DBF" w:rsidR="003104B3" w:rsidRPr="00351E63" w:rsidRDefault="003104B3" w:rsidP="003104B3">
            <w:pPr>
              <w:pStyle w:val="3-"/>
              <w:rPr>
                <w:color w:val="FF0000"/>
              </w:rPr>
            </w:pPr>
            <w:r w:rsidRPr="00351E63">
              <w:rPr>
                <w:color w:val="FF0000"/>
              </w:rPr>
              <w:t>std::atomic&lt;</w:t>
            </w:r>
            <w:r>
              <w:rPr>
                <w:color w:val="FF0000"/>
              </w:rPr>
              <w:t>bool</w:t>
            </w:r>
            <w:r w:rsidRPr="00351E63">
              <w:rPr>
                <w:color w:val="FF0000"/>
              </w:rPr>
              <w:t>&gt;</w:t>
            </w:r>
            <w:r>
              <w:t xml:space="preserve"> global_a; </w:t>
            </w:r>
            <w:r w:rsidRPr="00F22B0F">
              <w:rPr>
                <w:color w:val="00B050"/>
              </w:rPr>
              <w:t>//グローバル変数</w:t>
            </w:r>
          </w:p>
          <w:p w14:paraId="1CFDCD07" w14:textId="415AEFAC" w:rsidR="003104B3" w:rsidRDefault="003104B3" w:rsidP="003104B3">
            <w:pPr>
              <w:pStyle w:val="2-"/>
            </w:pPr>
            <w:r>
              <w:t xml:space="preserve">int global_b; </w:t>
            </w:r>
            <w:r w:rsidRPr="00F22B0F">
              <w:rPr>
                <w:color w:val="00B050"/>
              </w:rPr>
              <w:t>//グローバル変数</w:t>
            </w:r>
          </w:p>
          <w:p w14:paraId="0EADCFE9" w14:textId="77777777" w:rsidR="003104B3" w:rsidRDefault="003104B3" w:rsidP="003104B3">
            <w:pPr>
              <w:pStyle w:val="2-"/>
            </w:pPr>
          </w:p>
          <w:p w14:paraId="44617FBA" w14:textId="05FC6155" w:rsidR="003104B3" w:rsidRPr="003104B3" w:rsidRDefault="003104B3" w:rsidP="003104B3">
            <w:pPr>
              <w:pStyle w:val="2-"/>
              <w:rPr>
                <w:color w:val="00B050"/>
              </w:rPr>
            </w:pPr>
            <w:r w:rsidRPr="003104B3">
              <w:rPr>
                <w:rFonts w:hint="eastAsia"/>
                <w:color w:val="00B050"/>
              </w:rPr>
              <w:t>//スレッド①</w:t>
            </w:r>
          </w:p>
          <w:p w14:paraId="76606547" w14:textId="77777777" w:rsidR="003104B3" w:rsidRDefault="003104B3" w:rsidP="003104B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6646C787" w14:textId="724DF0FC" w:rsidR="003104B3" w:rsidRDefault="003104B3" w:rsidP="003104B3">
            <w:pPr>
              <w:pStyle w:val="2-"/>
            </w:pPr>
            <w:r>
              <w:tab/>
              <w:t>global_b = 123;</w:t>
            </w:r>
          </w:p>
          <w:p w14:paraId="3322F327" w14:textId="744A3F5E" w:rsidR="003104B3" w:rsidRDefault="003104B3" w:rsidP="003104B3">
            <w:pPr>
              <w:pStyle w:val="2-"/>
            </w:pPr>
            <w:r>
              <w:tab/>
              <w:t>global_a = true;</w:t>
            </w:r>
          </w:p>
          <w:p w14:paraId="70DD54CD" w14:textId="65104DA0" w:rsidR="003104B3" w:rsidRDefault="003104B3" w:rsidP="003104B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26B0BB5B" w14:textId="77777777" w:rsidR="003104B3" w:rsidRDefault="003104B3" w:rsidP="003104B3">
            <w:pPr>
              <w:pStyle w:val="2-"/>
            </w:pPr>
          </w:p>
          <w:p w14:paraId="4FAF3666" w14:textId="4E6592D1" w:rsidR="003104B3" w:rsidRPr="00F22B0F" w:rsidRDefault="003104B3" w:rsidP="003104B3">
            <w:pPr>
              <w:pStyle w:val="2-"/>
              <w:rPr>
                <w:color w:val="00B050"/>
              </w:rPr>
            </w:pPr>
            <w:r w:rsidRPr="00F22B0F">
              <w:rPr>
                <w:rFonts w:hint="eastAsia"/>
                <w:color w:val="00B050"/>
              </w:rPr>
              <w:t>//</w:t>
            </w:r>
            <w:r>
              <w:rPr>
                <w:rFonts w:hint="eastAsia"/>
                <w:color w:val="00B050"/>
              </w:rPr>
              <w:t>スレッド②</w:t>
            </w:r>
          </w:p>
          <w:p w14:paraId="6B1A470E" w14:textId="77777777" w:rsidR="003104B3" w:rsidRDefault="003104B3" w:rsidP="003104B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52DAB8EF" w14:textId="47B35B0C" w:rsidR="003104B3" w:rsidRDefault="003104B3" w:rsidP="003104B3">
            <w:pPr>
              <w:pStyle w:val="3-"/>
            </w:pPr>
            <w:r>
              <w:tab/>
              <w:t>if(global_a.load() == true)</w:t>
            </w:r>
            <w:r w:rsidRPr="000A6D0B">
              <w:rPr>
                <w:color w:val="FF0000"/>
              </w:rPr>
              <w:t xml:space="preserve"> ←</w:t>
            </w:r>
            <w:r>
              <w:rPr>
                <w:color w:val="FF0000"/>
              </w:rPr>
              <w:t>アトミック型参照</w:t>
            </w:r>
          </w:p>
          <w:p w14:paraId="2BF59027" w14:textId="77777777" w:rsidR="003104B3" w:rsidRDefault="003104B3" w:rsidP="003104B3">
            <w:pPr>
              <w:pStyle w:val="2-"/>
            </w:pPr>
            <w:r>
              <w:tab/>
              <w:t>{</w:t>
            </w:r>
          </w:p>
          <w:p w14:paraId="1994B173" w14:textId="12330D28" w:rsidR="003104B3" w:rsidRPr="003104B3" w:rsidRDefault="003104B3" w:rsidP="003104B3">
            <w:pPr>
              <w:pStyle w:val="2-"/>
              <w:rPr>
                <w:color w:val="FF0000"/>
              </w:rPr>
            </w:pPr>
            <w:r>
              <w:tab/>
            </w:r>
            <w:r>
              <w:tab/>
              <w:t>int b = global_b;</w:t>
            </w:r>
            <w:r w:rsidRPr="003104B3">
              <w:rPr>
                <w:color w:val="FF0000"/>
              </w:rPr>
              <w:t xml:space="preserve"> ←アトミック型の前に更新された値の参照</w:t>
            </w:r>
          </w:p>
          <w:p w14:paraId="06A7EE28" w14:textId="77777777" w:rsidR="003104B3" w:rsidRDefault="003104B3" w:rsidP="003104B3">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tc>
      </w:tr>
    </w:tbl>
    <w:p w14:paraId="4E44F9F4" w14:textId="77777777" w:rsidR="005A38EF" w:rsidRDefault="003104B3" w:rsidP="003104B3">
      <w:pPr>
        <w:pStyle w:val="a"/>
      </w:pPr>
      <w:r w:rsidRPr="00F12475">
        <w:rPr>
          <w:rFonts w:ascii="ＭＳ ゴシック" w:hAnsi="ＭＳ ゴシック" w:hint="eastAsia"/>
          <w:color w:val="0070C0"/>
        </w:rPr>
        <w:t>global_a</w:t>
      </w:r>
      <w:r>
        <w:rPr>
          <w:rFonts w:hint="eastAsia"/>
        </w:rPr>
        <w:t xml:space="preserve"> </w:t>
      </w:r>
      <w:r>
        <w:rPr>
          <w:rFonts w:hint="eastAsia"/>
        </w:rPr>
        <w:t>がアトミック型でな</w:t>
      </w:r>
      <w:r w:rsidR="005A38EF">
        <w:rPr>
          <w:rFonts w:hint="eastAsia"/>
        </w:rPr>
        <w:t>かった</w:t>
      </w:r>
      <w:r>
        <w:rPr>
          <w:rFonts w:hint="eastAsia"/>
        </w:rPr>
        <w:t>場合、</w:t>
      </w:r>
      <w:r>
        <w:rPr>
          <w:rFonts w:hint="eastAsia"/>
        </w:rPr>
        <w:t>CPU</w:t>
      </w:r>
      <w:r>
        <w:rPr>
          <w:rFonts w:hint="eastAsia"/>
        </w:rPr>
        <w:t>の「アウト・オブ・オーダー実行」という最適化により、</w:t>
      </w:r>
      <w:r w:rsidRPr="00F12475">
        <w:rPr>
          <w:rFonts w:ascii="ＭＳ ゴシック" w:hAnsi="ＭＳ ゴシック" w:hint="eastAsia"/>
          <w:color w:val="0070C0"/>
        </w:rPr>
        <w:t>global_a</w:t>
      </w:r>
      <w:r>
        <w:rPr>
          <w:rFonts w:hint="eastAsia"/>
        </w:rPr>
        <w:t xml:space="preserve"> </w:t>
      </w:r>
      <w:r>
        <w:rPr>
          <w:rFonts w:hint="eastAsia"/>
        </w:rPr>
        <w:t>が</w:t>
      </w:r>
      <w:r>
        <w:rPr>
          <w:rFonts w:hint="eastAsia"/>
        </w:rPr>
        <w:t xml:space="preserve"> </w:t>
      </w:r>
      <w:r w:rsidRPr="00F12475">
        <w:rPr>
          <w:rFonts w:ascii="ＭＳ ゴシック" w:hAnsi="ＭＳ ゴシック" w:hint="eastAsia"/>
          <w:color w:val="0070C0"/>
        </w:rPr>
        <w:t xml:space="preserve">true </w:t>
      </w:r>
      <w:r>
        <w:rPr>
          <w:rFonts w:hint="eastAsia"/>
        </w:rPr>
        <w:t>であっても、</w:t>
      </w:r>
      <w:r w:rsidRPr="00F12475">
        <w:rPr>
          <w:rFonts w:ascii="ＭＳ ゴシック" w:hAnsi="ＭＳ ゴシック" w:hint="eastAsia"/>
          <w:color w:val="0070C0"/>
        </w:rPr>
        <w:t>global_b</w:t>
      </w:r>
      <w:r>
        <w:rPr>
          <w:rFonts w:hint="eastAsia"/>
        </w:rPr>
        <w:t xml:space="preserve"> </w:t>
      </w:r>
      <w:r>
        <w:rPr>
          <w:rFonts w:hint="eastAsia"/>
        </w:rPr>
        <w:t>がプログラムの順序通り、</w:t>
      </w:r>
      <w:r>
        <w:rPr>
          <w:rFonts w:hint="eastAsia"/>
        </w:rPr>
        <w:t xml:space="preserve">123 </w:t>
      </w:r>
      <w:r w:rsidR="005A38EF">
        <w:t>に更新されているとは限らない、という現象が起こり得る。</w:t>
      </w:r>
    </w:p>
    <w:p w14:paraId="5A353CE3" w14:textId="77777777" w:rsidR="005A38EF" w:rsidRDefault="005A38EF" w:rsidP="005A38EF">
      <w:pPr>
        <w:pStyle w:val="a"/>
      </w:pPr>
      <w:r>
        <w:t>この問題は、</w:t>
      </w:r>
      <w:r>
        <w:rPr>
          <w:rFonts w:hint="eastAsia"/>
        </w:rPr>
        <w:t>volatile</w:t>
      </w:r>
      <w:r>
        <w:rPr>
          <w:rFonts w:hint="eastAsia"/>
        </w:rPr>
        <w:t>型修飾子や関数の切り分けによって回避可能な問題とは全く別であり、</w:t>
      </w:r>
      <w:r>
        <w:rPr>
          <w:rFonts w:hint="eastAsia"/>
        </w:rPr>
        <w:t>CPU</w:t>
      </w:r>
      <w:r>
        <w:rPr>
          <w:rFonts w:hint="eastAsia"/>
        </w:rPr>
        <w:t>内の最適化によって起こる問題である。</w:t>
      </w:r>
    </w:p>
    <w:p w14:paraId="42B76A96" w14:textId="77777777" w:rsidR="005A38EF" w:rsidRDefault="005A38EF" w:rsidP="005A38EF">
      <w:pPr>
        <w:pStyle w:val="a"/>
      </w:pPr>
      <w:r>
        <w:lastRenderedPageBreak/>
        <w:t>アトミック型は、</w:t>
      </w:r>
      <w:r>
        <w:t>CPU</w:t>
      </w:r>
      <w:r>
        <w:t>に対するメモリバリアを保証し、メモリ操作の順序性を保証する。</w:t>
      </w:r>
    </w:p>
    <w:p w14:paraId="7BD3FD6A" w14:textId="5DD1E6D5" w:rsidR="003104B3" w:rsidRDefault="005A38EF" w:rsidP="003104B3">
      <w:pPr>
        <w:pStyle w:val="a"/>
      </w:pPr>
      <w:r>
        <w:t>この例の場合、</w:t>
      </w:r>
      <w:r w:rsidRPr="00F12475">
        <w:rPr>
          <w:rFonts w:ascii="ＭＳ ゴシック" w:hAnsi="ＭＳ ゴシック" w:hint="eastAsia"/>
          <w:color w:val="0070C0"/>
        </w:rPr>
        <w:t>global_a</w:t>
      </w:r>
      <w:r>
        <w:rPr>
          <w:rFonts w:hint="eastAsia"/>
        </w:rPr>
        <w:t>は一連の更新処理の最後に更新され、その変化を監視する処理となっているため、</w:t>
      </w:r>
      <w:r w:rsidRPr="00F12475">
        <w:rPr>
          <w:rFonts w:ascii="ＭＳ ゴシック" w:hAnsi="ＭＳ ゴシック" w:hint="eastAsia"/>
          <w:color w:val="0070C0"/>
        </w:rPr>
        <w:t>global_a</w:t>
      </w:r>
      <w:r>
        <w:rPr>
          <w:rFonts w:hint="eastAsia"/>
        </w:rPr>
        <w:t>に対するメモリバリアが指定されれば、その前の更新が保証される。</w:t>
      </w:r>
    </w:p>
    <w:p w14:paraId="78D50131" w14:textId="59012F01" w:rsidR="001A484A" w:rsidRDefault="001A484A" w:rsidP="003104B3">
      <w:pPr>
        <w:pStyle w:val="a"/>
      </w:pPr>
      <w:r>
        <w:t>確実にこの問題を回避したい場合は、ミューテックスなどのロック機構を使用して変化を検出することである。ただし、それではパフォーマンスを損ねるため、</w:t>
      </w:r>
      <w:r w:rsidRPr="001A484A">
        <w:rPr>
          <w:color w:val="FF0000"/>
        </w:rPr>
        <w:t>ロックフリーを実現して高速な処理を行うために、厳密なメモリバリアをコントロールする。</w:t>
      </w:r>
    </w:p>
    <w:p w14:paraId="1E1BCDB0" w14:textId="19732074" w:rsidR="006B75BB" w:rsidRDefault="006B75BB" w:rsidP="006B75BB">
      <w:pPr>
        <w:pStyle w:val="2"/>
      </w:pPr>
      <w:bookmarkStart w:id="167" w:name="_Toc379778077"/>
      <w:r>
        <w:rPr>
          <w:rFonts w:hint="eastAsia"/>
        </w:rPr>
        <w:t>スレッドローカルストレージ（</w:t>
      </w:r>
      <w:r>
        <w:rPr>
          <w:rFonts w:hint="eastAsia"/>
        </w:rPr>
        <w:t>TLS</w:t>
      </w:r>
      <w:r>
        <w:rPr>
          <w:rFonts w:hint="eastAsia"/>
        </w:rPr>
        <w:t>）</w:t>
      </w:r>
      <w:bookmarkEnd w:id="167"/>
      <w:r w:rsidR="00F12475">
        <w:fldChar w:fldCharType="begin"/>
      </w:r>
      <w:r w:rsidR="00F12475">
        <w:instrText xml:space="preserve"> XE "</w:instrText>
      </w:r>
      <w:r w:rsidR="00F12475">
        <w:rPr>
          <w:rFonts w:hint="eastAsia"/>
        </w:rPr>
        <w:instrText>スレッドローカルストレージ</w:instrText>
      </w:r>
      <w:r w:rsidR="00F12475">
        <w:instrText>" \y “</w:instrText>
      </w:r>
      <w:r w:rsidR="00F12475">
        <w:rPr>
          <w:rFonts w:hint="eastAsia"/>
        </w:rPr>
        <w:instrText>すれっどろーかるすとれーじ</w:instrText>
      </w:r>
      <w:r w:rsidR="00F12475">
        <w:instrText xml:space="preserve">” </w:instrText>
      </w:r>
      <w:r w:rsidR="00F12475">
        <w:fldChar w:fldCharType="end"/>
      </w:r>
      <w:r w:rsidR="00F12475">
        <w:fldChar w:fldCharType="begin"/>
      </w:r>
      <w:r w:rsidR="00F12475">
        <w:instrText xml:space="preserve"> XE "</w:instrText>
      </w:r>
      <w:r w:rsidR="00F12475">
        <w:rPr>
          <w:rFonts w:hint="eastAsia"/>
        </w:rPr>
        <w:instrText>TLS</w:instrText>
      </w:r>
      <w:r w:rsidR="00F12475">
        <w:instrText>" \y “</w:instrText>
      </w:r>
      <w:r w:rsidR="00F12475">
        <w:rPr>
          <w:rFonts w:hint="eastAsia"/>
        </w:rPr>
        <w:instrText>TLS</w:instrText>
      </w:r>
      <w:r w:rsidR="00F12475">
        <w:instrText xml:space="preserve">” </w:instrText>
      </w:r>
      <w:r w:rsidR="00F12475">
        <w:fldChar w:fldCharType="end"/>
      </w:r>
    </w:p>
    <w:p w14:paraId="2BAEA345" w14:textId="7AAD8007" w:rsidR="006B75BB" w:rsidRDefault="00A17E3E" w:rsidP="006B75BB">
      <w:pPr>
        <w:pStyle w:val="a9"/>
        <w:ind w:firstLine="283"/>
      </w:pPr>
      <w:r>
        <w:t>スレットローカルストレージ（</w:t>
      </w:r>
      <w:r>
        <w:rPr>
          <w:rFonts w:hint="eastAsia"/>
        </w:rPr>
        <w:t>TLS</w:t>
      </w:r>
      <w:r>
        <w:rPr>
          <w:rFonts w:hint="eastAsia"/>
        </w:rPr>
        <w:t>）は、メモリ共有とは逆に、スレッド専用のデータを扱う</w:t>
      </w:r>
      <w:r w:rsidR="00BD6BA8">
        <w:rPr>
          <w:rFonts w:hint="eastAsia"/>
        </w:rPr>
        <w:t>ために用いる</w:t>
      </w:r>
      <w:r>
        <w:rPr>
          <w:rFonts w:hint="eastAsia"/>
        </w:rPr>
        <w:t>。</w:t>
      </w:r>
    </w:p>
    <w:p w14:paraId="0912802F" w14:textId="157FF2DE" w:rsidR="008C4B9A" w:rsidRDefault="008C4B9A" w:rsidP="008C4B9A">
      <w:pPr>
        <w:pStyle w:val="3"/>
      </w:pPr>
      <w:bookmarkStart w:id="168" w:name="_Toc379778078"/>
      <w:r>
        <w:rPr>
          <w:rFonts w:hint="eastAsia"/>
        </w:rPr>
        <w:t>スレッドローカルストレージの使い方</w:t>
      </w:r>
      <w:bookmarkEnd w:id="168"/>
    </w:p>
    <w:p w14:paraId="1CA3CEBE" w14:textId="26391B71" w:rsidR="008C4B9A" w:rsidRDefault="00034586" w:rsidP="00034586">
      <w:pPr>
        <w:pStyle w:val="aa"/>
        <w:keepNext/>
        <w:widowControl/>
        <w:ind w:left="447" w:firstLine="283"/>
      </w:pPr>
      <w:r>
        <w:rPr>
          <w:rFonts w:hint="eastAsia"/>
        </w:rPr>
        <w:t>まずはサンプルを示す。（</w:t>
      </w:r>
      <w:r>
        <w:rPr>
          <w:rFonts w:hint="eastAsia"/>
        </w:rPr>
        <w:t>C++11</w:t>
      </w:r>
      <w:r>
        <w:rPr>
          <w:rFonts w:hint="eastAsia"/>
        </w:rPr>
        <w:t>のサンプル）</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34586" w14:paraId="53A9C30E" w14:textId="77777777" w:rsidTr="00034586">
        <w:tc>
          <w:tcPr>
            <w:tcW w:w="8079" w:type="dxa"/>
          </w:tcPr>
          <w:p w14:paraId="34F3FBFA" w14:textId="77777777" w:rsidR="00034586" w:rsidRDefault="00034586" w:rsidP="00034586">
            <w:pPr>
              <w:pStyle w:val="3-"/>
            </w:pPr>
            <w:r>
              <w:t>#include &lt;stdio.h&gt;</w:t>
            </w:r>
          </w:p>
          <w:p w14:paraId="0F167998" w14:textId="77777777" w:rsidR="00034586" w:rsidRDefault="00034586" w:rsidP="00034586">
            <w:pPr>
              <w:pStyle w:val="3-"/>
            </w:pPr>
            <w:r>
              <w:t>#include &lt;stdlib.h&gt;</w:t>
            </w:r>
          </w:p>
          <w:p w14:paraId="6C43728A" w14:textId="77777777" w:rsidR="00034586" w:rsidRDefault="00034586" w:rsidP="00034586">
            <w:pPr>
              <w:pStyle w:val="3-"/>
            </w:pPr>
          </w:p>
          <w:p w14:paraId="728E0C6B" w14:textId="77777777" w:rsidR="00034586" w:rsidRDefault="00034586" w:rsidP="00034586">
            <w:pPr>
              <w:pStyle w:val="3-"/>
            </w:pPr>
            <w:r>
              <w:t>#include &lt;thread&gt;</w:t>
            </w:r>
          </w:p>
          <w:p w14:paraId="4E7F617A" w14:textId="77777777" w:rsidR="00034586" w:rsidRDefault="00034586" w:rsidP="00034586">
            <w:pPr>
              <w:pStyle w:val="3-"/>
            </w:pPr>
          </w:p>
          <w:p w14:paraId="07CB61DC" w14:textId="0C72FFE5" w:rsidR="00034586" w:rsidRDefault="00034586" w:rsidP="00034586">
            <w:pPr>
              <w:pStyle w:val="3-"/>
            </w:pPr>
            <w:r>
              <w:t>#define thread_local __declspec(thread)</w:t>
            </w:r>
            <w:r w:rsidRPr="00034586">
              <w:rPr>
                <w:color w:val="00B050"/>
              </w:rPr>
              <w:t>//C++11のTLS修飾子Visual C++2013でまだ使えないので偽装する</w:t>
            </w:r>
          </w:p>
          <w:p w14:paraId="2075F4EA" w14:textId="77777777" w:rsidR="00034586" w:rsidRDefault="00034586" w:rsidP="00034586">
            <w:pPr>
              <w:pStyle w:val="3-"/>
            </w:pPr>
          </w:p>
          <w:p w14:paraId="68416D21" w14:textId="4B98E7FF" w:rsidR="00034586" w:rsidRPr="00034586" w:rsidRDefault="00034586" w:rsidP="00034586">
            <w:pPr>
              <w:pStyle w:val="3-"/>
              <w:rPr>
                <w:color w:val="00B050"/>
              </w:rPr>
            </w:pPr>
            <w:r>
              <w:rPr>
                <w:rFonts w:hint="eastAsia"/>
              </w:rPr>
              <w:t xml:space="preserve">static </w:t>
            </w:r>
            <w:r w:rsidR="00B13B51">
              <w:t xml:space="preserve">volatile </w:t>
            </w:r>
            <w:r>
              <w:rPr>
                <w:rFonts w:hint="eastAsia"/>
              </w:rPr>
              <w:t>int s_data = 0;</w:t>
            </w:r>
            <w:r w:rsidRPr="00034586">
              <w:rPr>
                <w:rFonts w:hint="eastAsia"/>
                <w:color w:val="00B050"/>
              </w:rPr>
              <w:t>//通常変数</w:t>
            </w:r>
          </w:p>
          <w:p w14:paraId="310466B4" w14:textId="03DE2BEE" w:rsidR="00034586" w:rsidRPr="00034586" w:rsidRDefault="00B13B51" w:rsidP="00034586">
            <w:pPr>
              <w:pStyle w:val="3-"/>
              <w:rPr>
                <w:color w:val="00B050"/>
              </w:rPr>
            </w:pPr>
            <w:r>
              <w:rPr>
                <w:color w:val="FF0000"/>
              </w:rPr>
              <w:t xml:space="preserve">static </w:t>
            </w:r>
            <w:r w:rsidR="00034586" w:rsidRPr="00556D29">
              <w:rPr>
                <w:rFonts w:hint="eastAsia"/>
                <w:color w:val="FF0000"/>
              </w:rPr>
              <w:t>thread_local int s_tlsData = 0;</w:t>
            </w:r>
            <w:r w:rsidR="00034586" w:rsidRPr="00034586">
              <w:rPr>
                <w:rFonts w:hint="eastAsia"/>
                <w:color w:val="00B050"/>
              </w:rPr>
              <w:t>//TLS変数</w:t>
            </w:r>
          </w:p>
          <w:p w14:paraId="10E4C775" w14:textId="77777777" w:rsidR="00034586" w:rsidRDefault="00034586" w:rsidP="00034586">
            <w:pPr>
              <w:pStyle w:val="3-"/>
            </w:pPr>
          </w:p>
          <w:p w14:paraId="33C49298" w14:textId="77777777" w:rsidR="00034586" w:rsidRPr="00034586" w:rsidRDefault="00034586" w:rsidP="00034586">
            <w:pPr>
              <w:pStyle w:val="3-"/>
              <w:rPr>
                <w:color w:val="00B050"/>
              </w:rPr>
            </w:pPr>
            <w:r w:rsidRPr="00034586">
              <w:rPr>
                <w:rFonts w:hint="eastAsia"/>
                <w:color w:val="00B050"/>
              </w:rPr>
              <w:t>//スレッド関数</w:t>
            </w:r>
          </w:p>
          <w:p w14:paraId="52459E82" w14:textId="238483CC" w:rsidR="00B13B51" w:rsidRDefault="00B13B51" w:rsidP="00034586">
            <w:pPr>
              <w:pStyle w:val="3-"/>
            </w:pPr>
            <w:r w:rsidRPr="00B13B51">
              <w:t>void threadFunc(const char* name)</w:t>
            </w:r>
          </w:p>
          <w:p w14:paraId="73B0F3FF" w14:textId="77777777" w:rsidR="00034586" w:rsidRDefault="00034586" w:rsidP="00034586">
            <w:pPr>
              <w:pStyle w:val="3-"/>
            </w:pPr>
            <w:r>
              <w:t>{</w:t>
            </w:r>
          </w:p>
          <w:p w14:paraId="668D85EE" w14:textId="77777777" w:rsidR="00034586" w:rsidRDefault="00034586" w:rsidP="00034586">
            <w:pPr>
              <w:pStyle w:val="3-"/>
            </w:pPr>
            <w:r>
              <w:tab/>
              <w:t>++s_data;</w:t>
            </w:r>
          </w:p>
          <w:p w14:paraId="5E57E4E2" w14:textId="77777777" w:rsidR="00034586" w:rsidRDefault="00034586" w:rsidP="00034586">
            <w:pPr>
              <w:pStyle w:val="3-"/>
            </w:pPr>
            <w:r>
              <w:tab/>
            </w:r>
            <w:r w:rsidRPr="00556D29">
              <w:rPr>
                <w:color w:val="FF0000"/>
              </w:rPr>
              <w:t>++s_tlsData;</w:t>
            </w:r>
          </w:p>
          <w:p w14:paraId="3EB90D6B" w14:textId="4E86AD41" w:rsidR="00B13B51" w:rsidRDefault="00B13B51" w:rsidP="00034586">
            <w:pPr>
              <w:pStyle w:val="3-"/>
            </w:pPr>
            <w:r w:rsidRPr="00B13B51">
              <w:tab/>
              <w:t>printf("[%s] s_data=%d, s_tlsData=%d\n", name, s_data, s_tlsData);</w:t>
            </w:r>
          </w:p>
          <w:p w14:paraId="7FEDE896" w14:textId="5C4497F6" w:rsidR="00034586" w:rsidRDefault="00034586" w:rsidP="00034586">
            <w:pPr>
              <w:pStyle w:val="3-"/>
            </w:pPr>
            <w:r>
              <w:t>}</w:t>
            </w:r>
          </w:p>
          <w:p w14:paraId="6500B85A" w14:textId="77777777" w:rsidR="00034586" w:rsidRDefault="00034586" w:rsidP="00034586">
            <w:pPr>
              <w:pStyle w:val="3-"/>
            </w:pPr>
          </w:p>
          <w:p w14:paraId="67AD4A41" w14:textId="77777777" w:rsidR="00034586" w:rsidRPr="00034586" w:rsidRDefault="00034586" w:rsidP="00034586">
            <w:pPr>
              <w:pStyle w:val="3-"/>
              <w:rPr>
                <w:color w:val="00B050"/>
              </w:rPr>
            </w:pPr>
            <w:r w:rsidRPr="00034586">
              <w:rPr>
                <w:rFonts w:hint="eastAsia"/>
                <w:color w:val="00B050"/>
              </w:rPr>
              <w:t>//C++11 thread テスト</w:t>
            </w:r>
          </w:p>
          <w:p w14:paraId="7E069F96" w14:textId="77777777" w:rsidR="00034586" w:rsidRDefault="00034586" w:rsidP="00034586">
            <w:pPr>
              <w:pStyle w:val="3-"/>
            </w:pPr>
            <w:r>
              <w:t>int main(const int argc, const char* argv[])</w:t>
            </w:r>
          </w:p>
          <w:p w14:paraId="5F2546FC" w14:textId="5DD4C112" w:rsidR="00034586" w:rsidRDefault="00034586" w:rsidP="00B13B51">
            <w:pPr>
              <w:pStyle w:val="3-"/>
              <w:tabs>
                <w:tab w:val="clear" w:pos="400"/>
                <w:tab w:val="clear" w:pos="838"/>
              </w:tabs>
            </w:pPr>
            <w:r>
              <w:t>{</w:t>
            </w:r>
          </w:p>
          <w:p w14:paraId="68B6DF4B" w14:textId="77777777" w:rsidR="00B13B51" w:rsidRDefault="00B13B51" w:rsidP="00B13B51">
            <w:pPr>
              <w:pStyle w:val="3-"/>
            </w:pPr>
            <w:r>
              <w:rPr>
                <w:rFonts w:hint="eastAsia"/>
              </w:rPr>
              <w:tab/>
              <w:t>std::thread th1(threadFunc, "スレッド1");</w:t>
            </w:r>
          </w:p>
          <w:p w14:paraId="4AA12912" w14:textId="77777777" w:rsidR="00B13B51" w:rsidRDefault="00B13B51" w:rsidP="00B13B51">
            <w:pPr>
              <w:pStyle w:val="3-"/>
            </w:pPr>
            <w:r>
              <w:rPr>
                <w:rFonts w:hint="eastAsia"/>
              </w:rPr>
              <w:tab/>
              <w:t>std::thread th2(threadFunc, "スレッド2");</w:t>
            </w:r>
          </w:p>
          <w:p w14:paraId="6A010047" w14:textId="77777777" w:rsidR="00B13B51" w:rsidRDefault="00B13B51" w:rsidP="00B13B51">
            <w:pPr>
              <w:pStyle w:val="3-"/>
            </w:pPr>
            <w:r>
              <w:rPr>
                <w:rFonts w:hint="eastAsia"/>
              </w:rPr>
              <w:tab/>
              <w:t>std::thread th3(threadFunc, "スレッド3");</w:t>
            </w:r>
          </w:p>
          <w:p w14:paraId="4202ED0D" w14:textId="43749695" w:rsidR="00034586" w:rsidRDefault="00034586" w:rsidP="00B13B51">
            <w:pPr>
              <w:pStyle w:val="3-"/>
            </w:pPr>
            <w:r>
              <w:tab/>
              <w:t>th1.join();</w:t>
            </w:r>
          </w:p>
          <w:p w14:paraId="054CEA70" w14:textId="77777777" w:rsidR="00034586" w:rsidRDefault="00034586" w:rsidP="00034586">
            <w:pPr>
              <w:pStyle w:val="3-"/>
            </w:pPr>
            <w:r>
              <w:tab/>
              <w:t>th2.join();</w:t>
            </w:r>
          </w:p>
          <w:p w14:paraId="72CA8594" w14:textId="77777777" w:rsidR="00034586" w:rsidRDefault="00034586" w:rsidP="00034586">
            <w:pPr>
              <w:pStyle w:val="3-"/>
            </w:pPr>
            <w:r>
              <w:tab/>
              <w:t>th3.join();</w:t>
            </w:r>
          </w:p>
          <w:p w14:paraId="5E737620" w14:textId="77777777" w:rsidR="00034586" w:rsidRDefault="00034586" w:rsidP="00034586">
            <w:pPr>
              <w:pStyle w:val="3-"/>
            </w:pPr>
            <w:r>
              <w:tab/>
              <w:t>return EXIT_SUCCESS;</w:t>
            </w:r>
          </w:p>
          <w:p w14:paraId="2DCAAF09" w14:textId="0E87911B" w:rsidR="00034586" w:rsidRDefault="00034586" w:rsidP="00034586">
            <w:pPr>
              <w:pStyle w:val="3-"/>
            </w:pPr>
            <w:r>
              <w:t>}</w:t>
            </w:r>
          </w:p>
        </w:tc>
      </w:tr>
    </w:tbl>
    <w:p w14:paraId="231495EE" w14:textId="46B7E4AF" w:rsidR="00034586" w:rsidRPr="00034586" w:rsidRDefault="00034586" w:rsidP="00034586">
      <w:pPr>
        <w:pStyle w:val="aa"/>
        <w:keepNext/>
        <w:widowControl/>
        <w:ind w:left="447" w:firstLine="283"/>
        <w:rPr>
          <w:color w:val="FF0000"/>
        </w:rPr>
      </w:pPr>
      <w:r w:rsidRPr="00034586">
        <w:rPr>
          <w:rFonts w:hint="eastAsia"/>
          <w:color w:val="FF0000"/>
        </w:rPr>
        <w:t>↓（処理結果）</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34586" w14:paraId="3195A629" w14:textId="77777777" w:rsidTr="000F3603">
        <w:tc>
          <w:tcPr>
            <w:tcW w:w="8079" w:type="dxa"/>
          </w:tcPr>
          <w:p w14:paraId="6FA914BF" w14:textId="657333D4" w:rsidR="00034586" w:rsidRPr="00034586" w:rsidRDefault="00B13B51" w:rsidP="00034586">
            <w:pPr>
              <w:pStyle w:val="3-"/>
              <w:rPr>
                <w:color w:val="auto"/>
              </w:rPr>
            </w:pPr>
            <w:r w:rsidRPr="00B13B51">
              <w:rPr>
                <w:rFonts w:hint="eastAsia"/>
                <w:color w:val="auto"/>
              </w:rPr>
              <w:t>[スレッド1]</w:t>
            </w:r>
            <w:r w:rsidRPr="00B13B51">
              <w:rPr>
                <w:color w:val="auto"/>
              </w:rPr>
              <w:t xml:space="preserve"> </w:t>
            </w:r>
            <w:r w:rsidR="00034586" w:rsidRPr="00034586">
              <w:rPr>
                <w:color w:val="auto"/>
              </w:rPr>
              <w:t xml:space="preserve">s_data=1, </w:t>
            </w:r>
            <w:r w:rsidR="00034586" w:rsidRPr="00556D29">
              <w:rPr>
                <w:color w:val="FF0000"/>
              </w:rPr>
              <w:t>s_tlsData=1</w:t>
            </w:r>
          </w:p>
          <w:p w14:paraId="448DE4B4" w14:textId="4E21C8B3" w:rsidR="00034586" w:rsidRPr="00034586" w:rsidRDefault="00B13B51" w:rsidP="00034586">
            <w:pPr>
              <w:pStyle w:val="3-"/>
              <w:rPr>
                <w:color w:val="auto"/>
              </w:rPr>
            </w:pPr>
            <w:r w:rsidRPr="00B13B51">
              <w:rPr>
                <w:rFonts w:hint="eastAsia"/>
                <w:color w:val="auto"/>
              </w:rPr>
              <w:t>[スレッド</w:t>
            </w:r>
            <w:r>
              <w:rPr>
                <w:rFonts w:hint="eastAsia"/>
                <w:color w:val="auto"/>
              </w:rPr>
              <w:t>2</w:t>
            </w:r>
            <w:r w:rsidRPr="00B13B51">
              <w:rPr>
                <w:rFonts w:hint="eastAsia"/>
                <w:color w:val="auto"/>
              </w:rPr>
              <w:t>]</w:t>
            </w:r>
            <w:r w:rsidRPr="00B13B51">
              <w:rPr>
                <w:color w:val="auto"/>
              </w:rPr>
              <w:t xml:space="preserve"> </w:t>
            </w:r>
            <w:r w:rsidR="00034586" w:rsidRPr="00034586">
              <w:rPr>
                <w:color w:val="auto"/>
              </w:rPr>
              <w:t xml:space="preserve">s_data=2, </w:t>
            </w:r>
            <w:r w:rsidR="00034586" w:rsidRPr="00556D29">
              <w:rPr>
                <w:color w:val="FF0000"/>
              </w:rPr>
              <w:t>s_tlsData=1</w:t>
            </w:r>
          </w:p>
          <w:p w14:paraId="1DC5352C" w14:textId="67233A1F" w:rsidR="00034586" w:rsidRDefault="00B13B51" w:rsidP="00B13B51">
            <w:pPr>
              <w:pStyle w:val="3-"/>
            </w:pPr>
            <w:r w:rsidRPr="00B13B51">
              <w:rPr>
                <w:rFonts w:hint="eastAsia"/>
                <w:color w:val="auto"/>
              </w:rPr>
              <w:t>[スレッド</w:t>
            </w:r>
            <w:r>
              <w:rPr>
                <w:rFonts w:hint="eastAsia"/>
                <w:color w:val="auto"/>
              </w:rPr>
              <w:t>3</w:t>
            </w:r>
            <w:r w:rsidRPr="00B13B51">
              <w:rPr>
                <w:rFonts w:hint="eastAsia"/>
                <w:color w:val="auto"/>
              </w:rPr>
              <w:t>]</w:t>
            </w:r>
            <w:r w:rsidRPr="00B13B51">
              <w:rPr>
                <w:color w:val="auto"/>
              </w:rPr>
              <w:t xml:space="preserve"> </w:t>
            </w:r>
            <w:r w:rsidR="00034586" w:rsidRPr="00034586">
              <w:rPr>
                <w:color w:val="auto"/>
              </w:rPr>
              <w:t xml:space="preserve">s_data=3, </w:t>
            </w:r>
            <w:r w:rsidR="00034586" w:rsidRPr="00556D29">
              <w:rPr>
                <w:color w:val="FF0000"/>
              </w:rPr>
              <w:t>s_tlsData=1</w:t>
            </w:r>
          </w:p>
        </w:tc>
      </w:tr>
    </w:tbl>
    <w:p w14:paraId="43D5E27E" w14:textId="31F7E1AE" w:rsidR="00034586" w:rsidRDefault="00034586" w:rsidP="00034586">
      <w:pPr>
        <w:pStyle w:val="aa"/>
        <w:spacing w:beforeLines="50" w:before="180"/>
        <w:ind w:left="447" w:firstLine="283"/>
      </w:pPr>
      <w:r>
        <w:t>普通のグローバル変数である</w:t>
      </w:r>
      <w:r>
        <w:rPr>
          <w:rFonts w:hint="eastAsia"/>
        </w:rPr>
        <w:t xml:space="preserve"> </w:t>
      </w:r>
      <w:r w:rsidRPr="00F12475">
        <w:rPr>
          <w:rFonts w:ascii="ＭＳ ゴシック" w:hAnsi="ＭＳ ゴシック" w:hint="eastAsia"/>
          <w:color w:val="0070C0"/>
        </w:rPr>
        <w:t>s_data</w:t>
      </w:r>
      <w:r>
        <w:rPr>
          <w:rFonts w:hint="eastAsia"/>
        </w:rPr>
        <w:t xml:space="preserve"> </w:t>
      </w:r>
      <w:r>
        <w:rPr>
          <w:rFonts w:hint="eastAsia"/>
        </w:rPr>
        <w:t>は</w:t>
      </w:r>
      <w:r w:rsidR="00556D29">
        <w:rPr>
          <w:rFonts w:hint="eastAsia"/>
        </w:rPr>
        <w:t>、</w:t>
      </w:r>
      <w:r w:rsidR="00B13B51">
        <w:rPr>
          <w:rFonts w:hint="eastAsia"/>
        </w:rPr>
        <w:t>その更新が他のスレッドにも反映されているのに対して、</w:t>
      </w:r>
      <w:r w:rsidR="00B13B51" w:rsidRPr="00F12475">
        <w:rPr>
          <w:rFonts w:ascii="ＭＳ ゴシック" w:hAnsi="ＭＳ ゴシック" w:hint="eastAsia"/>
          <w:color w:val="0070C0"/>
        </w:rPr>
        <w:t>s_tlsData</w:t>
      </w:r>
      <w:r w:rsidR="00B13B51">
        <w:rPr>
          <w:rFonts w:hint="eastAsia"/>
        </w:rPr>
        <w:t xml:space="preserve"> </w:t>
      </w:r>
      <w:r w:rsidR="00B13B51">
        <w:rPr>
          <w:rFonts w:hint="eastAsia"/>
        </w:rPr>
        <w:t>は、スレッドごとに個別の値を保持していることがわか</w:t>
      </w:r>
      <w:r w:rsidR="00B13B51">
        <w:rPr>
          <w:rFonts w:hint="eastAsia"/>
        </w:rPr>
        <w:lastRenderedPageBreak/>
        <w:t>る。</w:t>
      </w:r>
    </w:p>
    <w:p w14:paraId="0BA73167" w14:textId="4A52B8C7" w:rsidR="00034586" w:rsidRPr="008C4B9A" w:rsidRDefault="00B13B51" w:rsidP="008C4B9A">
      <w:pPr>
        <w:pStyle w:val="aa"/>
        <w:ind w:left="447" w:firstLine="283"/>
      </w:pPr>
      <w:r>
        <w:rPr>
          <w:rFonts w:hint="eastAsia"/>
        </w:rPr>
        <w:t>このように、</w:t>
      </w:r>
      <w:r w:rsidR="00F12475">
        <w:rPr>
          <w:rFonts w:hint="eastAsia"/>
        </w:rPr>
        <w:t>スレッドローカルストレージ</w:t>
      </w:r>
      <w:r>
        <w:rPr>
          <w:rFonts w:hint="eastAsia"/>
        </w:rPr>
        <w:t>は、一件同じグローバル／静的変数ではあるものの、スレッド固有の値を扱うものとなる。</w:t>
      </w:r>
    </w:p>
    <w:p w14:paraId="3FD9A83E" w14:textId="5A8DCF69" w:rsidR="00B13B51" w:rsidRDefault="00B13B51" w:rsidP="00B13B51">
      <w:pPr>
        <w:pStyle w:val="3"/>
      </w:pPr>
      <w:bookmarkStart w:id="169" w:name="_Toc379778079"/>
      <w:r>
        <w:rPr>
          <w:rFonts w:hint="eastAsia"/>
        </w:rPr>
        <w:t>スレッドローカルストレージの使いどころ</w:t>
      </w:r>
      <w:bookmarkEnd w:id="169"/>
    </w:p>
    <w:p w14:paraId="0D5AE78F" w14:textId="4937B689" w:rsidR="00B13B51" w:rsidRDefault="002B1564" w:rsidP="00B13B51">
      <w:pPr>
        <w:pStyle w:val="aa"/>
        <w:ind w:left="447" w:firstLine="283"/>
      </w:pPr>
      <w:r>
        <w:rPr>
          <w:rFonts w:hint="eastAsia"/>
        </w:rPr>
        <w:t>例えば、標準ライブラリの関数には、関数を実行した結果失敗した場合、詳しいエラー内容をグローバル変数</w:t>
      </w:r>
      <w:r>
        <w:rPr>
          <w:rFonts w:hint="eastAsia"/>
        </w:rPr>
        <w:t xml:space="preserve"> errno</w:t>
      </w:r>
      <w:r>
        <w:rPr>
          <w:rFonts w:hint="eastAsia"/>
        </w:rPr>
        <w:t xml:space="preserve">　に格納するものがある。</w:t>
      </w:r>
      <w:r>
        <w:rPr>
          <w:rFonts w:hint="eastAsia"/>
        </w:rPr>
        <w:t>errno</w:t>
      </w:r>
      <w:r>
        <w:t xml:space="preserve"> </w:t>
      </w:r>
      <w:r>
        <w:t>が完全なグローバル変数だと、他のスレッドの処理結果が影響してしまい、変数の値を信頼することができない。</w:t>
      </w:r>
      <w:r>
        <w:rPr>
          <w:rFonts w:hint="eastAsia"/>
        </w:rPr>
        <w:t xml:space="preserve">errno </w:t>
      </w:r>
      <w:r>
        <w:t>がスレッド毎に値を保証するなら、他のスレッドの動作状況を気にせず、</w:t>
      </w:r>
      <w:r>
        <w:rPr>
          <w:rFonts w:hint="eastAsia"/>
        </w:rPr>
        <w:t xml:space="preserve">errno </w:t>
      </w:r>
      <w:r>
        <w:rPr>
          <w:rFonts w:hint="eastAsia"/>
        </w:rPr>
        <w:t>に基づく処理を行うことができる。</w:t>
      </w:r>
    </w:p>
    <w:p w14:paraId="79627EC8" w14:textId="5CA59357" w:rsidR="002B1564" w:rsidRDefault="002B1564" w:rsidP="002B1564">
      <w:pPr>
        <w:pStyle w:val="aa"/>
        <w:spacing w:beforeLines="50" w:before="180"/>
        <w:ind w:left="447" w:firstLine="283"/>
      </w:pPr>
      <w:r>
        <w:t>このように、他のスレッドの処理が干渉しては困るが、どのスレッドからも実行可能な共通処理に、</w:t>
      </w:r>
      <w:r w:rsidR="00F12475">
        <w:rPr>
          <w:rFonts w:hint="eastAsia"/>
        </w:rPr>
        <w:t>スレッドローカルストレージ</w:t>
      </w:r>
      <w:r>
        <w:rPr>
          <w:rFonts w:hint="eastAsia"/>
        </w:rPr>
        <w:t>を使用することができる。</w:t>
      </w:r>
    </w:p>
    <w:p w14:paraId="3F4BDB53" w14:textId="57244A96" w:rsidR="00B13B51" w:rsidRDefault="00B13B51" w:rsidP="00B13B51">
      <w:pPr>
        <w:pStyle w:val="3"/>
      </w:pPr>
      <w:bookmarkStart w:id="170" w:name="_Toc379778080"/>
      <w:r>
        <w:rPr>
          <w:rFonts w:hint="eastAsia"/>
        </w:rPr>
        <w:t>スレッドローカルストレージの注意点</w:t>
      </w:r>
      <w:r w:rsidR="002B1564">
        <w:rPr>
          <w:rFonts w:hint="eastAsia"/>
        </w:rPr>
        <w:t>①</w:t>
      </w:r>
      <w:bookmarkEnd w:id="170"/>
    </w:p>
    <w:p w14:paraId="5C29E6ED" w14:textId="3D735E11" w:rsidR="00B13B51" w:rsidRDefault="000F3603" w:rsidP="00B13B51">
      <w:pPr>
        <w:pStyle w:val="aa"/>
        <w:ind w:left="447" w:firstLine="283"/>
      </w:pPr>
      <w:r>
        <w:rPr>
          <w:rFonts w:hint="eastAsia"/>
        </w:rPr>
        <w:t>スレッドの数だけ使用</w:t>
      </w:r>
      <w:r w:rsidR="002B1564">
        <w:rPr>
          <w:rFonts w:hint="eastAsia"/>
        </w:rPr>
        <w:t>メモリが増大する点に注意が必要。</w:t>
      </w:r>
    </w:p>
    <w:p w14:paraId="218EFB03" w14:textId="09DD2A54" w:rsidR="00B30C4B" w:rsidRPr="000F3603" w:rsidRDefault="002B1564" w:rsidP="00B30C4B">
      <w:pPr>
        <w:pStyle w:val="aa"/>
        <w:spacing w:beforeLines="50" w:before="180"/>
        <w:ind w:leftChars="203" w:left="1274" w:hangingChars="404" w:hanging="848"/>
        <w:rPr>
          <w:color w:val="808080" w:themeColor="background1" w:themeShade="80"/>
        </w:rPr>
      </w:pPr>
      <w:r w:rsidRPr="000F3603">
        <w:rPr>
          <w:rFonts w:hint="eastAsia"/>
          <w:color w:val="808080" w:themeColor="background1" w:themeShade="80"/>
        </w:rPr>
        <w:t>【補足】</w:t>
      </w:r>
      <w:r w:rsidR="00B30C4B" w:rsidRPr="000F3603">
        <w:rPr>
          <w:color w:val="808080" w:themeColor="background1" w:themeShade="80"/>
        </w:rPr>
        <w:tab/>
      </w:r>
      <w:r w:rsidRPr="000F3603">
        <w:rPr>
          <w:rFonts w:hint="eastAsia"/>
          <w:color w:val="808080" w:themeColor="background1" w:themeShade="80"/>
        </w:rPr>
        <w:t>TLS</w:t>
      </w:r>
      <w:r w:rsidRPr="000F3603">
        <w:rPr>
          <w:rFonts w:hint="eastAsia"/>
          <w:color w:val="808080" w:themeColor="background1" w:themeShade="80"/>
        </w:rPr>
        <w:t>のメモリがどこから取られるかは調査しきれなかった。各スレッドのスタック領域の上部から取られるような挙動を期待したが、</w:t>
      </w:r>
      <w:r w:rsidRPr="000F3603">
        <w:rPr>
          <w:rFonts w:hint="eastAsia"/>
          <w:color w:val="808080" w:themeColor="background1" w:themeShade="80"/>
        </w:rPr>
        <w:t>Windows</w:t>
      </w:r>
      <w:r w:rsidRPr="000F3603">
        <w:rPr>
          <w:rFonts w:hint="eastAsia"/>
          <w:color w:val="808080" w:themeColor="background1" w:themeShade="80"/>
        </w:rPr>
        <w:t>の</w:t>
      </w:r>
      <w:r w:rsidRPr="000F3603">
        <w:rPr>
          <w:rFonts w:hint="eastAsia"/>
          <w:color w:val="808080" w:themeColor="background1" w:themeShade="80"/>
        </w:rPr>
        <w:t xml:space="preserve">TLSAlloc() </w:t>
      </w:r>
      <w:r w:rsidR="00B30C4B" w:rsidRPr="000F3603">
        <w:rPr>
          <w:rFonts w:hint="eastAsia"/>
          <w:color w:val="808080" w:themeColor="background1" w:themeShade="80"/>
        </w:rPr>
        <w:t>という</w:t>
      </w:r>
      <w:r w:rsidR="00B30C4B" w:rsidRPr="000F3603">
        <w:rPr>
          <w:rFonts w:hint="eastAsia"/>
          <w:color w:val="808080" w:themeColor="background1" w:themeShade="80"/>
        </w:rPr>
        <w:t>TLS</w:t>
      </w:r>
      <w:r w:rsidR="00B30C4B" w:rsidRPr="000F3603">
        <w:rPr>
          <w:rFonts w:hint="eastAsia"/>
          <w:color w:val="808080" w:themeColor="background1" w:themeShade="80"/>
        </w:rPr>
        <w:t>領域を手動で確保する</w:t>
      </w:r>
      <w:r w:rsidRPr="000F3603">
        <w:rPr>
          <w:rFonts w:hint="eastAsia"/>
          <w:color w:val="808080" w:themeColor="background1" w:themeShade="80"/>
        </w:rPr>
        <w:t>関数</w:t>
      </w:r>
      <w:r w:rsidR="00EB66A2" w:rsidRPr="000F3603">
        <w:rPr>
          <w:rFonts w:hint="eastAsia"/>
          <w:color w:val="808080" w:themeColor="background1" w:themeShade="80"/>
        </w:rPr>
        <w:t>の説明</w:t>
      </w:r>
      <w:r w:rsidRPr="000F3603">
        <w:rPr>
          <w:rFonts w:hint="eastAsia"/>
          <w:color w:val="808080" w:themeColor="background1" w:themeShade="80"/>
        </w:rPr>
        <w:t>を確認する限り、</w:t>
      </w:r>
      <w:r w:rsidR="00EB66A2" w:rsidRPr="000F3603">
        <w:rPr>
          <w:rFonts w:hint="eastAsia"/>
          <w:color w:val="808080" w:themeColor="background1" w:themeShade="80"/>
        </w:rPr>
        <w:t>（</w:t>
      </w:r>
      <w:r w:rsidR="00EB66A2" w:rsidRPr="000F3603">
        <w:rPr>
          <w:rFonts w:hint="eastAsia"/>
          <w:color w:val="808080" w:themeColor="background1" w:themeShade="80"/>
        </w:rPr>
        <w:t>Windows</w:t>
      </w:r>
      <w:r w:rsidR="00EB66A2" w:rsidRPr="000F3603">
        <w:rPr>
          <w:rFonts w:hint="eastAsia"/>
          <w:color w:val="808080" w:themeColor="background1" w:themeShade="80"/>
        </w:rPr>
        <w:t>に関しては）「</w:t>
      </w:r>
      <w:r w:rsidR="00EB66A2" w:rsidRPr="000F3603">
        <w:rPr>
          <w:rFonts w:hint="eastAsia"/>
          <w:color w:val="808080" w:themeColor="background1" w:themeShade="80"/>
        </w:rPr>
        <w:t>TLS</w:t>
      </w:r>
      <w:r w:rsidR="00EB66A2" w:rsidRPr="000F3603">
        <w:rPr>
          <w:rFonts w:hint="eastAsia"/>
          <w:color w:val="808080" w:themeColor="background1" w:themeShade="80"/>
        </w:rPr>
        <w:t>記憶領域」というプロセス内の共通領域からスレッドに</w:t>
      </w:r>
      <w:r w:rsidR="00B30C4B" w:rsidRPr="000F3603">
        <w:rPr>
          <w:rFonts w:hint="eastAsia"/>
          <w:color w:val="808080" w:themeColor="background1" w:themeShade="80"/>
        </w:rPr>
        <w:t>随時割り当てられるようである</w:t>
      </w:r>
      <w:r w:rsidR="00EB66A2" w:rsidRPr="000F3603">
        <w:rPr>
          <w:rFonts w:hint="eastAsia"/>
          <w:color w:val="808080" w:themeColor="background1" w:themeShade="80"/>
        </w:rPr>
        <w:t>。</w:t>
      </w:r>
      <w:r w:rsidR="00A5329C">
        <w:rPr>
          <w:rFonts w:hint="eastAsia"/>
          <w:color w:val="808080" w:themeColor="background1" w:themeShade="80"/>
        </w:rPr>
        <w:t>（余談だが、あるゲーム機の処理では、ローダブルモジュール（</w:t>
      </w:r>
      <w:r w:rsidR="00A5329C">
        <w:rPr>
          <w:rFonts w:hint="eastAsia"/>
          <w:color w:val="808080" w:themeColor="background1" w:themeShade="80"/>
        </w:rPr>
        <w:t>DLL</w:t>
      </w:r>
      <w:r w:rsidR="00A5329C">
        <w:rPr>
          <w:rFonts w:hint="eastAsia"/>
          <w:color w:val="808080" w:themeColor="background1" w:themeShade="80"/>
        </w:rPr>
        <w:t>）を読み込んだ際のプログラム領域として、スタックの上部の領域が使用される仕組みとなっていた</w:t>
      </w:r>
      <w:r w:rsidR="00A5329C">
        <w:rPr>
          <w:color w:val="808080" w:themeColor="background1" w:themeShade="80"/>
        </w:rPr>
        <w:t>…</w:t>
      </w:r>
      <w:r w:rsidR="00A5329C">
        <w:rPr>
          <w:rFonts w:hint="eastAsia"/>
          <w:color w:val="808080" w:themeColor="background1" w:themeShade="80"/>
        </w:rPr>
        <w:t>と記憶している。）</w:t>
      </w:r>
    </w:p>
    <w:p w14:paraId="389C7896" w14:textId="64EB8C7A" w:rsidR="00B30C4B" w:rsidRPr="000F3603" w:rsidRDefault="00B30C4B" w:rsidP="00B30C4B">
      <w:pPr>
        <w:pStyle w:val="aa"/>
        <w:ind w:leftChars="203" w:left="1274" w:hangingChars="404" w:hanging="848"/>
        <w:rPr>
          <w:color w:val="808080" w:themeColor="background1" w:themeShade="80"/>
        </w:rPr>
      </w:pPr>
      <w:r w:rsidRPr="000F3603">
        <w:rPr>
          <w:color w:val="808080" w:themeColor="background1" w:themeShade="80"/>
        </w:rPr>
        <w:tab/>
        <w:t>Windows</w:t>
      </w:r>
      <w:r w:rsidRPr="000F3603">
        <w:rPr>
          <w:rFonts w:hint="eastAsia"/>
          <w:color w:val="808080" w:themeColor="background1" w:themeShade="80"/>
        </w:rPr>
        <w:t>の</w:t>
      </w:r>
      <w:r w:rsidRPr="000F3603">
        <w:rPr>
          <w:rFonts w:hint="eastAsia"/>
          <w:color w:val="808080" w:themeColor="background1" w:themeShade="80"/>
        </w:rPr>
        <w:t>TLS</w:t>
      </w:r>
      <w:r w:rsidRPr="000F3603">
        <w:rPr>
          <w:rFonts w:hint="eastAsia"/>
          <w:color w:val="808080" w:themeColor="background1" w:themeShade="80"/>
        </w:rPr>
        <w:t>領域は、</w:t>
      </w:r>
      <w:r w:rsidRPr="000F3603">
        <w:rPr>
          <w:rFonts w:hint="eastAsia"/>
          <w:color w:val="808080" w:themeColor="background1" w:themeShade="80"/>
        </w:rPr>
        <w:t>LPVOID</w:t>
      </w:r>
      <w:r w:rsidRPr="000F3603">
        <w:rPr>
          <w:rFonts w:hint="eastAsia"/>
          <w:color w:val="808080" w:themeColor="background1" w:themeShade="80"/>
        </w:rPr>
        <w:t>型のデータ（つまり</w:t>
      </w:r>
      <w:r w:rsidRPr="000F3603">
        <w:rPr>
          <w:rFonts w:hint="eastAsia"/>
          <w:color w:val="808080" w:themeColor="background1" w:themeShade="80"/>
        </w:rPr>
        <w:t>32bit</w:t>
      </w:r>
      <w:r w:rsidRPr="000F3603">
        <w:rPr>
          <w:rFonts w:hint="eastAsia"/>
          <w:color w:val="808080" w:themeColor="background1" w:themeShade="80"/>
        </w:rPr>
        <w:t>値</w:t>
      </w:r>
      <w:r w:rsidRPr="000F3603">
        <w:rPr>
          <w:rFonts w:hint="eastAsia"/>
          <w:color w:val="808080" w:themeColor="background1" w:themeShade="80"/>
        </w:rPr>
        <w:t>or</w:t>
      </w:r>
      <w:r w:rsidRPr="000F3603">
        <w:rPr>
          <w:color w:val="808080" w:themeColor="background1" w:themeShade="80"/>
        </w:rPr>
        <w:t xml:space="preserve"> </w:t>
      </w:r>
      <w:r w:rsidRPr="000F3603">
        <w:rPr>
          <w:rFonts w:hint="eastAsia"/>
          <w:color w:val="808080" w:themeColor="background1" w:themeShade="80"/>
        </w:rPr>
        <w:t>64bit</w:t>
      </w:r>
      <w:r w:rsidRPr="000F3603">
        <w:rPr>
          <w:rFonts w:hint="eastAsia"/>
          <w:color w:val="808080" w:themeColor="background1" w:themeShade="80"/>
        </w:rPr>
        <w:t>値のデータ）が、最低でも</w:t>
      </w:r>
      <w:r w:rsidRPr="000F3603">
        <w:rPr>
          <w:color w:val="808080" w:themeColor="background1" w:themeShade="80"/>
        </w:rPr>
        <w:t>TLS_MINIMUM_AVAILABLE</w:t>
      </w:r>
      <w:r w:rsidRPr="000F3603">
        <w:rPr>
          <w:rFonts w:hint="eastAsia"/>
          <w:color w:val="808080" w:themeColor="background1" w:themeShade="80"/>
        </w:rPr>
        <w:t>個（</w:t>
      </w:r>
      <w:r w:rsidRPr="000F3603">
        <w:rPr>
          <w:rFonts w:hint="eastAsia"/>
          <w:color w:val="808080" w:themeColor="background1" w:themeShade="80"/>
        </w:rPr>
        <w:t>64</w:t>
      </w:r>
      <w:r w:rsidRPr="000F3603">
        <w:rPr>
          <w:rFonts w:hint="eastAsia"/>
          <w:color w:val="808080" w:themeColor="background1" w:themeShade="80"/>
        </w:rPr>
        <w:t>個）の配列（？）として構成される。配列要素の一つ一つを「スロット」と呼び、スレッドが作られるたびに空いているスロットをスレッドに割り当ててスレッド固有の変数として扱う。</w:t>
      </w:r>
      <w:r w:rsidRPr="000F3603">
        <w:rPr>
          <w:color w:val="808080" w:themeColor="background1" w:themeShade="80"/>
        </w:rPr>
        <w:t>TLS_MINIMUM_AVAILABLE</w:t>
      </w:r>
      <w:r w:rsidRPr="000F3603">
        <w:rPr>
          <w:rFonts w:hint="eastAsia"/>
          <w:color w:val="808080" w:themeColor="background1" w:themeShade="80"/>
        </w:rPr>
        <w:t>個のスロットを超えたら、（おそらく）グローバルヒープ</w:t>
      </w:r>
      <w:r w:rsidR="000F3603" w:rsidRPr="000F3603">
        <w:rPr>
          <w:rFonts w:hint="eastAsia"/>
          <w:color w:val="808080" w:themeColor="background1" w:themeShade="80"/>
        </w:rPr>
        <w:t>（もしくはメモリページ）</w:t>
      </w:r>
      <w:r w:rsidRPr="000F3603">
        <w:rPr>
          <w:rFonts w:hint="eastAsia"/>
          <w:color w:val="808080" w:themeColor="background1" w:themeShade="80"/>
        </w:rPr>
        <w:t>などから</w:t>
      </w:r>
      <w:r w:rsidR="000F3603" w:rsidRPr="000F3603">
        <w:rPr>
          <w:rFonts w:hint="eastAsia"/>
          <w:color w:val="808080" w:themeColor="background1" w:themeShade="80"/>
        </w:rPr>
        <w:t>メモリを確保して</w:t>
      </w:r>
      <w:r w:rsidR="000F3603" w:rsidRPr="000F3603">
        <w:rPr>
          <w:rFonts w:hint="eastAsia"/>
          <w:color w:val="808080" w:themeColor="background1" w:themeShade="80"/>
        </w:rPr>
        <w:t>TLS</w:t>
      </w:r>
      <w:r w:rsidR="000F3603" w:rsidRPr="000F3603">
        <w:rPr>
          <w:rFonts w:hint="eastAsia"/>
          <w:color w:val="808080" w:themeColor="background1" w:themeShade="80"/>
        </w:rPr>
        <w:t>領域を拡張する。</w:t>
      </w:r>
    </w:p>
    <w:p w14:paraId="27B68486" w14:textId="1CDA1EB2" w:rsidR="00EB66A2" w:rsidRPr="000F3603" w:rsidRDefault="00B30C4B" w:rsidP="00B30C4B">
      <w:pPr>
        <w:pStyle w:val="aa"/>
        <w:ind w:leftChars="203" w:left="1274" w:hangingChars="404" w:hanging="848"/>
        <w:rPr>
          <w:color w:val="808080" w:themeColor="background1" w:themeShade="80"/>
        </w:rPr>
      </w:pPr>
      <w:r w:rsidRPr="000F3603">
        <w:rPr>
          <w:color w:val="808080" w:themeColor="background1" w:themeShade="80"/>
        </w:rPr>
        <w:tab/>
      </w:r>
      <w:r w:rsidR="00EB66A2" w:rsidRPr="000F3603">
        <w:rPr>
          <w:color w:val="808080" w:themeColor="background1" w:themeShade="80"/>
        </w:rPr>
        <w:t>ゲームプログラミングで</w:t>
      </w:r>
      <w:r w:rsidRPr="000F3603">
        <w:rPr>
          <w:rFonts w:hint="eastAsia"/>
          <w:color w:val="808080" w:themeColor="background1" w:themeShade="80"/>
        </w:rPr>
        <w:t>TLS</w:t>
      </w:r>
      <w:r w:rsidRPr="000F3603">
        <w:rPr>
          <w:rFonts w:hint="eastAsia"/>
          <w:color w:val="808080" w:themeColor="background1" w:themeShade="80"/>
        </w:rPr>
        <w:t>を</w:t>
      </w:r>
      <w:r w:rsidR="00EB66A2" w:rsidRPr="000F3603">
        <w:rPr>
          <w:color w:val="808080" w:themeColor="background1" w:themeShade="80"/>
        </w:rPr>
        <w:t>使用する場合、グローバルヒープを極限まで削ってゲーム用に予約する可能性があるので、</w:t>
      </w:r>
      <w:r w:rsidR="00EB66A2" w:rsidRPr="000F3603">
        <w:rPr>
          <w:rFonts w:hint="eastAsia"/>
          <w:color w:val="808080" w:themeColor="background1" w:themeShade="80"/>
        </w:rPr>
        <w:t>SDK</w:t>
      </w:r>
      <w:r w:rsidR="00EB66A2" w:rsidRPr="000F3603">
        <w:rPr>
          <w:rFonts w:hint="eastAsia"/>
          <w:color w:val="808080" w:themeColor="background1" w:themeShade="80"/>
        </w:rPr>
        <w:t>のマニュアルをよく確認して挙動を確認したほうがよい。</w:t>
      </w:r>
    </w:p>
    <w:p w14:paraId="7BE4378D" w14:textId="06BF119E" w:rsidR="000F3603" w:rsidRDefault="000F3603" w:rsidP="000F3603">
      <w:pPr>
        <w:pStyle w:val="3"/>
      </w:pPr>
      <w:bookmarkStart w:id="171" w:name="_Toc379778081"/>
      <w:r>
        <w:rPr>
          <w:rFonts w:hint="eastAsia"/>
        </w:rPr>
        <w:lastRenderedPageBreak/>
        <w:t>スレッドローカルストレージの注意点②</w:t>
      </w:r>
      <w:bookmarkEnd w:id="171"/>
    </w:p>
    <w:p w14:paraId="7D341A66" w14:textId="170C76BD" w:rsidR="000F3603" w:rsidRDefault="000F3603" w:rsidP="000F3603">
      <w:pPr>
        <w:pStyle w:val="aa"/>
        <w:ind w:left="447" w:firstLine="283"/>
      </w:pPr>
      <w:r>
        <w:rPr>
          <w:rFonts w:hint="eastAsia"/>
        </w:rPr>
        <w:t>TLS</w:t>
      </w:r>
      <w:r>
        <w:rPr>
          <w:rFonts w:hint="eastAsia"/>
        </w:rPr>
        <w:t>領域にアクセスする処理はひと手間かかるので、通常のグローバル変数に比べてアクセスが遅い点にも注意が必要である。</w:t>
      </w:r>
    </w:p>
    <w:p w14:paraId="04CF2920" w14:textId="09B1B252" w:rsidR="000F3603" w:rsidRDefault="000F3603" w:rsidP="000F3603">
      <w:pPr>
        <w:pStyle w:val="aa"/>
        <w:ind w:left="447" w:firstLine="283"/>
      </w:pPr>
      <w:r>
        <w:rPr>
          <w:rFonts w:hint="eastAsia"/>
        </w:rPr>
        <w:t>他のスレッドが干渉することがないため、</w:t>
      </w:r>
      <w:r>
        <w:rPr>
          <w:rFonts w:hint="eastAsia"/>
        </w:rPr>
        <w:t>volatile</w:t>
      </w:r>
      <w:r>
        <w:rPr>
          <w:rFonts w:hint="eastAsia"/>
        </w:rPr>
        <w:t>型修飾子やアトミック型は不要だが、一旦ローカル変数に値をコピーして、演算後に書き戻すようにしたほうが良好なパフォーマンスが期待できる。</w:t>
      </w:r>
    </w:p>
    <w:p w14:paraId="0112B342" w14:textId="7735834F" w:rsidR="000F3603" w:rsidRDefault="000F3603" w:rsidP="000F3603">
      <w:pPr>
        <w:pStyle w:val="aa"/>
        <w:ind w:left="447" w:firstLine="283"/>
      </w:pPr>
      <w:r>
        <w:rPr>
          <w:rFonts w:hint="eastAsia"/>
        </w:rPr>
        <w:t>以下、通常変数と</w:t>
      </w:r>
      <w:r>
        <w:rPr>
          <w:rFonts w:hint="eastAsia"/>
        </w:rPr>
        <w:t>TLS</w:t>
      </w:r>
      <w:r>
        <w:rPr>
          <w:rFonts w:hint="eastAsia"/>
        </w:rPr>
        <w:t>でどれだけ処理に差が出るかを、逆アセンブルコードで示す。</w:t>
      </w:r>
      <w:r w:rsidR="00A566AD">
        <w:rPr>
          <w:rFonts w:hint="eastAsia"/>
        </w:rPr>
        <w:t>（あえて</w:t>
      </w:r>
      <w:r w:rsidR="00A566AD">
        <w:rPr>
          <w:rFonts w:hint="eastAsia"/>
        </w:rPr>
        <w:t>Debug</w:t>
      </w:r>
      <w:r w:rsidR="00A566AD">
        <w:rPr>
          <w:rFonts w:hint="eastAsia"/>
        </w:rPr>
        <w:t>ビルドのコードで示す。最適化されていない。）</w:t>
      </w:r>
    </w:p>
    <w:p w14:paraId="1C8BE10B" w14:textId="6F2E2830" w:rsidR="000F3603" w:rsidRPr="000F3603" w:rsidRDefault="000F3603" w:rsidP="000F3603">
      <w:pPr>
        <w:pStyle w:val="aa"/>
        <w:keepNext/>
        <w:widowControl/>
        <w:spacing w:beforeLines="50" w:before="180"/>
        <w:ind w:leftChars="203" w:left="447" w:hangingChars="10" w:hanging="21"/>
      </w:pPr>
      <w:r w:rsidRPr="000F3603">
        <w:rPr>
          <w:rFonts w:hint="eastAsia"/>
        </w:rPr>
        <w:t>元の処理</w:t>
      </w:r>
      <w:r>
        <w:rPr>
          <w:rFonts w:hint="eastAsia"/>
        </w:rPr>
        <w:t>コード</w:t>
      </w:r>
      <w:r w:rsidRPr="000F3603">
        <w:rPr>
          <w:rFonts w:hint="eastAsia"/>
        </w:rPr>
        <w:t>：</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F3603" w14:paraId="1B232167" w14:textId="77777777" w:rsidTr="000F3603">
        <w:tc>
          <w:tcPr>
            <w:tcW w:w="8079" w:type="dxa"/>
          </w:tcPr>
          <w:p w14:paraId="53450A51" w14:textId="77777777" w:rsidR="000F3603" w:rsidRDefault="000F3603" w:rsidP="000F3603">
            <w:pPr>
              <w:pStyle w:val="3-"/>
            </w:pPr>
            <w:r>
              <w:t>void threadFunc(const char* name)</w:t>
            </w:r>
          </w:p>
          <w:p w14:paraId="1AA9A3FD" w14:textId="77777777" w:rsidR="000F3603" w:rsidRDefault="000F3603" w:rsidP="000F3603">
            <w:pPr>
              <w:pStyle w:val="3-"/>
            </w:pPr>
            <w:r>
              <w:t>{</w:t>
            </w:r>
          </w:p>
          <w:p w14:paraId="7904DD39" w14:textId="1C5D7EE7" w:rsidR="000F3603" w:rsidRPr="000F3603" w:rsidRDefault="000F3603" w:rsidP="000F3603">
            <w:pPr>
              <w:pStyle w:val="3-"/>
              <w:rPr>
                <w:color w:val="00B050"/>
              </w:rPr>
            </w:pPr>
            <w:r>
              <w:tab/>
              <w:t>++s_data;</w:t>
            </w:r>
            <w:r w:rsidRPr="000F3603">
              <w:rPr>
                <w:color w:val="00B050"/>
              </w:rPr>
              <w:t>//</w:t>
            </w:r>
            <w:r w:rsidRPr="000F3603">
              <w:rPr>
                <w:rFonts w:hint="eastAsia"/>
                <w:color w:val="00B050"/>
              </w:rPr>
              <w:t>通常変数</w:t>
            </w:r>
          </w:p>
          <w:p w14:paraId="1948DBC0" w14:textId="60B907EE" w:rsidR="000F3603" w:rsidRDefault="000F3603" w:rsidP="000F3603">
            <w:pPr>
              <w:pStyle w:val="3-"/>
            </w:pPr>
            <w:r>
              <w:tab/>
              <w:t>++s_tlsData;</w:t>
            </w:r>
            <w:r w:rsidRPr="000F3603">
              <w:rPr>
                <w:rFonts w:hint="eastAsia"/>
                <w:color w:val="00B050"/>
              </w:rPr>
              <w:t>//TLS変数</w:t>
            </w:r>
          </w:p>
        </w:tc>
      </w:tr>
    </w:tbl>
    <w:p w14:paraId="79A33642" w14:textId="25E5CD27" w:rsidR="000F3603" w:rsidRPr="000F3603" w:rsidRDefault="000F3603" w:rsidP="000F3603">
      <w:pPr>
        <w:pStyle w:val="aa"/>
        <w:keepNext/>
        <w:widowControl/>
        <w:spacing w:beforeLines="50" w:before="180"/>
        <w:ind w:leftChars="203" w:left="447" w:hangingChars="10" w:hanging="21"/>
      </w:pPr>
      <w:r>
        <w:rPr>
          <w:rFonts w:hint="eastAsia"/>
        </w:rPr>
        <w:t>逆アセンブルコード</w:t>
      </w:r>
      <w:r w:rsidRPr="000F3603">
        <w:rPr>
          <w:rFonts w:hint="eastAsia"/>
        </w:rPr>
        <w:t>：</w:t>
      </w:r>
      <w:r>
        <w:rPr>
          <w:rFonts w:hint="eastAsia"/>
        </w:rPr>
        <w:t>通常変数の処理</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F3603" w14:paraId="214E9240" w14:textId="77777777" w:rsidTr="000F3603">
        <w:tc>
          <w:tcPr>
            <w:tcW w:w="8079" w:type="dxa"/>
          </w:tcPr>
          <w:p w14:paraId="566AD28C" w14:textId="4FB79DF6" w:rsidR="000F3603" w:rsidRDefault="000F3603" w:rsidP="000F3603">
            <w:pPr>
              <w:pStyle w:val="3-"/>
            </w:pPr>
            <w:r w:rsidRPr="000F3603">
              <w:rPr>
                <w:color w:val="808080" w:themeColor="background1" w:themeShade="80"/>
              </w:rPr>
              <w:t xml:space="preserve">    14: </w:t>
            </w:r>
            <w:r w:rsidRPr="000F3603">
              <w:rPr>
                <w:color w:val="808080" w:themeColor="background1" w:themeShade="80"/>
              </w:rPr>
              <w:tab/>
              <w:t>++s_data;</w:t>
            </w:r>
            <w:r>
              <w:rPr>
                <w:color w:val="808080" w:themeColor="background1" w:themeShade="80"/>
              </w:rPr>
              <w:t>//</w:t>
            </w:r>
            <w:r>
              <w:rPr>
                <w:rFonts w:hint="eastAsia"/>
                <w:color w:val="808080" w:themeColor="background1" w:themeShade="80"/>
              </w:rPr>
              <w:t>通常変数</w:t>
            </w:r>
          </w:p>
          <w:p w14:paraId="5B1C39BF" w14:textId="56D7EBD9" w:rsidR="000F3603" w:rsidRDefault="000F3603" w:rsidP="000F3603">
            <w:pPr>
              <w:pStyle w:val="3-"/>
            </w:pPr>
            <w:r>
              <w:t xml:space="preserve">001A34BE A1 C8 C2 1A 00      </w:t>
            </w:r>
            <w:r w:rsidRPr="000F3603">
              <w:rPr>
                <w:color w:val="00B050"/>
              </w:rPr>
              <w:t xml:space="preserve"> mov         eax,dword ptr ds:[001AC2C8h] </w:t>
            </w:r>
            <w:r>
              <w:t xml:space="preserve"> </w:t>
            </w:r>
            <w:r w:rsidRPr="000F3603">
              <w:rPr>
                <w:color w:val="FF0000"/>
              </w:rPr>
              <w:tab/>
            </w:r>
            <w:r w:rsidRPr="000F3603">
              <w:rPr>
                <w:rFonts w:hint="eastAsia"/>
                <w:color w:val="FF0000"/>
              </w:rPr>
              <w:t>←メモリから</w:t>
            </w:r>
            <w:r w:rsidR="00A566AD">
              <w:rPr>
                <w:rFonts w:hint="eastAsia"/>
                <w:color w:val="FF0000"/>
              </w:rPr>
              <w:t>変数の値を</w:t>
            </w:r>
            <w:r w:rsidRPr="000F3603">
              <w:rPr>
                <w:rFonts w:hint="eastAsia"/>
                <w:color w:val="FF0000"/>
              </w:rPr>
              <w:t>読み出し</w:t>
            </w:r>
          </w:p>
          <w:p w14:paraId="64E03C03" w14:textId="38E6177A" w:rsidR="000F3603" w:rsidRPr="000F3603" w:rsidRDefault="000F3603" w:rsidP="000F3603">
            <w:pPr>
              <w:pStyle w:val="3-"/>
              <w:rPr>
                <w:color w:val="00B050"/>
              </w:rPr>
            </w:pPr>
            <w:r>
              <w:t xml:space="preserve">001A34C3 83 C0 01             </w:t>
            </w:r>
            <w:r w:rsidRPr="000F3603">
              <w:rPr>
                <w:color w:val="00B050"/>
              </w:rPr>
              <w:t xml:space="preserve">add         eax,1  </w:t>
            </w:r>
            <w:r>
              <w:rPr>
                <w:color w:val="00B050"/>
              </w:rPr>
              <w:tab/>
            </w:r>
            <w:r>
              <w:rPr>
                <w:color w:val="00B050"/>
              </w:rPr>
              <w:tab/>
            </w:r>
            <w:r>
              <w:rPr>
                <w:color w:val="00B050"/>
              </w:rPr>
              <w:tab/>
            </w:r>
            <w:r>
              <w:rPr>
                <w:color w:val="00B050"/>
              </w:rPr>
              <w:tab/>
            </w:r>
            <w:r w:rsidRPr="000F3603">
              <w:rPr>
                <w:rFonts w:hint="eastAsia"/>
                <w:color w:val="FF0000"/>
              </w:rPr>
              <w:t>←インクリメント</w:t>
            </w:r>
          </w:p>
          <w:p w14:paraId="05657BE4" w14:textId="7B93BEB9" w:rsidR="000F3603" w:rsidRPr="000F3603" w:rsidRDefault="000F3603" w:rsidP="00A566AD">
            <w:pPr>
              <w:pStyle w:val="3-"/>
            </w:pPr>
            <w:r>
              <w:t xml:space="preserve">001A34C6 A3 C8 C2 1A 00       </w:t>
            </w:r>
            <w:r w:rsidRPr="000F3603">
              <w:rPr>
                <w:color w:val="00B050"/>
              </w:rPr>
              <w:t xml:space="preserve">mov         dword ptr ds:[001AC2C8h],eax  </w:t>
            </w:r>
            <w:r>
              <w:rPr>
                <w:color w:val="00B050"/>
              </w:rPr>
              <w:tab/>
            </w:r>
            <w:r w:rsidRPr="000F3603">
              <w:rPr>
                <w:rFonts w:hint="eastAsia"/>
                <w:color w:val="FF0000"/>
              </w:rPr>
              <w:t>←メモリに</w:t>
            </w:r>
            <w:r w:rsidR="00A566AD">
              <w:rPr>
                <w:rFonts w:hint="eastAsia"/>
                <w:color w:val="FF0000"/>
              </w:rPr>
              <w:t>値を</w:t>
            </w:r>
            <w:r w:rsidRPr="000F3603">
              <w:rPr>
                <w:rFonts w:hint="eastAsia"/>
                <w:color w:val="FF0000"/>
              </w:rPr>
              <w:t>書き戻し</w:t>
            </w:r>
          </w:p>
        </w:tc>
      </w:tr>
    </w:tbl>
    <w:p w14:paraId="5EAE07BC" w14:textId="7BFC283B" w:rsidR="000F3603" w:rsidRPr="000F3603" w:rsidRDefault="000F3603" w:rsidP="000F3603">
      <w:pPr>
        <w:pStyle w:val="aa"/>
        <w:keepNext/>
        <w:widowControl/>
        <w:spacing w:beforeLines="50" w:before="180"/>
        <w:ind w:leftChars="203" w:left="447" w:hangingChars="10" w:hanging="21"/>
      </w:pPr>
      <w:r>
        <w:rPr>
          <w:rFonts w:hint="eastAsia"/>
        </w:rPr>
        <w:t>逆アセンブルコード</w:t>
      </w:r>
      <w:r w:rsidRPr="000F3603">
        <w:rPr>
          <w:rFonts w:hint="eastAsia"/>
        </w:rPr>
        <w:t>：</w:t>
      </w:r>
      <w:r>
        <w:rPr>
          <w:rFonts w:hint="eastAsia"/>
        </w:rPr>
        <w:t>TLS</w:t>
      </w:r>
      <w:r>
        <w:rPr>
          <w:rFonts w:hint="eastAsia"/>
        </w:rPr>
        <w:t>変数の処理</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F3603" w14:paraId="1C1BB84D" w14:textId="77777777" w:rsidTr="000F3603">
        <w:tc>
          <w:tcPr>
            <w:tcW w:w="8079" w:type="dxa"/>
          </w:tcPr>
          <w:p w14:paraId="2453396A" w14:textId="2296081C" w:rsidR="000F3603" w:rsidRDefault="000F3603" w:rsidP="000F3603">
            <w:pPr>
              <w:pStyle w:val="3-"/>
            </w:pPr>
            <w:r w:rsidRPr="000F3603">
              <w:rPr>
                <w:color w:val="808080" w:themeColor="background1" w:themeShade="80"/>
              </w:rPr>
              <w:t xml:space="preserve">    15: </w:t>
            </w:r>
            <w:r w:rsidRPr="000F3603">
              <w:rPr>
                <w:color w:val="808080" w:themeColor="background1" w:themeShade="80"/>
              </w:rPr>
              <w:tab/>
              <w:t>++s_tlsData;</w:t>
            </w:r>
            <w:r>
              <w:rPr>
                <w:color w:val="808080" w:themeColor="background1" w:themeShade="80"/>
              </w:rPr>
              <w:t>//TLS</w:t>
            </w:r>
            <w:r>
              <w:rPr>
                <w:rFonts w:hint="eastAsia"/>
                <w:color w:val="808080" w:themeColor="background1" w:themeShade="80"/>
              </w:rPr>
              <w:t>変数</w:t>
            </w:r>
          </w:p>
          <w:p w14:paraId="27CE6ECD" w14:textId="441CDA46" w:rsidR="000F3603" w:rsidRPr="000F3603" w:rsidRDefault="000F3603" w:rsidP="000F3603">
            <w:pPr>
              <w:pStyle w:val="3-"/>
              <w:rPr>
                <w:color w:val="00B050"/>
              </w:rPr>
            </w:pPr>
            <w:r>
              <w:t xml:space="preserve">001A34CB A1 D4 C2 1A 00       </w:t>
            </w:r>
            <w:r w:rsidRPr="000F3603">
              <w:rPr>
                <w:color w:val="00B050"/>
              </w:rPr>
              <w:t xml:space="preserve">mov         eax,dword ptr ds:[001AC2D4h] </w:t>
            </w:r>
            <w:r w:rsidRPr="00A566AD">
              <w:rPr>
                <w:color w:val="FF0000"/>
              </w:rPr>
              <w:t xml:space="preserve"> </w:t>
            </w:r>
            <w:r w:rsidRPr="00A566AD">
              <w:rPr>
                <w:rFonts w:hint="eastAsia"/>
                <w:color w:val="FF0000"/>
              </w:rPr>
              <w:t>←</w:t>
            </w:r>
            <w:r w:rsidR="00A566AD" w:rsidRPr="00A566AD">
              <w:rPr>
                <w:rFonts w:hint="eastAsia"/>
                <w:color w:val="FF0000"/>
              </w:rPr>
              <w:t>T</w:t>
            </w:r>
            <w:r w:rsidR="00A566AD" w:rsidRPr="00A566AD">
              <w:rPr>
                <w:color w:val="FF0000"/>
              </w:rPr>
              <w:t>LS</w:t>
            </w:r>
            <w:r w:rsidR="00A566AD" w:rsidRPr="00A566AD">
              <w:rPr>
                <w:rFonts w:hint="eastAsia"/>
                <w:color w:val="FF0000"/>
              </w:rPr>
              <w:t>領域のインデックスを取得（？）</w:t>
            </w:r>
          </w:p>
          <w:p w14:paraId="045DDFE4" w14:textId="02F2C6B8" w:rsidR="00A566AD" w:rsidRPr="00A566AD" w:rsidRDefault="000F3603" w:rsidP="000F3603">
            <w:pPr>
              <w:pStyle w:val="3-"/>
              <w:rPr>
                <w:color w:val="FF0000"/>
              </w:rPr>
            </w:pPr>
            <w:r>
              <w:t xml:space="preserve">001A34D0 64 8B 0D 2C 00 00 00 </w:t>
            </w:r>
            <w:r w:rsidRPr="000F3603">
              <w:rPr>
                <w:color w:val="00B050"/>
              </w:rPr>
              <w:t xml:space="preserve">mov         ecx,dword ptr fs:[2Ch]  </w:t>
            </w:r>
            <w:r w:rsidR="00A566AD">
              <w:rPr>
                <w:color w:val="00B050"/>
              </w:rPr>
              <w:tab/>
            </w:r>
            <w:r w:rsidR="00A566AD" w:rsidRPr="00A566AD">
              <w:rPr>
                <w:rFonts w:hint="eastAsia"/>
                <w:color w:val="FF0000"/>
              </w:rPr>
              <w:t>←現在のスレッド用の</w:t>
            </w:r>
          </w:p>
          <w:p w14:paraId="357D7967" w14:textId="359E46DA" w:rsidR="000F3603" w:rsidRPr="000F3603" w:rsidRDefault="00A566AD" w:rsidP="00A566AD">
            <w:pPr>
              <w:pStyle w:val="3-"/>
              <w:tabs>
                <w:tab w:val="clear" w:pos="5059"/>
                <w:tab w:val="left" w:pos="53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sidRPr="00A566AD">
              <w:rPr>
                <w:rFonts w:hint="eastAsia"/>
                <w:color w:val="FF0000"/>
              </w:rPr>
              <w:t>TLS領域のオフセット取得（？）</w:t>
            </w:r>
          </w:p>
          <w:p w14:paraId="29A73079" w14:textId="097FA3C4" w:rsidR="000F3603" w:rsidRDefault="000F3603" w:rsidP="000F3603">
            <w:pPr>
              <w:pStyle w:val="3-"/>
            </w:pPr>
            <w:r>
              <w:t xml:space="preserve">001A34D7 8B 14 81             </w:t>
            </w:r>
            <w:r w:rsidRPr="000F3603">
              <w:rPr>
                <w:color w:val="00B050"/>
              </w:rPr>
              <w:t xml:space="preserve">mov         edx,dword ptr [ecx+eax*4]  </w:t>
            </w:r>
            <w:r w:rsidR="00A566AD">
              <w:rPr>
                <w:color w:val="00B050"/>
              </w:rPr>
              <w:tab/>
            </w:r>
            <w:r w:rsidR="00A566AD" w:rsidRPr="00A566AD">
              <w:rPr>
                <w:rFonts w:hint="eastAsia"/>
                <w:color w:val="FF0000"/>
              </w:rPr>
              <w:t>←実際のTLS領域のアドレスを取得（？）</w:t>
            </w:r>
          </w:p>
          <w:p w14:paraId="0DFB5373" w14:textId="2DA05047" w:rsidR="000F3603" w:rsidRPr="00A566AD" w:rsidRDefault="000F3603" w:rsidP="000F3603">
            <w:pPr>
              <w:pStyle w:val="3-"/>
              <w:rPr>
                <w:color w:val="FF0000"/>
              </w:rPr>
            </w:pPr>
            <w:r>
              <w:t xml:space="preserve">001A34DA 8B 82 04 01 00 00    </w:t>
            </w:r>
            <w:r w:rsidRPr="000F3603">
              <w:rPr>
                <w:color w:val="00B050"/>
              </w:rPr>
              <w:t xml:space="preserve">mov         eax,dword ptr [edx+104h]  </w:t>
            </w:r>
            <w:r w:rsidR="00A566AD">
              <w:rPr>
                <w:color w:val="00B050"/>
              </w:rPr>
              <w:tab/>
            </w:r>
            <w:r w:rsidR="00A566AD" w:rsidRPr="00A566AD">
              <w:rPr>
                <w:rFonts w:hint="eastAsia"/>
                <w:color w:val="FF0000"/>
              </w:rPr>
              <w:t>←TLS領域から値を読み出し</w:t>
            </w:r>
          </w:p>
          <w:p w14:paraId="7DBD0CCF" w14:textId="3DC931ED" w:rsidR="000F3603" w:rsidRPr="00A566AD" w:rsidRDefault="000F3603" w:rsidP="000F3603">
            <w:pPr>
              <w:pStyle w:val="3-"/>
              <w:rPr>
                <w:color w:val="FF0000"/>
              </w:rPr>
            </w:pPr>
            <w:r>
              <w:t xml:space="preserve">001A34E0 83 C0 01            </w:t>
            </w:r>
            <w:r w:rsidRPr="000F3603">
              <w:rPr>
                <w:color w:val="00B050"/>
              </w:rPr>
              <w:t xml:space="preserve"> add         eax,1  </w:t>
            </w:r>
            <w:r w:rsidR="00A566AD">
              <w:rPr>
                <w:color w:val="00B050"/>
              </w:rPr>
              <w:tab/>
            </w:r>
            <w:r w:rsidR="00A566AD">
              <w:rPr>
                <w:color w:val="00B050"/>
              </w:rPr>
              <w:tab/>
            </w:r>
            <w:r w:rsidR="00A566AD">
              <w:rPr>
                <w:color w:val="00B050"/>
              </w:rPr>
              <w:tab/>
            </w:r>
            <w:r w:rsidR="00A566AD">
              <w:rPr>
                <w:color w:val="00B050"/>
              </w:rPr>
              <w:tab/>
            </w:r>
            <w:r w:rsidR="00A566AD" w:rsidRPr="00A566AD">
              <w:rPr>
                <w:rFonts w:hint="eastAsia"/>
                <w:color w:val="FF0000"/>
              </w:rPr>
              <w:t>←インクリメント</w:t>
            </w:r>
          </w:p>
          <w:p w14:paraId="58A15D94" w14:textId="6EF75DBF" w:rsidR="000F3603" w:rsidRPr="00A566AD" w:rsidRDefault="000F3603" w:rsidP="000F3603">
            <w:pPr>
              <w:pStyle w:val="3-"/>
            </w:pPr>
            <w:r>
              <w:t xml:space="preserve">001A34E3 8B 0D D4 C2 1A 00    </w:t>
            </w:r>
            <w:r w:rsidRPr="000F3603">
              <w:rPr>
                <w:color w:val="00B050"/>
              </w:rPr>
              <w:t xml:space="preserve">mov         ecx,dword ptr ds:[1AC2D4h]  </w:t>
            </w:r>
            <w:r w:rsidR="00A566AD">
              <w:rPr>
                <w:color w:val="00B050"/>
              </w:rPr>
              <w:tab/>
            </w:r>
            <w:r w:rsidR="00A566AD" w:rsidRPr="00A566AD">
              <w:rPr>
                <w:rFonts w:hint="eastAsia"/>
                <w:color w:val="FF0000"/>
              </w:rPr>
              <w:t>←（上記と同じTLS領域アドレス計算）</w:t>
            </w:r>
          </w:p>
          <w:p w14:paraId="418FE4B0" w14:textId="154343B5" w:rsidR="000F3603" w:rsidRPr="000F3603" w:rsidRDefault="000F3603" w:rsidP="000F3603">
            <w:pPr>
              <w:pStyle w:val="3-"/>
              <w:rPr>
                <w:color w:val="00B050"/>
              </w:rPr>
            </w:pPr>
            <w:r>
              <w:t>001A34E9 64 8B 15 2C 00 00 00</w:t>
            </w:r>
            <w:r w:rsidRPr="000F3603">
              <w:rPr>
                <w:color w:val="00B050"/>
              </w:rPr>
              <w:t xml:space="preserve"> mov         edx,dword ptr fs:[2Ch]  </w:t>
            </w:r>
            <w:r w:rsidR="00A566AD">
              <w:rPr>
                <w:color w:val="00B050"/>
              </w:rPr>
              <w:tab/>
            </w:r>
            <w:r w:rsidR="00A566AD" w:rsidRPr="00A566AD">
              <w:rPr>
                <w:rFonts w:hint="eastAsia"/>
                <w:color w:val="FF0000"/>
              </w:rPr>
              <w:t>←（同上）</w:t>
            </w:r>
          </w:p>
          <w:p w14:paraId="54FC308F" w14:textId="77777777" w:rsidR="00A566AD" w:rsidRPr="000F3603" w:rsidRDefault="000F3603" w:rsidP="00A566AD">
            <w:pPr>
              <w:pStyle w:val="3-"/>
              <w:rPr>
                <w:color w:val="00B050"/>
              </w:rPr>
            </w:pPr>
            <w:r>
              <w:t xml:space="preserve">001A34F0 8B 0C 8A             </w:t>
            </w:r>
            <w:r w:rsidRPr="000F3603">
              <w:rPr>
                <w:color w:val="00B050"/>
              </w:rPr>
              <w:t xml:space="preserve">mov         ecx,dword ptr [edx+ecx*4]  </w:t>
            </w:r>
            <w:r w:rsidR="00A566AD">
              <w:rPr>
                <w:color w:val="00B050"/>
              </w:rPr>
              <w:tab/>
            </w:r>
            <w:r w:rsidR="00A566AD" w:rsidRPr="00A566AD">
              <w:rPr>
                <w:rFonts w:hint="eastAsia"/>
                <w:color w:val="FF0000"/>
              </w:rPr>
              <w:t>←（同上）</w:t>
            </w:r>
          </w:p>
          <w:p w14:paraId="556B9ABA" w14:textId="6E08BA16" w:rsidR="000F3603" w:rsidRPr="000F3603" w:rsidRDefault="000F3603" w:rsidP="00A566AD">
            <w:pPr>
              <w:pStyle w:val="3-"/>
            </w:pPr>
            <w:r>
              <w:t xml:space="preserve">001A34F3 89 81 04 01 00 00    </w:t>
            </w:r>
            <w:r w:rsidRPr="000F3603">
              <w:rPr>
                <w:color w:val="00B050"/>
              </w:rPr>
              <w:t xml:space="preserve">mov         dword ptr [ecx+104h],eax </w:t>
            </w:r>
            <w:r>
              <w:t xml:space="preserve"> </w:t>
            </w:r>
            <w:r w:rsidR="00A566AD">
              <w:tab/>
            </w:r>
            <w:r w:rsidR="00A566AD" w:rsidRPr="00A566AD">
              <w:rPr>
                <w:rFonts w:hint="eastAsia"/>
                <w:color w:val="FF0000"/>
              </w:rPr>
              <w:t>←メモリに値を書き戻し</w:t>
            </w:r>
          </w:p>
        </w:tc>
      </w:tr>
    </w:tbl>
    <w:p w14:paraId="76D2FD26" w14:textId="73F18F14" w:rsidR="00A566AD" w:rsidRDefault="00A566AD" w:rsidP="00A566AD">
      <w:pPr>
        <w:pStyle w:val="aa"/>
        <w:spacing w:beforeLines="50" w:before="180"/>
        <w:ind w:left="447" w:firstLine="283"/>
      </w:pPr>
      <w:r>
        <w:rPr>
          <w:rFonts w:hint="eastAsia"/>
        </w:rPr>
        <w:t>C++</w:t>
      </w:r>
      <w:r>
        <w:rPr>
          <w:rFonts w:hint="eastAsia"/>
        </w:rPr>
        <w:t>言語の処理コードは同じ一行でも、実際の処理コードにはかなりの差があることがわかる。</w:t>
      </w:r>
    </w:p>
    <w:p w14:paraId="150AD972" w14:textId="0093022A" w:rsidR="00A566AD" w:rsidRDefault="00A566AD" w:rsidP="00A566AD">
      <w:pPr>
        <w:pStyle w:val="aa"/>
        <w:spacing w:beforeLines="50" w:before="180"/>
        <w:ind w:left="447" w:firstLine="283"/>
      </w:pPr>
      <w:r>
        <w:rPr>
          <w:rFonts w:hint="eastAsia"/>
        </w:rPr>
        <w:t>TLS</w:t>
      </w:r>
      <w:r>
        <w:rPr>
          <w:rFonts w:hint="eastAsia"/>
        </w:rPr>
        <w:t>の使いどころは厳選すべきである。</w:t>
      </w:r>
    </w:p>
    <w:p w14:paraId="35B94AE2" w14:textId="37FD1895" w:rsidR="00125A8F" w:rsidRDefault="006C18B3" w:rsidP="006B75BB">
      <w:pPr>
        <w:pStyle w:val="2"/>
      </w:pPr>
      <w:bookmarkStart w:id="172" w:name="_Toc379778082"/>
      <w:r>
        <w:rPr>
          <w:rFonts w:hint="eastAsia"/>
        </w:rPr>
        <w:t>プロセス間のデータ共有①：共有メモリ</w:t>
      </w:r>
      <w:bookmarkEnd w:id="172"/>
      <w:r w:rsidR="00F12475">
        <w:fldChar w:fldCharType="begin"/>
      </w:r>
      <w:r w:rsidR="00F12475">
        <w:instrText xml:space="preserve"> XE "</w:instrText>
      </w:r>
      <w:r w:rsidR="00F12475">
        <w:rPr>
          <w:rFonts w:hint="eastAsia"/>
        </w:rPr>
        <w:instrText>共有メモリ</w:instrText>
      </w:r>
      <w:r w:rsidR="00F12475">
        <w:instrText>" \y “</w:instrText>
      </w:r>
      <w:r w:rsidR="00F12475">
        <w:rPr>
          <w:rFonts w:hint="eastAsia"/>
        </w:rPr>
        <w:instrText>きょうゆうめもり</w:instrText>
      </w:r>
      <w:r w:rsidR="00F12475">
        <w:instrText xml:space="preserve">” </w:instrText>
      </w:r>
      <w:r w:rsidR="00F12475">
        <w:fldChar w:fldCharType="end"/>
      </w:r>
    </w:p>
    <w:p w14:paraId="178525DA" w14:textId="6BE64E17" w:rsidR="00125A8F" w:rsidRDefault="00125A8F" w:rsidP="00125A8F">
      <w:pPr>
        <w:pStyle w:val="a9"/>
        <w:ind w:firstLine="283"/>
      </w:pPr>
      <w:r>
        <w:rPr>
          <w:rFonts w:hint="eastAsia"/>
        </w:rPr>
        <w:t>スレッド</w:t>
      </w:r>
      <w:r w:rsidR="006C18B3">
        <w:rPr>
          <w:rFonts w:hint="eastAsia"/>
        </w:rPr>
        <w:t>どうしは直接メモリ空間を</w:t>
      </w:r>
      <w:r>
        <w:rPr>
          <w:rFonts w:hint="eastAsia"/>
        </w:rPr>
        <w:t>共有</w:t>
      </w:r>
      <w:r w:rsidR="006C18B3">
        <w:rPr>
          <w:rFonts w:hint="eastAsia"/>
        </w:rPr>
        <w:t>できるため</w:t>
      </w:r>
      <w:r w:rsidR="0029711D">
        <w:rPr>
          <w:rFonts w:hint="eastAsia"/>
        </w:rPr>
        <w:t>、</w:t>
      </w:r>
      <w:r>
        <w:rPr>
          <w:rFonts w:hint="eastAsia"/>
        </w:rPr>
        <w:t>以上</w:t>
      </w:r>
      <w:r w:rsidR="0029711D">
        <w:rPr>
          <w:rFonts w:hint="eastAsia"/>
        </w:rPr>
        <w:t>のような変数ベースの</w:t>
      </w:r>
      <w:r w:rsidR="006C18B3">
        <w:rPr>
          <w:rFonts w:hint="eastAsia"/>
        </w:rPr>
        <w:t>データ</w:t>
      </w:r>
      <w:r w:rsidR="0029711D">
        <w:rPr>
          <w:rFonts w:hint="eastAsia"/>
        </w:rPr>
        <w:t>共有で十分である。</w:t>
      </w:r>
    </w:p>
    <w:p w14:paraId="1F4E6D03" w14:textId="2FD73D28" w:rsidR="006C18B3" w:rsidRDefault="0029711D" w:rsidP="006C18B3">
      <w:pPr>
        <w:pStyle w:val="a9"/>
        <w:ind w:firstLine="283"/>
      </w:pPr>
      <w:r>
        <w:rPr>
          <w:rFonts w:hint="eastAsia"/>
        </w:rPr>
        <w:t>プロセス</w:t>
      </w:r>
      <w:r w:rsidR="006C18B3">
        <w:rPr>
          <w:rFonts w:hint="eastAsia"/>
        </w:rPr>
        <w:t>間でデータ共有する場合、普通はメモリ空間を共有できないので、「共有メモリ」という特殊なメモリ操作を行う。</w:t>
      </w:r>
    </w:p>
    <w:p w14:paraId="758FA6F5" w14:textId="65F2955C" w:rsidR="0029711D" w:rsidRDefault="006C18B3" w:rsidP="00125A8F">
      <w:pPr>
        <w:pStyle w:val="a9"/>
        <w:ind w:firstLine="283"/>
      </w:pPr>
      <w:r>
        <w:rPr>
          <w:rFonts w:hint="eastAsia"/>
        </w:rPr>
        <w:t>プロセス間通信は</w:t>
      </w:r>
      <w:r w:rsidR="00BD6BA8">
        <w:rPr>
          <w:rFonts w:hint="eastAsia"/>
        </w:rPr>
        <w:t>、</w:t>
      </w:r>
      <w:r w:rsidR="0029711D">
        <w:rPr>
          <w:rFonts w:hint="eastAsia"/>
        </w:rPr>
        <w:t>ゲームプログラミングで必要となることは</w:t>
      </w:r>
      <w:r w:rsidR="00BD6BA8">
        <w:rPr>
          <w:rFonts w:hint="eastAsia"/>
        </w:rPr>
        <w:t>そうそう</w:t>
      </w:r>
      <w:r w:rsidR="0029711D">
        <w:rPr>
          <w:rFonts w:hint="eastAsia"/>
        </w:rPr>
        <w:t>な</w:t>
      </w:r>
      <w:r w:rsidR="00BD6BA8">
        <w:rPr>
          <w:rFonts w:hint="eastAsia"/>
        </w:rPr>
        <w:t>さそうだ</w:t>
      </w:r>
      <w:r w:rsidR="00996303">
        <w:rPr>
          <w:rFonts w:hint="eastAsia"/>
        </w:rPr>
        <w:t>が</w:t>
      </w:r>
      <w:r w:rsidR="0029711D">
        <w:rPr>
          <w:rFonts w:hint="eastAsia"/>
        </w:rPr>
        <w:t>、</w:t>
      </w:r>
      <w:r w:rsidR="00BD6BA8">
        <w:lastRenderedPageBreak/>
        <w:t>デバッグツールなどの使い道も考えられるので、簡単な技術紹介だけしておく</w:t>
      </w:r>
      <w:r w:rsidR="0029711D">
        <w:rPr>
          <w:rFonts w:hint="eastAsia"/>
        </w:rPr>
        <w:t>。</w:t>
      </w:r>
    </w:p>
    <w:p w14:paraId="3FCE661A" w14:textId="205F2E63" w:rsidR="0029711D" w:rsidRDefault="0029711D" w:rsidP="0029711D">
      <w:pPr>
        <w:pStyle w:val="3"/>
      </w:pPr>
      <w:bookmarkStart w:id="173" w:name="_Toc379778083"/>
      <w:r>
        <w:t>SystemV</w:t>
      </w:r>
      <w:r>
        <w:rPr>
          <w:rFonts w:hint="eastAsia"/>
        </w:rPr>
        <w:t>共有メモリ</w:t>
      </w:r>
      <w:bookmarkEnd w:id="173"/>
    </w:p>
    <w:p w14:paraId="087D8971" w14:textId="77777777" w:rsidR="0029711D" w:rsidRDefault="0029711D" w:rsidP="0029711D">
      <w:pPr>
        <w:pStyle w:val="aa"/>
        <w:ind w:left="447" w:firstLine="283"/>
      </w:pPr>
      <w:r>
        <w:rPr>
          <w:rFonts w:hint="eastAsia"/>
        </w:rPr>
        <w:t>Unix</w:t>
      </w:r>
      <w:r>
        <w:rPr>
          <w:rFonts w:hint="eastAsia"/>
        </w:rPr>
        <w:t>で一般的な共有メモリの手法。</w:t>
      </w:r>
    </w:p>
    <w:p w14:paraId="0E6C0934" w14:textId="3D32B397" w:rsidR="0029711D" w:rsidRDefault="0029711D" w:rsidP="0029711D">
      <w:pPr>
        <w:pStyle w:val="aa"/>
        <w:ind w:left="447" w:firstLine="283"/>
      </w:pPr>
      <w:r>
        <w:rPr>
          <w:rFonts w:hint="eastAsia"/>
        </w:rPr>
        <w:t>SystemV</w:t>
      </w:r>
      <w:r>
        <w:rPr>
          <w:rFonts w:hint="eastAsia"/>
        </w:rPr>
        <w:t>セマフォと同様に</w:t>
      </w:r>
      <w:r>
        <w:rPr>
          <w:rFonts w:hint="eastAsia"/>
        </w:rPr>
        <w:t>O</w:t>
      </w:r>
      <w:r>
        <w:t>S</w:t>
      </w:r>
      <w:r>
        <w:rPr>
          <w:rFonts w:hint="eastAsia"/>
        </w:rPr>
        <w:t>が管理し、使用状況を</w:t>
      </w:r>
      <w:r>
        <w:rPr>
          <w:rFonts w:hint="eastAsia"/>
        </w:rPr>
        <w:t>ipcs</w:t>
      </w:r>
      <w:r>
        <w:rPr>
          <w:rFonts w:hint="eastAsia"/>
        </w:rPr>
        <w:t>コマンド</w:t>
      </w:r>
      <w:r w:rsidR="00F12475">
        <w:fldChar w:fldCharType="begin"/>
      </w:r>
      <w:r w:rsidR="00F12475">
        <w:instrText xml:space="preserve"> XE "ipcs</w:instrText>
      </w:r>
      <w:r w:rsidR="00F12475">
        <w:rPr>
          <w:rFonts w:hint="eastAsia"/>
        </w:rPr>
        <w:instrText>コマンド</w:instrText>
      </w:r>
      <w:r w:rsidR="00F12475">
        <w:instrText>" \y “</w:instrText>
      </w:r>
      <w:r w:rsidR="00F12475">
        <w:rPr>
          <w:rFonts w:hint="eastAsia"/>
        </w:rPr>
        <w:instrText>ipcs</w:instrText>
      </w:r>
      <w:r w:rsidR="00F12475">
        <w:rPr>
          <w:rFonts w:hint="eastAsia"/>
        </w:rPr>
        <w:instrText>こまんど</w:instrText>
      </w:r>
      <w:r w:rsidR="00F12475">
        <w:instrText xml:space="preserve">” </w:instrText>
      </w:r>
      <w:r w:rsidR="00F12475">
        <w:fldChar w:fldCharType="end"/>
      </w:r>
      <w:r>
        <w:rPr>
          <w:rFonts w:hint="eastAsia"/>
        </w:rPr>
        <w:t>で確認することができる。</w:t>
      </w:r>
    </w:p>
    <w:p w14:paraId="10DFDCDA" w14:textId="434E7BE6" w:rsidR="0029711D" w:rsidRDefault="0029711D" w:rsidP="0029711D">
      <w:pPr>
        <w:pStyle w:val="aa"/>
        <w:ind w:left="447" w:firstLine="283"/>
      </w:pPr>
      <w:r>
        <w:rPr>
          <w:rFonts w:hint="eastAsia"/>
        </w:rPr>
        <w:t>SystemV</w:t>
      </w:r>
      <w:r>
        <w:rPr>
          <w:rFonts w:hint="eastAsia"/>
        </w:rPr>
        <w:t>セマフォと同様に、</w:t>
      </w:r>
      <w:r w:rsidR="00A5329C">
        <w:rPr>
          <w:rFonts w:hint="eastAsia"/>
        </w:rPr>
        <w:t>特定のキー（ユニーク</w:t>
      </w:r>
      <w:r w:rsidR="00A5329C">
        <w:rPr>
          <w:rFonts w:hint="eastAsia"/>
        </w:rPr>
        <w:t>ID</w:t>
      </w:r>
      <w:r w:rsidR="00A5329C">
        <w:rPr>
          <w:rFonts w:hint="eastAsia"/>
        </w:rPr>
        <w:t>）を指定してメモリ空間を割り当てることにより、複数のプロセスで同じメモリへの読み書きを可能とする。</w:t>
      </w:r>
    </w:p>
    <w:p w14:paraId="7D3623FC" w14:textId="2A3825AE" w:rsidR="00A5329C" w:rsidRDefault="00A5329C" w:rsidP="00A5329C">
      <w:pPr>
        <w:pStyle w:val="3"/>
      </w:pPr>
      <w:bookmarkStart w:id="174" w:name="_Toc379778084"/>
      <w:r>
        <w:rPr>
          <w:rFonts w:hint="eastAsia"/>
        </w:rPr>
        <w:t>メモリマップトファイル</w:t>
      </w:r>
      <w:bookmarkEnd w:id="174"/>
      <w:r w:rsidR="00F12475">
        <w:fldChar w:fldCharType="begin"/>
      </w:r>
      <w:r w:rsidR="00F12475">
        <w:instrText xml:space="preserve"> XE "</w:instrText>
      </w:r>
      <w:r w:rsidR="00F12475">
        <w:rPr>
          <w:rFonts w:hint="eastAsia"/>
        </w:rPr>
        <w:instrText>メモリマップトファイル</w:instrText>
      </w:r>
      <w:r w:rsidR="00F12475">
        <w:instrText>" \y “</w:instrText>
      </w:r>
      <w:r w:rsidR="00F12475">
        <w:rPr>
          <w:rFonts w:hint="eastAsia"/>
        </w:rPr>
        <w:instrText>めもりまっぷとふぁいる</w:instrText>
      </w:r>
      <w:r w:rsidR="00F12475">
        <w:instrText xml:space="preserve">” </w:instrText>
      </w:r>
      <w:r w:rsidR="00F12475">
        <w:fldChar w:fldCharType="end"/>
      </w:r>
    </w:p>
    <w:p w14:paraId="7884F85B" w14:textId="510BE430" w:rsidR="00A5329C" w:rsidRDefault="00A5329C" w:rsidP="00A5329C">
      <w:pPr>
        <w:pStyle w:val="aa"/>
        <w:ind w:left="447" w:firstLine="283"/>
      </w:pPr>
      <w:r>
        <w:rPr>
          <w:rFonts w:hint="eastAsia"/>
        </w:rPr>
        <w:t>Windows</w:t>
      </w:r>
      <w:r>
        <w:rPr>
          <w:rFonts w:hint="eastAsia"/>
        </w:rPr>
        <w:t>で一般的な共有メモリの</w:t>
      </w:r>
      <w:r w:rsidR="003D73E8">
        <w:rPr>
          <w:rFonts w:hint="eastAsia"/>
        </w:rPr>
        <w:t>手法</w:t>
      </w:r>
      <w:r>
        <w:rPr>
          <w:rFonts w:hint="eastAsia"/>
        </w:rPr>
        <w:t>。</w:t>
      </w:r>
    </w:p>
    <w:p w14:paraId="46B82519" w14:textId="7AF012E0" w:rsidR="00A5329C" w:rsidRDefault="00A5329C" w:rsidP="00A5329C">
      <w:pPr>
        <w:pStyle w:val="aa"/>
        <w:ind w:left="447" w:firstLine="283"/>
      </w:pPr>
      <w:r>
        <w:rPr>
          <w:rFonts w:hint="eastAsia"/>
        </w:rPr>
        <w:t>本来は、ファイルをメモリのアドレス空間にマッピングして、ファイル操作系の</w:t>
      </w:r>
      <w:r>
        <w:rPr>
          <w:rFonts w:hint="eastAsia"/>
        </w:rPr>
        <w:t>API</w:t>
      </w:r>
      <w:r>
        <w:rPr>
          <w:rFonts w:hint="eastAsia"/>
        </w:rPr>
        <w:t>を使わずにファイルにアクセスする手法。メモリ（ポインタ変数）への直接アクセスがファイルの読み書きとなる仕組み。</w:t>
      </w:r>
    </w:p>
    <w:p w14:paraId="6D04648E" w14:textId="6EDAC895" w:rsidR="00A5329C" w:rsidRPr="00A5329C" w:rsidRDefault="00A5329C" w:rsidP="00A5329C">
      <w:pPr>
        <w:pStyle w:val="aa"/>
        <w:ind w:left="447" w:firstLine="283"/>
      </w:pPr>
      <w:r>
        <w:rPr>
          <w:rFonts w:hint="eastAsia"/>
        </w:rPr>
        <w:t>ファイルを指定せずにメモリマップトファイルを使用すると、ファイルがないまま、メモリ空間へのアクセスが可能となる。</w:t>
      </w:r>
    </w:p>
    <w:p w14:paraId="34F40BA2" w14:textId="3F4F93D7" w:rsidR="00A5329C" w:rsidRDefault="003D73E8" w:rsidP="0029711D">
      <w:pPr>
        <w:pStyle w:val="aa"/>
        <w:ind w:left="447" w:firstLine="283"/>
      </w:pPr>
      <w:r>
        <w:rPr>
          <w:rFonts w:hint="eastAsia"/>
        </w:rPr>
        <w:t>名前付きミューテックスなどと同様に、名前を付けて管理することができるため、他のプロセスが同じ名前でメモリマップトファイルをオープンすると、メモリ空間を共有できる。</w:t>
      </w:r>
    </w:p>
    <w:p w14:paraId="04366A27" w14:textId="1C200F94" w:rsidR="00BD6BA8" w:rsidRDefault="00BD6BA8" w:rsidP="00BD6BA8">
      <w:pPr>
        <w:pStyle w:val="2"/>
      </w:pPr>
      <w:bookmarkStart w:id="175" w:name="_Toc379778085"/>
      <w:r>
        <w:rPr>
          <w:rFonts w:hint="eastAsia"/>
        </w:rPr>
        <w:t>プロセス間のデータ共有②：プロセス間通信</w:t>
      </w:r>
      <w:bookmarkEnd w:id="175"/>
      <w:r w:rsidR="00F12475">
        <w:fldChar w:fldCharType="begin"/>
      </w:r>
      <w:r w:rsidR="00F12475">
        <w:instrText xml:space="preserve"> XE "</w:instrText>
      </w:r>
      <w:r w:rsidR="00F12475">
        <w:rPr>
          <w:rFonts w:hint="eastAsia"/>
        </w:rPr>
        <w:instrText>プロセス間通信</w:instrText>
      </w:r>
      <w:r w:rsidR="00F12475">
        <w:instrText>" \y “</w:instrText>
      </w:r>
      <w:r w:rsidR="00F12475">
        <w:rPr>
          <w:rFonts w:hint="eastAsia"/>
        </w:rPr>
        <w:instrText>ぷろせすかんつうしん</w:instrText>
      </w:r>
      <w:r w:rsidR="00F12475">
        <w:instrText xml:space="preserve">” </w:instrText>
      </w:r>
      <w:r w:rsidR="00F12475">
        <w:fldChar w:fldCharType="end"/>
      </w:r>
    </w:p>
    <w:p w14:paraId="5652F34D" w14:textId="77777777" w:rsidR="00BD6BA8" w:rsidRDefault="00BD6BA8" w:rsidP="00BD6BA8">
      <w:pPr>
        <w:pStyle w:val="a9"/>
        <w:ind w:firstLine="283"/>
      </w:pPr>
      <w:r>
        <w:rPr>
          <w:rFonts w:hint="eastAsia"/>
        </w:rPr>
        <w:t>プロセス間は、直接データを送り合うことでデータを共有する方法がある。</w:t>
      </w:r>
    </w:p>
    <w:p w14:paraId="5EC9F507" w14:textId="2BB385F5" w:rsidR="00BD6BA8" w:rsidRDefault="00BD6BA8" w:rsidP="00BD6BA8">
      <w:pPr>
        <w:pStyle w:val="a9"/>
        <w:ind w:firstLine="283"/>
      </w:pPr>
      <w:r>
        <w:rPr>
          <w:rFonts w:hint="eastAsia"/>
        </w:rPr>
        <w:t>これも</w:t>
      </w:r>
      <w:r>
        <w:t>簡単な技術紹介だけしておく</w:t>
      </w:r>
      <w:r>
        <w:rPr>
          <w:rFonts w:hint="eastAsia"/>
        </w:rPr>
        <w:t>。</w:t>
      </w:r>
    </w:p>
    <w:p w14:paraId="1E5E93A8" w14:textId="47FF374E" w:rsidR="003D73E8" w:rsidRDefault="003D73E8" w:rsidP="003D73E8">
      <w:pPr>
        <w:pStyle w:val="3"/>
      </w:pPr>
      <w:bookmarkStart w:id="176" w:name="_Toc379778086"/>
      <w:r>
        <w:rPr>
          <w:rFonts w:hint="eastAsia"/>
        </w:rPr>
        <w:t>シグナル</w:t>
      </w:r>
      <w:bookmarkEnd w:id="176"/>
      <w:r w:rsidR="00F12475">
        <w:fldChar w:fldCharType="begin"/>
      </w:r>
      <w:r w:rsidR="00F12475">
        <w:instrText xml:space="preserve"> XE "</w:instrText>
      </w:r>
      <w:r w:rsidR="00F12475">
        <w:rPr>
          <w:rFonts w:hint="eastAsia"/>
        </w:rPr>
        <w:instrText>シグナル</w:instrText>
      </w:r>
      <w:r w:rsidR="00F12475">
        <w:instrText>" \y “</w:instrText>
      </w:r>
      <w:r w:rsidR="00F12475">
        <w:rPr>
          <w:rFonts w:hint="eastAsia"/>
        </w:rPr>
        <w:instrText>しぐなる</w:instrText>
      </w:r>
      <w:r w:rsidR="00F12475">
        <w:instrText xml:space="preserve">” </w:instrText>
      </w:r>
      <w:r w:rsidR="00F12475">
        <w:fldChar w:fldCharType="end"/>
      </w:r>
    </w:p>
    <w:p w14:paraId="2D536601" w14:textId="0AF6AE44" w:rsidR="003D73E8" w:rsidRDefault="003D73E8" w:rsidP="003D73E8">
      <w:pPr>
        <w:pStyle w:val="aa"/>
        <w:ind w:left="447" w:firstLine="283"/>
      </w:pPr>
      <w:r>
        <w:t>Unix</w:t>
      </w:r>
      <w:r>
        <w:rPr>
          <w:rFonts w:hint="eastAsia"/>
        </w:rPr>
        <w:t>でもっとも一般的なプロセス間通信の手法。</w:t>
      </w:r>
    </w:p>
    <w:p w14:paraId="34881C94" w14:textId="4952FB8A" w:rsidR="003D73E8" w:rsidRDefault="003D73E8" w:rsidP="003D73E8">
      <w:pPr>
        <w:pStyle w:val="aa"/>
        <w:ind w:left="447" w:firstLine="283"/>
      </w:pPr>
      <w:r>
        <w:rPr>
          <w:rFonts w:hint="eastAsia"/>
        </w:rPr>
        <w:t>先に説明しているとおり、</w:t>
      </w:r>
      <w:r>
        <w:rPr>
          <w:rFonts w:hint="eastAsia"/>
        </w:rPr>
        <w:t>OS</w:t>
      </w:r>
      <w:r>
        <w:rPr>
          <w:rFonts w:hint="eastAsia"/>
        </w:rPr>
        <w:t>によるプロセス制御に用いられる。</w:t>
      </w:r>
    </w:p>
    <w:p w14:paraId="3DEE7E70" w14:textId="70038083" w:rsidR="003D73E8" w:rsidRDefault="003D73E8" w:rsidP="003D73E8">
      <w:pPr>
        <w:pStyle w:val="3"/>
      </w:pPr>
      <w:bookmarkStart w:id="177" w:name="_Toc379778087"/>
      <w:r>
        <w:rPr>
          <w:rFonts w:hint="eastAsia"/>
        </w:rPr>
        <w:t>ウインドウメッセージ</w:t>
      </w:r>
      <w:bookmarkEnd w:id="177"/>
      <w:r w:rsidR="00F12475">
        <w:fldChar w:fldCharType="begin"/>
      </w:r>
      <w:r w:rsidR="00F12475">
        <w:instrText xml:space="preserve"> XE "</w:instrText>
      </w:r>
      <w:r w:rsidR="00F12475">
        <w:rPr>
          <w:rFonts w:hint="eastAsia"/>
        </w:rPr>
        <w:instrText>ウインドウメッセージ</w:instrText>
      </w:r>
      <w:r w:rsidR="00F12475">
        <w:instrText>" \y “</w:instrText>
      </w:r>
      <w:r w:rsidR="00F12475">
        <w:rPr>
          <w:rFonts w:hint="eastAsia"/>
        </w:rPr>
        <w:instrText>ういんどうめっせーじ</w:instrText>
      </w:r>
      <w:r w:rsidR="00F12475">
        <w:instrText xml:space="preserve">” </w:instrText>
      </w:r>
      <w:r w:rsidR="00F12475">
        <w:fldChar w:fldCharType="end"/>
      </w:r>
    </w:p>
    <w:p w14:paraId="01756E13" w14:textId="29E26FC1" w:rsidR="003D73E8" w:rsidRDefault="003D73E8" w:rsidP="003D73E8">
      <w:pPr>
        <w:pStyle w:val="aa"/>
        <w:ind w:left="447" w:firstLine="283"/>
      </w:pPr>
      <w:r>
        <w:rPr>
          <w:rFonts w:hint="eastAsia"/>
        </w:rPr>
        <w:t>Windows</w:t>
      </w:r>
      <w:r>
        <w:rPr>
          <w:rFonts w:hint="eastAsia"/>
        </w:rPr>
        <w:t>でもっとも手軽なプロセス間通信の手法。</w:t>
      </w:r>
    </w:p>
    <w:p w14:paraId="0F88B6E6" w14:textId="6432DE8F" w:rsidR="003D73E8" w:rsidRDefault="003D73E8" w:rsidP="003D73E8">
      <w:pPr>
        <w:pStyle w:val="aa"/>
        <w:ind w:left="447" w:firstLine="283"/>
      </w:pPr>
      <w:r>
        <w:rPr>
          <w:rFonts w:hint="eastAsia"/>
        </w:rPr>
        <w:t>Unix</w:t>
      </w:r>
      <w:r>
        <w:rPr>
          <w:rFonts w:hint="eastAsia"/>
        </w:rPr>
        <w:t>のシグナルと同様に、</w:t>
      </w:r>
      <w:r>
        <w:rPr>
          <w:rFonts w:hint="eastAsia"/>
        </w:rPr>
        <w:t>OS</w:t>
      </w:r>
      <w:r>
        <w:rPr>
          <w:rFonts w:hint="eastAsia"/>
        </w:rPr>
        <w:t>によるプロセス制御に用いられるが、割り込み方式ではなく、キューイングされたメッセージを逐一処理する。</w:t>
      </w:r>
    </w:p>
    <w:p w14:paraId="6EE60133" w14:textId="0D743D7C" w:rsidR="003D73E8" w:rsidRDefault="003D73E8" w:rsidP="003D73E8">
      <w:pPr>
        <w:pStyle w:val="aa"/>
        <w:ind w:left="447" w:firstLine="283"/>
      </w:pPr>
      <w:r>
        <w:rPr>
          <w:rFonts w:hint="eastAsia"/>
        </w:rPr>
        <w:lastRenderedPageBreak/>
        <w:t>マウスクリックやキー入力、アプリケーションのアクティブ化といった非常に多数オンイベントがメッセージとして扱われる。任意のメッセージや不定長のデータを送信することができる。</w:t>
      </w:r>
    </w:p>
    <w:p w14:paraId="5212EF5F" w14:textId="77777777" w:rsidR="003D73E8" w:rsidRDefault="003D73E8" w:rsidP="003D73E8">
      <w:pPr>
        <w:pStyle w:val="aa"/>
        <w:ind w:left="447" w:firstLine="283"/>
      </w:pPr>
      <w:r>
        <w:rPr>
          <w:rFonts w:hint="eastAsia"/>
        </w:rPr>
        <w:t>通信相手のプロセスのウインドウハンドルさえわかれば、どんなプロセス（ウインドウ）に対しても、メッセージを送ることが可能。</w:t>
      </w:r>
    </w:p>
    <w:p w14:paraId="6671584E" w14:textId="288D8D0D" w:rsidR="003D73E8" w:rsidRDefault="003D73E8" w:rsidP="003D73E8">
      <w:pPr>
        <w:pStyle w:val="3"/>
      </w:pPr>
      <w:bookmarkStart w:id="178" w:name="_Toc379778088"/>
      <w:r>
        <w:rPr>
          <w:rFonts w:hint="eastAsia"/>
        </w:rPr>
        <w:t>パイプ</w:t>
      </w:r>
      <w:bookmarkEnd w:id="178"/>
      <w:r w:rsidR="00F12475">
        <w:fldChar w:fldCharType="begin"/>
      </w:r>
      <w:r w:rsidR="00F12475">
        <w:instrText xml:space="preserve"> XE "</w:instrText>
      </w:r>
      <w:r w:rsidR="00F12475">
        <w:rPr>
          <w:rFonts w:hint="eastAsia"/>
        </w:rPr>
        <w:instrText>パイプ</w:instrText>
      </w:r>
      <w:r w:rsidR="00F12475">
        <w:instrText>" \y “</w:instrText>
      </w:r>
      <w:r w:rsidR="00F12475">
        <w:rPr>
          <w:rFonts w:hint="eastAsia"/>
        </w:rPr>
        <w:instrText>ぱいぷ</w:instrText>
      </w:r>
      <w:r w:rsidR="00F12475">
        <w:instrText xml:space="preserve">” </w:instrText>
      </w:r>
      <w:r w:rsidR="00F12475">
        <w:fldChar w:fldCharType="end"/>
      </w:r>
    </w:p>
    <w:p w14:paraId="2555912A" w14:textId="422DE7CD" w:rsidR="003D73E8" w:rsidRDefault="003D73E8" w:rsidP="003D73E8">
      <w:pPr>
        <w:pStyle w:val="aa"/>
        <w:ind w:left="447" w:firstLine="283"/>
      </w:pPr>
      <w:r>
        <w:t>Unix</w:t>
      </w:r>
      <w:r>
        <w:rPr>
          <w:rFonts w:hint="eastAsia"/>
        </w:rPr>
        <w:t>でも</w:t>
      </w:r>
      <w:r>
        <w:rPr>
          <w:rFonts w:hint="eastAsia"/>
        </w:rPr>
        <w:t>W</w:t>
      </w:r>
      <w:r>
        <w:t>indows</w:t>
      </w:r>
      <w:r>
        <w:rPr>
          <w:rFonts w:hint="eastAsia"/>
        </w:rPr>
        <w:t>（</w:t>
      </w:r>
      <w:r>
        <w:rPr>
          <w:rFonts w:hint="eastAsia"/>
        </w:rPr>
        <w:t>MS-DOS</w:t>
      </w:r>
      <w:r>
        <w:rPr>
          <w:rFonts w:hint="eastAsia"/>
        </w:rPr>
        <w:t>）でも標準的なプロセス間通信の手法。</w:t>
      </w:r>
    </w:p>
    <w:p w14:paraId="76227B96" w14:textId="3DE02FEC" w:rsidR="003D73E8" w:rsidRDefault="003D73E8" w:rsidP="003D73E8">
      <w:pPr>
        <w:pStyle w:val="aa"/>
        <w:ind w:left="447" w:firstLine="283"/>
      </w:pPr>
      <w:r>
        <w:rPr>
          <w:rFonts w:hint="eastAsia"/>
        </w:rPr>
        <w:t>基本的には、親プロセスと子プロセスの二つのプロセス間で通信するための仕組み。</w:t>
      </w:r>
    </w:p>
    <w:p w14:paraId="5C9B3751" w14:textId="52440E04" w:rsidR="003D73E8" w:rsidRDefault="00A57FCC" w:rsidP="003D73E8">
      <w:pPr>
        <w:pStyle w:val="aa"/>
        <w:ind w:left="447" w:firstLine="283"/>
      </w:pPr>
      <w:r>
        <w:rPr>
          <w:rFonts w:hint="eastAsia"/>
        </w:rPr>
        <w:t>親プロセスの標準出力が子プロセスの標準入力に送られる</w:t>
      </w:r>
      <w:r w:rsidR="006E0B07">
        <w:rPr>
          <w:rFonts w:hint="eastAsia"/>
        </w:rPr>
        <w:t>。基本的に親プロセスから子プロセスへのシーケンシャルなデータ通信である。</w:t>
      </w:r>
    </w:p>
    <w:p w14:paraId="788E10B3" w14:textId="01AFA2C0" w:rsidR="00A57FCC" w:rsidRDefault="00A57FCC" w:rsidP="003D73E8">
      <w:pPr>
        <w:pStyle w:val="aa"/>
        <w:ind w:left="447" w:firstLine="283"/>
      </w:pPr>
      <w:r>
        <w:rPr>
          <w:rFonts w:hint="eastAsia"/>
        </w:rPr>
        <w:t>Windows</w:t>
      </w:r>
      <w:r>
        <w:rPr>
          <w:rFonts w:hint="eastAsia"/>
        </w:rPr>
        <w:t>では、親プロセスが子プロセスを生成する際に、パイプによる連結を指定することができる。</w:t>
      </w:r>
    </w:p>
    <w:p w14:paraId="4B4E7B6C" w14:textId="7CE2A7BF" w:rsidR="00A57FCC" w:rsidRDefault="00A57FCC" w:rsidP="003D73E8">
      <w:pPr>
        <w:pStyle w:val="aa"/>
        <w:ind w:left="447" w:firstLine="283"/>
      </w:pPr>
      <w:r>
        <w:rPr>
          <w:rFonts w:hint="eastAsia"/>
        </w:rPr>
        <w:t>このプロセス間通信はコマンドプロンプト上でも簡単に扱うことができる。</w:t>
      </w:r>
    </w:p>
    <w:p w14:paraId="1E4A395C" w14:textId="19DABD68" w:rsidR="00A57FCC" w:rsidRDefault="00A57FCC" w:rsidP="003D73E8">
      <w:pPr>
        <w:pStyle w:val="aa"/>
        <w:ind w:left="447" w:firstLine="283"/>
      </w:pPr>
      <w:r>
        <w:rPr>
          <w:rFonts w:hint="eastAsia"/>
        </w:rPr>
        <w:t>以下、</w:t>
      </w:r>
      <w:r>
        <w:rPr>
          <w:rFonts w:hint="eastAsia"/>
        </w:rPr>
        <w:t>Unix</w:t>
      </w:r>
      <w:r>
        <w:rPr>
          <w:rFonts w:hint="eastAsia"/>
        </w:rPr>
        <w:t>系のコマンドを使ったパイプによるプロセス間通信の例を示す。</w:t>
      </w:r>
    </w:p>
    <w:p w14:paraId="750F1238" w14:textId="3AC5CD4D" w:rsidR="00A57FCC" w:rsidRPr="000F3603" w:rsidRDefault="00A57FCC" w:rsidP="00A57FCC">
      <w:pPr>
        <w:pStyle w:val="aa"/>
        <w:keepNext/>
        <w:widowControl/>
        <w:spacing w:beforeLines="50" w:before="180"/>
        <w:ind w:leftChars="203" w:left="447" w:hangingChars="10" w:hanging="21"/>
      </w:pPr>
      <w:r>
        <w:rPr>
          <w:rFonts w:hint="eastAsia"/>
        </w:rPr>
        <w:t>パイプを使う前：（</w:t>
      </w:r>
      <w:r>
        <w:rPr>
          <w:rFonts w:hint="eastAsia"/>
        </w:rPr>
        <w:t>c</w:t>
      </w:r>
      <w:r>
        <w:t>at</w:t>
      </w:r>
      <w:r>
        <w:rPr>
          <w:rFonts w:hint="eastAsia"/>
        </w:rPr>
        <w:t>コマンドの実行）</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A57FCC" w14:paraId="4DE034D2" w14:textId="77777777" w:rsidTr="000A4B90">
        <w:tc>
          <w:tcPr>
            <w:tcW w:w="8079" w:type="dxa"/>
          </w:tcPr>
          <w:p w14:paraId="43D18BA2" w14:textId="77777777" w:rsidR="00A57FCC" w:rsidRDefault="00A57FCC" w:rsidP="00A57FCC">
            <w:pPr>
              <w:pStyle w:val="3-"/>
            </w:pPr>
            <w:r>
              <w:t>$ cat test.txt</w:t>
            </w:r>
          </w:p>
          <w:p w14:paraId="58E69C05" w14:textId="6D2F049F" w:rsidR="00A57FCC" w:rsidRPr="00A57FCC" w:rsidRDefault="00A57FCC" w:rsidP="00A57FCC">
            <w:pPr>
              <w:pStyle w:val="3-"/>
              <w:rPr>
                <w:color w:val="FF0000"/>
              </w:rPr>
            </w:pPr>
            <w:r w:rsidRPr="00A57FCC">
              <w:rPr>
                <w:rFonts w:hint="eastAsia"/>
                <w:color w:val="auto"/>
              </w:rPr>
              <w:t>すずき</w:t>
            </w:r>
            <w:r>
              <w:rPr>
                <w:color w:val="auto"/>
              </w:rPr>
              <w:tab/>
            </w:r>
            <w:r w:rsidRPr="00A57FCC">
              <w:rPr>
                <w:rFonts w:hint="eastAsia"/>
                <w:color w:val="FF0000"/>
              </w:rPr>
              <w:t>←ファイルの内容が</w:t>
            </w:r>
            <w:r>
              <w:rPr>
                <w:rFonts w:hint="eastAsia"/>
                <w:color w:val="FF0000"/>
              </w:rPr>
              <w:t>、cat コマンドの</w:t>
            </w:r>
            <w:r w:rsidRPr="00A57FCC">
              <w:rPr>
                <w:rFonts w:hint="eastAsia"/>
                <w:color w:val="FF0000"/>
              </w:rPr>
              <w:t>標準出力（画面）に</w:t>
            </w:r>
            <w:r>
              <w:rPr>
                <w:rFonts w:hint="eastAsia"/>
                <w:color w:val="FF0000"/>
              </w:rPr>
              <w:t>出力</w:t>
            </w:r>
            <w:r w:rsidR="006E0B07">
              <w:rPr>
                <w:rFonts w:hint="eastAsia"/>
                <w:color w:val="FF0000"/>
              </w:rPr>
              <w:t>。</w:t>
            </w:r>
          </w:p>
          <w:p w14:paraId="21FC4150" w14:textId="77777777" w:rsidR="00A57FCC" w:rsidRPr="00A57FCC" w:rsidRDefault="00A57FCC" w:rsidP="00A57FCC">
            <w:pPr>
              <w:pStyle w:val="3-"/>
              <w:rPr>
                <w:color w:val="auto"/>
              </w:rPr>
            </w:pPr>
            <w:r w:rsidRPr="00A57FCC">
              <w:rPr>
                <w:rFonts w:hint="eastAsia"/>
                <w:color w:val="auto"/>
              </w:rPr>
              <w:t>いしい</w:t>
            </w:r>
          </w:p>
          <w:p w14:paraId="65625734" w14:textId="77777777" w:rsidR="00A57FCC" w:rsidRPr="00A57FCC" w:rsidRDefault="00A57FCC" w:rsidP="00A57FCC">
            <w:pPr>
              <w:pStyle w:val="3-"/>
              <w:rPr>
                <w:color w:val="auto"/>
              </w:rPr>
            </w:pPr>
            <w:r w:rsidRPr="00A57FCC">
              <w:rPr>
                <w:rFonts w:hint="eastAsia"/>
                <w:color w:val="auto"/>
              </w:rPr>
              <w:t>さとう</w:t>
            </w:r>
          </w:p>
          <w:p w14:paraId="08B84820" w14:textId="77777777" w:rsidR="00A57FCC" w:rsidRPr="00A57FCC" w:rsidRDefault="00A57FCC" w:rsidP="00A57FCC">
            <w:pPr>
              <w:pStyle w:val="3-"/>
              <w:rPr>
                <w:color w:val="auto"/>
              </w:rPr>
            </w:pPr>
            <w:r w:rsidRPr="00A57FCC">
              <w:rPr>
                <w:rFonts w:hint="eastAsia"/>
                <w:color w:val="auto"/>
              </w:rPr>
              <w:t>たなか</w:t>
            </w:r>
          </w:p>
          <w:p w14:paraId="20B3AC20" w14:textId="77777777" w:rsidR="00A57FCC" w:rsidRPr="00A57FCC" w:rsidRDefault="00A57FCC" w:rsidP="00A57FCC">
            <w:pPr>
              <w:pStyle w:val="3-"/>
              <w:rPr>
                <w:color w:val="auto"/>
              </w:rPr>
            </w:pPr>
            <w:r w:rsidRPr="00A57FCC">
              <w:rPr>
                <w:rFonts w:hint="eastAsia"/>
                <w:color w:val="auto"/>
              </w:rPr>
              <w:t>やまもと</w:t>
            </w:r>
          </w:p>
          <w:p w14:paraId="27DEF974" w14:textId="77777777" w:rsidR="00A57FCC" w:rsidRPr="00A57FCC" w:rsidRDefault="00A57FCC" w:rsidP="00A57FCC">
            <w:pPr>
              <w:pStyle w:val="3-"/>
              <w:rPr>
                <w:color w:val="auto"/>
              </w:rPr>
            </w:pPr>
            <w:r w:rsidRPr="00A57FCC">
              <w:rPr>
                <w:rFonts w:hint="eastAsia"/>
                <w:color w:val="auto"/>
              </w:rPr>
              <w:t>なかむら</w:t>
            </w:r>
          </w:p>
          <w:p w14:paraId="3014A8F7" w14:textId="77777777" w:rsidR="00A57FCC" w:rsidRPr="00A57FCC" w:rsidRDefault="00A57FCC" w:rsidP="00A57FCC">
            <w:pPr>
              <w:pStyle w:val="3-"/>
              <w:rPr>
                <w:color w:val="auto"/>
              </w:rPr>
            </w:pPr>
            <w:r w:rsidRPr="00A57FCC">
              <w:rPr>
                <w:rFonts w:hint="eastAsia"/>
                <w:color w:val="auto"/>
              </w:rPr>
              <w:t>こばやし</w:t>
            </w:r>
          </w:p>
          <w:p w14:paraId="23A2CCB2" w14:textId="77777777" w:rsidR="00A57FCC" w:rsidRPr="00A57FCC" w:rsidRDefault="00A57FCC" w:rsidP="00A57FCC">
            <w:pPr>
              <w:pStyle w:val="3-"/>
              <w:rPr>
                <w:color w:val="auto"/>
              </w:rPr>
            </w:pPr>
            <w:r w:rsidRPr="00A57FCC">
              <w:rPr>
                <w:rFonts w:hint="eastAsia"/>
                <w:color w:val="auto"/>
              </w:rPr>
              <w:t>いとう</w:t>
            </w:r>
          </w:p>
          <w:p w14:paraId="37938EA6" w14:textId="77777777" w:rsidR="00A57FCC" w:rsidRPr="00A57FCC" w:rsidRDefault="00A57FCC" w:rsidP="00A57FCC">
            <w:pPr>
              <w:pStyle w:val="3-"/>
              <w:rPr>
                <w:color w:val="auto"/>
              </w:rPr>
            </w:pPr>
            <w:r w:rsidRPr="00A57FCC">
              <w:rPr>
                <w:rFonts w:hint="eastAsia"/>
                <w:color w:val="auto"/>
              </w:rPr>
              <w:t>やまだ</w:t>
            </w:r>
          </w:p>
          <w:p w14:paraId="7C5B1922" w14:textId="32D442CF" w:rsidR="00A57FCC" w:rsidRPr="00A57FCC" w:rsidRDefault="00A57FCC" w:rsidP="00A57FCC">
            <w:pPr>
              <w:pStyle w:val="3-"/>
            </w:pPr>
            <w:r w:rsidRPr="00A57FCC">
              <w:rPr>
                <w:rFonts w:hint="eastAsia"/>
                <w:color w:val="auto"/>
              </w:rPr>
              <w:t>よしだ</w:t>
            </w:r>
          </w:p>
        </w:tc>
      </w:tr>
    </w:tbl>
    <w:p w14:paraId="0D43CCA3" w14:textId="58368DA5" w:rsidR="00A57FCC" w:rsidRPr="000F3603" w:rsidRDefault="00A57FCC" w:rsidP="00A57FCC">
      <w:pPr>
        <w:pStyle w:val="aa"/>
        <w:keepNext/>
        <w:widowControl/>
        <w:spacing w:beforeLines="50" w:before="180"/>
        <w:ind w:leftChars="203" w:left="447" w:hangingChars="10" w:hanging="21"/>
      </w:pPr>
      <w:r>
        <w:rPr>
          <w:rFonts w:hint="eastAsia"/>
        </w:rPr>
        <w:t>パイプを使用：（</w:t>
      </w:r>
      <w:r>
        <w:rPr>
          <w:rFonts w:hint="eastAsia"/>
        </w:rPr>
        <w:t>c</w:t>
      </w:r>
      <w:r>
        <w:t>at</w:t>
      </w:r>
      <w:r>
        <w:rPr>
          <w:rFonts w:hint="eastAsia"/>
        </w:rPr>
        <w:t>コマンドと</w:t>
      </w:r>
      <w:r>
        <w:rPr>
          <w:rFonts w:hint="eastAsia"/>
        </w:rPr>
        <w:t>sort</w:t>
      </w:r>
      <w:r>
        <w:rPr>
          <w:rFonts w:hint="eastAsia"/>
        </w:rPr>
        <w:t>コマンドを連結）</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A57FCC" w14:paraId="51A3D715" w14:textId="77777777" w:rsidTr="000A4B90">
        <w:tc>
          <w:tcPr>
            <w:tcW w:w="8079" w:type="dxa"/>
          </w:tcPr>
          <w:p w14:paraId="7D0E50FE" w14:textId="52B9AAF6" w:rsidR="00A57FCC" w:rsidRPr="007C5B7A" w:rsidRDefault="00A57FCC" w:rsidP="000A4B90">
            <w:pPr>
              <w:pStyle w:val="3-"/>
              <w:rPr>
                <w:color w:val="FF0000"/>
              </w:rPr>
            </w:pPr>
            <w:r>
              <w:t xml:space="preserve">$ cat test.txt </w:t>
            </w:r>
            <w:r w:rsidRPr="00A57FCC">
              <w:rPr>
                <w:color w:val="FF0000"/>
              </w:rPr>
              <w:t xml:space="preserve">| </w:t>
            </w:r>
            <w:r>
              <w:t>sort</w:t>
            </w:r>
            <w:r w:rsidR="007C5B7A">
              <w:tab/>
            </w:r>
            <w:r w:rsidR="007C5B7A" w:rsidRPr="007C5B7A">
              <w:rPr>
                <w:rFonts w:hint="eastAsia"/>
                <w:color w:val="FF0000"/>
              </w:rPr>
              <w:t>←「|」がパイプ</w:t>
            </w:r>
          </w:p>
          <w:p w14:paraId="0A21346E" w14:textId="77777777" w:rsidR="00A57FCC" w:rsidRDefault="00A57FCC" w:rsidP="00A57FCC">
            <w:pPr>
              <w:pStyle w:val="3-"/>
              <w:rPr>
                <w:color w:val="auto"/>
              </w:rPr>
            </w:pPr>
            <w:r w:rsidRPr="00A57FCC">
              <w:rPr>
                <w:rFonts w:hint="eastAsia"/>
                <w:color w:val="auto"/>
              </w:rPr>
              <w:t>いしい</w:t>
            </w:r>
            <w:r>
              <w:rPr>
                <w:color w:val="auto"/>
              </w:rPr>
              <w:tab/>
            </w:r>
            <w:r w:rsidRPr="00A57FCC">
              <w:rPr>
                <w:rFonts w:hint="eastAsia"/>
                <w:color w:val="FF0000"/>
              </w:rPr>
              <w:t>←パイプ「|」により、</w:t>
            </w:r>
          </w:p>
          <w:p w14:paraId="3F3F7E3B" w14:textId="10902DB9" w:rsidR="00A57FCC" w:rsidRPr="00A57FCC" w:rsidRDefault="00A57FCC" w:rsidP="00A57FCC">
            <w:pPr>
              <w:pStyle w:val="3-"/>
              <w:tabs>
                <w:tab w:val="clear" w:pos="838"/>
                <w:tab w:val="left" w:pos="980"/>
              </w:tabs>
              <w:rPr>
                <w:color w:val="FF0000"/>
              </w:rPr>
            </w:pPr>
            <w:r w:rsidRPr="00A57FCC">
              <w:rPr>
                <w:rFonts w:hint="eastAsia"/>
                <w:color w:val="auto"/>
              </w:rPr>
              <w:t>いとう</w:t>
            </w:r>
            <w:r>
              <w:rPr>
                <w:color w:val="auto"/>
              </w:rPr>
              <w:tab/>
            </w:r>
            <w:r w:rsidRPr="00A57FCC">
              <w:rPr>
                <w:rFonts w:hint="eastAsia"/>
                <w:color w:val="FF0000"/>
              </w:rPr>
              <w:t>cat コマンド</w:t>
            </w:r>
            <w:r>
              <w:rPr>
                <w:rFonts w:hint="eastAsia"/>
                <w:color w:val="FF0000"/>
              </w:rPr>
              <w:t>がファイルの内容を</w:t>
            </w:r>
            <w:r w:rsidRPr="00A57FCC">
              <w:rPr>
                <w:rFonts w:hint="eastAsia"/>
                <w:color w:val="FF0000"/>
              </w:rPr>
              <w:t>標準出力</w:t>
            </w:r>
            <w:r>
              <w:rPr>
                <w:rFonts w:hint="eastAsia"/>
                <w:color w:val="FF0000"/>
              </w:rPr>
              <w:t>に出力すると、</w:t>
            </w:r>
          </w:p>
          <w:p w14:paraId="01DA79D3" w14:textId="749D98F1" w:rsidR="00A57FCC" w:rsidRPr="00A57FCC" w:rsidRDefault="00A57FCC" w:rsidP="00A57FCC">
            <w:pPr>
              <w:pStyle w:val="3-"/>
              <w:tabs>
                <w:tab w:val="clear" w:pos="838"/>
                <w:tab w:val="left" w:pos="980"/>
              </w:tabs>
              <w:rPr>
                <w:color w:val="FF0000"/>
              </w:rPr>
            </w:pPr>
            <w:r w:rsidRPr="00A57FCC">
              <w:rPr>
                <w:rFonts w:hint="eastAsia"/>
                <w:color w:val="auto"/>
              </w:rPr>
              <w:t>こばやし</w:t>
            </w:r>
            <w:r>
              <w:rPr>
                <w:color w:val="auto"/>
              </w:rPr>
              <w:tab/>
            </w:r>
            <w:r w:rsidRPr="00A57FCC">
              <w:rPr>
                <w:rFonts w:hint="eastAsia"/>
                <w:color w:val="FF0000"/>
              </w:rPr>
              <w:t>それが</w:t>
            </w:r>
            <w:r w:rsidRPr="00A57FCC">
              <w:rPr>
                <w:color w:val="FF0000"/>
              </w:rPr>
              <w:t xml:space="preserve">sort </w:t>
            </w:r>
            <w:r w:rsidRPr="00A57FCC">
              <w:rPr>
                <w:rFonts w:hint="eastAsia"/>
                <w:color w:val="FF0000"/>
              </w:rPr>
              <w:t>コマンド</w:t>
            </w:r>
            <w:r w:rsidR="006E0B07">
              <w:rPr>
                <w:rFonts w:hint="eastAsia"/>
                <w:color w:val="FF0000"/>
              </w:rPr>
              <w:t>の標準入力に送られる。</w:t>
            </w:r>
          </w:p>
          <w:p w14:paraId="358045B5" w14:textId="56A3FCDE" w:rsidR="00A57FCC" w:rsidRPr="00A57FCC" w:rsidRDefault="00A57FCC" w:rsidP="00A57FCC">
            <w:pPr>
              <w:pStyle w:val="3-"/>
              <w:tabs>
                <w:tab w:val="clear" w:pos="838"/>
                <w:tab w:val="left" w:pos="980"/>
              </w:tabs>
              <w:rPr>
                <w:color w:val="auto"/>
              </w:rPr>
            </w:pPr>
            <w:r w:rsidRPr="00A57FCC">
              <w:rPr>
                <w:rFonts w:hint="eastAsia"/>
                <w:color w:val="auto"/>
              </w:rPr>
              <w:t>さとう</w:t>
            </w:r>
            <w:r>
              <w:rPr>
                <w:color w:val="auto"/>
              </w:rPr>
              <w:tab/>
            </w:r>
            <w:r w:rsidRPr="006E0B07">
              <w:rPr>
                <w:color w:val="FF0000"/>
              </w:rPr>
              <w:t xml:space="preserve">sort </w:t>
            </w:r>
            <w:r w:rsidRPr="006E0B07">
              <w:rPr>
                <w:rFonts w:hint="eastAsia"/>
                <w:color w:val="FF0000"/>
              </w:rPr>
              <w:t>コマンド</w:t>
            </w:r>
            <w:r w:rsidR="006E0B07" w:rsidRPr="006E0B07">
              <w:rPr>
                <w:rFonts w:hint="eastAsia"/>
                <w:color w:val="FF0000"/>
              </w:rPr>
              <w:t>は</w:t>
            </w:r>
            <w:r w:rsidRPr="006E0B07">
              <w:rPr>
                <w:rFonts w:hint="eastAsia"/>
                <w:color w:val="FF0000"/>
              </w:rPr>
              <w:t>標準入力を処理して、その結果を</w:t>
            </w:r>
          </w:p>
          <w:p w14:paraId="14FEF11F" w14:textId="732F0064" w:rsidR="00A57FCC" w:rsidRPr="00A57FCC" w:rsidRDefault="00A57FCC" w:rsidP="00A57FCC">
            <w:pPr>
              <w:pStyle w:val="3-"/>
              <w:tabs>
                <w:tab w:val="clear" w:pos="838"/>
                <w:tab w:val="left" w:pos="980"/>
              </w:tabs>
              <w:rPr>
                <w:color w:val="auto"/>
              </w:rPr>
            </w:pPr>
            <w:r w:rsidRPr="00A57FCC">
              <w:rPr>
                <w:rFonts w:hint="eastAsia"/>
                <w:color w:val="auto"/>
              </w:rPr>
              <w:t>すずき</w:t>
            </w:r>
            <w:r>
              <w:rPr>
                <w:color w:val="auto"/>
              </w:rPr>
              <w:tab/>
            </w:r>
            <w:r w:rsidRPr="006E0B07">
              <w:rPr>
                <w:rFonts w:hint="eastAsia"/>
                <w:color w:val="FF0000"/>
              </w:rPr>
              <w:t>標準出力（画面）に出力</w:t>
            </w:r>
            <w:r w:rsidR="006E0B07" w:rsidRPr="006E0B07">
              <w:rPr>
                <w:rFonts w:hint="eastAsia"/>
                <w:color w:val="FF0000"/>
              </w:rPr>
              <w:t>。</w:t>
            </w:r>
          </w:p>
          <w:p w14:paraId="1374FDDE" w14:textId="77777777" w:rsidR="00A57FCC" w:rsidRPr="00A57FCC" w:rsidRDefault="00A57FCC" w:rsidP="00A57FCC">
            <w:pPr>
              <w:pStyle w:val="3-"/>
              <w:rPr>
                <w:color w:val="auto"/>
              </w:rPr>
            </w:pPr>
            <w:r w:rsidRPr="00A57FCC">
              <w:rPr>
                <w:rFonts w:hint="eastAsia"/>
                <w:color w:val="auto"/>
              </w:rPr>
              <w:t>たなか</w:t>
            </w:r>
          </w:p>
          <w:p w14:paraId="0A3BEBB1" w14:textId="77777777" w:rsidR="00A57FCC" w:rsidRPr="00A57FCC" w:rsidRDefault="00A57FCC" w:rsidP="00A57FCC">
            <w:pPr>
              <w:pStyle w:val="3-"/>
              <w:rPr>
                <w:color w:val="auto"/>
              </w:rPr>
            </w:pPr>
            <w:r w:rsidRPr="00A57FCC">
              <w:rPr>
                <w:rFonts w:hint="eastAsia"/>
                <w:color w:val="auto"/>
              </w:rPr>
              <w:t>なかむら</w:t>
            </w:r>
          </w:p>
          <w:p w14:paraId="37CDA810" w14:textId="77777777" w:rsidR="00A57FCC" w:rsidRPr="00A57FCC" w:rsidRDefault="00A57FCC" w:rsidP="00A57FCC">
            <w:pPr>
              <w:pStyle w:val="3-"/>
              <w:rPr>
                <w:color w:val="auto"/>
              </w:rPr>
            </w:pPr>
            <w:r w:rsidRPr="00A57FCC">
              <w:rPr>
                <w:rFonts w:hint="eastAsia"/>
                <w:color w:val="auto"/>
              </w:rPr>
              <w:t>やまだ</w:t>
            </w:r>
          </w:p>
          <w:p w14:paraId="67B54195" w14:textId="77777777" w:rsidR="00A57FCC" w:rsidRPr="00A57FCC" w:rsidRDefault="00A57FCC" w:rsidP="00A57FCC">
            <w:pPr>
              <w:pStyle w:val="3-"/>
              <w:rPr>
                <w:color w:val="auto"/>
              </w:rPr>
            </w:pPr>
            <w:r w:rsidRPr="00A57FCC">
              <w:rPr>
                <w:rFonts w:hint="eastAsia"/>
                <w:color w:val="auto"/>
              </w:rPr>
              <w:t>やまもと</w:t>
            </w:r>
          </w:p>
          <w:p w14:paraId="2F75B4BF" w14:textId="2FA1CDD1" w:rsidR="00A57FCC" w:rsidRPr="00A57FCC" w:rsidRDefault="00A57FCC" w:rsidP="00A57FCC">
            <w:pPr>
              <w:pStyle w:val="3-"/>
            </w:pPr>
            <w:r w:rsidRPr="00A57FCC">
              <w:rPr>
                <w:rFonts w:hint="eastAsia"/>
                <w:color w:val="auto"/>
              </w:rPr>
              <w:t>よしだ</w:t>
            </w:r>
          </w:p>
        </w:tc>
      </w:tr>
    </w:tbl>
    <w:p w14:paraId="54C96568" w14:textId="6C6760B7" w:rsidR="00BD6BA8" w:rsidRDefault="00BD6BA8" w:rsidP="00BD6BA8">
      <w:pPr>
        <w:pStyle w:val="3"/>
      </w:pPr>
      <w:bookmarkStart w:id="179" w:name="_Toc379778089"/>
      <w:r>
        <w:rPr>
          <w:rFonts w:hint="eastAsia"/>
        </w:rPr>
        <w:t>名前付きパイプ（</w:t>
      </w:r>
      <w:r>
        <w:rPr>
          <w:rFonts w:hint="eastAsia"/>
        </w:rPr>
        <w:t>Uninx</w:t>
      </w:r>
      <w:r>
        <w:rPr>
          <w:rFonts w:hint="eastAsia"/>
        </w:rPr>
        <w:t>）</w:t>
      </w:r>
      <w:bookmarkEnd w:id="179"/>
      <w:r w:rsidR="00F12475">
        <w:fldChar w:fldCharType="begin"/>
      </w:r>
      <w:r w:rsidR="00F12475">
        <w:instrText xml:space="preserve"> XE "</w:instrText>
      </w:r>
      <w:r w:rsidR="00F12475">
        <w:rPr>
          <w:rFonts w:hint="eastAsia"/>
        </w:rPr>
        <w:instrText>名前付きパイプ</w:instrText>
      </w:r>
      <w:r w:rsidR="00F12475">
        <w:rPr>
          <w:rFonts w:hint="eastAsia"/>
        </w:rPr>
        <w:instrText>(Unix)</w:instrText>
      </w:r>
      <w:r w:rsidR="00F12475">
        <w:instrText>" \y “</w:instrText>
      </w:r>
      <w:r w:rsidR="00F12475">
        <w:rPr>
          <w:rFonts w:hint="eastAsia"/>
        </w:rPr>
        <w:instrText>なまえつきぱいぷ</w:instrText>
      </w:r>
      <w:r w:rsidR="00F12475">
        <w:rPr>
          <w:rFonts w:hint="eastAsia"/>
        </w:rPr>
        <w:instrText>(Unix)</w:instrText>
      </w:r>
      <w:r w:rsidR="00F12475">
        <w:instrText xml:space="preserve">” </w:instrText>
      </w:r>
      <w:r w:rsidR="00F12475">
        <w:fldChar w:fldCharType="end"/>
      </w:r>
    </w:p>
    <w:p w14:paraId="4D441F0C" w14:textId="705EC23E" w:rsidR="00BD6BA8" w:rsidRDefault="00BD6BA8" w:rsidP="00BD6BA8">
      <w:pPr>
        <w:pStyle w:val="aa"/>
        <w:ind w:leftChars="202" w:left="424" w:firstLineChars="128" w:firstLine="269"/>
      </w:pPr>
      <w:r>
        <w:t>Unix</w:t>
      </w:r>
      <w:r>
        <w:t>の名前付きパイプ。</w:t>
      </w:r>
      <w:r>
        <w:rPr>
          <w:rFonts w:hint="eastAsia"/>
        </w:rPr>
        <w:t>Windows</w:t>
      </w:r>
      <w:r>
        <w:rPr>
          <w:rFonts w:hint="eastAsia"/>
        </w:rPr>
        <w:t>の同名技術とは全く別もの。</w:t>
      </w:r>
    </w:p>
    <w:p w14:paraId="4967E826" w14:textId="77777777" w:rsidR="00BD6BA8" w:rsidRDefault="00BD6BA8" w:rsidP="00BD6BA8">
      <w:pPr>
        <w:pStyle w:val="aa"/>
        <w:ind w:leftChars="202" w:left="424" w:firstLineChars="128" w:firstLine="269"/>
      </w:pPr>
      <w:r>
        <w:rPr>
          <w:rFonts w:hint="eastAsia"/>
        </w:rPr>
        <w:t>パイプ「</w:t>
      </w:r>
      <w:r>
        <w:rPr>
          <w:rFonts w:hint="eastAsia"/>
        </w:rPr>
        <w:t>|</w:t>
      </w:r>
      <w:r>
        <w:rPr>
          <w:rFonts w:hint="eastAsia"/>
        </w:rPr>
        <w:t>」の代わりに</w:t>
      </w:r>
      <w:r>
        <w:rPr>
          <w:rFonts w:hint="eastAsia"/>
        </w:rPr>
        <w:t xml:space="preserve"> mkfifo </w:t>
      </w:r>
      <w:r>
        <w:rPr>
          <w:rFonts w:hint="eastAsia"/>
        </w:rPr>
        <w:t>コマンドで作成したファイル（例えば</w:t>
      </w:r>
      <w:r>
        <w:rPr>
          <w:rFonts w:hint="eastAsia"/>
        </w:rPr>
        <w:t xml:space="preserve"> /tmp/test_pipe </w:t>
      </w:r>
      <w:r>
        <w:rPr>
          <w:rFonts w:hint="eastAsia"/>
        </w:rPr>
        <w:t>といったファイルを作る）にリダイレクトすることで、パイプと同様のシーケンシャル</w:t>
      </w:r>
      <w:r>
        <w:rPr>
          <w:rFonts w:hint="eastAsia"/>
        </w:rPr>
        <w:lastRenderedPageBreak/>
        <w:t>な通信を行う。</w:t>
      </w:r>
    </w:p>
    <w:p w14:paraId="3241DD03" w14:textId="77777777" w:rsidR="00BD6BA8" w:rsidRPr="000F3603" w:rsidRDefault="00BD6BA8" w:rsidP="00BD6BA8">
      <w:pPr>
        <w:pStyle w:val="aa"/>
        <w:keepNext/>
        <w:widowControl/>
        <w:spacing w:beforeLines="50" w:before="180"/>
        <w:ind w:leftChars="203" w:left="447" w:hangingChars="10" w:hanging="21"/>
      </w:pPr>
      <w:r>
        <w:rPr>
          <w:rFonts w:hint="eastAsia"/>
        </w:rPr>
        <w:t>名前付きパイプを使用：（</w:t>
      </w:r>
      <w:r>
        <w:rPr>
          <w:rFonts w:hint="eastAsia"/>
        </w:rPr>
        <w:t>c</w:t>
      </w:r>
      <w:r>
        <w:t>at</w:t>
      </w:r>
      <w:r>
        <w:rPr>
          <w:rFonts w:hint="eastAsia"/>
        </w:rPr>
        <w:t>コマンドと</w:t>
      </w:r>
      <w:r>
        <w:rPr>
          <w:rFonts w:hint="eastAsia"/>
        </w:rPr>
        <w:t>sort</w:t>
      </w:r>
      <w:r>
        <w:rPr>
          <w:rFonts w:hint="eastAsia"/>
        </w:rPr>
        <w:t>コマンドを連結）</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BD6BA8" w14:paraId="0409333D" w14:textId="77777777" w:rsidTr="00AD5E86">
        <w:tc>
          <w:tcPr>
            <w:tcW w:w="8079" w:type="dxa"/>
          </w:tcPr>
          <w:p w14:paraId="23C88273" w14:textId="77777777" w:rsidR="00BD6BA8" w:rsidRPr="007C5B7A" w:rsidRDefault="00BD6BA8" w:rsidP="00AD5E86">
            <w:pPr>
              <w:pStyle w:val="3-"/>
              <w:rPr>
                <w:color w:val="FF0000"/>
              </w:rPr>
            </w:pPr>
            <w:r w:rsidRPr="007C5B7A">
              <w:rPr>
                <w:rFonts w:hint="eastAsia"/>
              </w:rPr>
              <w:t xml:space="preserve">$ </w:t>
            </w:r>
            <w:r w:rsidRPr="007C5B7A">
              <w:rPr>
                <w:rFonts w:hint="eastAsia"/>
                <w:color w:val="FF0000"/>
              </w:rPr>
              <w:t>mkfifo</w:t>
            </w:r>
            <w:r w:rsidRPr="007C5B7A">
              <w:rPr>
                <w:rFonts w:hint="eastAsia"/>
              </w:rPr>
              <w:t xml:space="preserve"> /tmp/test_pipe</w:t>
            </w:r>
            <w:r>
              <w:tab/>
            </w:r>
            <w:r>
              <w:tab/>
            </w:r>
            <w:r>
              <w:tab/>
            </w:r>
            <w:r w:rsidRPr="007C5B7A">
              <w:rPr>
                <w:rFonts w:hint="eastAsia"/>
                <w:color w:val="FF0000"/>
              </w:rPr>
              <w:t>←名前付きパイプを作成</w:t>
            </w:r>
          </w:p>
          <w:p w14:paraId="5E413EC2" w14:textId="77777777" w:rsidR="00BD6BA8" w:rsidRDefault="00BD6BA8" w:rsidP="00AD5E86">
            <w:pPr>
              <w:pStyle w:val="3-"/>
            </w:pPr>
            <w:r w:rsidRPr="007C5B7A">
              <w:t xml:space="preserve">$ cat test.txt </w:t>
            </w:r>
            <w:r w:rsidRPr="007C5B7A">
              <w:rPr>
                <w:color w:val="FF0000"/>
              </w:rPr>
              <w:t>&gt;</w:t>
            </w:r>
            <w:r w:rsidRPr="007C5B7A">
              <w:t xml:space="preserve"> </w:t>
            </w:r>
            <w:r w:rsidRPr="007C5B7A">
              <w:rPr>
                <w:rFonts w:hint="eastAsia"/>
              </w:rPr>
              <w:t>/tmp/test_pipe</w:t>
            </w:r>
            <w:r w:rsidRPr="007C5B7A">
              <w:t xml:space="preserve"> &amp;</w:t>
            </w:r>
            <w:r>
              <w:tab/>
            </w:r>
            <w:r w:rsidRPr="007C5B7A">
              <w:rPr>
                <w:rFonts w:hint="eastAsia"/>
                <w:color w:val="FF0000"/>
              </w:rPr>
              <w:t>←「&gt;」が標準出力へのリダイレクト</w:t>
            </w:r>
            <w:r w:rsidRPr="007C5B7A">
              <w:rPr>
                <w:color w:val="FF0000"/>
              </w:rPr>
              <w:tab/>
            </w:r>
            <w:r w:rsidRPr="007C5B7A">
              <w:rPr>
                <w:rFonts w:hint="eastAsia"/>
                <w:color w:val="FF0000"/>
              </w:rPr>
              <w:t>「&amp;」はプロセスの終了を待たずに</w:t>
            </w:r>
          </w:p>
          <w:p w14:paraId="08116F2C" w14:textId="77777777" w:rsidR="00BD6BA8" w:rsidRPr="007C5B7A" w:rsidRDefault="00BD6BA8" w:rsidP="00AD5E86">
            <w:pPr>
              <w:pStyle w:val="3-"/>
              <w:rPr>
                <w:color w:val="FF0000"/>
              </w:rPr>
            </w:pPr>
            <w:r>
              <w:tab/>
            </w:r>
            <w:r>
              <w:tab/>
            </w:r>
            <w:r>
              <w:tab/>
            </w:r>
            <w:r>
              <w:tab/>
            </w:r>
            <w:r>
              <w:tab/>
            </w:r>
            <w:r>
              <w:tab/>
            </w:r>
            <w:r>
              <w:tab/>
            </w:r>
            <w:r>
              <w:tab/>
            </w:r>
            <w:r>
              <w:tab/>
            </w:r>
            <w:r>
              <w:tab/>
            </w:r>
            <w:r>
              <w:tab/>
            </w:r>
            <w:r>
              <w:tab/>
            </w:r>
            <w:r w:rsidRPr="007C5B7A">
              <w:rPr>
                <w:rFonts w:hint="eastAsia"/>
                <w:color w:val="FF0000"/>
              </w:rPr>
              <w:t>バックグラウンド実行させる指定</w:t>
            </w:r>
          </w:p>
          <w:p w14:paraId="1FE2A488" w14:textId="77777777" w:rsidR="00BD6BA8" w:rsidRPr="007C5B7A" w:rsidRDefault="00BD6BA8" w:rsidP="00AD5E86">
            <w:pPr>
              <w:pStyle w:val="3-"/>
            </w:pPr>
            <w:r w:rsidRPr="007C5B7A">
              <w:t xml:space="preserve">$ sort </w:t>
            </w:r>
            <w:r w:rsidRPr="007C5B7A">
              <w:rPr>
                <w:color w:val="FF0000"/>
              </w:rPr>
              <w:t>&lt;</w:t>
            </w:r>
            <w:r w:rsidRPr="007C5B7A">
              <w:t xml:space="preserve"> </w:t>
            </w:r>
            <w:r w:rsidRPr="007C5B7A">
              <w:rPr>
                <w:rFonts w:hint="eastAsia"/>
              </w:rPr>
              <w:t>/tmp/test_pipe</w:t>
            </w:r>
            <w:r>
              <w:tab/>
            </w:r>
            <w:r>
              <w:tab/>
            </w:r>
            <w:r>
              <w:tab/>
            </w:r>
            <w:r w:rsidRPr="007C5B7A">
              <w:rPr>
                <w:rFonts w:hint="eastAsia"/>
                <w:color w:val="FF0000"/>
              </w:rPr>
              <w:t>←「&lt;</w:t>
            </w:r>
            <w:r w:rsidRPr="007C5B7A">
              <w:rPr>
                <w:color w:val="FF0000"/>
              </w:rPr>
              <w:t>」</w:t>
            </w:r>
            <w:r w:rsidRPr="007C5B7A">
              <w:rPr>
                <w:rFonts w:hint="eastAsia"/>
                <w:color w:val="FF0000"/>
              </w:rPr>
              <w:t>が標準入力へのリダイレクト</w:t>
            </w:r>
          </w:p>
          <w:p w14:paraId="54CEBC10" w14:textId="77777777" w:rsidR="00BD6BA8" w:rsidRDefault="00BD6BA8" w:rsidP="00AD5E86">
            <w:pPr>
              <w:pStyle w:val="3-"/>
              <w:rPr>
                <w:color w:val="auto"/>
              </w:rPr>
            </w:pPr>
            <w:r w:rsidRPr="00A57FCC">
              <w:rPr>
                <w:rFonts w:hint="eastAsia"/>
                <w:color w:val="auto"/>
              </w:rPr>
              <w:t>いしい</w:t>
            </w:r>
          </w:p>
          <w:p w14:paraId="1A1196AB" w14:textId="77777777" w:rsidR="00BD6BA8" w:rsidRPr="00A57FCC" w:rsidRDefault="00BD6BA8" w:rsidP="00AD5E86">
            <w:pPr>
              <w:pStyle w:val="3-"/>
              <w:tabs>
                <w:tab w:val="clear" w:pos="838"/>
                <w:tab w:val="left" w:pos="980"/>
              </w:tabs>
              <w:rPr>
                <w:color w:val="FF0000"/>
              </w:rPr>
            </w:pPr>
            <w:r w:rsidRPr="00A57FCC">
              <w:rPr>
                <w:rFonts w:hint="eastAsia"/>
                <w:color w:val="auto"/>
              </w:rPr>
              <w:t>いとう</w:t>
            </w:r>
          </w:p>
          <w:p w14:paraId="2FCDE455" w14:textId="77777777" w:rsidR="00BD6BA8" w:rsidRPr="00A57FCC" w:rsidRDefault="00BD6BA8" w:rsidP="00AD5E86">
            <w:pPr>
              <w:pStyle w:val="3-"/>
              <w:tabs>
                <w:tab w:val="clear" w:pos="838"/>
                <w:tab w:val="left" w:pos="980"/>
              </w:tabs>
              <w:rPr>
                <w:color w:val="FF0000"/>
              </w:rPr>
            </w:pPr>
            <w:r w:rsidRPr="00A57FCC">
              <w:rPr>
                <w:rFonts w:hint="eastAsia"/>
                <w:color w:val="auto"/>
              </w:rPr>
              <w:t>こばやし</w:t>
            </w:r>
          </w:p>
          <w:p w14:paraId="08BD4BED" w14:textId="77777777" w:rsidR="00BD6BA8" w:rsidRPr="00A57FCC" w:rsidRDefault="00BD6BA8" w:rsidP="00AD5E86">
            <w:pPr>
              <w:pStyle w:val="3-"/>
              <w:tabs>
                <w:tab w:val="clear" w:pos="838"/>
                <w:tab w:val="left" w:pos="980"/>
              </w:tabs>
              <w:rPr>
                <w:color w:val="auto"/>
              </w:rPr>
            </w:pPr>
            <w:r w:rsidRPr="00A57FCC">
              <w:rPr>
                <w:rFonts w:hint="eastAsia"/>
                <w:color w:val="auto"/>
              </w:rPr>
              <w:t>さとう</w:t>
            </w:r>
          </w:p>
          <w:p w14:paraId="61167BAB" w14:textId="77777777" w:rsidR="00BD6BA8" w:rsidRPr="00A57FCC" w:rsidRDefault="00BD6BA8" w:rsidP="00AD5E86">
            <w:pPr>
              <w:pStyle w:val="3-"/>
              <w:tabs>
                <w:tab w:val="clear" w:pos="838"/>
                <w:tab w:val="left" w:pos="980"/>
              </w:tabs>
              <w:rPr>
                <w:color w:val="auto"/>
              </w:rPr>
            </w:pPr>
            <w:r w:rsidRPr="00A57FCC">
              <w:rPr>
                <w:rFonts w:hint="eastAsia"/>
                <w:color w:val="auto"/>
              </w:rPr>
              <w:t>すずき</w:t>
            </w:r>
          </w:p>
          <w:p w14:paraId="36932E48" w14:textId="77777777" w:rsidR="00BD6BA8" w:rsidRPr="00A57FCC" w:rsidRDefault="00BD6BA8" w:rsidP="00AD5E86">
            <w:pPr>
              <w:pStyle w:val="3-"/>
              <w:rPr>
                <w:color w:val="auto"/>
              </w:rPr>
            </w:pPr>
            <w:r w:rsidRPr="00A57FCC">
              <w:rPr>
                <w:rFonts w:hint="eastAsia"/>
                <w:color w:val="auto"/>
              </w:rPr>
              <w:t>たなか</w:t>
            </w:r>
          </w:p>
          <w:p w14:paraId="47634DDB" w14:textId="77777777" w:rsidR="00BD6BA8" w:rsidRPr="00A57FCC" w:rsidRDefault="00BD6BA8" w:rsidP="00AD5E86">
            <w:pPr>
              <w:pStyle w:val="3-"/>
              <w:rPr>
                <w:color w:val="auto"/>
              </w:rPr>
            </w:pPr>
            <w:r w:rsidRPr="00A57FCC">
              <w:rPr>
                <w:rFonts w:hint="eastAsia"/>
                <w:color w:val="auto"/>
              </w:rPr>
              <w:t>なかむら</w:t>
            </w:r>
          </w:p>
          <w:p w14:paraId="47AEB242" w14:textId="77777777" w:rsidR="00BD6BA8" w:rsidRPr="00A57FCC" w:rsidRDefault="00BD6BA8" w:rsidP="00AD5E86">
            <w:pPr>
              <w:pStyle w:val="3-"/>
              <w:rPr>
                <w:color w:val="auto"/>
              </w:rPr>
            </w:pPr>
            <w:r w:rsidRPr="00A57FCC">
              <w:rPr>
                <w:rFonts w:hint="eastAsia"/>
                <w:color w:val="auto"/>
              </w:rPr>
              <w:t>やまだ</w:t>
            </w:r>
          </w:p>
          <w:p w14:paraId="13F976CE" w14:textId="77777777" w:rsidR="00BD6BA8" w:rsidRPr="00A57FCC" w:rsidRDefault="00BD6BA8" w:rsidP="00AD5E86">
            <w:pPr>
              <w:pStyle w:val="3-"/>
              <w:rPr>
                <w:color w:val="auto"/>
              </w:rPr>
            </w:pPr>
            <w:r w:rsidRPr="00A57FCC">
              <w:rPr>
                <w:rFonts w:hint="eastAsia"/>
                <w:color w:val="auto"/>
              </w:rPr>
              <w:t>やまもと</w:t>
            </w:r>
          </w:p>
          <w:p w14:paraId="644F74BB" w14:textId="77777777" w:rsidR="00BD6BA8" w:rsidRDefault="00BD6BA8" w:rsidP="00AD5E86">
            <w:pPr>
              <w:pStyle w:val="3-"/>
              <w:rPr>
                <w:color w:val="auto"/>
              </w:rPr>
            </w:pPr>
            <w:r w:rsidRPr="00A57FCC">
              <w:rPr>
                <w:rFonts w:hint="eastAsia"/>
                <w:color w:val="auto"/>
              </w:rPr>
              <w:t>よしだ</w:t>
            </w:r>
          </w:p>
          <w:p w14:paraId="573E171A" w14:textId="77777777" w:rsidR="00BD6BA8" w:rsidRPr="00A57FCC" w:rsidRDefault="00BD6BA8" w:rsidP="00AD5E86">
            <w:pPr>
              <w:pStyle w:val="3-"/>
            </w:pPr>
            <w:r w:rsidRPr="007C5B7A">
              <w:t>$ rm /tmp/test_pipe</w:t>
            </w:r>
            <w:r>
              <w:rPr>
                <w:color w:val="auto"/>
              </w:rPr>
              <w:tab/>
            </w:r>
            <w:r>
              <w:rPr>
                <w:color w:val="auto"/>
              </w:rPr>
              <w:tab/>
            </w:r>
            <w:r>
              <w:rPr>
                <w:color w:val="auto"/>
              </w:rPr>
              <w:tab/>
            </w:r>
            <w:r w:rsidRPr="007C5B7A">
              <w:rPr>
                <w:rFonts w:hint="eastAsia"/>
                <w:color w:val="FF0000"/>
              </w:rPr>
              <w:t>←名前付きパイプを削除</w:t>
            </w:r>
          </w:p>
        </w:tc>
      </w:tr>
    </w:tbl>
    <w:p w14:paraId="65C0FA96" w14:textId="739A7EFA" w:rsidR="00BD6BA8" w:rsidRDefault="00BD6BA8" w:rsidP="00BD6BA8">
      <w:pPr>
        <w:pStyle w:val="2"/>
      </w:pPr>
      <w:bookmarkStart w:id="180" w:name="_Toc379778090"/>
      <w:r>
        <w:rPr>
          <w:rFonts w:hint="eastAsia"/>
        </w:rPr>
        <w:t>プロセス間のデータ共有③：ネットワーク通信</w:t>
      </w:r>
      <w:bookmarkEnd w:id="180"/>
      <w:r w:rsidR="00F12475">
        <w:fldChar w:fldCharType="begin"/>
      </w:r>
      <w:r w:rsidR="00F12475">
        <w:instrText xml:space="preserve"> XE "</w:instrText>
      </w:r>
      <w:r w:rsidR="00F12475">
        <w:rPr>
          <w:rFonts w:hint="eastAsia"/>
        </w:rPr>
        <w:instrText>ネットワーク通信</w:instrText>
      </w:r>
      <w:r w:rsidR="00F12475">
        <w:instrText>" \y “</w:instrText>
      </w:r>
      <w:r w:rsidR="00F12475">
        <w:rPr>
          <w:rFonts w:hint="eastAsia"/>
        </w:rPr>
        <w:instrText>ねっとわーくつうしん</w:instrText>
      </w:r>
      <w:r w:rsidR="00F12475">
        <w:instrText xml:space="preserve">” </w:instrText>
      </w:r>
      <w:r w:rsidR="00F12475">
        <w:fldChar w:fldCharType="end"/>
      </w:r>
    </w:p>
    <w:p w14:paraId="375A38D7" w14:textId="1847BF9D" w:rsidR="00BD6BA8" w:rsidRDefault="00BD6BA8" w:rsidP="00BD6BA8">
      <w:pPr>
        <w:pStyle w:val="a9"/>
        <w:ind w:firstLine="283"/>
      </w:pPr>
      <w:r>
        <w:rPr>
          <w:rFonts w:hint="eastAsia"/>
        </w:rPr>
        <w:t>ネットワーク通信もまたプロセス間通信の手法となりえる。</w:t>
      </w:r>
    </w:p>
    <w:p w14:paraId="1B435C9C" w14:textId="77777777" w:rsidR="00BD6BA8" w:rsidRDefault="00BD6BA8" w:rsidP="00BD6BA8">
      <w:pPr>
        <w:pStyle w:val="a9"/>
        <w:ind w:firstLine="283"/>
      </w:pPr>
      <w:r>
        <w:rPr>
          <w:rFonts w:hint="eastAsia"/>
        </w:rPr>
        <w:t>これも</w:t>
      </w:r>
      <w:r>
        <w:t>簡単な技術紹介だけしておく</w:t>
      </w:r>
      <w:r>
        <w:rPr>
          <w:rFonts w:hint="eastAsia"/>
        </w:rPr>
        <w:t>。</w:t>
      </w:r>
    </w:p>
    <w:p w14:paraId="4661208B" w14:textId="0CC495A6" w:rsidR="006E0B07" w:rsidRDefault="006E0B07" w:rsidP="006E0B07">
      <w:pPr>
        <w:pStyle w:val="3"/>
      </w:pPr>
      <w:bookmarkStart w:id="181" w:name="_Toc379778091"/>
      <w:r>
        <w:rPr>
          <w:rFonts w:hint="eastAsia"/>
        </w:rPr>
        <w:t>名前付きパイプ（</w:t>
      </w:r>
      <w:r>
        <w:rPr>
          <w:rFonts w:hint="eastAsia"/>
        </w:rPr>
        <w:t>Windows</w:t>
      </w:r>
      <w:r>
        <w:rPr>
          <w:rFonts w:hint="eastAsia"/>
        </w:rPr>
        <w:t>）</w:t>
      </w:r>
      <w:bookmarkEnd w:id="181"/>
      <w:r w:rsidR="00F12475">
        <w:fldChar w:fldCharType="begin"/>
      </w:r>
      <w:r w:rsidR="00F12475">
        <w:instrText xml:space="preserve"> XE "</w:instrText>
      </w:r>
      <w:r w:rsidR="00F12475">
        <w:rPr>
          <w:rFonts w:hint="eastAsia"/>
        </w:rPr>
        <w:instrText>名前付きパイプ</w:instrText>
      </w:r>
      <w:r w:rsidR="00F12475">
        <w:rPr>
          <w:rFonts w:hint="eastAsia"/>
        </w:rPr>
        <w:instrText>(Windows)</w:instrText>
      </w:r>
      <w:r w:rsidR="00F12475">
        <w:instrText>" \y “</w:instrText>
      </w:r>
      <w:r w:rsidR="00F12475">
        <w:rPr>
          <w:rFonts w:hint="eastAsia"/>
        </w:rPr>
        <w:instrText>なまえつきぱいぷ</w:instrText>
      </w:r>
      <w:r w:rsidR="00F12475">
        <w:rPr>
          <w:rFonts w:hint="eastAsia"/>
        </w:rPr>
        <w:instrText>(</w:instrText>
      </w:r>
      <w:r w:rsidR="00F12475">
        <w:instrText>Windows</w:instrText>
      </w:r>
      <w:r w:rsidR="00F12475">
        <w:rPr>
          <w:rFonts w:hint="eastAsia"/>
        </w:rPr>
        <w:instrText>)</w:instrText>
      </w:r>
      <w:r w:rsidR="00F12475">
        <w:instrText xml:space="preserve">” </w:instrText>
      </w:r>
      <w:r w:rsidR="00F12475">
        <w:fldChar w:fldCharType="end"/>
      </w:r>
    </w:p>
    <w:p w14:paraId="16E48245" w14:textId="2DA00FD6" w:rsidR="006E0B07" w:rsidRDefault="006E0B07" w:rsidP="006E0B07">
      <w:pPr>
        <w:pStyle w:val="aa"/>
        <w:ind w:left="447" w:firstLine="283"/>
      </w:pPr>
      <w:r>
        <w:rPr>
          <w:rFonts w:hint="eastAsia"/>
        </w:rPr>
        <w:t>Windows</w:t>
      </w:r>
      <w:r>
        <w:rPr>
          <w:rFonts w:hint="eastAsia"/>
        </w:rPr>
        <w:t>用のプロセス間通信およびネットワーク通信の手法。</w:t>
      </w:r>
    </w:p>
    <w:p w14:paraId="05605EC9" w14:textId="0C444848" w:rsidR="006E0B07" w:rsidRDefault="006E0B07" w:rsidP="006E0B07">
      <w:pPr>
        <w:pStyle w:val="aa"/>
        <w:ind w:left="447" w:firstLine="283"/>
      </w:pPr>
      <w:r>
        <w:rPr>
          <w:rFonts w:hint="eastAsia"/>
        </w:rPr>
        <w:t>「パイプ」と名がつくものの、パイプとは別物</w:t>
      </w:r>
      <w:r w:rsidR="00BD6BA8">
        <w:rPr>
          <w:rFonts w:hint="eastAsia"/>
        </w:rPr>
        <w:t>であり、</w:t>
      </w:r>
      <w:r w:rsidR="00BD6BA8">
        <w:rPr>
          <w:rFonts w:hint="eastAsia"/>
        </w:rPr>
        <w:t>Unix</w:t>
      </w:r>
      <w:r w:rsidR="00BD6BA8">
        <w:rPr>
          <w:rFonts w:hint="eastAsia"/>
        </w:rPr>
        <w:t>の名前付きパイプとも全く異なる。</w:t>
      </w:r>
    </w:p>
    <w:p w14:paraId="0B50836D" w14:textId="1C4F7F92" w:rsidR="006E0B07" w:rsidRDefault="006E0B07" w:rsidP="006E0B07">
      <w:pPr>
        <w:pStyle w:val="aa"/>
        <w:ind w:left="447" w:firstLine="283"/>
      </w:pPr>
      <w:r>
        <w:rPr>
          <w:rFonts w:hint="eastAsia"/>
        </w:rPr>
        <w:t>性質としては、ソケット通信に近い。</w:t>
      </w:r>
    </w:p>
    <w:p w14:paraId="30DDCB13" w14:textId="3D398920" w:rsidR="006E0B07" w:rsidRDefault="006E0B07" w:rsidP="006E0B07">
      <w:pPr>
        <w:pStyle w:val="aa"/>
        <w:ind w:left="447" w:firstLine="283"/>
      </w:pPr>
      <w:r>
        <w:rPr>
          <w:rFonts w:hint="eastAsia"/>
        </w:rPr>
        <w:t>「</w:t>
      </w:r>
      <w:r>
        <w:rPr>
          <w:rFonts w:hint="eastAsia"/>
        </w:rPr>
        <w:t>\\</w:t>
      </w:r>
      <w:r>
        <w:t xml:space="preserve"> . \</w:t>
      </w:r>
      <w:r>
        <w:rPr>
          <w:rFonts w:hint="eastAsia"/>
        </w:rPr>
        <w:t>（パイプ名）」といったファイルパスのような形式で名前を付けて、パイプと同様のシーケンシャルなデータ通信を行う。パイプと異なり、双方向通信が可能である。</w:t>
      </w:r>
    </w:p>
    <w:p w14:paraId="33DF5C4F" w14:textId="1A495B9F" w:rsidR="006E0B07" w:rsidRDefault="006E0B07" w:rsidP="006E0B07">
      <w:pPr>
        <w:pStyle w:val="aa"/>
        <w:ind w:left="447" w:firstLine="283"/>
      </w:pPr>
      <w:r>
        <w:rPr>
          <w:rFonts w:hint="eastAsia"/>
        </w:rPr>
        <w:t>「</w:t>
      </w:r>
      <w:r>
        <w:rPr>
          <w:rFonts w:hint="eastAsia"/>
        </w:rPr>
        <w:t>\\</w:t>
      </w:r>
      <w:r>
        <w:rPr>
          <w:rFonts w:hint="eastAsia"/>
        </w:rPr>
        <w:t>（コンピュータ名）</w:t>
      </w:r>
      <w:r>
        <w:rPr>
          <w:rFonts w:hint="eastAsia"/>
        </w:rPr>
        <w:t>\</w:t>
      </w:r>
      <w:r>
        <w:rPr>
          <w:rFonts w:hint="eastAsia"/>
        </w:rPr>
        <w:t>（パイプ名）」という</w:t>
      </w:r>
      <w:r>
        <w:rPr>
          <w:rFonts w:hint="eastAsia"/>
        </w:rPr>
        <w:t>UNC</w:t>
      </w:r>
      <w:r>
        <w:rPr>
          <w:rFonts w:hint="eastAsia"/>
        </w:rPr>
        <w:t>（</w:t>
      </w:r>
      <w:r>
        <w:rPr>
          <w:rFonts w:hint="eastAsia"/>
        </w:rPr>
        <w:t xml:space="preserve">Universal Naming Convention = </w:t>
      </w:r>
      <w:r>
        <w:rPr>
          <w:rFonts w:hint="eastAsia"/>
        </w:rPr>
        <w:t>ネットワークパス）を用いることで、ネットワーク通信を介したデータ通信が可能。</w:t>
      </w:r>
    </w:p>
    <w:p w14:paraId="0B4CB5C9" w14:textId="3E41D0D7" w:rsidR="006E0B07" w:rsidRPr="006E0B07" w:rsidRDefault="006E0B07" w:rsidP="006E0B07">
      <w:pPr>
        <w:pStyle w:val="aa"/>
        <w:ind w:left="447" w:firstLine="283"/>
      </w:pPr>
      <w:r>
        <w:rPr>
          <w:rFonts w:hint="eastAsia"/>
        </w:rPr>
        <w:t>通信プロトコルを完全に隠ぺいし、かつ、プロセス間通信もネットワーク通信も全く同じ手続きで行える、きわめて抽象度の高い通信手法。</w:t>
      </w:r>
    </w:p>
    <w:p w14:paraId="6280D8B3" w14:textId="6262FB87" w:rsidR="007C5B7A" w:rsidRDefault="007C5B7A" w:rsidP="007C5B7A">
      <w:pPr>
        <w:pStyle w:val="3"/>
      </w:pPr>
      <w:bookmarkStart w:id="182" w:name="_Toc379778092"/>
      <w:r>
        <w:rPr>
          <w:rFonts w:hint="eastAsia"/>
        </w:rPr>
        <w:t>ソケット</w:t>
      </w:r>
      <w:r w:rsidR="00F12475">
        <w:rPr>
          <w:rFonts w:hint="eastAsia"/>
        </w:rPr>
        <w:t>通信</w:t>
      </w:r>
      <w:bookmarkEnd w:id="182"/>
      <w:r w:rsidR="00F12475">
        <w:fldChar w:fldCharType="begin"/>
      </w:r>
      <w:r w:rsidR="00F12475">
        <w:instrText xml:space="preserve"> XE "</w:instrText>
      </w:r>
      <w:r w:rsidR="00F12475">
        <w:rPr>
          <w:rFonts w:hint="eastAsia"/>
        </w:rPr>
        <w:instrText>ソケット通信</w:instrText>
      </w:r>
      <w:r w:rsidR="00F12475">
        <w:instrText>" \y “</w:instrText>
      </w:r>
      <w:r w:rsidR="00F12475">
        <w:rPr>
          <w:rFonts w:hint="eastAsia"/>
        </w:rPr>
        <w:instrText>そけっとつうしん</w:instrText>
      </w:r>
      <w:r w:rsidR="00F12475">
        <w:instrText xml:space="preserve">” </w:instrText>
      </w:r>
      <w:r w:rsidR="00F12475">
        <w:fldChar w:fldCharType="end"/>
      </w:r>
    </w:p>
    <w:p w14:paraId="04062CF6" w14:textId="377177AE" w:rsidR="007C5B7A" w:rsidRDefault="007C5B7A" w:rsidP="007C5B7A">
      <w:pPr>
        <w:pStyle w:val="aa"/>
        <w:ind w:leftChars="202" w:left="424" w:firstLineChars="128" w:firstLine="269"/>
      </w:pPr>
      <w:r>
        <w:rPr>
          <w:rFonts w:hint="eastAsia"/>
        </w:rPr>
        <w:t>ソケット通信。</w:t>
      </w:r>
    </w:p>
    <w:p w14:paraId="67A09698" w14:textId="511BAF09" w:rsidR="00996303" w:rsidRDefault="00996303" w:rsidP="007C5B7A">
      <w:pPr>
        <w:pStyle w:val="aa"/>
        <w:ind w:leftChars="202" w:left="424" w:firstLineChars="128" w:firstLine="269"/>
      </w:pPr>
      <w:r>
        <w:t>TCP/IP</w:t>
      </w:r>
      <w:r>
        <w:rPr>
          <w:rFonts w:hint="eastAsia"/>
        </w:rPr>
        <w:t>環境で一般的なネットワーク通信手段。</w:t>
      </w:r>
    </w:p>
    <w:p w14:paraId="2E16D8FE" w14:textId="0206F239" w:rsidR="00996303" w:rsidRDefault="00996303" w:rsidP="007C5B7A">
      <w:pPr>
        <w:pStyle w:val="aa"/>
        <w:ind w:leftChars="202" w:left="424" w:firstLineChars="128" w:firstLine="269"/>
      </w:pPr>
      <w:r>
        <w:rPr>
          <w:rFonts w:hint="eastAsia"/>
        </w:rPr>
        <w:t>ローカルアドレス（</w:t>
      </w:r>
      <w:r>
        <w:rPr>
          <w:rFonts w:hint="eastAsia"/>
        </w:rPr>
        <w:t>127.0.0.1</w:t>
      </w:r>
      <w:r>
        <w:rPr>
          <w:rFonts w:hint="eastAsia"/>
        </w:rPr>
        <w:t>）を使ってプロセス間通信に使用しても問題ない。</w:t>
      </w:r>
    </w:p>
    <w:p w14:paraId="71540DFC" w14:textId="17ABA703" w:rsidR="00996303" w:rsidRDefault="00996303" w:rsidP="00996303">
      <w:pPr>
        <w:pStyle w:val="3"/>
      </w:pPr>
      <w:bookmarkStart w:id="183" w:name="_Toc379778093"/>
      <w:r>
        <w:rPr>
          <w:rFonts w:hint="eastAsia"/>
        </w:rPr>
        <w:lastRenderedPageBreak/>
        <w:t>メッセージキュー</w:t>
      </w:r>
      <w:r w:rsidR="00F12475">
        <w:rPr>
          <w:rFonts w:hint="eastAsia"/>
        </w:rPr>
        <w:t>サービス</w:t>
      </w:r>
      <w:bookmarkEnd w:id="183"/>
      <w:r w:rsidR="00F12475">
        <w:fldChar w:fldCharType="begin"/>
      </w:r>
      <w:r w:rsidR="00F12475">
        <w:instrText xml:space="preserve"> XE "</w:instrText>
      </w:r>
      <w:r w:rsidR="00F12475">
        <w:rPr>
          <w:rFonts w:hint="eastAsia"/>
        </w:rPr>
        <w:instrText>メッセージキューサービス</w:instrText>
      </w:r>
      <w:r w:rsidR="00F12475">
        <w:instrText>" \y “</w:instrText>
      </w:r>
      <w:r w:rsidR="00F12475">
        <w:rPr>
          <w:rFonts w:hint="eastAsia"/>
        </w:rPr>
        <w:instrText>めっせーじきゅーさーびす</w:instrText>
      </w:r>
      <w:r w:rsidR="00F12475">
        <w:instrText xml:space="preserve">” </w:instrText>
      </w:r>
      <w:r w:rsidR="00F12475">
        <w:fldChar w:fldCharType="end"/>
      </w:r>
    </w:p>
    <w:p w14:paraId="40A978A1" w14:textId="5EC003FA" w:rsidR="00996303" w:rsidRDefault="00996303" w:rsidP="00996303">
      <w:pPr>
        <w:pStyle w:val="aa"/>
        <w:ind w:leftChars="202" w:left="424" w:firstLineChars="128" w:firstLine="269"/>
      </w:pPr>
      <w:r>
        <w:rPr>
          <w:rFonts w:hint="eastAsia"/>
        </w:rPr>
        <w:t>MSMQ</w:t>
      </w:r>
      <w:r>
        <w:rPr>
          <w:rFonts w:hint="eastAsia"/>
        </w:rPr>
        <w:t>などのメッセージキューサービスアプリケーション（バックグラウンドプロセス）を介して、ネットワーク越しのプロセス間通信を行う手法。</w:t>
      </w:r>
    </w:p>
    <w:p w14:paraId="2DD0F5CD" w14:textId="66884C21" w:rsidR="00996303" w:rsidRDefault="00996303" w:rsidP="00996303">
      <w:pPr>
        <w:pStyle w:val="aa"/>
        <w:ind w:leftChars="202" w:left="424" w:firstLineChars="128" w:firstLine="269"/>
      </w:pPr>
      <w:r>
        <w:rPr>
          <w:rFonts w:hint="eastAsia"/>
        </w:rPr>
        <w:t>メッセージキューアプリケーションがメッセージの永続化（ハードディスクへの保存）を行うので、</w:t>
      </w:r>
      <w:r>
        <w:rPr>
          <w:rFonts w:hint="eastAsia"/>
        </w:rPr>
        <w:t>PC</w:t>
      </w:r>
      <w:r>
        <w:rPr>
          <w:rFonts w:hint="eastAsia"/>
        </w:rPr>
        <w:t>を再起動しても未処理のメッセージが失われず、過去の通信状態も確認できる。</w:t>
      </w:r>
    </w:p>
    <w:p w14:paraId="732279FA" w14:textId="0EF1A701" w:rsidR="00996303" w:rsidRDefault="00996303" w:rsidP="00996303">
      <w:pPr>
        <w:pStyle w:val="aa"/>
        <w:ind w:leftChars="202" w:left="424" w:firstLineChars="128" w:firstLine="269"/>
      </w:pPr>
      <w:r>
        <w:rPr>
          <w:rFonts w:hint="eastAsia"/>
        </w:rPr>
        <w:t>大掛かりな仕組みのため、あまり気軽に用いられるものではない。また、あまりに頻繁なメッセージには対応しきれない。需要なメッセージを確実に送受信しなければならないクリティカルな業務に使用する。</w:t>
      </w:r>
    </w:p>
    <w:p w14:paraId="5B698F21" w14:textId="4EF19D0D" w:rsidR="002C1989" w:rsidRDefault="00D00E70" w:rsidP="002C1989">
      <w:pPr>
        <w:pStyle w:val="1"/>
      </w:pPr>
      <w:bookmarkStart w:id="184" w:name="_Toc379778094"/>
      <w:r>
        <w:rPr>
          <w:rFonts w:hint="eastAsia"/>
        </w:rPr>
        <w:t>並列処理の活用</w:t>
      </w:r>
      <w:bookmarkEnd w:id="184"/>
    </w:p>
    <w:p w14:paraId="5F8733DF" w14:textId="4CE4A032" w:rsidR="00996303" w:rsidRDefault="00996303" w:rsidP="00996303">
      <w:pPr>
        <w:pStyle w:val="a8"/>
        <w:ind w:firstLine="283"/>
      </w:pPr>
      <w:r>
        <w:rPr>
          <w:rFonts w:hint="eastAsia"/>
        </w:rPr>
        <w:t>最後に、</w:t>
      </w:r>
      <w:r w:rsidR="00E61016">
        <w:rPr>
          <w:rFonts w:hint="eastAsia"/>
        </w:rPr>
        <w:t>大規模な並列処理を紹介する。</w:t>
      </w:r>
    </w:p>
    <w:p w14:paraId="1CD37D99" w14:textId="032D52EC" w:rsidR="000A4B90" w:rsidRDefault="000A4B90" w:rsidP="00996303">
      <w:pPr>
        <w:pStyle w:val="a8"/>
        <w:ind w:firstLine="283"/>
      </w:pPr>
      <w:r>
        <w:rPr>
          <w:rFonts w:hint="eastAsia"/>
        </w:rPr>
        <w:t>近年「ビッグデータ」という言葉がはやっているように、各所に膨大なデータがある。</w:t>
      </w:r>
    </w:p>
    <w:p w14:paraId="7CD2D18A" w14:textId="2BB421B5" w:rsidR="000A4B90" w:rsidRDefault="000A4B90" w:rsidP="00996303">
      <w:pPr>
        <w:pStyle w:val="a8"/>
        <w:ind w:firstLine="283"/>
      </w:pPr>
      <w:r>
        <w:rPr>
          <w:rFonts w:hint="eastAsia"/>
        </w:rPr>
        <w:t>この膨大なデータを効率よく処理するには並列処理が欠かせない。</w:t>
      </w:r>
    </w:p>
    <w:p w14:paraId="526D0245" w14:textId="6C8B4999" w:rsidR="000A4B90" w:rsidRDefault="000A4B90" w:rsidP="00996303">
      <w:pPr>
        <w:pStyle w:val="a8"/>
        <w:ind w:firstLine="283"/>
      </w:pPr>
      <w:r>
        <w:rPr>
          <w:rFonts w:hint="eastAsia"/>
        </w:rPr>
        <w:t>ゲーム制作でもまったく無縁の話ではないため、参考までに簡単な技術的説明を記載しておく。</w:t>
      </w:r>
    </w:p>
    <w:p w14:paraId="7666914E" w14:textId="1BCC4A77" w:rsidR="00E71698" w:rsidRDefault="00E71698" w:rsidP="00E71698">
      <w:pPr>
        <w:pStyle w:val="2"/>
      </w:pPr>
      <w:bookmarkStart w:id="185" w:name="_Toc379778095"/>
      <w:r>
        <w:rPr>
          <w:rFonts w:hint="eastAsia"/>
        </w:rPr>
        <w:t>M</w:t>
      </w:r>
      <w:r>
        <w:t>apReduce</w:t>
      </w:r>
      <w:bookmarkEnd w:id="185"/>
      <w:r w:rsidR="00F12475">
        <w:fldChar w:fldCharType="begin"/>
      </w:r>
      <w:r w:rsidR="00F12475">
        <w:instrText xml:space="preserve"> XE "MapReduce" \y “MapReduce” </w:instrText>
      </w:r>
      <w:r w:rsidR="00F12475">
        <w:fldChar w:fldCharType="end"/>
      </w:r>
    </w:p>
    <w:p w14:paraId="7F2F084A" w14:textId="07517FC4" w:rsidR="000A4B90" w:rsidRDefault="000A4B90" w:rsidP="00E71698">
      <w:pPr>
        <w:pStyle w:val="a9"/>
        <w:ind w:firstLine="283"/>
      </w:pPr>
      <w:r>
        <w:rPr>
          <w:rFonts w:hint="eastAsia"/>
        </w:rPr>
        <w:t>MapReduce</w:t>
      </w:r>
      <w:r>
        <w:rPr>
          <w:rFonts w:hint="eastAsia"/>
        </w:rPr>
        <w:t>（マップ</w:t>
      </w:r>
      <w:r w:rsidR="00F12475">
        <w:rPr>
          <w:rFonts w:hint="eastAsia"/>
        </w:rPr>
        <w:t>・</w:t>
      </w:r>
      <w:r>
        <w:rPr>
          <w:rFonts w:hint="eastAsia"/>
        </w:rPr>
        <w:t>リデュース）は、</w:t>
      </w:r>
      <w:r>
        <w:rPr>
          <w:rFonts w:hint="eastAsia"/>
        </w:rPr>
        <w:t>Google</w:t>
      </w:r>
      <w:r>
        <w:rPr>
          <w:rFonts w:hint="eastAsia"/>
        </w:rPr>
        <w:t>によって導入された、分散コンピューティングのプログラミングモデルである。</w:t>
      </w:r>
    </w:p>
    <w:p w14:paraId="589EFFB6" w14:textId="072A1CC8" w:rsidR="000A4B90" w:rsidRDefault="000A4B90" w:rsidP="00E71698">
      <w:pPr>
        <w:pStyle w:val="a9"/>
        <w:ind w:firstLine="283"/>
      </w:pPr>
      <w:r>
        <w:rPr>
          <w:rFonts w:hint="eastAsia"/>
        </w:rPr>
        <w:t>単純なイメージとして、「</w:t>
      </w:r>
      <w:r>
        <w:rPr>
          <w:rFonts w:hint="eastAsia"/>
        </w:rPr>
        <w:t>Map</w:t>
      </w:r>
      <w:r>
        <w:rPr>
          <w:rFonts w:hint="eastAsia"/>
        </w:rPr>
        <w:t>フェーズ」で大量のノード（</w:t>
      </w:r>
      <w:r>
        <w:rPr>
          <w:rFonts w:hint="eastAsia"/>
        </w:rPr>
        <w:t>PC</w:t>
      </w:r>
      <w:r>
        <w:rPr>
          <w:rFonts w:hint="eastAsia"/>
        </w:rPr>
        <w:t>もしくは演算装置）に分散し、「</w:t>
      </w:r>
      <w:r>
        <w:rPr>
          <w:rFonts w:hint="eastAsia"/>
        </w:rPr>
        <w:t>Reduce</w:t>
      </w:r>
      <w:r>
        <w:rPr>
          <w:rFonts w:hint="eastAsia"/>
        </w:rPr>
        <w:t>フェーズ」で</w:t>
      </w:r>
      <w:r w:rsidR="00BD0261">
        <w:rPr>
          <w:rFonts w:hint="eastAsia"/>
        </w:rPr>
        <w:t>段階的に</w:t>
      </w:r>
      <w:r>
        <w:rPr>
          <w:rFonts w:hint="eastAsia"/>
        </w:rPr>
        <w:t>データを集約して結果を得る手法である。</w:t>
      </w:r>
    </w:p>
    <w:p w14:paraId="442ED986" w14:textId="44BD9E9B" w:rsidR="00347242" w:rsidRDefault="00347242" w:rsidP="00347242">
      <w:pPr>
        <w:pStyle w:val="a9"/>
        <w:keepNext/>
        <w:widowControl/>
        <w:spacing w:beforeLines="50" w:before="180"/>
        <w:ind w:firstLineChars="0" w:firstLine="0"/>
      </w:pPr>
      <w:r>
        <w:rPr>
          <w:rFonts w:hint="eastAsia"/>
        </w:rPr>
        <w:lastRenderedPageBreak/>
        <w:t>MapReduce</w:t>
      </w:r>
      <w:r>
        <w:rPr>
          <w:rFonts w:hint="eastAsia"/>
        </w:rPr>
        <w:t>の</w:t>
      </w:r>
      <w:r w:rsidR="005C7991">
        <w:rPr>
          <w:rFonts w:hint="eastAsia"/>
        </w:rPr>
        <w:t>大雑把</w:t>
      </w:r>
      <w:r>
        <w:rPr>
          <w:rFonts w:hint="eastAsia"/>
        </w:rPr>
        <w:t>なイメージ：</w:t>
      </w:r>
    </w:p>
    <w:p w14:paraId="1BE3C2C9" w14:textId="743AA90E" w:rsidR="00347242" w:rsidRPr="00347242" w:rsidRDefault="005C7991" w:rsidP="005C7991">
      <w:pPr>
        <w:pStyle w:val="a9"/>
        <w:keepNext/>
        <w:widowControl/>
        <w:ind w:firstLineChars="0" w:firstLine="0"/>
      </w:pPr>
      <w:r>
        <w:object w:dxaOrig="12631" w:dyaOrig="10321" w14:anchorId="720DFE4D">
          <v:shape id="_x0000_i1044" type="#_x0000_t75" style="width:382.45pt;height:313.35pt" o:ole="">
            <v:imagedata r:id="rId58" o:title=""/>
          </v:shape>
          <o:OLEObject Type="Embed" ProgID="Visio.Drawing.15" ShapeID="_x0000_i1044" DrawAspect="Content" ObjectID="_1453519966" r:id="rId59"/>
        </w:object>
      </w:r>
    </w:p>
    <w:p w14:paraId="70A56656" w14:textId="386D30C3" w:rsidR="00347242" w:rsidRPr="005C7991" w:rsidRDefault="00347242" w:rsidP="005C7991">
      <w:pPr>
        <w:pStyle w:val="a9"/>
        <w:ind w:left="283" w:hangingChars="135" w:hanging="283"/>
        <w:rPr>
          <w:color w:val="FF0000"/>
        </w:rPr>
      </w:pPr>
      <w:r w:rsidRPr="005C7991">
        <w:rPr>
          <w:rFonts w:hint="eastAsia"/>
          <w:color w:val="FF0000"/>
        </w:rPr>
        <w:t>※かなり大雑把なイメージ</w:t>
      </w:r>
      <w:r w:rsidR="005C7991">
        <w:rPr>
          <w:rFonts w:hint="eastAsia"/>
          <w:color w:val="FF0000"/>
        </w:rPr>
        <w:t>であり</w:t>
      </w:r>
      <w:r w:rsidRPr="005C7991">
        <w:rPr>
          <w:rFonts w:hint="eastAsia"/>
          <w:color w:val="FF0000"/>
        </w:rPr>
        <w:t>、実際の処理モデルのイメージとしては適切</w:t>
      </w:r>
      <w:r w:rsidR="005C7991">
        <w:rPr>
          <w:rFonts w:hint="eastAsia"/>
          <w:color w:val="FF0000"/>
        </w:rPr>
        <w:t>なもの</w:t>
      </w:r>
      <w:r w:rsidRPr="005C7991">
        <w:rPr>
          <w:rFonts w:hint="eastAsia"/>
          <w:color w:val="FF0000"/>
        </w:rPr>
        <w:t>ではない。</w:t>
      </w:r>
    </w:p>
    <w:p w14:paraId="3EEAF419" w14:textId="5C61AF31" w:rsidR="004662AC" w:rsidRDefault="004662AC" w:rsidP="005C7991">
      <w:pPr>
        <w:pStyle w:val="a9"/>
        <w:ind w:firstLine="283"/>
      </w:pPr>
      <w:r>
        <w:rPr>
          <w:rFonts w:hint="eastAsia"/>
        </w:rPr>
        <w:t>もう少し具体的な処理のイメージを説明する。</w:t>
      </w:r>
    </w:p>
    <w:p w14:paraId="7FB375D8" w14:textId="4C567CB8" w:rsidR="005C7991" w:rsidRDefault="005C7991" w:rsidP="005C7991">
      <w:pPr>
        <w:pStyle w:val="a9"/>
        <w:spacing w:beforeLines="50" w:before="180"/>
        <w:ind w:firstLine="283"/>
      </w:pPr>
      <w:r>
        <w:rPr>
          <w:rFonts w:hint="eastAsia"/>
        </w:rPr>
        <w:t>同様の処理モデルを適用したサンプルプログラムを、本書中の「</w:t>
      </w:r>
      <w:r>
        <w:rPr>
          <w:rFonts w:hint="eastAsia"/>
        </w:rPr>
        <w:t>C++11</w:t>
      </w:r>
      <w:r>
        <w:rPr>
          <w:rFonts w:hint="eastAsia"/>
        </w:rPr>
        <w:t>版非同期関数」で示しており、その中のソート処理に適用している。</w:t>
      </w:r>
    </w:p>
    <w:p w14:paraId="6ED0AE24" w14:textId="33B17C1D" w:rsidR="004662AC" w:rsidRDefault="005C7991" w:rsidP="005C7991">
      <w:pPr>
        <w:pStyle w:val="a9"/>
        <w:ind w:firstLine="283"/>
      </w:pPr>
      <w:r>
        <w:rPr>
          <w:rFonts w:hint="eastAsia"/>
        </w:rPr>
        <w:t>STL</w:t>
      </w:r>
      <w:r>
        <w:rPr>
          <w:rFonts w:hint="eastAsia"/>
        </w:rPr>
        <w:t>の</w:t>
      </w:r>
      <w:r>
        <w:rPr>
          <w:rFonts w:hint="eastAsia"/>
        </w:rPr>
        <w:t>&lt;algorithm&gt;</w:t>
      </w:r>
      <w:r>
        <w:rPr>
          <w:rFonts w:hint="eastAsia"/>
        </w:rPr>
        <w:t>が実装する</w:t>
      </w:r>
      <w:r>
        <w:rPr>
          <w:rFonts w:hint="eastAsia"/>
        </w:rPr>
        <w:t xml:space="preserve"> std::sort() </w:t>
      </w:r>
      <w:r>
        <w:rPr>
          <w:rFonts w:hint="eastAsia"/>
        </w:rPr>
        <w:t>関数はクイックソートである。クイックソートの処理時間は　平均＝</w:t>
      </w:r>
      <w:r>
        <w:rPr>
          <w:rFonts w:hint="eastAsia"/>
        </w:rPr>
        <w:t>O(n log n)</w:t>
      </w:r>
      <w:r>
        <w:rPr>
          <w:rFonts w:hint="eastAsia"/>
        </w:rPr>
        <w:t>、最悪</w:t>
      </w:r>
      <w:r>
        <w:rPr>
          <w:rFonts w:hint="eastAsia"/>
        </w:rPr>
        <w:t>=</w:t>
      </w:r>
      <w:r>
        <w:t>O(n</w:t>
      </w:r>
      <w:r w:rsidRPr="005C7991">
        <w:rPr>
          <w:rFonts w:hint="eastAsia"/>
          <w:vertAlign w:val="superscript"/>
        </w:rPr>
        <w:t>2</w:t>
      </w:r>
      <w:r>
        <w:rPr>
          <w:rFonts w:hint="eastAsia"/>
        </w:rPr>
        <w:t>)</w:t>
      </w:r>
      <w:r>
        <w:rPr>
          <w:rFonts w:hint="eastAsia"/>
        </w:rPr>
        <w:t xml:space="preserve">　と言われていることから、</w:t>
      </w:r>
      <w:r w:rsidR="004662AC">
        <w:rPr>
          <w:rFonts w:hint="eastAsia"/>
        </w:rPr>
        <w:t>件数が多ければ多いほど、処理時間は指数関数的に増大する。</w:t>
      </w:r>
    </w:p>
    <w:p w14:paraId="22C67650" w14:textId="31238940" w:rsidR="005C7991" w:rsidRDefault="004662AC" w:rsidP="005C7991">
      <w:pPr>
        <w:pStyle w:val="a9"/>
        <w:ind w:firstLine="283"/>
      </w:pPr>
      <w:r>
        <w:rPr>
          <w:rFonts w:hint="eastAsia"/>
        </w:rPr>
        <w:t>この計算を高速化するために、「マップフェーズ」として、データを</w:t>
      </w:r>
      <w:r>
        <w:rPr>
          <w:rFonts w:hint="eastAsia"/>
        </w:rPr>
        <w:t>4</w:t>
      </w:r>
      <w:r>
        <w:rPr>
          <w:rFonts w:hint="eastAsia"/>
        </w:rPr>
        <w:t>分割してそれぞれクイックソートした後、次に「リデュースフェーズ」としてマージソート（</w:t>
      </w:r>
      <w:r>
        <w:rPr>
          <w:rFonts w:hint="eastAsia"/>
        </w:rPr>
        <w:t>std::inplace_merge</w:t>
      </w:r>
      <w:r>
        <w:rPr>
          <w:rFonts w:hint="eastAsia"/>
        </w:rPr>
        <w:t>）を使用して</w:t>
      </w:r>
      <w:r>
        <w:rPr>
          <w:rFonts w:hint="eastAsia"/>
        </w:rPr>
        <w:t>2</w:t>
      </w:r>
      <w:r>
        <w:rPr>
          <w:rFonts w:hint="eastAsia"/>
        </w:rPr>
        <w:t>段階に分けて集約している。</w:t>
      </w:r>
    </w:p>
    <w:p w14:paraId="3B55253B" w14:textId="51475428" w:rsidR="004662AC" w:rsidRDefault="004662AC" w:rsidP="005C7991">
      <w:pPr>
        <w:pStyle w:val="a9"/>
        <w:ind w:firstLine="283"/>
      </w:pPr>
      <w:r>
        <w:rPr>
          <w:rFonts w:hint="eastAsia"/>
        </w:rPr>
        <w:t>件数が多いため、このような回りくどい処理が効果を出していることが確認できる。</w:t>
      </w:r>
    </w:p>
    <w:p w14:paraId="1BFCD049" w14:textId="77777777" w:rsidR="004662AC" w:rsidRDefault="004662AC" w:rsidP="004662AC">
      <w:pPr>
        <w:pStyle w:val="a9"/>
        <w:spacing w:beforeLines="50" w:before="180"/>
        <w:ind w:firstLine="283"/>
      </w:pPr>
      <w:r>
        <w:rPr>
          <w:rFonts w:hint="eastAsia"/>
        </w:rPr>
        <w:t>このような処理モデルは、大量の演算装置を持つ</w:t>
      </w:r>
      <w:r>
        <w:rPr>
          <w:rFonts w:hint="eastAsia"/>
        </w:rPr>
        <w:t>GPGPU</w:t>
      </w:r>
      <w:r>
        <w:rPr>
          <w:rFonts w:hint="eastAsia"/>
        </w:rPr>
        <w:t>を効果的に活用する上でも効果的なのではないかと考える。</w:t>
      </w:r>
    </w:p>
    <w:p w14:paraId="5EB11F6A" w14:textId="5AC7F5B5" w:rsidR="00EB6D97" w:rsidRDefault="00EB6D97" w:rsidP="00EB6D97">
      <w:pPr>
        <w:pStyle w:val="3"/>
      </w:pPr>
      <w:bookmarkStart w:id="186" w:name="_Toc379778096"/>
      <w:r>
        <w:rPr>
          <w:rFonts w:hint="eastAsia"/>
        </w:rPr>
        <w:lastRenderedPageBreak/>
        <w:t>耐障害性</w:t>
      </w:r>
      <w:r w:rsidR="00F12475">
        <w:fldChar w:fldCharType="begin"/>
      </w:r>
      <w:r w:rsidR="00F12475">
        <w:instrText xml:space="preserve"> XE "</w:instrText>
      </w:r>
      <w:r w:rsidR="00F12475">
        <w:rPr>
          <w:rFonts w:hint="eastAsia"/>
        </w:rPr>
        <w:instrText>耐障害性</w:instrText>
      </w:r>
      <w:r w:rsidR="00F12475">
        <w:instrText>" \y “</w:instrText>
      </w:r>
      <w:r w:rsidR="00F12475">
        <w:rPr>
          <w:rFonts w:hint="eastAsia"/>
        </w:rPr>
        <w:instrText>たいしょうがいせい</w:instrText>
      </w:r>
      <w:r w:rsidR="00F12475">
        <w:instrText xml:space="preserve">” </w:instrText>
      </w:r>
      <w:r w:rsidR="00F12475">
        <w:fldChar w:fldCharType="end"/>
      </w:r>
      <w:r>
        <w:rPr>
          <w:rFonts w:hint="eastAsia"/>
        </w:rPr>
        <w:t>／スケールアウト</w:t>
      </w:r>
      <w:bookmarkEnd w:id="186"/>
      <w:r w:rsidR="00F12475">
        <w:fldChar w:fldCharType="begin"/>
      </w:r>
      <w:r w:rsidR="00F12475">
        <w:instrText xml:space="preserve"> XE "</w:instrText>
      </w:r>
      <w:r w:rsidR="00F12475">
        <w:rPr>
          <w:rFonts w:hint="eastAsia"/>
        </w:rPr>
        <w:instrText>スケールアウト</w:instrText>
      </w:r>
      <w:r w:rsidR="00F12475">
        <w:instrText>" \y “</w:instrText>
      </w:r>
      <w:r w:rsidR="00F12475">
        <w:rPr>
          <w:rFonts w:hint="eastAsia"/>
        </w:rPr>
        <w:instrText>すけーるあうと</w:instrText>
      </w:r>
      <w:r w:rsidR="00F12475">
        <w:instrText xml:space="preserve">” </w:instrText>
      </w:r>
      <w:r w:rsidR="00F12475">
        <w:fldChar w:fldCharType="end"/>
      </w:r>
    </w:p>
    <w:p w14:paraId="2566C8CC" w14:textId="77777777" w:rsidR="00EB6D97" w:rsidRDefault="004662AC" w:rsidP="00EB6D97">
      <w:pPr>
        <w:pStyle w:val="aa"/>
        <w:ind w:left="447" w:firstLine="283"/>
      </w:pPr>
      <w:r>
        <w:rPr>
          <w:rFonts w:hint="eastAsia"/>
        </w:rPr>
        <w:t>余談になるが、</w:t>
      </w:r>
      <w:r>
        <w:rPr>
          <w:rFonts w:hint="eastAsia"/>
        </w:rPr>
        <w:t>MapReduce</w:t>
      </w:r>
      <w:r>
        <w:rPr>
          <w:rFonts w:hint="eastAsia"/>
        </w:rPr>
        <w:t>には</w:t>
      </w:r>
      <w:r w:rsidR="00947B1A">
        <w:rPr>
          <w:rFonts w:hint="eastAsia"/>
        </w:rPr>
        <w:t>、高速化以外の</w:t>
      </w:r>
      <w:r>
        <w:rPr>
          <w:rFonts w:hint="eastAsia"/>
        </w:rPr>
        <w:t>重要な考え方がある。</w:t>
      </w:r>
    </w:p>
    <w:p w14:paraId="5FE708F8" w14:textId="77777777" w:rsidR="00EB6D97" w:rsidRDefault="00947B1A" w:rsidP="00EB6D97">
      <w:pPr>
        <w:pStyle w:val="aa"/>
        <w:ind w:left="447" w:firstLine="283"/>
      </w:pPr>
      <w:r>
        <w:rPr>
          <w:rFonts w:hint="eastAsia"/>
        </w:rPr>
        <w:t>それは、「耐障害性」である。</w:t>
      </w:r>
    </w:p>
    <w:p w14:paraId="786BE54C" w14:textId="3D5001D0" w:rsidR="00947B1A" w:rsidRDefault="00947B1A" w:rsidP="00EB6D97">
      <w:pPr>
        <w:pStyle w:val="aa"/>
        <w:ind w:left="447" w:firstLine="283"/>
      </w:pPr>
      <w:r>
        <w:rPr>
          <w:rFonts w:hint="eastAsia"/>
        </w:rPr>
        <w:t>一部の処理ノード（コンピュータ）が障害（故障や電源切断など）によって計算結果を出せなかった場合、別のノードに再スケジューリングすることで処理を完了させることができる。</w:t>
      </w:r>
    </w:p>
    <w:p w14:paraId="41625BBC" w14:textId="77777777" w:rsidR="00EB6D97" w:rsidRDefault="00947B1A" w:rsidP="00EB6D97">
      <w:pPr>
        <w:pStyle w:val="aa"/>
        <w:spacing w:beforeLines="50" w:before="180"/>
        <w:ind w:left="447" w:firstLine="283"/>
      </w:pPr>
      <w:r>
        <w:rPr>
          <w:rFonts w:hint="eastAsia"/>
        </w:rPr>
        <w:t>また、単純にノードを増やせば性能を向上させることができる構造のため、簡単に「スケールアウト」することができる。</w:t>
      </w:r>
    </w:p>
    <w:p w14:paraId="66180A79" w14:textId="77777777" w:rsidR="00EB6D97" w:rsidRDefault="00947B1A" w:rsidP="00EB6D97">
      <w:pPr>
        <w:pStyle w:val="aa"/>
        <w:ind w:left="447" w:firstLine="283"/>
      </w:pPr>
      <w:r>
        <w:rPr>
          <w:rFonts w:hint="eastAsia"/>
        </w:rPr>
        <w:t>「スケールアウト」とは、コンピュータ（主にサーバー）を増やす事で性能を向上させることを意味する用語である。</w:t>
      </w:r>
    </w:p>
    <w:p w14:paraId="71B335F2" w14:textId="6E4BC1CB" w:rsidR="00EB6D97" w:rsidRDefault="00EB6D97" w:rsidP="00EB6D97">
      <w:pPr>
        <w:pStyle w:val="aa"/>
        <w:ind w:left="447" w:firstLine="283"/>
      </w:pPr>
      <w:r>
        <w:rPr>
          <w:rFonts w:hint="eastAsia"/>
        </w:rPr>
        <w:t>「スケールアウト」するには、あらかじめそのように設計されたシステムでなければならず、そうでないものは性能向上のために「スケールアップ</w:t>
      </w:r>
      <w:r w:rsidR="00F12475">
        <w:fldChar w:fldCharType="begin"/>
      </w:r>
      <w:r w:rsidR="00F12475">
        <w:instrText xml:space="preserve"> XE "</w:instrText>
      </w:r>
      <w:r w:rsidR="00F12475">
        <w:rPr>
          <w:rFonts w:hint="eastAsia"/>
        </w:rPr>
        <w:instrText>スケールアップ</w:instrText>
      </w:r>
      <w:r w:rsidR="00F12475">
        <w:instrText>" \y “</w:instrText>
      </w:r>
      <w:r w:rsidR="00F12475">
        <w:rPr>
          <w:rFonts w:hint="eastAsia"/>
        </w:rPr>
        <w:instrText>すけーるあっぷ</w:instrText>
      </w:r>
      <w:r w:rsidR="00F12475">
        <w:instrText xml:space="preserve">” </w:instrText>
      </w:r>
      <w:r w:rsidR="00F12475">
        <w:fldChar w:fldCharType="end"/>
      </w:r>
      <w:r>
        <w:rPr>
          <w:rFonts w:hint="eastAsia"/>
        </w:rPr>
        <w:t>」を行う事になる。</w:t>
      </w:r>
    </w:p>
    <w:p w14:paraId="644AD06B" w14:textId="03296FB1" w:rsidR="004662AC" w:rsidRDefault="00EB6D97" w:rsidP="00EB6D97">
      <w:pPr>
        <w:pStyle w:val="aa"/>
        <w:ind w:left="447" w:firstLine="283"/>
      </w:pPr>
      <w:r>
        <w:rPr>
          <w:rFonts w:hint="eastAsia"/>
        </w:rPr>
        <w:t>「スケールアップ」とは、メモリの増強や高性能なコンピュータへの入れ替えで性能を向上させることを意味する用語である。</w:t>
      </w:r>
    </w:p>
    <w:p w14:paraId="0A26D554" w14:textId="29C08D01" w:rsidR="003B4CE7" w:rsidRDefault="001F1489" w:rsidP="00FC4BC9">
      <w:pPr>
        <w:pStyle w:val="af8"/>
        <w:spacing w:beforeLines="100" w:before="360"/>
        <w:sectPr w:rsidR="003B4CE7" w:rsidSect="006F450B">
          <w:headerReference w:type="even" r:id="rId60"/>
          <w:headerReference w:type="default" r:id="rId61"/>
          <w:footerReference w:type="default" r:id="rId62"/>
          <w:headerReference w:type="first" r:id="rId63"/>
          <w:pgSz w:w="11906" w:h="16838"/>
          <w:pgMar w:top="1985" w:right="1701" w:bottom="1701" w:left="1701" w:header="1134" w:footer="850" w:gutter="0"/>
          <w:pgNumType w:start="1"/>
          <w:cols w:space="425"/>
          <w:docGrid w:type="lines" w:linePitch="360"/>
        </w:sectPr>
      </w:pPr>
      <w:r>
        <w:rPr>
          <w:rFonts w:hint="eastAsia"/>
        </w:rPr>
        <w:t>■■</w:t>
      </w:r>
      <w:r w:rsidR="00FC4BC9">
        <w:rPr>
          <w:rFonts w:hint="eastAsia"/>
        </w:rPr>
        <w:t>以上■■</w:t>
      </w:r>
    </w:p>
    <w:p w14:paraId="0ED2BE07" w14:textId="77777777" w:rsidR="0006787B" w:rsidRDefault="00966ADB" w:rsidP="008F4EF7">
      <w:pPr>
        <w:pStyle w:val="affff1"/>
        <w:spacing w:before="180"/>
      </w:pPr>
      <w:r>
        <w:lastRenderedPageBreak/>
        <w:t>索引</w:t>
      </w:r>
    </w:p>
    <w:p w14:paraId="07183108" w14:textId="77777777" w:rsidR="008C6909" w:rsidRDefault="00AF276B" w:rsidP="009E4AC1">
      <w:pPr>
        <w:rPr>
          <w:noProof/>
        </w:rPr>
        <w:sectPr w:rsidR="008C6909" w:rsidSect="008C6909">
          <w:headerReference w:type="even" r:id="rId64"/>
          <w:headerReference w:type="default" r:id="rId65"/>
          <w:footerReference w:type="default" r:id="rId66"/>
          <w:headerReference w:type="first" r:id="rId67"/>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p>
    <w:p w14:paraId="461DAF7C" w14:textId="77777777" w:rsidR="008C6909" w:rsidRDefault="008C6909">
      <w:pPr>
        <w:pStyle w:val="affff3"/>
        <w:keepNext/>
        <w:tabs>
          <w:tab w:val="right" w:leader="dot" w:pos="3882"/>
        </w:tabs>
        <w:rPr>
          <w:rFonts w:eastAsiaTheme="minorEastAsia"/>
          <w:b w:val="0"/>
          <w:bCs w:val="0"/>
          <w:noProof/>
        </w:rPr>
      </w:pPr>
      <w:r>
        <w:rPr>
          <w:rFonts w:hint="eastAsia"/>
          <w:noProof/>
        </w:rPr>
        <w:lastRenderedPageBreak/>
        <w:t>Ａ</w:t>
      </w:r>
    </w:p>
    <w:p w14:paraId="7BE20EFF" w14:textId="77777777" w:rsidR="008C6909" w:rsidRDefault="008C6909">
      <w:pPr>
        <w:pStyle w:val="13"/>
        <w:tabs>
          <w:tab w:val="right" w:leader="dot" w:pos="3882"/>
        </w:tabs>
        <w:rPr>
          <w:noProof/>
        </w:rPr>
      </w:pPr>
      <w:r>
        <w:rPr>
          <w:noProof/>
        </w:rPr>
        <w:t>APU</w:t>
      </w:r>
      <w:r>
        <w:rPr>
          <w:noProof/>
        </w:rPr>
        <w:tab/>
        <w:t>13, 19</w:t>
      </w:r>
    </w:p>
    <w:p w14:paraId="2A663C82" w14:textId="77777777" w:rsidR="008C6909" w:rsidRDefault="008C6909">
      <w:pPr>
        <w:pStyle w:val="13"/>
        <w:tabs>
          <w:tab w:val="right" w:leader="dot" w:pos="3882"/>
        </w:tabs>
        <w:rPr>
          <w:noProof/>
        </w:rPr>
      </w:pPr>
      <w:r>
        <w:rPr>
          <w:noProof/>
        </w:rPr>
        <w:t>ATI Stream</w:t>
      </w:r>
      <w:r>
        <w:rPr>
          <w:noProof/>
        </w:rPr>
        <w:tab/>
        <w:t>66</w:t>
      </w:r>
    </w:p>
    <w:p w14:paraId="2F2C020C" w14:textId="77777777" w:rsidR="008C6909" w:rsidRDefault="008C6909">
      <w:pPr>
        <w:pStyle w:val="affff3"/>
        <w:keepNext/>
        <w:tabs>
          <w:tab w:val="right" w:leader="dot" w:pos="3882"/>
        </w:tabs>
        <w:rPr>
          <w:rFonts w:eastAsiaTheme="minorEastAsia"/>
          <w:b w:val="0"/>
          <w:bCs w:val="0"/>
          <w:noProof/>
        </w:rPr>
      </w:pPr>
      <w:r>
        <w:rPr>
          <w:rFonts w:hint="eastAsia"/>
          <w:noProof/>
        </w:rPr>
        <w:t>Ｂ</w:t>
      </w:r>
    </w:p>
    <w:p w14:paraId="46575063" w14:textId="77777777" w:rsidR="008C6909" w:rsidRDefault="008C6909">
      <w:pPr>
        <w:pStyle w:val="13"/>
        <w:tabs>
          <w:tab w:val="right" w:leader="dot" w:pos="3882"/>
        </w:tabs>
        <w:rPr>
          <w:noProof/>
        </w:rPr>
      </w:pPr>
      <w:r>
        <w:rPr>
          <w:noProof/>
        </w:rPr>
        <w:t>BIOS</w:t>
      </w:r>
      <w:r>
        <w:rPr>
          <w:noProof/>
        </w:rPr>
        <w:tab/>
        <w:t>9</w:t>
      </w:r>
    </w:p>
    <w:p w14:paraId="1EB3D17D" w14:textId="77777777" w:rsidR="008C6909" w:rsidRDefault="008C6909">
      <w:pPr>
        <w:pStyle w:val="affff3"/>
        <w:keepNext/>
        <w:tabs>
          <w:tab w:val="right" w:leader="dot" w:pos="3882"/>
        </w:tabs>
        <w:rPr>
          <w:rFonts w:eastAsiaTheme="minorEastAsia"/>
          <w:b w:val="0"/>
          <w:bCs w:val="0"/>
          <w:noProof/>
        </w:rPr>
      </w:pPr>
      <w:r>
        <w:rPr>
          <w:rFonts w:hint="eastAsia"/>
          <w:noProof/>
        </w:rPr>
        <w:t>Ｃ</w:t>
      </w:r>
    </w:p>
    <w:p w14:paraId="737874FC" w14:textId="77777777" w:rsidR="008C6909" w:rsidRDefault="008C6909">
      <w:pPr>
        <w:pStyle w:val="13"/>
        <w:tabs>
          <w:tab w:val="right" w:leader="dot" w:pos="3882"/>
        </w:tabs>
        <w:rPr>
          <w:noProof/>
        </w:rPr>
      </w:pPr>
      <w:r>
        <w:rPr>
          <w:noProof/>
        </w:rPr>
        <w:t>C#</w:t>
      </w:r>
      <w:r>
        <w:rPr>
          <w:noProof/>
        </w:rPr>
        <w:tab/>
        <w:t>61</w:t>
      </w:r>
    </w:p>
    <w:p w14:paraId="6F2CD9CF" w14:textId="77777777" w:rsidR="008C6909" w:rsidRDefault="008C6909">
      <w:pPr>
        <w:pStyle w:val="13"/>
        <w:tabs>
          <w:tab w:val="right" w:leader="dot" w:pos="3882"/>
        </w:tabs>
        <w:rPr>
          <w:noProof/>
        </w:rPr>
      </w:pPr>
      <w:r>
        <w:rPr>
          <w:noProof/>
        </w:rPr>
        <w:t>CallOnce</w:t>
      </w:r>
      <w:r>
        <w:rPr>
          <w:noProof/>
        </w:rPr>
        <w:tab/>
        <w:t>183</w:t>
      </w:r>
    </w:p>
    <w:p w14:paraId="26ACDA8E" w14:textId="77777777" w:rsidR="008C6909" w:rsidRDefault="008C6909">
      <w:pPr>
        <w:pStyle w:val="26"/>
        <w:tabs>
          <w:tab w:val="right" w:leader="dot" w:pos="3882"/>
        </w:tabs>
        <w:rPr>
          <w:noProof/>
        </w:rPr>
      </w:pPr>
      <w:r>
        <w:rPr>
          <w:noProof/>
        </w:rPr>
        <w:t>C++11</w:t>
      </w:r>
      <w:r>
        <w:rPr>
          <w:rFonts w:hint="eastAsia"/>
          <w:noProof/>
        </w:rPr>
        <w:t>版</w:t>
      </w:r>
      <w:r>
        <w:rPr>
          <w:noProof/>
        </w:rPr>
        <w:tab/>
        <w:t>184</w:t>
      </w:r>
    </w:p>
    <w:p w14:paraId="504932E8" w14:textId="77777777" w:rsidR="008C6909" w:rsidRDefault="008C6909">
      <w:pPr>
        <w:pStyle w:val="26"/>
        <w:tabs>
          <w:tab w:val="right" w:leader="dot" w:pos="3882"/>
        </w:tabs>
        <w:rPr>
          <w:noProof/>
        </w:rPr>
      </w:pPr>
      <w:r>
        <w:rPr>
          <w:noProof/>
        </w:rPr>
        <w:t>POSIX</w:t>
      </w:r>
      <w:r>
        <w:rPr>
          <w:rFonts w:hint="eastAsia"/>
          <w:noProof/>
        </w:rPr>
        <w:t>スレッドライブラリ版</w:t>
      </w:r>
      <w:r>
        <w:rPr>
          <w:noProof/>
        </w:rPr>
        <w:tab/>
        <w:t>183</w:t>
      </w:r>
    </w:p>
    <w:p w14:paraId="2332C666" w14:textId="77777777" w:rsidR="008C6909" w:rsidRDefault="008C6909">
      <w:pPr>
        <w:pStyle w:val="13"/>
        <w:tabs>
          <w:tab w:val="right" w:leader="dot" w:pos="3882"/>
        </w:tabs>
        <w:rPr>
          <w:noProof/>
        </w:rPr>
      </w:pPr>
      <w:r>
        <w:rPr>
          <w:noProof/>
        </w:rPr>
        <w:t>CAS</w:t>
      </w:r>
      <w:r>
        <w:rPr>
          <w:noProof/>
        </w:rPr>
        <w:tab/>
        <w:t>169</w:t>
      </w:r>
    </w:p>
    <w:p w14:paraId="6DF201E8" w14:textId="77777777" w:rsidR="008C6909" w:rsidRDefault="008C6909">
      <w:pPr>
        <w:pStyle w:val="13"/>
        <w:tabs>
          <w:tab w:val="right" w:leader="dot" w:pos="3882"/>
        </w:tabs>
        <w:rPr>
          <w:noProof/>
        </w:rPr>
      </w:pPr>
      <w:r>
        <w:rPr>
          <w:noProof/>
        </w:rPr>
        <w:t>Cell</w:t>
      </w:r>
      <w:r>
        <w:rPr>
          <w:noProof/>
        </w:rPr>
        <w:tab/>
        <w:t>19</w:t>
      </w:r>
    </w:p>
    <w:p w14:paraId="78400CBA" w14:textId="77777777" w:rsidR="008C6909" w:rsidRDefault="008C6909">
      <w:pPr>
        <w:pStyle w:val="26"/>
        <w:tabs>
          <w:tab w:val="right" w:leader="dot" w:pos="3882"/>
        </w:tabs>
        <w:rPr>
          <w:noProof/>
        </w:rPr>
      </w:pPr>
      <w:r>
        <w:rPr>
          <w:noProof/>
        </w:rPr>
        <w:t>PPE</w:t>
      </w:r>
      <w:r>
        <w:rPr>
          <w:noProof/>
        </w:rPr>
        <w:tab/>
        <w:t>12, 19</w:t>
      </w:r>
    </w:p>
    <w:p w14:paraId="4C3527B1" w14:textId="77777777" w:rsidR="008C6909" w:rsidRDefault="008C6909">
      <w:pPr>
        <w:pStyle w:val="26"/>
        <w:tabs>
          <w:tab w:val="right" w:leader="dot" w:pos="3882"/>
        </w:tabs>
        <w:rPr>
          <w:noProof/>
        </w:rPr>
      </w:pPr>
      <w:r>
        <w:rPr>
          <w:noProof/>
        </w:rPr>
        <w:t>SPE</w:t>
      </w:r>
      <w:r>
        <w:rPr>
          <w:noProof/>
        </w:rPr>
        <w:tab/>
        <w:t>19</w:t>
      </w:r>
    </w:p>
    <w:p w14:paraId="2E408F56" w14:textId="77777777" w:rsidR="008C6909" w:rsidRDefault="008C6909">
      <w:pPr>
        <w:pStyle w:val="13"/>
        <w:tabs>
          <w:tab w:val="right" w:leader="dot" w:pos="3882"/>
        </w:tabs>
        <w:rPr>
          <w:noProof/>
        </w:rPr>
      </w:pPr>
      <w:r>
        <w:rPr>
          <w:noProof/>
        </w:rPr>
        <w:t>Concurrent</w:t>
      </w:r>
      <w:r>
        <w:rPr>
          <w:noProof/>
        </w:rPr>
        <w:tab/>
        <w:t>5</w:t>
      </w:r>
    </w:p>
    <w:p w14:paraId="7DC7AE81" w14:textId="77777777" w:rsidR="008C6909" w:rsidRDefault="008C6909">
      <w:pPr>
        <w:pStyle w:val="13"/>
        <w:tabs>
          <w:tab w:val="right" w:leader="dot" w:pos="3882"/>
        </w:tabs>
        <w:rPr>
          <w:noProof/>
        </w:rPr>
      </w:pPr>
      <w:r>
        <w:rPr>
          <w:noProof/>
        </w:rPr>
        <w:t>CPU</w:t>
      </w:r>
      <w:r>
        <w:rPr>
          <w:noProof/>
        </w:rPr>
        <w:tab/>
        <w:t>12</w:t>
      </w:r>
    </w:p>
    <w:p w14:paraId="707E8A04" w14:textId="77777777" w:rsidR="008C6909" w:rsidRDefault="008C6909">
      <w:pPr>
        <w:pStyle w:val="26"/>
        <w:tabs>
          <w:tab w:val="right" w:leader="dot" w:pos="3882"/>
        </w:tabs>
        <w:rPr>
          <w:noProof/>
        </w:rPr>
      </w:pPr>
      <w:r>
        <w:rPr>
          <w:noProof/>
        </w:rPr>
        <w:t>CISC</w:t>
      </w:r>
      <w:r>
        <w:rPr>
          <w:noProof/>
        </w:rPr>
        <w:tab/>
        <w:t>13</w:t>
      </w:r>
    </w:p>
    <w:p w14:paraId="41819EBC" w14:textId="77777777" w:rsidR="008C6909" w:rsidRDefault="008C6909">
      <w:pPr>
        <w:pStyle w:val="26"/>
        <w:tabs>
          <w:tab w:val="right" w:leader="dot" w:pos="3882"/>
        </w:tabs>
        <w:rPr>
          <w:noProof/>
        </w:rPr>
      </w:pPr>
      <w:r>
        <w:rPr>
          <w:noProof/>
        </w:rPr>
        <w:t>RISC</w:t>
      </w:r>
      <w:r>
        <w:rPr>
          <w:noProof/>
        </w:rPr>
        <w:tab/>
        <w:t>13</w:t>
      </w:r>
    </w:p>
    <w:p w14:paraId="24B35FB3" w14:textId="77777777" w:rsidR="008C6909" w:rsidRDefault="008C6909">
      <w:pPr>
        <w:pStyle w:val="26"/>
        <w:tabs>
          <w:tab w:val="right" w:leader="dot" w:pos="3882"/>
        </w:tabs>
        <w:rPr>
          <w:noProof/>
        </w:rPr>
      </w:pPr>
      <w:r>
        <w:rPr>
          <w:rFonts w:hint="eastAsia"/>
          <w:noProof/>
        </w:rPr>
        <w:t>ソケット</w:t>
      </w:r>
      <w:r>
        <w:rPr>
          <w:noProof/>
        </w:rPr>
        <w:tab/>
        <w:t>15</w:t>
      </w:r>
    </w:p>
    <w:p w14:paraId="106B21DC" w14:textId="77777777" w:rsidR="008C6909" w:rsidRDefault="008C6909">
      <w:pPr>
        <w:pStyle w:val="13"/>
        <w:tabs>
          <w:tab w:val="right" w:leader="dot" w:pos="3882"/>
        </w:tabs>
        <w:rPr>
          <w:noProof/>
        </w:rPr>
      </w:pPr>
      <w:r>
        <w:rPr>
          <w:noProof/>
        </w:rPr>
        <w:t>CUDA</w:t>
      </w:r>
      <w:r>
        <w:rPr>
          <w:noProof/>
        </w:rPr>
        <w:tab/>
        <w:t>66</w:t>
      </w:r>
    </w:p>
    <w:p w14:paraId="78FEA180" w14:textId="77777777" w:rsidR="008C6909" w:rsidRDefault="008C6909">
      <w:pPr>
        <w:pStyle w:val="affff3"/>
        <w:keepNext/>
        <w:tabs>
          <w:tab w:val="right" w:leader="dot" w:pos="3882"/>
        </w:tabs>
        <w:rPr>
          <w:rFonts w:eastAsiaTheme="minorEastAsia"/>
          <w:b w:val="0"/>
          <w:bCs w:val="0"/>
          <w:noProof/>
        </w:rPr>
      </w:pPr>
      <w:r>
        <w:rPr>
          <w:rFonts w:hint="eastAsia"/>
          <w:noProof/>
        </w:rPr>
        <w:t>Ｄ</w:t>
      </w:r>
    </w:p>
    <w:p w14:paraId="5B86AEA0" w14:textId="77777777" w:rsidR="008C6909" w:rsidRDefault="008C6909">
      <w:pPr>
        <w:pStyle w:val="13"/>
        <w:tabs>
          <w:tab w:val="right" w:leader="dot" w:pos="3882"/>
        </w:tabs>
        <w:rPr>
          <w:noProof/>
        </w:rPr>
      </w:pPr>
      <w:r>
        <w:rPr>
          <w:noProof/>
        </w:rPr>
        <w:t>DirectCompute</w:t>
      </w:r>
      <w:r>
        <w:rPr>
          <w:noProof/>
        </w:rPr>
        <w:tab/>
        <w:t>66</w:t>
      </w:r>
    </w:p>
    <w:p w14:paraId="58E6052B" w14:textId="77777777" w:rsidR="008C6909" w:rsidRDefault="008C6909">
      <w:pPr>
        <w:pStyle w:val="13"/>
        <w:tabs>
          <w:tab w:val="right" w:leader="dot" w:pos="3882"/>
        </w:tabs>
        <w:rPr>
          <w:noProof/>
        </w:rPr>
      </w:pPr>
      <w:r>
        <w:rPr>
          <w:noProof/>
        </w:rPr>
        <w:t>DMAC</w:t>
      </w:r>
      <w:r>
        <w:rPr>
          <w:noProof/>
        </w:rPr>
        <w:tab/>
        <w:t>19</w:t>
      </w:r>
    </w:p>
    <w:p w14:paraId="0B6122AF" w14:textId="77777777" w:rsidR="008C6909" w:rsidRDefault="008C6909">
      <w:pPr>
        <w:pStyle w:val="affff3"/>
        <w:keepNext/>
        <w:tabs>
          <w:tab w:val="right" w:leader="dot" w:pos="3882"/>
        </w:tabs>
        <w:rPr>
          <w:rFonts w:eastAsiaTheme="minorEastAsia"/>
          <w:b w:val="0"/>
          <w:bCs w:val="0"/>
          <w:noProof/>
        </w:rPr>
      </w:pPr>
      <w:r>
        <w:rPr>
          <w:rFonts w:hint="eastAsia"/>
          <w:noProof/>
        </w:rPr>
        <w:lastRenderedPageBreak/>
        <w:t>Ｆ</w:t>
      </w:r>
    </w:p>
    <w:p w14:paraId="287C41CF" w14:textId="77777777" w:rsidR="008C6909" w:rsidRDefault="008C6909">
      <w:pPr>
        <w:pStyle w:val="13"/>
        <w:tabs>
          <w:tab w:val="right" w:leader="dot" w:pos="3882"/>
        </w:tabs>
        <w:rPr>
          <w:noProof/>
        </w:rPr>
      </w:pPr>
      <w:r>
        <w:rPr>
          <w:noProof/>
        </w:rPr>
        <w:t>fork</w:t>
      </w:r>
      <w:r>
        <w:rPr>
          <w:noProof/>
        </w:rPr>
        <w:tab/>
        <w:t>33</w:t>
      </w:r>
    </w:p>
    <w:p w14:paraId="41F55873" w14:textId="77777777" w:rsidR="008C6909" w:rsidRDefault="008C6909">
      <w:pPr>
        <w:pStyle w:val="13"/>
        <w:tabs>
          <w:tab w:val="right" w:leader="dot" w:pos="3882"/>
        </w:tabs>
        <w:rPr>
          <w:noProof/>
        </w:rPr>
      </w:pPr>
      <w:r>
        <w:rPr>
          <w:noProof/>
        </w:rPr>
        <w:t>fork-join</w:t>
      </w:r>
      <w:r>
        <w:rPr>
          <w:rFonts w:hint="eastAsia"/>
          <w:noProof/>
        </w:rPr>
        <w:t>モデル</w:t>
      </w:r>
      <w:r>
        <w:rPr>
          <w:noProof/>
        </w:rPr>
        <w:tab/>
        <w:t>33</w:t>
      </w:r>
    </w:p>
    <w:p w14:paraId="7C4EFABB" w14:textId="77777777" w:rsidR="008C6909" w:rsidRDefault="008C6909">
      <w:pPr>
        <w:pStyle w:val="13"/>
        <w:tabs>
          <w:tab w:val="right" w:leader="dot" w:pos="3882"/>
        </w:tabs>
        <w:rPr>
          <w:noProof/>
        </w:rPr>
      </w:pPr>
      <w:r>
        <w:rPr>
          <w:noProof/>
        </w:rPr>
        <w:t>FPU</w:t>
      </w:r>
      <w:r>
        <w:rPr>
          <w:noProof/>
        </w:rPr>
        <w:tab/>
        <w:t>16</w:t>
      </w:r>
    </w:p>
    <w:p w14:paraId="7CF5D8A8" w14:textId="77777777" w:rsidR="008C6909" w:rsidRDefault="008C6909">
      <w:pPr>
        <w:pStyle w:val="affff3"/>
        <w:keepNext/>
        <w:tabs>
          <w:tab w:val="right" w:leader="dot" w:pos="3882"/>
        </w:tabs>
        <w:rPr>
          <w:rFonts w:eastAsiaTheme="minorEastAsia"/>
          <w:b w:val="0"/>
          <w:bCs w:val="0"/>
          <w:noProof/>
        </w:rPr>
      </w:pPr>
      <w:r>
        <w:rPr>
          <w:rFonts w:hint="eastAsia"/>
          <w:noProof/>
        </w:rPr>
        <w:t>Ｇ</w:t>
      </w:r>
    </w:p>
    <w:p w14:paraId="7E85A7A1" w14:textId="77777777" w:rsidR="008C6909" w:rsidRDefault="008C6909">
      <w:pPr>
        <w:pStyle w:val="13"/>
        <w:tabs>
          <w:tab w:val="right" w:leader="dot" w:pos="3882"/>
        </w:tabs>
        <w:rPr>
          <w:noProof/>
        </w:rPr>
      </w:pPr>
      <w:r>
        <w:rPr>
          <w:noProof/>
        </w:rPr>
        <w:t>GCC</w:t>
      </w:r>
    </w:p>
    <w:p w14:paraId="687CBC67" w14:textId="77777777" w:rsidR="008C6909" w:rsidRDefault="008C6909">
      <w:pPr>
        <w:pStyle w:val="26"/>
        <w:tabs>
          <w:tab w:val="right" w:leader="dot" w:pos="3882"/>
        </w:tabs>
        <w:rPr>
          <w:noProof/>
        </w:rPr>
      </w:pPr>
      <w:r>
        <w:rPr>
          <w:noProof/>
        </w:rPr>
        <w:t>--fstack-usage</w:t>
      </w:r>
      <w:r>
        <w:rPr>
          <w:rFonts w:hint="eastAsia"/>
          <w:noProof/>
        </w:rPr>
        <w:t>オプション</w:t>
      </w:r>
      <w:r>
        <w:rPr>
          <w:noProof/>
        </w:rPr>
        <w:tab/>
        <w:t>30</w:t>
      </w:r>
    </w:p>
    <w:p w14:paraId="1454B16F" w14:textId="77777777" w:rsidR="008C6909" w:rsidRDefault="008C6909">
      <w:pPr>
        <w:pStyle w:val="13"/>
        <w:tabs>
          <w:tab w:val="right" w:leader="dot" w:pos="3882"/>
        </w:tabs>
        <w:rPr>
          <w:noProof/>
        </w:rPr>
      </w:pPr>
      <w:r>
        <w:rPr>
          <w:noProof/>
        </w:rPr>
        <w:t>GPGPU</w:t>
      </w:r>
      <w:r>
        <w:rPr>
          <w:noProof/>
        </w:rPr>
        <w:tab/>
        <w:t>65</w:t>
      </w:r>
    </w:p>
    <w:p w14:paraId="1027A606" w14:textId="77777777" w:rsidR="008C6909" w:rsidRDefault="008C6909">
      <w:pPr>
        <w:pStyle w:val="13"/>
        <w:tabs>
          <w:tab w:val="right" w:leader="dot" w:pos="3882"/>
        </w:tabs>
        <w:rPr>
          <w:noProof/>
        </w:rPr>
      </w:pPr>
      <w:r>
        <w:rPr>
          <w:noProof/>
        </w:rPr>
        <w:t>GPU</w:t>
      </w:r>
      <w:r>
        <w:rPr>
          <w:noProof/>
        </w:rPr>
        <w:tab/>
        <w:t>17</w:t>
      </w:r>
    </w:p>
    <w:p w14:paraId="5C18FE95" w14:textId="77777777" w:rsidR="008C6909" w:rsidRDefault="008C6909">
      <w:pPr>
        <w:pStyle w:val="13"/>
        <w:tabs>
          <w:tab w:val="right" w:leader="dot" w:pos="3882"/>
        </w:tabs>
        <w:rPr>
          <w:noProof/>
        </w:rPr>
      </w:pPr>
      <w:r>
        <w:rPr>
          <w:noProof/>
        </w:rPr>
        <w:t>GPU</w:t>
      </w:r>
      <w:r>
        <w:rPr>
          <w:rFonts w:hint="eastAsia"/>
          <w:noProof/>
        </w:rPr>
        <w:t>メモリ</w:t>
      </w:r>
      <w:r>
        <w:rPr>
          <w:noProof/>
        </w:rPr>
        <w:tab/>
        <w:t>19</w:t>
      </w:r>
    </w:p>
    <w:p w14:paraId="45EB8221" w14:textId="77777777" w:rsidR="008C6909" w:rsidRDefault="008C6909">
      <w:pPr>
        <w:pStyle w:val="affff3"/>
        <w:keepNext/>
        <w:tabs>
          <w:tab w:val="right" w:leader="dot" w:pos="3882"/>
        </w:tabs>
        <w:rPr>
          <w:rFonts w:eastAsiaTheme="minorEastAsia"/>
          <w:b w:val="0"/>
          <w:bCs w:val="0"/>
          <w:noProof/>
        </w:rPr>
      </w:pPr>
      <w:r>
        <w:rPr>
          <w:rFonts w:hint="eastAsia"/>
          <w:noProof/>
        </w:rPr>
        <w:t>Ｈ</w:t>
      </w:r>
    </w:p>
    <w:p w14:paraId="76EC0A52" w14:textId="77777777" w:rsidR="008C6909" w:rsidRDefault="008C6909">
      <w:pPr>
        <w:pStyle w:val="13"/>
        <w:tabs>
          <w:tab w:val="right" w:leader="dot" w:pos="3882"/>
        </w:tabs>
        <w:rPr>
          <w:noProof/>
        </w:rPr>
      </w:pPr>
      <w:r>
        <w:rPr>
          <w:noProof/>
        </w:rPr>
        <w:t>Hadoop</w:t>
      </w:r>
      <w:r>
        <w:rPr>
          <w:noProof/>
        </w:rPr>
        <w:tab/>
        <w:t>67</w:t>
      </w:r>
    </w:p>
    <w:p w14:paraId="5854DFED" w14:textId="77777777" w:rsidR="008C6909" w:rsidRDefault="008C6909">
      <w:pPr>
        <w:pStyle w:val="13"/>
        <w:tabs>
          <w:tab w:val="right" w:leader="dot" w:pos="3882"/>
        </w:tabs>
        <w:rPr>
          <w:noProof/>
        </w:rPr>
      </w:pPr>
      <w:r>
        <w:rPr>
          <w:noProof/>
        </w:rPr>
        <w:t>HT</w:t>
      </w:r>
      <w:r>
        <w:rPr>
          <w:noProof/>
        </w:rPr>
        <w:tab/>
        <w:t>15</w:t>
      </w:r>
    </w:p>
    <w:p w14:paraId="4B1F75EB" w14:textId="77777777" w:rsidR="008C6909" w:rsidRDefault="008C6909">
      <w:pPr>
        <w:pStyle w:val="affff3"/>
        <w:keepNext/>
        <w:tabs>
          <w:tab w:val="right" w:leader="dot" w:pos="3882"/>
        </w:tabs>
        <w:rPr>
          <w:rFonts w:eastAsiaTheme="minorEastAsia"/>
          <w:b w:val="0"/>
          <w:bCs w:val="0"/>
          <w:noProof/>
        </w:rPr>
      </w:pPr>
      <w:r>
        <w:rPr>
          <w:rFonts w:hint="eastAsia"/>
          <w:noProof/>
        </w:rPr>
        <w:t>Ｉ</w:t>
      </w:r>
    </w:p>
    <w:p w14:paraId="10FB84A7" w14:textId="77777777" w:rsidR="008C6909" w:rsidRDefault="008C6909">
      <w:pPr>
        <w:pStyle w:val="13"/>
        <w:tabs>
          <w:tab w:val="right" w:leader="dot" w:pos="3882"/>
        </w:tabs>
        <w:rPr>
          <w:noProof/>
        </w:rPr>
      </w:pPr>
      <w:r>
        <w:rPr>
          <w:noProof/>
        </w:rPr>
        <w:t>ipcs</w:t>
      </w:r>
      <w:r>
        <w:rPr>
          <w:rFonts w:hint="eastAsia"/>
          <w:noProof/>
        </w:rPr>
        <w:t>コマンド</w:t>
      </w:r>
      <w:r>
        <w:rPr>
          <w:noProof/>
        </w:rPr>
        <w:tab/>
        <w:t>120, 208</w:t>
      </w:r>
    </w:p>
    <w:p w14:paraId="1C1CAAB3" w14:textId="77777777" w:rsidR="008C6909" w:rsidRDefault="008C6909">
      <w:pPr>
        <w:pStyle w:val="13"/>
        <w:tabs>
          <w:tab w:val="right" w:leader="dot" w:pos="3882"/>
        </w:tabs>
        <w:rPr>
          <w:noProof/>
        </w:rPr>
      </w:pPr>
      <w:r>
        <w:rPr>
          <w:noProof/>
        </w:rPr>
        <w:t>ISR</w:t>
      </w:r>
      <w:r>
        <w:rPr>
          <w:noProof/>
        </w:rPr>
        <w:tab/>
        <w:t>69</w:t>
      </w:r>
    </w:p>
    <w:p w14:paraId="12CD5911" w14:textId="77777777" w:rsidR="008C6909" w:rsidRDefault="008C6909">
      <w:pPr>
        <w:pStyle w:val="affff3"/>
        <w:keepNext/>
        <w:tabs>
          <w:tab w:val="right" w:leader="dot" w:pos="3882"/>
        </w:tabs>
        <w:rPr>
          <w:rFonts w:eastAsiaTheme="minorEastAsia"/>
          <w:b w:val="0"/>
          <w:bCs w:val="0"/>
          <w:noProof/>
        </w:rPr>
      </w:pPr>
      <w:r>
        <w:rPr>
          <w:rFonts w:hint="eastAsia"/>
          <w:noProof/>
        </w:rPr>
        <w:t>Ｌ</w:t>
      </w:r>
    </w:p>
    <w:p w14:paraId="6ADE91F4" w14:textId="77777777" w:rsidR="008C6909" w:rsidRDefault="008C6909">
      <w:pPr>
        <w:pStyle w:val="13"/>
        <w:tabs>
          <w:tab w:val="right" w:leader="dot" w:pos="3882"/>
        </w:tabs>
        <w:rPr>
          <w:noProof/>
        </w:rPr>
      </w:pPr>
      <w:r>
        <w:rPr>
          <w:noProof/>
        </w:rPr>
        <w:t>Life with Playstation</w:t>
      </w:r>
      <w:r>
        <w:rPr>
          <w:noProof/>
        </w:rPr>
        <w:tab/>
        <w:t>68</w:t>
      </w:r>
    </w:p>
    <w:p w14:paraId="779220FE" w14:textId="77777777" w:rsidR="008C6909" w:rsidRDefault="008C6909">
      <w:pPr>
        <w:pStyle w:val="13"/>
        <w:tabs>
          <w:tab w:val="right" w:leader="dot" w:pos="3882"/>
        </w:tabs>
        <w:rPr>
          <w:noProof/>
        </w:rPr>
      </w:pPr>
      <w:r>
        <w:rPr>
          <w:noProof/>
        </w:rPr>
        <w:t>Lua</w:t>
      </w:r>
      <w:r>
        <w:rPr>
          <w:noProof/>
        </w:rPr>
        <w:tab/>
        <w:t>61</w:t>
      </w:r>
    </w:p>
    <w:p w14:paraId="3C08AB15" w14:textId="77777777" w:rsidR="008C6909" w:rsidRDefault="008C6909">
      <w:pPr>
        <w:pStyle w:val="affff3"/>
        <w:keepNext/>
        <w:tabs>
          <w:tab w:val="right" w:leader="dot" w:pos="3882"/>
        </w:tabs>
        <w:rPr>
          <w:rFonts w:eastAsiaTheme="minorEastAsia"/>
          <w:b w:val="0"/>
          <w:bCs w:val="0"/>
          <w:noProof/>
        </w:rPr>
      </w:pPr>
      <w:r>
        <w:rPr>
          <w:rFonts w:hint="eastAsia"/>
          <w:noProof/>
        </w:rPr>
        <w:t>Ｍ</w:t>
      </w:r>
    </w:p>
    <w:p w14:paraId="33981361" w14:textId="77777777" w:rsidR="008C6909" w:rsidRDefault="008C6909">
      <w:pPr>
        <w:pStyle w:val="13"/>
        <w:tabs>
          <w:tab w:val="right" w:leader="dot" w:pos="3882"/>
        </w:tabs>
        <w:rPr>
          <w:noProof/>
        </w:rPr>
      </w:pPr>
      <w:r>
        <w:rPr>
          <w:noProof/>
        </w:rPr>
        <w:t>MapReduce</w:t>
      </w:r>
      <w:r>
        <w:rPr>
          <w:noProof/>
        </w:rPr>
        <w:tab/>
        <w:t>61, 211</w:t>
      </w:r>
    </w:p>
    <w:p w14:paraId="6C2C4667" w14:textId="77777777" w:rsidR="008C6909" w:rsidRDefault="008C6909">
      <w:pPr>
        <w:pStyle w:val="13"/>
        <w:tabs>
          <w:tab w:val="right" w:leader="dot" w:pos="3882"/>
        </w:tabs>
        <w:rPr>
          <w:noProof/>
        </w:rPr>
      </w:pPr>
      <w:r>
        <w:rPr>
          <w:noProof/>
        </w:rPr>
        <w:t>MAP</w:t>
      </w:r>
      <w:r>
        <w:rPr>
          <w:rFonts w:hint="eastAsia"/>
          <w:noProof/>
        </w:rPr>
        <w:t>ファイル</w:t>
      </w:r>
      <w:r>
        <w:rPr>
          <w:noProof/>
        </w:rPr>
        <w:tab/>
        <w:t>26</w:t>
      </w:r>
    </w:p>
    <w:p w14:paraId="7995D945" w14:textId="77777777" w:rsidR="008C6909" w:rsidRDefault="008C6909">
      <w:pPr>
        <w:pStyle w:val="13"/>
        <w:tabs>
          <w:tab w:val="right" w:leader="dot" w:pos="3882"/>
        </w:tabs>
        <w:rPr>
          <w:noProof/>
        </w:rPr>
      </w:pPr>
      <w:r>
        <w:rPr>
          <w:noProof/>
        </w:rPr>
        <w:lastRenderedPageBreak/>
        <w:t>MIMD</w:t>
      </w:r>
      <w:r>
        <w:rPr>
          <w:noProof/>
        </w:rPr>
        <w:tab/>
        <w:t>16</w:t>
      </w:r>
    </w:p>
    <w:p w14:paraId="04BD3603" w14:textId="77777777" w:rsidR="008C6909" w:rsidRDefault="008C6909">
      <w:pPr>
        <w:pStyle w:val="13"/>
        <w:tabs>
          <w:tab w:val="right" w:leader="dot" w:pos="3882"/>
        </w:tabs>
        <w:rPr>
          <w:noProof/>
        </w:rPr>
      </w:pPr>
      <w:r>
        <w:rPr>
          <w:noProof/>
        </w:rPr>
        <w:t>MISD</w:t>
      </w:r>
      <w:r>
        <w:rPr>
          <w:noProof/>
        </w:rPr>
        <w:tab/>
        <w:t>16</w:t>
      </w:r>
    </w:p>
    <w:p w14:paraId="69CDD400" w14:textId="77777777" w:rsidR="008C6909" w:rsidRDefault="008C6909">
      <w:pPr>
        <w:pStyle w:val="13"/>
        <w:tabs>
          <w:tab w:val="right" w:leader="dot" w:pos="3882"/>
        </w:tabs>
        <w:rPr>
          <w:noProof/>
        </w:rPr>
      </w:pPr>
      <w:r>
        <w:rPr>
          <w:noProof/>
        </w:rPr>
        <w:t>MMX</w:t>
      </w:r>
      <w:r>
        <w:rPr>
          <w:noProof/>
        </w:rPr>
        <w:tab/>
        <w:t>16</w:t>
      </w:r>
    </w:p>
    <w:p w14:paraId="184AE5B6" w14:textId="77777777" w:rsidR="008C6909" w:rsidRDefault="008C6909">
      <w:pPr>
        <w:pStyle w:val="13"/>
        <w:tabs>
          <w:tab w:val="right" w:leader="dot" w:pos="3882"/>
        </w:tabs>
        <w:rPr>
          <w:noProof/>
        </w:rPr>
      </w:pPr>
      <w:r>
        <w:rPr>
          <w:noProof/>
        </w:rPr>
        <w:t>MPU</w:t>
      </w:r>
      <w:r>
        <w:rPr>
          <w:noProof/>
        </w:rPr>
        <w:tab/>
        <w:t>12</w:t>
      </w:r>
    </w:p>
    <w:p w14:paraId="0C5B2534" w14:textId="77777777" w:rsidR="008C6909" w:rsidRDefault="008C6909">
      <w:pPr>
        <w:pStyle w:val="affff3"/>
        <w:keepNext/>
        <w:tabs>
          <w:tab w:val="right" w:leader="dot" w:pos="3882"/>
        </w:tabs>
        <w:rPr>
          <w:rFonts w:eastAsiaTheme="minorEastAsia"/>
          <w:b w:val="0"/>
          <w:bCs w:val="0"/>
          <w:noProof/>
        </w:rPr>
      </w:pPr>
      <w:r>
        <w:rPr>
          <w:rFonts w:hint="eastAsia"/>
          <w:noProof/>
        </w:rPr>
        <w:t>Ｏ</w:t>
      </w:r>
    </w:p>
    <w:p w14:paraId="1FAEE434" w14:textId="77777777" w:rsidR="008C6909" w:rsidRDefault="008C6909">
      <w:pPr>
        <w:pStyle w:val="13"/>
        <w:tabs>
          <w:tab w:val="right" w:leader="dot" w:pos="3882"/>
        </w:tabs>
        <w:rPr>
          <w:noProof/>
        </w:rPr>
      </w:pPr>
      <w:r>
        <w:rPr>
          <w:noProof/>
        </w:rPr>
        <w:t>objdump</w:t>
      </w:r>
      <w:r>
        <w:rPr>
          <w:rFonts w:hint="eastAsia"/>
          <w:noProof/>
        </w:rPr>
        <w:t>コマンド</w:t>
      </w:r>
      <w:r>
        <w:rPr>
          <w:noProof/>
        </w:rPr>
        <w:tab/>
        <w:t>25</w:t>
      </w:r>
    </w:p>
    <w:p w14:paraId="13756E18" w14:textId="77777777" w:rsidR="008C6909" w:rsidRDefault="008C6909">
      <w:pPr>
        <w:pStyle w:val="13"/>
        <w:tabs>
          <w:tab w:val="right" w:leader="dot" w:pos="3882"/>
        </w:tabs>
        <w:rPr>
          <w:noProof/>
        </w:rPr>
      </w:pPr>
      <w:r>
        <w:rPr>
          <w:noProof/>
        </w:rPr>
        <w:t>OpenCL</w:t>
      </w:r>
      <w:r>
        <w:rPr>
          <w:noProof/>
        </w:rPr>
        <w:tab/>
        <w:t>66</w:t>
      </w:r>
    </w:p>
    <w:p w14:paraId="1B0D41F9" w14:textId="77777777" w:rsidR="008C6909" w:rsidRDefault="008C6909">
      <w:pPr>
        <w:pStyle w:val="13"/>
        <w:tabs>
          <w:tab w:val="right" w:leader="dot" w:pos="3882"/>
        </w:tabs>
        <w:rPr>
          <w:noProof/>
        </w:rPr>
      </w:pPr>
      <w:r>
        <w:rPr>
          <w:noProof/>
        </w:rPr>
        <w:t>OpenMP</w:t>
      </w:r>
      <w:r>
        <w:rPr>
          <w:noProof/>
        </w:rPr>
        <w:tab/>
        <w:t>52</w:t>
      </w:r>
    </w:p>
    <w:p w14:paraId="66A8AA39" w14:textId="77777777" w:rsidR="008C6909" w:rsidRDefault="008C6909">
      <w:pPr>
        <w:pStyle w:val="13"/>
        <w:tabs>
          <w:tab w:val="right" w:leader="dot" w:pos="3882"/>
        </w:tabs>
        <w:rPr>
          <w:noProof/>
        </w:rPr>
      </w:pPr>
      <w:r>
        <w:rPr>
          <w:noProof/>
        </w:rPr>
        <w:t>ORB</w:t>
      </w:r>
      <w:r>
        <w:rPr>
          <w:noProof/>
        </w:rPr>
        <w:tab/>
        <w:t>67</w:t>
      </w:r>
    </w:p>
    <w:p w14:paraId="6F973275" w14:textId="77777777" w:rsidR="008C6909" w:rsidRDefault="008C6909">
      <w:pPr>
        <w:pStyle w:val="13"/>
        <w:tabs>
          <w:tab w:val="right" w:leader="dot" w:pos="3882"/>
        </w:tabs>
        <w:rPr>
          <w:noProof/>
        </w:rPr>
      </w:pPr>
      <w:r>
        <w:rPr>
          <w:noProof/>
        </w:rPr>
        <w:t>OS</w:t>
      </w:r>
      <w:r>
        <w:rPr>
          <w:noProof/>
        </w:rPr>
        <w:tab/>
        <w:t>5</w:t>
      </w:r>
    </w:p>
    <w:p w14:paraId="1677A5F9" w14:textId="77777777" w:rsidR="008C6909" w:rsidRDefault="008C6909">
      <w:pPr>
        <w:pStyle w:val="affff3"/>
        <w:keepNext/>
        <w:tabs>
          <w:tab w:val="right" w:leader="dot" w:pos="3882"/>
        </w:tabs>
        <w:rPr>
          <w:rFonts w:eastAsiaTheme="minorEastAsia"/>
          <w:b w:val="0"/>
          <w:bCs w:val="0"/>
          <w:noProof/>
        </w:rPr>
      </w:pPr>
      <w:r>
        <w:rPr>
          <w:rFonts w:hint="eastAsia"/>
          <w:noProof/>
        </w:rPr>
        <w:t>Ｐ</w:t>
      </w:r>
    </w:p>
    <w:p w14:paraId="0726F17D" w14:textId="77777777" w:rsidR="008C6909" w:rsidRDefault="008C6909">
      <w:pPr>
        <w:pStyle w:val="13"/>
        <w:tabs>
          <w:tab w:val="right" w:leader="dot" w:pos="3882"/>
        </w:tabs>
        <w:rPr>
          <w:noProof/>
        </w:rPr>
      </w:pPr>
      <w:r>
        <w:rPr>
          <w:noProof/>
        </w:rPr>
        <w:t>Parallel</w:t>
      </w:r>
      <w:r>
        <w:rPr>
          <w:noProof/>
        </w:rPr>
        <w:tab/>
        <w:t>5</w:t>
      </w:r>
    </w:p>
    <w:p w14:paraId="7C0B0C71" w14:textId="77777777" w:rsidR="008C6909" w:rsidRDefault="008C6909">
      <w:pPr>
        <w:pStyle w:val="affff3"/>
        <w:keepNext/>
        <w:tabs>
          <w:tab w:val="right" w:leader="dot" w:pos="3882"/>
        </w:tabs>
        <w:rPr>
          <w:rFonts w:eastAsiaTheme="minorEastAsia"/>
          <w:b w:val="0"/>
          <w:bCs w:val="0"/>
          <w:noProof/>
        </w:rPr>
      </w:pPr>
      <w:r>
        <w:rPr>
          <w:rFonts w:hint="eastAsia"/>
          <w:noProof/>
        </w:rPr>
        <w:t>Ｒ</w:t>
      </w:r>
    </w:p>
    <w:p w14:paraId="4EE9488E" w14:textId="77777777" w:rsidR="008C6909" w:rsidRDefault="008C6909">
      <w:pPr>
        <w:pStyle w:val="13"/>
        <w:tabs>
          <w:tab w:val="right" w:leader="dot" w:pos="3882"/>
        </w:tabs>
        <w:rPr>
          <w:noProof/>
        </w:rPr>
      </w:pPr>
      <w:r>
        <w:rPr>
          <w:noProof/>
        </w:rPr>
        <w:t>RAM</w:t>
      </w:r>
      <w:r>
        <w:rPr>
          <w:noProof/>
        </w:rPr>
        <w:tab/>
        <w:t>17</w:t>
      </w:r>
    </w:p>
    <w:p w14:paraId="66915304" w14:textId="77777777" w:rsidR="008C6909" w:rsidRDefault="008C6909">
      <w:pPr>
        <w:pStyle w:val="13"/>
        <w:tabs>
          <w:tab w:val="right" w:leader="dot" w:pos="3882"/>
        </w:tabs>
        <w:rPr>
          <w:noProof/>
        </w:rPr>
      </w:pPr>
      <w:r>
        <w:rPr>
          <w:noProof/>
        </w:rPr>
        <w:t>ROM</w:t>
      </w:r>
      <w:r>
        <w:rPr>
          <w:noProof/>
        </w:rPr>
        <w:tab/>
        <w:t>17</w:t>
      </w:r>
    </w:p>
    <w:p w14:paraId="702A9BB7" w14:textId="77777777" w:rsidR="008C6909" w:rsidRDefault="008C6909">
      <w:pPr>
        <w:pStyle w:val="13"/>
        <w:tabs>
          <w:tab w:val="right" w:leader="dot" w:pos="3882"/>
        </w:tabs>
        <w:rPr>
          <w:noProof/>
        </w:rPr>
      </w:pPr>
      <w:r>
        <w:rPr>
          <w:noProof/>
        </w:rPr>
        <w:t>RPC</w:t>
      </w:r>
      <w:r>
        <w:rPr>
          <w:noProof/>
        </w:rPr>
        <w:tab/>
        <w:t>67</w:t>
      </w:r>
    </w:p>
    <w:p w14:paraId="2DA49E76" w14:textId="77777777" w:rsidR="008C6909" w:rsidRDefault="008C6909">
      <w:pPr>
        <w:pStyle w:val="affff3"/>
        <w:keepNext/>
        <w:tabs>
          <w:tab w:val="right" w:leader="dot" w:pos="3882"/>
        </w:tabs>
        <w:rPr>
          <w:rFonts w:eastAsiaTheme="minorEastAsia"/>
          <w:b w:val="0"/>
          <w:bCs w:val="0"/>
          <w:noProof/>
        </w:rPr>
      </w:pPr>
      <w:r>
        <w:rPr>
          <w:rFonts w:hint="eastAsia"/>
          <w:noProof/>
        </w:rPr>
        <w:t>Ｓ</w:t>
      </w:r>
    </w:p>
    <w:p w14:paraId="1F5FECC3" w14:textId="77777777" w:rsidR="008C6909" w:rsidRDefault="008C6909">
      <w:pPr>
        <w:pStyle w:val="13"/>
        <w:tabs>
          <w:tab w:val="right" w:leader="dot" w:pos="3882"/>
        </w:tabs>
        <w:rPr>
          <w:noProof/>
        </w:rPr>
      </w:pPr>
      <w:r>
        <w:rPr>
          <w:noProof/>
        </w:rPr>
        <w:t>SIMD</w:t>
      </w:r>
      <w:r>
        <w:rPr>
          <w:noProof/>
        </w:rPr>
        <w:tab/>
        <w:t>16</w:t>
      </w:r>
    </w:p>
    <w:p w14:paraId="3E0AAACA" w14:textId="77777777" w:rsidR="008C6909" w:rsidRDefault="008C6909">
      <w:pPr>
        <w:pStyle w:val="13"/>
        <w:tabs>
          <w:tab w:val="right" w:leader="dot" w:pos="3882"/>
        </w:tabs>
        <w:rPr>
          <w:noProof/>
        </w:rPr>
      </w:pPr>
      <w:r>
        <w:rPr>
          <w:noProof/>
        </w:rPr>
        <w:t>SISD</w:t>
      </w:r>
      <w:r>
        <w:rPr>
          <w:noProof/>
        </w:rPr>
        <w:tab/>
        <w:t>16</w:t>
      </w:r>
    </w:p>
    <w:p w14:paraId="3A46D8D5" w14:textId="77777777" w:rsidR="008C6909" w:rsidRDefault="008C6909">
      <w:pPr>
        <w:pStyle w:val="13"/>
        <w:tabs>
          <w:tab w:val="right" w:leader="dot" w:pos="3882"/>
        </w:tabs>
        <w:rPr>
          <w:noProof/>
        </w:rPr>
      </w:pPr>
      <w:r>
        <w:rPr>
          <w:noProof/>
        </w:rPr>
        <w:t>size</w:t>
      </w:r>
      <w:r>
        <w:rPr>
          <w:rFonts w:hint="eastAsia"/>
          <w:noProof/>
        </w:rPr>
        <w:t>コマンド</w:t>
      </w:r>
      <w:r>
        <w:rPr>
          <w:noProof/>
        </w:rPr>
        <w:tab/>
        <w:t>25</w:t>
      </w:r>
    </w:p>
    <w:p w14:paraId="4AF927DD" w14:textId="77777777" w:rsidR="008C6909" w:rsidRDefault="008C6909">
      <w:pPr>
        <w:pStyle w:val="13"/>
        <w:tabs>
          <w:tab w:val="right" w:leader="dot" w:pos="3882"/>
        </w:tabs>
        <w:rPr>
          <w:noProof/>
        </w:rPr>
      </w:pPr>
      <w:r>
        <w:rPr>
          <w:noProof/>
        </w:rPr>
        <w:t>SPU</w:t>
      </w:r>
      <w:r>
        <w:rPr>
          <w:noProof/>
        </w:rPr>
        <w:tab/>
        <w:t>20</w:t>
      </w:r>
    </w:p>
    <w:p w14:paraId="537B23DF" w14:textId="77777777" w:rsidR="008C6909" w:rsidRDefault="008C6909">
      <w:pPr>
        <w:pStyle w:val="26"/>
        <w:tabs>
          <w:tab w:val="right" w:leader="dot" w:pos="3882"/>
        </w:tabs>
        <w:rPr>
          <w:noProof/>
        </w:rPr>
      </w:pPr>
      <w:r>
        <w:rPr>
          <w:noProof/>
        </w:rPr>
        <w:t>LS</w:t>
      </w:r>
      <w:r>
        <w:rPr>
          <w:noProof/>
        </w:rPr>
        <w:tab/>
        <w:t>20</w:t>
      </w:r>
    </w:p>
    <w:p w14:paraId="361C1301" w14:textId="77777777" w:rsidR="008C6909" w:rsidRDefault="008C6909">
      <w:pPr>
        <w:pStyle w:val="13"/>
        <w:tabs>
          <w:tab w:val="right" w:leader="dot" w:pos="3882"/>
        </w:tabs>
        <w:rPr>
          <w:noProof/>
        </w:rPr>
      </w:pPr>
      <w:r>
        <w:rPr>
          <w:noProof/>
        </w:rPr>
        <w:t>SPURS</w:t>
      </w:r>
      <w:r>
        <w:rPr>
          <w:noProof/>
        </w:rPr>
        <w:tab/>
        <w:t>65</w:t>
      </w:r>
    </w:p>
    <w:p w14:paraId="6E11E3E7" w14:textId="77777777" w:rsidR="008C6909" w:rsidRDefault="008C6909">
      <w:pPr>
        <w:pStyle w:val="13"/>
        <w:tabs>
          <w:tab w:val="right" w:leader="dot" w:pos="3882"/>
        </w:tabs>
        <w:rPr>
          <w:noProof/>
        </w:rPr>
      </w:pPr>
      <w:r>
        <w:rPr>
          <w:noProof/>
        </w:rPr>
        <w:t>Squirrel</w:t>
      </w:r>
      <w:r>
        <w:rPr>
          <w:noProof/>
        </w:rPr>
        <w:tab/>
        <w:t>61</w:t>
      </w:r>
    </w:p>
    <w:p w14:paraId="3F610D41" w14:textId="77777777" w:rsidR="008C6909" w:rsidRDefault="008C6909">
      <w:pPr>
        <w:pStyle w:val="13"/>
        <w:tabs>
          <w:tab w:val="right" w:leader="dot" w:pos="3882"/>
        </w:tabs>
        <w:rPr>
          <w:noProof/>
        </w:rPr>
      </w:pPr>
      <w:r>
        <w:rPr>
          <w:noProof/>
        </w:rPr>
        <w:t>SSE</w:t>
      </w:r>
      <w:r>
        <w:rPr>
          <w:noProof/>
        </w:rPr>
        <w:tab/>
        <w:t>16</w:t>
      </w:r>
    </w:p>
    <w:p w14:paraId="094645AB" w14:textId="77777777" w:rsidR="008C6909" w:rsidRDefault="008C6909">
      <w:pPr>
        <w:pStyle w:val="affff3"/>
        <w:keepNext/>
        <w:tabs>
          <w:tab w:val="right" w:leader="dot" w:pos="3882"/>
        </w:tabs>
        <w:rPr>
          <w:rFonts w:eastAsiaTheme="minorEastAsia"/>
          <w:b w:val="0"/>
          <w:bCs w:val="0"/>
          <w:noProof/>
        </w:rPr>
      </w:pPr>
      <w:r>
        <w:rPr>
          <w:rFonts w:hint="eastAsia"/>
          <w:noProof/>
        </w:rPr>
        <w:t>Ｔ</w:t>
      </w:r>
    </w:p>
    <w:p w14:paraId="67EB566F" w14:textId="77777777" w:rsidR="008C6909" w:rsidRDefault="008C6909">
      <w:pPr>
        <w:pStyle w:val="13"/>
        <w:tabs>
          <w:tab w:val="right" w:leader="dot" w:pos="3882"/>
        </w:tabs>
        <w:rPr>
          <w:noProof/>
        </w:rPr>
      </w:pPr>
      <w:r>
        <w:rPr>
          <w:noProof/>
        </w:rPr>
        <w:t>TLS</w:t>
      </w:r>
      <w:r>
        <w:rPr>
          <w:noProof/>
        </w:rPr>
        <w:tab/>
        <w:t>205</w:t>
      </w:r>
    </w:p>
    <w:p w14:paraId="4A5FCBB2" w14:textId="77777777" w:rsidR="008C6909" w:rsidRDefault="008C6909">
      <w:pPr>
        <w:pStyle w:val="affff3"/>
        <w:keepNext/>
        <w:tabs>
          <w:tab w:val="right" w:leader="dot" w:pos="3882"/>
        </w:tabs>
        <w:rPr>
          <w:rFonts w:eastAsiaTheme="minorEastAsia"/>
          <w:b w:val="0"/>
          <w:bCs w:val="0"/>
          <w:noProof/>
        </w:rPr>
      </w:pPr>
      <w:r>
        <w:rPr>
          <w:rFonts w:hint="eastAsia"/>
          <w:noProof/>
        </w:rPr>
        <w:lastRenderedPageBreak/>
        <w:t>Ｖ</w:t>
      </w:r>
    </w:p>
    <w:p w14:paraId="581650AB" w14:textId="77777777" w:rsidR="008C6909" w:rsidRDefault="008C6909">
      <w:pPr>
        <w:pStyle w:val="13"/>
        <w:tabs>
          <w:tab w:val="right" w:leader="dot" w:pos="3882"/>
        </w:tabs>
        <w:rPr>
          <w:noProof/>
        </w:rPr>
      </w:pPr>
      <w:r>
        <w:rPr>
          <w:noProof/>
        </w:rPr>
        <w:t>volatile</w:t>
      </w:r>
      <w:r>
        <w:rPr>
          <w:rFonts w:hint="eastAsia"/>
          <w:noProof/>
        </w:rPr>
        <w:t>型修飾子</w:t>
      </w:r>
      <w:r>
        <w:rPr>
          <w:noProof/>
        </w:rPr>
        <w:tab/>
        <w:t>76, 103, 203</w:t>
      </w:r>
    </w:p>
    <w:p w14:paraId="6B218443" w14:textId="77777777" w:rsidR="008C6909" w:rsidRDefault="008C6909">
      <w:pPr>
        <w:pStyle w:val="13"/>
        <w:tabs>
          <w:tab w:val="right" w:leader="dot" w:pos="3882"/>
        </w:tabs>
        <w:rPr>
          <w:noProof/>
        </w:rPr>
      </w:pPr>
      <w:r>
        <w:rPr>
          <w:noProof/>
        </w:rPr>
        <w:t>VRAM</w:t>
      </w:r>
      <w:r>
        <w:rPr>
          <w:noProof/>
        </w:rPr>
        <w:tab/>
        <w:t>19</w:t>
      </w:r>
    </w:p>
    <w:p w14:paraId="7FDBFDDD" w14:textId="77777777" w:rsidR="008C6909" w:rsidRDefault="008C6909">
      <w:pPr>
        <w:pStyle w:val="13"/>
        <w:tabs>
          <w:tab w:val="right" w:leader="dot" w:pos="3882"/>
        </w:tabs>
        <w:rPr>
          <w:noProof/>
        </w:rPr>
      </w:pPr>
      <w:r>
        <w:rPr>
          <w:noProof/>
        </w:rPr>
        <w:t>VU</w:t>
      </w:r>
      <w:r>
        <w:rPr>
          <w:noProof/>
        </w:rPr>
        <w:tab/>
        <w:t>16</w:t>
      </w:r>
    </w:p>
    <w:p w14:paraId="35A70D7C" w14:textId="77777777" w:rsidR="008C6909" w:rsidRDefault="008C6909">
      <w:pPr>
        <w:pStyle w:val="affff3"/>
        <w:keepNext/>
        <w:tabs>
          <w:tab w:val="right" w:leader="dot" w:pos="3882"/>
        </w:tabs>
        <w:rPr>
          <w:rFonts w:eastAsiaTheme="minorEastAsia"/>
          <w:b w:val="0"/>
          <w:bCs w:val="0"/>
          <w:noProof/>
        </w:rPr>
      </w:pPr>
      <w:r>
        <w:rPr>
          <w:rFonts w:hint="eastAsia"/>
          <w:noProof/>
        </w:rPr>
        <w:t>Ｙ</w:t>
      </w:r>
    </w:p>
    <w:p w14:paraId="64BD0DCF" w14:textId="77777777" w:rsidR="008C6909" w:rsidRDefault="008C6909">
      <w:pPr>
        <w:pStyle w:val="13"/>
        <w:tabs>
          <w:tab w:val="right" w:leader="dot" w:pos="3882"/>
        </w:tabs>
        <w:rPr>
          <w:noProof/>
        </w:rPr>
      </w:pPr>
      <w:r>
        <w:rPr>
          <w:noProof/>
        </w:rPr>
        <w:t>Yield</w:t>
      </w:r>
      <w:r>
        <w:rPr>
          <w:noProof/>
        </w:rPr>
        <w:tab/>
        <w:t>82</w:t>
      </w:r>
    </w:p>
    <w:p w14:paraId="43C7AE24" w14:textId="77777777" w:rsidR="008C6909" w:rsidRDefault="008C6909">
      <w:pPr>
        <w:pStyle w:val="affff3"/>
        <w:keepNext/>
        <w:tabs>
          <w:tab w:val="right" w:leader="dot" w:pos="3882"/>
        </w:tabs>
        <w:rPr>
          <w:rFonts w:eastAsiaTheme="minorEastAsia"/>
          <w:b w:val="0"/>
          <w:bCs w:val="0"/>
          <w:noProof/>
        </w:rPr>
      </w:pPr>
      <w:r>
        <w:rPr>
          <w:rFonts w:hint="eastAsia"/>
          <w:noProof/>
        </w:rPr>
        <w:t>あ</w:t>
      </w:r>
    </w:p>
    <w:p w14:paraId="5E708327" w14:textId="77777777" w:rsidR="008C6909" w:rsidRDefault="008C6909">
      <w:pPr>
        <w:pStyle w:val="13"/>
        <w:tabs>
          <w:tab w:val="right" w:leader="dot" w:pos="3882"/>
        </w:tabs>
        <w:rPr>
          <w:noProof/>
        </w:rPr>
      </w:pPr>
      <w:r>
        <w:rPr>
          <w:rFonts w:hint="eastAsia"/>
          <w:noProof/>
        </w:rPr>
        <w:t>アウト・オブ・オーダー実行</w:t>
      </w:r>
      <w:r>
        <w:rPr>
          <w:noProof/>
        </w:rPr>
        <w:tab/>
        <w:t>77</w:t>
      </w:r>
    </w:p>
    <w:p w14:paraId="1D645479" w14:textId="77777777" w:rsidR="008C6909" w:rsidRDefault="008C6909">
      <w:pPr>
        <w:pStyle w:val="13"/>
        <w:tabs>
          <w:tab w:val="right" w:leader="dot" w:pos="3882"/>
        </w:tabs>
        <w:rPr>
          <w:noProof/>
        </w:rPr>
      </w:pPr>
      <w:r>
        <w:rPr>
          <w:rFonts w:hint="eastAsia"/>
          <w:noProof/>
        </w:rPr>
        <w:t>アセンブラ</w:t>
      </w:r>
      <w:r>
        <w:rPr>
          <w:noProof/>
        </w:rPr>
        <w:tab/>
        <w:t>27</w:t>
      </w:r>
    </w:p>
    <w:p w14:paraId="2D096F9D" w14:textId="77777777" w:rsidR="008C6909" w:rsidRDefault="008C6909">
      <w:pPr>
        <w:pStyle w:val="13"/>
        <w:tabs>
          <w:tab w:val="right" w:leader="dot" w:pos="3882"/>
        </w:tabs>
        <w:rPr>
          <w:noProof/>
        </w:rPr>
      </w:pPr>
      <w:r>
        <w:rPr>
          <w:rFonts w:hint="eastAsia"/>
          <w:noProof/>
        </w:rPr>
        <w:t>アトミック型</w:t>
      </w:r>
      <w:r>
        <w:rPr>
          <w:noProof/>
        </w:rPr>
        <w:tab/>
        <w:t>79, 204</w:t>
      </w:r>
    </w:p>
    <w:p w14:paraId="5E0BA2B7" w14:textId="77777777" w:rsidR="008C6909" w:rsidRDefault="008C6909">
      <w:pPr>
        <w:pStyle w:val="13"/>
        <w:tabs>
          <w:tab w:val="right" w:leader="dot" w:pos="3882"/>
        </w:tabs>
        <w:rPr>
          <w:noProof/>
        </w:rPr>
      </w:pPr>
      <w:r>
        <w:rPr>
          <w:rFonts w:hint="eastAsia"/>
          <w:noProof/>
        </w:rPr>
        <w:t>アトミック操作</w:t>
      </w:r>
      <w:r>
        <w:rPr>
          <w:noProof/>
        </w:rPr>
        <w:tab/>
        <w:t>73, 109</w:t>
      </w:r>
    </w:p>
    <w:p w14:paraId="7F6E27A9" w14:textId="77777777" w:rsidR="008C6909" w:rsidRDefault="008C6909">
      <w:pPr>
        <w:pStyle w:val="26"/>
        <w:tabs>
          <w:tab w:val="right" w:leader="dot" w:pos="3882"/>
        </w:tabs>
        <w:rPr>
          <w:noProof/>
        </w:rPr>
      </w:pPr>
      <w:r>
        <w:rPr>
          <w:noProof/>
        </w:rPr>
        <w:t>C++11</w:t>
      </w:r>
      <w:r>
        <w:rPr>
          <w:rFonts w:hint="eastAsia"/>
          <w:noProof/>
        </w:rPr>
        <w:t>版</w:t>
      </w:r>
      <w:r>
        <w:rPr>
          <w:noProof/>
        </w:rPr>
        <w:tab/>
        <w:t>111, 113</w:t>
      </w:r>
    </w:p>
    <w:p w14:paraId="3FF46ECA" w14:textId="77777777" w:rsidR="008C6909" w:rsidRDefault="008C6909">
      <w:pPr>
        <w:pStyle w:val="13"/>
        <w:tabs>
          <w:tab w:val="right" w:leader="dot" w:pos="3882"/>
        </w:tabs>
        <w:rPr>
          <w:noProof/>
        </w:rPr>
      </w:pPr>
      <w:r>
        <w:rPr>
          <w:rFonts w:hint="eastAsia"/>
          <w:noProof/>
        </w:rPr>
        <w:t>アプリケーション</w:t>
      </w:r>
      <w:r>
        <w:rPr>
          <w:noProof/>
        </w:rPr>
        <w:tab/>
        <w:t>8</w:t>
      </w:r>
    </w:p>
    <w:p w14:paraId="1F4B008B" w14:textId="77777777" w:rsidR="008C6909" w:rsidRDefault="008C6909">
      <w:pPr>
        <w:pStyle w:val="affff3"/>
        <w:keepNext/>
        <w:tabs>
          <w:tab w:val="right" w:leader="dot" w:pos="3882"/>
        </w:tabs>
        <w:rPr>
          <w:rFonts w:eastAsiaTheme="minorEastAsia"/>
          <w:b w:val="0"/>
          <w:bCs w:val="0"/>
          <w:noProof/>
        </w:rPr>
      </w:pPr>
      <w:r>
        <w:rPr>
          <w:rFonts w:hint="eastAsia"/>
          <w:noProof/>
        </w:rPr>
        <w:t>い</w:t>
      </w:r>
    </w:p>
    <w:p w14:paraId="1B60A113" w14:textId="77777777" w:rsidR="008C6909" w:rsidRDefault="008C6909">
      <w:pPr>
        <w:pStyle w:val="13"/>
        <w:tabs>
          <w:tab w:val="right" w:leader="dot" w:pos="3882"/>
        </w:tabs>
        <w:rPr>
          <w:noProof/>
        </w:rPr>
      </w:pPr>
      <w:r>
        <w:rPr>
          <w:rFonts w:hint="eastAsia"/>
          <w:noProof/>
        </w:rPr>
        <w:t>イベント</w:t>
      </w:r>
      <w:r>
        <w:rPr>
          <w:noProof/>
        </w:rPr>
        <w:tab/>
        <w:t>158</w:t>
      </w:r>
    </w:p>
    <w:p w14:paraId="651021CE" w14:textId="77777777" w:rsidR="008C6909" w:rsidRDefault="008C6909">
      <w:pPr>
        <w:pStyle w:val="26"/>
        <w:tabs>
          <w:tab w:val="right" w:leader="dot" w:pos="3882"/>
        </w:tabs>
        <w:rPr>
          <w:noProof/>
        </w:rPr>
      </w:pPr>
      <w:r>
        <w:rPr>
          <w:noProof/>
        </w:rPr>
        <w:t>WIN32API</w:t>
      </w:r>
      <w:r>
        <w:rPr>
          <w:rFonts w:hint="eastAsia"/>
          <w:noProof/>
        </w:rPr>
        <w:t>版</w:t>
      </w:r>
      <w:r>
        <w:rPr>
          <w:noProof/>
        </w:rPr>
        <w:tab/>
        <w:t>158</w:t>
      </w:r>
    </w:p>
    <w:p w14:paraId="36EDB5C0" w14:textId="77777777" w:rsidR="008C6909" w:rsidRDefault="008C6909">
      <w:pPr>
        <w:pStyle w:val="26"/>
        <w:tabs>
          <w:tab w:val="right" w:leader="dot" w:pos="3882"/>
        </w:tabs>
        <w:rPr>
          <w:noProof/>
        </w:rPr>
      </w:pPr>
      <w:r>
        <w:rPr>
          <w:noProof/>
        </w:rPr>
        <w:t>WIN32API</w:t>
      </w:r>
      <w:r>
        <w:rPr>
          <w:rFonts w:hint="eastAsia"/>
          <w:noProof/>
        </w:rPr>
        <w:t>版名前付きイベント</w:t>
      </w:r>
      <w:r>
        <w:rPr>
          <w:noProof/>
        </w:rPr>
        <w:tab/>
        <w:t>163</w:t>
      </w:r>
    </w:p>
    <w:p w14:paraId="58625F64" w14:textId="77777777" w:rsidR="008C6909" w:rsidRDefault="008C6909">
      <w:pPr>
        <w:pStyle w:val="13"/>
        <w:tabs>
          <w:tab w:val="right" w:leader="dot" w:pos="3882"/>
        </w:tabs>
        <w:rPr>
          <w:noProof/>
        </w:rPr>
      </w:pPr>
      <w:r>
        <w:rPr>
          <w:rFonts w:hint="eastAsia"/>
          <w:noProof/>
        </w:rPr>
        <w:t>イベントコールバック</w:t>
      </w:r>
      <w:r>
        <w:rPr>
          <w:noProof/>
        </w:rPr>
        <w:tab/>
        <w:t>70</w:t>
      </w:r>
    </w:p>
    <w:p w14:paraId="50F25499" w14:textId="77777777" w:rsidR="008C6909" w:rsidRDefault="008C6909">
      <w:pPr>
        <w:pStyle w:val="13"/>
        <w:tabs>
          <w:tab w:val="right" w:leader="dot" w:pos="3882"/>
        </w:tabs>
        <w:rPr>
          <w:noProof/>
        </w:rPr>
      </w:pPr>
      <w:r>
        <w:rPr>
          <w:rFonts w:hint="eastAsia"/>
          <w:noProof/>
        </w:rPr>
        <w:t>イン・オーダー実行</w:t>
      </w:r>
      <w:r>
        <w:rPr>
          <w:noProof/>
        </w:rPr>
        <w:tab/>
        <w:t>78</w:t>
      </w:r>
    </w:p>
    <w:p w14:paraId="7BA4402E" w14:textId="77777777" w:rsidR="008C6909" w:rsidRDefault="008C6909">
      <w:pPr>
        <w:pStyle w:val="13"/>
        <w:tabs>
          <w:tab w:val="right" w:leader="dot" w:pos="3882"/>
        </w:tabs>
        <w:rPr>
          <w:noProof/>
        </w:rPr>
      </w:pPr>
      <w:r>
        <w:rPr>
          <w:rFonts w:hint="eastAsia"/>
          <w:noProof/>
        </w:rPr>
        <w:t>インターロック操作</w:t>
      </w:r>
      <w:r>
        <w:rPr>
          <w:noProof/>
        </w:rPr>
        <w:tab/>
        <w:t>109</w:t>
      </w:r>
    </w:p>
    <w:p w14:paraId="673F134E" w14:textId="77777777" w:rsidR="008C6909" w:rsidRDefault="008C6909">
      <w:pPr>
        <w:pStyle w:val="26"/>
        <w:tabs>
          <w:tab w:val="right" w:leader="dot" w:pos="3882"/>
        </w:tabs>
        <w:rPr>
          <w:noProof/>
        </w:rPr>
      </w:pPr>
      <w:r>
        <w:rPr>
          <w:noProof/>
        </w:rPr>
        <w:t>WIN32API</w:t>
      </w:r>
      <w:r>
        <w:rPr>
          <w:rFonts w:hint="eastAsia"/>
          <w:noProof/>
        </w:rPr>
        <w:t>版</w:t>
      </w:r>
      <w:r>
        <w:rPr>
          <w:noProof/>
        </w:rPr>
        <w:tab/>
        <w:t>109</w:t>
      </w:r>
    </w:p>
    <w:p w14:paraId="79D47511" w14:textId="77777777" w:rsidR="008C6909" w:rsidRDefault="008C6909">
      <w:pPr>
        <w:pStyle w:val="13"/>
        <w:tabs>
          <w:tab w:val="right" w:leader="dot" w:pos="3882"/>
        </w:tabs>
        <w:rPr>
          <w:noProof/>
        </w:rPr>
      </w:pPr>
      <w:r>
        <w:rPr>
          <w:rFonts w:hint="eastAsia"/>
          <w:noProof/>
        </w:rPr>
        <w:t>インラインアセンブラ</w:t>
      </w:r>
      <w:r>
        <w:rPr>
          <w:noProof/>
        </w:rPr>
        <w:tab/>
        <w:t>106</w:t>
      </w:r>
    </w:p>
    <w:p w14:paraId="669C164B" w14:textId="77777777" w:rsidR="008C6909" w:rsidRDefault="008C6909">
      <w:pPr>
        <w:pStyle w:val="affff3"/>
        <w:keepNext/>
        <w:tabs>
          <w:tab w:val="right" w:leader="dot" w:pos="3882"/>
        </w:tabs>
        <w:rPr>
          <w:rFonts w:eastAsiaTheme="minorEastAsia"/>
          <w:b w:val="0"/>
          <w:bCs w:val="0"/>
          <w:noProof/>
        </w:rPr>
      </w:pPr>
      <w:r>
        <w:rPr>
          <w:rFonts w:hint="eastAsia"/>
          <w:noProof/>
        </w:rPr>
        <w:t>う</w:t>
      </w:r>
    </w:p>
    <w:p w14:paraId="0D1024AC" w14:textId="77777777" w:rsidR="008C6909" w:rsidRDefault="008C6909">
      <w:pPr>
        <w:pStyle w:val="13"/>
        <w:tabs>
          <w:tab w:val="right" w:leader="dot" w:pos="3882"/>
        </w:tabs>
        <w:rPr>
          <w:noProof/>
        </w:rPr>
      </w:pPr>
      <w:r>
        <w:rPr>
          <w:rFonts w:hint="eastAsia"/>
          <w:noProof/>
        </w:rPr>
        <w:t>ウインドウメッセージ</w:t>
      </w:r>
      <w:r>
        <w:rPr>
          <w:noProof/>
        </w:rPr>
        <w:tab/>
        <w:t>208</w:t>
      </w:r>
    </w:p>
    <w:p w14:paraId="3F5BA3C4" w14:textId="77777777" w:rsidR="008C6909" w:rsidRDefault="008C6909">
      <w:pPr>
        <w:pStyle w:val="13"/>
        <w:tabs>
          <w:tab w:val="right" w:leader="dot" w:pos="3882"/>
        </w:tabs>
        <w:rPr>
          <w:noProof/>
        </w:rPr>
      </w:pPr>
      <w:r>
        <w:rPr>
          <w:rFonts w:hint="eastAsia"/>
          <w:noProof/>
        </w:rPr>
        <w:t>ウェイトフリー</w:t>
      </w:r>
      <w:r>
        <w:rPr>
          <w:noProof/>
        </w:rPr>
        <w:tab/>
        <w:t>79</w:t>
      </w:r>
    </w:p>
    <w:p w14:paraId="39A66268" w14:textId="77777777" w:rsidR="008C6909" w:rsidRDefault="008C6909">
      <w:pPr>
        <w:pStyle w:val="affff3"/>
        <w:keepNext/>
        <w:tabs>
          <w:tab w:val="right" w:leader="dot" w:pos="3882"/>
        </w:tabs>
        <w:rPr>
          <w:rFonts w:eastAsiaTheme="minorEastAsia"/>
          <w:b w:val="0"/>
          <w:bCs w:val="0"/>
          <w:noProof/>
        </w:rPr>
      </w:pPr>
      <w:r>
        <w:rPr>
          <w:rFonts w:hint="eastAsia"/>
          <w:noProof/>
        </w:rPr>
        <w:t>え</w:t>
      </w:r>
    </w:p>
    <w:p w14:paraId="3F19FF35" w14:textId="77777777" w:rsidR="008C6909" w:rsidRDefault="008C6909">
      <w:pPr>
        <w:pStyle w:val="13"/>
        <w:tabs>
          <w:tab w:val="right" w:leader="dot" w:pos="3882"/>
        </w:tabs>
        <w:rPr>
          <w:noProof/>
        </w:rPr>
      </w:pPr>
      <w:r>
        <w:rPr>
          <w:rFonts w:hint="eastAsia"/>
          <w:noProof/>
        </w:rPr>
        <w:t>演算装置</w:t>
      </w:r>
      <w:r>
        <w:rPr>
          <w:noProof/>
        </w:rPr>
        <w:tab/>
        <w:t>13</w:t>
      </w:r>
    </w:p>
    <w:p w14:paraId="63605C68" w14:textId="77777777" w:rsidR="008C6909" w:rsidRDefault="008C6909">
      <w:pPr>
        <w:pStyle w:val="affff3"/>
        <w:keepNext/>
        <w:tabs>
          <w:tab w:val="right" w:leader="dot" w:pos="3882"/>
        </w:tabs>
        <w:rPr>
          <w:rFonts w:eastAsiaTheme="minorEastAsia"/>
          <w:b w:val="0"/>
          <w:bCs w:val="0"/>
          <w:noProof/>
        </w:rPr>
      </w:pPr>
      <w:r>
        <w:rPr>
          <w:rFonts w:hint="eastAsia"/>
          <w:noProof/>
        </w:rPr>
        <w:lastRenderedPageBreak/>
        <w:t>か</w:t>
      </w:r>
    </w:p>
    <w:p w14:paraId="02C5FEEA" w14:textId="77777777" w:rsidR="008C6909" w:rsidRDefault="008C6909">
      <w:pPr>
        <w:pStyle w:val="13"/>
        <w:tabs>
          <w:tab w:val="right" w:leader="dot" w:pos="3882"/>
        </w:tabs>
        <w:rPr>
          <w:noProof/>
        </w:rPr>
      </w:pPr>
      <w:r>
        <w:rPr>
          <w:rFonts w:hint="eastAsia"/>
          <w:noProof/>
        </w:rPr>
        <w:t>カーネル時間</w:t>
      </w:r>
      <w:r>
        <w:rPr>
          <w:noProof/>
        </w:rPr>
        <w:tab/>
        <w:t>9</w:t>
      </w:r>
    </w:p>
    <w:p w14:paraId="00D11786" w14:textId="77777777" w:rsidR="008C6909" w:rsidRDefault="008C6909">
      <w:pPr>
        <w:pStyle w:val="13"/>
        <w:tabs>
          <w:tab w:val="right" w:leader="dot" w:pos="3882"/>
        </w:tabs>
        <w:rPr>
          <w:noProof/>
        </w:rPr>
      </w:pPr>
      <w:r>
        <w:rPr>
          <w:rFonts w:hint="eastAsia"/>
          <w:noProof/>
        </w:rPr>
        <w:t>カーネル</w:t>
      </w:r>
      <w:r>
        <w:rPr>
          <w:noProof/>
        </w:rPr>
        <w:tab/>
        <w:t>5</w:t>
      </w:r>
    </w:p>
    <w:p w14:paraId="70803237" w14:textId="77777777" w:rsidR="008C6909" w:rsidRDefault="008C6909">
      <w:pPr>
        <w:pStyle w:val="26"/>
        <w:tabs>
          <w:tab w:val="right" w:leader="dot" w:pos="3882"/>
        </w:tabs>
        <w:rPr>
          <w:noProof/>
        </w:rPr>
      </w:pPr>
      <w:r>
        <w:rPr>
          <w:rFonts w:hint="eastAsia"/>
          <w:noProof/>
        </w:rPr>
        <w:t>ハイブリッドカーネル</w:t>
      </w:r>
      <w:r>
        <w:rPr>
          <w:noProof/>
        </w:rPr>
        <w:tab/>
        <w:t>7</w:t>
      </w:r>
    </w:p>
    <w:p w14:paraId="01136436" w14:textId="77777777" w:rsidR="008C6909" w:rsidRDefault="008C6909">
      <w:pPr>
        <w:pStyle w:val="26"/>
        <w:tabs>
          <w:tab w:val="right" w:leader="dot" w:pos="3882"/>
        </w:tabs>
        <w:rPr>
          <w:noProof/>
        </w:rPr>
      </w:pPr>
      <w:r>
        <w:rPr>
          <w:rFonts w:hint="eastAsia"/>
          <w:noProof/>
        </w:rPr>
        <w:t>マイクロカーネル</w:t>
      </w:r>
      <w:r>
        <w:rPr>
          <w:noProof/>
        </w:rPr>
        <w:tab/>
        <w:t>7</w:t>
      </w:r>
    </w:p>
    <w:p w14:paraId="5FF81234" w14:textId="77777777" w:rsidR="008C6909" w:rsidRDefault="008C6909">
      <w:pPr>
        <w:pStyle w:val="26"/>
        <w:tabs>
          <w:tab w:val="right" w:leader="dot" w:pos="3882"/>
        </w:tabs>
        <w:rPr>
          <w:noProof/>
        </w:rPr>
      </w:pPr>
      <w:r>
        <w:rPr>
          <w:rFonts w:hint="eastAsia"/>
          <w:noProof/>
        </w:rPr>
        <w:t>モノリシッックカーネル</w:t>
      </w:r>
      <w:r>
        <w:rPr>
          <w:noProof/>
        </w:rPr>
        <w:tab/>
        <w:t>6</w:t>
      </w:r>
    </w:p>
    <w:p w14:paraId="4ADF43A3" w14:textId="77777777" w:rsidR="008C6909" w:rsidRDefault="008C6909">
      <w:pPr>
        <w:pStyle w:val="affff3"/>
        <w:keepNext/>
        <w:tabs>
          <w:tab w:val="right" w:leader="dot" w:pos="3882"/>
        </w:tabs>
        <w:rPr>
          <w:rFonts w:eastAsiaTheme="minorEastAsia"/>
          <w:b w:val="0"/>
          <w:bCs w:val="0"/>
          <w:noProof/>
        </w:rPr>
      </w:pPr>
      <w:r>
        <w:rPr>
          <w:rFonts w:hint="eastAsia"/>
          <w:noProof/>
        </w:rPr>
        <w:t>き</w:t>
      </w:r>
    </w:p>
    <w:p w14:paraId="723294FC" w14:textId="77777777" w:rsidR="008C6909" w:rsidRDefault="008C6909">
      <w:pPr>
        <w:pStyle w:val="13"/>
        <w:tabs>
          <w:tab w:val="right" w:leader="dot" w:pos="3882"/>
        </w:tabs>
        <w:rPr>
          <w:noProof/>
        </w:rPr>
      </w:pPr>
      <w:r>
        <w:rPr>
          <w:rFonts w:hint="eastAsia"/>
          <w:noProof/>
        </w:rPr>
        <w:t>機械語</w:t>
      </w:r>
      <w:r>
        <w:rPr>
          <w:noProof/>
        </w:rPr>
        <w:tab/>
        <w:t>27</w:t>
      </w:r>
    </w:p>
    <w:p w14:paraId="198A8069" w14:textId="77777777" w:rsidR="008C6909" w:rsidRDefault="008C6909">
      <w:pPr>
        <w:pStyle w:val="13"/>
        <w:tabs>
          <w:tab w:val="right" w:leader="dot" w:pos="3882"/>
        </w:tabs>
        <w:rPr>
          <w:noProof/>
        </w:rPr>
      </w:pPr>
      <w:r>
        <w:rPr>
          <w:rFonts w:hint="eastAsia"/>
          <w:noProof/>
        </w:rPr>
        <w:t>キャッシュメモリ</w:t>
      </w:r>
      <w:r>
        <w:rPr>
          <w:noProof/>
        </w:rPr>
        <w:tab/>
        <w:t>18</w:t>
      </w:r>
    </w:p>
    <w:p w14:paraId="716CEF2B" w14:textId="77777777" w:rsidR="008C6909" w:rsidRDefault="008C6909">
      <w:pPr>
        <w:pStyle w:val="13"/>
        <w:tabs>
          <w:tab w:val="right" w:leader="dot" w:pos="3882"/>
        </w:tabs>
        <w:rPr>
          <w:noProof/>
        </w:rPr>
      </w:pPr>
      <w:r>
        <w:rPr>
          <w:rFonts w:hint="eastAsia"/>
          <w:noProof/>
        </w:rPr>
        <w:t>共有メモリ</w:t>
      </w:r>
      <w:r>
        <w:rPr>
          <w:noProof/>
        </w:rPr>
        <w:tab/>
        <w:t>207</w:t>
      </w:r>
    </w:p>
    <w:p w14:paraId="7B203935" w14:textId="77777777" w:rsidR="008C6909" w:rsidRDefault="008C6909">
      <w:pPr>
        <w:pStyle w:val="affff3"/>
        <w:keepNext/>
        <w:tabs>
          <w:tab w:val="right" w:leader="dot" w:pos="3882"/>
        </w:tabs>
        <w:rPr>
          <w:rFonts w:eastAsiaTheme="minorEastAsia"/>
          <w:b w:val="0"/>
          <w:bCs w:val="0"/>
          <w:noProof/>
        </w:rPr>
      </w:pPr>
      <w:r>
        <w:rPr>
          <w:rFonts w:hint="eastAsia"/>
          <w:noProof/>
        </w:rPr>
        <w:t>く</w:t>
      </w:r>
    </w:p>
    <w:p w14:paraId="1E3F985F" w14:textId="77777777" w:rsidR="008C6909" w:rsidRDefault="008C6909">
      <w:pPr>
        <w:pStyle w:val="13"/>
        <w:tabs>
          <w:tab w:val="right" w:leader="dot" w:pos="3882"/>
        </w:tabs>
        <w:rPr>
          <w:noProof/>
        </w:rPr>
      </w:pPr>
      <w:r>
        <w:rPr>
          <w:rFonts w:hint="eastAsia"/>
          <w:noProof/>
        </w:rPr>
        <w:t>クライアント・サーバー</w:t>
      </w:r>
      <w:r>
        <w:rPr>
          <w:noProof/>
        </w:rPr>
        <w:tab/>
        <w:t>66</w:t>
      </w:r>
    </w:p>
    <w:p w14:paraId="08C54091" w14:textId="77777777" w:rsidR="008C6909" w:rsidRDefault="008C6909">
      <w:pPr>
        <w:pStyle w:val="13"/>
        <w:tabs>
          <w:tab w:val="right" w:leader="dot" w:pos="3882"/>
        </w:tabs>
        <w:rPr>
          <w:noProof/>
        </w:rPr>
      </w:pPr>
      <w:r>
        <w:rPr>
          <w:rFonts w:hint="eastAsia"/>
          <w:noProof/>
        </w:rPr>
        <w:t>クラウド</w:t>
      </w:r>
      <w:r>
        <w:rPr>
          <w:noProof/>
        </w:rPr>
        <w:tab/>
        <w:t>67</w:t>
      </w:r>
    </w:p>
    <w:p w14:paraId="124ABC2B" w14:textId="77777777" w:rsidR="008C6909" w:rsidRDefault="008C6909">
      <w:pPr>
        <w:pStyle w:val="13"/>
        <w:tabs>
          <w:tab w:val="right" w:leader="dot" w:pos="3882"/>
        </w:tabs>
        <w:rPr>
          <w:noProof/>
        </w:rPr>
      </w:pPr>
      <w:r>
        <w:rPr>
          <w:rFonts w:hint="eastAsia"/>
          <w:noProof/>
        </w:rPr>
        <w:t>ぐりっど</w:t>
      </w:r>
      <w:r>
        <w:rPr>
          <w:noProof/>
        </w:rPr>
        <w:tab/>
        <w:t>67</w:t>
      </w:r>
    </w:p>
    <w:p w14:paraId="582167A8" w14:textId="77777777" w:rsidR="008C6909" w:rsidRDefault="008C6909">
      <w:pPr>
        <w:pStyle w:val="13"/>
        <w:tabs>
          <w:tab w:val="right" w:leader="dot" w:pos="3882"/>
        </w:tabs>
        <w:rPr>
          <w:noProof/>
        </w:rPr>
      </w:pPr>
      <w:r>
        <w:rPr>
          <w:rFonts w:hint="eastAsia"/>
          <w:noProof/>
        </w:rPr>
        <w:t>グリッド・コンピューティング</w:t>
      </w:r>
      <w:r>
        <w:rPr>
          <w:noProof/>
        </w:rPr>
        <w:tab/>
        <w:t>20</w:t>
      </w:r>
    </w:p>
    <w:p w14:paraId="14926E0D" w14:textId="77777777" w:rsidR="008C6909" w:rsidRDefault="008C6909">
      <w:pPr>
        <w:pStyle w:val="13"/>
        <w:tabs>
          <w:tab w:val="right" w:leader="dot" w:pos="3882"/>
        </w:tabs>
        <w:rPr>
          <w:noProof/>
        </w:rPr>
      </w:pPr>
      <w:r>
        <w:rPr>
          <w:rFonts w:hint="eastAsia"/>
          <w:noProof/>
        </w:rPr>
        <w:t>クリティカルセクション</w:t>
      </w:r>
      <w:r>
        <w:rPr>
          <w:noProof/>
        </w:rPr>
        <w:tab/>
        <w:t>100</w:t>
      </w:r>
    </w:p>
    <w:p w14:paraId="5094B047" w14:textId="77777777" w:rsidR="008C6909" w:rsidRDefault="008C6909">
      <w:pPr>
        <w:pStyle w:val="26"/>
        <w:tabs>
          <w:tab w:val="right" w:leader="dot" w:pos="3882"/>
        </w:tabs>
        <w:rPr>
          <w:noProof/>
        </w:rPr>
      </w:pPr>
      <w:r>
        <w:rPr>
          <w:noProof/>
        </w:rPr>
        <w:t>WIN32API</w:t>
      </w:r>
      <w:r>
        <w:rPr>
          <w:rFonts w:hint="eastAsia"/>
          <w:noProof/>
        </w:rPr>
        <w:t>版</w:t>
      </w:r>
      <w:r>
        <w:rPr>
          <w:noProof/>
        </w:rPr>
        <w:tab/>
        <w:t>101</w:t>
      </w:r>
    </w:p>
    <w:p w14:paraId="733B7F89" w14:textId="77777777" w:rsidR="008C6909" w:rsidRDefault="008C6909">
      <w:pPr>
        <w:pStyle w:val="affff3"/>
        <w:keepNext/>
        <w:tabs>
          <w:tab w:val="right" w:leader="dot" w:pos="3882"/>
        </w:tabs>
        <w:rPr>
          <w:rFonts w:eastAsiaTheme="minorEastAsia"/>
          <w:b w:val="0"/>
          <w:bCs w:val="0"/>
          <w:noProof/>
        </w:rPr>
      </w:pPr>
      <w:r>
        <w:rPr>
          <w:rFonts w:hint="eastAsia"/>
          <w:noProof/>
        </w:rPr>
        <w:t>こ</w:t>
      </w:r>
    </w:p>
    <w:p w14:paraId="4C98B29D" w14:textId="77777777" w:rsidR="008C6909" w:rsidRDefault="008C6909">
      <w:pPr>
        <w:pStyle w:val="13"/>
        <w:tabs>
          <w:tab w:val="right" w:leader="dot" w:pos="3882"/>
        </w:tabs>
        <w:rPr>
          <w:noProof/>
        </w:rPr>
      </w:pPr>
      <w:r>
        <w:rPr>
          <w:rFonts w:hint="eastAsia"/>
          <w:noProof/>
        </w:rPr>
        <w:t>コア</w:t>
      </w:r>
      <w:r>
        <w:rPr>
          <w:noProof/>
        </w:rPr>
        <w:tab/>
        <w:t>13</w:t>
      </w:r>
    </w:p>
    <w:p w14:paraId="19091704" w14:textId="77777777" w:rsidR="008C6909" w:rsidRDefault="008C6909">
      <w:pPr>
        <w:pStyle w:val="13"/>
        <w:tabs>
          <w:tab w:val="right" w:leader="dot" w:pos="3882"/>
        </w:tabs>
        <w:rPr>
          <w:noProof/>
        </w:rPr>
      </w:pPr>
      <w:r>
        <w:rPr>
          <w:rFonts w:hint="eastAsia"/>
          <w:noProof/>
        </w:rPr>
        <w:t>コプロセッサ</w:t>
      </w:r>
      <w:r>
        <w:rPr>
          <w:noProof/>
        </w:rPr>
        <w:tab/>
        <w:t>16</w:t>
      </w:r>
    </w:p>
    <w:p w14:paraId="0CC4B019" w14:textId="77777777" w:rsidR="008C6909" w:rsidRDefault="008C6909">
      <w:pPr>
        <w:pStyle w:val="13"/>
        <w:tabs>
          <w:tab w:val="right" w:leader="dot" w:pos="3882"/>
        </w:tabs>
        <w:rPr>
          <w:noProof/>
        </w:rPr>
      </w:pPr>
      <w:r>
        <w:rPr>
          <w:rFonts w:hint="eastAsia"/>
          <w:noProof/>
        </w:rPr>
        <w:t>コルーチン</w:t>
      </w:r>
      <w:r>
        <w:rPr>
          <w:noProof/>
        </w:rPr>
        <w:tab/>
        <w:t>61</w:t>
      </w:r>
    </w:p>
    <w:p w14:paraId="70A47909" w14:textId="77777777" w:rsidR="008C6909" w:rsidRDefault="008C6909">
      <w:pPr>
        <w:pStyle w:val="13"/>
        <w:tabs>
          <w:tab w:val="right" w:leader="dot" w:pos="3882"/>
        </w:tabs>
        <w:rPr>
          <w:noProof/>
        </w:rPr>
      </w:pPr>
      <w:r>
        <w:rPr>
          <w:rFonts w:hint="eastAsia"/>
          <w:noProof/>
        </w:rPr>
        <w:t>コンテキスト</w:t>
      </w:r>
      <w:r>
        <w:rPr>
          <w:noProof/>
        </w:rPr>
        <w:tab/>
        <w:t>31</w:t>
      </w:r>
    </w:p>
    <w:p w14:paraId="70C432D2" w14:textId="77777777" w:rsidR="008C6909" w:rsidRDefault="008C6909">
      <w:pPr>
        <w:pStyle w:val="13"/>
        <w:tabs>
          <w:tab w:val="right" w:leader="dot" w:pos="3882"/>
        </w:tabs>
        <w:rPr>
          <w:noProof/>
        </w:rPr>
      </w:pPr>
      <w:r>
        <w:rPr>
          <w:rFonts w:hint="eastAsia"/>
          <w:noProof/>
        </w:rPr>
        <w:t>コンテキストスイッチ</w:t>
      </w:r>
      <w:r>
        <w:rPr>
          <w:noProof/>
        </w:rPr>
        <w:tab/>
        <w:t>9, 30, 69</w:t>
      </w:r>
    </w:p>
    <w:p w14:paraId="31DE9980" w14:textId="77777777" w:rsidR="008C6909" w:rsidRDefault="008C6909">
      <w:pPr>
        <w:pStyle w:val="13"/>
        <w:tabs>
          <w:tab w:val="right" w:leader="dot" w:pos="3882"/>
        </w:tabs>
        <w:rPr>
          <w:noProof/>
        </w:rPr>
      </w:pPr>
      <w:r>
        <w:rPr>
          <w:rFonts w:hint="eastAsia"/>
          <w:noProof/>
        </w:rPr>
        <w:t>コンペア・アンド・スワップ</w:t>
      </w:r>
      <w:r>
        <w:rPr>
          <w:noProof/>
        </w:rPr>
        <w:tab/>
        <w:t>169</w:t>
      </w:r>
    </w:p>
    <w:p w14:paraId="43B39D0A" w14:textId="77777777" w:rsidR="008C6909" w:rsidRDefault="008C6909">
      <w:pPr>
        <w:pStyle w:val="26"/>
        <w:tabs>
          <w:tab w:val="right" w:leader="dot" w:pos="3882"/>
        </w:tabs>
        <w:rPr>
          <w:noProof/>
        </w:rPr>
      </w:pPr>
      <w:r>
        <w:rPr>
          <w:noProof/>
        </w:rPr>
        <w:t>C++11</w:t>
      </w:r>
      <w:r>
        <w:rPr>
          <w:rFonts w:hint="eastAsia"/>
          <w:noProof/>
        </w:rPr>
        <w:t>版アトミック操作</w:t>
      </w:r>
      <w:r>
        <w:rPr>
          <w:noProof/>
        </w:rPr>
        <w:tab/>
        <w:t>175</w:t>
      </w:r>
    </w:p>
    <w:p w14:paraId="5C9C64CB" w14:textId="77777777" w:rsidR="008C6909" w:rsidRDefault="008C6909">
      <w:pPr>
        <w:pStyle w:val="26"/>
        <w:tabs>
          <w:tab w:val="right" w:leader="dot" w:pos="3882"/>
        </w:tabs>
        <w:rPr>
          <w:noProof/>
        </w:rPr>
      </w:pPr>
      <w:r>
        <w:rPr>
          <w:noProof/>
        </w:rPr>
        <w:t>WIN32API</w:t>
      </w:r>
      <w:r>
        <w:rPr>
          <w:rFonts w:hint="eastAsia"/>
          <w:noProof/>
        </w:rPr>
        <w:t>版インターロック操作</w:t>
      </w:r>
      <w:r>
        <w:rPr>
          <w:noProof/>
        </w:rPr>
        <w:tab/>
        <w:t>170</w:t>
      </w:r>
    </w:p>
    <w:p w14:paraId="76D3A99E" w14:textId="77777777" w:rsidR="008C6909" w:rsidRDefault="008C6909">
      <w:pPr>
        <w:pStyle w:val="affff3"/>
        <w:keepNext/>
        <w:tabs>
          <w:tab w:val="right" w:leader="dot" w:pos="3882"/>
        </w:tabs>
        <w:rPr>
          <w:rFonts w:eastAsiaTheme="minorEastAsia"/>
          <w:b w:val="0"/>
          <w:bCs w:val="0"/>
          <w:noProof/>
        </w:rPr>
      </w:pPr>
      <w:r>
        <w:rPr>
          <w:rFonts w:hint="eastAsia"/>
          <w:noProof/>
        </w:rPr>
        <w:t>さ</w:t>
      </w:r>
    </w:p>
    <w:p w14:paraId="311F057D" w14:textId="77777777" w:rsidR="008C6909" w:rsidRDefault="008C6909">
      <w:pPr>
        <w:pStyle w:val="13"/>
        <w:tabs>
          <w:tab w:val="right" w:leader="dot" w:pos="3882"/>
        </w:tabs>
        <w:rPr>
          <w:noProof/>
        </w:rPr>
      </w:pPr>
      <w:r>
        <w:rPr>
          <w:rFonts w:hint="eastAsia"/>
          <w:noProof/>
        </w:rPr>
        <w:t>サーバー</w:t>
      </w:r>
      <w:r>
        <w:rPr>
          <w:noProof/>
        </w:rPr>
        <w:tab/>
        <w:t>20</w:t>
      </w:r>
    </w:p>
    <w:p w14:paraId="0E226641" w14:textId="77777777" w:rsidR="008C6909" w:rsidRDefault="008C6909">
      <w:pPr>
        <w:pStyle w:val="13"/>
        <w:tabs>
          <w:tab w:val="right" w:leader="dot" w:pos="3882"/>
        </w:tabs>
        <w:rPr>
          <w:noProof/>
        </w:rPr>
      </w:pPr>
      <w:r>
        <w:rPr>
          <w:rFonts w:hint="eastAsia"/>
          <w:noProof/>
        </w:rPr>
        <w:lastRenderedPageBreak/>
        <w:t>サービス</w:t>
      </w:r>
      <w:r>
        <w:rPr>
          <w:noProof/>
        </w:rPr>
        <w:tab/>
        <w:t>12</w:t>
      </w:r>
    </w:p>
    <w:p w14:paraId="58B976EC" w14:textId="77777777" w:rsidR="008C6909" w:rsidRDefault="008C6909">
      <w:pPr>
        <w:pStyle w:val="13"/>
        <w:tabs>
          <w:tab w:val="right" w:leader="dot" w:pos="3882"/>
        </w:tabs>
        <w:rPr>
          <w:noProof/>
        </w:rPr>
      </w:pPr>
      <w:r>
        <w:rPr>
          <w:rFonts w:hint="eastAsia"/>
          <w:noProof/>
        </w:rPr>
        <w:t>再帰ロック</w:t>
      </w:r>
      <w:r>
        <w:rPr>
          <w:noProof/>
        </w:rPr>
        <w:tab/>
        <w:t>198</w:t>
      </w:r>
    </w:p>
    <w:p w14:paraId="5E14151F" w14:textId="77777777" w:rsidR="008C6909" w:rsidRDefault="008C6909">
      <w:pPr>
        <w:pStyle w:val="13"/>
        <w:tabs>
          <w:tab w:val="right" w:leader="dot" w:pos="3882"/>
        </w:tabs>
        <w:rPr>
          <w:noProof/>
        </w:rPr>
      </w:pPr>
      <w:r>
        <w:rPr>
          <w:rFonts w:hint="eastAsia"/>
          <w:noProof/>
        </w:rPr>
        <w:t>先物</w:t>
      </w:r>
      <w:r>
        <w:rPr>
          <w:noProof/>
        </w:rPr>
        <w:tab/>
        <w:t>186</w:t>
      </w:r>
    </w:p>
    <w:p w14:paraId="437B3ADA" w14:textId="77777777" w:rsidR="008C6909" w:rsidRDefault="008C6909">
      <w:pPr>
        <w:pStyle w:val="26"/>
        <w:tabs>
          <w:tab w:val="right" w:leader="dot" w:pos="3882"/>
        </w:tabs>
        <w:rPr>
          <w:noProof/>
        </w:rPr>
      </w:pPr>
      <w:r>
        <w:rPr>
          <w:noProof/>
        </w:rPr>
        <w:t>C++11</w:t>
      </w:r>
      <w:r>
        <w:rPr>
          <w:rFonts w:hint="eastAsia"/>
          <w:noProof/>
        </w:rPr>
        <w:t>版</w:t>
      </w:r>
      <w:r>
        <w:rPr>
          <w:noProof/>
        </w:rPr>
        <w:tab/>
        <w:t>186</w:t>
      </w:r>
    </w:p>
    <w:p w14:paraId="698D88F2" w14:textId="77777777" w:rsidR="008C6909" w:rsidRDefault="008C6909">
      <w:pPr>
        <w:pStyle w:val="13"/>
        <w:tabs>
          <w:tab w:val="right" w:leader="dot" w:pos="3882"/>
        </w:tabs>
        <w:rPr>
          <w:noProof/>
        </w:rPr>
      </w:pPr>
      <w:r>
        <w:rPr>
          <w:rFonts w:hint="eastAsia"/>
          <w:noProof/>
        </w:rPr>
        <w:t>サスペンド</w:t>
      </w:r>
      <w:r>
        <w:rPr>
          <w:noProof/>
        </w:rPr>
        <w:tab/>
        <w:t>61</w:t>
      </w:r>
    </w:p>
    <w:p w14:paraId="75CB9E40" w14:textId="77777777" w:rsidR="008C6909" w:rsidRDefault="008C6909">
      <w:pPr>
        <w:pStyle w:val="13"/>
        <w:tabs>
          <w:tab w:val="right" w:leader="dot" w:pos="3882"/>
        </w:tabs>
        <w:rPr>
          <w:noProof/>
        </w:rPr>
      </w:pPr>
      <w:r>
        <w:rPr>
          <w:rFonts w:hint="eastAsia"/>
          <w:noProof/>
        </w:rPr>
        <w:t>サンプルプログラム</w:t>
      </w:r>
      <w:r>
        <w:rPr>
          <w:noProof/>
        </w:rPr>
        <w:tab/>
        <w:t>1</w:t>
      </w:r>
    </w:p>
    <w:p w14:paraId="1F83047F" w14:textId="77777777" w:rsidR="008C6909" w:rsidRDefault="008C6909">
      <w:pPr>
        <w:pStyle w:val="affff3"/>
        <w:keepNext/>
        <w:tabs>
          <w:tab w:val="right" w:leader="dot" w:pos="3882"/>
        </w:tabs>
        <w:rPr>
          <w:rFonts w:eastAsiaTheme="minorEastAsia"/>
          <w:b w:val="0"/>
          <w:bCs w:val="0"/>
          <w:noProof/>
        </w:rPr>
      </w:pPr>
      <w:r>
        <w:rPr>
          <w:rFonts w:hint="eastAsia"/>
          <w:noProof/>
        </w:rPr>
        <w:t>し</w:t>
      </w:r>
    </w:p>
    <w:p w14:paraId="005050BC" w14:textId="77777777" w:rsidR="008C6909" w:rsidRDefault="008C6909">
      <w:pPr>
        <w:pStyle w:val="13"/>
        <w:tabs>
          <w:tab w:val="right" w:leader="dot" w:pos="3882"/>
        </w:tabs>
        <w:rPr>
          <w:noProof/>
        </w:rPr>
      </w:pPr>
      <w:r>
        <w:rPr>
          <w:rFonts w:hint="eastAsia"/>
          <w:noProof/>
        </w:rPr>
        <w:t>シグナル</w:t>
      </w:r>
      <w:r>
        <w:rPr>
          <w:noProof/>
        </w:rPr>
        <w:tab/>
        <w:t>187, 208</w:t>
      </w:r>
    </w:p>
    <w:p w14:paraId="2435F28C" w14:textId="77777777" w:rsidR="008C6909" w:rsidRDefault="008C6909">
      <w:pPr>
        <w:pStyle w:val="26"/>
        <w:tabs>
          <w:tab w:val="right" w:leader="dot" w:pos="3882"/>
        </w:tabs>
        <w:rPr>
          <w:noProof/>
        </w:rPr>
      </w:pPr>
      <w:r>
        <w:rPr>
          <w:noProof/>
        </w:rPr>
        <w:t>POSIX</w:t>
      </w:r>
      <w:r>
        <w:rPr>
          <w:rFonts w:hint="eastAsia"/>
          <w:noProof/>
        </w:rPr>
        <w:t>版</w:t>
      </w:r>
      <w:r>
        <w:rPr>
          <w:noProof/>
        </w:rPr>
        <w:tab/>
        <w:t>188</w:t>
      </w:r>
    </w:p>
    <w:p w14:paraId="44A6ABD1" w14:textId="77777777" w:rsidR="008C6909" w:rsidRDefault="008C6909">
      <w:pPr>
        <w:pStyle w:val="13"/>
        <w:tabs>
          <w:tab w:val="right" w:leader="dot" w:pos="3882"/>
        </w:tabs>
        <w:rPr>
          <w:noProof/>
        </w:rPr>
      </w:pPr>
      <w:r>
        <w:rPr>
          <w:rFonts w:hint="eastAsia"/>
          <w:noProof/>
        </w:rPr>
        <w:t>シグナル</w:t>
      </w:r>
    </w:p>
    <w:p w14:paraId="491A59AD" w14:textId="77777777" w:rsidR="008C6909" w:rsidRDefault="008C6909">
      <w:pPr>
        <w:pStyle w:val="26"/>
        <w:tabs>
          <w:tab w:val="right" w:leader="dot" w:pos="3882"/>
        </w:tabs>
        <w:rPr>
          <w:noProof/>
        </w:rPr>
      </w:pPr>
      <w:r>
        <w:rPr>
          <w:rFonts w:hint="eastAsia"/>
          <w:noProof/>
        </w:rPr>
        <w:t>同期シグナル</w:t>
      </w:r>
      <w:r>
        <w:rPr>
          <w:noProof/>
        </w:rPr>
        <w:tab/>
        <w:t>188</w:t>
      </w:r>
    </w:p>
    <w:p w14:paraId="12EF1924" w14:textId="77777777" w:rsidR="008C6909" w:rsidRDefault="008C6909">
      <w:pPr>
        <w:pStyle w:val="13"/>
        <w:tabs>
          <w:tab w:val="right" w:leader="dot" w:pos="3882"/>
        </w:tabs>
        <w:rPr>
          <w:noProof/>
        </w:rPr>
      </w:pPr>
      <w:r>
        <w:rPr>
          <w:rFonts w:hint="eastAsia"/>
          <w:noProof/>
        </w:rPr>
        <w:t>システムコール</w:t>
      </w:r>
      <w:r>
        <w:rPr>
          <w:noProof/>
        </w:rPr>
        <w:tab/>
        <w:t>8, 68, 71</w:t>
      </w:r>
    </w:p>
    <w:p w14:paraId="79A44501" w14:textId="77777777" w:rsidR="008C6909" w:rsidRDefault="008C6909">
      <w:pPr>
        <w:pStyle w:val="13"/>
        <w:tabs>
          <w:tab w:val="right" w:leader="dot" w:pos="3882"/>
        </w:tabs>
        <w:rPr>
          <w:noProof/>
        </w:rPr>
      </w:pPr>
      <w:r>
        <w:rPr>
          <w:rFonts w:hint="eastAsia"/>
          <w:noProof/>
        </w:rPr>
        <w:t>条件変数</w:t>
      </w:r>
      <w:r>
        <w:rPr>
          <w:noProof/>
        </w:rPr>
        <w:tab/>
        <w:t>139</w:t>
      </w:r>
    </w:p>
    <w:p w14:paraId="2DF829C8" w14:textId="77777777" w:rsidR="008C6909" w:rsidRDefault="008C6909">
      <w:pPr>
        <w:pStyle w:val="26"/>
        <w:tabs>
          <w:tab w:val="right" w:leader="dot" w:pos="3882"/>
        </w:tabs>
        <w:rPr>
          <w:noProof/>
        </w:rPr>
      </w:pPr>
      <w:r>
        <w:rPr>
          <w:noProof/>
        </w:rPr>
        <w:t>C++11</w:t>
      </w:r>
      <w:r>
        <w:rPr>
          <w:rFonts w:hint="eastAsia"/>
          <w:noProof/>
        </w:rPr>
        <w:t>版</w:t>
      </w:r>
      <w:r>
        <w:rPr>
          <w:noProof/>
        </w:rPr>
        <w:tab/>
        <w:t>119, 145, 150, 185</w:t>
      </w:r>
    </w:p>
    <w:p w14:paraId="24679F38" w14:textId="77777777" w:rsidR="008C6909" w:rsidRDefault="008C6909">
      <w:pPr>
        <w:pStyle w:val="26"/>
        <w:tabs>
          <w:tab w:val="right" w:leader="dot" w:pos="3882"/>
        </w:tabs>
        <w:rPr>
          <w:noProof/>
        </w:rPr>
      </w:pPr>
      <w:r>
        <w:rPr>
          <w:noProof/>
        </w:rPr>
        <w:t>POSIX</w:t>
      </w:r>
      <w:r>
        <w:rPr>
          <w:rFonts w:hint="eastAsia"/>
          <w:noProof/>
        </w:rPr>
        <w:t>スレッドライブラリ版</w:t>
      </w:r>
      <w:r>
        <w:rPr>
          <w:noProof/>
        </w:rPr>
        <w:tab/>
        <w:t>139</w:t>
      </w:r>
    </w:p>
    <w:p w14:paraId="3653FEB6" w14:textId="77777777" w:rsidR="008C6909" w:rsidRDefault="008C6909">
      <w:pPr>
        <w:pStyle w:val="13"/>
        <w:tabs>
          <w:tab w:val="right" w:leader="dot" w:pos="3882"/>
        </w:tabs>
        <w:rPr>
          <w:noProof/>
        </w:rPr>
      </w:pPr>
      <w:r>
        <w:rPr>
          <w:rFonts w:hint="eastAsia"/>
          <w:noProof/>
        </w:rPr>
        <w:t>シングルコア</w:t>
      </w:r>
      <w:r>
        <w:rPr>
          <w:noProof/>
        </w:rPr>
        <w:tab/>
        <w:t>13</w:t>
      </w:r>
    </w:p>
    <w:p w14:paraId="4F5F5E03" w14:textId="77777777" w:rsidR="008C6909" w:rsidRDefault="008C6909">
      <w:pPr>
        <w:pStyle w:val="13"/>
        <w:tabs>
          <w:tab w:val="right" w:leader="dot" w:pos="3882"/>
        </w:tabs>
        <w:rPr>
          <w:noProof/>
        </w:rPr>
      </w:pPr>
      <w:r>
        <w:rPr>
          <w:rFonts w:hint="eastAsia"/>
          <w:noProof/>
        </w:rPr>
        <w:t>シングルプロセッサ</w:t>
      </w:r>
      <w:r>
        <w:rPr>
          <w:noProof/>
        </w:rPr>
        <w:tab/>
        <w:t>13</w:t>
      </w:r>
    </w:p>
    <w:p w14:paraId="18A68763" w14:textId="77777777" w:rsidR="008C6909" w:rsidRDefault="008C6909">
      <w:pPr>
        <w:pStyle w:val="affff3"/>
        <w:keepNext/>
        <w:tabs>
          <w:tab w:val="right" w:leader="dot" w:pos="3882"/>
        </w:tabs>
        <w:rPr>
          <w:rFonts w:eastAsiaTheme="minorEastAsia"/>
          <w:b w:val="0"/>
          <w:bCs w:val="0"/>
          <w:noProof/>
        </w:rPr>
      </w:pPr>
      <w:r>
        <w:rPr>
          <w:rFonts w:hint="eastAsia"/>
          <w:noProof/>
        </w:rPr>
        <w:t>す</w:t>
      </w:r>
    </w:p>
    <w:p w14:paraId="47A4A2D4" w14:textId="77777777" w:rsidR="008C6909" w:rsidRDefault="008C6909">
      <w:pPr>
        <w:pStyle w:val="13"/>
        <w:tabs>
          <w:tab w:val="right" w:leader="dot" w:pos="3882"/>
        </w:tabs>
        <w:rPr>
          <w:noProof/>
        </w:rPr>
      </w:pPr>
      <w:r>
        <w:rPr>
          <w:rFonts w:hint="eastAsia"/>
          <w:noProof/>
        </w:rPr>
        <w:t>スケールアウト</w:t>
      </w:r>
      <w:r>
        <w:rPr>
          <w:noProof/>
        </w:rPr>
        <w:tab/>
        <w:t>213</w:t>
      </w:r>
    </w:p>
    <w:p w14:paraId="12076BE5" w14:textId="77777777" w:rsidR="008C6909" w:rsidRDefault="008C6909">
      <w:pPr>
        <w:pStyle w:val="13"/>
        <w:tabs>
          <w:tab w:val="right" w:leader="dot" w:pos="3882"/>
        </w:tabs>
        <w:rPr>
          <w:noProof/>
        </w:rPr>
      </w:pPr>
      <w:r>
        <w:rPr>
          <w:rFonts w:hint="eastAsia"/>
          <w:noProof/>
        </w:rPr>
        <w:t>スケールアップ</w:t>
      </w:r>
      <w:r>
        <w:rPr>
          <w:noProof/>
        </w:rPr>
        <w:tab/>
        <w:t>213</w:t>
      </w:r>
    </w:p>
    <w:p w14:paraId="41C2F19B" w14:textId="77777777" w:rsidR="008C6909" w:rsidRDefault="008C6909">
      <w:pPr>
        <w:pStyle w:val="13"/>
        <w:tabs>
          <w:tab w:val="right" w:leader="dot" w:pos="3882"/>
        </w:tabs>
        <w:rPr>
          <w:noProof/>
        </w:rPr>
      </w:pPr>
      <w:r>
        <w:rPr>
          <w:rFonts w:hint="eastAsia"/>
          <w:noProof/>
        </w:rPr>
        <w:t>スタックオーバーフロー</w:t>
      </w:r>
      <w:r>
        <w:rPr>
          <w:noProof/>
        </w:rPr>
        <w:tab/>
        <w:t>29</w:t>
      </w:r>
    </w:p>
    <w:p w14:paraId="6EBB90BC" w14:textId="77777777" w:rsidR="008C6909" w:rsidRDefault="008C6909">
      <w:pPr>
        <w:pStyle w:val="13"/>
        <w:tabs>
          <w:tab w:val="right" w:leader="dot" w:pos="3882"/>
        </w:tabs>
        <w:rPr>
          <w:noProof/>
        </w:rPr>
      </w:pPr>
      <w:r>
        <w:rPr>
          <w:rFonts w:hint="eastAsia"/>
          <w:noProof/>
        </w:rPr>
        <w:t>スタックフレーム</w:t>
      </w:r>
      <w:r>
        <w:rPr>
          <w:noProof/>
        </w:rPr>
        <w:tab/>
        <w:t>29</w:t>
      </w:r>
    </w:p>
    <w:p w14:paraId="2CAC7CCD" w14:textId="77777777" w:rsidR="008C6909" w:rsidRDefault="008C6909">
      <w:pPr>
        <w:pStyle w:val="13"/>
        <w:tabs>
          <w:tab w:val="right" w:leader="dot" w:pos="3882"/>
        </w:tabs>
        <w:rPr>
          <w:noProof/>
        </w:rPr>
      </w:pPr>
      <w:r>
        <w:rPr>
          <w:rFonts w:hint="eastAsia"/>
          <w:noProof/>
        </w:rPr>
        <w:t>スタックポインタ</w:t>
      </w:r>
      <w:r>
        <w:rPr>
          <w:noProof/>
        </w:rPr>
        <w:tab/>
        <w:t>29</w:t>
      </w:r>
    </w:p>
    <w:p w14:paraId="703C8BBA" w14:textId="77777777" w:rsidR="008C6909" w:rsidRDefault="008C6909">
      <w:pPr>
        <w:pStyle w:val="13"/>
        <w:tabs>
          <w:tab w:val="right" w:leader="dot" w:pos="3882"/>
        </w:tabs>
        <w:rPr>
          <w:noProof/>
        </w:rPr>
      </w:pPr>
      <w:r>
        <w:rPr>
          <w:rFonts w:hint="eastAsia"/>
          <w:noProof/>
        </w:rPr>
        <w:t>スタック領域</w:t>
      </w:r>
      <w:r>
        <w:rPr>
          <w:noProof/>
        </w:rPr>
        <w:tab/>
        <w:t>28</w:t>
      </w:r>
    </w:p>
    <w:p w14:paraId="5DC954CE" w14:textId="77777777" w:rsidR="008C6909" w:rsidRDefault="008C6909">
      <w:pPr>
        <w:pStyle w:val="13"/>
        <w:tabs>
          <w:tab w:val="right" w:leader="dot" w:pos="3882"/>
        </w:tabs>
        <w:rPr>
          <w:noProof/>
        </w:rPr>
      </w:pPr>
      <w:r>
        <w:rPr>
          <w:rFonts w:hint="eastAsia"/>
          <w:noProof/>
        </w:rPr>
        <w:t>スピンロック</w:t>
      </w:r>
      <w:r>
        <w:rPr>
          <w:noProof/>
        </w:rPr>
        <w:tab/>
        <w:t>98</w:t>
      </w:r>
    </w:p>
    <w:p w14:paraId="0FC754F4" w14:textId="77777777" w:rsidR="008C6909" w:rsidRDefault="008C6909">
      <w:pPr>
        <w:pStyle w:val="26"/>
        <w:tabs>
          <w:tab w:val="right" w:leader="dot" w:pos="3882"/>
        </w:tabs>
        <w:rPr>
          <w:noProof/>
        </w:rPr>
      </w:pPr>
      <w:r>
        <w:rPr>
          <w:noProof/>
        </w:rPr>
        <w:t>POSIX</w:t>
      </w:r>
      <w:r>
        <w:rPr>
          <w:rFonts w:hint="eastAsia"/>
          <w:noProof/>
        </w:rPr>
        <w:t>ライブラリ版</w:t>
      </w:r>
      <w:r>
        <w:rPr>
          <w:noProof/>
        </w:rPr>
        <w:tab/>
        <w:t>98</w:t>
      </w:r>
    </w:p>
    <w:p w14:paraId="6D12E09E" w14:textId="77777777" w:rsidR="008C6909" w:rsidRDefault="008C6909">
      <w:pPr>
        <w:pStyle w:val="13"/>
        <w:tabs>
          <w:tab w:val="right" w:leader="dot" w:pos="3882"/>
        </w:tabs>
        <w:rPr>
          <w:noProof/>
        </w:rPr>
      </w:pPr>
      <w:r>
        <w:rPr>
          <w:rFonts w:hint="eastAsia"/>
          <w:noProof/>
        </w:rPr>
        <w:t>スリープ</w:t>
      </w:r>
      <w:r>
        <w:rPr>
          <w:noProof/>
        </w:rPr>
        <w:tab/>
        <w:t>81, 82</w:t>
      </w:r>
    </w:p>
    <w:p w14:paraId="083FEE49" w14:textId="77777777" w:rsidR="008C6909" w:rsidRDefault="008C6909">
      <w:pPr>
        <w:pStyle w:val="13"/>
        <w:tabs>
          <w:tab w:val="right" w:leader="dot" w:pos="3882"/>
        </w:tabs>
        <w:rPr>
          <w:noProof/>
        </w:rPr>
      </w:pPr>
      <w:r>
        <w:rPr>
          <w:rFonts w:hint="eastAsia"/>
          <w:noProof/>
        </w:rPr>
        <w:t>スレッド</w:t>
      </w:r>
      <w:r>
        <w:rPr>
          <w:noProof/>
        </w:rPr>
        <w:tab/>
        <w:t>2, 11</w:t>
      </w:r>
    </w:p>
    <w:p w14:paraId="17A514C1" w14:textId="77777777" w:rsidR="008C6909" w:rsidRDefault="008C6909">
      <w:pPr>
        <w:pStyle w:val="26"/>
        <w:tabs>
          <w:tab w:val="right" w:leader="dot" w:pos="3882"/>
        </w:tabs>
        <w:rPr>
          <w:noProof/>
        </w:rPr>
      </w:pPr>
      <w:r>
        <w:rPr>
          <w:noProof/>
        </w:rPr>
        <w:t>C++11</w:t>
      </w:r>
      <w:r>
        <w:rPr>
          <w:rFonts w:hint="eastAsia"/>
          <w:noProof/>
        </w:rPr>
        <w:t>版</w:t>
      </w:r>
      <w:r>
        <w:rPr>
          <w:noProof/>
        </w:rPr>
        <w:tab/>
        <w:t>47</w:t>
      </w:r>
    </w:p>
    <w:p w14:paraId="3319E65D" w14:textId="77777777" w:rsidR="008C6909" w:rsidRDefault="008C6909">
      <w:pPr>
        <w:pStyle w:val="26"/>
        <w:tabs>
          <w:tab w:val="right" w:leader="dot" w:pos="3882"/>
        </w:tabs>
        <w:rPr>
          <w:noProof/>
        </w:rPr>
      </w:pPr>
      <w:r>
        <w:rPr>
          <w:noProof/>
        </w:rPr>
        <w:t>POSIX</w:t>
      </w:r>
      <w:r>
        <w:rPr>
          <w:rFonts w:hint="eastAsia"/>
          <w:noProof/>
        </w:rPr>
        <w:t>スレッドライブラリ版</w:t>
      </w:r>
      <w:r>
        <w:rPr>
          <w:noProof/>
        </w:rPr>
        <w:tab/>
        <w:t>37</w:t>
      </w:r>
    </w:p>
    <w:p w14:paraId="03A744BF" w14:textId="77777777" w:rsidR="008C6909" w:rsidRDefault="008C6909">
      <w:pPr>
        <w:pStyle w:val="26"/>
        <w:tabs>
          <w:tab w:val="right" w:leader="dot" w:pos="3882"/>
        </w:tabs>
        <w:rPr>
          <w:noProof/>
        </w:rPr>
      </w:pPr>
      <w:r>
        <w:rPr>
          <w:noProof/>
        </w:rPr>
        <w:t>WIN32API</w:t>
      </w:r>
      <w:r>
        <w:rPr>
          <w:rFonts w:hint="eastAsia"/>
          <w:noProof/>
        </w:rPr>
        <w:t>版</w:t>
      </w:r>
      <w:r>
        <w:rPr>
          <w:noProof/>
        </w:rPr>
        <w:tab/>
        <w:t>42</w:t>
      </w:r>
    </w:p>
    <w:p w14:paraId="43050763" w14:textId="77777777" w:rsidR="008C6909" w:rsidRDefault="008C6909">
      <w:pPr>
        <w:pStyle w:val="26"/>
        <w:tabs>
          <w:tab w:val="right" w:leader="dot" w:pos="3882"/>
        </w:tabs>
        <w:rPr>
          <w:noProof/>
        </w:rPr>
      </w:pPr>
      <w:r>
        <w:rPr>
          <w:rFonts w:hint="eastAsia"/>
          <w:noProof/>
        </w:rPr>
        <w:t>スケジューリング</w:t>
      </w:r>
      <w:r>
        <w:rPr>
          <w:noProof/>
        </w:rPr>
        <w:tab/>
        <w:t>31</w:t>
      </w:r>
    </w:p>
    <w:p w14:paraId="32F93D0E" w14:textId="77777777" w:rsidR="008C6909" w:rsidRDefault="008C6909">
      <w:pPr>
        <w:pStyle w:val="26"/>
        <w:tabs>
          <w:tab w:val="right" w:leader="dot" w:pos="3882"/>
        </w:tabs>
        <w:rPr>
          <w:noProof/>
        </w:rPr>
      </w:pPr>
      <w:r>
        <w:rPr>
          <w:rFonts w:hint="eastAsia"/>
          <w:noProof/>
        </w:rPr>
        <w:t>優先度</w:t>
      </w:r>
      <w:r>
        <w:rPr>
          <w:noProof/>
        </w:rPr>
        <w:tab/>
        <w:t>31</w:t>
      </w:r>
    </w:p>
    <w:p w14:paraId="1EA7FEA1" w14:textId="77777777" w:rsidR="008C6909" w:rsidRDefault="008C6909">
      <w:pPr>
        <w:pStyle w:val="13"/>
        <w:tabs>
          <w:tab w:val="right" w:leader="dot" w:pos="3882"/>
        </w:tabs>
        <w:rPr>
          <w:noProof/>
        </w:rPr>
      </w:pPr>
      <w:r>
        <w:rPr>
          <w:rFonts w:hint="eastAsia"/>
          <w:noProof/>
        </w:rPr>
        <w:lastRenderedPageBreak/>
        <w:t>スレッドローカルストレージ</w:t>
      </w:r>
      <w:r>
        <w:rPr>
          <w:noProof/>
        </w:rPr>
        <w:tab/>
        <w:t>205</w:t>
      </w:r>
    </w:p>
    <w:p w14:paraId="2DE03756" w14:textId="77777777" w:rsidR="008C6909" w:rsidRDefault="008C6909">
      <w:pPr>
        <w:pStyle w:val="affff3"/>
        <w:keepNext/>
        <w:tabs>
          <w:tab w:val="right" w:leader="dot" w:pos="3882"/>
        </w:tabs>
        <w:rPr>
          <w:rFonts w:eastAsiaTheme="minorEastAsia"/>
          <w:b w:val="0"/>
          <w:bCs w:val="0"/>
          <w:noProof/>
        </w:rPr>
      </w:pPr>
      <w:r>
        <w:rPr>
          <w:rFonts w:hint="eastAsia"/>
          <w:noProof/>
        </w:rPr>
        <w:t>せ</w:t>
      </w:r>
    </w:p>
    <w:p w14:paraId="0DB7B7B6" w14:textId="77777777" w:rsidR="008C6909" w:rsidRDefault="008C6909">
      <w:pPr>
        <w:pStyle w:val="13"/>
        <w:tabs>
          <w:tab w:val="right" w:leader="dot" w:pos="3882"/>
        </w:tabs>
        <w:rPr>
          <w:noProof/>
        </w:rPr>
      </w:pPr>
      <w:r>
        <w:rPr>
          <w:rFonts w:hint="eastAsia"/>
          <w:noProof/>
        </w:rPr>
        <w:t>セマフォ</w:t>
      </w:r>
      <w:r>
        <w:rPr>
          <w:noProof/>
        </w:rPr>
        <w:tab/>
        <w:t>120</w:t>
      </w:r>
    </w:p>
    <w:p w14:paraId="5C0F6FF2" w14:textId="77777777" w:rsidR="008C6909" w:rsidRDefault="008C6909">
      <w:pPr>
        <w:pStyle w:val="26"/>
        <w:tabs>
          <w:tab w:val="right" w:leader="dot" w:pos="3882"/>
        </w:tabs>
        <w:rPr>
          <w:noProof/>
        </w:rPr>
      </w:pPr>
      <w:r>
        <w:rPr>
          <w:noProof/>
        </w:rPr>
        <w:t>POSIX</w:t>
      </w:r>
      <w:r>
        <w:rPr>
          <w:rFonts w:hint="eastAsia"/>
          <w:noProof/>
        </w:rPr>
        <w:t>スレッドライブラリ版</w:t>
      </w:r>
      <w:r>
        <w:rPr>
          <w:noProof/>
        </w:rPr>
        <w:tab/>
        <w:t>124</w:t>
      </w:r>
    </w:p>
    <w:p w14:paraId="574684E8" w14:textId="77777777" w:rsidR="008C6909" w:rsidRDefault="008C6909">
      <w:pPr>
        <w:pStyle w:val="26"/>
        <w:tabs>
          <w:tab w:val="right" w:leader="dot" w:pos="3882"/>
        </w:tabs>
        <w:rPr>
          <w:noProof/>
        </w:rPr>
      </w:pPr>
      <w:r>
        <w:rPr>
          <w:noProof/>
        </w:rPr>
        <w:t>POSIX</w:t>
      </w:r>
      <w:r>
        <w:rPr>
          <w:rFonts w:hint="eastAsia"/>
          <w:noProof/>
        </w:rPr>
        <w:t>版名前付きセマフォ</w:t>
      </w:r>
      <w:r>
        <w:rPr>
          <w:noProof/>
        </w:rPr>
        <w:tab/>
        <w:t>128</w:t>
      </w:r>
    </w:p>
    <w:p w14:paraId="4765AAFF" w14:textId="77777777" w:rsidR="008C6909" w:rsidRDefault="008C6909">
      <w:pPr>
        <w:pStyle w:val="26"/>
        <w:tabs>
          <w:tab w:val="right" w:leader="dot" w:pos="3882"/>
        </w:tabs>
        <w:rPr>
          <w:noProof/>
        </w:rPr>
      </w:pPr>
      <w:r>
        <w:rPr>
          <w:noProof/>
        </w:rPr>
        <w:t>SystemV</w:t>
      </w:r>
      <w:r>
        <w:rPr>
          <w:rFonts w:hint="eastAsia"/>
          <w:noProof/>
        </w:rPr>
        <w:t>版</w:t>
      </w:r>
      <w:r>
        <w:rPr>
          <w:noProof/>
        </w:rPr>
        <w:tab/>
        <w:t>120</w:t>
      </w:r>
    </w:p>
    <w:p w14:paraId="225DD600" w14:textId="77777777" w:rsidR="008C6909" w:rsidRDefault="008C6909">
      <w:pPr>
        <w:pStyle w:val="26"/>
        <w:tabs>
          <w:tab w:val="right" w:leader="dot" w:pos="3882"/>
        </w:tabs>
        <w:rPr>
          <w:noProof/>
        </w:rPr>
      </w:pPr>
      <w:r>
        <w:rPr>
          <w:noProof/>
        </w:rPr>
        <w:t>WIN32API</w:t>
      </w:r>
      <w:r>
        <w:rPr>
          <w:rFonts w:hint="eastAsia"/>
          <w:noProof/>
        </w:rPr>
        <w:t>版</w:t>
      </w:r>
      <w:r>
        <w:rPr>
          <w:noProof/>
        </w:rPr>
        <w:tab/>
        <w:t>131</w:t>
      </w:r>
    </w:p>
    <w:p w14:paraId="04E77DEB" w14:textId="77777777" w:rsidR="008C6909" w:rsidRDefault="008C6909">
      <w:pPr>
        <w:pStyle w:val="26"/>
        <w:tabs>
          <w:tab w:val="right" w:leader="dot" w:pos="3882"/>
        </w:tabs>
        <w:rPr>
          <w:noProof/>
        </w:rPr>
      </w:pPr>
      <w:r>
        <w:rPr>
          <w:noProof/>
        </w:rPr>
        <w:t>WIN32API</w:t>
      </w:r>
      <w:r>
        <w:rPr>
          <w:rFonts w:hint="eastAsia"/>
          <w:noProof/>
        </w:rPr>
        <w:t>版名前付きセマフォ</w:t>
      </w:r>
      <w:r>
        <w:rPr>
          <w:noProof/>
        </w:rPr>
        <w:tab/>
        <w:t>135</w:t>
      </w:r>
    </w:p>
    <w:p w14:paraId="3FD65186" w14:textId="77777777" w:rsidR="008C6909" w:rsidRDefault="008C6909">
      <w:pPr>
        <w:pStyle w:val="affff3"/>
        <w:keepNext/>
        <w:tabs>
          <w:tab w:val="right" w:leader="dot" w:pos="3882"/>
        </w:tabs>
        <w:rPr>
          <w:rFonts w:eastAsiaTheme="minorEastAsia"/>
          <w:b w:val="0"/>
          <w:bCs w:val="0"/>
          <w:noProof/>
        </w:rPr>
      </w:pPr>
      <w:r>
        <w:rPr>
          <w:rFonts w:hint="eastAsia"/>
          <w:noProof/>
        </w:rPr>
        <w:t>そ</w:t>
      </w:r>
    </w:p>
    <w:p w14:paraId="1C026184" w14:textId="77777777" w:rsidR="008C6909" w:rsidRDefault="008C6909">
      <w:pPr>
        <w:pStyle w:val="13"/>
        <w:tabs>
          <w:tab w:val="right" w:leader="dot" w:pos="3882"/>
        </w:tabs>
        <w:rPr>
          <w:noProof/>
        </w:rPr>
      </w:pPr>
      <w:r>
        <w:rPr>
          <w:rFonts w:hint="eastAsia"/>
          <w:noProof/>
        </w:rPr>
        <w:t>ソケット通信</w:t>
      </w:r>
      <w:r>
        <w:rPr>
          <w:noProof/>
        </w:rPr>
        <w:tab/>
        <w:t>210</w:t>
      </w:r>
    </w:p>
    <w:p w14:paraId="2263C4A5" w14:textId="77777777" w:rsidR="008C6909" w:rsidRDefault="008C6909">
      <w:pPr>
        <w:pStyle w:val="affff3"/>
        <w:keepNext/>
        <w:tabs>
          <w:tab w:val="right" w:leader="dot" w:pos="3882"/>
        </w:tabs>
        <w:rPr>
          <w:rFonts w:eastAsiaTheme="minorEastAsia"/>
          <w:b w:val="0"/>
          <w:bCs w:val="0"/>
          <w:noProof/>
        </w:rPr>
      </w:pPr>
      <w:r>
        <w:rPr>
          <w:rFonts w:hint="eastAsia"/>
          <w:noProof/>
        </w:rPr>
        <w:t>た</w:t>
      </w:r>
    </w:p>
    <w:p w14:paraId="687BB08D" w14:textId="77777777" w:rsidR="008C6909" w:rsidRDefault="008C6909">
      <w:pPr>
        <w:pStyle w:val="13"/>
        <w:tabs>
          <w:tab w:val="right" w:leader="dot" w:pos="3882"/>
        </w:tabs>
        <w:rPr>
          <w:noProof/>
        </w:rPr>
      </w:pPr>
      <w:r>
        <w:rPr>
          <w:rFonts w:hint="eastAsia"/>
          <w:noProof/>
        </w:rPr>
        <w:t>耐障害性</w:t>
      </w:r>
      <w:r>
        <w:rPr>
          <w:noProof/>
        </w:rPr>
        <w:tab/>
        <w:t>213</w:t>
      </w:r>
    </w:p>
    <w:p w14:paraId="6C30FD6B" w14:textId="77777777" w:rsidR="008C6909" w:rsidRDefault="008C6909">
      <w:pPr>
        <w:pStyle w:val="13"/>
        <w:tabs>
          <w:tab w:val="right" w:leader="dot" w:pos="3882"/>
        </w:tabs>
        <w:rPr>
          <w:noProof/>
        </w:rPr>
      </w:pPr>
      <w:r>
        <w:rPr>
          <w:rFonts w:hint="eastAsia"/>
          <w:noProof/>
        </w:rPr>
        <w:t>タイムスライス</w:t>
      </w:r>
      <w:r>
        <w:rPr>
          <w:noProof/>
        </w:rPr>
        <w:tab/>
        <w:t>4</w:t>
      </w:r>
    </w:p>
    <w:p w14:paraId="2E76D6CD" w14:textId="77777777" w:rsidR="008C6909" w:rsidRDefault="008C6909">
      <w:pPr>
        <w:pStyle w:val="26"/>
        <w:tabs>
          <w:tab w:val="right" w:leader="dot" w:pos="3882"/>
        </w:tabs>
        <w:rPr>
          <w:noProof/>
        </w:rPr>
      </w:pPr>
      <w:r>
        <w:rPr>
          <w:rFonts w:hint="eastAsia"/>
          <w:noProof/>
        </w:rPr>
        <w:t>クォンタム</w:t>
      </w:r>
      <w:r>
        <w:rPr>
          <w:noProof/>
        </w:rPr>
        <w:tab/>
        <w:t>31</w:t>
      </w:r>
    </w:p>
    <w:p w14:paraId="201B43BA" w14:textId="77777777" w:rsidR="008C6909" w:rsidRDefault="008C6909">
      <w:pPr>
        <w:pStyle w:val="affff3"/>
        <w:keepNext/>
        <w:tabs>
          <w:tab w:val="right" w:leader="dot" w:pos="3882"/>
        </w:tabs>
        <w:rPr>
          <w:rFonts w:eastAsiaTheme="minorEastAsia"/>
          <w:b w:val="0"/>
          <w:bCs w:val="0"/>
          <w:noProof/>
        </w:rPr>
      </w:pPr>
      <w:r>
        <w:rPr>
          <w:rFonts w:hint="eastAsia"/>
          <w:noProof/>
        </w:rPr>
        <w:t>て</w:t>
      </w:r>
    </w:p>
    <w:p w14:paraId="5101F476" w14:textId="77777777" w:rsidR="008C6909" w:rsidRDefault="008C6909">
      <w:pPr>
        <w:pStyle w:val="13"/>
        <w:tabs>
          <w:tab w:val="right" w:leader="dot" w:pos="3882"/>
        </w:tabs>
        <w:rPr>
          <w:noProof/>
        </w:rPr>
      </w:pPr>
      <w:r>
        <w:rPr>
          <w:rFonts w:hint="eastAsia"/>
          <w:noProof/>
        </w:rPr>
        <w:t>デーモン</w:t>
      </w:r>
      <w:r>
        <w:rPr>
          <w:noProof/>
        </w:rPr>
        <w:tab/>
        <w:t>12</w:t>
      </w:r>
    </w:p>
    <w:p w14:paraId="530C2E0E" w14:textId="77777777" w:rsidR="008C6909" w:rsidRDefault="008C6909">
      <w:pPr>
        <w:pStyle w:val="13"/>
        <w:tabs>
          <w:tab w:val="right" w:leader="dot" w:pos="3882"/>
        </w:tabs>
        <w:rPr>
          <w:noProof/>
        </w:rPr>
      </w:pPr>
      <w:r>
        <w:rPr>
          <w:rFonts w:hint="eastAsia"/>
          <w:noProof/>
        </w:rPr>
        <w:t>デッドロック</w:t>
      </w:r>
      <w:r>
        <w:rPr>
          <w:noProof/>
        </w:rPr>
        <w:tab/>
        <w:t>195</w:t>
      </w:r>
    </w:p>
    <w:p w14:paraId="154FAB1A" w14:textId="77777777" w:rsidR="008C6909" w:rsidRDefault="008C6909">
      <w:pPr>
        <w:pStyle w:val="13"/>
        <w:tabs>
          <w:tab w:val="right" w:leader="dot" w:pos="3882"/>
        </w:tabs>
        <w:rPr>
          <w:noProof/>
        </w:rPr>
      </w:pPr>
      <w:r>
        <w:rPr>
          <w:rFonts w:hint="eastAsia"/>
          <w:noProof/>
        </w:rPr>
        <w:t>デバイスドライバ</w:t>
      </w:r>
      <w:r>
        <w:rPr>
          <w:noProof/>
        </w:rPr>
        <w:tab/>
        <w:t>6, 8</w:t>
      </w:r>
    </w:p>
    <w:p w14:paraId="2C63BA05" w14:textId="77777777" w:rsidR="008C6909" w:rsidRDefault="008C6909">
      <w:pPr>
        <w:pStyle w:val="affff3"/>
        <w:keepNext/>
        <w:tabs>
          <w:tab w:val="right" w:leader="dot" w:pos="3882"/>
        </w:tabs>
        <w:rPr>
          <w:rFonts w:eastAsiaTheme="minorEastAsia"/>
          <w:b w:val="0"/>
          <w:bCs w:val="0"/>
          <w:noProof/>
        </w:rPr>
      </w:pPr>
      <w:r>
        <w:rPr>
          <w:rFonts w:hint="eastAsia"/>
          <w:noProof/>
        </w:rPr>
        <w:t>と</w:t>
      </w:r>
    </w:p>
    <w:p w14:paraId="08E426CA" w14:textId="77777777" w:rsidR="008C6909" w:rsidRDefault="008C6909">
      <w:pPr>
        <w:pStyle w:val="13"/>
        <w:tabs>
          <w:tab w:val="right" w:leader="dot" w:pos="3882"/>
        </w:tabs>
        <w:rPr>
          <w:noProof/>
        </w:rPr>
      </w:pPr>
      <w:r>
        <w:rPr>
          <w:rFonts w:hint="eastAsia"/>
          <w:noProof/>
        </w:rPr>
        <w:t>同期</w:t>
      </w:r>
      <w:r>
        <w:rPr>
          <w:noProof/>
        </w:rPr>
        <w:tab/>
        <w:t>73</w:t>
      </w:r>
    </w:p>
    <w:p w14:paraId="33B0C61C" w14:textId="77777777" w:rsidR="008C6909" w:rsidRDefault="008C6909">
      <w:pPr>
        <w:pStyle w:val="13"/>
        <w:tabs>
          <w:tab w:val="right" w:leader="dot" w:pos="3882"/>
        </w:tabs>
        <w:rPr>
          <w:noProof/>
        </w:rPr>
      </w:pPr>
      <w:r>
        <w:rPr>
          <w:rFonts w:hint="eastAsia"/>
          <w:noProof/>
        </w:rPr>
        <w:t>動作モード</w:t>
      </w:r>
      <w:r>
        <w:rPr>
          <w:noProof/>
        </w:rPr>
        <w:tab/>
        <w:t>8</w:t>
      </w:r>
    </w:p>
    <w:p w14:paraId="1FACF8E4" w14:textId="77777777" w:rsidR="008C6909" w:rsidRDefault="008C6909">
      <w:pPr>
        <w:pStyle w:val="26"/>
        <w:tabs>
          <w:tab w:val="right" w:leader="dot" w:pos="3882"/>
        </w:tabs>
        <w:rPr>
          <w:noProof/>
        </w:rPr>
      </w:pPr>
      <w:r>
        <w:rPr>
          <w:rFonts w:hint="eastAsia"/>
          <w:noProof/>
        </w:rPr>
        <w:t>カーネルモード</w:t>
      </w:r>
      <w:r>
        <w:rPr>
          <w:noProof/>
        </w:rPr>
        <w:tab/>
        <w:t>8</w:t>
      </w:r>
    </w:p>
    <w:p w14:paraId="49D4F8B4" w14:textId="77777777" w:rsidR="008C6909" w:rsidRDefault="008C6909">
      <w:pPr>
        <w:pStyle w:val="26"/>
        <w:tabs>
          <w:tab w:val="right" w:leader="dot" w:pos="3882"/>
        </w:tabs>
        <w:rPr>
          <w:noProof/>
        </w:rPr>
      </w:pPr>
      <w:r>
        <w:rPr>
          <w:rFonts w:hint="eastAsia"/>
          <w:noProof/>
        </w:rPr>
        <w:t>ユーザーモード</w:t>
      </w:r>
      <w:r>
        <w:rPr>
          <w:noProof/>
        </w:rPr>
        <w:tab/>
        <w:t>8</w:t>
      </w:r>
    </w:p>
    <w:p w14:paraId="0A55DBDF" w14:textId="77777777" w:rsidR="008C6909" w:rsidRDefault="008C6909">
      <w:pPr>
        <w:pStyle w:val="affff3"/>
        <w:keepNext/>
        <w:tabs>
          <w:tab w:val="right" w:leader="dot" w:pos="3882"/>
        </w:tabs>
        <w:rPr>
          <w:rFonts w:eastAsiaTheme="minorEastAsia"/>
          <w:b w:val="0"/>
          <w:bCs w:val="0"/>
          <w:noProof/>
        </w:rPr>
      </w:pPr>
      <w:r>
        <w:rPr>
          <w:rFonts w:hint="eastAsia"/>
          <w:noProof/>
        </w:rPr>
        <w:t>な</w:t>
      </w:r>
    </w:p>
    <w:p w14:paraId="1AE0C29F" w14:textId="77777777" w:rsidR="008C6909" w:rsidRDefault="008C6909">
      <w:pPr>
        <w:pStyle w:val="13"/>
        <w:tabs>
          <w:tab w:val="right" w:leader="dot" w:pos="3882"/>
        </w:tabs>
        <w:rPr>
          <w:noProof/>
        </w:rPr>
      </w:pPr>
      <w:r>
        <w:rPr>
          <w:rFonts w:hint="eastAsia"/>
          <w:noProof/>
        </w:rPr>
        <w:t>名前付きパイプ</w:t>
      </w:r>
      <w:r>
        <w:rPr>
          <w:noProof/>
        </w:rPr>
        <w:t>(Unix)</w:t>
      </w:r>
      <w:r>
        <w:rPr>
          <w:noProof/>
        </w:rPr>
        <w:tab/>
        <w:t>209</w:t>
      </w:r>
    </w:p>
    <w:p w14:paraId="3B97019D" w14:textId="77777777" w:rsidR="008C6909" w:rsidRDefault="008C6909">
      <w:pPr>
        <w:pStyle w:val="13"/>
        <w:tabs>
          <w:tab w:val="right" w:leader="dot" w:pos="3882"/>
        </w:tabs>
        <w:rPr>
          <w:noProof/>
        </w:rPr>
      </w:pPr>
      <w:r>
        <w:rPr>
          <w:rFonts w:hint="eastAsia"/>
          <w:noProof/>
        </w:rPr>
        <w:t>名前付きパイプ</w:t>
      </w:r>
      <w:r>
        <w:rPr>
          <w:noProof/>
        </w:rPr>
        <w:t>(Windows)</w:t>
      </w:r>
      <w:r>
        <w:rPr>
          <w:noProof/>
        </w:rPr>
        <w:tab/>
        <w:t>210</w:t>
      </w:r>
    </w:p>
    <w:p w14:paraId="2B25B230" w14:textId="77777777" w:rsidR="008C6909" w:rsidRDefault="008C6909">
      <w:pPr>
        <w:pStyle w:val="affff3"/>
        <w:keepNext/>
        <w:tabs>
          <w:tab w:val="right" w:leader="dot" w:pos="3882"/>
        </w:tabs>
        <w:rPr>
          <w:rFonts w:eastAsiaTheme="minorEastAsia"/>
          <w:b w:val="0"/>
          <w:bCs w:val="0"/>
          <w:noProof/>
        </w:rPr>
      </w:pPr>
      <w:r>
        <w:rPr>
          <w:rFonts w:hint="eastAsia"/>
          <w:noProof/>
        </w:rPr>
        <w:lastRenderedPageBreak/>
        <w:t>に</w:t>
      </w:r>
    </w:p>
    <w:p w14:paraId="6031A038" w14:textId="77777777" w:rsidR="008C6909" w:rsidRDefault="008C6909">
      <w:pPr>
        <w:pStyle w:val="13"/>
        <w:tabs>
          <w:tab w:val="right" w:leader="dot" w:pos="3882"/>
        </w:tabs>
        <w:rPr>
          <w:noProof/>
        </w:rPr>
      </w:pPr>
      <w:r>
        <w:rPr>
          <w:rFonts w:hint="eastAsia"/>
          <w:noProof/>
        </w:rPr>
        <w:t>ニーモニック</w:t>
      </w:r>
      <w:r>
        <w:rPr>
          <w:noProof/>
        </w:rPr>
        <w:tab/>
        <w:t>27</w:t>
      </w:r>
    </w:p>
    <w:p w14:paraId="6ADC7ACE" w14:textId="77777777" w:rsidR="008C6909" w:rsidRDefault="008C6909">
      <w:pPr>
        <w:pStyle w:val="affff3"/>
        <w:keepNext/>
        <w:tabs>
          <w:tab w:val="right" w:leader="dot" w:pos="3882"/>
        </w:tabs>
        <w:rPr>
          <w:rFonts w:eastAsiaTheme="minorEastAsia"/>
          <w:b w:val="0"/>
          <w:bCs w:val="0"/>
          <w:noProof/>
        </w:rPr>
      </w:pPr>
      <w:r>
        <w:rPr>
          <w:rFonts w:hint="eastAsia"/>
          <w:noProof/>
        </w:rPr>
        <w:t>ね</w:t>
      </w:r>
    </w:p>
    <w:p w14:paraId="27601158" w14:textId="77777777" w:rsidR="008C6909" w:rsidRDefault="008C6909">
      <w:pPr>
        <w:pStyle w:val="13"/>
        <w:tabs>
          <w:tab w:val="right" w:leader="dot" w:pos="3882"/>
        </w:tabs>
        <w:rPr>
          <w:noProof/>
        </w:rPr>
      </w:pPr>
      <w:r>
        <w:rPr>
          <w:rFonts w:hint="eastAsia"/>
          <w:noProof/>
        </w:rPr>
        <w:t>ネットワーク通信</w:t>
      </w:r>
      <w:r>
        <w:rPr>
          <w:noProof/>
        </w:rPr>
        <w:tab/>
        <w:t>210</w:t>
      </w:r>
    </w:p>
    <w:p w14:paraId="2B863503" w14:textId="77777777" w:rsidR="008C6909" w:rsidRDefault="008C6909">
      <w:pPr>
        <w:pStyle w:val="affff3"/>
        <w:keepNext/>
        <w:tabs>
          <w:tab w:val="right" w:leader="dot" w:pos="3882"/>
        </w:tabs>
        <w:rPr>
          <w:rFonts w:eastAsiaTheme="minorEastAsia"/>
          <w:b w:val="0"/>
          <w:bCs w:val="0"/>
          <w:noProof/>
        </w:rPr>
      </w:pPr>
      <w:r>
        <w:rPr>
          <w:rFonts w:hint="eastAsia"/>
          <w:noProof/>
        </w:rPr>
        <w:t>は</w:t>
      </w:r>
    </w:p>
    <w:p w14:paraId="56AC77F9" w14:textId="77777777" w:rsidR="008C6909" w:rsidRDefault="008C6909">
      <w:pPr>
        <w:pStyle w:val="13"/>
        <w:tabs>
          <w:tab w:val="right" w:leader="dot" w:pos="3882"/>
        </w:tabs>
        <w:rPr>
          <w:noProof/>
        </w:rPr>
      </w:pPr>
      <w:r>
        <w:rPr>
          <w:rFonts w:hint="eastAsia"/>
          <w:noProof/>
        </w:rPr>
        <w:t>バイオス</w:t>
      </w:r>
      <w:r>
        <w:rPr>
          <w:noProof/>
        </w:rPr>
        <w:tab/>
        <w:t>9</w:t>
      </w:r>
    </w:p>
    <w:p w14:paraId="31837B07" w14:textId="77777777" w:rsidR="008C6909" w:rsidRDefault="008C6909">
      <w:pPr>
        <w:pStyle w:val="13"/>
        <w:tabs>
          <w:tab w:val="right" w:leader="dot" w:pos="3882"/>
        </w:tabs>
        <w:rPr>
          <w:noProof/>
        </w:rPr>
      </w:pPr>
      <w:r>
        <w:rPr>
          <w:rFonts w:hint="eastAsia"/>
          <w:noProof/>
        </w:rPr>
        <w:t>排他制御</w:t>
      </w:r>
      <w:r>
        <w:rPr>
          <w:noProof/>
        </w:rPr>
        <w:tab/>
        <w:t>84</w:t>
      </w:r>
    </w:p>
    <w:p w14:paraId="1C1380C7" w14:textId="77777777" w:rsidR="008C6909" w:rsidRDefault="008C6909">
      <w:pPr>
        <w:pStyle w:val="13"/>
        <w:tabs>
          <w:tab w:val="right" w:leader="dot" w:pos="3882"/>
        </w:tabs>
        <w:rPr>
          <w:noProof/>
        </w:rPr>
      </w:pPr>
      <w:r>
        <w:rPr>
          <w:rFonts w:hint="eastAsia"/>
          <w:noProof/>
        </w:rPr>
        <w:t>ハイパースレッディング・テクノロジー</w:t>
      </w:r>
      <w:r>
        <w:rPr>
          <w:noProof/>
        </w:rPr>
        <w:tab/>
        <w:t>15</w:t>
      </w:r>
    </w:p>
    <w:p w14:paraId="334025D7" w14:textId="77777777" w:rsidR="008C6909" w:rsidRDefault="008C6909">
      <w:pPr>
        <w:pStyle w:val="13"/>
        <w:tabs>
          <w:tab w:val="right" w:leader="dot" w:pos="3882"/>
        </w:tabs>
        <w:rPr>
          <w:noProof/>
        </w:rPr>
      </w:pPr>
      <w:r>
        <w:rPr>
          <w:rFonts w:hint="eastAsia"/>
          <w:noProof/>
        </w:rPr>
        <w:t>パイプ</w:t>
      </w:r>
      <w:r>
        <w:rPr>
          <w:noProof/>
        </w:rPr>
        <w:tab/>
        <w:t>209</w:t>
      </w:r>
    </w:p>
    <w:p w14:paraId="3EF870E3" w14:textId="77777777" w:rsidR="008C6909" w:rsidRDefault="008C6909">
      <w:pPr>
        <w:pStyle w:val="13"/>
        <w:tabs>
          <w:tab w:val="right" w:leader="dot" w:pos="3882"/>
        </w:tabs>
        <w:rPr>
          <w:noProof/>
        </w:rPr>
      </w:pPr>
      <w:r>
        <w:rPr>
          <w:rFonts w:hint="eastAsia"/>
          <w:noProof/>
        </w:rPr>
        <w:t>バリア</w:t>
      </w:r>
      <w:r>
        <w:rPr>
          <w:noProof/>
        </w:rPr>
        <w:tab/>
        <w:t>150</w:t>
      </w:r>
    </w:p>
    <w:p w14:paraId="5C0F8EC1" w14:textId="77777777" w:rsidR="008C6909" w:rsidRDefault="008C6909">
      <w:pPr>
        <w:pStyle w:val="26"/>
        <w:tabs>
          <w:tab w:val="right" w:leader="dot" w:pos="3882"/>
        </w:tabs>
        <w:rPr>
          <w:noProof/>
        </w:rPr>
      </w:pPr>
      <w:r>
        <w:rPr>
          <w:noProof/>
        </w:rPr>
        <w:t>POSIX</w:t>
      </w:r>
      <w:r>
        <w:rPr>
          <w:rFonts w:hint="eastAsia"/>
          <w:noProof/>
        </w:rPr>
        <w:t>スレッドライブラリ版</w:t>
      </w:r>
      <w:r>
        <w:rPr>
          <w:noProof/>
        </w:rPr>
        <w:tab/>
        <w:t>151</w:t>
      </w:r>
    </w:p>
    <w:p w14:paraId="5BE4573B" w14:textId="77777777" w:rsidR="008C6909" w:rsidRDefault="008C6909">
      <w:pPr>
        <w:pStyle w:val="affff3"/>
        <w:keepNext/>
        <w:tabs>
          <w:tab w:val="right" w:leader="dot" w:pos="3882"/>
        </w:tabs>
        <w:rPr>
          <w:rFonts w:eastAsiaTheme="minorEastAsia"/>
          <w:b w:val="0"/>
          <w:bCs w:val="0"/>
          <w:noProof/>
        </w:rPr>
      </w:pPr>
      <w:r>
        <w:rPr>
          <w:rFonts w:hint="eastAsia"/>
          <w:noProof/>
        </w:rPr>
        <w:t>ひ</w:t>
      </w:r>
    </w:p>
    <w:p w14:paraId="61F35975" w14:textId="77777777" w:rsidR="008C6909" w:rsidRDefault="008C6909">
      <w:pPr>
        <w:pStyle w:val="13"/>
        <w:tabs>
          <w:tab w:val="right" w:leader="dot" w:pos="3882"/>
        </w:tabs>
        <w:rPr>
          <w:noProof/>
        </w:rPr>
      </w:pPr>
      <w:r>
        <w:rPr>
          <w:rFonts w:hint="eastAsia"/>
          <w:noProof/>
        </w:rPr>
        <w:t>ビジーウェイト</w:t>
      </w:r>
      <w:r>
        <w:rPr>
          <w:noProof/>
        </w:rPr>
        <w:tab/>
        <w:t>81</w:t>
      </w:r>
    </w:p>
    <w:p w14:paraId="4FBBD457" w14:textId="77777777" w:rsidR="008C6909" w:rsidRDefault="008C6909">
      <w:pPr>
        <w:pStyle w:val="13"/>
        <w:tabs>
          <w:tab w:val="right" w:leader="dot" w:pos="3882"/>
        </w:tabs>
        <w:rPr>
          <w:noProof/>
        </w:rPr>
      </w:pPr>
      <w:r>
        <w:rPr>
          <w:rFonts w:hint="eastAsia"/>
          <w:noProof/>
        </w:rPr>
        <w:t>非同期関数</w:t>
      </w:r>
    </w:p>
    <w:p w14:paraId="73CDEA97" w14:textId="77777777" w:rsidR="008C6909" w:rsidRDefault="008C6909">
      <w:pPr>
        <w:pStyle w:val="26"/>
        <w:tabs>
          <w:tab w:val="right" w:leader="dot" w:pos="3882"/>
        </w:tabs>
        <w:rPr>
          <w:noProof/>
        </w:rPr>
      </w:pPr>
      <w:r>
        <w:rPr>
          <w:noProof/>
        </w:rPr>
        <w:t>C++11</w:t>
      </w:r>
      <w:r>
        <w:rPr>
          <w:rFonts w:hint="eastAsia"/>
          <w:noProof/>
        </w:rPr>
        <w:t>版</w:t>
      </w:r>
      <w:r>
        <w:rPr>
          <w:noProof/>
        </w:rPr>
        <w:tab/>
        <w:t>57</w:t>
      </w:r>
    </w:p>
    <w:p w14:paraId="3DAD8CA8" w14:textId="77777777" w:rsidR="008C6909" w:rsidRDefault="008C6909">
      <w:pPr>
        <w:pStyle w:val="affff3"/>
        <w:keepNext/>
        <w:tabs>
          <w:tab w:val="right" w:leader="dot" w:pos="3882"/>
        </w:tabs>
        <w:rPr>
          <w:rFonts w:eastAsiaTheme="minorEastAsia"/>
          <w:b w:val="0"/>
          <w:bCs w:val="0"/>
          <w:noProof/>
        </w:rPr>
      </w:pPr>
      <w:r>
        <w:rPr>
          <w:rFonts w:hint="eastAsia"/>
          <w:noProof/>
        </w:rPr>
        <w:t>ふ</w:t>
      </w:r>
    </w:p>
    <w:p w14:paraId="45F9CECA" w14:textId="77777777" w:rsidR="008C6909" w:rsidRDefault="008C6909">
      <w:pPr>
        <w:pStyle w:val="13"/>
        <w:tabs>
          <w:tab w:val="right" w:leader="dot" w:pos="3882"/>
        </w:tabs>
        <w:rPr>
          <w:noProof/>
        </w:rPr>
      </w:pPr>
      <w:r>
        <w:rPr>
          <w:rFonts w:hint="eastAsia"/>
          <w:noProof/>
        </w:rPr>
        <w:t>ファイバースレッド</w:t>
      </w:r>
      <w:r>
        <w:rPr>
          <w:noProof/>
        </w:rPr>
        <w:tab/>
        <w:t>61</w:t>
      </w:r>
    </w:p>
    <w:p w14:paraId="1B7EF958" w14:textId="77777777" w:rsidR="008C6909" w:rsidRDefault="008C6909">
      <w:pPr>
        <w:pStyle w:val="13"/>
        <w:tabs>
          <w:tab w:val="right" w:leader="dot" w:pos="3882"/>
        </w:tabs>
        <w:rPr>
          <w:noProof/>
        </w:rPr>
      </w:pPr>
      <w:r>
        <w:rPr>
          <w:rFonts w:hint="eastAsia"/>
          <w:noProof/>
        </w:rPr>
        <w:t>不可分操作</w:t>
      </w:r>
      <w:r>
        <w:rPr>
          <w:noProof/>
        </w:rPr>
        <w:tab/>
        <w:t>73</w:t>
      </w:r>
    </w:p>
    <w:p w14:paraId="71307643" w14:textId="77777777" w:rsidR="008C6909" w:rsidRDefault="008C6909">
      <w:pPr>
        <w:pStyle w:val="13"/>
        <w:tabs>
          <w:tab w:val="right" w:leader="dot" w:pos="3882"/>
        </w:tabs>
        <w:rPr>
          <w:noProof/>
        </w:rPr>
      </w:pPr>
      <w:r>
        <w:rPr>
          <w:rFonts w:hint="eastAsia"/>
          <w:noProof/>
        </w:rPr>
        <w:t>浮動所数点演算装置</w:t>
      </w:r>
      <w:r>
        <w:rPr>
          <w:noProof/>
        </w:rPr>
        <w:tab/>
        <w:t>16</w:t>
      </w:r>
    </w:p>
    <w:p w14:paraId="6B35EB9D" w14:textId="77777777" w:rsidR="008C6909" w:rsidRDefault="008C6909">
      <w:pPr>
        <w:pStyle w:val="13"/>
        <w:tabs>
          <w:tab w:val="right" w:leader="dot" w:pos="3882"/>
        </w:tabs>
        <w:rPr>
          <w:noProof/>
        </w:rPr>
      </w:pPr>
      <w:r>
        <w:rPr>
          <w:rFonts w:hint="eastAsia"/>
          <w:noProof/>
        </w:rPr>
        <w:t>プログラム</w:t>
      </w:r>
      <w:r>
        <w:rPr>
          <w:noProof/>
        </w:rPr>
        <w:tab/>
        <w:t>27</w:t>
      </w:r>
    </w:p>
    <w:p w14:paraId="0E9CC8DE" w14:textId="77777777" w:rsidR="008C6909" w:rsidRDefault="008C6909">
      <w:pPr>
        <w:pStyle w:val="13"/>
        <w:tabs>
          <w:tab w:val="right" w:leader="dot" w:pos="3882"/>
        </w:tabs>
        <w:rPr>
          <w:noProof/>
        </w:rPr>
      </w:pPr>
      <w:r>
        <w:rPr>
          <w:rFonts w:hint="eastAsia"/>
          <w:noProof/>
        </w:rPr>
        <w:t>プログラムカウンタ</w:t>
      </w:r>
      <w:r>
        <w:rPr>
          <w:noProof/>
        </w:rPr>
        <w:tab/>
        <w:t>27</w:t>
      </w:r>
    </w:p>
    <w:p w14:paraId="2FD2B69B" w14:textId="77777777" w:rsidR="008C6909" w:rsidRDefault="008C6909">
      <w:pPr>
        <w:pStyle w:val="13"/>
        <w:tabs>
          <w:tab w:val="right" w:leader="dot" w:pos="3882"/>
        </w:tabs>
        <w:rPr>
          <w:noProof/>
        </w:rPr>
      </w:pPr>
      <w:r>
        <w:rPr>
          <w:rFonts w:hint="eastAsia"/>
          <w:noProof/>
        </w:rPr>
        <w:t>プロセス</w:t>
      </w:r>
      <w:r>
        <w:rPr>
          <w:noProof/>
        </w:rPr>
        <w:tab/>
        <w:t>10</w:t>
      </w:r>
    </w:p>
    <w:p w14:paraId="41B41680" w14:textId="77777777" w:rsidR="008C6909" w:rsidRDefault="008C6909">
      <w:pPr>
        <w:pStyle w:val="26"/>
        <w:tabs>
          <w:tab w:val="right" w:leader="dot" w:pos="3882"/>
        </w:tabs>
        <w:rPr>
          <w:noProof/>
        </w:rPr>
      </w:pPr>
      <w:r>
        <w:rPr>
          <w:rFonts w:hint="eastAsia"/>
          <w:noProof/>
        </w:rPr>
        <w:t>子プロセス</w:t>
      </w:r>
      <w:r>
        <w:rPr>
          <w:noProof/>
        </w:rPr>
        <w:tab/>
        <w:t>10</w:t>
      </w:r>
    </w:p>
    <w:p w14:paraId="34CFFD33" w14:textId="77777777" w:rsidR="008C6909" w:rsidRDefault="008C6909">
      <w:pPr>
        <w:pStyle w:val="26"/>
        <w:tabs>
          <w:tab w:val="right" w:leader="dot" w:pos="3882"/>
        </w:tabs>
        <w:rPr>
          <w:noProof/>
        </w:rPr>
      </w:pPr>
      <w:r>
        <w:rPr>
          <w:rFonts w:hint="eastAsia"/>
          <w:noProof/>
        </w:rPr>
        <w:t>バックエンド</w:t>
      </w:r>
      <w:r>
        <w:rPr>
          <w:noProof/>
        </w:rPr>
        <w:tab/>
        <w:t>12</w:t>
      </w:r>
    </w:p>
    <w:p w14:paraId="2A31590F" w14:textId="77777777" w:rsidR="008C6909" w:rsidRDefault="008C6909">
      <w:pPr>
        <w:pStyle w:val="26"/>
        <w:tabs>
          <w:tab w:val="right" w:leader="dot" w:pos="3882"/>
        </w:tabs>
        <w:rPr>
          <w:noProof/>
        </w:rPr>
      </w:pPr>
      <w:r>
        <w:rPr>
          <w:rFonts w:hint="eastAsia"/>
          <w:noProof/>
        </w:rPr>
        <w:t>フロントエンド</w:t>
      </w:r>
      <w:r>
        <w:rPr>
          <w:noProof/>
        </w:rPr>
        <w:tab/>
        <w:t>12</w:t>
      </w:r>
    </w:p>
    <w:p w14:paraId="42324B86" w14:textId="77777777" w:rsidR="008C6909" w:rsidRDefault="008C6909">
      <w:pPr>
        <w:pStyle w:val="26"/>
        <w:tabs>
          <w:tab w:val="right" w:leader="dot" w:pos="3882"/>
        </w:tabs>
        <w:rPr>
          <w:noProof/>
        </w:rPr>
      </w:pPr>
      <w:r>
        <w:rPr>
          <w:rFonts w:hint="eastAsia"/>
          <w:noProof/>
        </w:rPr>
        <w:t>マルチプロセス</w:t>
      </w:r>
      <w:r>
        <w:rPr>
          <w:noProof/>
        </w:rPr>
        <w:tab/>
        <w:t>20</w:t>
      </w:r>
    </w:p>
    <w:p w14:paraId="1E881A90" w14:textId="77777777" w:rsidR="008C6909" w:rsidRDefault="008C6909">
      <w:pPr>
        <w:pStyle w:val="13"/>
        <w:tabs>
          <w:tab w:val="right" w:leader="dot" w:pos="3882"/>
        </w:tabs>
        <w:rPr>
          <w:noProof/>
        </w:rPr>
      </w:pPr>
      <w:r>
        <w:rPr>
          <w:rFonts w:hint="eastAsia"/>
          <w:noProof/>
        </w:rPr>
        <w:t>プロセス間通信</w:t>
      </w:r>
      <w:r>
        <w:rPr>
          <w:noProof/>
        </w:rPr>
        <w:tab/>
        <w:t>208</w:t>
      </w:r>
    </w:p>
    <w:p w14:paraId="666FD9B5" w14:textId="77777777" w:rsidR="008C6909" w:rsidRDefault="008C6909">
      <w:pPr>
        <w:pStyle w:val="13"/>
        <w:tabs>
          <w:tab w:val="right" w:leader="dot" w:pos="3882"/>
        </w:tabs>
        <w:rPr>
          <w:noProof/>
        </w:rPr>
      </w:pPr>
      <w:r>
        <w:rPr>
          <w:rFonts w:hint="eastAsia"/>
          <w:noProof/>
        </w:rPr>
        <w:t>プロセッサ</w:t>
      </w:r>
      <w:r>
        <w:rPr>
          <w:noProof/>
        </w:rPr>
        <w:tab/>
        <w:t>13</w:t>
      </w:r>
    </w:p>
    <w:p w14:paraId="6BFFD4F6" w14:textId="77777777" w:rsidR="008C6909" w:rsidRDefault="008C6909">
      <w:pPr>
        <w:pStyle w:val="affff3"/>
        <w:keepNext/>
        <w:tabs>
          <w:tab w:val="right" w:leader="dot" w:pos="3882"/>
        </w:tabs>
        <w:rPr>
          <w:rFonts w:eastAsiaTheme="minorEastAsia"/>
          <w:b w:val="0"/>
          <w:bCs w:val="0"/>
          <w:noProof/>
        </w:rPr>
      </w:pPr>
      <w:r>
        <w:rPr>
          <w:rFonts w:hint="eastAsia"/>
          <w:noProof/>
        </w:rPr>
        <w:lastRenderedPageBreak/>
        <w:t>へ</w:t>
      </w:r>
    </w:p>
    <w:p w14:paraId="5099C3E6" w14:textId="77777777" w:rsidR="008C6909" w:rsidRDefault="008C6909">
      <w:pPr>
        <w:pStyle w:val="13"/>
        <w:tabs>
          <w:tab w:val="right" w:leader="dot" w:pos="3882"/>
        </w:tabs>
        <w:rPr>
          <w:noProof/>
        </w:rPr>
      </w:pPr>
      <w:r>
        <w:rPr>
          <w:rFonts w:hint="eastAsia"/>
          <w:noProof/>
        </w:rPr>
        <w:t>平行</w:t>
      </w:r>
      <w:r>
        <w:rPr>
          <w:noProof/>
        </w:rPr>
        <w:tab/>
        <w:t>5</w:t>
      </w:r>
    </w:p>
    <w:p w14:paraId="35FD2300" w14:textId="77777777" w:rsidR="008C6909" w:rsidRDefault="008C6909">
      <w:pPr>
        <w:pStyle w:val="13"/>
        <w:tabs>
          <w:tab w:val="right" w:leader="dot" w:pos="3882"/>
        </w:tabs>
        <w:rPr>
          <w:noProof/>
        </w:rPr>
      </w:pPr>
      <w:r>
        <w:rPr>
          <w:rFonts w:hint="eastAsia"/>
          <w:noProof/>
        </w:rPr>
        <w:t>並列</w:t>
      </w:r>
      <w:r>
        <w:rPr>
          <w:noProof/>
        </w:rPr>
        <w:tab/>
        <w:t>5</w:t>
      </w:r>
    </w:p>
    <w:p w14:paraId="4B3485AD" w14:textId="77777777" w:rsidR="008C6909" w:rsidRDefault="008C6909">
      <w:pPr>
        <w:pStyle w:val="affff3"/>
        <w:keepNext/>
        <w:tabs>
          <w:tab w:val="right" w:leader="dot" w:pos="3882"/>
        </w:tabs>
        <w:rPr>
          <w:rFonts w:eastAsiaTheme="minorEastAsia"/>
          <w:b w:val="0"/>
          <w:bCs w:val="0"/>
          <w:noProof/>
        </w:rPr>
      </w:pPr>
      <w:r>
        <w:rPr>
          <w:rFonts w:hint="eastAsia"/>
          <w:noProof/>
        </w:rPr>
        <w:t>ま</w:t>
      </w:r>
    </w:p>
    <w:p w14:paraId="38F90D0C" w14:textId="77777777" w:rsidR="008C6909" w:rsidRDefault="008C6909">
      <w:pPr>
        <w:pStyle w:val="13"/>
        <w:tabs>
          <w:tab w:val="right" w:leader="dot" w:pos="3882"/>
        </w:tabs>
        <w:rPr>
          <w:noProof/>
        </w:rPr>
      </w:pPr>
      <w:r>
        <w:rPr>
          <w:rFonts w:hint="eastAsia"/>
          <w:noProof/>
        </w:rPr>
        <w:t>マシン語</w:t>
      </w:r>
      <w:r>
        <w:rPr>
          <w:noProof/>
        </w:rPr>
        <w:tab/>
        <w:t>27</w:t>
      </w:r>
    </w:p>
    <w:p w14:paraId="45765EF9" w14:textId="77777777" w:rsidR="008C6909" w:rsidRDefault="008C6909">
      <w:pPr>
        <w:pStyle w:val="13"/>
        <w:tabs>
          <w:tab w:val="right" w:leader="dot" w:pos="3882"/>
        </w:tabs>
        <w:rPr>
          <w:noProof/>
        </w:rPr>
      </w:pPr>
      <w:r>
        <w:rPr>
          <w:rFonts w:hint="eastAsia"/>
          <w:noProof/>
        </w:rPr>
        <w:t>マルチコア</w:t>
      </w:r>
      <w:r>
        <w:rPr>
          <w:noProof/>
        </w:rPr>
        <w:tab/>
        <w:t>14</w:t>
      </w:r>
    </w:p>
    <w:p w14:paraId="69265996" w14:textId="77777777" w:rsidR="008C6909" w:rsidRDefault="008C6909">
      <w:pPr>
        <w:pStyle w:val="26"/>
        <w:tabs>
          <w:tab w:val="right" w:leader="dot" w:pos="3882"/>
        </w:tabs>
        <w:rPr>
          <w:noProof/>
        </w:rPr>
      </w:pPr>
      <w:r>
        <w:rPr>
          <w:rFonts w:hint="eastAsia"/>
          <w:noProof/>
        </w:rPr>
        <w:t>ヘテロジニアスマルチコア</w:t>
      </w:r>
      <w:r>
        <w:rPr>
          <w:noProof/>
        </w:rPr>
        <w:tab/>
        <w:t>15</w:t>
      </w:r>
    </w:p>
    <w:p w14:paraId="7F47B53E" w14:textId="77777777" w:rsidR="008C6909" w:rsidRDefault="008C6909">
      <w:pPr>
        <w:pStyle w:val="26"/>
        <w:tabs>
          <w:tab w:val="right" w:leader="dot" w:pos="3882"/>
        </w:tabs>
        <w:rPr>
          <w:noProof/>
        </w:rPr>
      </w:pPr>
      <w:r>
        <w:rPr>
          <w:rFonts w:hint="eastAsia"/>
          <w:noProof/>
        </w:rPr>
        <w:t>ホモジニアスマルチコア</w:t>
      </w:r>
      <w:r>
        <w:rPr>
          <w:noProof/>
        </w:rPr>
        <w:tab/>
        <w:t>15</w:t>
      </w:r>
    </w:p>
    <w:p w14:paraId="7D00FEFC" w14:textId="77777777" w:rsidR="008C6909" w:rsidRDefault="008C6909">
      <w:pPr>
        <w:pStyle w:val="13"/>
        <w:tabs>
          <w:tab w:val="right" w:leader="dot" w:pos="3882"/>
        </w:tabs>
        <w:rPr>
          <w:noProof/>
        </w:rPr>
      </w:pPr>
      <w:r>
        <w:rPr>
          <w:rFonts w:hint="eastAsia"/>
          <w:noProof/>
        </w:rPr>
        <w:t>マルチタスク</w:t>
      </w:r>
      <w:r>
        <w:rPr>
          <w:noProof/>
        </w:rPr>
        <w:tab/>
        <w:t>3</w:t>
      </w:r>
    </w:p>
    <w:p w14:paraId="2A43064E" w14:textId="77777777" w:rsidR="008C6909" w:rsidRDefault="008C6909">
      <w:pPr>
        <w:pStyle w:val="26"/>
        <w:tabs>
          <w:tab w:val="right" w:leader="dot" w:pos="3882"/>
        </w:tabs>
        <w:rPr>
          <w:noProof/>
        </w:rPr>
      </w:pPr>
      <w:r>
        <w:rPr>
          <w:rFonts w:hint="eastAsia"/>
          <w:noProof/>
        </w:rPr>
        <w:t>ノンプリエンプティブ</w:t>
      </w:r>
      <w:r>
        <w:rPr>
          <w:noProof/>
        </w:rPr>
        <w:tab/>
        <w:t>3, 61</w:t>
      </w:r>
    </w:p>
    <w:p w14:paraId="6855A272" w14:textId="77777777" w:rsidR="008C6909" w:rsidRDefault="008C6909">
      <w:pPr>
        <w:pStyle w:val="26"/>
        <w:tabs>
          <w:tab w:val="right" w:leader="dot" w:pos="3882"/>
        </w:tabs>
        <w:rPr>
          <w:noProof/>
        </w:rPr>
      </w:pPr>
      <w:r>
        <w:rPr>
          <w:rFonts w:hint="eastAsia"/>
          <w:noProof/>
        </w:rPr>
        <w:t>プリエンプティブ</w:t>
      </w:r>
      <w:r>
        <w:rPr>
          <w:noProof/>
        </w:rPr>
        <w:tab/>
        <w:t>4</w:t>
      </w:r>
    </w:p>
    <w:p w14:paraId="3845CD86" w14:textId="77777777" w:rsidR="008C6909" w:rsidRDefault="008C6909">
      <w:pPr>
        <w:pStyle w:val="13"/>
        <w:tabs>
          <w:tab w:val="right" w:leader="dot" w:pos="3882"/>
        </w:tabs>
        <w:rPr>
          <w:noProof/>
        </w:rPr>
      </w:pPr>
      <w:r>
        <w:rPr>
          <w:rFonts w:hint="eastAsia"/>
          <w:noProof/>
        </w:rPr>
        <w:t>マルチプロセッサ</w:t>
      </w:r>
      <w:r>
        <w:rPr>
          <w:noProof/>
        </w:rPr>
        <w:tab/>
        <w:t>14</w:t>
      </w:r>
    </w:p>
    <w:p w14:paraId="68EA6CE9" w14:textId="77777777" w:rsidR="008C6909" w:rsidRDefault="008C6909">
      <w:pPr>
        <w:pStyle w:val="affff3"/>
        <w:keepNext/>
        <w:tabs>
          <w:tab w:val="right" w:leader="dot" w:pos="3882"/>
        </w:tabs>
        <w:rPr>
          <w:rFonts w:eastAsiaTheme="minorEastAsia"/>
          <w:b w:val="0"/>
          <w:bCs w:val="0"/>
          <w:noProof/>
        </w:rPr>
      </w:pPr>
      <w:r>
        <w:rPr>
          <w:rFonts w:hint="eastAsia"/>
          <w:noProof/>
        </w:rPr>
        <w:t>み</w:t>
      </w:r>
    </w:p>
    <w:p w14:paraId="046121AE" w14:textId="77777777" w:rsidR="008C6909" w:rsidRDefault="008C6909">
      <w:pPr>
        <w:pStyle w:val="13"/>
        <w:tabs>
          <w:tab w:val="right" w:leader="dot" w:pos="3882"/>
        </w:tabs>
        <w:rPr>
          <w:noProof/>
        </w:rPr>
      </w:pPr>
      <w:r>
        <w:rPr>
          <w:rFonts w:hint="eastAsia"/>
          <w:noProof/>
        </w:rPr>
        <w:t>ミューテックス</w:t>
      </w:r>
      <w:r>
        <w:rPr>
          <w:noProof/>
        </w:rPr>
        <w:tab/>
        <w:t>87</w:t>
      </w:r>
    </w:p>
    <w:p w14:paraId="1D55CD6E" w14:textId="77777777" w:rsidR="008C6909" w:rsidRDefault="008C6909">
      <w:pPr>
        <w:pStyle w:val="26"/>
        <w:tabs>
          <w:tab w:val="right" w:leader="dot" w:pos="3882"/>
        </w:tabs>
        <w:rPr>
          <w:noProof/>
        </w:rPr>
      </w:pPr>
      <w:r>
        <w:rPr>
          <w:noProof/>
        </w:rPr>
        <w:t>C++11</w:t>
      </w:r>
      <w:r>
        <w:rPr>
          <w:rFonts w:hint="eastAsia"/>
          <w:noProof/>
        </w:rPr>
        <w:t>版</w:t>
      </w:r>
      <w:r>
        <w:rPr>
          <w:noProof/>
        </w:rPr>
        <w:tab/>
        <w:t>95</w:t>
      </w:r>
    </w:p>
    <w:p w14:paraId="7FB6B7CB" w14:textId="77777777" w:rsidR="008C6909" w:rsidRDefault="008C6909">
      <w:pPr>
        <w:pStyle w:val="26"/>
        <w:tabs>
          <w:tab w:val="right" w:leader="dot" w:pos="3882"/>
        </w:tabs>
        <w:rPr>
          <w:noProof/>
        </w:rPr>
      </w:pPr>
      <w:r>
        <w:rPr>
          <w:noProof/>
        </w:rPr>
        <w:t>POSIX</w:t>
      </w:r>
      <w:r>
        <w:rPr>
          <w:rFonts w:hint="eastAsia"/>
          <w:noProof/>
        </w:rPr>
        <w:t>スレッドライブラリ版</w:t>
      </w:r>
      <w:r>
        <w:rPr>
          <w:noProof/>
        </w:rPr>
        <w:tab/>
        <w:t>87</w:t>
      </w:r>
    </w:p>
    <w:p w14:paraId="1FB5E7DA" w14:textId="77777777" w:rsidR="008C6909" w:rsidRDefault="008C6909">
      <w:pPr>
        <w:pStyle w:val="26"/>
        <w:tabs>
          <w:tab w:val="right" w:leader="dot" w:pos="3882"/>
        </w:tabs>
        <w:rPr>
          <w:noProof/>
        </w:rPr>
      </w:pPr>
      <w:r>
        <w:rPr>
          <w:noProof/>
        </w:rPr>
        <w:t>WIN32API</w:t>
      </w:r>
      <w:r>
        <w:rPr>
          <w:rFonts w:hint="eastAsia"/>
          <w:noProof/>
        </w:rPr>
        <w:t>版</w:t>
      </w:r>
      <w:r>
        <w:rPr>
          <w:noProof/>
        </w:rPr>
        <w:tab/>
        <w:t>90</w:t>
      </w:r>
    </w:p>
    <w:p w14:paraId="208C4879" w14:textId="77777777" w:rsidR="008C6909" w:rsidRDefault="008C6909">
      <w:pPr>
        <w:pStyle w:val="26"/>
        <w:tabs>
          <w:tab w:val="right" w:leader="dot" w:pos="3882"/>
        </w:tabs>
        <w:rPr>
          <w:noProof/>
        </w:rPr>
      </w:pPr>
      <w:r>
        <w:rPr>
          <w:noProof/>
        </w:rPr>
        <w:t>WIN32API</w:t>
      </w:r>
      <w:r>
        <w:rPr>
          <w:rFonts w:hint="eastAsia"/>
          <w:noProof/>
        </w:rPr>
        <w:t>版名前付きミューテックス</w:t>
      </w:r>
      <w:r>
        <w:rPr>
          <w:noProof/>
        </w:rPr>
        <w:tab/>
        <w:t>92</w:t>
      </w:r>
    </w:p>
    <w:p w14:paraId="40C51F3A" w14:textId="77777777" w:rsidR="008C6909" w:rsidRDefault="008C6909">
      <w:pPr>
        <w:pStyle w:val="affff3"/>
        <w:keepNext/>
        <w:tabs>
          <w:tab w:val="right" w:leader="dot" w:pos="3882"/>
        </w:tabs>
        <w:rPr>
          <w:rFonts w:eastAsiaTheme="minorEastAsia"/>
          <w:b w:val="0"/>
          <w:bCs w:val="0"/>
          <w:noProof/>
        </w:rPr>
      </w:pPr>
      <w:r>
        <w:rPr>
          <w:rFonts w:hint="eastAsia"/>
          <w:noProof/>
        </w:rPr>
        <w:t>め</w:t>
      </w:r>
    </w:p>
    <w:p w14:paraId="654BC2AB" w14:textId="77777777" w:rsidR="008C6909" w:rsidRDefault="008C6909">
      <w:pPr>
        <w:pStyle w:val="13"/>
        <w:tabs>
          <w:tab w:val="right" w:leader="dot" w:pos="3882"/>
        </w:tabs>
        <w:rPr>
          <w:noProof/>
        </w:rPr>
      </w:pPr>
      <w:r>
        <w:rPr>
          <w:rFonts w:hint="eastAsia"/>
          <w:noProof/>
        </w:rPr>
        <w:t>メインメモリ</w:t>
      </w:r>
      <w:r>
        <w:rPr>
          <w:noProof/>
        </w:rPr>
        <w:tab/>
        <w:t>17</w:t>
      </w:r>
    </w:p>
    <w:p w14:paraId="267808B8" w14:textId="77777777" w:rsidR="008C6909" w:rsidRDefault="008C6909">
      <w:pPr>
        <w:pStyle w:val="13"/>
        <w:tabs>
          <w:tab w:val="right" w:leader="dot" w:pos="3882"/>
        </w:tabs>
        <w:rPr>
          <w:noProof/>
        </w:rPr>
      </w:pPr>
      <w:r>
        <w:rPr>
          <w:rFonts w:hint="eastAsia"/>
          <w:noProof/>
        </w:rPr>
        <w:t>メッセージキューサービス</w:t>
      </w:r>
      <w:r>
        <w:rPr>
          <w:noProof/>
        </w:rPr>
        <w:tab/>
        <w:t>211</w:t>
      </w:r>
    </w:p>
    <w:p w14:paraId="65F33237" w14:textId="77777777" w:rsidR="008C6909" w:rsidRDefault="008C6909">
      <w:pPr>
        <w:pStyle w:val="13"/>
        <w:tabs>
          <w:tab w:val="right" w:leader="dot" w:pos="3882"/>
        </w:tabs>
        <w:rPr>
          <w:noProof/>
        </w:rPr>
      </w:pPr>
      <w:r>
        <w:rPr>
          <w:rFonts w:hint="eastAsia"/>
          <w:noProof/>
        </w:rPr>
        <w:t>メニーコア時代</w:t>
      </w:r>
      <w:r>
        <w:rPr>
          <w:noProof/>
        </w:rPr>
        <w:tab/>
        <w:t>22</w:t>
      </w:r>
    </w:p>
    <w:p w14:paraId="3DDA4ABD" w14:textId="77777777" w:rsidR="008C6909" w:rsidRDefault="008C6909">
      <w:pPr>
        <w:pStyle w:val="13"/>
        <w:tabs>
          <w:tab w:val="right" w:leader="dot" w:pos="3882"/>
        </w:tabs>
        <w:rPr>
          <w:noProof/>
        </w:rPr>
      </w:pPr>
      <w:r>
        <w:rPr>
          <w:rFonts w:hint="eastAsia"/>
          <w:noProof/>
        </w:rPr>
        <w:t>メモリオーダー</w:t>
      </w:r>
      <w:r>
        <w:rPr>
          <w:noProof/>
        </w:rPr>
        <w:tab/>
        <w:t>179</w:t>
      </w:r>
    </w:p>
    <w:p w14:paraId="7A71F791" w14:textId="77777777" w:rsidR="008C6909" w:rsidRDefault="008C6909">
      <w:pPr>
        <w:pStyle w:val="13"/>
        <w:tabs>
          <w:tab w:val="right" w:leader="dot" w:pos="3882"/>
        </w:tabs>
        <w:rPr>
          <w:noProof/>
        </w:rPr>
      </w:pPr>
      <w:r>
        <w:rPr>
          <w:rFonts w:hint="eastAsia"/>
          <w:noProof/>
        </w:rPr>
        <w:t>メモリ空間</w:t>
      </w:r>
      <w:r>
        <w:rPr>
          <w:noProof/>
        </w:rPr>
        <w:tab/>
        <w:t>11</w:t>
      </w:r>
    </w:p>
    <w:p w14:paraId="01337DC0" w14:textId="77777777" w:rsidR="008C6909" w:rsidRDefault="008C6909">
      <w:pPr>
        <w:pStyle w:val="13"/>
        <w:tabs>
          <w:tab w:val="right" w:leader="dot" w:pos="3882"/>
        </w:tabs>
        <w:rPr>
          <w:noProof/>
        </w:rPr>
      </w:pPr>
      <w:r>
        <w:rPr>
          <w:rFonts w:hint="eastAsia"/>
          <w:noProof/>
        </w:rPr>
        <w:t>メモリ構造</w:t>
      </w:r>
      <w:r>
        <w:rPr>
          <w:noProof/>
        </w:rPr>
        <w:tab/>
        <w:t>23</w:t>
      </w:r>
    </w:p>
    <w:p w14:paraId="2F6BDCD5" w14:textId="77777777" w:rsidR="008C6909" w:rsidRDefault="008C6909">
      <w:pPr>
        <w:pStyle w:val="13"/>
        <w:tabs>
          <w:tab w:val="right" w:leader="dot" w:pos="3882"/>
        </w:tabs>
        <w:rPr>
          <w:noProof/>
        </w:rPr>
      </w:pPr>
      <w:r>
        <w:rPr>
          <w:rFonts w:hint="eastAsia"/>
          <w:noProof/>
        </w:rPr>
        <w:t>メモリ操作命令</w:t>
      </w:r>
      <w:r>
        <w:rPr>
          <w:noProof/>
        </w:rPr>
        <w:tab/>
        <w:t>78</w:t>
      </w:r>
    </w:p>
    <w:p w14:paraId="5803A60E" w14:textId="77777777" w:rsidR="008C6909" w:rsidRDefault="008C6909">
      <w:pPr>
        <w:pStyle w:val="26"/>
        <w:tabs>
          <w:tab w:val="right" w:leader="dot" w:pos="3882"/>
        </w:tabs>
        <w:rPr>
          <w:noProof/>
        </w:rPr>
      </w:pPr>
      <w:r>
        <w:rPr>
          <w:rFonts w:hint="eastAsia"/>
          <w:noProof/>
        </w:rPr>
        <w:t>ストア</w:t>
      </w:r>
      <w:r>
        <w:rPr>
          <w:noProof/>
        </w:rPr>
        <w:tab/>
        <w:t>78</w:t>
      </w:r>
    </w:p>
    <w:p w14:paraId="1F0641CA" w14:textId="77777777" w:rsidR="008C6909" w:rsidRDefault="008C6909">
      <w:pPr>
        <w:pStyle w:val="26"/>
        <w:tabs>
          <w:tab w:val="right" w:leader="dot" w:pos="3882"/>
        </w:tabs>
        <w:rPr>
          <w:noProof/>
        </w:rPr>
      </w:pPr>
      <w:r>
        <w:rPr>
          <w:rFonts w:hint="eastAsia"/>
          <w:noProof/>
        </w:rPr>
        <w:t>メモリバリア</w:t>
      </w:r>
      <w:r>
        <w:rPr>
          <w:noProof/>
        </w:rPr>
        <w:tab/>
        <w:t>78</w:t>
      </w:r>
    </w:p>
    <w:p w14:paraId="4E16A452" w14:textId="77777777" w:rsidR="008C6909" w:rsidRDefault="008C6909">
      <w:pPr>
        <w:pStyle w:val="26"/>
        <w:tabs>
          <w:tab w:val="right" w:leader="dot" w:pos="3882"/>
        </w:tabs>
        <w:rPr>
          <w:noProof/>
        </w:rPr>
      </w:pPr>
      <w:r>
        <w:rPr>
          <w:rFonts w:hint="eastAsia"/>
          <w:noProof/>
        </w:rPr>
        <w:t>メモリフェンス</w:t>
      </w:r>
      <w:r>
        <w:rPr>
          <w:noProof/>
        </w:rPr>
        <w:tab/>
        <w:t>78</w:t>
      </w:r>
    </w:p>
    <w:p w14:paraId="55AAB1A2" w14:textId="77777777" w:rsidR="008C6909" w:rsidRDefault="008C6909">
      <w:pPr>
        <w:pStyle w:val="26"/>
        <w:tabs>
          <w:tab w:val="right" w:leader="dot" w:pos="3882"/>
        </w:tabs>
        <w:rPr>
          <w:noProof/>
        </w:rPr>
      </w:pPr>
      <w:r>
        <w:rPr>
          <w:rFonts w:hint="eastAsia"/>
          <w:noProof/>
        </w:rPr>
        <w:t>ロード</w:t>
      </w:r>
      <w:r>
        <w:rPr>
          <w:noProof/>
        </w:rPr>
        <w:tab/>
        <w:t>78</w:t>
      </w:r>
    </w:p>
    <w:p w14:paraId="106D7782" w14:textId="77777777" w:rsidR="008C6909" w:rsidRDefault="008C6909">
      <w:pPr>
        <w:pStyle w:val="13"/>
        <w:tabs>
          <w:tab w:val="right" w:leader="dot" w:pos="3882"/>
        </w:tabs>
        <w:rPr>
          <w:noProof/>
        </w:rPr>
      </w:pPr>
      <w:r>
        <w:rPr>
          <w:rFonts w:hint="eastAsia"/>
          <w:noProof/>
        </w:rPr>
        <w:lastRenderedPageBreak/>
        <w:t>メモリマップトファイル</w:t>
      </w:r>
      <w:r>
        <w:rPr>
          <w:noProof/>
        </w:rPr>
        <w:tab/>
        <w:t>208</w:t>
      </w:r>
    </w:p>
    <w:p w14:paraId="528E8008" w14:textId="77777777" w:rsidR="008C6909" w:rsidRDefault="008C6909">
      <w:pPr>
        <w:pStyle w:val="affff3"/>
        <w:keepNext/>
        <w:tabs>
          <w:tab w:val="right" w:leader="dot" w:pos="3882"/>
        </w:tabs>
        <w:rPr>
          <w:rFonts w:eastAsiaTheme="minorEastAsia"/>
          <w:b w:val="0"/>
          <w:bCs w:val="0"/>
          <w:noProof/>
        </w:rPr>
      </w:pPr>
      <w:r>
        <w:rPr>
          <w:rFonts w:hint="eastAsia"/>
          <w:noProof/>
        </w:rPr>
        <w:t>も</w:t>
      </w:r>
    </w:p>
    <w:p w14:paraId="3FD28986" w14:textId="77777777" w:rsidR="008C6909" w:rsidRDefault="008C6909">
      <w:pPr>
        <w:pStyle w:val="13"/>
        <w:tabs>
          <w:tab w:val="right" w:leader="dot" w:pos="3882"/>
        </w:tabs>
        <w:rPr>
          <w:noProof/>
        </w:rPr>
      </w:pPr>
      <w:r>
        <w:rPr>
          <w:rFonts w:hint="eastAsia"/>
          <w:noProof/>
        </w:rPr>
        <w:t>モニター</w:t>
      </w:r>
      <w:r>
        <w:rPr>
          <w:noProof/>
        </w:rPr>
        <w:tab/>
        <w:t>138</w:t>
      </w:r>
    </w:p>
    <w:p w14:paraId="0AF2B2A0" w14:textId="77777777" w:rsidR="008C6909" w:rsidRDefault="008C6909">
      <w:pPr>
        <w:pStyle w:val="affff3"/>
        <w:keepNext/>
        <w:tabs>
          <w:tab w:val="right" w:leader="dot" w:pos="3882"/>
        </w:tabs>
        <w:rPr>
          <w:rFonts w:eastAsiaTheme="minorEastAsia"/>
          <w:b w:val="0"/>
          <w:bCs w:val="0"/>
          <w:noProof/>
        </w:rPr>
      </w:pPr>
      <w:r>
        <w:rPr>
          <w:rFonts w:hint="eastAsia"/>
          <w:noProof/>
        </w:rPr>
        <w:t>ゆ</w:t>
      </w:r>
    </w:p>
    <w:p w14:paraId="1BBB488B" w14:textId="77777777" w:rsidR="008C6909" w:rsidRDefault="008C6909">
      <w:pPr>
        <w:pStyle w:val="13"/>
        <w:tabs>
          <w:tab w:val="right" w:leader="dot" w:pos="3882"/>
        </w:tabs>
        <w:rPr>
          <w:noProof/>
        </w:rPr>
      </w:pPr>
      <w:r>
        <w:rPr>
          <w:rFonts w:hint="eastAsia"/>
          <w:noProof/>
        </w:rPr>
        <w:t>ユニファイドメモリ</w:t>
      </w:r>
      <w:r>
        <w:rPr>
          <w:noProof/>
        </w:rPr>
        <w:tab/>
        <w:t>19</w:t>
      </w:r>
    </w:p>
    <w:p w14:paraId="7ADABA9C" w14:textId="77777777" w:rsidR="008C6909" w:rsidRDefault="008C6909">
      <w:pPr>
        <w:pStyle w:val="affff3"/>
        <w:keepNext/>
        <w:tabs>
          <w:tab w:val="right" w:leader="dot" w:pos="3882"/>
        </w:tabs>
        <w:rPr>
          <w:rFonts w:eastAsiaTheme="minorEastAsia"/>
          <w:b w:val="0"/>
          <w:bCs w:val="0"/>
          <w:noProof/>
        </w:rPr>
      </w:pPr>
      <w:r>
        <w:rPr>
          <w:rFonts w:hint="eastAsia"/>
          <w:noProof/>
        </w:rPr>
        <w:t>ら</w:t>
      </w:r>
    </w:p>
    <w:p w14:paraId="3435E2C4" w14:textId="77777777" w:rsidR="008C6909" w:rsidRDefault="008C6909">
      <w:pPr>
        <w:pStyle w:val="13"/>
        <w:tabs>
          <w:tab w:val="right" w:leader="dot" w:pos="3882"/>
        </w:tabs>
        <w:rPr>
          <w:noProof/>
        </w:rPr>
      </w:pPr>
      <w:r>
        <w:rPr>
          <w:rFonts w:hint="eastAsia"/>
          <w:noProof/>
        </w:rPr>
        <w:t>ラムダ式</w:t>
      </w:r>
      <w:r>
        <w:rPr>
          <w:noProof/>
        </w:rPr>
        <w:tab/>
        <w:t>57</w:t>
      </w:r>
    </w:p>
    <w:p w14:paraId="124948DB" w14:textId="77777777" w:rsidR="008C6909" w:rsidRDefault="008C6909">
      <w:pPr>
        <w:pStyle w:val="affff3"/>
        <w:keepNext/>
        <w:tabs>
          <w:tab w:val="right" w:leader="dot" w:pos="3882"/>
        </w:tabs>
        <w:rPr>
          <w:rFonts w:eastAsiaTheme="minorEastAsia"/>
          <w:b w:val="0"/>
          <w:bCs w:val="0"/>
          <w:noProof/>
        </w:rPr>
      </w:pPr>
      <w:r>
        <w:rPr>
          <w:rFonts w:hint="eastAsia"/>
          <w:noProof/>
        </w:rPr>
        <w:t>り</w:t>
      </w:r>
    </w:p>
    <w:p w14:paraId="207CB042" w14:textId="77777777" w:rsidR="008C6909" w:rsidRDefault="008C6909">
      <w:pPr>
        <w:pStyle w:val="13"/>
        <w:tabs>
          <w:tab w:val="right" w:leader="dot" w:pos="3882"/>
        </w:tabs>
        <w:rPr>
          <w:noProof/>
        </w:rPr>
      </w:pPr>
      <w:r>
        <w:rPr>
          <w:rFonts w:hint="eastAsia"/>
          <w:noProof/>
        </w:rPr>
        <w:t>リード・ライトロック</w:t>
      </w:r>
      <w:r>
        <w:rPr>
          <w:noProof/>
        </w:rPr>
        <w:tab/>
        <w:t>114</w:t>
      </w:r>
    </w:p>
    <w:p w14:paraId="6A829E61" w14:textId="77777777" w:rsidR="008C6909" w:rsidRDefault="008C6909">
      <w:pPr>
        <w:pStyle w:val="26"/>
        <w:tabs>
          <w:tab w:val="right" w:leader="dot" w:pos="3882"/>
        </w:tabs>
        <w:rPr>
          <w:noProof/>
        </w:rPr>
      </w:pPr>
      <w:r>
        <w:rPr>
          <w:noProof/>
        </w:rPr>
        <w:t>POSIX</w:t>
      </w:r>
      <w:r>
        <w:rPr>
          <w:rFonts w:hint="eastAsia"/>
          <w:noProof/>
        </w:rPr>
        <w:t>スレッド版</w:t>
      </w:r>
      <w:r>
        <w:rPr>
          <w:noProof/>
        </w:rPr>
        <w:tab/>
        <w:t>114</w:t>
      </w:r>
    </w:p>
    <w:p w14:paraId="3002D73D" w14:textId="77777777" w:rsidR="008C6909" w:rsidRDefault="008C6909">
      <w:pPr>
        <w:pStyle w:val="13"/>
        <w:tabs>
          <w:tab w:val="right" w:leader="dot" w:pos="3882"/>
        </w:tabs>
        <w:rPr>
          <w:noProof/>
        </w:rPr>
      </w:pPr>
      <w:r>
        <w:rPr>
          <w:rFonts w:hint="eastAsia"/>
          <w:noProof/>
        </w:rPr>
        <w:t>リエントラント</w:t>
      </w:r>
      <w:r>
        <w:rPr>
          <w:noProof/>
        </w:rPr>
        <w:tab/>
        <w:t>194</w:t>
      </w:r>
    </w:p>
    <w:p w14:paraId="78081D7E" w14:textId="77777777" w:rsidR="008C6909" w:rsidRDefault="008C6909">
      <w:pPr>
        <w:pStyle w:val="affff3"/>
        <w:keepNext/>
        <w:tabs>
          <w:tab w:val="right" w:leader="dot" w:pos="3882"/>
        </w:tabs>
        <w:rPr>
          <w:rFonts w:eastAsiaTheme="minorEastAsia"/>
          <w:b w:val="0"/>
          <w:bCs w:val="0"/>
          <w:noProof/>
        </w:rPr>
      </w:pPr>
      <w:r>
        <w:rPr>
          <w:rFonts w:hint="eastAsia"/>
          <w:noProof/>
        </w:rPr>
        <w:t>れ</w:t>
      </w:r>
    </w:p>
    <w:p w14:paraId="6A605EE9" w14:textId="77777777" w:rsidR="008C6909" w:rsidRDefault="008C6909">
      <w:pPr>
        <w:pStyle w:val="13"/>
        <w:tabs>
          <w:tab w:val="right" w:leader="dot" w:pos="3882"/>
        </w:tabs>
        <w:rPr>
          <w:noProof/>
        </w:rPr>
      </w:pPr>
      <w:r>
        <w:rPr>
          <w:rFonts w:hint="eastAsia"/>
          <w:noProof/>
        </w:rPr>
        <w:t>レジスタ</w:t>
      </w:r>
      <w:r>
        <w:rPr>
          <w:noProof/>
        </w:rPr>
        <w:tab/>
        <w:t>18</w:t>
      </w:r>
    </w:p>
    <w:p w14:paraId="0E25FF78" w14:textId="77777777" w:rsidR="008C6909" w:rsidRDefault="008C6909">
      <w:pPr>
        <w:pStyle w:val="affff3"/>
        <w:keepNext/>
        <w:tabs>
          <w:tab w:val="right" w:leader="dot" w:pos="3882"/>
        </w:tabs>
        <w:rPr>
          <w:rFonts w:eastAsiaTheme="minorEastAsia"/>
          <w:b w:val="0"/>
          <w:bCs w:val="0"/>
          <w:noProof/>
        </w:rPr>
      </w:pPr>
      <w:r>
        <w:rPr>
          <w:rFonts w:hint="eastAsia"/>
          <w:noProof/>
        </w:rPr>
        <w:t>ろ</w:t>
      </w:r>
    </w:p>
    <w:p w14:paraId="62C64481" w14:textId="77777777" w:rsidR="008C6909" w:rsidRDefault="008C6909">
      <w:pPr>
        <w:pStyle w:val="13"/>
        <w:tabs>
          <w:tab w:val="right" w:leader="dot" w:pos="3882"/>
        </w:tabs>
        <w:rPr>
          <w:noProof/>
        </w:rPr>
      </w:pPr>
      <w:r>
        <w:rPr>
          <w:rFonts w:hint="eastAsia"/>
          <w:noProof/>
        </w:rPr>
        <w:t>ローカル変数</w:t>
      </w:r>
      <w:r>
        <w:rPr>
          <w:noProof/>
        </w:rPr>
        <w:tab/>
        <w:t>28</w:t>
      </w:r>
    </w:p>
    <w:p w14:paraId="6B3F059E" w14:textId="77777777" w:rsidR="008C6909" w:rsidRDefault="008C6909">
      <w:pPr>
        <w:pStyle w:val="13"/>
        <w:tabs>
          <w:tab w:val="right" w:leader="dot" w:pos="3882"/>
        </w:tabs>
        <w:rPr>
          <w:noProof/>
        </w:rPr>
      </w:pPr>
      <w:r>
        <w:rPr>
          <w:rFonts w:hint="eastAsia"/>
          <w:noProof/>
        </w:rPr>
        <w:t>ロック</w:t>
      </w:r>
      <w:r>
        <w:rPr>
          <w:noProof/>
        </w:rPr>
        <w:tab/>
        <w:t>72, 84</w:t>
      </w:r>
    </w:p>
    <w:p w14:paraId="6BC768CB" w14:textId="77777777" w:rsidR="008C6909" w:rsidRDefault="008C6909">
      <w:pPr>
        <w:pStyle w:val="13"/>
        <w:tabs>
          <w:tab w:val="right" w:leader="dot" w:pos="3882"/>
        </w:tabs>
        <w:rPr>
          <w:noProof/>
        </w:rPr>
      </w:pPr>
      <w:r>
        <w:rPr>
          <w:rFonts w:hint="eastAsia"/>
          <w:noProof/>
        </w:rPr>
        <w:t>ロックフリー</w:t>
      </w:r>
      <w:r>
        <w:rPr>
          <w:noProof/>
        </w:rPr>
        <w:tab/>
        <w:t>78</w:t>
      </w:r>
    </w:p>
    <w:p w14:paraId="5C0C3140" w14:textId="77777777" w:rsidR="008C6909" w:rsidRDefault="008C6909">
      <w:pPr>
        <w:pStyle w:val="13"/>
        <w:tabs>
          <w:tab w:val="right" w:leader="dot" w:pos="3882"/>
        </w:tabs>
        <w:rPr>
          <w:noProof/>
        </w:rPr>
      </w:pPr>
      <w:r>
        <w:rPr>
          <w:rFonts w:hint="eastAsia"/>
          <w:noProof/>
        </w:rPr>
        <w:t>論理プロセッサ</w:t>
      </w:r>
      <w:r>
        <w:rPr>
          <w:noProof/>
        </w:rPr>
        <w:tab/>
        <w:t>14</w:t>
      </w:r>
    </w:p>
    <w:p w14:paraId="5ACA47AE" w14:textId="77777777" w:rsidR="008C6909" w:rsidRDefault="008C6909">
      <w:pPr>
        <w:pStyle w:val="affff3"/>
        <w:keepNext/>
        <w:tabs>
          <w:tab w:val="right" w:leader="dot" w:pos="3882"/>
        </w:tabs>
        <w:rPr>
          <w:rFonts w:eastAsiaTheme="minorEastAsia"/>
          <w:b w:val="0"/>
          <w:bCs w:val="0"/>
          <w:noProof/>
        </w:rPr>
      </w:pPr>
      <w:r>
        <w:rPr>
          <w:rFonts w:hint="eastAsia"/>
          <w:noProof/>
        </w:rPr>
        <w:t>わ</w:t>
      </w:r>
    </w:p>
    <w:p w14:paraId="1D2CB97A" w14:textId="77777777" w:rsidR="008C6909" w:rsidRDefault="008C6909">
      <w:pPr>
        <w:pStyle w:val="13"/>
        <w:tabs>
          <w:tab w:val="right" w:leader="dot" w:pos="3882"/>
        </w:tabs>
        <w:rPr>
          <w:noProof/>
        </w:rPr>
      </w:pPr>
      <w:r>
        <w:rPr>
          <w:rFonts w:hint="eastAsia"/>
          <w:noProof/>
        </w:rPr>
        <w:t>割り込み</w:t>
      </w:r>
      <w:r>
        <w:rPr>
          <w:noProof/>
        </w:rPr>
        <w:tab/>
        <w:t>68</w:t>
      </w:r>
    </w:p>
    <w:p w14:paraId="57D439F0" w14:textId="77777777" w:rsidR="008C6909" w:rsidRDefault="008C6909">
      <w:pPr>
        <w:pStyle w:val="26"/>
        <w:tabs>
          <w:tab w:val="right" w:leader="dot" w:pos="3882"/>
        </w:tabs>
        <w:rPr>
          <w:noProof/>
        </w:rPr>
      </w:pPr>
      <w:r>
        <w:rPr>
          <w:noProof/>
        </w:rPr>
        <w:t>SWI</w:t>
      </w:r>
      <w:r>
        <w:rPr>
          <w:noProof/>
        </w:rPr>
        <w:tab/>
        <w:t>70</w:t>
      </w:r>
    </w:p>
    <w:p w14:paraId="03BF8402" w14:textId="77777777" w:rsidR="008C6909" w:rsidRDefault="008C6909">
      <w:pPr>
        <w:pStyle w:val="26"/>
        <w:tabs>
          <w:tab w:val="right" w:leader="dot" w:pos="3882"/>
        </w:tabs>
        <w:rPr>
          <w:noProof/>
        </w:rPr>
      </w:pPr>
      <w:r>
        <w:rPr>
          <w:noProof/>
        </w:rPr>
        <w:t>V-SYNC</w:t>
      </w:r>
      <w:r>
        <w:rPr>
          <w:rFonts w:hint="eastAsia"/>
          <w:noProof/>
        </w:rPr>
        <w:t>割り込み</w:t>
      </w:r>
      <w:r>
        <w:rPr>
          <w:noProof/>
        </w:rPr>
        <w:tab/>
        <w:t>68</w:t>
      </w:r>
    </w:p>
    <w:p w14:paraId="6537EFB4" w14:textId="77777777" w:rsidR="008C6909" w:rsidRDefault="008C6909">
      <w:pPr>
        <w:pStyle w:val="26"/>
        <w:tabs>
          <w:tab w:val="right" w:leader="dot" w:pos="3882"/>
        </w:tabs>
        <w:rPr>
          <w:noProof/>
        </w:rPr>
      </w:pPr>
      <w:r>
        <w:rPr>
          <w:rFonts w:hint="eastAsia"/>
          <w:noProof/>
        </w:rPr>
        <w:t>シグナル</w:t>
      </w:r>
      <w:r>
        <w:rPr>
          <w:noProof/>
        </w:rPr>
        <w:tab/>
        <w:t>71</w:t>
      </w:r>
    </w:p>
    <w:p w14:paraId="2DF3C853" w14:textId="77777777" w:rsidR="008C6909" w:rsidRDefault="008C6909">
      <w:pPr>
        <w:pStyle w:val="26"/>
        <w:tabs>
          <w:tab w:val="right" w:leader="dot" w:pos="3882"/>
        </w:tabs>
        <w:rPr>
          <w:noProof/>
        </w:rPr>
      </w:pPr>
      <w:r>
        <w:rPr>
          <w:rFonts w:hint="eastAsia"/>
          <w:noProof/>
        </w:rPr>
        <w:t>垂直同期割り込み</w:t>
      </w:r>
      <w:r>
        <w:rPr>
          <w:noProof/>
        </w:rPr>
        <w:tab/>
        <w:t>68</w:t>
      </w:r>
    </w:p>
    <w:p w14:paraId="7C58DC42" w14:textId="77777777" w:rsidR="008C6909" w:rsidRDefault="008C6909">
      <w:pPr>
        <w:pStyle w:val="26"/>
        <w:tabs>
          <w:tab w:val="right" w:leader="dot" w:pos="3882"/>
        </w:tabs>
        <w:rPr>
          <w:noProof/>
        </w:rPr>
      </w:pPr>
      <w:r>
        <w:rPr>
          <w:rFonts w:hint="eastAsia"/>
          <w:noProof/>
        </w:rPr>
        <w:lastRenderedPageBreak/>
        <w:t>ソフトウェア割り込み</w:t>
      </w:r>
      <w:r>
        <w:rPr>
          <w:noProof/>
        </w:rPr>
        <w:tab/>
        <w:t>70</w:t>
      </w:r>
    </w:p>
    <w:p w14:paraId="7806D472" w14:textId="77777777" w:rsidR="008C6909" w:rsidRDefault="008C6909">
      <w:pPr>
        <w:pStyle w:val="26"/>
        <w:tabs>
          <w:tab w:val="right" w:leader="dot" w:pos="3882"/>
        </w:tabs>
        <w:rPr>
          <w:noProof/>
        </w:rPr>
      </w:pPr>
      <w:r>
        <w:rPr>
          <w:rFonts w:hint="eastAsia"/>
          <w:noProof/>
        </w:rPr>
        <w:t>タイマー割り込み</w:t>
      </w:r>
      <w:r>
        <w:rPr>
          <w:noProof/>
        </w:rPr>
        <w:tab/>
        <w:t>71</w:t>
      </w:r>
    </w:p>
    <w:p w14:paraId="39111F03" w14:textId="77777777" w:rsidR="008C6909" w:rsidRDefault="008C6909">
      <w:pPr>
        <w:pStyle w:val="26"/>
        <w:tabs>
          <w:tab w:val="right" w:leader="dot" w:pos="3882"/>
        </w:tabs>
        <w:rPr>
          <w:noProof/>
        </w:rPr>
      </w:pPr>
      <w:r>
        <w:rPr>
          <w:rFonts w:hint="eastAsia"/>
          <w:noProof/>
        </w:rPr>
        <w:t>ハードウェア割り込み</w:t>
      </w:r>
      <w:r>
        <w:rPr>
          <w:noProof/>
        </w:rPr>
        <w:tab/>
        <w:t>70</w:t>
      </w:r>
    </w:p>
    <w:p w14:paraId="60DF8AD5" w14:textId="77777777" w:rsidR="008C6909" w:rsidRDefault="008C6909">
      <w:pPr>
        <w:pStyle w:val="13"/>
        <w:tabs>
          <w:tab w:val="right" w:leader="dot" w:pos="3882"/>
        </w:tabs>
        <w:rPr>
          <w:noProof/>
        </w:rPr>
      </w:pPr>
      <w:r>
        <w:rPr>
          <w:rFonts w:hint="eastAsia"/>
          <w:noProof/>
        </w:rPr>
        <w:lastRenderedPageBreak/>
        <w:t>割り込みサブルーチン</w:t>
      </w:r>
      <w:r>
        <w:rPr>
          <w:noProof/>
        </w:rPr>
        <w:tab/>
        <w:t>69</w:t>
      </w:r>
    </w:p>
    <w:p w14:paraId="7ADDF7EC" w14:textId="77777777" w:rsidR="008C6909" w:rsidRDefault="008C6909">
      <w:pPr>
        <w:pStyle w:val="13"/>
        <w:tabs>
          <w:tab w:val="right" w:leader="dot" w:pos="3882"/>
        </w:tabs>
        <w:rPr>
          <w:noProof/>
        </w:rPr>
      </w:pPr>
      <w:r>
        <w:rPr>
          <w:rFonts w:hint="eastAsia"/>
          <w:noProof/>
        </w:rPr>
        <w:t>割り込みハンドラ</w:t>
      </w:r>
      <w:r>
        <w:rPr>
          <w:noProof/>
        </w:rPr>
        <w:tab/>
        <w:t>69</w:t>
      </w:r>
    </w:p>
    <w:p w14:paraId="7051A447" w14:textId="77777777" w:rsidR="008C6909" w:rsidRDefault="008C6909" w:rsidP="009E4AC1">
      <w:pPr>
        <w:rPr>
          <w:noProof/>
        </w:rPr>
        <w:sectPr w:rsidR="008C6909" w:rsidSect="008C6909">
          <w:type w:val="continuous"/>
          <w:pgSz w:w="11906" w:h="16838"/>
          <w:pgMar w:top="1985" w:right="1701" w:bottom="1701" w:left="1701" w:header="1304" w:footer="1020" w:gutter="0"/>
          <w:pgNumType w:fmt="lowerRoman"/>
          <w:cols w:num="2" w:space="720"/>
          <w:docGrid w:type="lines" w:linePitch="360"/>
        </w:sectPr>
      </w:pPr>
    </w:p>
    <w:p w14:paraId="5E032086" w14:textId="3C49E4E9" w:rsidR="00F10DC2" w:rsidRPr="00995F2B" w:rsidRDefault="00AF276B" w:rsidP="009E4AC1">
      <w:pPr>
        <w:sectPr w:rsidR="00F10DC2" w:rsidRPr="00995F2B" w:rsidSect="008C6909">
          <w:type w:val="continuous"/>
          <w:pgSz w:w="11906" w:h="16838"/>
          <w:pgMar w:top="1985" w:right="1701" w:bottom="1701" w:left="1701" w:header="1304" w:footer="1020" w:gutter="0"/>
          <w:pgNumType w:fmt="lowerRoman"/>
          <w:cols w:space="425"/>
          <w:docGrid w:type="lines" w:linePitch="360"/>
        </w:sectPr>
      </w:pPr>
      <w:r>
        <w:lastRenderedPageBreak/>
        <w:fldChar w:fldCharType="end"/>
      </w:r>
    </w:p>
    <w:p w14:paraId="7A380C20" w14:textId="77777777" w:rsidR="00104C92" w:rsidRPr="000D4978" w:rsidRDefault="00250A65" w:rsidP="000D4978">
      <w:pPr>
        <w:pStyle w:val="afff"/>
        <w:spacing w:before="5040"/>
      </w:pPr>
      <w:fldSimple w:instr=" TITLE   \* MERGEFORMAT ">
        <w:r w:rsidR="008C6909">
          <w:t>マルチスレッドプログラミングの基礎</w:t>
        </w:r>
      </w:fldSimple>
    </w:p>
    <w:p w14:paraId="533626C7" w14:textId="77777777" w:rsidR="00966ADB" w:rsidRPr="000D4978" w:rsidRDefault="00127A17">
      <w:pPr>
        <w:pStyle w:val="afff0"/>
      </w:pPr>
      <w:r w:rsidRPr="000D4978">
        <w:t>以</w:t>
      </w:r>
      <w:r w:rsidR="000D4978" w:rsidRPr="000D4978">
        <w:t xml:space="preserve">　</w:t>
      </w:r>
      <w:r w:rsidRPr="000D4978">
        <w:t>上</w:t>
      </w:r>
    </w:p>
    <w:p w14:paraId="439D72C3" w14:textId="77777777" w:rsidR="00353610" w:rsidRPr="000D4978" w:rsidRDefault="00353610">
      <w:pPr>
        <w:pStyle w:val="afff0"/>
      </w:pPr>
    </w:p>
    <w:sectPr w:rsidR="00353610" w:rsidRPr="000D4978" w:rsidSect="006F450B">
      <w:headerReference w:type="even" r:id="rId68"/>
      <w:headerReference w:type="default" r:id="rId69"/>
      <w:footerReference w:type="default" r:id="rId70"/>
      <w:headerReference w:type="first" r:id="rId71"/>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1048AB" w14:textId="77777777" w:rsidR="00087527" w:rsidRDefault="00087527" w:rsidP="002B2600">
      <w:r>
        <w:separator/>
      </w:r>
    </w:p>
  </w:endnote>
  <w:endnote w:type="continuationSeparator" w:id="0">
    <w:p w14:paraId="7D117E12" w14:textId="77777777" w:rsidR="00087527" w:rsidRDefault="00087527"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C11DFE" w:rsidRPr="00B46F4A" w:rsidRDefault="00C11DFE" w:rsidP="003B4CE7">
    <w:pPr>
      <w:pStyle w:val="aff7"/>
    </w:pPr>
    <w:fldSimple w:instr=" TITLE   \* MERGEFORMAT ">
      <w:r>
        <w:rPr>
          <w:rFonts w:hint="eastAsia"/>
        </w:rPr>
        <w:t>マルチスレッドプログラミングの基礎</w:t>
      </w:r>
    </w:fldSimple>
    <w:r w:rsidRPr="00B46F4A">
      <w:tab/>
    </w:r>
    <w:r w:rsidRPr="00B46F4A">
      <w:fldChar w:fldCharType="begin"/>
    </w:r>
    <w:r w:rsidRPr="00B46F4A">
      <w:instrText>PAGE \* MERGEFORMAT</w:instrText>
    </w:r>
    <w:r w:rsidRPr="00B46F4A">
      <w:fldChar w:fldCharType="separate"/>
    </w:r>
    <w:r w:rsidR="008C6909">
      <w:rPr>
        <w:noProof/>
      </w:rPr>
      <w:t>i</w:t>
    </w:r>
    <w:r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C11DFE" w:rsidRPr="00B46F4A" w:rsidRDefault="00C11DFE" w:rsidP="00B46F4A">
    <w:pPr>
      <w:pStyle w:val="aff7"/>
    </w:pPr>
    <w:fldSimple w:instr=" TITLE   \* MERGEFORMAT ">
      <w:r>
        <w:rPr>
          <w:rFonts w:hint="eastAsia"/>
        </w:rPr>
        <w:t>マルチスレッドプログラミングの基礎</w:t>
      </w:r>
    </w:fldSimple>
    <w:r w:rsidRPr="00B46F4A">
      <w:tab/>
    </w:r>
    <w:r w:rsidRPr="00B46F4A">
      <w:fldChar w:fldCharType="begin"/>
    </w:r>
    <w:r w:rsidRPr="00B46F4A">
      <w:instrText>PAGE \* MERGEFORMAT</w:instrText>
    </w:r>
    <w:r w:rsidRPr="00B46F4A">
      <w:fldChar w:fldCharType="separate"/>
    </w:r>
    <w:r w:rsidR="008C6909">
      <w:rPr>
        <w:noProof/>
      </w:rPr>
      <w:t>vi</w:t>
    </w:r>
    <w:r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C11DFE" w:rsidRPr="00B46F4A" w:rsidRDefault="00C11DFE" w:rsidP="00B46F4A">
    <w:pPr>
      <w:pStyle w:val="aff7"/>
    </w:pPr>
    <w:fldSimple w:instr=" TITLE   \* MERGEFORMAT ">
      <w:r>
        <w:rPr>
          <w:rFonts w:hint="eastAsia"/>
        </w:rPr>
        <w:t>マルチスレッドプログラミングの基礎</w:t>
      </w:r>
    </w:fldSimple>
    <w:r w:rsidRPr="00B46F4A">
      <w:tab/>
    </w:r>
    <w:r w:rsidRPr="00B46F4A">
      <w:fldChar w:fldCharType="begin"/>
    </w:r>
    <w:r w:rsidRPr="00B46F4A">
      <w:instrText>PAGE \* MERGEFORMAT</w:instrText>
    </w:r>
    <w:r w:rsidRPr="00B46F4A">
      <w:fldChar w:fldCharType="separate"/>
    </w:r>
    <w:r w:rsidR="008C6909">
      <w:rPr>
        <w:noProof/>
      </w:rPr>
      <w:t>213</w:t>
    </w:r>
    <w:r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C11DFE" w:rsidRPr="00FA5A67" w:rsidRDefault="00C11DFE" w:rsidP="00EB06D4">
    <w:pPr>
      <w:pStyle w:val="aff7"/>
      <w:tabs>
        <w:tab w:val="left" w:pos="6440"/>
      </w:tabs>
    </w:pPr>
    <w:fldSimple w:instr=" TITLE   \* MERGEFORMAT ">
      <w:r>
        <w:rPr>
          <w:rFonts w:hint="eastAsia"/>
        </w:rPr>
        <w:t>マルチスレッドプログラミングの基礎</w:t>
      </w:r>
    </w:fldSimple>
    <w:r w:rsidRPr="00FA5A67">
      <w:tab/>
    </w:r>
    <w:r>
      <w:tab/>
    </w:r>
    <w:r w:rsidRPr="00FA5A67">
      <w:fldChar w:fldCharType="begin"/>
    </w:r>
    <w:r w:rsidRPr="00FA5A67">
      <w:instrText>PAGE \* MERGEFORMAT</w:instrText>
    </w:r>
    <w:r w:rsidRPr="00FA5A67">
      <w:fldChar w:fldCharType="separate"/>
    </w:r>
    <w:r w:rsidR="008C6909">
      <w:rPr>
        <w:noProof/>
      </w:rPr>
      <w:t>vi</w:t>
    </w:r>
    <w:r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C11DFE" w:rsidRPr="00B46F4A" w:rsidRDefault="00C11DFE"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8C51C3" w14:textId="77777777" w:rsidR="00087527" w:rsidRDefault="00087527" w:rsidP="002B2600">
      <w:r>
        <w:separator/>
      </w:r>
    </w:p>
  </w:footnote>
  <w:footnote w:type="continuationSeparator" w:id="0">
    <w:p w14:paraId="46B045F6" w14:textId="77777777" w:rsidR="00087527" w:rsidRDefault="00087527"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245DFAC6" w:rsidR="00C11DFE" w:rsidRDefault="00C11DFE">
    <w:pPr>
      <w:pStyle w:val="aff5"/>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2066DE99" w:rsidR="00C11DFE" w:rsidRDefault="00C11DFE">
    <w:pPr>
      <w:pStyle w:val="aff5"/>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257666C1" w:rsidR="00C11DFE" w:rsidRPr="0060641B" w:rsidRDefault="00C11DFE" w:rsidP="003B4CE7">
    <w:pPr>
      <w:pStyle w:val="aff5"/>
    </w:pPr>
    <w:r>
      <w:tab/>
    </w:r>
    <w:r>
      <w:t>【索引】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290ADA56" w:rsidR="00C11DFE" w:rsidRDefault="00C11DFE">
    <w:pPr>
      <w:pStyle w:val="aff5"/>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17B26268" w:rsidR="00C11DFE" w:rsidRDefault="00C11DFE">
    <w:pPr>
      <w:pStyle w:val="aff5"/>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3175DCAA" w:rsidR="00C11DFE" w:rsidRPr="0060641B" w:rsidRDefault="00C11DFE" w:rsidP="00FA5A67"/>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4A50C56A" w:rsidR="00C11DFE" w:rsidRDefault="00C11DFE">
    <w:pPr>
      <w:pStyle w:val="aff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446A5512" w:rsidR="00C11DFE" w:rsidRPr="0060641B" w:rsidRDefault="00C11DFE" w:rsidP="0060641B">
    <w:pPr>
      <w:pStyle w:val="aff5"/>
    </w:pPr>
    <w:r>
      <w:tab/>
    </w:r>
    <w:r>
      <w:t>【改訂履歴】</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6A178BE0" w:rsidR="00C11DFE" w:rsidRDefault="00C11DFE">
    <w:pPr>
      <w:pStyle w:val="aff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6334037C" w:rsidR="00C11DFE" w:rsidRDefault="00C11DFE">
    <w:pPr>
      <w:pStyle w:val="aff5"/>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5D769326" w:rsidR="00C11DFE" w:rsidRPr="0060641B" w:rsidRDefault="00C11DFE" w:rsidP="0060641B">
    <w:pPr>
      <w:pStyle w:val="aff5"/>
    </w:pPr>
    <w:r>
      <w:tab/>
    </w:r>
    <w:r>
      <w:t>【目次】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3E4E76E5" w:rsidR="00C11DFE" w:rsidRDefault="00C11DFE">
    <w:pPr>
      <w:pStyle w:val="aff5"/>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4AC879C0" w:rsidR="00C11DFE" w:rsidRDefault="00C11DFE">
    <w:pPr>
      <w:pStyle w:val="aff5"/>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07F3A4ED" w:rsidR="00C11DFE" w:rsidRPr="0060641B" w:rsidRDefault="00C11DFE" w:rsidP="003B4CE7">
    <w:pPr>
      <w:pStyle w:val="aff5"/>
    </w:pPr>
    <w:r>
      <w:tab/>
      <w:t>■</w:t>
    </w:r>
    <w:r>
      <w:fldChar w:fldCharType="begin"/>
    </w:r>
    <w:r>
      <w:instrText xml:space="preserve"> STYLEREF  "</w:instrText>
    </w:r>
    <w:r>
      <w:instrText>見出し</w:instrText>
    </w:r>
    <w:r>
      <w:instrText xml:space="preserve"> 1"  \* MERGEFORMAT </w:instrText>
    </w:r>
    <w:r>
      <w:fldChar w:fldCharType="separate"/>
    </w:r>
    <w:r w:rsidR="008C6909">
      <w:rPr>
        <w:rFonts w:hint="eastAsia"/>
        <w:noProof/>
      </w:rPr>
      <w:t>並列処理の活用</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28F7F03F" w:rsidR="00C11DFE" w:rsidRDefault="00C11DFE">
    <w:pPr>
      <w:pStyle w:val="aff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0EF2C572"/>
    <w:lvl w:ilvl="0" w:tplc="2C8C483C">
      <w:start w:val="2"/>
      <w:numFmt w:val="bullet"/>
      <w:pStyle w:val="a"/>
      <w:lvlText w:val="-"/>
      <w:lvlJc w:val="left"/>
      <w:pPr>
        <w:ind w:left="632" w:hanging="420"/>
      </w:pPr>
      <w:rPr>
        <w:rFonts w:ascii="Century" w:eastAsia="ＭＳ 明朝" w:hAnsi="Century" w:cs="Times New Roman" w:hint="default"/>
        <w:lang w:val="en-US"/>
      </w:rPr>
    </w:lvl>
    <w:lvl w:ilvl="1" w:tplc="0409000B">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874C1542"/>
    <w:lvl w:ilvl="0" w:tplc="C6B476B0">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1C428862"/>
    <w:lvl w:ilvl="0" w:tplc="B34C219A">
      <w:start w:val="1"/>
      <w:numFmt w:val="bullet"/>
      <w:pStyle w:val="2"/>
      <w:lvlText w:val="▼"/>
      <w:lvlJc w:val="left"/>
      <w:pPr>
        <w:ind w:left="420" w:hanging="420"/>
      </w:pPr>
      <w:rPr>
        <w:rFonts w:ascii="メイリオ" w:eastAsia="メイリオ" w:hAnsi="メイリオ"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18DA"/>
    <w:rsid w:val="000019BD"/>
    <w:rsid w:val="0000490F"/>
    <w:rsid w:val="000052D2"/>
    <w:rsid w:val="00005A99"/>
    <w:rsid w:val="000079FD"/>
    <w:rsid w:val="00012DD0"/>
    <w:rsid w:val="0001387D"/>
    <w:rsid w:val="000139B4"/>
    <w:rsid w:val="00014CEB"/>
    <w:rsid w:val="00016381"/>
    <w:rsid w:val="00016489"/>
    <w:rsid w:val="00017087"/>
    <w:rsid w:val="00021527"/>
    <w:rsid w:val="00021A25"/>
    <w:rsid w:val="00023ED2"/>
    <w:rsid w:val="00024ED3"/>
    <w:rsid w:val="0002519B"/>
    <w:rsid w:val="00025268"/>
    <w:rsid w:val="000260B7"/>
    <w:rsid w:val="000271E8"/>
    <w:rsid w:val="0002771A"/>
    <w:rsid w:val="00030AB6"/>
    <w:rsid w:val="000316DB"/>
    <w:rsid w:val="00031880"/>
    <w:rsid w:val="00032E0C"/>
    <w:rsid w:val="000334AD"/>
    <w:rsid w:val="00033DF1"/>
    <w:rsid w:val="00034586"/>
    <w:rsid w:val="00034B4E"/>
    <w:rsid w:val="000378CE"/>
    <w:rsid w:val="00040EE0"/>
    <w:rsid w:val="000413D3"/>
    <w:rsid w:val="00042D65"/>
    <w:rsid w:val="0004392D"/>
    <w:rsid w:val="00043F3B"/>
    <w:rsid w:val="0004598D"/>
    <w:rsid w:val="00045B09"/>
    <w:rsid w:val="00045E07"/>
    <w:rsid w:val="00050A56"/>
    <w:rsid w:val="00050DCD"/>
    <w:rsid w:val="00051E0B"/>
    <w:rsid w:val="0005310F"/>
    <w:rsid w:val="00053C42"/>
    <w:rsid w:val="00056663"/>
    <w:rsid w:val="00056A61"/>
    <w:rsid w:val="000571C9"/>
    <w:rsid w:val="00060DFE"/>
    <w:rsid w:val="00060E38"/>
    <w:rsid w:val="00061106"/>
    <w:rsid w:val="00064528"/>
    <w:rsid w:val="00066E94"/>
    <w:rsid w:val="0006787B"/>
    <w:rsid w:val="000678ED"/>
    <w:rsid w:val="0007110B"/>
    <w:rsid w:val="00071309"/>
    <w:rsid w:val="000734C2"/>
    <w:rsid w:val="00073559"/>
    <w:rsid w:val="0007385F"/>
    <w:rsid w:val="00080C48"/>
    <w:rsid w:val="00081622"/>
    <w:rsid w:val="000817BB"/>
    <w:rsid w:val="00084756"/>
    <w:rsid w:val="00085B19"/>
    <w:rsid w:val="00085D40"/>
    <w:rsid w:val="00086303"/>
    <w:rsid w:val="000874D6"/>
    <w:rsid w:val="00087527"/>
    <w:rsid w:val="00090EF3"/>
    <w:rsid w:val="000917D8"/>
    <w:rsid w:val="00091978"/>
    <w:rsid w:val="00091D61"/>
    <w:rsid w:val="00092A73"/>
    <w:rsid w:val="00093DB8"/>
    <w:rsid w:val="00095461"/>
    <w:rsid w:val="00095469"/>
    <w:rsid w:val="00095A1D"/>
    <w:rsid w:val="00096E7F"/>
    <w:rsid w:val="00097667"/>
    <w:rsid w:val="00097F69"/>
    <w:rsid w:val="00097FCC"/>
    <w:rsid w:val="000A1139"/>
    <w:rsid w:val="000A1483"/>
    <w:rsid w:val="000A1665"/>
    <w:rsid w:val="000A2E1D"/>
    <w:rsid w:val="000A4599"/>
    <w:rsid w:val="000A4B90"/>
    <w:rsid w:val="000A506F"/>
    <w:rsid w:val="000A6D0B"/>
    <w:rsid w:val="000A6FD7"/>
    <w:rsid w:val="000A7570"/>
    <w:rsid w:val="000B04D1"/>
    <w:rsid w:val="000B063D"/>
    <w:rsid w:val="000B0E2A"/>
    <w:rsid w:val="000B1780"/>
    <w:rsid w:val="000B1951"/>
    <w:rsid w:val="000B24CD"/>
    <w:rsid w:val="000B4C48"/>
    <w:rsid w:val="000B4CA0"/>
    <w:rsid w:val="000B6429"/>
    <w:rsid w:val="000C0A14"/>
    <w:rsid w:val="000C22E7"/>
    <w:rsid w:val="000C3183"/>
    <w:rsid w:val="000C5B0A"/>
    <w:rsid w:val="000C705B"/>
    <w:rsid w:val="000D00C0"/>
    <w:rsid w:val="000D0711"/>
    <w:rsid w:val="000D1B9A"/>
    <w:rsid w:val="000D1F11"/>
    <w:rsid w:val="000D22AA"/>
    <w:rsid w:val="000D2F8C"/>
    <w:rsid w:val="000D4978"/>
    <w:rsid w:val="000D6821"/>
    <w:rsid w:val="000D7241"/>
    <w:rsid w:val="000E44C2"/>
    <w:rsid w:val="000E49BF"/>
    <w:rsid w:val="000E4D4A"/>
    <w:rsid w:val="000E70E7"/>
    <w:rsid w:val="000F11C6"/>
    <w:rsid w:val="000F15B7"/>
    <w:rsid w:val="000F3603"/>
    <w:rsid w:val="000F4B03"/>
    <w:rsid w:val="000F65D1"/>
    <w:rsid w:val="000F6DA8"/>
    <w:rsid w:val="000F7DBC"/>
    <w:rsid w:val="0010236F"/>
    <w:rsid w:val="0010406D"/>
    <w:rsid w:val="00104C92"/>
    <w:rsid w:val="0010751F"/>
    <w:rsid w:val="0011156A"/>
    <w:rsid w:val="001119EA"/>
    <w:rsid w:val="00111B6F"/>
    <w:rsid w:val="001128B1"/>
    <w:rsid w:val="00113C8B"/>
    <w:rsid w:val="00114216"/>
    <w:rsid w:val="00114B57"/>
    <w:rsid w:val="0011602D"/>
    <w:rsid w:val="001163E5"/>
    <w:rsid w:val="00117097"/>
    <w:rsid w:val="0011722C"/>
    <w:rsid w:val="001173D0"/>
    <w:rsid w:val="0012167A"/>
    <w:rsid w:val="001220B9"/>
    <w:rsid w:val="0012212A"/>
    <w:rsid w:val="00122C8E"/>
    <w:rsid w:val="00123EC2"/>
    <w:rsid w:val="0012537D"/>
    <w:rsid w:val="001256D9"/>
    <w:rsid w:val="00125A8F"/>
    <w:rsid w:val="00125C79"/>
    <w:rsid w:val="00125EF3"/>
    <w:rsid w:val="001261B3"/>
    <w:rsid w:val="00126F39"/>
    <w:rsid w:val="00127A17"/>
    <w:rsid w:val="001305F6"/>
    <w:rsid w:val="00130C78"/>
    <w:rsid w:val="00133CE6"/>
    <w:rsid w:val="00134DCF"/>
    <w:rsid w:val="00134F71"/>
    <w:rsid w:val="00134FB5"/>
    <w:rsid w:val="00135C3B"/>
    <w:rsid w:val="001361C5"/>
    <w:rsid w:val="00136202"/>
    <w:rsid w:val="0013745F"/>
    <w:rsid w:val="001378AD"/>
    <w:rsid w:val="001401BC"/>
    <w:rsid w:val="00140341"/>
    <w:rsid w:val="00140657"/>
    <w:rsid w:val="0014327E"/>
    <w:rsid w:val="00143474"/>
    <w:rsid w:val="00144E47"/>
    <w:rsid w:val="0014669A"/>
    <w:rsid w:val="00146B14"/>
    <w:rsid w:val="00146D47"/>
    <w:rsid w:val="00147DD9"/>
    <w:rsid w:val="00150705"/>
    <w:rsid w:val="0015079B"/>
    <w:rsid w:val="0015086D"/>
    <w:rsid w:val="001508DE"/>
    <w:rsid w:val="00152C50"/>
    <w:rsid w:val="00152E73"/>
    <w:rsid w:val="00154E83"/>
    <w:rsid w:val="0015542C"/>
    <w:rsid w:val="00160081"/>
    <w:rsid w:val="00160482"/>
    <w:rsid w:val="00160661"/>
    <w:rsid w:val="001614A8"/>
    <w:rsid w:val="00164517"/>
    <w:rsid w:val="00164746"/>
    <w:rsid w:val="00165F19"/>
    <w:rsid w:val="00166529"/>
    <w:rsid w:val="00167D76"/>
    <w:rsid w:val="00170DB1"/>
    <w:rsid w:val="0017178B"/>
    <w:rsid w:val="001740AA"/>
    <w:rsid w:val="00174D7B"/>
    <w:rsid w:val="001775BB"/>
    <w:rsid w:val="00180ADD"/>
    <w:rsid w:val="00182323"/>
    <w:rsid w:val="0018242B"/>
    <w:rsid w:val="00182A73"/>
    <w:rsid w:val="00184003"/>
    <w:rsid w:val="00192757"/>
    <w:rsid w:val="00192C98"/>
    <w:rsid w:val="001930B1"/>
    <w:rsid w:val="00193574"/>
    <w:rsid w:val="00193A89"/>
    <w:rsid w:val="00195C1A"/>
    <w:rsid w:val="00195EE4"/>
    <w:rsid w:val="00197A2E"/>
    <w:rsid w:val="001A0B97"/>
    <w:rsid w:val="001A0EC8"/>
    <w:rsid w:val="001A1752"/>
    <w:rsid w:val="001A179E"/>
    <w:rsid w:val="001A2A91"/>
    <w:rsid w:val="001A440B"/>
    <w:rsid w:val="001A484A"/>
    <w:rsid w:val="001A54AA"/>
    <w:rsid w:val="001A6680"/>
    <w:rsid w:val="001A7981"/>
    <w:rsid w:val="001B21A9"/>
    <w:rsid w:val="001B2286"/>
    <w:rsid w:val="001B2FE4"/>
    <w:rsid w:val="001B3906"/>
    <w:rsid w:val="001B4BE5"/>
    <w:rsid w:val="001B5B05"/>
    <w:rsid w:val="001B7A11"/>
    <w:rsid w:val="001C05DA"/>
    <w:rsid w:val="001C06A9"/>
    <w:rsid w:val="001C23BB"/>
    <w:rsid w:val="001C2D6E"/>
    <w:rsid w:val="001C3209"/>
    <w:rsid w:val="001C36D4"/>
    <w:rsid w:val="001C4F35"/>
    <w:rsid w:val="001C5383"/>
    <w:rsid w:val="001C5611"/>
    <w:rsid w:val="001C6071"/>
    <w:rsid w:val="001C7994"/>
    <w:rsid w:val="001D0C55"/>
    <w:rsid w:val="001D0CB8"/>
    <w:rsid w:val="001D4527"/>
    <w:rsid w:val="001D48C8"/>
    <w:rsid w:val="001D5843"/>
    <w:rsid w:val="001D5864"/>
    <w:rsid w:val="001D6437"/>
    <w:rsid w:val="001D6C61"/>
    <w:rsid w:val="001E121F"/>
    <w:rsid w:val="001E29CA"/>
    <w:rsid w:val="001E53A2"/>
    <w:rsid w:val="001E599B"/>
    <w:rsid w:val="001E63EA"/>
    <w:rsid w:val="001E6D1E"/>
    <w:rsid w:val="001E74FA"/>
    <w:rsid w:val="001F04AA"/>
    <w:rsid w:val="001F1489"/>
    <w:rsid w:val="001F149B"/>
    <w:rsid w:val="001F20D0"/>
    <w:rsid w:val="001F21EA"/>
    <w:rsid w:val="001F23C1"/>
    <w:rsid w:val="001F2BA5"/>
    <w:rsid w:val="001F3D16"/>
    <w:rsid w:val="001F4A9C"/>
    <w:rsid w:val="001F4C59"/>
    <w:rsid w:val="001F691F"/>
    <w:rsid w:val="001F6E26"/>
    <w:rsid w:val="001F7222"/>
    <w:rsid w:val="002001D9"/>
    <w:rsid w:val="00201D3E"/>
    <w:rsid w:val="00202F9D"/>
    <w:rsid w:val="002054BD"/>
    <w:rsid w:val="0020597E"/>
    <w:rsid w:val="00205FA2"/>
    <w:rsid w:val="002063BA"/>
    <w:rsid w:val="00207418"/>
    <w:rsid w:val="00210409"/>
    <w:rsid w:val="00211CF7"/>
    <w:rsid w:val="00214144"/>
    <w:rsid w:val="00214965"/>
    <w:rsid w:val="002177DA"/>
    <w:rsid w:val="00221F98"/>
    <w:rsid w:val="002229F8"/>
    <w:rsid w:val="00222BB0"/>
    <w:rsid w:val="0022386E"/>
    <w:rsid w:val="002244E2"/>
    <w:rsid w:val="0022708F"/>
    <w:rsid w:val="002302F5"/>
    <w:rsid w:val="00230BDE"/>
    <w:rsid w:val="00233D2D"/>
    <w:rsid w:val="00233FDD"/>
    <w:rsid w:val="00234A26"/>
    <w:rsid w:val="002357AC"/>
    <w:rsid w:val="00235E5C"/>
    <w:rsid w:val="002360AD"/>
    <w:rsid w:val="002361EB"/>
    <w:rsid w:val="00242385"/>
    <w:rsid w:val="00242394"/>
    <w:rsid w:val="002423E7"/>
    <w:rsid w:val="00242E13"/>
    <w:rsid w:val="00243210"/>
    <w:rsid w:val="00243234"/>
    <w:rsid w:val="00244CE8"/>
    <w:rsid w:val="002464E2"/>
    <w:rsid w:val="00247894"/>
    <w:rsid w:val="00250708"/>
    <w:rsid w:val="00250A65"/>
    <w:rsid w:val="00254B5A"/>
    <w:rsid w:val="002556B7"/>
    <w:rsid w:val="00255817"/>
    <w:rsid w:val="00255A22"/>
    <w:rsid w:val="00255D6E"/>
    <w:rsid w:val="002600C4"/>
    <w:rsid w:val="0026120A"/>
    <w:rsid w:val="00265222"/>
    <w:rsid w:val="00266EE6"/>
    <w:rsid w:val="00267174"/>
    <w:rsid w:val="00270BB8"/>
    <w:rsid w:val="00272C30"/>
    <w:rsid w:val="002751E6"/>
    <w:rsid w:val="00275441"/>
    <w:rsid w:val="00275BB7"/>
    <w:rsid w:val="00275C7E"/>
    <w:rsid w:val="00280C2F"/>
    <w:rsid w:val="00280CEB"/>
    <w:rsid w:val="00282BC3"/>
    <w:rsid w:val="00283439"/>
    <w:rsid w:val="00285B30"/>
    <w:rsid w:val="00286BB3"/>
    <w:rsid w:val="00290C1D"/>
    <w:rsid w:val="00293244"/>
    <w:rsid w:val="00295B61"/>
    <w:rsid w:val="00295D0E"/>
    <w:rsid w:val="00296FE4"/>
    <w:rsid w:val="0029711D"/>
    <w:rsid w:val="00297AD8"/>
    <w:rsid w:val="002A0179"/>
    <w:rsid w:val="002A01F2"/>
    <w:rsid w:val="002A0DDB"/>
    <w:rsid w:val="002A2CEC"/>
    <w:rsid w:val="002A59CD"/>
    <w:rsid w:val="002A6129"/>
    <w:rsid w:val="002A775F"/>
    <w:rsid w:val="002B1564"/>
    <w:rsid w:val="002B1698"/>
    <w:rsid w:val="002B2600"/>
    <w:rsid w:val="002B2DBC"/>
    <w:rsid w:val="002B39B4"/>
    <w:rsid w:val="002B5845"/>
    <w:rsid w:val="002C12AC"/>
    <w:rsid w:val="002C12B9"/>
    <w:rsid w:val="002C1989"/>
    <w:rsid w:val="002C1CDE"/>
    <w:rsid w:val="002C3A49"/>
    <w:rsid w:val="002C4B52"/>
    <w:rsid w:val="002C5FEF"/>
    <w:rsid w:val="002C6AF0"/>
    <w:rsid w:val="002D10C3"/>
    <w:rsid w:val="002D197F"/>
    <w:rsid w:val="002D293D"/>
    <w:rsid w:val="002D2F12"/>
    <w:rsid w:val="002D3BFF"/>
    <w:rsid w:val="002D4180"/>
    <w:rsid w:val="002D70AD"/>
    <w:rsid w:val="002E016E"/>
    <w:rsid w:val="002E07EC"/>
    <w:rsid w:val="002E0DA7"/>
    <w:rsid w:val="002E0FF5"/>
    <w:rsid w:val="002E168D"/>
    <w:rsid w:val="002E251A"/>
    <w:rsid w:val="002E33F1"/>
    <w:rsid w:val="002E46E0"/>
    <w:rsid w:val="002E481E"/>
    <w:rsid w:val="002E4952"/>
    <w:rsid w:val="002E49E5"/>
    <w:rsid w:val="002E6BBF"/>
    <w:rsid w:val="002E6BFD"/>
    <w:rsid w:val="002E6E2A"/>
    <w:rsid w:val="002E7152"/>
    <w:rsid w:val="002E7A34"/>
    <w:rsid w:val="002F0401"/>
    <w:rsid w:val="002F0524"/>
    <w:rsid w:val="002F106C"/>
    <w:rsid w:val="002F1BB1"/>
    <w:rsid w:val="002F21CC"/>
    <w:rsid w:val="002F48C8"/>
    <w:rsid w:val="002F4FD2"/>
    <w:rsid w:val="002F78FC"/>
    <w:rsid w:val="002F7CC9"/>
    <w:rsid w:val="00300762"/>
    <w:rsid w:val="00300876"/>
    <w:rsid w:val="0030155B"/>
    <w:rsid w:val="003024AA"/>
    <w:rsid w:val="00305003"/>
    <w:rsid w:val="00305EA8"/>
    <w:rsid w:val="003064BA"/>
    <w:rsid w:val="00307B7C"/>
    <w:rsid w:val="003104B3"/>
    <w:rsid w:val="003104B8"/>
    <w:rsid w:val="00311CA0"/>
    <w:rsid w:val="003127F1"/>
    <w:rsid w:val="00312857"/>
    <w:rsid w:val="00313D8F"/>
    <w:rsid w:val="0031440E"/>
    <w:rsid w:val="00314ABC"/>
    <w:rsid w:val="00315766"/>
    <w:rsid w:val="00316314"/>
    <w:rsid w:val="00316973"/>
    <w:rsid w:val="00316B73"/>
    <w:rsid w:val="003172F7"/>
    <w:rsid w:val="003174DE"/>
    <w:rsid w:val="00317699"/>
    <w:rsid w:val="0032035F"/>
    <w:rsid w:val="00322271"/>
    <w:rsid w:val="0032347A"/>
    <w:rsid w:val="0032355E"/>
    <w:rsid w:val="00325085"/>
    <w:rsid w:val="00325E58"/>
    <w:rsid w:val="00326238"/>
    <w:rsid w:val="00326CDF"/>
    <w:rsid w:val="00326DAA"/>
    <w:rsid w:val="0032765F"/>
    <w:rsid w:val="0033086D"/>
    <w:rsid w:val="003313B8"/>
    <w:rsid w:val="00331B6F"/>
    <w:rsid w:val="0033224D"/>
    <w:rsid w:val="00332985"/>
    <w:rsid w:val="00332C78"/>
    <w:rsid w:val="00333BE7"/>
    <w:rsid w:val="00334EE5"/>
    <w:rsid w:val="00335014"/>
    <w:rsid w:val="0033522B"/>
    <w:rsid w:val="00337462"/>
    <w:rsid w:val="003377F2"/>
    <w:rsid w:val="003419B9"/>
    <w:rsid w:val="0034291C"/>
    <w:rsid w:val="00342966"/>
    <w:rsid w:val="00342A86"/>
    <w:rsid w:val="00345346"/>
    <w:rsid w:val="00347242"/>
    <w:rsid w:val="00347C76"/>
    <w:rsid w:val="00351E63"/>
    <w:rsid w:val="003524CB"/>
    <w:rsid w:val="00352F52"/>
    <w:rsid w:val="00353610"/>
    <w:rsid w:val="00354E3D"/>
    <w:rsid w:val="00360576"/>
    <w:rsid w:val="0036070F"/>
    <w:rsid w:val="00360EB2"/>
    <w:rsid w:val="00364144"/>
    <w:rsid w:val="0036448E"/>
    <w:rsid w:val="003657E3"/>
    <w:rsid w:val="00366DA7"/>
    <w:rsid w:val="00372F3A"/>
    <w:rsid w:val="003732D1"/>
    <w:rsid w:val="003761B4"/>
    <w:rsid w:val="00376AA5"/>
    <w:rsid w:val="00377DC1"/>
    <w:rsid w:val="003803C4"/>
    <w:rsid w:val="003803DA"/>
    <w:rsid w:val="00383725"/>
    <w:rsid w:val="00384E8C"/>
    <w:rsid w:val="0038564F"/>
    <w:rsid w:val="00385A72"/>
    <w:rsid w:val="00385DB4"/>
    <w:rsid w:val="0038622B"/>
    <w:rsid w:val="003909F5"/>
    <w:rsid w:val="003941A9"/>
    <w:rsid w:val="00394B92"/>
    <w:rsid w:val="00394F16"/>
    <w:rsid w:val="003950BD"/>
    <w:rsid w:val="00395E95"/>
    <w:rsid w:val="00395FB9"/>
    <w:rsid w:val="0039749D"/>
    <w:rsid w:val="00397CA4"/>
    <w:rsid w:val="003A0E21"/>
    <w:rsid w:val="003A1518"/>
    <w:rsid w:val="003A25D4"/>
    <w:rsid w:val="003A2FDD"/>
    <w:rsid w:val="003A5538"/>
    <w:rsid w:val="003A57C7"/>
    <w:rsid w:val="003B0BE1"/>
    <w:rsid w:val="003B35B9"/>
    <w:rsid w:val="003B3BBF"/>
    <w:rsid w:val="003B3F96"/>
    <w:rsid w:val="003B4CE7"/>
    <w:rsid w:val="003B5C4F"/>
    <w:rsid w:val="003B6EA3"/>
    <w:rsid w:val="003B77B7"/>
    <w:rsid w:val="003C29D1"/>
    <w:rsid w:val="003C3015"/>
    <w:rsid w:val="003C3947"/>
    <w:rsid w:val="003C4431"/>
    <w:rsid w:val="003C57DF"/>
    <w:rsid w:val="003C6BA8"/>
    <w:rsid w:val="003C6C83"/>
    <w:rsid w:val="003D0C92"/>
    <w:rsid w:val="003D1B3F"/>
    <w:rsid w:val="003D1BD5"/>
    <w:rsid w:val="003D23E6"/>
    <w:rsid w:val="003D357F"/>
    <w:rsid w:val="003D4783"/>
    <w:rsid w:val="003D4A36"/>
    <w:rsid w:val="003D539E"/>
    <w:rsid w:val="003D6D0B"/>
    <w:rsid w:val="003D73E8"/>
    <w:rsid w:val="003E0B80"/>
    <w:rsid w:val="003E1D7F"/>
    <w:rsid w:val="003E32B1"/>
    <w:rsid w:val="003E37F0"/>
    <w:rsid w:val="003E5E89"/>
    <w:rsid w:val="003E67C0"/>
    <w:rsid w:val="003E6D64"/>
    <w:rsid w:val="003E7DE7"/>
    <w:rsid w:val="003F0EC2"/>
    <w:rsid w:val="003F1110"/>
    <w:rsid w:val="003F11D6"/>
    <w:rsid w:val="003F1DF2"/>
    <w:rsid w:val="003F3E64"/>
    <w:rsid w:val="003F4156"/>
    <w:rsid w:val="003F68C1"/>
    <w:rsid w:val="003F6F7C"/>
    <w:rsid w:val="003F73FF"/>
    <w:rsid w:val="003F7E51"/>
    <w:rsid w:val="004003C4"/>
    <w:rsid w:val="00403030"/>
    <w:rsid w:val="00404055"/>
    <w:rsid w:val="00405A85"/>
    <w:rsid w:val="00405D54"/>
    <w:rsid w:val="004064AB"/>
    <w:rsid w:val="00406610"/>
    <w:rsid w:val="00407A68"/>
    <w:rsid w:val="004114D3"/>
    <w:rsid w:val="004138D9"/>
    <w:rsid w:val="0041473E"/>
    <w:rsid w:val="00414B1B"/>
    <w:rsid w:val="004157FB"/>
    <w:rsid w:val="00416691"/>
    <w:rsid w:val="00416B87"/>
    <w:rsid w:val="004174B0"/>
    <w:rsid w:val="00420266"/>
    <w:rsid w:val="00420592"/>
    <w:rsid w:val="00421717"/>
    <w:rsid w:val="00422F15"/>
    <w:rsid w:val="00423A63"/>
    <w:rsid w:val="00424527"/>
    <w:rsid w:val="00430BB2"/>
    <w:rsid w:val="00430DB1"/>
    <w:rsid w:val="00431211"/>
    <w:rsid w:val="00433092"/>
    <w:rsid w:val="0043397F"/>
    <w:rsid w:val="00434E7A"/>
    <w:rsid w:val="00435A3F"/>
    <w:rsid w:val="004362AB"/>
    <w:rsid w:val="004376E8"/>
    <w:rsid w:val="0044466A"/>
    <w:rsid w:val="00447847"/>
    <w:rsid w:val="004509FD"/>
    <w:rsid w:val="0045113B"/>
    <w:rsid w:val="004512C8"/>
    <w:rsid w:val="00452FF9"/>
    <w:rsid w:val="004544D9"/>
    <w:rsid w:val="00454F6C"/>
    <w:rsid w:val="00455084"/>
    <w:rsid w:val="00455600"/>
    <w:rsid w:val="00455B6E"/>
    <w:rsid w:val="00455EE6"/>
    <w:rsid w:val="004563F0"/>
    <w:rsid w:val="00456DEB"/>
    <w:rsid w:val="004606CF"/>
    <w:rsid w:val="00462E82"/>
    <w:rsid w:val="004630D7"/>
    <w:rsid w:val="00463457"/>
    <w:rsid w:val="00463AB2"/>
    <w:rsid w:val="00464431"/>
    <w:rsid w:val="00464621"/>
    <w:rsid w:val="004662AC"/>
    <w:rsid w:val="00467D92"/>
    <w:rsid w:val="00470958"/>
    <w:rsid w:val="00474762"/>
    <w:rsid w:val="00474CAE"/>
    <w:rsid w:val="0047522A"/>
    <w:rsid w:val="00475937"/>
    <w:rsid w:val="00475B32"/>
    <w:rsid w:val="00476135"/>
    <w:rsid w:val="00476B74"/>
    <w:rsid w:val="00477C38"/>
    <w:rsid w:val="0048071B"/>
    <w:rsid w:val="004809AA"/>
    <w:rsid w:val="00481E97"/>
    <w:rsid w:val="0048265A"/>
    <w:rsid w:val="00482E71"/>
    <w:rsid w:val="00483449"/>
    <w:rsid w:val="00483D83"/>
    <w:rsid w:val="004841DD"/>
    <w:rsid w:val="0048531D"/>
    <w:rsid w:val="00485A3F"/>
    <w:rsid w:val="0048628C"/>
    <w:rsid w:val="00487C12"/>
    <w:rsid w:val="0049068B"/>
    <w:rsid w:val="00490742"/>
    <w:rsid w:val="0049150F"/>
    <w:rsid w:val="00491971"/>
    <w:rsid w:val="00493A84"/>
    <w:rsid w:val="00496282"/>
    <w:rsid w:val="0049639A"/>
    <w:rsid w:val="00496638"/>
    <w:rsid w:val="00496B98"/>
    <w:rsid w:val="00497DA5"/>
    <w:rsid w:val="00497E2B"/>
    <w:rsid w:val="004A1D70"/>
    <w:rsid w:val="004A2B4E"/>
    <w:rsid w:val="004A2BBC"/>
    <w:rsid w:val="004A411E"/>
    <w:rsid w:val="004A4F75"/>
    <w:rsid w:val="004A7B47"/>
    <w:rsid w:val="004A7EFD"/>
    <w:rsid w:val="004B1099"/>
    <w:rsid w:val="004B2903"/>
    <w:rsid w:val="004B33C8"/>
    <w:rsid w:val="004B379E"/>
    <w:rsid w:val="004B3830"/>
    <w:rsid w:val="004B4205"/>
    <w:rsid w:val="004B42D8"/>
    <w:rsid w:val="004B4857"/>
    <w:rsid w:val="004B6258"/>
    <w:rsid w:val="004B71F3"/>
    <w:rsid w:val="004C013A"/>
    <w:rsid w:val="004C0DED"/>
    <w:rsid w:val="004C0EAC"/>
    <w:rsid w:val="004C1DDC"/>
    <w:rsid w:val="004C42D4"/>
    <w:rsid w:val="004C540B"/>
    <w:rsid w:val="004C6924"/>
    <w:rsid w:val="004C6F23"/>
    <w:rsid w:val="004D0FAA"/>
    <w:rsid w:val="004D1664"/>
    <w:rsid w:val="004D2ABB"/>
    <w:rsid w:val="004D4ADE"/>
    <w:rsid w:val="004D4BE0"/>
    <w:rsid w:val="004D6DAB"/>
    <w:rsid w:val="004D74AD"/>
    <w:rsid w:val="004D778A"/>
    <w:rsid w:val="004E02F1"/>
    <w:rsid w:val="004E31B2"/>
    <w:rsid w:val="004E36FE"/>
    <w:rsid w:val="004E6533"/>
    <w:rsid w:val="004E6E76"/>
    <w:rsid w:val="004E78DB"/>
    <w:rsid w:val="004E7CC8"/>
    <w:rsid w:val="004F1D4F"/>
    <w:rsid w:val="004F2F1A"/>
    <w:rsid w:val="0050008B"/>
    <w:rsid w:val="00500A53"/>
    <w:rsid w:val="00500C4B"/>
    <w:rsid w:val="00500DCF"/>
    <w:rsid w:val="005018D7"/>
    <w:rsid w:val="00501AD0"/>
    <w:rsid w:val="00502241"/>
    <w:rsid w:val="005026B8"/>
    <w:rsid w:val="00502BCB"/>
    <w:rsid w:val="00502D58"/>
    <w:rsid w:val="00507919"/>
    <w:rsid w:val="0051153A"/>
    <w:rsid w:val="00512253"/>
    <w:rsid w:val="005146A4"/>
    <w:rsid w:val="00515B7E"/>
    <w:rsid w:val="00517A4E"/>
    <w:rsid w:val="00520E7B"/>
    <w:rsid w:val="005211BF"/>
    <w:rsid w:val="00521A80"/>
    <w:rsid w:val="005258DB"/>
    <w:rsid w:val="00525950"/>
    <w:rsid w:val="0052728D"/>
    <w:rsid w:val="00531253"/>
    <w:rsid w:val="0053259E"/>
    <w:rsid w:val="005328EE"/>
    <w:rsid w:val="00534675"/>
    <w:rsid w:val="00541EC6"/>
    <w:rsid w:val="00543C33"/>
    <w:rsid w:val="005441AA"/>
    <w:rsid w:val="005443FF"/>
    <w:rsid w:val="00544547"/>
    <w:rsid w:val="0054574A"/>
    <w:rsid w:val="005460BA"/>
    <w:rsid w:val="00546563"/>
    <w:rsid w:val="0054675D"/>
    <w:rsid w:val="00547933"/>
    <w:rsid w:val="00547C04"/>
    <w:rsid w:val="0055289D"/>
    <w:rsid w:val="00552FC1"/>
    <w:rsid w:val="005531FF"/>
    <w:rsid w:val="00553A1B"/>
    <w:rsid w:val="00554956"/>
    <w:rsid w:val="0055687D"/>
    <w:rsid w:val="00556D29"/>
    <w:rsid w:val="00556DA5"/>
    <w:rsid w:val="00557C82"/>
    <w:rsid w:val="00561433"/>
    <w:rsid w:val="00561ED6"/>
    <w:rsid w:val="00565E06"/>
    <w:rsid w:val="00566C17"/>
    <w:rsid w:val="00566D74"/>
    <w:rsid w:val="00566F00"/>
    <w:rsid w:val="00573C80"/>
    <w:rsid w:val="00574242"/>
    <w:rsid w:val="005747A1"/>
    <w:rsid w:val="00574A8B"/>
    <w:rsid w:val="0057506B"/>
    <w:rsid w:val="0057571B"/>
    <w:rsid w:val="00576268"/>
    <w:rsid w:val="005771E2"/>
    <w:rsid w:val="00577271"/>
    <w:rsid w:val="00577432"/>
    <w:rsid w:val="00577581"/>
    <w:rsid w:val="005776C7"/>
    <w:rsid w:val="0058106F"/>
    <w:rsid w:val="00581543"/>
    <w:rsid w:val="005820CF"/>
    <w:rsid w:val="00582751"/>
    <w:rsid w:val="00582B77"/>
    <w:rsid w:val="00583063"/>
    <w:rsid w:val="00584673"/>
    <w:rsid w:val="00590466"/>
    <w:rsid w:val="00590471"/>
    <w:rsid w:val="00591086"/>
    <w:rsid w:val="00591D17"/>
    <w:rsid w:val="00592F13"/>
    <w:rsid w:val="00593215"/>
    <w:rsid w:val="005945C2"/>
    <w:rsid w:val="00594FF3"/>
    <w:rsid w:val="0059501E"/>
    <w:rsid w:val="005957E2"/>
    <w:rsid w:val="00597368"/>
    <w:rsid w:val="00597436"/>
    <w:rsid w:val="0059752A"/>
    <w:rsid w:val="005A2089"/>
    <w:rsid w:val="005A22FB"/>
    <w:rsid w:val="005A38EF"/>
    <w:rsid w:val="005A39A4"/>
    <w:rsid w:val="005A5AF6"/>
    <w:rsid w:val="005A5C1F"/>
    <w:rsid w:val="005A7C01"/>
    <w:rsid w:val="005B0E26"/>
    <w:rsid w:val="005B1BEC"/>
    <w:rsid w:val="005B2D18"/>
    <w:rsid w:val="005B3097"/>
    <w:rsid w:val="005B4625"/>
    <w:rsid w:val="005B50C3"/>
    <w:rsid w:val="005B6703"/>
    <w:rsid w:val="005B7B7C"/>
    <w:rsid w:val="005C0F27"/>
    <w:rsid w:val="005C1194"/>
    <w:rsid w:val="005C136D"/>
    <w:rsid w:val="005C28EB"/>
    <w:rsid w:val="005C4318"/>
    <w:rsid w:val="005C588F"/>
    <w:rsid w:val="005C5F5F"/>
    <w:rsid w:val="005C6F97"/>
    <w:rsid w:val="005C7991"/>
    <w:rsid w:val="005D0082"/>
    <w:rsid w:val="005D1B1D"/>
    <w:rsid w:val="005D1EB8"/>
    <w:rsid w:val="005D2855"/>
    <w:rsid w:val="005D5446"/>
    <w:rsid w:val="005D6433"/>
    <w:rsid w:val="005D6627"/>
    <w:rsid w:val="005D6DF0"/>
    <w:rsid w:val="005E0D2F"/>
    <w:rsid w:val="005E2E52"/>
    <w:rsid w:val="005E2E83"/>
    <w:rsid w:val="005E35A4"/>
    <w:rsid w:val="005E35A6"/>
    <w:rsid w:val="005E4415"/>
    <w:rsid w:val="005E5037"/>
    <w:rsid w:val="005E53AA"/>
    <w:rsid w:val="005E600B"/>
    <w:rsid w:val="005F187D"/>
    <w:rsid w:val="005F1AB8"/>
    <w:rsid w:val="005F3E47"/>
    <w:rsid w:val="005F4065"/>
    <w:rsid w:val="005F4D02"/>
    <w:rsid w:val="005F5135"/>
    <w:rsid w:val="005F5360"/>
    <w:rsid w:val="005F55F0"/>
    <w:rsid w:val="005F585C"/>
    <w:rsid w:val="005F70B4"/>
    <w:rsid w:val="00600544"/>
    <w:rsid w:val="00603F63"/>
    <w:rsid w:val="00604FC4"/>
    <w:rsid w:val="0060641B"/>
    <w:rsid w:val="00606533"/>
    <w:rsid w:val="00610544"/>
    <w:rsid w:val="00610969"/>
    <w:rsid w:val="00611326"/>
    <w:rsid w:val="00614566"/>
    <w:rsid w:val="0061670E"/>
    <w:rsid w:val="00616DAF"/>
    <w:rsid w:val="0062017B"/>
    <w:rsid w:val="0062027D"/>
    <w:rsid w:val="00621474"/>
    <w:rsid w:val="00621B90"/>
    <w:rsid w:val="00622CF2"/>
    <w:rsid w:val="00622FA2"/>
    <w:rsid w:val="00623C95"/>
    <w:rsid w:val="00624A6F"/>
    <w:rsid w:val="00625A9D"/>
    <w:rsid w:val="006260F8"/>
    <w:rsid w:val="00626334"/>
    <w:rsid w:val="00626DA2"/>
    <w:rsid w:val="00627D9D"/>
    <w:rsid w:val="006327D1"/>
    <w:rsid w:val="00633153"/>
    <w:rsid w:val="00633190"/>
    <w:rsid w:val="00634D6E"/>
    <w:rsid w:val="00635308"/>
    <w:rsid w:val="00635A49"/>
    <w:rsid w:val="00636FBE"/>
    <w:rsid w:val="006406BA"/>
    <w:rsid w:val="0064151C"/>
    <w:rsid w:val="00642F5B"/>
    <w:rsid w:val="0064466E"/>
    <w:rsid w:val="006448E5"/>
    <w:rsid w:val="00645740"/>
    <w:rsid w:val="00645B80"/>
    <w:rsid w:val="00645C50"/>
    <w:rsid w:val="00646AD9"/>
    <w:rsid w:val="00647897"/>
    <w:rsid w:val="00647976"/>
    <w:rsid w:val="006508AD"/>
    <w:rsid w:val="00655DFE"/>
    <w:rsid w:val="00655E15"/>
    <w:rsid w:val="0066032E"/>
    <w:rsid w:val="006603C9"/>
    <w:rsid w:val="006612DD"/>
    <w:rsid w:val="00662481"/>
    <w:rsid w:val="00671FE0"/>
    <w:rsid w:val="0067251C"/>
    <w:rsid w:val="00672B5F"/>
    <w:rsid w:val="00672FFB"/>
    <w:rsid w:val="006734E0"/>
    <w:rsid w:val="00673724"/>
    <w:rsid w:val="006766CB"/>
    <w:rsid w:val="00680707"/>
    <w:rsid w:val="00682FA6"/>
    <w:rsid w:val="0068335C"/>
    <w:rsid w:val="00683B63"/>
    <w:rsid w:val="00683DB0"/>
    <w:rsid w:val="00683E27"/>
    <w:rsid w:val="00684F27"/>
    <w:rsid w:val="00684FE4"/>
    <w:rsid w:val="006852C6"/>
    <w:rsid w:val="00685E0B"/>
    <w:rsid w:val="006862F3"/>
    <w:rsid w:val="00687355"/>
    <w:rsid w:val="00693A99"/>
    <w:rsid w:val="00694069"/>
    <w:rsid w:val="00694577"/>
    <w:rsid w:val="00695785"/>
    <w:rsid w:val="00696651"/>
    <w:rsid w:val="006970ED"/>
    <w:rsid w:val="006A003A"/>
    <w:rsid w:val="006A0194"/>
    <w:rsid w:val="006A09AD"/>
    <w:rsid w:val="006A0D31"/>
    <w:rsid w:val="006A211A"/>
    <w:rsid w:val="006A2247"/>
    <w:rsid w:val="006A399E"/>
    <w:rsid w:val="006A3ABB"/>
    <w:rsid w:val="006A4A88"/>
    <w:rsid w:val="006A4FCD"/>
    <w:rsid w:val="006A656F"/>
    <w:rsid w:val="006A6F87"/>
    <w:rsid w:val="006A7021"/>
    <w:rsid w:val="006A7C7F"/>
    <w:rsid w:val="006B02D5"/>
    <w:rsid w:val="006B2F27"/>
    <w:rsid w:val="006B3961"/>
    <w:rsid w:val="006B3975"/>
    <w:rsid w:val="006B3DDE"/>
    <w:rsid w:val="006B47CE"/>
    <w:rsid w:val="006B4BAA"/>
    <w:rsid w:val="006B5C7A"/>
    <w:rsid w:val="006B7362"/>
    <w:rsid w:val="006B75BB"/>
    <w:rsid w:val="006B7DF4"/>
    <w:rsid w:val="006C008B"/>
    <w:rsid w:val="006C00F8"/>
    <w:rsid w:val="006C18B3"/>
    <w:rsid w:val="006C3FB4"/>
    <w:rsid w:val="006C4DA6"/>
    <w:rsid w:val="006C4F1D"/>
    <w:rsid w:val="006C6C36"/>
    <w:rsid w:val="006C75E7"/>
    <w:rsid w:val="006C7D64"/>
    <w:rsid w:val="006D2982"/>
    <w:rsid w:val="006D2A95"/>
    <w:rsid w:val="006D2B42"/>
    <w:rsid w:val="006D467F"/>
    <w:rsid w:val="006D48EB"/>
    <w:rsid w:val="006D4BFB"/>
    <w:rsid w:val="006D4E13"/>
    <w:rsid w:val="006D6E5E"/>
    <w:rsid w:val="006D7D48"/>
    <w:rsid w:val="006D7F95"/>
    <w:rsid w:val="006D7FDA"/>
    <w:rsid w:val="006E0B07"/>
    <w:rsid w:val="006E227D"/>
    <w:rsid w:val="006E31A5"/>
    <w:rsid w:val="006E351E"/>
    <w:rsid w:val="006E6178"/>
    <w:rsid w:val="006F128E"/>
    <w:rsid w:val="006F2288"/>
    <w:rsid w:val="006F450B"/>
    <w:rsid w:val="006F4AB2"/>
    <w:rsid w:val="006F54B8"/>
    <w:rsid w:val="006F6262"/>
    <w:rsid w:val="006F6726"/>
    <w:rsid w:val="006F6C72"/>
    <w:rsid w:val="00700367"/>
    <w:rsid w:val="00700CAA"/>
    <w:rsid w:val="00700D07"/>
    <w:rsid w:val="00702ADA"/>
    <w:rsid w:val="0070305D"/>
    <w:rsid w:val="00705590"/>
    <w:rsid w:val="00706667"/>
    <w:rsid w:val="00706904"/>
    <w:rsid w:val="00706C2A"/>
    <w:rsid w:val="007103D6"/>
    <w:rsid w:val="00711372"/>
    <w:rsid w:val="007114F9"/>
    <w:rsid w:val="0071245D"/>
    <w:rsid w:val="0071359D"/>
    <w:rsid w:val="0071404E"/>
    <w:rsid w:val="007151E9"/>
    <w:rsid w:val="00715A7E"/>
    <w:rsid w:val="00717BCD"/>
    <w:rsid w:val="007210BD"/>
    <w:rsid w:val="0072135C"/>
    <w:rsid w:val="0072227C"/>
    <w:rsid w:val="007225AE"/>
    <w:rsid w:val="00724554"/>
    <w:rsid w:val="007252FE"/>
    <w:rsid w:val="00725876"/>
    <w:rsid w:val="007261E3"/>
    <w:rsid w:val="00726E35"/>
    <w:rsid w:val="0073138F"/>
    <w:rsid w:val="00732481"/>
    <w:rsid w:val="00733CD3"/>
    <w:rsid w:val="00733E6C"/>
    <w:rsid w:val="007343B2"/>
    <w:rsid w:val="007349D7"/>
    <w:rsid w:val="00736B1A"/>
    <w:rsid w:val="00737B12"/>
    <w:rsid w:val="007417A1"/>
    <w:rsid w:val="00742DC4"/>
    <w:rsid w:val="00742F46"/>
    <w:rsid w:val="007434F9"/>
    <w:rsid w:val="00745707"/>
    <w:rsid w:val="00745BD4"/>
    <w:rsid w:val="0074663B"/>
    <w:rsid w:val="007475CB"/>
    <w:rsid w:val="00747DC1"/>
    <w:rsid w:val="00747FDF"/>
    <w:rsid w:val="00750142"/>
    <w:rsid w:val="00750BE4"/>
    <w:rsid w:val="00751F67"/>
    <w:rsid w:val="00753458"/>
    <w:rsid w:val="007544B2"/>
    <w:rsid w:val="00754D49"/>
    <w:rsid w:val="0075678D"/>
    <w:rsid w:val="007614E9"/>
    <w:rsid w:val="007621F8"/>
    <w:rsid w:val="00762DF9"/>
    <w:rsid w:val="00763462"/>
    <w:rsid w:val="00764573"/>
    <w:rsid w:val="00766513"/>
    <w:rsid w:val="007723C7"/>
    <w:rsid w:val="007724D6"/>
    <w:rsid w:val="00772B0E"/>
    <w:rsid w:val="00772F3B"/>
    <w:rsid w:val="00773882"/>
    <w:rsid w:val="0077490F"/>
    <w:rsid w:val="00774B39"/>
    <w:rsid w:val="00775A7E"/>
    <w:rsid w:val="00782AD5"/>
    <w:rsid w:val="00783476"/>
    <w:rsid w:val="00784ED5"/>
    <w:rsid w:val="00785378"/>
    <w:rsid w:val="00785C12"/>
    <w:rsid w:val="00786D4E"/>
    <w:rsid w:val="00787DEB"/>
    <w:rsid w:val="00791526"/>
    <w:rsid w:val="0079153D"/>
    <w:rsid w:val="007930EA"/>
    <w:rsid w:val="00797AFD"/>
    <w:rsid w:val="007A01A7"/>
    <w:rsid w:val="007A07E0"/>
    <w:rsid w:val="007A12F7"/>
    <w:rsid w:val="007A1328"/>
    <w:rsid w:val="007A1E72"/>
    <w:rsid w:val="007A2717"/>
    <w:rsid w:val="007A288C"/>
    <w:rsid w:val="007A3985"/>
    <w:rsid w:val="007A3CCA"/>
    <w:rsid w:val="007A4FA5"/>
    <w:rsid w:val="007A5CE2"/>
    <w:rsid w:val="007A737F"/>
    <w:rsid w:val="007B15A5"/>
    <w:rsid w:val="007B2546"/>
    <w:rsid w:val="007B4C6D"/>
    <w:rsid w:val="007B5205"/>
    <w:rsid w:val="007B5F7E"/>
    <w:rsid w:val="007B6174"/>
    <w:rsid w:val="007C0D7F"/>
    <w:rsid w:val="007C1171"/>
    <w:rsid w:val="007C1503"/>
    <w:rsid w:val="007C20DC"/>
    <w:rsid w:val="007C5339"/>
    <w:rsid w:val="007C5B7A"/>
    <w:rsid w:val="007C7EE2"/>
    <w:rsid w:val="007C7F1A"/>
    <w:rsid w:val="007D7850"/>
    <w:rsid w:val="007D7E75"/>
    <w:rsid w:val="007E1D01"/>
    <w:rsid w:val="007E39B7"/>
    <w:rsid w:val="007E3B48"/>
    <w:rsid w:val="007E604E"/>
    <w:rsid w:val="007E63E6"/>
    <w:rsid w:val="007E766D"/>
    <w:rsid w:val="007F0453"/>
    <w:rsid w:val="007F28C4"/>
    <w:rsid w:val="007F3A25"/>
    <w:rsid w:val="007F3D75"/>
    <w:rsid w:val="007F52EE"/>
    <w:rsid w:val="007F604E"/>
    <w:rsid w:val="007F6DAD"/>
    <w:rsid w:val="0080133A"/>
    <w:rsid w:val="00801698"/>
    <w:rsid w:val="0080378D"/>
    <w:rsid w:val="00804E13"/>
    <w:rsid w:val="008058BD"/>
    <w:rsid w:val="008078F2"/>
    <w:rsid w:val="00810FBA"/>
    <w:rsid w:val="00811772"/>
    <w:rsid w:val="00811875"/>
    <w:rsid w:val="00813D29"/>
    <w:rsid w:val="0081522A"/>
    <w:rsid w:val="0081551B"/>
    <w:rsid w:val="00815623"/>
    <w:rsid w:val="0081589D"/>
    <w:rsid w:val="00817B57"/>
    <w:rsid w:val="00817F2D"/>
    <w:rsid w:val="00820E75"/>
    <w:rsid w:val="008220E9"/>
    <w:rsid w:val="0082373C"/>
    <w:rsid w:val="00825119"/>
    <w:rsid w:val="008302A3"/>
    <w:rsid w:val="00831B2B"/>
    <w:rsid w:val="008335F1"/>
    <w:rsid w:val="008342F0"/>
    <w:rsid w:val="008348BF"/>
    <w:rsid w:val="00835020"/>
    <w:rsid w:val="00836480"/>
    <w:rsid w:val="00836B00"/>
    <w:rsid w:val="00837F9C"/>
    <w:rsid w:val="0084333A"/>
    <w:rsid w:val="00843C51"/>
    <w:rsid w:val="00844BF7"/>
    <w:rsid w:val="00845CD7"/>
    <w:rsid w:val="00846273"/>
    <w:rsid w:val="008469F1"/>
    <w:rsid w:val="008472F9"/>
    <w:rsid w:val="00850D79"/>
    <w:rsid w:val="00854F79"/>
    <w:rsid w:val="00855782"/>
    <w:rsid w:val="00855879"/>
    <w:rsid w:val="00855CA8"/>
    <w:rsid w:val="00855EAC"/>
    <w:rsid w:val="00855EBD"/>
    <w:rsid w:val="00856478"/>
    <w:rsid w:val="00860274"/>
    <w:rsid w:val="0086027B"/>
    <w:rsid w:val="00862930"/>
    <w:rsid w:val="00862B23"/>
    <w:rsid w:val="00862FA2"/>
    <w:rsid w:val="00864B28"/>
    <w:rsid w:val="00865715"/>
    <w:rsid w:val="008679F9"/>
    <w:rsid w:val="0087169B"/>
    <w:rsid w:val="00872D82"/>
    <w:rsid w:val="00873F40"/>
    <w:rsid w:val="00874659"/>
    <w:rsid w:val="00876E31"/>
    <w:rsid w:val="0087747D"/>
    <w:rsid w:val="00877B98"/>
    <w:rsid w:val="00881371"/>
    <w:rsid w:val="00881B2D"/>
    <w:rsid w:val="00881DDA"/>
    <w:rsid w:val="00881F00"/>
    <w:rsid w:val="0088310E"/>
    <w:rsid w:val="00883C7F"/>
    <w:rsid w:val="008846CD"/>
    <w:rsid w:val="0088568D"/>
    <w:rsid w:val="00885C47"/>
    <w:rsid w:val="008863A3"/>
    <w:rsid w:val="00886DA5"/>
    <w:rsid w:val="008909DB"/>
    <w:rsid w:val="00891604"/>
    <w:rsid w:val="00892795"/>
    <w:rsid w:val="00893A6E"/>
    <w:rsid w:val="008945E1"/>
    <w:rsid w:val="0089500A"/>
    <w:rsid w:val="00895960"/>
    <w:rsid w:val="00897812"/>
    <w:rsid w:val="00897D36"/>
    <w:rsid w:val="00897D74"/>
    <w:rsid w:val="008A0150"/>
    <w:rsid w:val="008A0218"/>
    <w:rsid w:val="008A331F"/>
    <w:rsid w:val="008A3E2D"/>
    <w:rsid w:val="008A519C"/>
    <w:rsid w:val="008A5EEF"/>
    <w:rsid w:val="008A6155"/>
    <w:rsid w:val="008A6B30"/>
    <w:rsid w:val="008A6EF3"/>
    <w:rsid w:val="008A7F29"/>
    <w:rsid w:val="008A7F42"/>
    <w:rsid w:val="008B009B"/>
    <w:rsid w:val="008B0E3D"/>
    <w:rsid w:val="008B15B4"/>
    <w:rsid w:val="008B2292"/>
    <w:rsid w:val="008B4719"/>
    <w:rsid w:val="008B4D4E"/>
    <w:rsid w:val="008B60A3"/>
    <w:rsid w:val="008C0211"/>
    <w:rsid w:val="008C047E"/>
    <w:rsid w:val="008C0C32"/>
    <w:rsid w:val="008C12BC"/>
    <w:rsid w:val="008C1B7D"/>
    <w:rsid w:val="008C3CB4"/>
    <w:rsid w:val="008C403C"/>
    <w:rsid w:val="008C4B9A"/>
    <w:rsid w:val="008C6909"/>
    <w:rsid w:val="008C7048"/>
    <w:rsid w:val="008C71D9"/>
    <w:rsid w:val="008D015E"/>
    <w:rsid w:val="008D0238"/>
    <w:rsid w:val="008D5575"/>
    <w:rsid w:val="008D56E6"/>
    <w:rsid w:val="008D6E95"/>
    <w:rsid w:val="008D755E"/>
    <w:rsid w:val="008E61BF"/>
    <w:rsid w:val="008E63F0"/>
    <w:rsid w:val="008E6A6F"/>
    <w:rsid w:val="008E74EF"/>
    <w:rsid w:val="008F0FCA"/>
    <w:rsid w:val="008F1105"/>
    <w:rsid w:val="008F1158"/>
    <w:rsid w:val="008F15EF"/>
    <w:rsid w:val="008F1DF8"/>
    <w:rsid w:val="008F429D"/>
    <w:rsid w:val="008F4CC5"/>
    <w:rsid w:val="008F4EF7"/>
    <w:rsid w:val="008F697D"/>
    <w:rsid w:val="0090149A"/>
    <w:rsid w:val="0090165D"/>
    <w:rsid w:val="00901699"/>
    <w:rsid w:val="00902AF7"/>
    <w:rsid w:val="00904C50"/>
    <w:rsid w:val="009066C9"/>
    <w:rsid w:val="00906C9A"/>
    <w:rsid w:val="0090739C"/>
    <w:rsid w:val="00910425"/>
    <w:rsid w:val="00910C29"/>
    <w:rsid w:val="00910D30"/>
    <w:rsid w:val="00911AE7"/>
    <w:rsid w:val="0091235C"/>
    <w:rsid w:val="00912EB2"/>
    <w:rsid w:val="00914858"/>
    <w:rsid w:val="00914CBB"/>
    <w:rsid w:val="00915A87"/>
    <w:rsid w:val="00915EB7"/>
    <w:rsid w:val="00917402"/>
    <w:rsid w:val="0092101A"/>
    <w:rsid w:val="0092178B"/>
    <w:rsid w:val="00921BDB"/>
    <w:rsid w:val="009221E1"/>
    <w:rsid w:val="009226A1"/>
    <w:rsid w:val="00922AF0"/>
    <w:rsid w:val="0092404E"/>
    <w:rsid w:val="0092607C"/>
    <w:rsid w:val="00926B96"/>
    <w:rsid w:val="009301BC"/>
    <w:rsid w:val="009324B8"/>
    <w:rsid w:val="009341F8"/>
    <w:rsid w:val="00934E29"/>
    <w:rsid w:val="00935DD9"/>
    <w:rsid w:val="009361F7"/>
    <w:rsid w:val="00936E0E"/>
    <w:rsid w:val="00937619"/>
    <w:rsid w:val="00942188"/>
    <w:rsid w:val="00944BFE"/>
    <w:rsid w:val="00944E38"/>
    <w:rsid w:val="009455B2"/>
    <w:rsid w:val="0094597C"/>
    <w:rsid w:val="009466ED"/>
    <w:rsid w:val="00947426"/>
    <w:rsid w:val="00947B1A"/>
    <w:rsid w:val="00947C2E"/>
    <w:rsid w:val="00947C6D"/>
    <w:rsid w:val="009518EA"/>
    <w:rsid w:val="00954CB0"/>
    <w:rsid w:val="00954D0A"/>
    <w:rsid w:val="00957827"/>
    <w:rsid w:val="00957CC9"/>
    <w:rsid w:val="00957E1F"/>
    <w:rsid w:val="009617D5"/>
    <w:rsid w:val="00962250"/>
    <w:rsid w:val="00962827"/>
    <w:rsid w:val="00962857"/>
    <w:rsid w:val="00963766"/>
    <w:rsid w:val="00964583"/>
    <w:rsid w:val="00965718"/>
    <w:rsid w:val="00965A76"/>
    <w:rsid w:val="009669C6"/>
    <w:rsid w:val="00966ADB"/>
    <w:rsid w:val="00966D9E"/>
    <w:rsid w:val="00966EBB"/>
    <w:rsid w:val="00967700"/>
    <w:rsid w:val="009704A9"/>
    <w:rsid w:val="00970DA2"/>
    <w:rsid w:val="00971C80"/>
    <w:rsid w:val="0097489B"/>
    <w:rsid w:val="00976C43"/>
    <w:rsid w:val="00976CD2"/>
    <w:rsid w:val="00976D1A"/>
    <w:rsid w:val="00982C2D"/>
    <w:rsid w:val="009845AF"/>
    <w:rsid w:val="009852DA"/>
    <w:rsid w:val="009856D8"/>
    <w:rsid w:val="009857AB"/>
    <w:rsid w:val="00986158"/>
    <w:rsid w:val="00987EAA"/>
    <w:rsid w:val="009900B1"/>
    <w:rsid w:val="00992832"/>
    <w:rsid w:val="009930B3"/>
    <w:rsid w:val="00993BE6"/>
    <w:rsid w:val="009941A7"/>
    <w:rsid w:val="00995EE9"/>
    <w:rsid w:val="00995F2B"/>
    <w:rsid w:val="00996303"/>
    <w:rsid w:val="009968E9"/>
    <w:rsid w:val="00997674"/>
    <w:rsid w:val="009A15CA"/>
    <w:rsid w:val="009A16D0"/>
    <w:rsid w:val="009A25F0"/>
    <w:rsid w:val="009A2BF5"/>
    <w:rsid w:val="009A52EA"/>
    <w:rsid w:val="009A6A11"/>
    <w:rsid w:val="009A7D61"/>
    <w:rsid w:val="009B020B"/>
    <w:rsid w:val="009B03B4"/>
    <w:rsid w:val="009B0921"/>
    <w:rsid w:val="009B107B"/>
    <w:rsid w:val="009B1E84"/>
    <w:rsid w:val="009B3232"/>
    <w:rsid w:val="009B3423"/>
    <w:rsid w:val="009B42BA"/>
    <w:rsid w:val="009B48E9"/>
    <w:rsid w:val="009B5A53"/>
    <w:rsid w:val="009B5BD0"/>
    <w:rsid w:val="009B6AA1"/>
    <w:rsid w:val="009C02F1"/>
    <w:rsid w:val="009C121C"/>
    <w:rsid w:val="009C1A75"/>
    <w:rsid w:val="009C409D"/>
    <w:rsid w:val="009C58B4"/>
    <w:rsid w:val="009C5D37"/>
    <w:rsid w:val="009C6889"/>
    <w:rsid w:val="009C7A49"/>
    <w:rsid w:val="009D09CC"/>
    <w:rsid w:val="009D1135"/>
    <w:rsid w:val="009D1AC9"/>
    <w:rsid w:val="009D1D38"/>
    <w:rsid w:val="009D2B42"/>
    <w:rsid w:val="009D467A"/>
    <w:rsid w:val="009D5D73"/>
    <w:rsid w:val="009D67EC"/>
    <w:rsid w:val="009E04D5"/>
    <w:rsid w:val="009E053F"/>
    <w:rsid w:val="009E063A"/>
    <w:rsid w:val="009E2867"/>
    <w:rsid w:val="009E3CA5"/>
    <w:rsid w:val="009E4AC1"/>
    <w:rsid w:val="009E4C7C"/>
    <w:rsid w:val="009E559B"/>
    <w:rsid w:val="009E5D5D"/>
    <w:rsid w:val="009E5EF4"/>
    <w:rsid w:val="009E6199"/>
    <w:rsid w:val="009E61CB"/>
    <w:rsid w:val="009E620F"/>
    <w:rsid w:val="009F3A1C"/>
    <w:rsid w:val="009F434D"/>
    <w:rsid w:val="009F5313"/>
    <w:rsid w:val="009F6F85"/>
    <w:rsid w:val="009F730F"/>
    <w:rsid w:val="00A021C0"/>
    <w:rsid w:val="00A03641"/>
    <w:rsid w:val="00A05179"/>
    <w:rsid w:val="00A05485"/>
    <w:rsid w:val="00A073F3"/>
    <w:rsid w:val="00A10F96"/>
    <w:rsid w:val="00A13761"/>
    <w:rsid w:val="00A144A3"/>
    <w:rsid w:val="00A15EC5"/>
    <w:rsid w:val="00A17E3E"/>
    <w:rsid w:val="00A17F52"/>
    <w:rsid w:val="00A20978"/>
    <w:rsid w:val="00A22790"/>
    <w:rsid w:val="00A25382"/>
    <w:rsid w:val="00A256F9"/>
    <w:rsid w:val="00A27C4C"/>
    <w:rsid w:val="00A30571"/>
    <w:rsid w:val="00A30AAF"/>
    <w:rsid w:val="00A315D6"/>
    <w:rsid w:val="00A33052"/>
    <w:rsid w:val="00A33738"/>
    <w:rsid w:val="00A33F90"/>
    <w:rsid w:val="00A368FD"/>
    <w:rsid w:val="00A36CB9"/>
    <w:rsid w:val="00A37FC2"/>
    <w:rsid w:val="00A41D4A"/>
    <w:rsid w:val="00A4203E"/>
    <w:rsid w:val="00A42DD8"/>
    <w:rsid w:val="00A43DD9"/>
    <w:rsid w:val="00A43E8F"/>
    <w:rsid w:val="00A45D66"/>
    <w:rsid w:val="00A46B38"/>
    <w:rsid w:val="00A5159C"/>
    <w:rsid w:val="00A5329C"/>
    <w:rsid w:val="00A534F5"/>
    <w:rsid w:val="00A53BED"/>
    <w:rsid w:val="00A54880"/>
    <w:rsid w:val="00A5575B"/>
    <w:rsid w:val="00A558DD"/>
    <w:rsid w:val="00A56099"/>
    <w:rsid w:val="00A564BB"/>
    <w:rsid w:val="00A566AD"/>
    <w:rsid w:val="00A56DAD"/>
    <w:rsid w:val="00A56E64"/>
    <w:rsid w:val="00A57FCC"/>
    <w:rsid w:val="00A62705"/>
    <w:rsid w:val="00A66048"/>
    <w:rsid w:val="00A6636F"/>
    <w:rsid w:val="00A66A1F"/>
    <w:rsid w:val="00A707E2"/>
    <w:rsid w:val="00A71850"/>
    <w:rsid w:val="00A71BDD"/>
    <w:rsid w:val="00A75534"/>
    <w:rsid w:val="00A76655"/>
    <w:rsid w:val="00A7686B"/>
    <w:rsid w:val="00A77C3A"/>
    <w:rsid w:val="00A81D77"/>
    <w:rsid w:val="00A83694"/>
    <w:rsid w:val="00A83760"/>
    <w:rsid w:val="00A8421E"/>
    <w:rsid w:val="00A8446F"/>
    <w:rsid w:val="00A84D77"/>
    <w:rsid w:val="00A91970"/>
    <w:rsid w:val="00A97305"/>
    <w:rsid w:val="00A975B9"/>
    <w:rsid w:val="00A97E67"/>
    <w:rsid w:val="00AA0D0A"/>
    <w:rsid w:val="00AA0F25"/>
    <w:rsid w:val="00AA27CE"/>
    <w:rsid w:val="00AA3365"/>
    <w:rsid w:val="00AA3430"/>
    <w:rsid w:val="00AA4D6A"/>
    <w:rsid w:val="00AA5626"/>
    <w:rsid w:val="00AA68B4"/>
    <w:rsid w:val="00AB186E"/>
    <w:rsid w:val="00AB2665"/>
    <w:rsid w:val="00AB28DF"/>
    <w:rsid w:val="00AB3417"/>
    <w:rsid w:val="00AB59B5"/>
    <w:rsid w:val="00AB66B9"/>
    <w:rsid w:val="00AC01BB"/>
    <w:rsid w:val="00AC0302"/>
    <w:rsid w:val="00AC11B7"/>
    <w:rsid w:val="00AC1CA8"/>
    <w:rsid w:val="00AC208F"/>
    <w:rsid w:val="00AC49A9"/>
    <w:rsid w:val="00AC5334"/>
    <w:rsid w:val="00AC59A3"/>
    <w:rsid w:val="00AC7562"/>
    <w:rsid w:val="00AC7C9D"/>
    <w:rsid w:val="00AD0585"/>
    <w:rsid w:val="00AD07FD"/>
    <w:rsid w:val="00AD11C5"/>
    <w:rsid w:val="00AD15A3"/>
    <w:rsid w:val="00AD25BB"/>
    <w:rsid w:val="00AD41D9"/>
    <w:rsid w:val="00AD4DEB"/>
    <w:rsid w:val="00AD5C5F"/>
    <w:rsid w:val="00AD5E86"/>
    <w:rsid w:val="00AD6682"/>
    <w:rsid w:val="00AD6871"/>
    <w:rsid w:val="00AD6B14"/>
    <w:rsid w:val="00AD766C"/>
    <w:rsid w:val="00AE09B4"/>
    <w:rsid w:val="00AE12FE"/>
    <w:rsid w:val="00AE258A"/>
    <w:rsid w:val="00AE3180"/>
    <w:rsid w:val="00AE4E38"/>
    <w:rsid w:val="00AE506C"/>
    <w:rsid w:val="00AE5C6C"/>
    <w:rsid w:val="00AE601A"/>
    <w:rsid w:val="00AE6440"/>
    <w:rsid w:val="00AE6892"/>
    <w:rsid w:val="00AE6AC0"/>
    <w:rsid w:val="00AE6E8E"/>
    <w:rsid w:val="00AE7526"/>
    <w:rsid w:val="00AE7DE1"/>
    <w:rsid w:val="00AF276B"/>
    <w:rsid w:val="00AF2805"/>
    <w:rsid w:val="00AF339A"/>
    <w:rsid w:val="00AF4CE5"/>
    <w:rsid w:val="00AF6934"/>
    <w:rsid w:val="00B0048B"/>
    <w:rsid w:val="00B00DF1"/>
    <w:rsid w:val="00B010C2"/>
    <w:rsid w:val="00B014B7"/>
    <w:rsid w:val="00B02673"/>
    <w:rsid w:val="00B02B05"/>
    <w:rsid w:val="00B02E91"/>
    <w:rsid w:val="00B05E6A"/>
    <w:rsid w:val="00B069EF"/>
    <w:rsid w:val="00B06B0F"/>
    <w:rsid w:val="00B06BC6"/>
    <w:rsid w:val="00B1034F"/>
    <w:rsid w:val="00B108BC"/>
    <w:rsid w:val="00B10D7B"/>
    <w:rsid w:val="00B11010"/>
    <w:rsid w:val="00B123B2"/>
    <w:rsid w:val="00B12F74"/>
    <w:rsid w:val="00B13A9C"/>
    <w:rsid w:val="00B13B51"/>
    <w:rsid w:val="00B151FD"/>
    <w:rsid w:val="00B17010"/>
    <w:rsid w:val="00B1715F"/>
    <w:rsid w:val="00B172CA"/>
    <w:rsid w:val="00B17FF8"/>
    <w:rsid w:val="00B20864"/>
    <w:rsid w:val="00B2488E"/>
    <w:rsid w:val="00B25064"/>
    <w:rsid w:val="00B25A61"/>
    <w:rsid w:val="00B25FD4"/>
    <w:rsid w:val="00B26107"/>
    <w:rsid w:val="00B2649E"/>
    <w:rsid w:val="00B2728D"/>
    <w:rsid w:val="00B30C4B"/>
    <w:rsid w:val="00B312D7"/>
    <w:rsid w:val="00B3541A"/>
    <w:rsid w:val="00B35D53"/>
    <w:rsid w:val="00B40587"/>
    <w:rsid w:val="00B422EE"/>
    <w:rsid w:val="00B43226"/>
    <w:rsid w:val="00B432B2"/>
    <w:rsid w:val="00B433EB"/>
    <w:rsid w:val="00B43C1C"/>
    <w:rsid w:val="00B43D31"/>
    <w:rsid w:val="00B46227"/>
    <w:rsid w:val="00B46F4A"/>
    <w:rsid w:val="00B47398"/>
    <w:rsid w:val="00B47D10"/>
    <w:rsid w:val="00B508A0"/>
    <w:rsid w:val="00B50A1C"/>
    <w:rsid w:val="00B51AEB"/>
    <w:rsid w:val="00B5354B"/>
    <w:rsid w:val="00B5394E"/>
    <w:rsid w:val="00B54FC9"/>
    <w:rsid w:val="00B563A4"/>
    <w:rsid w:val="00B56DBD"/>
    <w:rsid w:val="00B57E45"/>
    <w:rsid w:val="00B600D7"/>
    <w:rsid w:val="00B606D8"/>
    <w:rsid w:val="00B61CEC"/>
    <w:rsid w:val="00B64270"/>
    <w:rsid w:val="00B64E9E"/>
    <w:rsid w:val="00B6636F"/>
    <w:rsid w:val="00B66E24"/>
    <w:rsid w:val="00B676FE"/>
    <w:rsid w:val="00B70728"/>
    <w:rsid w:val="00B74591"/>
    <w:rsid w:val="00B748ED"/>
    <w:rsid w:val="00B76262"/>
    <w:rsid w:val="00B77849"/>
    <w:rsid w:val="00B77D2B"/>
    <w:rsid w:val="00B80523"/>
    <w:rsid w:val="00B82011"/>
    <w:rsid w:val="00B82E65"/>
    <w:rsid w:val="00B8386D"/>
    <w:rsid w:val="00B870E6"/>
    <w:rsid w:val="00B87A3B"/>
    <w:rsid w:val="00B87B6B"/>
    <w:rsid w:val="00B90838"/>
    <w:rsid w:val="00B9084B"/>
    <w:rsid w:val="00B94220"/>
    <w:rsid w:val="00B94404"/>
    <w:rsid w:val="00B946A2"/>
    <w:rsid w:val="00B94CA9"/>
    <w:rsid w:val="00B94F15"/>
    <w:rsid w:val="00B9715F"/>
    <w:rsid w:val="00B979DA"/>
    <w:rsid w:val="00BA0E33"/>
    <w:rsid w:val="00BA18FE"/>
    <w:rsid w:val="00BA2AEA"/>
    <w:rsid w:val="00BA48B5"/>
    <w:rsid w:val="00BA49AF"/>
    <w:rsid w:val="00BA5F95"/>
    <w:rsid w:val="00BB12EC"/>
    <w:rsid w:val="00BB259F"/>
    <w:rsid w:val="00BB2B31"/>
    <w:rsid w:val="00BB320A"/>
    <w:rsid w:val="00BB3412"/>
    <w:rsid w:val="00BB36C1"/>
    <w:rsid w:val="00BB44A3"/>
    <w:rsid w:val="00BC126A"/>
    <w:rsid w:val="00BC31CE"/>
    <w:rsid w:val="00BC33ED"/>
    <w:rsid w:val="00BC37A2"/>
    <w:rsid w:val="00BC458C"/>
    <w:rsid w:val="00BC5008"/>
    <w:rsid w:val="00BC5187"/>
    <w:rsid w:val="00BC5C9F"/>
    <w:rsid w:val="00BC6763"/>
    <w:rsid w:val="00BC71F6"/>
    <w:rsid w:val="00BD0261"/>
    <w:rsid w:val="00BD063D"/>
    <w:rsid w:val="00BD0A5C"/>
    <w:rsid w:val="00BD126C"/>
    <w:rsid w:val="00BD1474"/>
    <w:rsid w:val="00BD1B77"/>
    <w:rsid w:val="00BD235B"/>
    <w:rsid w:val="00BD259A"/>
    <w:rsid w:val="00BD2B06"/>
    <w:rsid w:val="00BD4AA3"/>
    <w:rsid w:val="00BD4D27"/>
    <w:rsid w:val="00BD4F81"/>
    <w:rsid w:val="00BD5C94"/>
    <w:rsid w:val="00BD602A"/>
    <w:rsid w:val="00BD6BA8"/>
    <w:rsid w:val="00BD6BBE"/>
    <w:rsid w:val="00BD6C73"/>
    <w:rsid w:val="00BE030B"/>
    <w:rsid w:val="00BE105B"/>
    <w:rsid w:val="00BE184C"/>
    <w:rsid w:val="00BE2D0A"/>
    <w:rsid w:val="00BE3E5A"/>
    <w:rsid w:val="00BE6699"/>
    <w:rsid w:val="00BE6A98"/>
    <w:rsid w:val="00BE6CCA"/>
    <w:rsid w:val="00BE6D3D"/>
    <w:rsid w:val="00BF0F93"/>
    <w:rsid w:val="00BF10B3"/>
    <w:rsid w:val="00BF405A"/>
    <w:rsid w:val="00BF4298"/>
    <w:rsid w:val="00BF5029"/>
    <w:rsid w:val="00BF7AE1"/>
    <w:rsid w:val="00C00EB5"/>
    <w:rsid w:val="00C02692"/>
    <w:rsid w:val="00C029DF"/>
    <w:rsid w:val="00C02DC6"/>
    <w:rsid w:val="00C050B6"/>
    <w:rsid w:val="00C05697"/>
    <w:rsid w:val="00C056CB"/>
    <w:rsid w:val="00C05944"/>
    <w:rsid w:val="00C0631F"/>
    <w:rsid w:val="00C06359"/>
    <w:rsid w:val="00C065E9"/>
    <w:rsid w:val="00C06B03"/>
    <w:rsid w:val="00C101D7"/>
    <w:rsid w:val="00C10894"/>
    <w:rsid w:val="00C11DFE"/>
    <w:rsid w:val="00C12249"/>
    <w:rsid w:val="00C128A7"/>
    <w:rsid w:val="00C1347E"/>
    <w:rsid w:val="00C14FE2"/>
    <w:rsid w:val="00C15179"/>
    <w:rsid w:val="00C15D03"/>
    <w:rsid w:val="00C15E87"/>
    <w:rsid w:val="00C1740F"/>
    <w:rsid w:val="00C2202A"/>
    <w:rsid w:val="00C229EB"/>
    <w:rsid w:val="00C235D7"/>
    <w:rsid w:val="00C2373B"/>
    <w:rsid w:val="00C2517C"/>
    <w:rsid w:val="00C270DF"/>
    <w:rsid w:val="00C303A9"/>
    <w:rsid w:val="00C30D82"/>
    <w:rsid w:val="00C315A1"/>
    <w:rsid w:val="00C31EA7"/>
    <w:rsid w:val="00C3332C"/>
    <w:rsid w:val="00C335E1"/>
    <w:rsid w:val="00C33772"/>
    <w:rsid w:val="00C33802"/>
    <w:rsid w:val="00C3658F"/>
    <w:rsid w:val="00C36817"/>
    <w:rsid w:val="00C37BF5"/>
    <w:rsid w:val="00C40C5C"/>
    <w:rsid w:val="00C41AA9"/>
    <w:rsid w:val="00C462BD"/>
    <w:rsid w:val="00C467D7"/>
    <w:rsid w:val="00C46831"/>
    <w:rsid w:val="00C468DA"/>
    <w:rsid w:val="00C4795F"/>
    <w:rsid w:val="00C527EF"/>
    <w:rsid w:val="00C548F1"/>
    <w:rsid w:val="00C55641"/>
    <w:rsid w:val="00C55784"/>
    <w:rsid w:val="00C60514"/>
    <w:rsid w:val="00C607FA"/>
    <w:rsid w:val="00C61E8B"/>
    <w:rsid w:val="00C63A31"/>
    <w:rsid w:val="00C6449E"/>
    <w:rsid w:val="00C65CC6"/>
    <w:rsid w:val="00C66049"/>
    <w:rsid w:val="00C67540"/>
    <w:rsid w:val="00C70716"/>
    <w:rsid w:val="00C72090"/>
    <w:rsid w:val="00C72F33"/>
    <w:rsid w:val="00C72F6F"/>
    <w:rsid w:val="00C73EA1"/>
    <w:rsid w:val="00C74E8E"/>
    <w:rsid w:val="00C80533"/>
    <w:rsid w:val="00C818CE"/>
    <w:rsid w:val="00C82573"/>
    <w:rsid w:val="00C828A6"/>
    <w:rsid w:val="00C85B0E"/>
    <w:rsid w:val="00C85DE1"/>
    <w:rsid w:val="00C86608"/>
    <w:rsid w:val="00C87FDE"/>
    <w:rsid w:val="00C91C6A"/>
    <w:rsid w:val="00C9262B"/>
    <w:rsid w:val="00C93263"/>
    <w:rsid w:val="00C937D0"/>
    <w:rsid w:val="00C940AC"/>
    <w:rsid w:val="00C9597A"/>
    <w:rsid w:val="00CA290E"/>
    <w:rsid w:val="00CA3699"/>
    <w:rsid w:val="00CA3C25"/>
    <w:rsid w:val="00CA5CEC"/>
    <w:rsid w:val="00CA66E1"/>
    <w:rsid w:val="00CA67F5"/>
    <w:rsid w:val="00CA687D"/>
    <w:rsid w:val="00CA78E9"/>
    <w:rsid w:val="00CA7B15"/>
    <w:rsid w:val="00CB1DEA"/>
    <w:rsid w:val="00CB2BFC"/>
    <w:rsid w:val="00CB597B"/>
    <w:rsid w:val="00CB5EAA"/>
    <w:rsid w:val="00CB69F1"/>
    <w:rsid w:val="00CB6C62"/>
    <w:rsid w:val="00CB70EA"/>
    <w:rsid w:val="00CB7657"/>
    <w:rsid w:val="00CC39FE"/>
    <w:rsid w:val="00CC4C07"/>
    <w:rsid w:val="00CC6FF7"/>
    <w:rsid w:val="00CC79D0"/>
    <w:rsid w:val="00CD0099"/>
    <w:rsid w:val="00CD0E18"/>
    <w:rsid w:val="00CD0FB6"/>
    <w:rsid w:val="00CD2CD4"/>
    <w:rsid w:val="00CD664C"/>
    <w:rsid w:val="00CD678E"/>
    <w:rsid w:val="00CD7B99"/>
    <w:rsid w:val="00CE0ADB"/>
    <w:rsid w:val="00CE22AF"/>
    <w:rsid w:val="00CE2B74"/>
    <w:rsid w:val="00CE5D75"/>
    <w:rsid w:val="00CE6C4F"/>
    <w:rsid w:val="00CE77EF"/>
    <w:rsid w:val="00CF05F4"/>
    <w:rsid w:val="00CF0B94"/>
    <w:rsid w:val="00CF1073"/>
    <w:rsid w:val="00CF241F"/>
    <w:rsid w:val="00CF3414"/>
    <w:rsid w:val="00CF3E77"/>
    <w:rsid w:val="00CF6534"/>
    <w:rsid w:val="00CF6C34"/>
    <w:rsid w:val="00D000BE"/>
    <w:rsid w:val="00D009CA"/>
    <w:rsid w:val="00D00E70"/>
    <w:rsid w:val="00D02167"/>
    <w:rsid w:val="00D033AE"/>
    <w:rsid w:val="00D0380B"/>
    <w:rsid w:val="00D039B1"/>
    <w:rsid w:val="00D03BFA"/>
    <w:rsid w:val="00D042E7"/>
    <w:rsid w:val="00D056CF"/>
    <w:rsid w:val="00D05D6F"/>
    <w:rsid w:val="00D07D35"/>
    <w:rsid w:val="00D136A0"/>
    <w:rsid w:val="00D14F3A"/>
    <w:rsid w:val="00D15FAF"/>
    <w:rsid w:val="00D16E42"/>
    <w:rsid w:val="00D1776E"/>
    <w:rsid w:val="00D205FE"/>
    <w:rsid w:val="00D20C80"/>
    <w:rsid w:val="00D21006"/>
    <w:rsid w:val="00D22C08"/>
    <w:rsid w:val="00D230FD"/>
    <w:rsid w:val="00D231C2"/>
    <w:rsid w:val="00D2349E"/>
    <w:rsid w:val="00D238FE"/>
    <w:rsid w:val="00D255E7"/>
    <w:rsid w:val="00D25CC2"/>
    <w:rsid w:val="00D2694C"/>
    <w:rsid w:val="00D2789E"/>
    <w:rsid w:val="00D27ABD"/>
    <w:rsid w:val="00D27CC1"/>
    <w:rsid w:val="00D30242"/>
    <w:rsid w:val="00D31BAF"/>
    <w:rsid w:val="00D31E10"/>
    <w:rsid w:val="00D34788"/>
    <w:rsid w:val="00D35801"/>
    <w:rsid w:val="00D36891"/>
    <w:rsid w:val="00D4166A"/>
    <w:rsid w:val="00D41679"/>
    <w:rsid w:val="00D44613"/>
    <w:rsid w:val="00D44F57"/>
    <w:rsid w:val="00D45780"/>
    <w:rsid w:val="00D4764A"/>
    <w:rsid w:val="00D50001"/>
    <w:rsid w:val="00D50B00"/>
    <w:rsid w:val="00D51294"/>
    <w:rsid w:val="00D5221B"/>
    <w:rsid w:val="00D52300"/>
    <w:rsid w:val="00D54300"/>
    <w:rsid w:val="00D54528"/>
    <w:rsid w:val="00D5593B"/>
    <w:rsid w:val="00D5792C"/>
    <w:rsid w:val="00D609A5"/>
    <w:rsid w:val="00D611AF"/>
    <w:rsid w:val="00D6129E"/>
    <w:rsid w:val="00D61EF6"/>
    <w:rsid w:val="00D65357"/>
    <w:rsid w:val="00D659AD"/>
    <w:rsid w:val="00D65D5C"/>
    <w:rsid w:val="00D67A94"/>
    <w:rsid w:val="00D702A5"/>
    <w:rsid w:val="00D727E3"/>
    <w:rsid w:val="00D73BC1"/>
    <w:rsid w:val="00D766F7"/>
    <w:rsid w:val="00D776B9"/>
    <w:rsid w:val="00D77726"/>
    <w:rsid w:val="00D81B63"/>
    <w:rsid w:val="00D81E61"/>
    <w:rsid w:val="00D8225C"/>
    <w:rsid w:val="00D836BC"/>
    <w:rsid w:val="00D8372E"/>
    <w:rsid w:val="00D851FE"/>
    <w:rsid w:val="00D85CF9"/>
    <w:rsid w:val="00D86008"/>
    <w:rsid w:val="00D86382"/>
    <w:rsid w:val="00D86AD4"/>
    <w:rsid w:val="00D86DCC"/>
    <w:rsid w:val="00D87562"/>
    <w:rsid w:val="00D91F0F"/>
    <w:rsid w:val="00D928E6"/>
    <w:rsid w:val="00D935D0"/>
    <w:rsid w:val="00D96007"/>
    <w:rsid w:val="00DA1BE1"/>
    <w:rsid w:val="00DA1C24"/>
    <w:rsid w:val="00DA2B39"/>
    <w:rsid w:val="00DA5FBB"/>
    <w:rsid w:val="00DA6B37"/>
    <w:rsid w:val="00DA750C"/>
    <w:rsid w:val="00DB0D45"/>
    <w:rsid w:val="00DB1A7E"/>
    <w:rsid w:val="00DB461E"/>
    <w:rsid w:val="00DB6D70"/>
    <w:rsid w:val="00DB6FFB"/>
    <w:rsid w:val="00DB7E70"/>
    <w:rsid w:val="00DC0A8F"/>
    <w:rsid w:val="00DC1246"/>
    <w:rsid w:val="00DC42A8"/>
    <w:rsid w:val="00DC48F2"/>
    <w:rsid w:val="00DC57C3"/>
    <w:rsid w:val="00DC5C6B"/>
    <w:rsid w:val="00DC7D0F"/>
    <w:rsid w:val="00DD30E4"/>
    <w:rsid w:val="00DD49AA"/>
    <w:rsid w:val="00DD4BC0"/>
    <w:rsid w:val="00DD4E63"/>
    <w:rsid w:val="00DD51B6"/>
    <w:rsid w:val="00DD56EC"/>
    <w:rsid w:val="00DE0BAE"/>
    <w:rsid w:val="00DE1BEF"/>
    <w:rsid w:val="00DE2F2D"/>
    <w:rsid w:val="00DE3BF2"/>
    <w:rsid w:val="00DE5305"/>
    <w:rsid w:val="00DE66D5"/>
    <w:rsid w:val="00DE7734"/>
    <w:rsid w:val="00DF1FE4"/>
    <w:rsid w:val="00DF2682"/>
    <w:rsid w:val="00DF3F3B"/>
    <w:rsid w:val="00DF5076"/>
    <w:rsid w:val="00DF54A9"/>
    <w:rsid w:val="00DF5793"/>
    <w:rsid w:val="00DF5E55"/>
    <w:rsid w:val="00DF6517"/>
    <w:rsid w:val="00DF6F03"/>
    <w:rsid w:val="00DF7C5C"/>
    <w:rsid w:val="00E00143"/>
    <w:rsid w:val="00E02117"/>
    <w:rsid w:val="00E03646"/>
    <w:rsid w:val="00E03CB4"/>
    <w:rsid w:val="00E03FF0"/>
    <w:rsid w:val="00E04739"/>
    <w:rsid w:val="00E0653A"/>
    <w:rsid w:val="00E06BAA"/>
    <w:rsid w:val="00E079DA"/>
    <w:rsid w:val="00E07BE9"/>
    <w:rsid w:val="00E07BFF"/>
    <w:rsid w:val="00E10D25"/>
    <w:rsid w:val="00E10D35"/>
    <w:rsid w:val="00E11484"/>
    <w:rsid w:val="00E12239"/>
    <w:rsid w:val="00E136FC"/>
    <w:rsid w:val="00E13C00"/>
    <w:rsid w:val="00E14B1B"/>
    <w:rsid w:val="00E175A1"/>
    <w:rsid w:val="00E17780"/>
    <w:rsid w:val="00E2010C"/>
    <w:rsid w:val="00E2075B"/>
    <w:rsid w:val="00E211F0"/>
    <w:rsid w:val="00E2155F"/>
    <w:rsid w:val="00E2245F"/>
    <w:rsid w:val="00E23176"/>
    <w:rsid w:val="00E27742"/>
    <w:rsid w:val="00E2788D"/>
    <w:rsid w:val="00E2795F"/>
    <w:rsid w:val="00E27A02"/>
    <w:rsid w:val="00E301B6"/>
    <w:rsid w:val="00E31014"/>
    <w:rsid w:val="00E3147A"/>
    <w:rsid w:val="00E31845"/>
    <w:rsid w:val="00E31BDF"/>
    <w:rsid w:val="00E32152"/>
    <w:rsid w:val="00E333D9"/>
    <w:rsid w:val="00E3409D"/>
    <w:rsid w:val="00E403A9"/>
    <w:rsid w:val="00E4055D"/>
    <w:rsid w:val="00E40F81"/>
    <w:rsid w:val="00E41590"/>
    <w:rsid w:val="00E4222E"/>
    <w:rsid w:val="00E43792"/>
    <w:rsid w:val="00E43E09"/>
    <w:rsid w:val="00E4568F"/>
    <w:rsid w:val="00E46359"/>
    <w:rsid w:val="00E50552"/>
    <w:rsid w:val="00E521F2"/>
    <w:rsid w:val="00E5299C"/>
    <w:rsid w:val="00E540D7"/>
    <w:rsid w:val="00E55212"/>
    <w:rsid w:val="00E56917"/>
    <w:rsid w:val="00E61016"/>
    <w:rsid w:val="00E61D0E"/>
    <w:rsid w:val="00E63469"/>
    <w:rsid w:val="00E636A4"/>
    <w:rsid w:val="00E63F00"/>
    <w:rsid w:val="00E67B63"/>
    <w:rsid w:val="00E67E6E"/>
    <w:rsid w:val="00E70BB4"/>
    <w:rsid w:val="00E71698"/>
    <w:rsid w:val="00E71D9E"/>
    <w:rsid w:val="00E72E09"/>
    <w:rsid w:val="00E73650"/>
    <w:rsid w:val="00E73F27"/>
    <w:rsid w:val="00E744BE"/>
    <w:rsid w:val="00E77F9A"/>
    <w:rsid w:val="00E8196B"/>
    <w:rsid w:val="00E83327"/>
    <w:rsid w:val="00E83525"/>
    <w:rsid w:val="00E84DBD"/>
    <w:rsid w:val="00E87559"/>
    <w:rsid w:val="00E91C53"/>
    <w:rsid w:val="00E91EC8"/>
    <w:rsid w:val="00E9352D"/>
    <w:rsid w:val="00E9373B"/>
    <w:rsid w:val="00E969F1"/>
    <w:rsid w:val="00EA14A7"/>
    <w:rsid w:val="00EA157E"/>
    <w:rsid w:val="00EA2190"/>
    <w:rsid w:val="00EA3941"/>
    <w:rsid w:val="00EA4FAB"/>
    <w:rsid w:val="00EA5841"/>
    <w:rsid w:val="00EB06D4"/>
    <w:rsid w:val="00EB0720"/>
    <w:rsid w:val="00EB157E"/>
    <w:rsid w:val="00EB389D"/>
    <w:rsid w:val="00EB3ACD"/>
    <w:rsid w:val="00EB4A50"/>
    <w:rsid w:val="00EB4A91"/>
    <w:rsid w:val="00EB66A2"/>
    <w:rsid w:val="00EB6D97"/>
    <w:rsid w:val="00EC0E30"/>
    <w:rsid w:val="00EC0FD6"/>
    <w:rsid w:val="00EC160D"/>
    <w:rsid w:val="00EC28B2"/>
    <w:rsid w:val="00EC486B"/>
    <w:rsid w:val="00EC6DA0"/>
    <w:rsid w:val="00EC7D98"/>
    <w:rsid w:val="00ED3917"/>
    <w:rsid w:val="00ED3FCC"/>
    <w:rsid w:val="00ED553D"/>
    <w:rsid w:val="00EE2438"/>
    <w:rsid w:val="00EE4683"/>
    <w:rsid w:val="00EE4A26"/>
    <w:rsid w:val="00EE6F50"/>
    <w:rsid w:val="00EE6FBE"/>
    <w:rsid w:val="00EE7BEE"/>
    <w:rsid w:val="00EF08EC"/>
    <w:rsid w:val="00EF26C6"/>
    <w:rsid w:val="00EF34B0"/>
    <w:rsid w:val="00EF38B7"/>
    <w:rsid w:val="00EF494D"/>
    <w:rsid w:val="00EF6D0B"/>
    <w:rsid w:val="00EF79B1"/>
    <w:rsid w:val="00F012DD"/>
    <w:rsid w:val="00F020C4"/>
    <w:rsid w:val="00F0233E"/>
    <w:rsid w:val="00F02C45"/>
    <w:rsid w:val="00F03051"/>
    <w:rsid w:val="00F03FD8"/>
    <w:rsid w:val="00F04873"/>
    <w:rsid w:val="00F048FC"/>
    <w:rsid w:val="00F05903"/>
    <w:rsid w:val="00F05A2F"/>
    <w:rsid w:val="00F10DC2"/>
    <w:rsid w:val="00F11617"/>
    <w:rsid w:val="00F122C6"/>
    <w:rsid w:val="00F12475"/>
    <w:rsid w:val="00F12B43"/>
    <w:rsid w:val="00F135D6"/>
    <w:rsid w:val="00F13CC6"/>
    <w:rsid w:val="00F1585D"/>
    <w:rsid w:val="00F17177"/>
    <w:rsid w:val="00F2080C"/>
    <w:rsid w:val="00F21914"/>
    <w:rsid w:val="00F22B0F"/>
    <w:rsid w:val="00F23033"/>
    <w:rsid w:val="00F302CC"/>
    <w:rsid w:val="00F31A0D"/>
    <w:rsid w:val="00F31D5C"/>
    <w:rsid w:val="00F33257"/>
    <w:rsid w:val="00F35016"/>
    <w:rsid w:val="00F350DA"/>
    <w:rsid w:val="00F35DEA"/>
    <w:rsid w:val="00F37313"/>
    <w:rsid w:val="00F41FF2"/>
    <w:rsid w:val="00F424AD"/>
    <w:rsid w:val="00F43C8E"/>
    <w:rsid w:val="00F453F0"/>
    <w:rsid w:val="00F4645E"/>
    <w:rsid w:val="00F46B0F"/>
    <w:rsid w:val="00F473C6"/>
    <w:rsid w:val="00F50A64"/>
    <w:rsid w:val="00F50D7A"/>
    <w:rsid w:val="00F515CB"/>
    <w:rsid w:val="00F5340D"/>
    <w:rsid w:val="00F5355B"/>
    <w:rsid w:val="00F539DE"/>
    <w:rsid w:val="00F553D1"/>
    <w:rsid w:val="00F605C4"/>
    <w:rsid w:val="00F60976"/>
    <w:rsid w:val="00F60E3E"/>
    <w:rsid w:val="00F617FE"/>
    <w:rsid w:val="00F62A8D"/>
    <w:rsid w:val="00F63033"/>
    <w:rsid w:val="00F63D24"/>
    <w:rsid w:val="00F63E92"/>
    <w:rsid w:val="00F64EDB"/>
    <w:rsid w:val="00F65A7E"/>
    <w:rsid w:val="00F66D92"/>
    <w:rsid w:val="00F67E77"/>
    <w:rsid w:val="00F70B5C"/>
    <w:rsid w:val="00F70EB5"/>
    <w:rsid w:val="00F72154"/>
    <w:rsid w:val="00F723F0"/>
    <w:rsid w:val="00F75BF6"/>
    <w:rsid w:val="00F760E7"/>
    <w:rsid w:val="00F7749A"/>
    <w:rsid w:val="00F809CD"/>
    <w:rsid w:val="00F8170A"/>
    <w:rsid w:val="00F8177D"/>
    <w:rsid w:val="00F81A5A"/>
    <w:rsid w:val="00F81B6F"/>
    <w:rsid w:val="00F82137"/>
    <w:rsid w:val="00F827F6"/>
    <w:rsid w:val="00F82F67"/>
    <w:rsid w:val="00F83640"/>
    <w:rsid w:val="00F8476F"/>
    <w:rsid w:val="00F85947"/>
    <w:rsid w:val="00F859B2"/>
    <w:rsid w:val="00F85DBB"/>
    <w:rsid w:val="00F87551"/>
    <w:rsid w:val="00F90A12"/>
    <w:rsid w:val="00F910FB"/>
    <w:rsid w:val="00F911BB"/>
    <w:rsid w:val="00F913A3"/>
    <w:rsid w:val="00F91651"/>
    <w:rsid w:val="00F91C56"/>
    <w:rsid w:val="00F91FFB"/>
    <w:rsid w:val="00F921EC"/>
    <w:rsid w:val="00F931A9"/>
    <w:rsid w:val="00F93479"/>
    <w:rsid w:val="00F93657"/>
    <w:rsid w:val="00F93DF8"/>
    <w:rsid w:val="00F96884"/>
    <w:rsid w:val="00FA02FB"/>
    <w:rsid w:val="00FA0987"/>
    <w:rsid w:val="00FA2D2E"/>
    <w:rsid w:val="00FA3404"/>
    <w:rsid w:val="00FA3D0A"/>
    <w:rsid w:val="00FA4AE1"/>
    <w:rsid w:val="00FA50ED"/>
    <w:rsid w:val="00FA5A67"/>
    <w:rsid w:val="00FA5DCD"/>
    <w:rsid w:val="00FA6088"/>
    <w:rsid w:val="00FA7E73"/>
    <w:rsid w:val="00FB022F"/>
    <w:rsid w:val="00FB0614"/>
    <w:rsid w:val="00FB0F36"/>
    <w:rsid w:val="00FB3066"/>
    <w:rsid w:val="00FB4AED"/>
    <w:rsid w:val="00FC0BDC"/>
    <w:rsid w:val="00FC4BC9"/>
    <w:rsid w:val="00FC4C46"/>
    <w:rsid w:val="00FC506B"/>
    <w:rsid w:val="00FC6994"/>
    <w:rsid w:val="00FC69F7"/>
    <w:rsid w:val="00FC73F7"/>
    <w:rsid w:val="00FD10D3"/>
    <w:rsid w:val="00FD3043"/>
    <w:rsid w:val="00FD4D9B"/>
    <w:rsid w:val="00FD603D"/>
    <w:rsid w:val="00FD6DA6"/>
    <w:rsid w:val="00FD7491"/>
    <w:rsid w:val="00FD7A2D"/>
    <w:rsid w:val="00FE01C5"/>
    <w:rsid w:val="00FE179B"/>
    <w:rsid w:val="00FE2E9A"/>
    <w:rsid w:val="00FE2F03"/>
    <w:rsid w:val="00FE30D6"/>
    <w:rsid w:val="00FE6A92"/>
    <w:rsid w:val="00FF08CB"/>
    <w:rsid w:val="00FF4043"/>
    <w:rsid w:val="00FF43C4"/>
    <w:rsid w:val="00FF65A9"/>
    <w:rsid w:val="00FF6D41"/>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9E4AC1"/>
    <w:pPr>
      <w:tabs>
        <w:tab w:val="left" w:pos="840"/>
        <w:tab w:val="right" w:leader="dot" w:pos="8494"/>
      </w:tabs>
      <w:spacing w:line="360" w:lineRule="exact"/>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C029DF"/>
    <w:pPr>
      <w:tabs>
        <w:tab w:val="left" w:pos="851"/>
        <w:tab w:val="left" w:leader="dot" w:pos="3402"/>
      </w:tabs>
      <w:ind w:left="3545"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086303"/>
    <w:pPr>
      <w:tabs>
        <w:tab w:val="left" w:pos="851"/>
        <w:tab w:val="left" w:leader="dot" w:pos="3544"/>
      </w:tabs>
      <w:ind w:leftChars="344" w:left="3685" w:hangingChars="1646" w:hanging="2963"/>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DE3BF2"/>
    <w:pPr>
      <w:tabs>
        <w:tab w:val="left" w:pos="400"/>
        <w:tab w:val="left" w:pos="838"/>
        <w:tab w:val="left" w:pos="1253"/>
        <w:tab w:val="left" w:pos="1691"/>
        <w:tab w:val="left" w:pos="2105"/>
        <w:tab w:val="left" w:pos="2543"/>
        <w:tab w:val="left" w:pos="2981"/>
        <w:tab w:val="left" w:pos="3366"/>
        <w:tab w:val="left" w:pos="3758"/>
        <w:tab w:val="left" w:pos="4149"/>
        <w:tab w:val="left" w:pos="4610"/>
        <w:tab w:val="left" w:pos="5059"/>
        <w:tab w:val="left" w:pos="5486"/>
        <w:tab w:val="left" w:pos="5900"/>
        <w:tab w:val="left" w:pos="6281"/>
        <w:tab w:val="left" w:pos="6730"/>
        <w:tab w:val="left" w:pos="7122"/>
        <w:tab w:val="left" w:pos="7582"/>
        <w:tab w:val="left" w:pos="7986"/>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package" Target="embeddings/Microsoft_Visio___11.vsdx"/><Relationship Id="rId21" Type="http://schemas.openxmlformats.org/officeDocument/2006/relationships/package" Target="embeddings/Microsoft_Visio___3.vsdx"/><Relationship Id="rId34" Type="http://schemas.openxmlformats.org/officeDocument/2006/relationships/image" Target="media/image11.emf"/><Relationship Id="rId42" Type="http://schemas.openxmlformats.org/officeDocument/2006/relationships/image" Target="media/image16.emf"/><Relationship Id="rId47" Type="http://schemas.openxmlformats.org/officeDocument/2006/relationships/package" Target="embeddings/Microsoft_Visio___14.vsdx"/><Relationship Id="rId50" Type="http://schemas.openxmlformats.org/officeDocument/2006/relationships/image" Target="media/image20.emf"/><Relationship Id="rId55" Type="http://schemas.openxmlformats.org/officeDocument/2006/relationships/package" Target="embeddings/Microsoft_Visio___18.vsdx"/><Relationship Id="rId63" Type="http://schemas.openxmlformats.org/officeDocument/2006/relationships/header" Target="header9.xml"/><Relationship Id="rId68"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header" Target="header15.xml"/><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image" Target="media/image8.emf"/><Relationship Id="rId11" Type="http://schemas.openxmlformats.org/officeDocument/2006/relationships/header" Target="header3.xml"/><Relationship Id="rId24" Type="http://schemas.openxmlformats.org/officeDocument/2006/relationships/image" Target="media/image5.emf"/><Relationship Id="rId32" Type="http://schemas.openxmlformats.org/officeDocument/2006/relationships/package" Target="embeddings/Microsoft_Visio___8.vsdx"/><Relationship Id="rId37" Type="http://schemas.openxmlformats.org/officeDocument/2006/relationships/package" Target="embeddings/Microsoft_Visio___10.vsdx"/><Relationship Id="rId40" Type="http://schemas.openxmlformats.org/officeDocument/2006/relationships/image" Target="media/image14.png"/><Relationship Id="rId45" Type="http://schemas.openxmlformats.org/officeDocument/2006/relationships/package" Target="embeddings/Microsoft_Visio___13.vsdx"/><Relationship Id="rId53" Type="http://schemas.openxmlformats.org/officeDocument/2006/relationships/package" Target="embeddings/Microsoft_Visio___17.vsdx"/><Relationship Id="rId58" Type="http://schemas.openxmlformats.org/officeDocument/2006/relationships/image" Target="media/image24.emf"/><Relationship Id="rId66"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package" Target="embeddings/Microsoft_Visio___4.vsdx"/><Relationship Id="rId28" Type="http://schemas.openxmlformats.org/officeDocument/2006/relationships/image" Target="media/image7.png"/><Relationship Id="rId36" Type="http://schemas.openxmlformats.org/officeDocument/2006/relationships/image" Target="media/image12.emf"/><Relationship Id="rId49" Type="http://schemas.openxmlformats.org/officeDocument/2006/relationships/package" Target="embeddings/Microsoft_Excel_Worksheet15.xlsx"/><Relationship Id="rId57" Type="http://schemas.openxmlformats.org/officeDocument/2006/relationships/package" Target="embeddings/Microsoft_Visio___19.vsdx"/><Relationship Id="rId61" Type="http://schemas.openxmlformats.org/officeDocument/2006/relationships/header" Target="header8.xml"/><Relationship Id="rId10" Type="http://schemas.openxmlformats.org/officeDocument/2006/relationships/footer" Target="footer1.xml"/><Relationship Id="rId19" Type="http://schemas.openxmlformats.org/officeDocument/2006/relationships/package" Target="embeddings/Microsoft_Visio___2.vsdx"/><Relationship Id="rId31" Type="http://schemas.openxmlformats.org/officeDocument/2006/relationships/image" Target="media/image9.emf"/><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header" Target="header7.xml"/><Relationship Id="rId65" Type="http://schemas.openxmlformats.org/officeDocument/2006/relationships/header" Target="header11.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package" Target="embeddings/Microsoft_Visio___6.vsdx"/><Relationship Id="rId30" Type="http://schemas.openxmlformats.org/officeDocument/2006/relationships/package" Target="embeddings/Microsoft_Visio___7.vsdx"/><Relationship Id="rId35" Type="http://schemas.openxmlformats.org/officeDocument/2006/relationships/package" Target="embeddings/Microsoft_Visio___9.vsdx"/><Relationship Id="rId43" Type="http://schemas.openxmlformats.org/officeDocument/2006/relationships/package" Target="embeddings/Microsoft_Visio___12.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header" Target="header10.xml"/><Relationship Id="rId69" Type="http://schemas.openxmlformats.org/officeDocument/2006/relationships/header" Target="header14.xml"/><Relationship Id="rId8" Type="http://schemas.openxmlformats.org/officeDocument/2006/relationships/header" Target="header1.xml"/><Relationship Id="rId51" Type="http://schemas.openxmlformats.org/officeDocument/2006/relationships/package" Target="embeddings/Microsoft_Visio___16.vsdx"/><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package" Target="embeddings/Microsoft_Visio___1.vsdx"/><Relationship Id="rId25" Type="http://schemas.openxmlformats.org/officeDocument/2006/relationships/package" Target="embeddings/Microsoft_Visio___5.vsdx"/><Relationship Id="rId33" Type="http://schemas.openxmlformats.org/officeDocument/2006/relationships/image" Target="media/image10.png"/><Relationship Id="rId38" Type="http://schemas.openxmlformats.org/officeDocument/2006/relationships/image" Target="media/image13.emf"/><Relationship Id="rId46" Type="http://schemas.openxmlformats.org/officeDocument/2006/relationships/image" Target="media/image18.emf"/><Relationship Id="rId59" Type="http://schemas.openxmlformats.org/officeDocument/2006/relationships/package" Target="embeddings/Microsoft_Visio___20.vsdx"/><Relationship Id="rId67" Type="http://schemas.openxmlformats.org/officeDocument/2006/relationships/header" Target="header12.xml"/><Relationship Id="rId20" Type="http://schemas.openxmlformats.org/officeDocument/2006/relationships/image" Target="media/image3.emf"/><Relationship Id="rId41" Type="http://schemas.openxmlformats.org/officeDocument/2006/relationships/image" Target="media/image15.png"/><Relationship Id="rId54" Type="http://schemas.openxmlformats.org/officeDocument/2006/relationships/image" Target="media/image22.emf"/><Relationship Id="rId62" Type="http://schemas.openxmlformats.org/officeDocument/2006/relationships/footer" Target="footer3.xml"/><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_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08B96-EB49-4791-967A-00A543C85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13732</TotalTime>
  <Pages>228</Pages>
  <Words>80468</Words>
  <Characters>235774</Characters>
  <Application>Microsoft Office Word</Application>
  <DocSecurity>0</DocSecurity>
  <Lines>9068</Lines>
  <Paragraphs>10541</Paragraphs>
  <ScaleCrop>false</ScaleCrop>
  <HeadingPairs>
    <vt:vector size="2" baseType="variant">
      <vt:variant>
        <vt:lpstr>タイトル</vt:lpstr>
      </vt:variant>
      <vt:variant>
        <vt:i4>1</vt:i4>
      </vt:variant>
    </vt:vector>
  </HeadingPairs>
  <TitlesOfParts>
    <vt:vector size="1" baseType="lpstr">
      <vt:lpstr>マルチスレッドプログラミングの基礎</vt:lpstr>
    </vt:vector>
  </TitlesOfParts>
  <Company/>
  <LinksUpToDate>false</LinksUpToDate>
  <CharactersWithSpaces>305701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マルチスレッドプログラミングの基礎</dc:title>
  <dc:subject>最適なマルチスレッドプログラミングのために</dc:subject>
  <dc:creator>板垣 衛</dc:creator>
  <cp:keywords/>
  <dc:description/>
  <cp:lastModifiedBy>板垣衛</cp:lastModifiedBy>
  <cp:revision>1537</cp:revision>
  <cp:lastPrinted>2014-02-07T07:22:00Z</cp:lastPrinted>
  <dcterms:created xsi:type="dcterms:W3CDTF">2014-01-07T17:50:00Z</dcterms:created>
  <dcterms:modified xsi:type="dcterms:W3CDTF">2014-02-09T21:43:00Z</dcterms:modified>
  <cp:category>仕様・設計書</cp:category>
  <cp:contentStatus/>
</cp:coreProperties>
</file>